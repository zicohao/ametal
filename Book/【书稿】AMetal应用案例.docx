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A77" w:rsidRPr="00506F1F" w:rsidRDefault="00B25A77" w:rsidP="00506F1F">
      <w:pPr>
        <w:pStyle w:val="af"/>
      </w:pPr>
      <w:r w:rsidRPr="00506F1F">
        <w:rPr>
          <w:rFonts w:hint="eastAsia"/>
        </w:rPr>
        <w:t>目录</w:t>
      </w:r>
    </w:p>
    <w:p w:rsidR="000345AF" w:rsidRDefault="00F17670">
      <w:pPr>
        <w:pStyle w:val="15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F70824">
        <w:fldChar w:fldCharType="begin"/>
      </w:r>
      <w:r w:rsidR="001B4FD4" w:rsidRPr="00F70824">
        <w:instrText xml:space="preserve"> TOC \o "1-3" \h \z \u </w:instrText>
      </w:r>
      <w:r w:rsidRPr="00F70824">
        <w:fldChar w:fldCharType="separate"/>
      </w:r>
      <w:hyperlink w:anchor="_Toc535172853" w:history="1">
        <w:r w:rsidR="000345AF" w:rsidRPr="00547381">
          <w:rPr>
            <w:rStyle w:val="aa"/>
            <w:rFonts w:hint="eastAsia"/>
            <w:noProof/>
          </w:rPr>
          <w:t>第</w:t>
        </w:r>
        <w:r w:rsidR="000345AF" w:rsidRPr="00547381">
          <w:rPr>
            <w:rStyle w:val="aa"/>
            <w:rFonts w:hint="eastAsia"/>
            <w:noProof/>
          </w:rPr>
          <w:t>1</w:t>
        </w:r>
        <w:r w:rsidR="000345AF" w:rsidRPr="00547381">
          <w:rPr>
            <w:rStyle w:val="aa"/>
            <w:rFonts w:hint="eastAsia"/>
            <w:noProof/>
          </w:rPr>
          <w:t>章</w:t>
        </w:r>
        <w:r w:rsidR="000345AF" w:rsidRPr="00547381">
          <w:rPr>
            <w:rStyle w:val="aa"/>
            <w:rFonts w:hint="eastAsia"/>
            <w:noProof/>
          </w:rPr>
          <w:t xml:space="preserve"> </w:t>
        </w:r>
        <w:r w:rsidR="000345AF" w:rsidRPr="00547381">
          <w:rPr>
            <w:rStyle w:val="aa"/>
            <w:rFonts w:hint="eastAsia"/>
            <w:noProof/>
          </w:rPr>
          <w:t>自动点胶机应用方案</w:t>
        </w:r>
        <w:r w:rsidR="000345AF">
          <w:rPr>
            <w:noProof/>
            <w:webHidden/>
          </w:rPr>
          <w:tab/>
        </w:r>
        <w:r w:rsidR="000345AF">
          <w:rPr>
            <w:noProof/>
            <w:webHidden/>
          </w:rPr>
          <w:fldChar w:fldCharType="begin"/>
        </w:r>
        <w:r w:rsidR="000345AF">
          <w:rPr>
            <w:noProof/>
            <w:webHidden/>
          </w:rPr>
          <w:instrText xml:space="preserve"> PAGEREF _Toc535172853 \h </w:instrText>
        </w:r>
        <w:r w:rsidR="000345AF">
          <w:rPr>
            <w:noProof/>
            <w:webHidden/>
          </w:rPr>
        </w:r>
        <w:r w:rsidR="000345AF">
          <w:rPr>
            <w:noProof/>
            <w:webHidden/>
          </w:rPr>
          <w:fldChar w:fldCharType="separate"/>
        </w:r>
        <w:r w:rsidR="000345AF">
          <w:rPr>
            <w:noProof/>
            <w:webHidden/>
          </w:rPr>
          <w:t>1</w:t>
        </w:r>
        <w:r w:rsidR="000345AF">
          <w:rPr>
            <w:noProof/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54" w:history="1">
        <w:r w:rsidRPr="00547381">
          <w:rPr>
            <w:rStyle w:val="aa"/>
          </w:rPr>
          <w:t>1.1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产品概述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55" w:history="1">
        <w:r w:rsidRPr="00547381">
          <w:rPr>
            <w:rStyle w:val="aa"/>
          </w:rPr>
          <w:t>1.2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方案介绍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56" w:history="1">
        <w:r w:rsidRPr="00547381">
          <w:rPr>
            <w:rStyle w:val="aa"/>
          </w:rPr>
          <w:t>1.2.1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功能框图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57" w:history="1">
        <w:r w:rsidRPr="00547381">
          <w:rPr>
            <w:rStyle w:val="aa"/>
          </w:rPr>
          <w:t>1.2.2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资源需求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58" w:history="1">
        <w:r w:rsidRPr="00547381">
          <w:rPr>
            <w:rStyle w:val="aa"/>
          </w:rPr>
          <w:t>1.2.3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优势特点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59" w:history="1">
        <w:r w:rsidRPr="00547381">
          <w:rPr>
            <w:rStyle w:val="aa"/>
          </w:rPr>
          <w:t>1.2.4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  <w:shd w:val="clear" w:color="auto" w:fill="FFFFFF"/>
          </w:rPr>
          <w:t>推荐器件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60" w:history="1">
        <w:r w:rsidRPr="00547381">
          <w:rPr>
            <w:rStyle w:val="aa"/>
          </w:rPr>
          <w:t>1.3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参考设计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1" w:history="1">
        <w:r w:rsidRPr="00547381">
          <w:rPr>
            <w:rStyle w:val="aa"/>
          </w:rPr>
          <w:t>1.3.1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矩阵键盘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2" w:history="1">
        <w:r w:rsidRPr="00547381">
          <w:rPr>
            <w:rStyle w:val="aa"/>
          </w:rPr>
          <w:t>1.3.2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</w:rPr>
          <w:t>SPI NOR Flash</w:t>
        </w:r>
        <w:r w:rsidRPr="00547381">
          <w:rPr>
            <w:rStyle w:val="aa"/>
            <w:rFonts w:hint="eastAsia"/>
          </w:rPr>
          <w:t>存储器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3" w:history="1">
        <w:r w:rsidRPr="00547381">
          <w:rPr>
            <w:rStyle w:val="aa"/>
          </w:rPr>
          <w:t>1.3.3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带缓冲区的</w:t>
        </w:r>
        <w:r w:rsidRPr="00547381">
          <w:rPr>
            <w:rStyle w:val="aa"/>
          </w:rPr>
          <w:t>UART</w:t>
        </w:r>
        <w:r w:rsidRPr="00547381">
          <w:rPr>
            <w:rStyle w:val="aa"/>
            <w:rFonts w:hint="eastAsia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15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5172864" w:history="1">
        <w:r w:rsidRPr="00547381">
          <w:rPr>
            <w:rStyle w:val="aa"/>
            <w:rFonts w:hint="eastAsia"/>
            <w:noProof/>
          </w:rPr>
          <w:t>第</w:t>
        </w:r>
        <w:r w:rsidRPr="00547381">
          <w:rPr>
            <w:rStyle w:val="aa"/>
            <w:rFonts w:hint="eastAsia"/>
            <w:noProof/>
          </w:rPr>
          <w:t>2</w:t>
        </w:r>
        <w:r w:rsidRPr="00547381">
          <w:rPr>
            <w:rStyle w:val="aa"/>
            <w:rFonts w:hint="eastAsia"/>
            <w:noProof/>
          </w:rPr>
          <w:t>章</w:t>
        </w:r>
        <w:r w:rsidRPr="00547381">
          <w:rPr>
            <w:rStyle w:val="aa"/>
            <w:rFonts w:hint="eastAsia"/>
            <w:noProof/>
          </w:rPr>
          <w:t xml:space="preserve"> </w:t>
        </w:r>
        <w:r w:rsidRPr="00547381">
          <w:rPr>
            <w:rStyle w:val="aa"/>
            <w:rFonts w:hint="eastAsia"/>
            <w:noProof/>
          </w:rPr>
          <w:t>出租车打印机应用方案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_Toc535172864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65" w:history="1">
        <w:r w:rsidRPr="00547381">
          <w:rPr>
            <w:rStyle w:val="aa"/>
          </w:rPr>
          <w:t>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产品概述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66" w:history="1">
        <w:r w:rsidRPr="00547381">
          <w:rPr>
            <w:rStyle w:val="aa"/>
          </w:rPr>
          <w:t>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方案介绍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7" w:history="1">
        <w:r w:rsidRPr="00547381">
          <w:rPr>
            <w:rStyle w:val="aa"/>
          </w:rPr>
          <w:t>2.2.1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功能框图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8" w:history="1">
        <w:r w:rsidRPr="00547381">
          <w:rPr>
            <w:rStyle w:val="aa"/>
          </w:rPr>
          <w:t>2.2.2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资源需求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69" w:history="1">
        <w:r w:rsidRPr="00547381">
          <w:rPr>
            <w:rStyle w:val="aa"/>
          </w:rPr>
          <w:t>2.2.3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优势特点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0" w:history="1">
        <w:r w:rsidRPr="00547381">
          <w:rPr>
            <w:rStyle w:val="aa"/>
          </w:rPr>
          <w:t>2.2.4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  <w:shd w:val="clear" w:color="auto" w:fill="FFFFFF"/>
          </w:rPr>
          <w:t>推荐器件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71" w:history="1">
        <w:r w:rsidRPr="00547381">
          <w:rPr>
            <w:rStyle w:val="aa"/>
          </w:rPr>
          <w:t>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参考设计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2" w:history="1">
        <w:r w:rsidRPr="00547381">
          <w:rPr>
            <w:rStyle w:val="aa"/>
          </w:rPr>
          <w:t>2.3.1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梭式点阵打印机介绍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3" w:history="1">
        <w:r w:rsidRPr="00547381">
          <w:rPr>
            <w:rStyle w:val="aa"/>
          </w:rPr>
          <w:t>2.3.2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梭式点阵打印机组件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4" w:history="1">
        <w:r w:rsidRPr="00547381">
          <w:rPr>
            <w:rStyle w:val="aa"/>
          </w:rPr>
          <w:t>2.3.3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带缓冲区的</w:t>
        </w:r>
        <w:r w:rsidRPr="00547381">
          <w:rPr>
            <w:rStyle w:val="aa"/>
          </w:rPr>
          <w:t>UART</w:t>
        </w:r>
        <w:r w:rsidRPr="00547381">
          <w:rPr>
            <w:rStyle w:val="aa"/>
            <w:rFonts w:hint="eastAsia"/>
          </w:rPr>
          <w:t>接口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15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5172875" w:history="1">
        <w:r w:rsidRPr="00547381">
          <w:rPr>
            <w:rStyle w:val="aa"/>
            <w:rFonts w:hint="eastAsia"/>
            <w:noProof/>
          </w:rPr>
          <w:t>第</w:t>
        </w:r>
        <w:r w:rsidRPr="00547381">
          <w:rPr>
            <w:rStyle w:val="aa"/>
            <w:rFonts w:hint="eastAsia"/>
            <w:noProof/>
          </w:rPr>
          <w:t>3</w:t>
        </w:r>
        <w:r w:rsidRPr="00547381">
          <w:rPr>
            <w:rStyle w:val="aa"/>
            <w:rFonts w:hint="eastAsia"/>
            <w:noProof/>
          </w:rPr>
          <w:t>章</w:t>
        </w:r>
        <w:r w:rsidRPr="00547381">
          <w:rPr>
            <w:rStyle w:val="aa"/>
            <w:rFonts w:hint="eastAsia"/>
            <w:noProof/>
          </w:rPr>
          <w:t xml:space="preserve"> </w:t>
        </w:r>
        <w:r w:rsidRPr="00547381">
          <w:rPr>
            <w:rStyle w:val="aa"/>
            <w:rFonts w:hint="eastAsia"/>
            <w:noProof/>
          </w:rPr>
          <w:t>读卡应用方案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_Toc535172875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76" w:history="1">
        <w:r w:rsidRPr="00547381">
          <w:rPr>
            <w:rStyle w:val="aa"/>
          </w:rPr>
          <w:t>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产品概述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77" w:history="1">
        <w:r w:rsidRPr="00547381">
          <w:rPr>
            <w:rStyle w:val="aa"/>
          </w:rPr>
          <w:t>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方案介绍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8" w:history="1">
        <w:r w:rsidRPr="00547381">
          <w:rPr>
            <w:rStyle w:val="aa"/>
          </w:rPr>
          <w:t>3.2.1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功能框图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79" w:history="1">
        <w:r w:rsidRPr="00547381">
          <w:rPr>
            <w:rStyle w:val="aa"/>
          </w:rPr>
          <w:t>3.2.2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资源需求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0" w:history="1">
        <w:r w:rsidRPr="00547381">
          <w:rPr>
            <w:rStyle w:val="aa"/>
          </w:rPr>
          <w:t>3.2.3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优势特点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1" w:history="1">
        <w:r w:rsidRPr="00547381">
          <w:rPr>
            <w:rStyle w:val="aa"/>
          </w:rPr>
          <w:t>3.2.4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  <w:shd w:val="clear" w:color="auto" w:fill="FFFFFF"/>
          </w:rPr>
          <w:t>推荐器件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82" w:history="1">
        <w:r w:rsidRPr="00547381">
          <w:rPr>
            <w:rStyle w:val="aa"/>
          </w:rPr>
          <w:t>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参考设计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3" w:history="1">
        <w:r w:rsidRPr="00547381">
          <w:rPr>
            <w:rStyle w:val="aa"/>
          </w:rPr>
          <w:t>3.3.1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读卡电路设计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4" w:history="1">
        <w:r w:rsidRPr="00547381">
          <w:rPr>
            <w:rStyle w:val="aa"/>
          </w:rPr>
          <w:t>3.3.2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读卡通信设计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5" w:history="1">
        <w:r w:rsidRPr="00547381">
          <w:rPr>
            <w:rStyle w:val="aa"/>
          </w:rPr>
          <w:t>3.3.3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设备控制类接口函数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6" w:history="1">
        <w:r w:rsidRPr="00547381">
          <w:rPr>
            <w:rStyle w:val="aa"/>
          </w:rPr>
          <w:t>3.3.4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操作接口函数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87" w:history="1">
        <w:r w:rsidRPr="00547381">
          <w:rPr>
            <w:rStyle w:val="aa"/>
            <w:lang w:val="de-DE"/>
          </w:rPr>
          <w:t>3.3.5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  <w:lang w:val="de-DE"/>
          </w:rPr>
          <w:t>密钥和权限控制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15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5172888" w:history="1">
        <w:r w:rsidRPr="00547381">
          <w:rPr>
            <w:rStyle w:val="aa"/>
            <w:rFonts w:hint="eastAsia"/>
            <w:noProof/>
          </w:rPr>
          <w:t>第</w:t>
        </w:r>
        <w:r w:rsidRPr="00547381">
          <w:rPr>
            <w:rStyle w:val="aa"/>
            <w:rFonts w:hint="eastAsia"/>
            <w:noProof/>
          </w:rPr>
          <w:t>4</w:t>
        </w:r>
        <w:r w:rsidRPr="00547381">
          <w:rPr>
            <w:rStyle w:val="aa"/>
            <w:rFonts w:hint="eastAsia"/>
            <w:noProof/>
          </w:rPr>
          <w:t>章</w:t>
        </w:r>
        <w:r w:rsidRPr="00547381">
          <w:rPr>
            <w:rStyle w:val="aa"/>
            <w:rFonts w:hint="eastAsia"/>
            <w:noProof/>
          </w:rPr>
          <w:t xml:space="preserve"> </w:t>
        </w:r>
        <w:r w:rsidRPr="00547381">
          <w:rPr>
            <w:rStyle w:val="aa"/>
            <w:rFonts w:hint="eastAsia"/>
            <w:noProof/>
          </w:rPr>
          <w:t>智能门锁应用方案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_Toc535172888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89" w:history="1">
        <w:r w:rsidRPr="00547381">
          <w:rPr>
            <w:rStyle w:val="aa"/>
          </w:rPr>
          <w:t>4.1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产品介绍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90" w:history="1">
        <w:r w:rsidRPr="00547381">
          <w:rPr>
            <w:rStyle w:val="aa"/>
          </w:rPr>
          <w:t>4.2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方案介绍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1" w:history="1">
        <w:r w:rsidRPr="00547381">
          <w:rPr>
            <w:rStyle w:val="aa"/>
          </w:rPr>
          <w:t>4.2.1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功能框图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2" w:history="1">
        <w:r w:rsidRPr="00547381">
          <w:rPr>
            <w:rStyle w:val="aa"/>
          </w:rPr>
          <w:t>4.2.2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资源需求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3" w:history="1">
        <w:r w:rsidRPr="00547381">
          <w:rPr>
            <w:rStyle w:val="aa"/>
          </w:rPr>
          <w:t>4.2.3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优势特点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4" w:history="1">
        <w:r w:rsidRPr="00547381">
          <w:rPr>
            <w:rStyle w:val="aa"/>
          </w:rPr>
          <w:t>4.2.4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推荐器件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535172895" w:history="1">
        <w:r w:rsidRPr="00547381">
          <w:rPr>
            <w:rStyle w:val="aa"/>
          </w:rPr>
          <w:t>4.3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参考设计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6" w:history="1">
        <w:r w:rsidRPr="00547381">
          <w:rPr>
            <w:rStyle w:val="aa"/>
          </w:rPr>
          <w:t>4.3.1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rFonts w:hint="eastAsia"/>
          </w:rPr>
          <w:t>电路设计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7" w:history="1">
        <w:r w:rsidRPr="00547381">
          <w:rPr>
            <w:rStyle w:val="aa"/>
          </w:rPr>
          <w:t>4.3.2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</w:rPr>
          <w:t>RTC</w:t>
        </w:r>
        <w:r w:rsidRPr="00547381">
          <w:rPr>
            <w:rStyle w:val="aa"/>
            <w:rFonts w:hint="eastAsia"/>
          </w:rPr>
          <w:t>实时时钟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8" w:history="1">
        <w:r w:rsidRPr="00547381">
          <w:rPr>
            <w:rStyle w:val="aa"/>
          </w:rPr>
          <w:t>4.3.3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lang w:val="de-DE"/>
          </w:rPr>
          <w:t>EEPROM</w:t>
        </w:r>
        <w:r w:rsidRPr="00547381">
          <w:rPr>
            <w:rStyle w:val="aa"/>
            <w:rFonts w:hint="eastAsia"/>
          </w:rPr>
          <w:t>储存器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535172899" w:history="1">
        <w:r w:rsidRPr="00547381">
          <w:rPr>
            <w:rStyle w:val="aa"/>
            <w:lang w:val="de-DE"/>
          </w:rPr>
          <w:t>4.3.4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47381">
          <w:rPr>
            <w:rStyle w:val="aa"/>
            <w:lang w:val="de-DE"/>
          </w:rPr>
          <w:t>52810 BLE</w:t>
        </w:r>
        <w:r w:rsidRPr="00547381">
          <w:rPr>
            <w:rStyle w:val="aa"/>
            <w:rFonts w:hint="eastAsia"/>
          </w:rPr>
          <w:t>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_Toc535172899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345AF" w:rsidRDefault="000345AF">
      <w:pPr>
        <w:pStyle w:val="15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5172900" w:history="1">
        <w:r w:rsidRPr="00547381">
          <w:rPr>
            <w:rStyle w:val="aa"/>
            <w:rFonts w:hint="eastAsia"/>
            <w:noProof/>
          </w:rPr>
          <w:t>第</w:t>
        </w:r>
        <w:r w:rsidRPr="00547381">
          <w:rPr>
            <w:rStyle w:val="aa"/>
            <w:rFonts w:hint="eastAsia"/>
            <w:noProof/>
          </w:rPr>
          <w:t>5</w:t>
        </w:r>
        <w:r w:rsidRPr="00547381">
          <w:rPr>
            <w:rStyle w:val="aa"/>
            <w:rFonts w:hint="eastAsia"/>
            <w:noProof/>
          </w:rPr>
          <w:t>章</w:t>
        </w:r>
        <w:r w:rsidRPr="00547381">
          <w:rPr>
            <w:rStyle w:val="aa"/>
            <w:rFonts w:hint="eastAsia"/>
            <w:noProof/>
          </w:rPr>
          <w:t xml:space="preserve"> </w:t>
        </w:r>
        <w:r w:rsidRPr="00547381">
          <w:rPr>
            <w:rStyle w:val="aa"/>
            <w:rFonts w:hint="eastAsia"/>
            <w:noProof/>
          </w:rPr>
          <w:t>待续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_Toc535172900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828EC" w:rsidRPr="00F70824" w:rsidRDefault="00F17670" w:rsidP="0070421F">
      <w:pPr>
        <w:pStyle w:val="23"/>
        <w:spacing w:before="62" w:after="62"/>
        <w:sectPr w:rsidR="009828EC" w:rsidRPr="00F70824" w:rsidSect="0046799E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F70824">
        <w:fldChar w:fldCharType="end"/>
      </w:r>
    </w:p>
    <w:p w:rsidR="00BB2FC4" w:rsidRPr="00591F3D" w:rsidRDefault="00BB2FC4" w:rsidP="00BB2FC4">
      <w:pPr>
        <w:pStyle w:val="13"/>
      </w:pPr>
      <w:bookmarkStart w:id="0" w:name="_Toc83207399"/>
      <w:bookmarkStart w:id="1" w:name="_Toc83207544"/>
      <w:bookmarkStart w:id="2" w:name="_Toc83208578"/>
      <w:bookmarkStart w:id="3" w:name="_Toc83207400"/>
      <w:bookmarkStart w:id="4" w:name="_Toc83207545"/>
      <w:bookmarkStart w:id="5" w:name="_Toc83208579"/>
      <w:bookmarkStart w:id="6" w:name="_Toc83208759"/>
      <w:bookmarkStart w:id="7" w:name="_Toc83207401"/>
      <w:bookmarkStart w:id="8" w:name="_Toc83207546"/>
      <w:bookmarkStart w:id="9" w:name="_Toc83208580"/>
      <w:bookmarkStart w:id="10" w:name="_Toc83208760"/>
      <w:bookmarkStart w:id="11" w:name="_Toc83207402"/>
      <w:bookmarkStart w:id="12" w:name="_Toc83207547"/>
      <w:bookmarkStart w:id="13" w:name="_Toc83208581"/>
      <w:bookmarkStart w:id="14" w:name="_Toc83208761"/>
      <w:bookmarkStart w:id="15" w:name="_Toc83207403"/>
      <w:bookmarkStart w:id="16" w:name="_Toc83207548"/>
      <w:bookmarkStart w:id="17" w:name="_Toc83208582"/>
      <w:bookmarkStart w:id="18" w:name="_Toc83208762"/>
      <w:bookmarkStart w:id="19" w:name="_Toc83207404"/>
      <w:bookmarkStart w:id="20" w:name="_Toc83207549"/>
      <w:bookmarkStart w:id="21" w:name="_Toc83208583"/>
      <w:bookmarkStart w:id="22" w:name="_Toc83208763"/>
      <w:bookmarkStart w:id="23" w:name="_Toc83207405"/>
      <w:bookmarkStart w:id="24" w:name="_Toc83207550"/>
      <w:bookmarkStart w:id="25" w:name="_Toc83208584"/>
      <w:bookmarkStart w:id="26" w:name="_Toc83208764"/>
      <w:bookmarkStart w:id="27" w:name="_Toc188145986"/>
      <w:bookmarkStart w:id="28" w:name="_Toc525418642"/>
      <w:bookmarkStart w:id="29" w:name="_Toc53517285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proofErr w:type="gramStart"/>
      <w:r w:rsidRPr="00591F3D">
        <w:rPr>
          <w:rFonts w:hint="eastAsia"/>
        </w:rPr>
        <w:lastRenderedPageBreak/>
        <w:t>自动点胶机</w:t>
      </w:r>
      <w:proofErr w:type="gramEnd"/>
      <w:r w:rsidRPr="00591F3D">
        <w:rPr>
          <w:rFonts w:hint="eastAsia"/>
        </w:rPr>
        <w:t>应用方案</w:t>
      </w:r>
      <w:bookmarkEnd w:id="28"/>
      <w:bookmarkEnd w:id="29"/>
    </w:p>
    <w:p w:rsidR="00BB2FC4" w:rsidRPr="00591F3D" w:rsidRDefault="00BB2FC4" w:rsidP="00BB2FC4">
      <w:pPr>
        <w:framePr w:w="3568" w:h="4085" w:hRule="exact" w:hSpace="180" w:wrap="around" w:vAnchor="text" w:hAnchor="page" w:x="6762" w:y="88"/>
        <w:shd w:val="solid" w:color="FFFFFF" w:fill="FFFFFF"/>
        <w:spacing w:before="62" w:after="62"/>
        <w:jc w:val="center"/>
      </w:pPr>
      <w:r w:rsidRPr="004F0562">
        <w:rPr>
          <w:noProof/>
        </w:rPr>
        <w:drawing>
          <wp:inline distT="0" distB="0" distL="0" distR="0">
            <wp:extent cx="2162175" cy="2105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  <w:framePr w:w="3568" w:h="4085" w:hRule="exact" w:hSpace="180" w:wrap="around" w:vAnchor="text" w:hAnchor="page" w:x="6762" w:y="88"/>
      </w:pPr>
      <w:bookmarkStart w:id="30" w:name="_Ref525034889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</w:t>
      </w:r>
      <w:r w:rsidRPr="00591F3D">
        <w:fldChar w:fldCharType="end"/>
      </w:r>
      <w:bookmarkEnd w:id="30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产品展示</w:t>
      </w:r>
    </w:p>
    <w:p w:rsidR="00BB2FC4" w:rsidRPr="00591F3D" w:rsidRDefault="00BB2FC4" w:rsidP="00BB2FC4">
      <w:pPr>
        <w:pStyle w:val="20"/>
      </w:pPr>
      <w:bookmarkStart w:id="31" w:name="_Toc525418643"/>
      <w:bookmarkStart w:id="32" w:name="_Toc535172854"/>
      <w:r w:rsidRPr="00591F3D">
        <w:rPr>
          <w:rFonts w:hint="eastAsia"/>
        </w:rPr>
        <w:t>产品概述</w:t>
      </w:r>
      <w:bookmarkEnd w:id="31"/>
      <w:bookmarkEnd w:id="32"/>
    </w:p>
    <w:p w:rsidR="00BB2FC4" w:rsidRPr="00591F3D" w:rsidRDefault="00BB2FC4" w:rsidP="00BB2FC4">
      <w:pPr>
        <w:spacing w:before="62" w:after="62"/>
        <w:ind w:firstLineChars="200" w:firstLine="420"/>
      </w:pPr>
      <w:proofErr w:type="gramStart"/>
      <w:r w:rsidRPr="00591F3D">
        <w:t>自动点胶机</w:t>
      </w:r>
      <w:proofErr w:type="gramEnd"/>
      <w:r w:rsidRPr="00591F3D">
        <w:rPr>
          <w:rFonts w:hint="eastAsia"/>
        </w:rPr>
        <w:t>/</w:t>
      </w:r>
      <w:r w:rsidRPr="00591F3D">
        <w:rPr>
          <w:rFonts w:hint="eastAsia"/>
        </w:rPr>
        <w:t>焊接</w:t>
      </w:r>
      <w:r w:rsidRPr="00591F3D">
        <w:rPr>
          <w:rFonts w:hint="eastAsia"/>
        </w:rPr>
        <w:t>/</w:t>
      </w:r>
      <w:r w:rsidRPr="00591F3D">
        <w:rPr>
          <w:rFonts w:hint="eastAsia"/>
        </w:rPr>
        <w:t>螺丝控制器，主要是给外部的电机机构或者电机平台提供控制信号，有序的控制多个电机，从而实现自动点胶、自动焊接或者自动</w:t>
      </w:r>
      <w:proofErr w:type="gramStart"/>
      <w:r w:rsidRPr="00591F3D">
        <w:rPr>
          <w:rFonts w:hint="eastAsia"/>
        </w:rPr>
        <w:t>拧</w:t>
      </w:r>
      <w:proofErr w:type="gramEnd"/>
      <w:r w:rsidRPr="00591F3D">
        <w:rPr>
          <w:rFonts w:hint="eastAsia"/>
        </w:rPr>
        <w:t>螺丝的功能。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产品实物如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_Ref525034889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图</w:t>
      </w:r>
      <w:r w:rsidR="000345AF">
        <w:t>1</w:t>
      </w:r>
      <w:r w:rsidR="000345AF" w:rsidRPr="00591F3D">
        <w:t>.</w:t>
      </w:r>
      <w:r w:rsidR="000345AF">
        <w:t>1</w:t>
      </w:r>
      <w:r w:rsidRPr="00591F3D">
        <w:fldChar w:fldCharType="end"/>
      </w:r>
      <w:r w:rsidRPr="00591F3D">
        <w:t>所示</w:t>
      </w:r>
      <w:r w:rsidRPr="00591F3D">
        <w:rPr>
          <w:rFonts w:hint="eastAsia"/>
        </w:rPr>
        <w:t>，分为主控板卡和手持示教器两部分。驱动控制算法由主控板卡完成，主控板卡通过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接口与手持示教器进行通信，实时获取手持示教器的运行状态，从而做出相应的控制功能。手持示教器中的主控采用</w:t>
      </w:r>
      <w:r w:rsidRPr="00591F3D">
        <w:rPr>
          <w:rFonts w:hint="eastAsia"/>
        </w:rPr>
        <w:t>ZLG116</w:t>
      </w:r>
      <w:r w:rsidRPr="00591F3D">
        <w:t>N32A</w:t>
      </w:r>
      <w:r w:rsidRPr="00591F3D">
        <w:rPr>
          <w:rFonts w:hint="eastAsia"/>
        </w:rPr>
        <w:t>设计。</w:t>
      </w:r>
    </w:p>
    <w:p w:rsidR="00BB2FC4" w:rsidRPr="00591F3D" w:rsidRDefault="00BB2FC4" w:rsidP="00BB2FC4">
      <w:pPr>
        <w:pStyle w:val="20"/>
      </w:pPr>
      <w:bookmarkStart w:id="33" w:name="_Toc525418644"/>
      <w:bookmarkStart w:id="34" w:name="_Toc535172855"/>
      <w:r w:rsidRPr="00591F3D">
        <w:rPr>
          <w:rFonts w:hint="eastAsia"/>
        </w:rPr>
        <w:t>方案介绍</w:t>
      </w:r>
      <w:bookmarkEnd w:id="33"/>
      <w:bookmarkEnd w:id="34"/>
    </w:p>
    <w:p w:rsidR="00BB2FC4" w:rsidRPr="00591F3D" w:rsidRDefault="00BB2FC4" w:rsidP="00BB2FC4">
      <w:pPr>
        <w:pStyle w:val="30"/>
      </w:pPr>
      <w:bookmarkStart w:id="35" w:name="_Toc525418645"/>
      <w:bookmarkStart w:id="36" w:name="_Toc535172856"/>
      <w:r w:rsidRPr="00591F3D">
        <w:rPr>
          <w:rFonts w:hint="eastAsia"/>
        </w:rPr>
        <w:t>功能框图</w:t>
      </w:r>
      <w:bookmarkEnd w:id="35"/>
      <w:bookmarkEnd w:id="36"/>
    </w:p>
    <w:p w:rsidR="00BB2FC4" w:rsidRPr="00591F3D" w:rsidRDefault="00BB2FC4" w:rsidP="00BB2FC4">
      <w:pPr>
        <w:pStyle w:val="0740"/>
        <w:spacing w:before="62" w:after="62"/>
      </w:pPr>
      <w:proofErr w:type="gramStart"/>
      <w:r w:rsidRPr="00591F3D">
        <w:rPr>
          <w:rFonts w:hint="eastAsia"/>
        </w:rPr>
        <w:t>自动点胶机手</w:t>
      </w:r>
      <w:proofErr w:type="gramEnd"/>
      <w:r w:rsidRPr="00591F3D">
        <w:rPr>
          <w:rFonts w:hint="eastAsia"/>
        </w:rPr>
        <w:t>持示教器功能框图如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_Ref525378255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图</w:t>
      </w:r>
      <w:r w:rsidR="000345AF">
        <w:t>1</w:t>
      </w:r>
      <w:r w:rsidR="000345AF" w:rsidRPr="00591F3D">
        <w:t>.</w:t>
      </w:r>
      <w:r w:rsidR="000345AF">
        <w:t>2</w:t>
      </w:r>
      <w:r w:rsidRPr="00591F3D">
        <w:fldChar w:fldCharType="end"/>
      </w:r>
      <w:r w:rsidRPr="00591F3D">
        <w:rPr>
          <w:rFonts w:hint="eastAsia"/>
        </w:rPr>
        <w:t>所示，</w:t>
      </w:r>
      <w:proofErr w:type="gramStart"/>
      <w:r w:rsidRPr="00591F3D">
        <w:rPr>
          <w:rFonts w:hint="eastAsia"/>
        </w:rPr>
        <w:t>自动点胶机手</w:t>
      </w:r>
      <w:proofErr w:type="gramEnd"/>
      <w:r w:rsidRPr="00591F3D">
        <w:rPr>
          <w:rFonts w:hint="eastAsia"/>
        </w:rPr>
        <w:t>持示教器通过</w:t>
      </w:r>
      <w:r w:rsidRPr="00591F3D">
        <w:rPr>
          <w:rFonts w:hint="eastAsia"/>
        </w:rPr>
        <w:t>5V</w:t>
      </w:r>
      <w:r w:rsidRPr="00591F3D">
        <w:rPr>
          <w:rFonts w:hint="eastAsia"/>
        </w:rPr>
        <w:t>输入电压供电，经过</w:t>
      </w:r>
      <w:r w:rsidRPr="00591F3D">
        <w:rPr>
          <w:rFonts w:hint="eastAsia"/>
        </w:rPr>
        <w:t>LDO</w:t>
      </w:r>
      <w:r w:rsidRPr="00591F3D">
        <w:rPr>
          <w:rFonts w:hint="eastAsia"/>
        </w:rPr>
        <w:t>转化为</w:t>
      </w:r>
      <w:r w:rsidRPr="00591F3D">
        <w:rPr>
          <w:rFonts w:hint="eastAsia"/>
        </w:rPr>
        <w:t>3.3V</w:t>
      </w:r>
      <w:r w:rsidRPr="00591F3D">
        <w:rPr>
          <w:rFonts w:hint="eastAsia"/>
        </w:rPr>
        <w:t>给</w:t>
      </w:r>
      <w:r w:rsidRPr="00591F3D">
        <w:rPr>
          <w:rFonts w:hint="eastAsia"/>
        </w:rPr>
        <w:t>MCU</w:t>
      </w:r>
      <w:r w:rsidRPr="00591F3D">
        <w:rPr>
          <w:rFonts w:hint="eastAsia"/>
        </w:rPr>
        <w:t>供电，外置</w:t>
      </w:r>
      <w:r w:rsidRPr="00591F3D">
        <w:rPr>
          <w:rFonts w:hint="eastAsia"/>
        </w:rPr>
        <w:t>1</w:t>
      </w:r>
      <w:r w:rsidRPr="00591F3D">
        <w:rPr>
          <w:rFonts w:hint="eastAsia"/>
        </w:rPr>
        <w:t>个</w:t>
      </w:r>
      <w:r w:rsidRPr="00591F3D">
        <w:rPr>
          <w:rFonts w:hint="eastAsia"/>
        </w:rPr>
        <w:t>LED</w:t>
      </w:r>
      <w:r w:rsidRPr="00591F3D">
        <w:rPr>
          <w:rFonts w:hint="eastAsia"/>
        </w:rPr>
        <w:t>状态指示灯和</w:t>
      </w:r>
      <w:r w:rsidRPr="00591F3D">
        <w:rPr>
          <w:rFonts w:hint="eastAsia"/>
        </w:rPr>
        <w:t>1</w:t>
      </w:r>
      <w:r w:rsidRPr="00591F3D">
        <w:rPr>
          <w:rFonts w:hint="eastAsia"/>
        </w:rPr>
        <w:t>个蜂鸣器，支持</w:t>
      </w:r>
      <w:r w:rsidRPr="00591F3D">
        <w:rPr>
          <w:rFonts w:hint="eastAsia"/>
        </w:rPr>
        <w:t>48</w:t>
      </w:r>
      <w:r w:rsidRPr="00591F3D">
        <w:rPr>
          <w:rFonts w:hint="eastAsia"/>
        </w:rPr>
        <w:t>个按键（</w:t>
      </w:r>
      <w:r w:rsidRPr="00591F3D">
        <w:rPr>
          <w:rFonts w:hint="eastAsia"/>
        </w:rPr>
        <w:t>14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提供</w:t>
      </w:r>
      <w:r w:rsidRPr="00591F3D">
        <w:rPr>
          <w:rFonts w:hint="eastAsia"/>
        </w:rPr>
        <w:t>6</w:t>
      </w:r>
      <w:r w:rsidRPr="00591F3D">
        <w:rPr>
          <w:rFonts w:hint="eastAsia"/>
        </w:rPr>
        <w:t>×</w:t>
      </w:r>
      <w:r w:rsidRPr="00591F3D">
        <w:rPr>
          <w:rFonts w:hint="eastAsia"/>
        </w:rPr>
        <w:t>8</w:t>
      </w:r>
      <w:r w:rsidRPr="00591F3D">
        <w:rPr>
          <w:rFonts w:hint="eastAsia"/>
        </w:rPr>
        <w:t>矩阵式按键检测），外扩</w:t>
      </w:r>
      <w:r w:rsidRPr="00591F3D">
        <w:rPr>
          <w:rFonts w:hint="eastAsia"/>
        </w:rPr>
        <w:t>4</w:t>
      </w:r>
      <w:r w:rsidRPr="00591F3D">
        <w:t>MB</w:t>
      </w:r>
      <w:r w:rsidRPr="00591F3D">
        <w:rPr>
          <w:rFonts w:hint="eastAsia"/>
        </w:rPr>
        <w:t>yte</w:t>
      </w:r>
      <w:r w:rsidRPr="00591F3D">
        <w:t xml:space="preserve"> 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用于存储控制相关数据。手持示教器通过</w:t>
      </w:r>
      <w:r w:rsidRPr="00591F3D">
        <w:t>UART</w:t>
      </w:r>
      <w:r w:rsidRPr="00591F3D">
        <w:rPr>
          <w:rFonts w:hint="eastAsia"/>
        </w:rPr>
        <w:t>转化为</w:t>
      </w:r>
      <w:r w:rsidRPr="00591F3D">
        <w:rPr>
          <w:rFonts w:hint="eastAsia"/>
        </w:rPr>
        <w:t>RS232</w:t>
      </w:r>
      <w:r w:rsidRPr="00591F3D">
        <w:rPr>
          <w:rFonts w:hint="eastAsia"/>
        </w:rPr>
        <w:t>电平串口与主控板卡通讯，以保证更远的通信距离。</w:t>
      </w:r>
    </w:p>
    <w:p w:rsidR="00BB2FC4" w:rsidRPr="00591F3D" w:rsidRDefault="00BB2FC4" w:rsidP="00BB2FC4">
      <w:pPr>
        <w:spacing w:before="62" w:after="62"/>
        <w:jc w:val="center"/>
      </w:pPr>
      <w:r>
        <w:rPr>
          <w:noProof/>
        </w:rPr>
        <w:drawing>
          <wp:inline distT="0" distB="0" distL="0" distR="0">
            <wp:extent cx="4371975" cy="2152650"/>
            <wp:effectExtent l="0" t="0" r="0" b="0"/>
            <wp:docPr id="3" name="图片 3" descr="框图书稿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框图书稿版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</w:pPr>
      <w:bookmarkStart w:id="37" w:name="_Ref525378255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2</w:t>
      </w:r>
      <w:r w:rsidRPr="00591F3D">
        <w:fldChar w:fldCharType="end"/>
      </w:r>
      <w:bookmarkEnd w:id="37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功能框图</w:t>
      </w:r>
    </w:p>
    <w:p w:rsidR="00BB2FC4" w:rsidRPr="00591F3D" w:rsidRDefault="00BB2FC4" w:rsidP="00BB2FC4">
      <w:pPr>
        <w:pStyle w:val="30"/>
      </w:pPr>
      <w:bookmarkStart w:id="38" w:name="_Toc525034479"/>
      <w:bookmarkStart w:id="39" w:name="_Toc525418646"/>
      <w:bookmarkStart w:id="40" w:name="_Toc535172857"/>
      <w:r w:rsidRPr="00591F3D">
        <w:rPr>
          <w:rFonts w:hint="eastAsia"/>
        </w:rPr>
        <w:t>资源需求</w:t>
      </w:r>
      <w:bookmarkEnd w:id="38"/>
      <w:bookmarkEnd w:id="39"/>
      <w:bookmarkEnd w:id="40"/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实现</w:t>
      </w:r>
      <w:r w:rsidRPr="00591F3D">
        <w:rPr>
          <w:rFonts w:hint="eastAsia"/>
        </w:rPr>
        <w:t>LED</w:t>
      </w:r>
      <w:r w:rsidRPr="00591F3D">
        <w:rPr>
          <w:rFonts w:hint="eastAsia"/>
        </w:rPr>
        <w:t>状态显示；</w:t>
      </w:r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实现</w:t>
      </w:r>
      <w:r w:rsidRPr="00591F3D">
        <w:rPr>
          <w:rFonts w:hint="eastAsia"/>
        </w:rPr>
        <w:t>BEEP</w:t>
      </w:r>
      <w:r w:rsidRPr="00591F3D">
        <w:rPr>
          <w:rFonts w:hint="eastAsia"/>
        </w:rPr>
        <w:t>发音提示；</w:t>
      </w:r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14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提供</w:t>
      </w:r>
      <w:r w:rsidRPr="00591F3D">
        <w:rPr>
          <w:rFonts w:hint="eastAsia"/>
        </w:rPr>
        <w:t>6</w:t>
      </w:r>
      <w:r w:rsidRPr="00591F3D">
        <w:rPr>
          <w:rFonts w:hint="eastAsia"/>
        </w:rPr>
        <w:t>×</w:t>
      </w:r>
      <w:r w:rsidRPr="00591F3D">
        <w:rPr>
          <w:rFonts w:hint="eastAsia"/>
        </w:rPr>
        <w:t>8</w:t>
      </w:r>
      <w:r w:rsidRPr="00591F3D">
        <w:rPr>
          <w:rFonts w:hint="eastAsia"/>
        </w:rPr>
        <w:t>矩阵式按键检测实现</w:t>
      </w:r>
      <w:r w:rsidRPr="00591F3D">
        <w:rPr>
          <w:rFonts w:hint="eastAsia"/>
        </w:rPr>
        <w:t>48</w:t>
      </w:r>
      <w:r w:rsidRPr="00591F3D">
        <w:rPr>
          <w:rFonts w:hint="eastAsia"/>
        </w:rPr>
        <w:t>个按键输入；</w:t>
      </w:r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SPI</w:t>
      </w:r>
      <w:r w:rsidRPr="00591F3D">
        <w:rPr>
          <w:rFonts w:hint="eastAsia"/>
        </w:rPr>
        <w:t>接口用于外扩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；</w:t>
      </w:r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接口转化为</w:t>
      </w:r>
      <w:r w:rsidRPr="00591F3D">
        <w:rPr>
          <w:rFonts w:hint="eastAsia"/>
        </w:rPr>
        <w:t>RS232</w:t>
      </w:r>
      <w:r w:rsidRPr="00591F3D">
        <w:rPr>
          <w:rFonts w:hint="eastAsia"/>
        </w:rPr>
        <w:t>电平串口用于与主控板卡通信。</w:t>
      </w:r>
    </w:p>
    <w:p w:rsidR="00BB2FC4" w:rsidRPr="00591F3D" w:rsidRDefault="00BB2FC4" w:rsidP="00BB2FC4">
      <w:pPr>
        <w:pStyle w:val="30"/>
      </w:pPr>
      <w:bookmarkStart w:id="41" w:name="_Toc525418647"/>
      <w:bookmarkStart w:id="42" w:name="_Toc535172858"/>
      <w:r w:rsidRPr="00591F3D">
        <w:rPr>
          <w:rFonts w:hint="eastAsia"/>
        </w:rPr>
        <w:t>优势特点</w:t>
      </w:r>
      <w:bookmarkEnd w:id="41"/>
      <w:bookmarkEnd w:id="42"/>
    </w:p>
    <w:p w:rsidR="00BB2FC4" w:rsidRPr="00591F3D" w:rsidRDefault="00BB2FC4" w:rsidP="00BB2FC4">
      <w:pPr>
        <w:pStyle w:val="0740"/>
        <w:spacing w:before="62" w:after="62"/>
      </w:pPr>
      <w:r w:rsidRPr="00591F3D">
        <w:rPr>
          <w:rFonts w:hint="eastAsia"/>
        </w:rPr>
        <w:t>对比</w:t>
      </w:r>
      <w:proofErr w:type="gramStart"/>
      <w:r w:rsidRPr="00591F3D">
        <w:rPr>
          <w:rFonts w:hint="eastAsia"/>
        </w:rPr>
        <w:t>自动点胶机手</w:t>
      </w:r>
      <w:proofErr w:type="gramEnd"/>
      <w:r w:rsidRPr="00591F3D">
        <w:rPr>
          <w:rFonts w:hint="eastAsia"/>
        </w:rPr>
        <w:t>持示教器同类产品现用芯片方案，有如下优势：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lastRenderedPageBreak/>
        <w:t>MCU</w:t>
      </w:r>
      <w:r w:rsidRPr="00591F3D">
        <w:rPr>
          <w:rFonts w:hint="eastAsia"/>
        </w:rPr>
        <w:t>资源丰富（</w:t>
      </w:r>
      <w:r w:rsidRPr="00591F3D">
        <w:rPr>
          <w:rFonts w:hint="eastAsia"/>
        </w:rPr>
        <w:t>64</w:t>
      </w:r>
      <w:r w:rsidRPr="00591F3D">
        <w:t>kB Flash</w:t>
      </w:r>
      <w:r w:rsidRPr="00591F3D">
        <w:rPr>
          <w:rFonts w:hint="eastAsia"/>
        </w:rPr>
        <w:t xml:space="preserve"> /</w:t>
      </w:r>
      <w:r w:rsidRPr="00591F3D">
        <w:t xml:space="preserve"> </w:t>
      </w:r>
      <w:r w:rsidRPr="00591F3D">
        <w:rPr>
          <w:rFonts w:hint="eastAsia"/>
        </w:rPr>
        <w:t>8K S</w:t>
      </w:r>
      <w:r w:rsidRPr="00591F3D">
        <w:t>RAM</w:t>
      </w:r>
      <w:r w:rsidRPr="00591F3D">
        <w:rPr>
          <w:rFonts w:hint="eastAsia"/>
        </w:rPr>
        <w:t>）、开发更为灵活，超高性价比；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完善齐全的</w:t>
      </w:r>
      <w:r w:rsidRPr="00591F3D">
        <w:rPr>
          <w:rFonts w:hint="eastAsia"/>
        </w:rPr>
        <w:t>DEMO</w:t>
      </w:r>
      <w:r w:rsidRPr="00591F3D">
        <w:rPr>
          <w:rFonts w:hint="eastAsia"/>
        </w:rPr>
        <w:t>软件和详尽的技术文档，帮助客户快速完成产品开发；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提供矩阵键盘、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存储器驱动、带缓冲区的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接口通讯等丰富的组件软件，极大简化客户的开发，更专注于核心应用软件的设计；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采用</w:t>
      </w:r>
      <w:r w:rsidRPr="00591F3D">
        <w:rPr>
          <w:rFonts w:hint="eastAsia"/>
        </w:rPr>
        <w:t>AMetal</w:t>
      </w:r>
      <w:r w:rsidRPr="00591F3D">
        <w:rPr>
          <w:rFonts w:hint="eastAsia"/>
        </w:rPr>
        <w:t>软件架构，真正实现跨平台移植，帮助客户快速完成产品升级换代</w:t>
      </w:r>
      <w:r w:rsidRPr="00591F3D">
        <w:t>。</w:t>
      </w:r>
    </w:p>
    <w:p w:rsidR="00BB2FC4" w:rsidRPr="00591F3D" w:rsidRDefault="00BB2FC4" w:rsidP="00BB2FC4">
      <w:pPr>
        <w:pStyle w:val="30"/>
        <w:rPr>
          <w:shd w:val="clear" w:color="auto" w:fill="FFFFFF"/>
        </w:rPr>
      </w:pPr>
      <w:bookmarkStart w:id="43" w:name="_Toc525034481"/>
      <w:bookmarkStart w:id="44" w:name="_Toc525418648"/>
      <w:bookmarkStart w:id="45" w:name="_Toc535172859"/>
      <w:r w:rsidRPr="00591F3D">
        <w:rPr>
          <w:rFonts w:hint="eastAsia"/>
          <w:shd w:val="clear" w:color="auto" w:fill="FFFFFF"/>
        </w:rPr>
        <w:t>推荐</w:t>
      </w:r>
      <w:bookmarkEnd w:id="43"/>
      <w:r w:rsidRPr="00591F3D">
        <w:rPr>
          <w:rFonts w:hint="eastAsia"/>
          <w:shd w:val="clear" w:color="auto" w:fill="FFFFFF"/>
        </w:rPr>
        <w:t>器件</w:t>
      </w:r>
      <w:bookmarkEnd w:id="44"/>
      <w:bookmarkEnd w:id="45"/>
    </w:p>
    <w:p w:rsidR="00BB2FC4" w:rsidRPr="00591F3D" w:rsidRDefault="00BB2FC4" w:rsidP="00BB2FC4">
      <w:pPr>
        <w:pStyle w:val="0740"/>
        <w:spacing w:before="62" w:after="62"/>
        <w:rPr>
          <w:kern w:val="0"/>
          <w:shd w:val="clear" w:color="auto" w:fill="FFFFFF"/>
        </w:rPr>
      </w:pPr>
      <w:r w:rsidRPr="00591F3D">
        <w:rPr>
          <w:rFonts w:hint="eastAsia"/>
          <w:kern w:val="0"/>
          <w:shd w:val="clear" w:color="auto" w:fill="FFFFFF"/>
        </w:rPr>
        <w:t>ZLG</w:t>
      </w:r>
      <w:proofErr w:type="gramStart"/>
      <w:r w:rsidRPr="00591F3D">
        <w:rPr>
          <w:rFonts w:hint="eastAsia"/>
          <w:kern w:val="0"/>
          <w:shd w:val="clear" w:color="auto" w:fill="FFFFFF"/>
        </w:rPr>
        <w:t>提供点胶机</w:t>
      </w:r>
      <w:r w:rsidRPr="00591F3D">
        <w:rPr>
          <w:rFonts w:hint="eastAsia"/>
        </w:rPr>
        <w:t>手</w:t>
      </w:r>
      <w:proofErr w:type="gramEnd"/>
      <w:r w:rsidRPr="00591F3D">
        <w:rPr>
          <w:rFonts w:hint="eastAsia"/>
        </w:rPr>
        <w:t>持示教器</w:t>
      </w:r>
      <w:r w:rsidRPr="00591F3D">
        <w:rPr>
          <w:rFonts w:hint="eastAsia"/>
          <w:kern w:val="0"/>
          <w:shd w:val="clear" w:color="auto" w:fill="FFFFFF"/>
        </w:rPr>
        <w:t>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解决方案，全套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打包，一站式采购，降低整体成本。主控芯片采用</w:t>
      </w:r>
      <w:r w:rsidRPr="00591F3D">
        <w:rPr>
          <w:kern w:val="0"/>
          <w:shd w:val="clear" w:color="auto" w:fill="FFFFFF"/>
        </w:rPr>
        <w:t xml:space="preserve">ZLG </w:t>
      </w:r>
      <w:r w:rsidRPr="00591F3D">
        <w:rPr>
          <w:rFonts w:hint="eastAsia"/>
          <w:kern w:val="0"/>
          <w:shd w:val="clear" w:color="auto" w:fill="FFFFFF"/>
        </w:rPr>
        <w:t>IoT</w:t>
      </w:r>
      <w:r w:rsidRPr="00591F3D">
        <w:rPr>
          <w:kern w:val="0"/>
          <w:shd w:val="clear" w:color="auto" w:fill="FFFFFF"/>
        </w:rPr>
        <w:t xml:space="preserve"> MCU </w:t>
      </w:r>
      <w:r w:rsidRPr="00591F3D">
        <w:rPr>
          <w:rFonts w:hint="eastAsia"/>
          <w:kern w:val="0"/>
          <w:shd w:val="clear" w:color="auto" w:fill="FFFFFF"/>
        </w:rPr>
        <w:t>ZLG116N32A</w:t>
      </w:r>
      <w:r w:rsidRPr="00591F3D">
        <w:rPr>
          <w:rFonts w:hint="eastAsia"/>
          <w:kern w:val="0"/>
          <w:shd w:val="clear" w:color="auto" w:fill="FFFFFF"/>
        </w:rPr>
        <w:t>设计</w:t>
      </w:r>
      <w:r w:rsidRPr="00591F3D">
        <w:rPr>
          <w:kern w:val="0"/>
          <w:shd w:val="clear" w:color="auto" w:fill="FFFFFF"/>
        </w:rPr>
        <w:t>，</w:t>
      </w:r>
      <w:r w:rsidRPr="00591F3D">
        <w:rPr>
          <w:rFonts w:hint="eastAsia"/>
          <w:kern w:val="0"/>
          <w:shd w:val="clear" w:color="auto" w:fill="FFFFFF"/>
        </w:rPr>
        <w:t>详细器件推荐如</w:t>
      </w:r>
      <w:r w:rsidRPr="00591F3D">
        <w:rPr>
          <w:kern w:val="0"/>
          <w:shd w:val="clear" w:color="auto" w:fill="FFFFFF"/>
        </w:rPr>
        <w:fldChar w:fldCharType="begin"/>
      </w:r>
      <w:r w:rsidRPr="00591F3D">
        <w:rPr>
          <w:kern w:val="0"/>
          <w:shd w:val="clear" w:color="auto" w:fill="FFFFFF"/>
        </w:rPr>
        <w:instrText xml:space="preserve"> </w:instrText>
      </w:r>
      <w:r w:rsidRPr="00591F3D">
        <w:rPr>
          <w:rFonts w:hint="eastAsia"/>
          <w:kern w:val="0"/>
          <w:shd w:val="clear" w:color="auto" w:fill="FFFFFF"/>
        </w:rPr>
        <w:instrText>REF _Ref525027527 \h</w:instrText>
      </w:r>
      <w:r w:rsidRPr="00591F3D">
        <w:rPr>
          <w:kern w:val="0"/>
          <w:shd w:val="clear" w:color="auto" w:fill="FFFFFF"/>
        </w:rPr>
        <w:instrText xml:space="preserve"> </w:instrText>
      </w:r>
      <w:r>
        <w:rPr>
          <w:kern w:val="0"/>
          <w:shd w:val="clear" w:color="auto" w:fill="FFFFFF"/>
        </w:rPr>
        <w:instrText xml:space="preserve"> \* MERGEFORMAT </w:instrText>
      </w:r>
      <w:r w:rsidRPr="00591F3D">
        <w:rPr>
          <w:kern w:val="0"/>
          <w:shd w:val="clear" w:color="auto" w:fill="FFFFFF"/>
        </w:rPr>
      </w:r>
      <w:r w:rsidRPr="00591F3D">
        <w:rPr>
          <w:kern w:val="0"/>
          <w:shd w:val="clear" w:color="auto" w:fill="FFFFFF"/>
        </w:rPr>
        <w:fldChar w:fldCharType="separate"/>
      </w:r>
      <w:r w:rsidR="000345AF" w:rsidRPr="00591F3D">
        <w:rPr>
          <w:rFonts w:hint="eastAsia"/>
        </w:rPr>
        <w:t>表</w:t>
      </w:r>
      <w:r w:rsidR="000345AF">
        <w:t>1</w:t>
      </w:r>
      <w:r w:rsidR="000345AF" w:rsidRPr="00591F3D">
        <w:t>.</w:t>
      </w:r>
      <w:r w:rsidR="000345AF">
        <w:t>1</w:t>
      </w:r>
      <w:r w:rsidRPr="00591F3D">
        <w:rPr>
          <w:kern w:val="0"/>
          <w:shd w:val="clear" w:color="auto" w:fill="FFFFFF"/>
        </w:rPr>
        <w:fldChar w:fldCharType="end"/>
      </w:r>
      <w:r w:rsidRPr="00591F3D">
        <w:rPr>
          <w:rFonts w:hint="eastAsia"/>
          <w:kern w:val="0"/>
          <w:shd w:val="clear" w:color="auto" w:fill="FFFFFF"/>
        </w:rPr>
        <w:t>所示</w:t>
      </w:r>
      <w:r w:rsidRPr="00591F3D">
        <w:rPr>
          <w:kern w:val="0"/>
          <w:shd w:val="clear" w:color="auto" w:fill="FFFFFF"/>
        </w:rPr>
        <w:t>。</w:t>
      </w:r>
    </w:p>
    <w:p w:rsidR="00BB2FC4" w:rsidRPr="00591F3D" w:rsidRDefault="00BB2FC4" w:rsidP="00BB2FC4">
      <w:pPr>
        <w:pStyle w:val="a7"/>
      </w:pPr>
      <w:bookmarkStart w:id="46" w:name="_Ref525027527"/>
      <w:r w:rsidRPr="00591F3D">
        <w:rPr>
          <w:rFonts w:hint="eastAsia"/>
        </w:rPr>
        <w:t>表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表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</w:t>
      </w:r>
      <w:r w:rsidRPr="00591F3D">
        <w:fldChar w:fldCharType="end"/>
      </w:r>
      <w:bookmarkEnd w:id="46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推荐器件</w:t>
      </w:r>
    </w:p>
    <w:tbl>
      <w:tblPr>
        <w:tblW w:w="0" w:type="auto"/>
        <w:tblInd w:w="108" w:type="dxa"/>
        <w:shd w:val="clear" w:color="auto" w:fill="FFFFFF"/>
        <w:tblLayout w:type="fixed"/>
        <w:tblLook w:val="00A0" w:firstRow="1" w:lastRow="0" w:firstColumn="1" w:lastColumn="0" w:noHBand="0" w:noVBand="0"/>
      </w:tblPr>
      <w:tblGrid>
        <w:gridCol w:w="1276"/>
        <w:gridCol w:w="1559"/>
        <w:gridCol w:w="851"/>
        <w:gridCol w:w="4678"/>
      </w:tblGrid>
      <w:tr w:rsidR="00BB2FC4" w:rsidRPr="00591F3D" w:rsidTr="00BB2FC4">
        <w:trPr>
          <w:trHeight w:val="600"/>
        </w:trPr>
        <w:tc>
          <w:tcPr>
            <w:tcW w:w="1276" w:type="dxa"/>
            <w:tcBorders>
              <w:top w:val="thinThickSmallGap" w:sz="2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产品名称</w:t>
            </w:r>
          </w:p>
        </w:tc>
        <w:tc>
          <w:tcPr>
            <w:tcW w:w="1559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  <w:szCs w:val="20"/>
              </w:rPr>
              <w:t>型号</w:t>
            </w:r>
          </w:p>
        </w:tc>
        <w:tc>
          <w:tcPr>
            <w:tcW w:w="851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厂家</w:t>
            </w:r>
          </w:p>
        </w:tc>
        <w:tc>
          <w:tcPr>
            <w:tcW w:w="4678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器件特点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MCU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ZLG116N32A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Cortex-M0</w:t>
            </w:r>
            <w:r w:rsidRPr="00591F3D">
              <w:t>内核，</w:t>
            </w:r>
            <w:r w:rsidRPr="00591F3D">
              <w:rPr>
                <w:rFonts w:hint="eastAsia"/>
              </w:rPr>
              <w:t>64</w:t>
            </w:r>
            <w:r w:rsidRPr="00591F3D">
              <w:t>kB Flash</w:t>
            </w:r>
            <w:r w:rsidRPr="00591F3D">
              <w:rPr>
                <w:rFonts w:hint="eastAsia"/>
              </w:rPr>
              <w:t xml:space="preserve"> /</w:t>
            </w:r>
            <w:r w:rsidRPr="00591F3D">
              <w:t xml:space="preserve"> </w:t>
            </w:r>
            <w:r w:rsidRPr="00591F3D">
              <w:rPr>
                <w:rFonts w:hint="eastAsia"/>
              </w:rPr>
              <w:t>8K S</w:t>
            </w:r>
            <w:r w:rsidRPr="00591F3D">
              <w:t>RAM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运行频率高达</w:t>
            </w:r>
            <w:r w:rsidRPr="00591F3D">
              <w:rPr>
                <w:rFonts w:hint="eastAsia"/>
              </w:rPr>
              <w:t>48MHz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支持宽电压输入</w:t>
            </w:r>
            <w:r w:rsidRPr="00591F3D">
              <w:rPr>
                <w:rFonts w:hint="eastAsia"/>
              </w:rPr>
              <w:t>2.0~5.5V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多路</w:t>
            </w:r>
            <w:r w:rsidRPr="00591F3D">
              <w:rPr>
                <w:rFonts w:hint="eastAsia"/>
              </w:rPr>
              <w:t>UART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SPI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I2C</w:t>
            </w:r>
            <w:r w:rsidRPr="00591F3D">
              <w:rPr>
                <w:rFonts w:hint="eastAsia"/>
              </w:rPr>
              <w:t>等外设接口</w:t>
            </w:r>
            <w:r w:rsidRPr="00591F3D"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Flash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IS25LP032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ISSI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数据存储、低功耗、低电压。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串口通信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t>SP</w:t>
            </w:r>
            <w:r w:rsidRPr="00591F3D">
              <w:rPr>
                <w:rFonts w:hint="eastAsia"/>
              </w:rPr>
              <w:t>3232EEY-L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t>EXAR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t>支持波特率高达</w:t>
            </w:r>
            <w:r w:rsidRPr="00591F3D">
              <w:rPr>
                <w:rFonts w:hint="eastAsia"/>
              </w:rPr>
              <w:t>200K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t>支持</w:t>
            </w:r>
            <w:r w:rsidRPr="00591F3D">
              <w:rPr>
                <w:rFonts w:hint="eastAsia"/>
              </w:rPr>
              <w:t>3.3~5.0V</w:t>
            </w:r>
            <w:r w:rsidRPr="00591F3D">
              <w:rPr>
                <w:rFonts w:hint="eastAsia"/>
              </w:rPr>
              <w:t>电压范围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t>两线制异步串行通信</w:t>
            </w:r>
            <w:r w:rsidRPr="00591F3D">
              <w:rPr>
                <w:rFonts w:hint="eastAsia"/>
              </w:rPr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thickThinSmallGap" w:sz="2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LDO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ZL6205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成本低、噪音小、静态电流小。</w:t>
            </w:r>
          </w:p>
        </w:tc>
      </w:tr>
    </w:tbl>
    <w:p w:rsidR="00BB2FC4" w:rsidRPr="00591F3D" w:rsidRDefault="00BB2FC4" w:rsidP="00BB2FC4">
      <w:pPr>
        <w:pStyle w:val="20"/>
      </w:pPr>
      <w:bookmarkStart w:id="47" w:name="_Toc525418649"/>
      <w:bookmarkStart w:id="48" w:name="_Toc535172860"/>
      <w:r w:rsidRPr="00591F3D">
        <w:rPr>
          <w:rFonts w:hint="eastAsia"/>
        </w:rPr>
        <w:t>参考设计</w:t>
      </w:r>
      <w:bookmarkEnd w:id="47"/>
      <w:bookmarkEnd w:id="48"/>
    </w:p>
    <w:p w:rsidR="00BB2FC4" w:rsidRPr="00591F3D" w:rsidRDefault="00BB2FC4" w:rsidP="00BB2FC4">
      <w:pPr>
        <w:pStyle w:val="30"/>
      </w:pPr>
      <w:bookmarkStart w:id="49" w:name="_Toc525418650"/>
      <w:bookmarkStart w:id="50" w:name="_Toc535172861"/>
      <w:r w:rsidRPr="00591F3D">
        <w:rPr>
          <w:rFonts w:hint="eastAsia"/>
        </w:rPr>
        <w:t>矩阵键盘</w:t>
      </w:r>
      <w:bookmarkEnd w:id="49"/>
      <w:bookmarkEnd w:id="50"/>
    </w:p>
    <w:p w:rsidR="00BB2FC4" w:rsidRPr="00591F3D" w:rsidRDefault="00BB2FC4" w:rsidP="00BB2FC4">
      <w:pPr>
        <w:pStyle w:val="23"/>
        <w:spacing w:before="62" w:after="62"/>
        <w:rPr>
          <w:rStyle w:val="Charf1"/>
          <w:kern w:val="0"/>
        </w:rPr>
      </w:pPr>
      <w:r w:rsidRPr="00591F3D">
        <w:rPr>
          <w:rFonts w:hint="eastAsia"/>
        </w:rPr>
        <w:t>本方案</w:t>
      </w:r>
      <w:r w:rsidRPr="00591F3D">
        <w:rPr>
          <w:rStyle w:val="Charf1"/>
          <w:rFonts w:hint="eastAsia"/>
          <w:kern w:val="0"/>
        </w:rPr>
        <w:t>采用</w:t>
      </w:r>
      <w:r w:rsidRPr="00591F3D">
        <w:rPr>
          <w:rStyle w:val="Charf1"/>
          <w:rFonts w:hint="eastAsia"/>
          <w:kern w:val="0"/>
        </w:rPr>
        <w:t>6</w:t>
      </w:r>
      <w:r w:rsidRPr="00591F3D">
        <w:rPr>
          <w:rStyle w:val="Charf1"/>
          <w:rFonts w:hint="eastAsia"/>
          <w:kern w:val="0"/>
        </w:rPr>
        <w:t>×</w:t>
      </w:r>
      <w:r w:rsidRPr="00591F3D">
        <w:rPr>
          <w:rStyle w:val="Charf1"/>
          <w:rFonts w:hint="eastAsia"/>
          <w:kern w:val="0"/>
        </w:rPr>
        <w:t>8</w:t>
      </w:r>
      <w:r w:rsidRPr="00591F3D">
        <w:rPr>
          <w:rStyle w:val="Charf1"/>
          <w:rFonts w:hint="eastAsia"/>
          <w:kern w:val="0"/>
        </w:rPr>
        <w:t>矩阵按键设计，仅用</w:t>
      </w:r>
      <w:r w:rsidRPr="00591F3D">
        <w:rPr>
          <w:rStyle w:val="Charf1"/>
          <w:rFonts w:hint="eastAsia"/>
          <w:kern w:val="0"/>
        </w:rPr>
        <w:t>14</w:t>
      </w:r>
      <w:r w:rsidRPr="00591F3D">
        <w:rPr>
          <w:rStyle w:val="Charf1"/>
          <w:rFonts w:hint="eastAsia"/>
          <w:kern w:val="0"/>
        </w:rPr>
        <w:t>个</w:t>
      </w:r>
      <w:r w:rsidRPr="00591F3D">
        <w:rPr>
          <w:rStyle w:val="Charf1"/>
          <w:rFonts w:hint="eastAsia"/>
          <w:kern w:val="0"/>
        </w:rPr>
        <w:t>I</w:t>
      </w:r>
      <w:r>
        <w:rPr>
          <w:rStyle w:val="Charf1"/>
          <w:rFonts w:hint="eastAsia"/>
          <w:kern w:val="0"/>
        </w:rPr>
        <w:t>/</w:t>
      </w:r>
      <w:r w:rsidRPr="00591F3D">
        <w:rPr>
          <w:rStyle w:val="Charf1"/>
          <w:rFonts w:hint="eastAsia"/>
          <w:kern w:val="0"/>
        </w:rPr>
        <w:t>O</w:t>
      </w:r>
      <w:r w:rsidRPr="00591F3D">
        <w:rPr>
          <w:rStyle w:val="Charf1"/>
          <w:rFonts w:hint="eastAsia"/>
          <w:kern w:val="0"/>
        </w:rPr>
        <w:t>就能实现</w:t>
      </w:r>
      <w:r w:rsidRPr="00591F3D">
        <w:rPr>
          <w:rFonts w:hint="eastAsia"/>
        </w:rPr>
        <w:t>48</w:t>
      </w:r>
      <w:r w:rsidRPr="00591F3D">
        <w:rPr>
          <w:rFonts w:hint="eastAsia"/>
        </w:rPr>
        <w:t>个按</w:t>
      </w:r>
      <w:r w:rsidRPr="00591F3D">
        <w:rPr>
          <w:rStyle w:val="Charf1"/>
          <w:rFonts w:hint="eastAsia"/>
          <w:kern w:val="0"/>
        </w:rPr>
        <w:t>键检测，如</w:t>
      </w:r>
      <w:r w:rsidRPr="00591F3D">
        <w:fldChar w:fldCharType="begin"/>
      </w:r>
      <w:r w:rsidRPr="00591F3D">
        <w:rPr>
          <w:rStyle w:val="Charf1"/>
          <w:kern w:val="0"/>
        </w:rPr>
        <w:instrText xml:space="preserve"> </w:instrText>
      </w:r>
      <w:r w:rsidRPr="00591F3D">
        <w:rPr>
          <w:rStyle w:val="Charf1"/>
          <w:rFonts w:hint="eastAsia"/>
          <w:kern w:val="0"/>
        </w:rPr>
        <w:instrText>REF _Ref525321601 \h</w:instrText>
      </w:r>
      <w:r w:rsidRPr="00591F3D">
        <w:rPr>
          <w:rStyle w:val="Charf1"/>
          <w:kern w:val="0"/>
        </w:rPr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图</w:t>
      </w:r>
      <w:r w:rsidR="000345AF">
        <w:t>1</w:t>
      </w:r>
      <w:r w:rsidR="000345AF" w:rsidRPr="00591F3D">
        <w:t>.</w:t>
      </w:r>
      <w:r w:rsidR="000345AF">
        <w:t>3</w:t>
      </w:r>
      <w:r w:rsidRPr="00591F3D">
        <w:fldChar w:fldCharType="end"/>
      </w:r>
      <w:r w:rsidRPr="00591F3D">
        <w:rPr>
          <w:rStyle w:val="Charf1"/>
          <w:rFonts w:hint="eastAsia"/>
          <w:kern w:val="0"/>
        </w:rPr>
        <w:t>所示，行线为</w:t>
      </w:r>
      <w:r w:rsidRPr="00591F3D">
        <w:rPr>
          <w:rStyle w:val="Charf1"/>
          <w:rFonts w:hint="eastAsia"/>
          <w:kern w:val="0"/>
        </w:rPr>
        <w:t>6</w:t>
      </w:r>
      <w:r w:rsidRPr="00591F3D">
        <w:rPr>
          <w:rStyle w:val="Charf1"/>
          <w:rFonts w:hint="eastAsia"/>
          <w:kern w:val="0"/>
        </w:rPr>
        <w:t>，</w:t>
      </w:r>
      <w:proofErr w:type="gramStart"/>
      <w:r w:rsidRPr="00591F3D">
        <w:rPr>
          <w:rStyle w:val="Charf1"/>
          <w:rFonts w:hint="eastAsia"/>
          <w:kern w:val="0"/>
        </w:rPr>
        <w:t>列线为</w:t>
      </w:r>
      <w:proofErr w:type="gramEnd"/>
      <w:r w:rsidRPr="00591F3D">
        <w:rPr>
          <w:rStyle w:val="Charf1"/>
          <w:rFonts w:hint="eastAsia"/>
          <w:kern w:val="0"/>
        </w:rPr>
        <w:t>8</w:t>
      </w:r>
      <w:r w:rsidRPr="00591F3D">
        <w:rPr>
          <w:rStyle w:val="Charf1"/>
          <w:rFonts w:hint="eastAsia"/>
          <w:kern w:val="0"/>
        </w:rPr>
        <w:t>，行线为输出，</w:t>
      </w:r>
      <w:proofErr w:type="gramStart"/>
      <w:r w:rsidRPr="00591F3D">
        <w:rPr>
          <w:rStyle w:val="Charf1"/>
          <w:rFonts w:hint="eastAsia"/>
          <w:kern w:val="0"/>
        </w:rPr>
        <w:t>列线为</w:t>
      </w:r>
      <w:proofErr w:type="gramEnd"/>
      <w:r w:rsidRPr="00591F3D">
        <w:rPr>
          <w:rStyle w:val="Charf1"/>
          <w:rFonts w:hint="eastAsia"/>
          <w:kern w:val="0"/>
        </w:rPr>
        <w:t>输入。</w:t>
      </w:r>
    </w:p>
    <w:p w:rsidR="00BB2FC4" w:rsidRPr="00591F3D" w:rsidRDefault="00BB2FC4" w:rsidP="00BB2FC4">
      <w:pPr>
        <w:spacing w:before="62" w:after="62"/>
        <w:jc w:val="center"/>
        <w:rPr>
          <w:rStyle w:val="Charf1"/>
          <w:kern w:val="0"/>
        </w:rPr>
      </w:pPr>
      <w:r w:rsidRPr="0054783F">
        <w:rPr>
          <w:noProof/>
          <w:kern w:val="0"/>
        </w:rPr>
        <w:drawing>
          <wp:inline distT="0" distB="0" distL="0" distR="0">
            <wp:extent cx="5276850" cy="2124075"/>
            <wp:effectExtent l="0" t="0" r="0" b="0"/>
            <wp:docPr id="2" name="图片 2" descr="矩阵键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矩阵键盘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  <w:rPr>
          <w:rStyle w:val="Charf1"/>
          <w:sz w:val="18"/>
          <w:szCs w:val="18"/>
        </w:rPr>
      </w:pPr>
      <w:bookmarkStart w:id="51" w:name="_Ref525321601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3</w:t>
      </w:r>
      <w:r w:rsidRPr="00591F3D">
        <w:fldChar w:fldCharType="end"/>
      </w:r>
      <w:bookmarkEnd w:id="51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矩阵键盘电路</w:t>
      </w:r>
    </w:p>
    <w:p w:rsidR="00BB2FC4" w:rsidRPr="00591F3D" w:rsidRDefault="00BB2FC4" w:rsidP="00BB2FC4">
      <w:pPr>
        <w:pStyle w:val="23"/>
        <w:spacing w:before="62" w:after="62"/>
      </w:pPr>
      <w:bookmarkStart w:id="52" w:name="_Ref525225805"/>
      <w:r w:rsidRPr="00591F3D">
        <w:rPr>
          <w:rStyle w:val="Charf1"/>
          <w:rFonts w:hint="eastAsia"/>
          <w:kern w:val="0"/>
        </w:rPr>
        <w:t>矩阵按键可以提高</w:t>
      </w:r>
      <w:r w:rsidRPr="00591F3D">
        <w:rPr>
          <w:rStyle w:val="Charf1"/>
          <w:rFonts w:hint="eastAsia"/>
          <w:kern w:val="0"/>
        </w:rPr>
        <w:t>I</w:t>
      </w:r>
      <w:r>
        <w:rPr>
          <w:rStyle w:val="Charf1"/>
          <w:rFonts w:hint="eastAsia"/>
          <w:kern w:val="0"/>
        </w:rPr>
        <w:t>/</w:t>
      </w:r>
      <w:r w:rsidRPr="00591F3D">
        <w:rPr>
          <w:rStyle w:val="Charf1"/>
          <w:rFonts w:hint="eastAsia"/>
          <w:kern w:val="0"/>
        </w:rPr>
        <w:t>O</w:t>
      </w:r>
      <w:r w:rsidRPr="00591F3D">
        <w:rPr>
          <w:rStyle w:val="Charf1"/>
          <w:rFonts w:hint="eastAsia"/>
          <w:kern w:val="0"/>
        </w:rPr>
        <w:t>的使用效率，</w:t>
      </w:r>
      <w:r w:rsidRPr="00591F3D">
        <w:rPr>
          <w:rFonts w:hint="eastAsia"/>
        </w:rPr>
        <w:t>但是要区分和判断按键动作的方法却比较复杂。每次扫描一行，扫描该行时，对应行线输出为低电平，其余行线输出为高电平，然后读取</w:t>
      </w:r>
      <w:proofErr w:type="gramStart"/>
      <w:r w:rsidRPr="00591F3D">
        <w:rPr>
          <w:rFonts w:hint="eastAsia"/>
        </w:rPr>
        <w:t>所有列线的</w:t>
      </w:r>
      <w:proofErr w:type="gramEnd"/>
      <w:r w:rsidRPr="00591F3D">
        <w:rPr>
          <w:rFonts w:hint="eastAsia"/>
        </w:rPr>
        <w:t>电平，若</w:t>
      </w:r>
      <w:proofErr w:type="gramStart"/>
      <w:r w:rsidRPr="00591F3D">
        <w:rPr>
          <w:rFonts w:hint="eastAsia"/>
        </w:rPr>
        <w:t>有列线读到</w:t>
      </w:r>
      <w:proofErr w:type="gramEnd"/>
      <w:r w:rsidRPr="00591F3D">
        <w:rPr>
          <w:rFonts w:hint="eastAsia"/>
        </w:rPr>
        <w:t>低电平，则表明该行与读到低电平的列对应的交叉点有按键按下。</w:t>
      </w:r>
      <w:r w:rsidRPr="00591F3D">
        <w:rPr>
          <w:rFonts w:hint="eastAsia"/>
        </w:rPr>
        <w:lastRenderedPageBreak/>
        <w:t>逐列扫描法恰好相反，其列线为输出，行线为输入，但基本原理还是一样的。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AMetal</w:t>
      </w:r>
      <w:r w:rsidRPr="00591F3D">
        <w:rPr>
          <w:rFonts w:hint="eastAsia"/>
        </w:rPr>
        <w:t>已经集成了矩阵按键组件软件，客户只需配置与矩阵键盘相关的信息即可，操作非常简单。在</w:t>
      </w:r>
      <w:r w:rsidRPr="00591F3D">
        <w:rPr>
          <w:rFonts w:hint="eastAsia"/>
        </w:rPr>
        <w:t>am_key_matrix_gpio.h</w:t>
      </w:r>
      <w:r w:rsidRPr="00591F3D">
        <w:rPr>
          <w:rFonts w:hint="eastAsia"/>
        </w:rPr>
        <w:t>文件中，定义了与矩阵键盘相关配置函数结构体，详见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_Ref525369583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1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</w:pPr>
      <w:bookmarkStart w:id="53" w:name="_Ref525369583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</w:t>
      </w:r>
      <w:r w:rsidRPr="00591F3D">
        <w:fldChar w:fldCharType="end"/>
      </w:r>
      <w:bookmarkEnd w:id="52"/>
      <w:bookmarkEnd w:id="53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矩阵键盘配置信息定义</w:t>
      </w:r>
    </w:p>
    <w:p w:rsidR="00BB2FC4" w:rsidRPr="00591F3D" w:rsidRDefault="00BB2FC4" w:rsidP="00BB2FC4">
      <w:pPr>
        <w:pStyle w:val="a5"/>
      </w:pPr>
      <w:r w:rsidRPr="00591F3D">
        <w:t>typedef struct am_key_matrix_gpio_info {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am_key_matrix_base_info_t base_info;    </w:t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矩阵键盘基础信息</w:t>
      </w:r>
      <w:r w:rsidRPr="00591F3D">
        <w:rPr>
          <w:rFonts w:hint="eastAsia"/>
        </w:rPr>
        <w:t xml:space="preserve"> 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const int                *p_pins_row;   </w:t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行线引脚</w:t>
      </w:r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const int                *p_pins_col;   </w:t>
      </w:r>
      <w:r w:rsidRPr="00591F3D">
        <w:rPr>
          <w:rFonts w:hint="eastAsia"/>
        </w:rPr>
        <w:tab/>
        <w:t xml:space="preserve">// </w:t>
      </w:r>
      <w:proofErr w:type="gramStart"/>
      <w:r w:rsidRPr="00591F3D">
        <w:rPr>
          <w:rFonts w:hint="eastAsia"/>
        </w:rPr>
        <w:t>列线引脚</w:t>
      </w:r>
      <w:proofErr w:type="gramEnd"/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t>} am_key_matrix_gpio_info_t;</w:t>
      </w:r>
    </w:p>
    <w:p w:rsidR="00BB2FC4" w:rsidRPr="00591F3D" w:rsidRDefault="00BB2FC4" w:rsidP="00BB2FC4">
      <w:pPr>
        <w:pStyle w:val="a5"/>
      </w:pPr>
      <w:r w:rsidRPr="00591F3D">
        <w:t>/**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* \brief </w:t>
      </w:r>
      <w:r w:rsidRPr="00591F3D">
        <w:rPr>
          <w:rFonts w:hint="eastAsia"/>
        </w:rPr>
        <w:t>矩阵键盘基础信息</w:t>
      </w:r>
    </w:p>
    <w:p w:rsidR="00BB2FC4" w:rsidRPr="00591F3D" w:rsidRDefault="00BB2FC4" w:rsidP="00BB2FC4">
      <w:pPr>
        <w:pStyle w:val="a5"/>
      </w:pPr>
      <w:r w:rsidRPr="00591F3D">
        <w:t xml:space="preserve"> */</w:t>
      </w:r>
    </w:p>
    <w:p w:rsidR="00BB2FC4" w:rsidRPr="00591F3D" w:rsidRDefault="00BB2FC4" w:rsidP="00BB2FC4">
      <w:pPr>
        <w:pStyle w:val="a5"/>
      </w:pPr>
      <w:r w:rsidRPr="00591F3D">
        <w:t>typedef struct am_key_matrix_base_info {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int          row;        </w:t>
      </w:r>
      <w:r w:rsidRPr="00591F3D">
        <w:rPr>
          <w:rFonts w:hint="eastAsia"/>
        </w:rPr>
        <w:tab/>
        <w:t xml:space="preserve">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行数目</w:t>
      </w:r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int          col;   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列数目</w:t>
      </w:r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const int   </w:t>
      </w:r>
      <w:r w:rsidRPr="00591F3D">
        <w:t xml:space="preserve">  </w:t>
      </w:r>
      <w:r w:rsidRPr="00591F3D">
        <w:rPr>
          <w:rFonts w:hint="eastAsia"/>
        </w:rPr>
        <w:t xml:space="preserve">*p_codes;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各个按键对应的编码，按行的顺序依次对应</w:t>
      </w:r>
      <w:r w:rsidRPr="00591F3D">
        <w:rPr>
          <w:rFonts w:hint="eastAsia"/>
        </w:rPr>
        <w:t xml:space="preserve"> 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am_bool_t   active_low;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按键按下后是否为低电平</w:t>
      </w:r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uint8_t      scan_mode;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// </w:t>
      </w:r>
      <w:r w:rsidRPr="00591F3D">
        <w:rPr>
          <w:rFonts w:hint="eastAsia"/>
        </w:rPr>
        <w:t>扫描方式</w:t>
      </w:r>
      <w:r w:rsidRPr="00591F3D">
        <w:rPr>
          <w:rFonts w:hint="eastAsia"/>
        </w:rPr>
        <w:t xml:space="preserve"> </w:t>
      </w:r>
      <w:r w:rsidRPr="00591F3D">
        <w:rPr>
          <w:rFonts w:hint="eastAsia"/>
        </w:rPr>
        <w:t>（按行扫描</w:t>
      </w:r>
      <w:proofErr w:type="gramStart"/>
      <w:r w:rsidRPr="00591F3D">
        <w:rPr>
          <w:rFonts w:hint="eastAsia"/>
        </w:rPr>
        <w:t>或按列扫描</w:t>
      </w:r>
      <w:proofErr w:type="gramEnd"/>
      <w:r w:rsidRPr="00591F3D">
        <w:rPr>
          <w:rFonts w:hint="eastAsia"/>
        </w:rPr>
        <w:t>）</w:t>
      </w:r>
    </w:p>
    <w:p w:rsidR="00BB2FC4" w:rsidRPr="00591F3D" w:rsidRDefault="00BB2FC4" w:rsidP="00BB2FC4">
      <w:pPr>
        <w:pStyle w:val="a5"/>
      </w:pPr>
      <w:r w:rsidRPr="00591F3D">
        <w:t>} am_key_matrix_base_info_t;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在</w:t>
      </w:r>
      <w:r w:rsidRPr="00591F3D">
        <w:rPr>
          <w:lang w:val="de-DE"/>
        </w:rPr>
        <w:t>am_key_matrix_gpio_info</w:t>
      </w:r>
      <w:r w:rsidRPr="00591F3D">
        <w:rPr>
          <w:rFonts w:hint="eastAsia"/>
          <w:lang w:val="de-DE"/>
        </w:rPr>
        <w:t>成员中包含了</w:t>
      </w:r>
      <w:r w:rsidRPr="00591F3D">
        <w:rPr>
          <w:rFonts w:hint="eastAsia"/>
          <w:lang w:val="de-DE"/>
        </w:rPr>
        <w:t>GPIO</w:t>
      </w:r>
      <w:r w:rsidRPr="00591F3D">
        <w:rPr>
          <w:rFonts w:hint="eastAsia"/>
          <w:lang w:val="de-DE"/>
        </w:rPr>
        <w:t>驱动矩阵键盘的所有信息，</w:t>
      </w:r>
      <w:r w:rsidRPr="00591F3D">
        <w:rPr>
          <w:rFonts w:hint="eastAsia"/>
        </w:rPr>
        <w:t>包含了矩阵键盘的基础信息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如矩阵键盘的行数和列数、各按键对应的编码、按键扫描时间及扫描方式等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在</w:t>
      </w:r>
      <w:r w:rsidRPr="00591F3D">
        <w:rPr>
          <w:rFonts w:hint="eastAsia"/>
          <w:lang w:val="de-DE"/>
        </w:rPr>
        <w:t>am_key_matrix_gpio.c</w:t>
      </w:r>
      <w:r w:rsidRPr="00591F3D">
        <w:rPr>
          <w:rFonts w:hint="eastAsia"/>
        </w:rPr>
        <w:t>文件中进行赋值</w:t>
      </w:r>
      <w:r w:rsidRPr="00591F3D">
        <w:rPr>
          <w:rFonts w:hint="eastAsia"/>
          <w:lang w:val="de-DE"/>
        </w:rPr>
        <w:t>，对应信息配置如下：</w:t>
      </w:r>
    </w:p>
    <w:p w:rsidR="00BB2FC4" w:rsidRPr="00591F3D" w:rsidRDefault="00BB2FC4" w:rsidP="00D65F6E">
      <w:pPr>
        <w:pStyle w:val="afffb"/>
        <w:numPr>
          <w:ilvl w:val="0"/>
          <w:numId w:val="19"/>
        </w:numPr>
        <w:spacing w:before="62" w:after="62"/>
        <w:ind w:firstLineChars="0"/>
        <w:rPr>
          <w:lang w:val="de-DE"/>
        </w:rPr>
      </w:pPr>
      <w:r w:rsidRPr="00591F3D">
        <w:rPr>
          <w:lang w:val="de-DE"/>
        </w:rPr>
        <w:t>__g_key_pins_row</w:t>
      </w:r>
      <w:r w:rsidRPr="00591F3D">
        <w:rPr>
          <w:rFonts w:hint="eastAsia"/>
        </w:rPr>
        <w:t>指向存放矩阵键盘行线对应引脚号的数组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在此填入行引脚</w:t>
      </w:r>
      <w:r w:rsidRPr="00591F3D">
        <w:rPr>
          <w:rFonts w:hint="eastAsia"/>
          <w:lang w:val="de-DE"/>
        </w:rPr>
        <w:t>；</w:t>
      </w:r>
    </w:p>
    <w:p w:rsidR="00BB2FC4" w:rsidRPr="00591F3D" w:rsidRDefault="00BB2FC4" w:rsidP="00BB2FC4">
      <w:pPr>
        <w:pStyle w:val="a5"/>
      </w:pPr>
      <w:r w:rsidRPr="00591F3D">
        <w:t>/*******************************************************************************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</w:t>
      </w:r>
      <w:r w:rsidRPr="00591F3D">
        <w:rPr>
          <w:rFonts w:hint="eastAsia"/>
        </w:rPr>
        <w:t>按键</w:t>
      </w:r>
      <w:r w:rsidRPr="00591F3D">
        <w:rPr>
          <w:rFonts w:hint="eastAsia"/>
        </w:rPr>
        <w:t>GPIO</w:t>
      </w:r>
      <w:r w:rsidRPr="00591F3D">
        <w:rPr>
          <w:rFonts w:hint="eastAsia"/>
        </w:rPr>
        <w:t>行线引脚</w:t>
      </w:r>
    </w:p>
    <w:p w:rsidR="00BB2FC4" w:rsidRPr="00591F3D" w:rsidRDefault="00BB2FC4" w:rsidP="00BB2FC4">
      <w:pPr>
        <w:pStyle w:val="a5"/>
      </w:pPr>
      <w:r w:rsidRPr="00591F3D">
        <w:t>*******************************************************************************/</w:t>
      </w:r>
    </w:p>
    <w:p w:rsidR="00BB2FC4" w:rsidRPr="00591F3D" w:rsidRDefault="00BB2FC4" w:rsidP="00BB2FC4">
      <w:pPr>
        <w:pStyle w:val="a5"/>
      </w:pPr>
      <w:r w:rsidRPr="00591F3D">
        <w:t>static const int __g_key_pins_row[] = {PIOB_5,  PIOB_4</w:t>
      </w:r>
      <w:r w:rsidRPr="00591F3D">
        <w:rPr>
          <w:rFonts w:hint="eastAsia"/>
        </w:rPr>
        <w:t xml:space="preserve">,  </w:t>
      </w:r>
      <w:r w:rsidRPr="00591F3D">
        <w:t>PIOB_</w:t>
      </w:r>
      <w:r w:rsidRPr="00591F3D">
        <w:rPr>
          <w:rFonts w:hint="eastAsia"/>
        </w:rPr>
        <w:t>3</w:t>
      </w:r>
      <w:r w:rsidRPr="00591F3D">
        <w:t xml:space="preserve">,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                           </w:t>
      </w:r>
      <w:r w:rsidRPr="00591F3D">
        <w:t xml:space="preserve"> PIOB_</w:t>
      </w:r>
      <w:r w:rsidRPr="00591F3D">
        <w:rPr>
          <w:rFonts w:hint="eastAsia"/>
        </w:rPr>
        <w:t xml:space="preserve">2,  </w:t>
      </w:r>
      <w:r w:rsidRPr="00591F3D">
        <w:t>PIOB_</w:t>
      </w:r>
      <w:r w:rsidRPr="00591F3D">
        <w:rPr>
          <w:rFonts w:hint="eastAsia"/>
        </w:rPr>
        <w:t>1</w:t>
      </w:r>
      <w:r w:rsidRPr="00591F3D">
        <w:t>,  PIOB_</w:t>
      </w:r>
      <w:r w:rsidRPr="00591F3D">
        <w:rPr>
          <w:rFonts w:hint="eastAsia"/>
        </w:rPr>
        <w:t>0</w:t>
      </w:r>
      <w:r w:rsidRPr="00591F3D">
        <w:t>};</w:t>
      </w:r>
    </w:p>
    <w:p w:rsidR="00BB2FC4" w:rsidRPr="00591F3D" w:rsidRDefault="00BB2FC4" w:rsidP="00BB2FC4">
      <w:pPr>
        <w:pStyle w:val="a5"/>
      </w:pPr>
      <w:r w:rsidRPr="00591F3D">
        <w:t>/*******************************************************************************</w:t>
      </w:r>
      <w:r w:rsidRPr="00591F3D">
        <w:rPr>
          <w:rFonts w:hint="eastAsia"/>
        </w:rPr>
        <w:t>/</w:t>
      </w:r>
    </w:p>
    <w:p w:rsidR="00BB2FC4" w:rsidRPr="00591F3D" w:rsidRDefault="00BB2FC4" w:rsidP="00D65F6E">
      <w:pPr>
        <w:pStyle w:val="afffb"/>
        <w:numPr>
          <w:ilvl w:val="0"/>
          <w:numId w:val="19"/>
        </w:numPr>
        <w:spacing w:before="62" w:after="62"/>
        <w:ind w:firstLineChars="0"/>
        <w:rPr>
          <w:lang w:val="de-DE"/>
        </w:rPr>
      </w:pPr>
      <w:r w:rsidRPr="00591F3D">
        <w:rPr>
          <w:lang w:val="de-DE"/>
        </w:rPr>
        <w:t>__g_key_pins_col</w:t>
      </w:r>
      <w:r w:rsidRPr="00591F3D">
        <w:rPr>
          <w:rFonts w:hint="eastAsia"/>
        </w:rPr>
        <w:t>指向存放矩阵</w:t>
      </w:r>
      <w:proofErr w:type="gramStart"/>
      <w:r w:rsidRPr="00591F3D">
        <w:rPr>
          <w:rFonts w:hint="eastAsia"/>
        </w:rPr>
        <w:t>键盘列线对应</w:t>
      </w:r>
      <w:proofErr w:type="gramEnd"/>
      <w:r w:rsidRPr="00591F3D">
        <w:rPr>
          <w:rFonts w:hint="eastAsia"/>
        </w:rPr>
        <w:t>引脚号的数组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在此填入列引脚</w:t>
      </w:r>
      <w:r w:rsidRPr="00591F3D">
        <w:rPr>
          <w:rFonts w:hint="eastAsia"/>
          <w:lang w:val="de-DE"/>
        </w:rPr>
        <w:t>；</w:t>
      </w:r>
    </w:p>
    <w:p w:rsidR="00BB2FC4" w:rsidRPr="00591F3D" w:rsidRDefault="00BB2FC4" w:rsidP="00BB2FC4">
      <w:pPr>
        <w:pStyle w:val="a5"/>
      </w:pPr>
      <w:r w:rsidRPr="00591F3D">
        <w:t>/*******************************************************************************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>按键</w:t>
      </w:r>
      <w:r w:rsidRPr="00591F3D">
        <w:rPr>
          <w:rFonts w:hint="eastAsia"/>
        </w:rPr>
        <w:t>GPIO</w:t>
      </w:r>
      <w:proofErr w:type="gramStart"/>
      <w:r w:rsidRPr="00591F3D">
        <w:rPr>
          <w:rFonts w:hint="eastAsia"/>
        </w:rPr>
        <w:t>列线引脚</w:t>
      </w:r>
      <w:proofErr w:type="gramEnd"/>
    </w:p>
    <w:p w:rsidR="00BB2FC4" w:rsidRPr="00591F3D" w:rsidRDefault="00BB2FC4" w:rsidP="00BB2FC4">
      <w:pPr>
        <w:pStyle w:val="a5"/>
      </w:pPr>
      <w:r w:rsidRPr="00591F3D">
        <w:t>*******************************************************************************/</w:t>
      </w:r>
    </w:p>
    <w:p w:rsidR="00BB2FC4" w:rsidRPr="00591F3D" w:rsidRDefault="00BB2FC4" w:rsidP="00BB2FC4">
      <w:pPr>
        <w:pStyle w:val="a5"/>
      </w:pPr>
      <w:r w:rsidRPr="00591F3D">
        <w:t>static const int __g_key_pins_col[] = {PIOA_15, PIOA_1</w:t>
      </w:r>
      <w:r w:rsidRPr="00591F3D">
        <w:rPr>
          <w:rFonts w:hint="eastAsia"/>
        </w:rPr>
        <w:t>4,</w:t>
      </w:r>
      <w:r w:rsidRPr="00591F3D">
        <w:t xml:space="preserve"> PIOA_1</w:t>
      </w:r>
      <w:r w:rsidRPr="00591F3D">
        <w:rPr>
          <w:rFonts w:hint="eastAsia"/>
        </w:rPr>
        <w:t>3</w:t>
      </w:r>
      <w:r w:rsidRPr="00591F3D">
        <w:t>, PIOA_1</w:t>
      </w:r>
      <w:r w:rsidRPr="00591F3D">
        <w:rPr>
          <w:rFonts w:hint="eastAsia"/>
        </w:rPr>
        <w:t>2,</w:t>
      </w:r>
      <w:r w:rsidRPr="00591F3D">
        <w:t xml:space="preserve"> 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                           </w:t>
      </w:r>
      <w:r w:rsidRPr="00591F3D">
        <w:t>PIOA_1</w:t>
      </w:r>
      <w:r w:rsidRPr="00591F3D">
        <w:rPr>
          <w:rFonts w:hint="eastAsia"/>
        </w:rPr>
        <w:t>1</w:t>
      </w:r>
      <w:r w:rsidRPr="00591F3D">
        <w:t>, PIOA_1</w:t>
      </w:r>
      <w:r w:rsidRPr="00591F3D">
        <w:rPr>
          <w:rFonts w:hint="eastAsia"/>
        </w:rPr>
        <w:t>0,</w:t>
      </w:r>
      <w:r w:rsidRPr="00591F3D">
        <w:t xml:space="preserve"> PIOA_</w:t>
      </w:r>
      <w:r w:rsidRPr="00591F3D">
        <w:rPr>
          <w:rFonts w:hint="eastAsia"/>
        </w:rPr>
        <w:t>09</w:t>
      </w:r>
      <w:r w:rsidRPr="00591F3D">
        <w:t>, PIOA_</w:t>
      </w:r>
      <w:r w:rsidRPr="00591F3D">
        <w:rPr>
          <w:rFonts w:hint="eastAsia"/>
        </w:rPr>
        <w:t>08</w:t>
      </w:r>
      <w:r w:rsidRPr="00591F3D">
        <w:t xml:space="preserve">}; </w:t>
      </w:r>
    </w:p>
    <w:p w:rsidR="00BB2FC4" w:rsidRPr="00591F3D" w:rsidRDefault="00BB2FC4" w:rsidP="00BB2FC4">
      <w:pPr>
        <w:pStyle w:val="a5"/>
      </w:pPr>
      <w:r w:rsidRPr="00591F3D">
        <w:t>/*******************************************************************************</w:t>
      </w:r>
      <w:r w:rsidRPr="00591F3D">
        <w:rPr>
          <w:rFonts w:hint="eastAsia"/>
        </w:rPr>
        <w:t>/</w:t>
      </w:r>
    </w:p>
    <w:p w:rsidR="00BB2FC4" w:rsidRPr="00591F3D" w:rsidRDefault="00BB2FC4" w:rsidP="00D65F6E">
      <w:pPr>
        <w:pStyle w:val="afffb"/>
        <w:numPr>
          <w:ilvl w:val="0"/>
          <w:numId w:val="19"/>
        </w:numPr>
        <w:spacing w:before="62" w:after="62"/>
        <w:ind w:firstLineChars="0"/>
      </w:pPr>
      <w:r w:rsidRPr="00591F3D">
        <w:rPr>
          <w:rFonts w:hint="eastAsia"/>
          <w:lang w:val="de-DE"/>
        </w:rPr>
        <w:t>__g_key_codes</w:t>
      </w:r>
      <w:r w:rsidRPr="00591F3D">
        <w:rPr>
          <w:rFonts w:hint="eastAsia"/>
        </w:rPr>
        <w:t>指向按键编码数组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指定了各按键对应的编码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在此填入按键编码；</w:t>
      </w:r>
    </w:p>
    <w:p w:rsidR="00BB2FC4" w:rsidRPr="00591F3D" w:rsidRDefault="00BB2FC4" w:rsidP="00BB2FC4">
      <w:pPr>
        <w:pStyle w:val="a5"/>
      </w:pPr>
      <w:r w:rsidRPr="00591F3D">
        <w:t>/*******************************************************************************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>按编码信息</w:t>
      </w:r>
    </w:p>
    <w:p w:rsidR="00BB2FC4" w:rsidRPr="00591F3D" w:rsidRDefault="00BB2FC4" w:rsidP="00BB2FC4">
      <w:pPr>
        <w:pStyle w:val="a5"/>
      </w:pPr>
      <w:r w:rsidRPr="00591F3D">
        <w:t>*******************************************************************************/</w:t>
      </w:r>
    </w:p>
    <w:p w:rsidR="00BB2FC4" w:rsidRPr="00591F3D" w:rsidRDefault="00BB2FC4" w:rsidP="00BB2FC4">
      <w:pPr>
        <w:pStyle w:val="a5"/>
      </w:pPr>
      <w:r w:rsidRPr="00591F3D">
        <w:t>static const int __g_key_codes[]    = {</w:t>
      </w:r>
    </w:p>
    <w:p w:rsidR="00BB2FC4" w:rsidRPr="00591F3D" w:rsidRDefault="00BB2FC4" w:rsidP="00BB2FC4">
      <w:pPr>
        <w:pStyle w:val="a5"/>
      </w:pPr>
      <w:r w:rsidRPr="00591F3D">
        <w:lastRenderedPageBreak/>
        <w:t xml:space="preserve">    KEY_</w:t>
      </w:r>
      <w:r w:rsidRPr="00591F3D">
        <w:rPr>
          <w:rFonts w:hint="eastAsia"/>
        </w:rPr>
        <w:t>0</w:t>
      </w:r>
      <w:r w:rsidRPr="00591F3D">
        <w:t>0, KEY_</w:t>
      </w:r>
      <w:r w:rsidRPr="00591F3D">
        <w:rPr>
          <w:rFonts w:hint="eastAsia"/>
        </w:rPr>
        <w:t>0</w:t>
      </w:r>
      <w:r w:rsidRPr="00591F3D">
        <w:t>1,KEY_</w:t>
      </w:r>
      <w:r w:rsidRPr="00591F3D">
        <w:rPr>
          <w:rFonts w:hint="eastAsia"/>
        </w:rPr>
        <w:t>02</w:t>
      </w:r>
      <w:r w:rsidRPr="00591F3D">
        <w:t>, KEY_</w:t>
      </w:r>
      <w:r w:rsidRPr="00591F3D">
        <w:rPr>
          <w:rFonts w:hint="eastAsia"/>
        </w:rPr>
        <w:t>03</w:t>
      </w:r>
      <w:r w:rsidRPr="00591F3D">
        <w:t>,KEY_</w:t>
      </w:r>
      <w:r w:rsidRPr="00591F3D">
        <w:rPr>
          <w:rFonts w:hint="eastAsia"/>
        </w:rPr>
        <w:t>04</w:t>
      </w:r>
      <w:r w:rsidRPr="00591F3D">
        <w:t>, KEY_</w:t>
      </w:r>
      <w:r w:rsidRPr="00591F3D">
        <w:rPr>
          <w:rFonts w:hint="eastAsia"/>
        </w:rPr>
        <w:t>05</w:t>
      </w:r>
      <w:r w:rsidRPr="00591F3D">
        <w:t>,KEY_</w:t>
      </w:r>
      <w:r w:rsidRPr="00591F3D">
        <w:rPr>
          <w:rFonts w:hint="eastAsia"/>
        </w:rPr>
        <w:t>06</w:t>
      </w:r>
      <w:r w:rsidRPr="00591F3D">
        <w:t>, KEY_</w:t>
      </w:r>
      <w:r w:rsidRPr="00591F3D">
        <w:rPr>
          <w:rFonts w:hint="eastAsia"/>
        </w:rPr>
        <w:t>07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 xml:space="preserve">    </w:t>
      </w:r>
      <w:r w:rsidRPr="00591F3D">
        <w:t>KEY_</w:t>
      </w:r>
      <w:r w:rsidRPr="00591F3D">
        <w:rPr>
          <w:rFonts w:hint="eastAsia"/>
        </w:rPr>
        <w:t>10</w:t>
      </w:r>
      <w:r w:rsidRPr="00591F3D">
        <w:t>, KEY_</w:t>
      </w:r>
      <w:r w:rsidRPr="00591F3D">
        <w:rPr>
          <w:rFonts w:hint="eastAsia"/>
        </w:rPr>
        <w:t>11</w:t>
      </w:r>
      <w:r w:rsidRPr="00591F3D">
        <w:t>,KEY_</w:t>
      </w:r>
      <w:r w:rsidRPr="00591F3D">
        <w:rPr>
          <w:rFonts w:hint="eastAsia"/>
        </w:rPr>
        <w:t>12</w:t>
      </w:r>
      <w:r w:rsidRPr="00591F3D">
        <w:t>, KEY_</w:t>
      </w:r>
      <w:r w:rsidRPr="00591F3D">
        <w:rPr>
          <w:rFonts w:hint="eastAsia"/>
        </w:rPr>
        <w:t>13</w:t>
      </w:r>
      <w:r w:rsidRPr="00591F3D">
        <w:t>,KEY_</w:t>
      </w:r>
      <w:r w:rsidRPr="00591F3D">
        <w:rPr>
          <w:rFonts w:hint="eastAsia"/>
        </w:rPr>
        <w:t>14</w:t>
      </w:r>
      <w:r w:rsidRPr="00591F3D">
        <w:t>, KEY_</w:t>
      </w:r>
      <w:r w:rsidRPr="00591F3D">
        <w:rPr>
          <w:rFonts w:hint="eastAsia"/>
        </w:rPr>
        <w:t>15</w:t>
      </w:r>
      <w:r w:rsidRPr="00591F3D">
        <w:t>,KEY_</w:t>
      </w:r>
      <w:r w:rsidRPr="00591F3D">
        <w:rPr>
          <w:rFonts w:hint="eastAsia"/>
        </w:rPr>
        <w:t>16</w:t>
      </w:r>
      <w:r w:rsidRPr="00591F3D">
        <w:t>, KEY_</w:t>
      </w:r>
      <w:r w:rsidRPr="00591F3D">
        <w:rPr>
          <w:rFonts w:hint="eastAsia"/>
        </w:rPr>
        <w:t>17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t xml:space="preserve">    KEY_</w:t>
      </w:r>
      <w:r w:rsidRPr="00591F3D">
        <w:rPr>
          <w:rFonts w:hint="eastAsia"/>
        </w:rPr>
        <w:t>20</w:t>
      </w:r>
      <w:r w:rsidRPr="00591F3D">
        <w:t>, KEY_</w:t>
      </w:r>
      <w:r w:rsidRPr="00591F3D">
        <w:rPr>
          <w:rFonts w:hint="eastAsia"/>
        </w:rPr>
        <w:t>21</w:t>
      </w:r>
      <w:r w:rsidRPr="00591F3D">
        <w:t>,KEY_</w:t>
      </w:r>
      <w:r w:rsidRPr="00591F3D">
        <w:rPr>
          <w:rFonts w:hint="eastAsia"/>
        </w:rPr>
        <w:t>22</w:t>
      </w:r>
      <w:r w:rsidRPr="00591F3D">
        <w:t>, KEY_</w:t>
      </w:r>
      <w:r w:rsidRPr="00591F3D">
        <w:rPr>
          <w:rFonts w:hint="eastAsia"/>
        </w:rPr>
        <w:t>23</w:t>
      </w:r>
      <w:r w:rsidRPr="00591F3D">
        <w:t>,KEY_</w:t>
      </w:r>
      <w:r w:rsidRPr="00591F3D">
        <w:rPr>
          <w:rFonts w:hint="eastAsia"/>
        </w:rPr>
        <w:t>24</w:t>
      </w:r>
      <w:r w:rsidRPr="00591F3D">
        <w:t>, KEY_</w:t>
      </w:r>
      <w:r w:rsidRPr="00591F3D">
        <w:rPr>
          <w:rFonts w:hint="eastAsia"/>
        </w:rPr>
        <w:t>25</w:t>
      </w:r>
      <w:r w:rsidRPr="00591F3D">
        <w:t>,KEY_</w:t>
      </w:r>
      <w:r w:rsidRPr="00591F3D">
        <w:rPr>
          <w:rFonts w:hint="eastAsia"/>
        </w:rPr>
        <w:t>26</w:t>
      </w:r>
      <w:r w:rsidRPr="00591F3D">
        <w:t>, KEY_</w:t>
      </w:r>
      <w:r w:rsidRPr="00591F3D">
        <w:rPr>
          <w:rFonts w:hint="eastAsia"/>
        </w:rPr>
        <w:t>27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t xml:space="preserve">    KEY_</w:t>
      </w:r>
      <w:r w:rsidRPr="00591F3D">
        <w:rPr>
          <w:rFonts w:hint="eastAsia"/>
        </w:rPr>
        <w:t>30</w:t>
      </w:r>
      <w:r w:rsidRPr="00591F3D">
        <w:t>, KEY_</w:t>
      </w:r>
      <w:r w:rsidRPr="00591F3D">
        <w:rPr>
          <w:rFonts w:hint="eastAsia"/>
        </w:rPr>
        <w:t>31</w:t>
      </w:r>
      <w:r w:rsidRPr="00591F3D">
        <w:t>,KEY_</w:t>
      </w:r>
      <w:r w:rsidRPr="00591F3D">
        <w:rPr>
          <w:rFonts w:hint="eastAsia"/>
        </w:rPr>
        <w:t>32</w:t>
      </w:r>
      <w:r w:rsidRPr="00591F3D">
        <w:t>, KEY_</w:t>
      </w:r>
      <w:r w:rsidRPr="00591F3D">
        <w:rPr>
          <w:rFonts w:hint="eastAsia"/>
        </w:rPr>
        <w:t>33</w:t>
      </w:r>
      <w:r w:rsidRPr="00591F3D">
        <w:t>,KEY_</w:t>
      </w:r>
      <w:r w:rsidRPr="00591F3D">
        <w:rPr>
          <w:rFonts w:hint="eastAsia"/>
        </w:rPr>
        <w:t>34</w:t>
      </w:r>
      <w:r w:rsidRPr="00591F3D">
        <w:t>, KEY_</w:t>
      </w:r>
      <w:r w:rsidRPr="00591F3D">
        <w:rPr>
          <w:rFonts w:hint="eastAsia"/>
        </w:rPr>
        <w:t>35</w:t>
      </w:r>
      <w:r w:rsidRPr="00591F3D">
        <w:t>,KEY_</w:t>
      </w:r>
      <w:r w:rsidRPr="00591F3D">
        <w:rPr>
          <w:rFonts w:hint="eastAsia"/>
        </w:rPr>
        <w:t>36</w:t>
      </w:r>
      <w:r w:rsidRPr="00591F3D">
        <w:t>, KEY_</w:t>
      </w:r>
      <w:r w:rsidRPr="00591F3D">
        <w:rPr>
          <w:rFonts w:hint="eastAsia"/>
        </w:rPr>
        <w:t>37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t xml:space="preserve">    KEY_</w:t>
      </w:r>
      <w:r w:rsidRPr="00591F3D">
        <w:rPr>
          <w:rFonts w:hint="eastAsia"/>
        </w:rPr>
        <w:t>40</w:t>
      </w:r>
      <w:r w:rsidRPr="00591F3D">
        <w:t>, KEY_</w:t>
      </w:r>
      <w:r w:rsidRPr="00591F3D">
        <w:rPr>
          <w:rFonts w:hint="eastAsia"/>
        </w:rPr>
        <w:t>4</w:t>
      </w:r>
      <w:r w:rsidRPr="00591F3D">
        <w:t>1,KEY_</w:t>
      </w:r>
      <w:r w:rsidRPr="00591F3D">
        <w:rPr>
          <w:rFonts w:hint="eastAsia"/>
        </w:rPr>
        <w:t>42</w:t>
      </w:r>
      <w:r w:rsidRPr="00591F3D">
        <w:t>, KEY_</w:t>
      </w:r>
      <w:r w:rsidRPr="00591F3D">
        <w:rPr>
          <w:rFonts w:hint="eastAsia"/>
        </w:rPr>
        <w:t>43</w:t>
      </w:r>
      <w:r w:rsidRPr="00591F3D">
        <w:t>,KEY_</w:t>
      </w:r>
      <w:r w:rsidRPr="00591F3D">
        <w:rPr>
          <w:rFonts w:hint="eastAsia"/>
        </w:rPr>
        <w:t>44</w:t>
      </w:r>
      <w:r w:rsidRPr="00591F3D">
        <w:t>, KEY_</w:t>
      </w:r>
      <w:r w:rsidRPr="00591F3D">
        <w:rPr>
          <w:rFonts w:hint="eastAsia"/>
        </w:rPr>
        <w:t>45</w:t>
      </w:r>
      <w:r w:rsidRPr="00591F3D">
        <w:t>,KEY_</w:t>
      </w:r>
      <w:r w:rsidRPr="00591F3D">
        <w:rPr>
          <w:rFonts w:hint="eastAsia"/>
        </w:rPr>
        <w:t>46</w:t>
      </w:r>
      <w:r w:rsidRPr="00591F3D">
        <w:t>, KEY_</w:t>
      </w:r>
      <w:r w:rsidRPr="00591F3D">
        <w:rPr>
          <w:rFonts w:hint="eastAsia"/>
        </w:rPr>
        <w:t>47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t xml:space="preserve">    KEY_</w:t>
      </w:r>
      <w:r w:rsidRPr="00591F3D">
        <w:rPr>
          <w:rFonts w:hint="eastAsia"/>
        </w:rPr>
        <w:t>50</w:t>
      </w:r>
      <w:r w:rsidRPr="00591F3D">
        <w:t>, KEY_</w:t>
      </w:r>
      <w:r w:rsidRPr="00591F3D">
        <w:rPr>
          <w:rFonts w:hint="eastAsia"/>
        </w:rPr>
        <w:t>5</w:t>
      </w:r>
      <w:r w:rsidRPr="00591F3D">
        <w:t>1,KEY_</w:t>
      </w:r>
      <w:r w:rsidRPr="00591F3D">
        <w:rPr>
          <w:rFonts w:hint="eastAsia"/>
        </w:rPr>
        <w:t>52</w:t>
      </w:r>
      <w:r w:rsidRPr="00591F3D">
        <w:t>, KEY_</w:t>
      </w:r>
      <w:r w:rsidRPr="00591F3D">
        <w:rPr>
          <w:rFonts w:hint="eastAsia"/>
        </w:rPr>
        <w:t>53</w:t>
      </w:r>
      <w:r w:rsidRPr="00591F3D">
        <w:t>,KEY_</w:t>
      </w:r>
      <w:r w:rsidRPr="00591F3D">
        <w:rPr>
          <w:rFonts w:hint="eastAsia"/>
        </w:rPr>
        <w:t>54</w:t>
      </w:r>
      <w:r w:rsidRPr="00591F3D">
        <w:t>, KEY_</w:t>
      </w:r>
      <w:r w:rsidRPr="00591F3D">
        <w:rPr>
          <w:rFonts w:hint="eastAsia"/>
        </w:rPr>
        <w:t>55</w:t>
      </w:r>
      <w:r w:rsidRPr="00591F3D">
        <w:t>,KEY_</w:t>
      </w:r>
      <w:r w:rsidRPr="00591F3D">
        <w:rPr>
          <w:rFonts w:hint="eastAsia"/>
        </w:rPr>
        <w:t>56</w:t>
      </w:r>
      <w:r w:rsidRPr="00591F3D">
        <w:t>, KEY_</w:t>
      </w:r>
      <w:r w:rsidRPr="00591F3D">
        <w:rPr>
          <w:rFonts w:hint="eastAsia"/>
        </w:rPr>
        <w:t>57</w:t>
      </w:r>
      <w:r w:rsidRPr="00591F3D">
        <w:t>,</w:t>
      </w:r>
    </w:p>
    <w:p w:rsidR="00BB2FC4" w:rsidRPr="00591F3D" w:rsidRDefault="00BB2FC4" w:rsidP="00BB2FC4">
      <w:pPr>
        <w:pStyle w:val="a5"/>
      </w:pPr>
      <w:r w:rsidRPr="00591F3D">
        <w:t>};</w:t>
      </w:r>
    </w:p>
    <w:p w:rsidR="00BB2FC4" w:rsidRPr="00591F3D" w:rsidRDefault="00BB2FC4" w:rsidP="00D65F6E">
      <w:pPr>
        <w:pStyle w:val="afffb"/>
        <w:numPr>
          <w:ilvl w:val="0"/>
          <w:numId w:val="19"/>
        </w:numPr>
        <w:spacing w:before="62" w:after="62"/>
        <w:ind w:firstLineChars="0"/>
      </w:pPr>
      <w:r w:rsidRPr="00591F3D">
        <w:rPr>
          <w:rFonts w:hint="eastAsia"/>
        </w:rPr>
        <w:t>scan_interval_ms</w:t>
      </w:r>
      <w:r w:rsidRPr="00591F3D">
        <w:rPr>
          <w:rFonts w:hint="eastAsia"/>
        </w:rPr>
        <w:t>指定了按键扫描的时间间隔（单位：毫秒），即每隔该段时间执行一次按键检测，检测是否有按键事件发生（按键按下或按键释放），该值一般设置为</w:t>
      </w:r>
      <w:r w:rsidRPr="00591F3D">
        <w:rPr>
          <w:rFonts w:hint="eastAsia"/>
        </w:rPr>
        <w:t>5 ms</w:t>
      </w:r>
      <w:r w:rsidRPr="00591F3D">
        <w:rPr>
          <w:rFonts w:hint="eastAsia"/>
        </w:rPr>
        <w:t>，在结构体中直接赋值即可，如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_Ref525371342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2</w:t>
      </w:r>
      <w:r w:rsidRPr="00591F3D">
        <w:fldChar w:fldCharType="end"/>
      </w:r>
      <w:r w:rsidRPr="00591F3D">
        <w:rPr>
          <w:rFonts w:hint="eastAsia"/>
        </w:rPr>
        <w:t>所示；</w:t>
      </w:r>
    </w:p>
    <w:p w:rsidR="00BB2FC4" w:rsidRPr="00591F3D" w:rsidRDefault="00BB2FC4" w:rsidP="00BB2FC4">
      <w:pPr>
        <w:pStyle w:val="a7"/>
      </w:pPr>
      <w:bookmarkStart w:id="54" w:name="_Ref525371342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2</w:t>
      </w:r>
      <w:r w:rsidRPr="00591F3D">
        <w:fldChar w:fldCharType="end"/>
      </w:r>
      <w:bookmarkEnd w:id="54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按键实例化函数</w:t>
      </w:r>
    </w:p>
    <w:p w:rsidR="00BB2FC4" w:rsidRPr="00591F3D" w:rsidRDefault="00BB2FC4" w:rsidP="00BB2FC4">
      <w:pPr>
        <w:pStyle w:val="a5"/>
      </w:pPr>
      <w:r w:rsidRPr="00591F3D">
        <w:t>1</w:t>
      </w:r>
      <w:r w:rsidRPr="00591F3D">
        <w:tab/>
        <w:t>int am_miniport_key_inst_init (void)</w:t>
      </w:r>
    </w:p>
    <w:p w:rsidR="00BB2FC4" w:rsidRPr="00591F3D" w:rsidRDefault="00BB2FC4" w:rsidP="00BB2FC4">
      <w:pPr>
        <w:pStyle w:val="a5"/>
      </w:pPr>
      <w:r w:rsidRPr="00591F3D">
        <w:t>2</w:t>
      </w:r>
      <w:r w:rsidRPr="00591F3D">
        <w:tab/>
        <w:t>{</w:t>
      </w:r>
    </w:p>
    <w:p w:rsidR="00BB2FC4" w:rsidRPr="00591F3D" w:rsidRDefault="00BB2FC4" w:rsidP="00BB2FC4">
      <w:pPr>
        <w:pStyle w:val="a5"/>
      </w:pPr>
      <w:r w:rsidRPr="00591F3D">
        <w:t xml:space="preserve">3    </w:t>
      </w:r>
      <w:r w:rsidRPr="00591F3D">
        <w:tab/>
        <w:t>static am_key_matrix_gpio_softimer_t             miniport_key;</w:t>
      </w:r>
    </w:p>
    <w:p w:rsidR="00BB2FC4" w:rsidRPr="00591F3D" w:rsidRDefault="00BB2FC4" w:rsidP="00BB2FC4">
      <w:pPr>
        <w:pStyle w:val="a5"/>
      </w:pPr>
      <w:r w:rsidRPr="00591F3D">
        <w:t xml:space="preserve">4    </w:t>
      </w:r>
      <w:r w:rsidRPr="00591F3D">
        <w:tab/>
        <w:t>static const am_key_matrix_gpio_softimer_info_t  miniport_key_info = {</w:t>
      </w:r>
    </w:p>
    <w:p w:rsidR="00BB2FC4" w:rsidRPr="00591F3D" w:rsidRDefault="00BB2FC4" w:rsidP="00BB2FC4">
      <w:pPr>
        <w:pStyle w:val="a5"/>
      </w:pPr>
      <w:r w:rsidRPr="00591F3D">
        <w:t>5</w:t>
      </w:r>
      <w:r w:rsidRPr="00591F3D">
        <w:tab/>
        <w:t xml:space="preserve">        {</w:t>
      </w:r>
    </w:p>
    <w:p w:rsidR="00BB2FC4" w:rsidRPr="00591F3D" w:rsidRDefault="00BB2FC4" w:rsidP="00BB2FC4">
      <w:pPr>
        <w:pStyle w:val="a5"/>
      </w:pPr>
      <w:r w:rsidRPr="00591F3D">
        <w:t>6</w:t>
      </w:r>
      <w:r w:rsidRPr="00591F3D">
        <w:tab/>
        <w:t xml:space="preserve">            {</w:t>
      </w:r>
    </w:p>
    <w:p w:rsidR="00BB2FC4" w:rsidRPr="00591F3D" w:rsidRDefault="00BB2FC4" w:rsidP="00BB2FC4">
      <w:pPr>
        <w:pStyle w:val="a5"/>
      </w:pPr>
      <w:r w:rsidRPr="00591F3D">
        <w:t>7</w:t>
      </w:r>
      <w:r w:rsidRPr="00591F3D">
        <w:tab/>
      </w:r>
      <w:r w:rsidRPr="00591F3D">
        <w:rPr>
          <w:rFonts w:hint="eastAsia"/>
        </w:rPr>
        <w:t xml:space="preserve">                6,                   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 // 6</w:t>
      </w:r>
      <w:r w:rsidRPr="00591F3D">
        <w:rPr>
          <w:rFonts w:hint="eastAsia"/>
        </w:rPr>
        <w:t>行按键</w:t>
      </w:r>
      <w:r w:rsidRPr="00591F3D">
        <w:rPr>
          <w:rFonts w:hint="eastAsia"/>
        </w:rPr>
        <w:t xml:space="preserve">            </w:t>
      </w:r>
    </w:p>
    <w:p w:rsidR="00BB2FC4" w:rsidRPr="00591F3D" w:rsidRDefault="00BB2FC4" w:rsidP="00BB2FC4">
      <w:pPr>
        <w:pStyle w:val="a5"/>
      </w:pPr>
      <w:r w:rsidRPr="00591F3D">
        <w:t>8</w:t>
      </w:r>
      <w:r w:rsidRPr="00591F3D">
        <w:tab/>
      </w:r>
      <w:r w:rsidRPr="00591F3D">
        <w:rPr>
          <w:rFonts w:hint="eastAsia"/>
        </w:rPr>
        <w:t xml:space="preserve">                8,                          </w:t>
      </w:r>
      <w:r w:rsidRPr="00591F3D">
        <w:rPr>
          <w:rFonts w:hint="eastAsia"/>
        </w:rPr>
        <w:tab/>
        <w:t xml:space="preserve">     </w:t>
      </w:r>
      <w:r w:rsidRPr="00591F3D">
        <w:rPr>
          <w:rFonts w:hint="eastAsia"/>
        </w:rPr>
        <w:tab/>
        <w:t xml:space="preserve"> // 8</w:t>
      </w:r>
      <w:r w:rsidRPr="00591F3D">
        <w:rPr>
          <w:rFonts w:hint="eastAsia"/>
        </w:rPr>
        <w:t>列按键</w:t>
      </w:r>
      <w:r w:rsidRPr="00591F3D">
        <w:rPr>
          <w:rFonts w:hint="eastAsia"/>
        </w:rPr>
        <w:t xml:space="preserve">            </w:t>
      </w:r>
    </w:p>
    <w:p w:rsidR="00BB2FC4" w:rsidRPr="00591F3D" w:rsidRDefault="00BB2FC4" w:rsidP="00BB2FC4">
      <w:pPr>
        <w:pStyle w:val="a5"/>
      </w:pPr>
      <w:r w:rsidRPr="00591F3D">
        <w:t>9</w:t>
      </w:r>
      <w:r w:rsidRPr="00591F3D">
        <w:tab/>
      </w:r>
      <w:r w:rsidRPr="00591F3D">
        <w:rPr>
          <w:rFonts w:hint="eastAsia"/>
        </w:rPr>
        <w:t xml:space="preserve">                __g_key_codes,      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 // </w:t>
      </w:r>
      <w:r w:rsidRPr="00591F3D">
        <w:rPr>
          <w:rFonts w:hint="eastAsia"/>
        </w:rPr>
        <w:t>各按键对应的编码</w:t>
      </w:r>
      <w:r w:rsidRPr="00591F3D">
        <w:rPr>
          <w:rFonts w:hint="eastAsia"/>
        </w:rPr>
        <w:t xml:space="preserve">   </w:t>
      </w:r>
    </w:p>
    <w:p w:rsidR="00BB2FC4" w:rsidRPr="00591F3D" w:rsidRDefault="00BB2FC4" w:rsidP="00BB2FC4">
      <w:pPr>
        <w:pStyle w:val="a5"/>
      </w:pPr>
      <w:r w:rsidRPr="00591F3D">
        <w:t>10</w:t>
      </w:r>
      <w:r w:rsidRPr="00591F3D">
        <w:tab/>
      </w:r>
      <w:r w:rsidRPr="00591F3D">
        <w:rPr>
          <w:rFonts w:hint="eastAsia"/>
        </w:rPr>
        <w:t xml:space="preserve">                AM_TRUE,              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 // </w:t>
      </w:r>
      <w:r w:rsidRPr="00591F3D">
        <w:rPr>
          <w:rFonts w:hint="eastAsia"/>
        </w:rPr>
        <w:t>按键低电平视为按下</w:t>
      </w:r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t>11</w:t>
      </w:r>
      <w:r w:rsidRPr="00591F3D">
        <w:tab/>
      </w:r>
      <w:r w:rsidRPr="00591F3D">
        <w:rPr>
          <w:rFonts w:hint="eastAsia"/>
        </w:rPr>
        <w:t xml:space="preserve">                AM_KEY_MATRIX_SCAN_MODE_COL,  </w:t>
      </w:r>
      <w:r w:rsidRPr="00591F3D">
        <w:rPr>
          <w:rFonts w:hint="eastAsia"/>
        </w:rPr>
        <w:tab/>
        <w:t xml:space="preserve"> // </w:t>
      </w:r>
      <w:r w:rsidRPr="00591F3D">
        <w:rPr>
          <w:rFonts w:hint="eastAsia"/>
        </w:rPr>
        <w:t>扫描方式，</w:t>
      </w:r>
      <w:proofErr w:type="gramStart"/>
      <w:r w:rsidRPr="00591F3D">
        <w:rPr>
          <w:rFonts w:hint="eastAsia"/>
        </w:rPr>
        <w:t>按列扫描</w:t>
      </w:r>
      <w:proofErr w:type="gramEnd"/>
      <w:r w:rsidRPr="00591F3D">
        <w:rPr>
          <w:rFonts w:hint="eastAsia"/>
        </w:rPr>
        <w:t xml:space="preserve"> </w:t>
      </w:r>
    </w:p>
    <w:p w:rsidR="00BB2FC4" w:rsidRPr="00591F3D" w:rsidRDefault="00BB2FC4" w:rsidP="00BB2FC4">
      <w:pPr>
        <w:pStyle w:val="a5"/>
      </w:pPr>
      <w:r w:rsidRPr="00591F3D">
        <w:t>12</w:t>
      </w:r>
      <w:r w:rsidRPr="00591F3D">
        <w:tab/>
        <w:t xml:space="preserve">            },</w:t>
      </w:r>
    </w:p>
    <w:p w:rsidR="00BB2FC4" w:rsidRPr="00591F3D" w:rsidRDefault="00BB2FC4" w:rsidP="00BB2FC4">
      <w:pPr>
        <w:pStyle w:val="a5"/>
      </w:pPr>
      <w:r w:rsidRPr="00591F3D">
        <w:t>13</w:t>
      </w:r>
      <w:r w:rsidRPr="00591F3D">
        <w:tab/>
        <w:t xml:space="preserve">            __g_key_pins_row,</w:t>
      </w:r>
    </w:p>
    <w:p w:rsidR="00BB2FC4" w:rsidRPr="00591F3D" w:rsidRDefault="00BB2FC4" w:rsidP="00BB2FC4">
      <w:pPr>
        <w:pStyle w:val="a5"/>
      </w:pPr>
      <w:r w:rsidRPr="00591F3D">
        <w:t>14</w:t>
      </w:r>
      <w:r w:rsidRPr="00591F3D">
        <w:tab/>
        <w:t xml:space="preserve">            __g_key_pins_col,</w:t>
      </w:r>
    </w:p>
    <w:p w:rsidR="00BB2FC4" w:rsidRPr="00591F3D" w:rsidRDefault="00BB2FC4" w:rsidP="00BB2FC4">
      <w:pPr>
        <w:pStyle w:val="a5"/>
      </w:pPr>
      <w:r w:rsidRPr="00591F3D">
        <w:t>15</w:t>
      </w:r>
      <w:r w:rsidRPr="00591F3D">
        <w:tab/>
        <w:t xml:space="preserve">        },</w:t>
      </w:r>
    </w:p>
    <w:p w:rsidR="00BB2FC4" w:rsidRPr="00591F3D" w:rsidRDefault="00BB2FC4" w:rsidP="00BB2FC4">
      <w:pPr>
        <w:pStyle w:val="a5"/>
      </w:pPr>
      <w:r w:rsidRPr="00591F3D">
        <w:t>16</w:t>
      </w:r>
      <w:r w:rsidRPr="00591F3D">
        <w:tab/>
      </w:r>
      <w:r w:rsidRPr="00591F3D">
        <w:rPr>
          <w:rFonts w:hint="eastAsia"/>
        </w:rPr>
        <w:t xml:space="preserve">        5,                             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 </w:t>
      </w:r>
      <w:r w:rsidRPr="00591F3D">
        <w:rPr>
          <w:rFonts w:hint="eastAsia"/>
        </w:rPr>
        <w:tab/>
        <w:t xml:space="preserve"> // </w:t>
      </w:r>
      <w:r w:rsidRPr="00591F3D">
        <w:rPr>
          <w:rFonts w:hint="eastAsia"/>
        </w:rPr>
        <w:t>扫描时间间隔，</w:t>
      </w:r>
      <w:r w:rsidRPr="00591F3D">
        <w:rPr>
          <w:rFonts w:hint="eastAsia"/>
        </w:rPr>
        <w:t xml:space="preserve">5ms </w:t>
      </w:r>
    </w:p>
    <w:p w:rsidR="00BB2FC4" w:rsidRPr="00591F3D" w:rsidRDefault="00BB2FC4" w:rsidP="00BB2FC4">
      <w:pPr>
        <w:pStyle w:val="a5"/>
      </w:pPr>
      <w:r w:rsidRPr="00591F3D">
        <w:t>17</w:t>
      </w:r>
      <w:r w:rsidRPr="00591F3D">
        <w:tab/>
        <w:t xml:space="preserve">    };</w:t>
      </w:r>
    </w:p>
    <w:p w:rsidR="00BB2FC4" w:rsidRPr="00591F3D" w:rsidRDefault="00BB2FC4" w:rsidP="00BB2FC4">
      <w:pPr>
        <w:pStyle w:val="a5"/>
      </w:pPr>
      <w:r w:rsidRPr="00591F3D">
        <w:t>18</w:t>
      </w:r>
      <w:r w:rsidRPr="00591F3D">
        <w:tab/>
        <w:t xml:space="preserve">    return am_key_matrix_gpio_softimer_init(&amp;miniport_key, &amp;miniport_key_info);</w:t>
      </w:r>
    </w:p>
    <w:p w:rsidR="00BB2FC4" w:rsidRPr="00591F3D" w:rsidRDefault="00BB2FC4" w:rsidP="00BB2FC4">
      <w:pPr>
        <w:pStyle w:val="a5"/>
      </w:pPr>
      <w:r w:rsidRPr="00591F3D">
        <w:t>19</w:t>
      </w:r>
      <w:r w:rsidRPr="00591F3D">
        <w:tab/>
        <w:t>}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更多矩阵按键组件的</w:t>
      </w:r>
      <w:proofErr w:type="gramStart"/>
      <w:r w:rsidRPr="00591F3D">
        <w:rPr>
          <w:rFonts w:hint="eastAsia"/>
          <w:lang w:val="de-DE"/>
        </w:rPr>
        <w:t>使用请</w:t>
      </w:r>
      <w:proofErr w:type="gramEnd"/>
      <w:r w:rsidRPr="00591F3D">
        <w:rPr>
          <w:rFonts w:hint="eastAsia"/>
          <w:lang w:val="de-DE"/>
        </w:rPr>
        <w:t>参考《面向</w:t>
      </w:r>
      <w:r w:rsidRPr="00591F3D">
        <w:rPr>
          <w:rFonts w:hint="eastAsia"/>
          <w:lang w:val="de-DE"/>
        </w:rPr>
        <w:t>AMetal</w:t>
      </w:r>
      <w:r w:rsidRPr="00591F3D">
        <w:rPr>
          <w:rFonts w:hint="eastAsia"/>
          <w:lang w:val="de-DE"/>
        </w:rPr>
        <w:t>框架与接口的编程》第</w:t>
      </w:r>
      <w:r w:rsidRPr="00591F3D">
        <w:rPr>
          <w:rFonts w:hint="eastAsia"/>
          <w:lang w:val="de-DE"/>
        </w:rPr>
        <w:t>4.3</w:t>
      </w:r>
      <w:r w:rsidRPr="00591F3D">
        <w:rPr>
          <w:rFonts w:hint="eastAsia"/>
          <w:lang w:val="de-DE"/>
        </w:rPr>
        <w:t>章节。</w:t>
      </w:r>
    </w:p>
    <w:p w:rsidR="00BB2FC4" w:rsidRPr="00591F3D" w:rsidRDefault="00BB2FC4" w:rsidP="00BB2FC4">
      <w:pPr>
        <w:pStyle w:val="30"/>
      </w:pPr>
      <w:bookmarkStart w:id="55" w:name="_Toc525418651"/>
      <w:bookmarkStart w:id="56" w:name="_Toc535172862"/>
      <w:r w:rsidRPr="00591F3D">
        <w:rPr>
          <w:rFonts w:hint="eastAsia"/>
        </w:rPr>
        <w:t>SPI NOR Flash</w:t>
      </w:r>
      <w:r w:rsidRPr="00591F3D">
        <w:rPr>
          <w:rFonts w:hint="eastAsia"/>
        </w:rPr>
        <w:t>存储器</w:t>
      </w:r>
      <w:bookmarkEnd w:id="55"/>
      <w:bookmarkEnd w:id="56"/>
    </w:p>
    <w:p w:rsidR="00BB2FC4" w:rsidRPr="00591F3D" w:rsidRDefault="00BB2FC4" w:rsidP="00BB2FC4">
      <w:pPr>
        <w:framePr w:w="4732" w:h="3066" w:hRule="exact" w:hSpace="180" w:wrap="around" w:vAnchor="text" w:hAnchor="page" w:x="5869" w:y="64"/>
        <w:shd w:val="solid" w:color="FFFFFF" w:fill="FFFFFF"/>
        <w:spacing w:before="62" w:after="62"/>
        <w:jc w:val="center"/>
      </w:pPr>
      <w:r w:rsidRPr="004F0562">
        <w:rPr>
          <w:noProof/>
        </w:rPr>
        <w:drawing>
          <wp:inline distT="0" distB="0" distL="0" distR="0">
            <wp:extent cx="2524125" cy="1428750"/>
            <wp:effectExtent l="0" t="0" r="0" b="0"/>
            <wp:docPr id="1" name="图片 1" descr="flash芯片电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flash芯片电路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  <w:framePr w:w="4732" w:h="3066" w:hRule="exact" w:hSpace="180" w:wrap="around" w:vAnchor="text" w:hAnchor="page" w:x="5869" w:y="64"/>
      </w:pPr>
      <w:bookmarkStart w:id="57" w:name="_Ref525231897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4</w:t>
      </w:r>
      <w:r w:rsidRPr="00591F3D">
        <w:fldChar w:fldCharType="end"/>
      </w:r>
      <w:bookmarkEnd w:id="57"/>
      <w:r w:rsidRPr="00591F3D">
        <w:rPr>
          <w:rFonts w:hint="eastAsia"/>
        </w:rPr>
        <w:t xml:space="preserve">  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电路原理图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本方案需要外扩一个</w:t>
      </w:r>
      <w:r w:rsidRPr="00591F3D">
        <w:rPr>
          <w:rFonts w:hint="eastAsia"/>
        </w:rPr>
        <w:t>4</w:t>
      </w:r>
      <w:r w:rsidRPr="00591F3D">
        <w:t>Mb</w:t>
      </w:r>
      <w:r w:rsidRPr="00591F3D">
        <w:rPr>
          <w:rFonts w:hint="eastAsia"/>
        </w:rPr>
        <w:t>yte</w:t>
      </w:r>
      <w:r w:rsidRPr="00591F3D">
        <w:t xml:space="preserve"> 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用于存储控制相关数据，采用</w:t>
      </w:r>
      <w:r w:rsidRPr="00591F3D">
        <w:rPr>
          <w:rFonts w:hint="eastAsia"/>
        </w:rPr>
        <w:t>ISSI</w:t>
      </w:r>
      <w:r w:rsidRPr="00591F3D">
        <w:rPr>
          <w:rFonts w:hint="eastAsia"/>
        </w:rPr>
        <w:t>的</w:t>
      </w:r>
      <w:r w:rsidRPr="00591F3D">
        <w:rPr>
          <w:rFonts w:hint="eastAsia"/>
        </w:rPr>
        <w:t>IS</w:t>
      </w:r>
      <w:r w:rsidRPr="00591F3D">
        <w:t>25L</w:t>
      </w:r>
      <w:r w:rsidRPr="00591F3D">
        <w:rPr>
          <w:rFonts w:hint="eastAsia"/>
        </w:rPr>
        <w:t>P032</w:t>
      </w:r>
      <w:r w:rsidRPr="00591F3D">
        <w:rPr>
          <w:rFonts w:hint="eastAsia"/>
        </w:rPr>
        <w:t>设计。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IS</w:t>
      </w:r>
      <w:r w:rsidRPr="00591F3D">
        <w:t>25L</w:t>
      </w:r>
      <w:r w:rsidRPr="00591F3D">
        <w:rPr>
          <w:rFonts w:hint="eastAsia"/>
        </w:rPr>
        <w:t>P032</w:t>
      </w:r>
      <w:r w:rsidRPr="00591F3D">
        <w:rPr>
          <w:rFonts w:hint="eastAsia"/>
        </w:rPr>
        <w:t>的通信接口为标准</w:t>
      </w:r>
      <w:r w:rsidRPr="00591F3D">
        <w:t>4</w:t>
      </w:r>
      <w:r w:rsidRPr="00591F3D">
        <w:rPr>
          <w:rFonts w:hint="eastAsia"/>
        </w:rPr>
        <w:t>线</w:t>
      </w:r>
      <w:r w:rsidRPr="00591F3D">
        <w:t>SPI</w:t>
      </w:r>
      <w:r w:rsidRPr="00591F3D">
        <w:rPr>
          <w:rFonts w:hint="eastAsia"/>
        </w:rPr>
        <w:t>接口（支持模式</w:t>
      </w:r>
      <w:r w:rsidRPr="00591F3D">
        <w:t>0</w:t>
      </w:r>
      <w:r w:rsidRPr="00591F3D">
        <w:rPr>
          <w:rFonts w:hint="eastAsia"/>
        </w:rPr>
        <w:t>和模式</w:t>
      </w:r>
      <w:r w:rsidRPr="00591F3D">
        <w:t>3</w:t>
      </w:r>
      <w:r w:rsidRPr="00591F3D">
        <w:rPr>
          <w:rFonts w:hint="eastAsia"/>
        </w:rPr>
        <w:t>），即</w:t>
      </w:r>
      <w:r w:rsidRPr="00591F3D">
        <w:t>CS</w:t>
      </w:r>
      <w:r w:rsidRPr="00591F3D">
        <w:rPr>
          <w:rFonts w:hint="eastAsia"/>
        </w:rPr>
        <w:t>、</w:t>
      </w:r>
      <w:r w:rsidRPr="00591F3D">
        <w:t>MOSI</w:t>
      </w:r>
      <w:r w:rsidRPr="00591F3D">
        <w:rPr>
          <w:rFonts w:hint="eastAsia"/>
        </w:rPr>
        <w:t>、</w:t>
      </w:r>
      <w:r w:rsidRPr="00591F3D">
        <w:t>MISO</w:t>
      </w:r>
      <w:r w:rsidRPr="00591F3D">
        <w:rPr>
          <w:rFonts w:hint="eastAsia"/>
        </w:rPr>
        <w:t>、</w:t>
      </w:r>
      <w:r w:rsidRPr="00591F3D">
        <w:t>CLK</w:t>
      </w:r>
      <w:r w:rsidRPr="00591F3D">
        <w:rPr>
          <w:rFonts w:hint="eastAsia"/>
        </w:rPr>
        <w:t>，详见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_Ref525231897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图</w:t>
      </w:r>
      <w:r w:rsidR="000345AF">
        <w:t>1</w:t>
      </w:r>
      <w:r w:rsidR="000345AF" w:rsidRPr="00591F3D">
        <w:t>.</w:t>
      </w:r>
      <w:r w:rsidR="000345AF">
        <w:t>4</w:t>
      </w:r>
      <w:r w:rsidRPr="00591F3D">
        <w:fldChar w:fldCharType="end"/>
      </w:r>
      <w:r w:rsidRPr="00591F3D">
        <w:rPr>
          <w:rFonts w:hint="eastAsia"/>
        </w:rPr>
        <w:t>。其中，</w:t>
      </w:r>
      <w:r w:rsidRPr="00591F3D">
        <w:t>CS</w:t>
      </w:r>
      <w:r w:rsidRPr="00591F3D">
        <w:rPr>
          <w:rFonts w:hint="eastAsia"/>
        </w:rPr>
        <w:t>（</w:t>
      </w:r>
      <w:r w:rsidRPr="00591F3D">
        <w:t>#1</w:t>
      </w:r>
      <w:r w:rsidRPr="00591F3D">
        <w:rPr>
          <w:rFonts w:hint="eastAsia"/>
        </w:rPr>
        <w:t>）、</w:t>
      </w:r>
      <w:r w:rsidRPr="00591F3D">
        <w:t>SO</w:t>
      </w:r>
      <w:r w:rsidRPr="00591F3D">
        <w:rPr>
          <w:rFonts w:hint="eastAsia"/>
        </w:rPr>
        <w:t>（</w:t>
      </w:r>
      <w:r w:rsidRPr="00591F3D">
        <w:t>#2</w:t>
      </w:r>
      <w:r w:rsidRPr="00591F3D">
        <w:rPr>
          <w:rFonts w:hint="eastAsia"/>
        </w:rPr>
        <w:t>）、</w:t>
      </w:r>
      <w:r w:rsidRPr="00591F3D">
        <w:t>SI</w:t>
      </w:r>
      <w:r w:rsidRPr="00591F3D">
        <w:rPr>
          <w:rFonts w:hint="eastAsia"/>
        </w:rPr>
        <w:t>（</w:t>
      </w:r>
      <w:r w:rsidRPr="00591F3D">
        <w:t>#5</w:t>
      </w:r>
      <w:r w:rsidRPr="00591F3D">
        <w:rPr>
          <w:rFonts w:hint="eastAsia"/>
        </w:rPr>
        <w:t>）、</w:t>
      </w:r>
      <w:r w:rsidRPr="00591F3D">
        <w:t>SCLK</w:t>
      </w:r>
      <w:r w:rsidRPr="00591F3D">
        <w:rPr>
          <w:rFonts w:hint="eastAsia"/>
        </w:rPr>
        <w:t>（</w:t>
      </w:r>
      <w:r w:rsidRPr="00591F3D">
        <w:t>#6</w:t>
      </w:r>
      <w:r w:rsidRPr="00591F3D">
        <w:rPr>
          <w:rFonts w:hint="eastAsia"/>
        </w:rPr>
        <w:t>）分别为</w:t>
      </w:r>
      <w:r w:rsidRPr="00591F3D">
        <w:t>SPI</w:t>
      </w:r>
      <w:r w:rsidRPr="00591F3D">
        <w:rPr>
          <w:rFonts w:hint="eastAsia"/>
        </w:rPr>
        <w:t>的</w:t>
      </w:r>
      <w:r w:rsidRPr="00591F3D">
        <w:t>CS</w:t>
      </w:r>
      <w:r w:rsidRPr="00591F3D">
        <w:rPr>
          <w:rFonts w:hint="eastAsia"/>
        </w:rPr>
        <w:t>、</w:t>
      </w:r>
      <w:r w:rsidRPr="00591F3D">
        <w:t>MISO</w:t>
      </w:r>
      <w:r w:rsidRPr="00591F3D">
        <w:rPr>
          <w:rFonts w:hint="eastAsia"/>
        </w:rPr>
        <w:t>、</w:t>
      </w:r>
      <w:r w:rsidRPr="00591F3D">
        <w:t>MOSI</w:t>
      </w:r>
      <w:r w:rsidRPr="00591F3D">
        <w:rPr>
          <w:rFonts w:hint="eastAsia"/>
        </w:rPr>
        <w:t>和</w:t>
      </w:r>
      <w:r w:rsidRPr="00591F3D">
        <w:t>CLK</w:t>
      </w:r>
      <w:r w:rsidRPr="00591F3D">
        <w:rPr>
          <w:rFonts w:hint="eastAsia"/>
        </w:rPr>
        <w:t>信号引脚。特别地，</w:t>
      </w:r>
      <w:r w:rsidRPr="00591F3D">
        <w:t>WP</w:t>
      </w:r>
      <w:r w:rsidRPr="00591F3D">
        <w:rPr>
          <w:rFonts w:hint="eastAsia"/>
        </w:rPr>
        <w:t>（</w:t>
      </w:r>
      <w:r w:rsidRPr="00591F3D">
        <w:t>#3</w:t>
      </w:r>
      <w:r w:rsidRPr="00591F3D">
        <w:rPr>
          <w:rFonts w:hint="eastAsia"/>
        </w:rPr>
        <w:t>）用于写保护，</w:t>
      </w:r>
      <w:r w:rsidRPr="00591F3D">
        <w:t>HOLD</w:t>
      </w:r>
      <w:r w:rsidRPr="00591F3D">
        <w:rPr>
          <w:rFonts w:hint="eastAsia"/>
        </w:rPr>
        <w:t>（</w:t>
      </w:r>
      <w:r w:rsidRPr="00591F3D">
        <w:t>#7</w:t>
      </w:r>
      <w:r w:rsidRPr="00591F3D">
        <w:rPr>
          <w:rFonts w:hint="eastAsia"/>
        </w:rPr>
        <w:t>）用于暂停数据传输。一般来说，这两个引脚</w:t>
      </w:r>
      <w:r w:rsidRPr="00591F3D">
        <w:rPr>
          <w:rFonts w:hint="eastAsia"/>
        </w:rPr>
        <w:lastRenderedPageBreak/>
        <w:t>不会使用，可通过上拉电阻上拉至高电平。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AMetal</w:t>
      </w:r>
      <w:r w:rsidRPr="00591F3D">
        <w:rPr>
          <w:rFonts w:hint="eastAsia"/>
          <w:lang w:val="de-DE"/>
        </w:rPr>
        <w:t>提供了支持常见的</w:t>
      </w:r>
      <w:r w:rsidRPr="00591F3D">
        <w:rPr>
          <w:rFonts w:hint="eastAsia"/>
        </w:rPr>
        <w:t>IS25LP064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 xml:space="preserve"> MX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5"/>
          <w:attr w:name="UnitName" w:val="l"/>
        </w:smartTagPr>
        <w:r w:rsidRPr="00591F3D">
          <w:rPr>
            <w:rFonts w:hint="eastAsia"/>
          </w:rPr>
          <w:t>25L</w:t>
        </w:r>
      </w:smartTag>
      <w:r w:rsidRPr="00591F3D">
        <w:rPr>
          <w:rFonts w:hint="eastAsia"/>
        </w:rPr>
        <w:t>8006</w:t>
      </w:r>
      <w:r w:rsidRPr="00591F3D">
        <w:rPr>
          <w:rFonts w:hint="eastAsia"/>
          <w:lang w:val="de-DE"/>
        </w:rPr>
        <w:t>、</w:t>
      </w:r>
      <w:r w:rsidRPr="00591F3D">
        <w:rPr>
          <w:rFonts w:hint="eastAsia"/>
        </w:rPr>
        <w:t>MX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5"/>
          <w:attr w:name="UnitName" w:val="l"/>
        </w:smartTagPr>
        <w:r w:rsidRPr="00591F3D">
          <w:rPr>
            <w:rFonts w:hint="eastAsia"/>
          </w:rPr>
          <w:t>25L</w:t>
        </w:r>
      </w:smartTag>
      <w:r w:rsidRPr="00591F3D">
        <w:rPr>
          <w:rFonts w:hint="eastAsia"/>
        </w:rPr>
        <w:t>1606</w:t>
      </w:r>
      <w:r w:rsidRPr="00591F3D">
        <w:rPr>
          <w:rFonts w:hint="eastAsia"/>
        </w:rPr>
        <w:t>……</w:t>
      </w:r>
      <w:r w:rsidRPr="00591F3D">
        <w:rPr>
          <w:rFonts w:hint="eastAsia"/>
          <w:lang w:val="de-DE"/>
        </w:rPr>
        <w:t>等系列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  <w:lang w:val="de-DE"/>
        </w:rPr>
        <w:t>器件的驱动函数</w:t>
      </w:r>
      <w:r w:rsidRPr="00591F3D">
        <w:rPr>
          <w:rFonts w:hint="eastAsia"/>
        </w:rPr>
        <w:t>，</w:t>
      </w:r>
      <w:r w:rsidRPr="00591F3D">
        <w:rPr>
          <w:rFonts w:hint="eastAsia"/>
        </w:rPr>
        <w:t xml:space="preserve">SPI </w:t>
      </w:r>
      <w:r w:rsidRPr="00591F3D">
        <w:t xml:space="preserve">NOR 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比较特殊，在写入数据前必须确保相应的地址单元已经被擦除，因此除初始化、读写函数外，还有一个擦除函数，其接口函数详见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_Ref525232571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表</w:t>
      </w:r>
      <w:r w:rsidR="000345AF">
        <w:t>1</w:t>
      </w:r>
      <w:r w:rsidR="000345AF" w:rsidRPr="00591F3D">
        <w:t>.</w:t>
      </w:r>
      <w:r w:rsidR="000345AF">
        <w:t>2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</w:pPr>
      <w:bookmarkStart w:id="58" w:name="_Ref525232571"/>
      <w:r w:rsidRPr="00591F3D">
        <w:rPr>
          <w:rFonts w:hint="eastAsia"/>
        </w:rPr>
        <w:t>表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表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2</w:t>
      </w:r>
      <w:r w:rsidRPr="00591F3D">
        <w:fldChar w:fldCharType="end"/>
      </w:r>
      <w:bookmarkEnd w:id="58"/>
      <w:r w:rsidRPr="00591F3D">
        <w:rPr>
          <w:rFonts w:hint="eastAsia"/>
        </w:rPr>
        <w:t xml:space="preserve">  IS25xx</w:t>
      </w:r>
      <w:r w:rsidRPr="00591F3D">
        <w:rPr>
          <w:rFonts w:hint="eastAsia"/>
        </w:rPr>
        <w:t>接口函数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87"/>
        <w:gridCol w:w="1116"/>
      </w:tblGrid>
      <w:tr w:rsidR="00BB2FC4" w:rsidRPr="00591F3D" w:rsidTr="00BB2FC4">
        <w:trPr>
          <w:jc w:val="center"/>
        </w:trPr>
        <w:tc>
          <w:tcPr>
            <w:tcW w:w="3387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函数原型</w:t>
            </w:r>
          </w:p>
        </w:tc>
        <w:tc>
          <w:tcPr>
            <w:tcW w:w="0" w:type="auto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功能简介</w:t>
            </w:r>
          </w:p>
        </w:tc>
      </w:tr>
      <w:tr w:rsidR="00BB2FC4" w:rsidRPr="00591F3D" w:rsidTr="00BB2FC4">
        <w:trPr>
          <w:jc w:val="center"/>
        </w:trPr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jc w:val="left"/>
            </w:pPr>
            <w:r w:rsidRPr="00591F3D">
              <w:t>am_</w:t>
            </w:r>
            <w:r w:rsidRPr="00591F3D">
              <w:rPr>
                <w:rFonts w:hint="eastAsia"/>
              </w:rPr>
              <w:t>is25xx</w:t>
            </w:r>
            <w:r w:rsidRPr="00591F3D">
              <w:t>_handle_t</w:t>
            </w:r>
            <w:r w:rsidRPr="00591F3D">
              <w:rPr>
                <w:rFonts w:hint="eastAsia"/>
              </w:rPr>
              <w:t xml:space="preserve">  is25xx_handle =</w:t>
            </w:r>
            <w:r w:rsidRPr="00591F3D">
              <w:rPr>
                <w:rFonts w:hint="eastAsia"/>
                <w:b/>
              </w:rPr>
              <w:t xml:space="preserve"> </w:t>
            </w:r>
            <w:r w:rsidRPr="00591F3D">
              <w:rPr>
                <w:b/>
              </w:rPr>
              <w:t>am_</w:t>
            </w:r>
            <w:r w:rsidRPr="00591F3D">
              <w:rPr>
                <w:rFonts w:hint="eastAsia"/>
                <w:b/>
              </w:rPr>
              <w:t>is25xx</w:t>
            </w:r>
            <w:r w:rsidRPr="00591F3D">
              <w:rPr>
                <w:b/>
              </w:rPr>
              <w:t>_inst_init</w:t>
            </w:r>
            <w:r w:rsidRPr="00591F3D">
              <w:rPr>
                <w:rFonts w:hint="eastAsia"/>
                <w:b/>
              </w:rPr>
              <w:t>();</w:t>
            </w:r>
          </w:p>
        </w:tc>
        <w:tc>
          <w:tcPr>
            <w:tcW w:w="0" w:type="auto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</w:pPr>
            <w:r w:rsidRPr="00591F3D">
              <w:rPr>
                <w:rFonts w:hint="eastAsia"/>
              </w:rPr>
              <w:t>实例初始化</w:t>
            </w:r>
          </w:p>
        </w:tc>
      </w:tr>
      <w:tr w:rsidR="00BB2FC4" w:rsidRPr="00591F3D" w:rsidTr="00BB2FC4">
        <w:trPr>
          <w:jc w:val="center"/>
        </w:trPr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int </w:t>
            </w:r>
            <w:r w:rsidRPr="00591F3D">
              <w:rPr>
                <w:b/>
                <w:lang w:val="de-DE"/>
              </w:rPr>
              <w:t>am_</w:t>
            </w:r>
            <w:r w:rsidRPr="00591F3D">
              <w:rPr>
                <w:rFonts w:hint="eastAsia"/>
                <w:b/>
                <w:lang w:val="de-DE"/>
              </w:rPr>
              <w:t>is</w:t>
            </w:r>
            <w:r w:rsidRPr="00591F3D">
              <w:rPr>
                <w:b/>
                <w:lang w:val="de-DE"/>
              </w:rPr>
              <w:t>25xx_erase</w:t>
            </w:r>
            <w:r w:rsidRPr="00591F3D">
              <w:rPr>
                <w:lang w:val="de-DE"/>
              </w:rPr>
              <w:t xml:space="preserve">( 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</w:t>
            </w:r>
            <w:r w:rsidRPr="00591F3D">
              <w:rPr>
                <w:rFonts w:hint="eastAsia"/>
                <w:lang w:val="de-DE"/>
              </w:rPr>
              <w:t>is</w:t>
            </w:r>
            <w:r w:rsidRPr="00591F3D">
              <w:rPr>
                <w:lang w:val="de-DE"/>
              </w:rPr>
              <w:t>25xx_handle_t</w:t>
            </w:r>
            <w:r w:rsidRPr="00591F3D">
              <w:rPr>
                <w:lang w:val="de-DE"/>
              </w:rPr>
              <w:tab/>
              <w:t xml:space="preserve">handle,  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uint32_t </w:t>
            </w:r>
            <w:r w:rsidRPr="00591F3D">
              <w:rPr>
                <w:lang w:val="de-DE"/>
              </w:rPr>
              <w:tab/>
            </w:r>
            <w:r w:rsidRPr="00591F3D">
              <w:rPr>
                <w:lang w:val="de-DE"/>
              </w:rPr>
              <w:tab/>
            </w:r>
            <w:r w:rsidRPr="00591F3D">
              <w:rPr>
                <w:lang w:val="de-DE"/>
              </w:rPr>
              <w:tab/>
              <w:t>addr</w:t>
            </w:r>
            <w:r w:rsidRPr="00591F3D">
              <w:rPr>
                <w:rFonts w:hint="eastAsia"/>
                <w:lang w:val="de-DE"/>
              </w:rPr>
              <w:t>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rFonts w:hint="eastAsia"/>
                <w:lang w:val="de-DE"/>
              </w:rPr>
              <w:t xml:space="preserve">uint32_t           </w:t>
            </w:r>
            <w:r w:rsidRPr="00591F3D">
              <w:rPr>
                <w:lang w:val="de-DE"/>
              </w:rPr>
              <w:tab/>
            </w:r>
            <w:r w:rsidRPr="00591F3D">
              <w:rPr>
                <w:rFonts w:hint="eastAsia"/>
                <w:lang w:val="de-DE"/>
              </w:rPr>
              <w:t>len</w:t>
            </w:r>
            <w:r w:rsidRPr="00591F3D">
              <w:rPr>
                <w:lang w:val="de-DE"/>
              </w:rPr>
              <w:t>);</w:t>
            </w:r>
          </w:p>
        </w:tc>
        <w:tc>
          <w:tcPr>
            <w:tcW w:w="0" w:type="auto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</w:pPr>
            <w:r w:rsidRPr="00591F3D">
              <w:rPr>
                <w:rFonts w:hint="eastAsia"/>
              </w:rPr>
              <w:t>擦除</w:t>
            </w:r>
          </w:p>
        </w:tc>
      </w:tr>
      <w:tr w:rsidR="00BB2FC4" w:rsidRPr="00591F3D" w:rsidTr="00BB2FC4">
        <w:trPr>
          <w:jc w:val="center"/>
        </w:trPr>
        <w:tc>
          <w:tcPr>
            <w:tcW w:w="338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int </w:t>
            </w:r>
            <w:r w:rsidRPr="00591F3D">
              <w:rPr>
                <w:b/>
                <w:lang w:val="de-DE"/>
              </w:rPr>
              <w:t>am_</w:t>
            </w:r>
            <w:r w:rsidRPr="00591F3D">
              <w:rPr>
                <w:rFonts w:hint="eastAsia"/>
                <w:b/>
                <w:lang w:val="de-DE"/>
              </w:rPr>
              <w:t>is</w:t>
            </w:r>
            <w:r w:rsidRPr="00591F3D">
              <w:rPr>
                <w:b/>
                <w:lang w:val="de-DE"/>
              </w:rPr>
              <w:t>25xx_</w:t>
            </w:r>
            <w:r w:rsidRPr="00591F3D">
              <w:rPr>
                <w:rFonts w:hint="eastAsia"/>
                <w:b/>
                <w:lang w:val="de-DE"/>
              </w:rPr>
              <w:t>write</w:t>
            </w:r>
            <w:r w:rsidRPr="00591F3D">
              <w:rPr>
                <w:lang w:val="de-DE"/>
              </w:rPr>
              <w:t>(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</w:t>
            </w:r>
            <w:r w:rsidRPr="00591F3D">
              <w:rPr>
                <w:rFonts w:hint="eastAsia"/>
                <w:lang w:val="de-DE"/>
              </w:rPr>
              <w:t>is</w:t>
            </w:r>
            <w:r w:rsidRPr="00591F3D">
              <w:rPr>
                <w:lang w:val="de-DE"/>
              </w:rPr>
              <w:t xml:space="preserve">25xx_handle_t  </w:t>
            </w:r>
            <w:r w:rsidRPr="00591F3D">
              <w:rPr>
                <w:lang w:val="de-DE"/>
              </w:rPr>
              <w:tab/>
              <w:t>handle,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uint32_t         </w:t>
            </w:r>
            <w:r w:rsidRPr="00591F3D">
              <w:rPr>
                <w:lang w:val="de-DE"/>
              </w:rPr>
              <w:tab/>
              <w:t>addr,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uint8_t             </w:t>
            </w:r>
            <w:r w:rsidRPr="00591F3D">
              <w:rPr>
                <w:lang w:val="de-DE"/>
              </w:rPr>
              <w:tab/>
              <w:t>*p_buf,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</w:pPr>
            <w:r w:rsidRPr="00591F3D">
              <w:t xml:space="preserve">uint32_t            </w:t>
            </w:r>
            <w:r w:rsidRPr="00591F3D">
              <w:tab/>
              <w:t>len);</w:t>
            </w:r>
          </w:p>
        </w:tc>
        <w:tc>
          <w:tcPr>
            <w:tcW w:w="0" w:type="auto"/>
            <w:tcBorders>
              <w:top w:val="single" w:sz="4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</w:pPr>
            <w:r w:rsidRPr="00591F3D">
              <w:rPr>
                <w:rFonts w:hint="eastAsia"/>
              </w:rPr>
              <w:t>写入数据</w:t>
            </w:r>
          </w:p>
        </w:tc>
      </w:tr>
      <w:tr w:rsidR="00BB2FC4" w:rsidRPr="00591F3D" w:rsidTr="00BB2FC4">
        <w:trPr>
          <w:jc w:val="center"/>
        </w:trPr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int </w:t>
            </w:r>
            <w:r w:rsidRPr="00591F3D">
              <w:rPr>
                <w:b/>
                <w:lang w:val="de-DE"/>
              </w:rPr>
              <w:t>am_</w:t>
            </w:r>
            <w:r w:rsidRPr="00591F3D">
              <w:rPr>
                <w:rFonts w:hint="eastAsia"/>
                <w:b/>
                <w:lang w:val="de-DE"/>
              </w:rPr>
              <w:t>is</w:t>
            </w:r>
            <w:r w:rsidRPr="00591F3D">
              <w:rPr>
                <w:b/>
                <w:lang w:val="de-DE"/>
              </w:rPr>
              <w:t>25x</w:t>
            </w:r>
            <w:r w:rsidRPr="00591F3D">
              <w:rPr>
                <w:rFonts w:hint="eastAsia"/>
                <w:b/>
                <w:lang w:val="de-DE"/>
              </w:rPr>
              <w:t>x</w:t>
            </w:r>
            <w:r w:rsidRPr="00591F3D">
              <w:rPr>
                <w:b/>
                <w:lang w:val="de-DE"/>
              </w:rPr>
              <w:t>_read</w:t>
            </w:r>
            <w:r w:rsidRPr="00591F3D">
              <w:rPr>
                <w:lang w:val="de-DE"/>
              </w:rPr>
              <w:t>(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</w:t>
            </w:r>
            <w:r w:rsidRPr="00591F3D">
              <w:rPr>
                <w:rFonts w:hint="eastAsia"/>
                <w:lang w:val="de-DE"/>
              </w:rPr>
              <w:t>is</w:t>
            </w:r>
            <w:r w:rsidRPr="00591F3D">
              <w:rPr>
                <w:lang w:val="de-DE"/>
              </w:rPr>
              <w:t xml:space="preserve">25xx_handle_t </w:t>
            </w:r>
            <w:r w:rsidRPr="00591F3D">
              <w:rPr>
                <w:lang w:val="de-DE"/>
              </w:rPr>
              <w:tab/>
              <w:t>handle,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uint32_t          </w:t>
            </w:r>
            <w:r w:rsidRPr="00591F3D">
              <w:rPr>
                <w:lang w:val="de-DE"/>
              </w:rPr>
              <w:tab/>
              <w:t>addr,</w:t>
            </w:r>
          </w:p>
          <w:p w:rsidR="00BB2FC4" w:rsidRPr="00591F3D" w:rsidRDefault="00BB2FC4" w:rsidP="00BB2FC4">
            <w:pPr>
              <w:pStyle w:val="ad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uint8_t             </w:t>
            </w:r>
            <w:r w:rsidRPr="00591F3D">
              <w:rPr>
                <w:lang w:val="de-DE"/>
              </w:rPr>
              <w:tab/>
              <w:t>*p_buf,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 xml:space="preserve">uint32_t           </w:t>
            </w:r>
            <w:r w:rsidRPr="00591F3D">
              <w:rPr>
                <w:lang w:val="de-DE"/>
              </w:rPr>
              <w:tab/>
              <w:t>len);</w:t>
            </w:r>
          </w:p>
        </w:tc>
        <w:tc>
          <w:tcPr>
            <w:tcW w:w="0" w:type="auto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</w:pPr>
            <w:r w:rsidRPr="00591F3D">
              <w:rPr>
                <w:rFonts w:hint="eastAsia"/>
              </w:rPr>
              <w:t>读取数据</w:t>
            </w:r>
          </w:p>
        </w:tc>
      </w:tr>
    </w:tbl>
    <w:p w:rsidR="00BB2FC4" w:rsidRPr="00591F3D" w:rsidRDefault="00BB2FC4" w:rsidP="00BB2FC4">
      <w:pPr>
        <w:spacing w:before="62" w:after="62"/>
        <w:ind w:left="420"/>
      </w:pPr>
      <w:r w:rsidRPr="00591F3D">
        <w:t>各</w:t>
      </w:r>
      <w:r w:rsidRPr="00591F3D">
        <w:t>API</w:t>
      </w:r>
      <w:r w:rsidRPr="00591F3D">
        <w:t>的返回值含义都是相同的：</w:t>
      </w:r>
      <w:r w:rsidRPr="00591F3D">
        <w:t>AM_OK</w:t>
      </w:r>
      <w:r w:rsidRPr="00591F3D">
        <w:t>表示成功，负值表示失败，失败原因可根据</w:t>
      </w:r>
    </w:p>
    <w:p w:rsidR="00BB2FC4" w:rsidRPr="00591F3D" w:rsidRDefault="00BB2FC4" w:rsidP="00BB2FC4">
      <w:pPr>
        <w:spacing w:before="62" w:after="62"/>
      </w:pPr>
      <w:r w:rsidRPr="00591F3D">
        <w:t>具体的值查看</w:t>
      </w:r>
      <w:r w:rsidRPr="00591F3D">
        <w:t>am_errno.h</w:t>
      </w:r>
      <w:r w:rsidRPr="00591F3D">
        <w:t>文件中相对应的宏定义。正值的含义由各</w:t>
      </w:r>
      <w:r w:rsidRPr="00591F3D">
        <w:t>API</w:t>
      </w:r>
      <w:r w:rsidRPr="00591F3D">
        <w:t>自行定义，无特殊说明时，表明不会返回正值。</w:t>
      </w:r>
    </w:p>
    <w:p w:rsidR="00BB2FC4" w:rsidRPr="00591F3D" w:rsidRDefault="00BB2FC4" w:rsidP="00D65F6E">
      <w:pPr>
        <w:numPr>
          <w:ilvl w:val="0"/>
          <w:numId w:val="14"/>
        </w:numPr>
        <w:spacing w:before="62" w:after="62"/>
        <w:rPr>
          <w:rFonts w:ascii="黑体" w:eastAsia="黑体" w:hAnsi="黑体"/>
          <w:lang w:val="de-DE"/>
        </w:rPr>
      </w:pPr>
      <w:r w:rsidRPr="00591F3D">
        <w:rPr>
          <w:rFonts w:ascii="黑体" w:eastAsia="黑体" w:hAnsi="黑体" w:hint="eastAsia"/>
          <w:lang w:val="de-DE"/>
        </w:rPr>
        <w:t>擦除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擦除就是将数据全部重置为</w:t>
      </w:r>
      <w:r w:rsidRPr="00591F3D">
        <w:rPr>
          <w:rFonts w:hint="eastAsia"/>
        </w:rPr>
        <w:t>0xFF</w:t>
      </w:r>
      <w:r w:rsidRPr="00591F3D">
        <w:rPr>
          <w:rFonts w:hint="eastAsia"/>
        </w:rPr>
        <w:t>，即所有存储单元的</w:t>
      </w:r>
      <w:proofErr w:type="gramStart"/>
      <w:r w:rsidRPr="00591F3D">
        <w:rPr>
          <w:rFonts w:hint="eastAsia"/>
        </w:rPr>
        <w:t>位设置</w:t>
      </w:r>
      <w:proofErr w:type="gramEnd"/>
      <w:r w:rsidRPr="00591F3D">
        <w:rPr>
          <w:rFonts w:hint="eastAsia"/>
        </w:rPr>
        <w:t>为</w:t>
      </w:r>
      <w:r w:rsidRPr="00591F3D">
        <w:rPr>
          <w:rFonts w:hint="eastAsia"/>
        </w:rPr>
        <w:t>1</w:t>
      </w:r>
      <w:r w:rsidRPr="00591F3D">
        <w:rPr>
          <w:rFonts w:hint="eastAsia"/>
        </w:rPr>
        <w:t>。擦除操作并不能直接擦除某个单一地址单元，擦除的最小单元为扇区，即每次只能擦除单个或多个扇区。擦除</w:t>
      </w:r>
      <w:proofErr w:type="gramStart"/>
      <w:r w:rsidRPr="00591F3D">
        <w:rPr>
          <w:rFonts w:hint="eastAsia"/>
        </w:rPr>
        <w:t>一</w:t>
      </w:r>
      <w:proofErr w:type="gramEnd"/>
      <w:r w:rsidRPr="00591F3D">
        <w:rPr>
          <w:rFonts w:hint="eastAsia"/>
        </w:rPr>
        <w:t>段地址空间的函数原型如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_Ref525235265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3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</w:pPr>
      <w:bookmarkStart w:id="59" w:name="_Ref525235265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3</w:t>
      </w:r>
      <w:r w:rsidRPr="00591F3D">
        <w:fldChar w:fldCharType="end"/>
      </w:r>
      <w:bookmarkEnd w:id="59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擦除函数</w:t>
      </w:r>
    </w:p>
    <w:p w:rsidR="00BB2FC4" w:rsidRPr="00591F3D" w:rsidRDefault="00BB2FC4" w:rsidP="00BB2FC4">
      <w:pPr>
        <w:pStyle w:val="a5"/>
      </w:pPr>
      <w:r w:rsidRPr="00591F3D">
        <w:t>int am_</w:t>
      </w:r>
      <w:r w:rsidRPr="00591F3D">
        <w:rPr>
          <w:rFonts w:hint="eastAsia"/>
        </w:rPr>
        <w:t>is</w:t>
      </w:r>
      <w:r w:rsidRPr="00591F3D">
        <w:t>25xx_erase(am_</w:t>
      </w:r>
      <w:r w:rsidRPr="00591F3D">
        <w:rPr>
          <w:rFonts w:hint="eastAsia"/>
        </w:rPr>
        <w:t>is</w:t>
      </w:r>
      <w:r w:rsidRPr="00591F3D">
        <w:t>25xx_handle_thandle,uint32_taddr,</w:t>
      </w:r>
      <w:r w:rsidRPr="00591F3D">
        <w:rPr>
          <w:rFonts w:hint="eastAsia"/>
        </w:rPr>
        <w:t xml:space="preserve"> uint32_t  len</w:t>
      </w:r>
      <w:r w:rsidRPr="00591F3D">
        <w:t>);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其中，</w:t>
      </w:r>
      <w:r w:rsidRPr="00591F3D">
        <w:rPr>
          <w:rFonts w:hint="eastAsia"/>
        </w:rPr>
        <w:t>handle</w:t>
      </w:r>
      <w:r w:rsidRPr="00591F3D">
        <w:rPr>
          <w:rFonts w:hint="eastAsia"/>
        </w:rPr>
        <w:t>为</w:t>
      </w:r>
      <w:r w:rsidRPr="00591F3D">
        <w:rPr>
          <w:rFonts w:hint="eastAsia"/>
        </w:rPr>
        <w:t>IS</w:t>
      </w:r>
      <w:smartTag w:uri="urn:schemas-microsoft-com:office:smarttags" w:element="chmetcnv">
        <w:smartTagPr>
          <w:attr w:name="UnitName" w:val="l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591F3D">
          <w:rPr>
            <w:rFonts w:hint="eastAsia"/>
          </w:rPr>
          <w:t>25LP032</w:t>
        </w:r>
      </w:smartTag>
      <w:r w:rsidRPr="00591F3D">
        <w:rPr>
          <w:rFonts w:hint="eastAsia"/>
        </w:rPr>
        <w:t>的实例句柄，</w:t>
      </w:r>
      <w:r w:rsidRPr="00591F3D">
        <w:t>addr</w:t>
      </w:r>
      <w:r w:rsidRPr="00591F3D">
        <w:rPr>
          <w:rFonts w:hint="eastAsia"/>
        </w:rPr>
        <w:t>为待擦除区域的首地址，由于擦除的最小单元为扇区，因此该地址必须为某扇区的起始地址</w:t>
      </w:r>
      <w:r w:rsidRPr="00591F3D">
        <w:rPr>
          <w:rFonts w:hint="eastAsia"/>
        </w:rPr>
        <w:t>0x000000</w:t>
      </w:r>
      <w:r w:rsidRPr="00591F3D">
        <w:rPr>
          <w:rFonts w:hint="eastAsia"/>
        </w:rPr>
        <w:t>（</w:t>
      </w:r>
      <w:r w:rsidRPr="00591F3D">
        <w:rPr>
          <w:rFonts w:hint="eastAsia"/>
        </w:rPr>
        <w:t>0</w:t>
      </w:r>
      <w:r w:rsidRPr="00591F3D">
        <w:rPr>
          <w:rFonts w:hint="eastAsia"/>
        </w:rPr>
        <w:t>）、</w:t>
      </w:r>
      <w:r w:rsidRPr="00591F3D">
        <w:rPr>
          <w:rFonts w:hint="eastAsia"/>
        </w:rPr>
        <w:t>0x001000</w:t>
      </w:r>
      <w:r w:rsidRPr="00591F3D">
        <w:rPr>
          <w:rFonts w:hint="eastAsia"/>
        </w:rPr>
        <w:t>（</w:t>
      </w:r>
      <w:r w:rsidRPr="00591F3D">
        <w:rPr>
          <w:rFonts w:hint="eastAsia"/>
        </w:rPr>
        <w:t>4096</w:t>
      </w:r>
      <w:r w:rsidRPr="00591F3D">
        <w:rPr>
          <w:rFonts w:hint="eastAsia"/>
        </w:rPr>
        <w:t>）、</w:t>
      </w:r>
      <w:r w:rsidRPr="00591F3D">
        <w:rPr>
          <w:rFonts w:hint="eastAsia"/>
        </w:rPr>
        <w:t>0x002000</w:t>
      </w:r>
      <w:r w:rsidRPr="00591F3D">
        <w:rPr>
          <w:rFonts w:hint="eastAsia"/>
        </w:rPr>
        <w:t>（</w:t>
      </w:r>
      <w:r w:rsidRPr="00591F3D">
        <w:rPr>
          <w:rFonts w:hint="eastAsia"/>
        </w:rPr>
        <w:t>2</w:t>
      </w:r>
      <w:r w:rsidRPr="00591F3D">
        <w:rPr>
          <w:rFonts w:hint="eastAsia"/>
        </w:rPr>
        <w:t>×</w:t>
      </w:r>
      <w:r w:rsidRPr="00591F3D">
        <w:rPr>
          <w:rFonts w:hint="eastAsia"/>
        </w:rPr>
        <w:t>4096</w:t>
      </w:r>
      <w:r w:rsidRPr="00591F3D">
        <w:rPr>
          <w:rFonts w:hint="eastAsia"/>
        </w:rPr>
        <w:t>）……同时，擦除长度必须为扇区大小的整数</w:t>
      </w:r>
      <w:proofErr w:type="gramStart"/>
      <w:r w:rsidRPr="00591F3D">
        <w:rPr>
          <w:rFonts w:hint="eastAsia"/>
        </w:rPr>
        <w:t>倍</w:t>
      </w:r>
      <w:proofErr w:type="gramEnd"/>
      <w:r w:rsidRPr="00591F3D">
        <w:rPr>
          <w:rFonts w:hint="eastAsia"/>
        </w:rPr>
        <w:t>。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如果返回</w:t>
      </w:r>
      <w:r w:rsidRPr="00591F3D">
        <w:t>AM_OK</w:t>
      </w:r>
      <w:r w:rsidRPr="00591F3D">
        <w:rPr>
          <w:rFonts w:hint="eastAsia"/>
        </w:rPr>
        <w:t>，说明擦除成功，反之失败。假定需要从</w:t>
      </w:r>
      <w:r w:rsidRPr="00591F3D">
        <w:rPr>
          <w:rFonts w:hint="eastAsia"/>
        </w:rPr>
        <w:t>0x001000</w:t>
      </w:r>
      <w:r w:rsidRPr="00591F3D">
        <w:rPr>
          <w:rFonts w:hint="eastAsia"/>
        </w:rPr>
        <w:t>地址开始，连续擦除</w:t>
      </w:r>
      <w:r w:rsidRPr="00591F3D">
        <w:rPr>
          <w:rFonts w:hint="eastAsia"/>
        </w:rPr>
        <w:t>2</w:t>
      </w:r>
      <w:r w:rsidRPr="00591F3D">
        <w:rPr>
          <w:rFonts w:hint="eastAsia"/>
        </w:rPr>
        <w:t>个扇区，范例程序详见</w:t>
      </w:r>
      <w:r w:rsidRPr="00591F3D">
        <w:fldChar w:fldCharType="begin"/>
      </w:r>
      <w:r w:rsidRPr="00591F3D">
        <w:instrText xml:space="preserve">REF _Ref459480262 \h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4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  <w:spacing w:before="62" w:after="62"/>
      </w:pPr>
      <w:bookmarkStart w:id="60" w:name="_Ref459480262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4</w:t>
      </w:r>
      <w:r w:rsidRPr="00591F3D">
        <w:fldChar w:fldCharType="end"/>
      </w:r>
      <w:bookmarkEnd w:id="60"/>
      <w:r w:rsidRPr="00591F3D">
        <w:rPr>
          <w:rFonts w:hint="eastAsia"/>
        </w:rPr>
        <w:t xml:space="preserve">  </w:t>
      </w:r>
      <w:r w:rsidRPr="00591F3D">
        <w:rPr>
          <w:rFonts w:hint="eastAsia"/>
          <w:lang w:val="de-DE"/>
        </w:rPr>
        <w:t>擦除</w:t>
      </w:r>
      <w:r w:rsidRPr="00591F3D">
        <w:rPr>
          <w:rFonts w:hint="eastAsia"/>
        </w:rPr>
        <w:t>范例程序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lang w:val="en-US"/>
        </w:rPr>
        <w:lastRenderedPageBreak/>
        <w:t>1</w:t>
      </w:r>
      <w:r w:rsidRPr="00591F3D">
        <w:rPr>
          <w:lang w:val="en-US"/>
        </w:rPr>
        <w:tab/>
        <w:t>am_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>25xx_erase(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 xml:space="preserve">25xx_handle, </w:t>
      </w:r>
      <w:r w:rsidRPr="00591F3D">
        <w:rPr>
          <w:rFonts w:hint="eastAsia"/>
          <w:lang w:val="en-US"/>
        </w:rPr>
        <w:t>0x001000, 2 * 4096</w:t>
      </w:r>
      <w:r w:rsidRPr="00591F3D">
        <w:rPr>
          <w:lang w:val="en-US"/>
        </w:rPr>
        <w:t>);</w:t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ab/>
      </w:r>
      <w:r w:rsidRPr="00591F3D">
        <w:rPr>
          <w:rFonts w:hint="eastAsia"/>
          <w:lang w:val="en-US"/>
        </w:rPr>
        <w:t xml:space="preserve">// </w:t>
      </w:r>
      <w:r w:rsidRPr="00591F3D">
        <w:rPr>
          <w:rFonts w:hint="eastAsia"/>
        </w:rPr>
        <w:t>擦除两个扇区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0x001000 ~ 0x3FFF</w:t>
      </w:r>
      <w:r w:rsidRPr="00591F3D">
        <w:rPr>
          <w:rFonts w:hint="eastAsia"/>
        </w:rPr>
        <w:t>空间被擦除了，即可向该段地址空间内写入数据。</w:t>
      </w:r>
    </w:p>
    <w:p w:rsidR="00BB2FC4" w:rsidRPr="00591F3D" w:rsidRDefault="00BB2FC4" w:rsidP="00D65F6E">
      <w:pPr>
        <w:numPr>
          <w:ilvl w:val="0"/>
          <w:numId w:val="15"/>
        </w:numPr>
        <w:spacing w:before="62" w:after="62"/>
        <w:rPr>
          <w:rFonts w:ascii="黑体" w:eastAsia="黑体" w:hAnsi="黑体"/>
        </w:rPr>
      </w:pPr>
      <w:r w:rsidRPr="00591F3D">
        <w:rPr>
          <w:rFonts w:ascii="黑体" w:eastAsia="黑体" w:hAnsi="黑体" w:hint="eastAsia"/>
        </w:rPr>
        <w:t>写入数据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在写入数据前，需确保写入地址已被擦除。即将需要变为</w:t>
      </w:r>
      <w:r w:rsidRPr="00591F3D">
        <w:rPr>
          <w:rFonts w:hint="eastAsia"/>
        </w:rPr>
        <w:t>0</w:t>
      </w:r>
      <w:r w:rsidRPr="00591F3D">
        <w:rPr>
          <w:rFonts w:hint="eastAsia"/>
        </w:rPr>
        <w:t>的位清</w:t>
      </w:r>
      <w:r w:rsidRPr="00591F3D">
        <w:rPr>
          <w:rFonts w:hint="eastAsia"/>
        </w:rPr>
        <w:t>0</w:t>
      </w:r>
      <w:r w:rsidRPr="00591F3D">
        <w:rPr>
          <w:rFonts w:hint="eastAsia"/>
        </w:rPr>
        <w:t>，但写入操作无法将</w:t>
      </w:r>
      <w:r w:rsidRPr="00591F3D">
        <w:rPr>
          <w:rFonts w:hint="eastAsia"/>
        </w:rPr>
        <w:t>0</w:t>
      </w:r>
      <w:r w:rsidRPr="00591F3D">
        <w:rPr>
          <w:rFonts w:hint="eastAsia"/>
        </w:rPr>
        <w:t>变为</w:t>
      </w:r>
      <w:r w:rsidRPr="00591F3D">
        <w:rPr>
          <w:rFonts w:hint="eastAsia"/>
        </w:rPr>
        <w:t>1</w:t>
      </w:r>
      <w:r w:rsidRPr="00591F3D">
        <w:rPr>
          <w:rFonts w:hint="eastAsia"/>
        </w:rPr>
        <w:t>。比如，写入数据</w:t>
      </w:r>
      <w:r w:rsidRPr="00591F3D">
        <w:rPr>
          <w:rFonts w:hint="eastAsia"/>
        </w:rPr>
        <w:t>0x55</w:t>
      </w:r>
      <w:r w:rsidRPr="00591F3D">
        <w:rPr>
          <w:rFonts w:hint="eastAsia"/>
        </w:rPr>
        <w:t>就是将</w:t>
      </w:r>
      <w:r w:rsidRPr="00591F3D">
        <w:rPr>
          <w:rFonts w:hint="eastAsia"/>
        </w:rPr>
        <w:t>bit1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bit3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bit5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bit7</w:t>
      </w:r>
      <w:r w:rsidRPr="00591F3D">
        <w:rPr>
          <w:rFonts w:hint="eastAsia"/>
        </w:rPr>
        <w:t>清</w:t>
      </w:r>
      <w:r w:rsidRPr="00591F3D">
        <w:rPr>
          <w:rFonts w:hint="eastAsia"/>
        </w:rPr>
        <w:t>0</w:t>
      </w:r>
      <w:r w:rsidRPr="00591F3D">
        <w:rPr>
          <w:rFonts w:hint="eastAsia"/>
        </w:rPr>
        <w:t>，其余位的值保持不变。若存储的数据已经是</w:t>
      </w:r>
      <w:r w:rsidRPr="00591F3D">
        <w:rPr>
          <w:rFonts w:hint="eastAsia"/>
        </w:rPr>
        <w:t>0x55</w:t>
      </w:r>
      <w:r w:rsidRPr="00591F3D">
        <w:rPr>
          <w:rFonts w:hint="eastAsia"/>
        </w:rPr>
        <w:t>，再写入</w:t>
      </w:r>
      <w:r w:rsidRPr="00591F3D">
        <w:rPr>
          <w:rFonts w:hint="eastAsia"/>
        </w:rPr>
        <w:t>0xAA</w:t>
      </w:r>
      <w:r w:rsidRPr="00591F3D">
        <w:rPr>
          <w:rFonts w:hint="eastAsia"/>
        </w:rPr>
        <w:t>（写入</w:t>
      </w:r>
      <w:r w:rsidRPr="00591F3D">
        <w:rPr>
          <w:rFonts w:hint="eastAsia"/>
        </w:rPr>
        <w:t>0xAA</w:t>
      </w:r>
      <w:r w:rsidRPr="00591F3D">
        <w:rPr>
          <w:rFonts w:hint="eastAsia"/>
        </w:rPr>
        <w:t>实际上就是将</w:t>
      </w:r>
      <w:r w:rsidRPr="00591F3D">
        <w:rPr>
          <w:rFonts w:hint="eastAsia"/>
        </w:rPr>
        <w:t>bit0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bit2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bit4</w:t>
      </w:r>
      <w:r w:rsidRPr="00591F3D">
        <w:rPr>
          <w:rFonts w:hint="eastAsia"/>
        </w:rPr>
        <w:t>、</w:t>
      </w:r>
      <w:r w:rsidRPr="00591F3D">
        <w:rPr>
          <w:rFonts w:hint="eastAsia"/>
        </w:rPr>
        <w:t>bit6</w:t>
      </w:r>
      <w:r w:rsidRPr="00591F3D">
        <w:rPr>
          <w:rFonts w:hint="eastAsia"/>
        </w:rPr>
        <w:t>清</w:t>
      </w:r>
      <w:r w:rsidRPr="00591F3D">
        <w:rPr>
          <w:rFonts w:hint="eastAsia"/>
        </w:rPr>
        <w:t>0</w:t>
      </w:r>
      <w:r w:rsidRPr="00591F3D">
        <w:rPr>
          <w:rFonts w:hint="eastAsia"/>
        </w:rPr>
        <w:t>，其余位不变），则最终存储的数据将变为</w:t>
      </w:r>
      <w:r w:rsidRPr="00591F3D">
        <w:rPr>
          <w:rFonts w:hint="eastAsia"/>
        </w:rPr>
        <w:t>0x00</w:t>
      </w:r>
      <w:r w:rsidRPr="00591F3D">
        <w:rPr>
          <w:rFonts w:hint="eastAsia"/>
        </w:rPr>
        <w:t>，而不是后面再写入的</w:t>
      </w:r>
      <w:r w:rsidRPr="00591F3D">
        <w:rPr>
          <w:rFonts w:hint="eastAsia"/>
        </w:rPr>
        <w:t>0xAA</w:t>
      </w:r>
      <w:r w:rsidRPr="00591F3D">
        <w:rPr>
          <w:rFonts w:hint="eastAsia"/>
        </w:rPr>
        <w:t>。因此为了保证正常写入数据，写入数据前必须确保相应的地址段已经被擦除了。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从指定的起始地址开始写入一段数据的函数原型如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_Ref525235314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5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</w:pPr>
      <w:bookmarkStart w:id="61" w:name="_Ref525235314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5</w:t>
      </w:r>
      <w:r w:rsidRPr="00591F3D">
        <w:fldChar w:fldCharType="end"/>
      </w:r>
      <w:bookmarkEnd w:id="61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写入函数原型</w:t>
      </w:r>
    </w:p>
    <w:p w:rsidR="00BB2FC4" w:rsidRPr="00591F3D" w:rsidRDefault="00BB2FC4" w:rsidP="00BB2FC4">
      <w:pPr>
        <w:pStyle w:val="a5"/>
      </w:pPr>
      <w:r w:rsidRPr="00591F3D">
        <w:t>int am_</w:t>
      </w:r>
      <w:r w:rsidRPr="00591F3D">
        <w:rPr>
          <w:rFonts w:hint="eastAsia"/>
        </w:rPr>
        <w:t>is</w:t>
      </w:r>
      <w:r w:rsidRPr="00591F3D">
        <w:t>25xx_</w:t>
      </w:r>
      <w:r w:rsidRPr="00591F3D">
        <w:rPr>
          <w:rFonts w:hint="eastAsia"/>
        </w:rPr>
        <w:t>write</w:t>
      </w:r>
      <w:r w:rsidRPr="00591F3D">
        <w:t>(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ab/>
      </w:r>
      <w:r w:rsidRPr="00591F3D">
        <w:t>am_</w:t>
      </w:r>
      <w:r w:rsidRPr="00591F3D">
        <w:rPr>
          <w:rFonts w:hint="eastAsia"/>
        </w:rPr>
        <w:t>is</w:t>
      </w:r>
      <w:r w:rsidRPr="00591F3D">
        <w:t>25xx_handle_t</w:t>
      </w:r>
      <w:r w:rsidRPr="00591F3D">
        <w:tab/>
      </w:r>
      <w:r w:rsidRPr="00591F3D">
        <w:tab/>
        <w:t>handle,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>// is25xx</w:t>
      </w:r>
      <w:r w:rsidRPr="00591F3D">
        <w:rPr>
          <w:rFonts w:hint="eastAsia"/>
        </w:rPr>
        <w:t>实例句柄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ab/>
      </w:r>
      <w:r w:rsidRPr="00591F3D">
        <w:t xml:space="preserve">uint32_t               </w:t>
      </w:r>
      <w:r w:rsidRPr="00591F3D">
        <w:tab/>
        <w:t>addr,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写入数据的起始地址</w:t>
      </w:r>
    </w:p>
    <w:p w:rsidR="00BB2FC4" w:rsidRPr="00591F3D" w:rsidRDefault="00BB2FC4" w:rsidP="00BB2FC4">
      <w:pPr>
        <w:pStyle w:val="a5"/>
      </w:pPr>
      <w:r w:rsidRPr="00591F3D">
        <w:tab/>
        <w:t xml:space="preserve">uint8_t               </w:t>
      </w:r>
      <w:r w:rsidRPr="00591F3D">
        <w:tab/>
        <w:t>*p_buf,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写入数据缓冲区</w:t>
      </w:r>
    </w:p>
    <w:p w:rsidR="00BB2FC4" w:rsidRPr="00591F3D" w:rsidRDefault="00BB2FC4" w:rsidP="00BB2FC4">
      <w:pPr>
        <w:pStyle w:val="a5"/>
      </w:pPr>
      <w:r w:rsidRPr="00591F3D">
        <w:tab/>
        <w:t xml:space="preserve">uint32_t               </w:t>
      </w:r>
      <w:r w:rsidRPr="00591F3D">
        <w:tab/>
        <w:t>len);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写入数据的长度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如果返回</w:t>
      </w:r>
      <w:r w:rsidRPr="00591F3D">
        <w:rPr>
          <w:lang w:val="de-DE"/>
        </w:rPr>
        <w:t>AM_OK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说明写入数据成功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反之失败</w:t>
      </w:r>
      <w:r w:rsidRPr="00591F3D">
        <w:rPr>
          <w:rFonts w:hint="eastAsia"/>
          <w:lang w:val="de-DE"/>
        </w:rPr>
        <w:t>。</w:t>
      </w:r>
      <w:r w:rsidRPr="00591F3D">
        <w:rPr>
          <w:rFonts w:hint="eastAsia"/>
        </w:rPr>
        <w:t>假定从</w:t>
      </w:r>
      <w:r w:rsidRPr="00591F3D">
        <w:rPr>
          <w:rFonts w:hint="eastAsia"/>
          <w:lang w:val="de-DE"/>
        </w:rPr>
        <w:t>0x001000</w:t>
      </w:r>
      <w:r w:rsidRPr="00591F3D">
        <w:rPr>
          <w:rFonts w:hint="eastAsia"/>
        </w:rPr>
        <w:t>地址开始，连续写入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字节数据，范例程序详见</w:t>
      </w:r>
      <w:r w:rsidRPr="00591F3D">
        <w:fldChar w:fldCharType="begin"/>
      </w:r>
      <w:r w:rsidRPr="00591F3D">
        <w:instrText xml:space="preserve">REF _Ref459481348 \h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6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62" w:name="_Ref459481348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6</w:t>
      </w:r>
      <w:r w:rsidRPr="00591F3D">
        <w:fldChar w:fldCharType="end"/>
      </w:r>
      <w:bookmarkEnd w:id="62"/>
      <w:r w:rsidRPr="00591F3D">
        <w:rPr>
          <w:rFonts w:hint="eastAsia"/>
        </w:rPr>
        <w:t xml:space="preserve">  </w:t>
      </w:r>
      <w:r w:rsidRPr="00591F3D">
        <w:rPr>
          <w:rFonts w:hint="eastAsia"/>
          <w:lang w:val="de-DE"/>
        </w:rPr>
        <w:t>写入数据</w:t>
      </w:r>
      <w:r w:rsidRPr="00591F3D">
        <w:rPr>
          <w:rFonts w:hint="eastAsia"/>
        </w:rPr>
        <w:t>范例程序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rFonts w:hint="eastAsia"/>
          <w:lang w:val="en-US"/>
        </w:rPr>
        <w:t>1</w:t>
      </w:r>
      <w:r w:rsidRPr="00591F3D">
        <w:rPr>
          <w:rFonts w:hint="eastAsia"/>
          <w:lang w:val="en-US"/>
        </w:rPr>
        <w:tab/>
        <w:t>uint8_</w:t>
      </w:r>
      <w:proofErr w:type="gramStart"/>
      <w:r w:rsidRPr="00591F3D">
        <w:rPr>
          <w:rFonts w:hint="eastAsia"/>
          <w:lang w:val="en-US"/>
        </w:rPr>
        <w:t>t  buf</w:t>
      </w:r>
      <w:proofErr w:type="gramEnd"/>
      <w:r w:rsidRPr="00591F3D">
        <w:rPr>
          <w:rFonts w:hint="eastAsia"/>
          <w:lang w:val="en-US"/>
        </w:rPr>
        <w:t>[128];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rFonts w:hint="eastAsia"/>
          <w:lang w:val="en-US"/>
        </w:rPr>
        <w:t>2</w:t>
      </w:r>
      <w:r w:rsidRPr="00591F3D">
        <w:rPr>
          <w:rFonts w:hint="eastAsia"/>
          <w:lang w:val="en-US"/>
        </w:rPr>
        <w:tab/>
      </w:r>
      <w:proofErr w:type="gramStart"/>
      <w:r w:rsidRPr="00591F3D">
        <w:rPr>
          <w:rFonts w:hint="eastAsia"/>
          <w:lang w:val="en-US"/>
        </w:rPr>
        <w:t>int  i</w:t>
      </w:r>
      <w:proofErr w:type="gramEnd"/>
      <w:r w:rsidRPr="00591F3D">
        <w:rPr>
          <w:rFonts w:hint="eastAsia"/>
          <w:lang w:val="en-US"/>
        </w:rPr>
        <w:t>;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rFonts w:hint="eastAsia"/>
          <w:lang w:val="en-US"/>
        </w:rPr>
        <w:t>3</w:t>
      </w:r>
      <w:r w:rsidRPr="00591F3D">
        <w:rPr>
          <w:rFonts w:hint="eastAsia"/>
          <w:lang w:val="en-US"/>
        </w:rPr>
        <w:tab/>
        <w:t>for (i = 0 ; i &lt; 128; i++)</w:t>
      </w:r>
      <w:r w:rsidRPr="00591F3D">
        <w:rPr>
          <w:lang w:val="en-US"/>
        </w:rPr>
        <w:tab/>
      </w:r>
      <w:r w:rsidRPr="00591F3D">
        <w:rPr>
          <w:rFonts w:hint="eastAsia"/>
          <w:lang w:val="en-US"/>
        </w:rPr>
        <w:t xml:space="preserve">buf[i] = i;        </w:t>
      </w:r>
      <w:r w:rsidRPr="00591F3D">
        <w:rPr>
          <w:rFonts w:hint="eastAsia"/>
          <w:lang w:val="en-US"/>
        </w:rPr>
        <w:tab/>
      </w:r>
      <w:r w:rsidRPr="00591F3D">
        <w:rPr>
          <w:rFonts w:hint="eastAsia"/>
          <w:lang w:val="en-US"/>
        </w:rPr>
        <w:tab/>
      </w:r>
      <w:r w:rsidRPr="00591F3D">
        <w:rPr>
          <w:rFonts w:hint="eastAsia"/>
          <w:lang w:val="en-US"/>
        </w:rPr>
        <w:tab/>
        <w:t xml:space="preserve">// </w:t>
      </w:r>
      <w:r w:rsidRPr="00591F3D">
        <w:rPr>
          <w:rFonts w:hint="eastAsia"/>
        </w:rPr>
        <w:t>装载数据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lang w:val="en-US"/>
        </w:rPr>
        <w:t>4</w:t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>am_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>25xx_erase(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 xml:space="preserve">25xx_handle, </w:t>
      </w:r>
      <w:r w:rsidRPr="00591F3D">
        <w:rPr>
          <w:rFonts w:hint="eastAsia"/>
          <w:lang w:val="en-US"/>
        </w:rPr>
        <w:t>0x001000, 4096</w:t>
      </w:r>
      <w:r w:rsidRPr="00591F3D">
        <w:rPr>
          <w:lang w:val="en-US"/>
        </w:rPr>
        <w:t>);</w:t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ab/>
      </w:r>
      <w:r w:rsidRPr="00591F3D">
        <w:rPr>
          <w:rFonts w:hint="eastAsia"/>
          <w:lang w:val="en-US"/>
        </w:rPr>
        <w:t xml:space="preserve">     // </w:t>
      </w:r>
      <w:r w:rsidRPr="00591F3D">
        <w:rPr>
          <w:rFonts w:hint="eastAsia"/>
        </w:rPr>
        <w:t>擦除一个扇区</w:t>
      </w:r>
    </w:p>
    <w:p w:rsidR="00BB2FC4" w:rsidRPr="00591F3D" w:rsidRDefault="00BB2FC4" w:rsidP="00BB2FC4">
      <w:pPr>
        <w:pStyle w:val="a5"/>
        <w:rPr>
          <w:lang w:val="en-US"/>
        </w:rPr>
      </w:pPr>
      <w:r w:rsidRPr="00591F3D">
        <w:rPr>
          <w:rFonts w:hint="eastAsia"/>
          <w:lang w:val="en-US"/>
        </w:rPr>
        <w:t>5</w:t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>am_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>25xx_</w:t>
      </w:r>
      <w:r w:rsidRPr="00591F3D">
        <w:rPr>
          <w:rFonts w:hint="eastAsia"/>
          <w:lang w:val="en-US"/>
        </w:rPr>
        <w:t>write</w:t>
      </w:r>
      <w:r w:rsidRPr="00591F3D">
        <w:rPr>
          <w:lang w:val="en-US"/>
        </w:rPr>
        <w:t>(</w:t>
      </w:r>
      <w:r w:rsidRPr="00591F3D">
        <w:rPr>
          <w:rFonts w:hint="eastAsia"/>
          <w:lang w:val="en-US"/>
        </w:rPr>
        <w:t>is</w:t>
      </w:r>
      <w:r w:rsidRPr="00591F3D">
        <w:rPr>
          <w:lang w:val="en-US"/>
        </w:rPr>
        <w:t>25xx_handle,</w:t>
      </w:r>
      <w:r w:rsidRPr="00591F3D">
        <w:rPr>
          <w:rFonts w:hint="eastAsia"/>
          <w:lang w:val="en-US"/>
        </w:rPr>
        <w:t xml:space="preserve"> 0x001000, buf, 128</w:t>
      </w:r>
      <w:r w:rsidRPr="00591F3D">
        <w:rPr>
          <w:lang w:val="en-US"/>
        </w:rPr>
        <w:t>);</w:t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ab/>
      </w:r>
      <w:r w:rsidRPr="00591F3D">
        <w:rPr>
          <w:rFonts w:hint="eastAsia"/>
          <w:lang w:val="en-US"/>
        </w:rPr>
        <w:t xml:space="preserve">// </w:t>
      </w:r>
      <w:r w:rsidRPr="00591F3D">
        <w:rPr>
          <w:rFonts w:hint="eastAsia"/>
        </w:rPr>
        <w:t>写入</w:t>
      </w:r>
      <w:r w:rsidRPr="00591F3D">
        <w:rPr>
          <w:rFonts w:hint="eastAsia"/>
          <w:lang w:val="en-US"/>
        </w:rPr>
        <w:t>128</w:t>
      </w:r>
      <w:r w:rsidRPr="00591F3D">
        <w:rPr>
          <w:rFonts w:hint="eastAsia"/>
        </w:rPr>
        <w:t>字节数据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虽然只写入了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字节数据，但由于擦除的最小单元为扇区，因此擦除了</w:t>
      </w:r>
      <w:r w:rsidRPr="00591F3D">
        <w:rPr>
          <w:rFonts w:hint="eastAsia"/>
        </w:rPr>
        <w:t>4096</w:t>
      </w:r>
      <w:r w:rsidRPr="00591F3D">
        <w:rPr>
          <w:rFonts w:hint="eastAsia"/>
        </w:rPr>
        <w:t>字节（一个扇区）。已经擦除的区域后续可以直接写入数据，而不必再次擦除，比如，紧接着写入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字节数据后的地址，再写入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字节数据，详见</w:t>
      </w:r>
      <w:r w:rsidRPr="00591F3D">
        <w:fldChar w:fldCharType="begin"/>
      </w:r>
      <w:r w:rsidRPr="00591F3D">
        <w:instrText xml:space="preserve">REF _Ref459482136 \h 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7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63" w:name="_Ref459482136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7</w:t>
      </w:r>
      <w:r w:rsidRPr="00591F3D">
        <w:fldChar w:fldCharType="end"/>
      </w:r>
      <w:bookmarkEnd w:id="63"/>
      <w:r w:rsidRPr="00591F3D">
        <w:rPr>
          <w:rFonts w:hint="eastAsia"/>
        </w:rPr>
        <w:t xml:space="preserve">  </w:t>
      </w:r>
      <w:r w:rsidRPr="00591F3D">
        <w:rPr>
          <w:rFonts w:hint="eastAsia"/>
          <w:lang w:val="de-DE"/>
        </w:rPr>
        <w:t>写入数据</w:t>
      </w:r>
      <w:r w:rsidRPr="00591F3D">
        <w:rPr>
          <w:rFonts w:hint="eastAsia"/>
        </w:rPr>
        <w:t>范例程序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>1</w:t>
      </w:r>
      <w:r w:rsidRPr="00591F3D">
        <w:rPr>
          <w:rFonts w:hint="eastAsia"/>
        </w:rPr>
        <w:tab/>
      </w:r>
      <w:r w:rsidRPr="00591F3D">
        <w:t>am_</w:t>
      </w:r>
      <w:r w:rsidRPr="00591F3D">
        <w:rPr>
          <w:rFonts w:hint="eastAsia"/>
        </w:rPr>
        <w:t>is</w:t>
      </w:r>
      <w:r w:rsidRPr="00591F3D">
        <w:t>25xx_</w:t>
      </w:r>
      <w:r w:rsidRPr="00591F3D">
        <w:rPr>
          <w:rFonts w:hint="eastAsia"/>
        </w:rPr>
        <w:t>write</w:t>
      </w:r>
      <w:r w:rsidRPr="00591F3D">
        <w:t>(</w:t>
      </w:r>
      <w:r w:rsidRPr="00591F3D">
        <w:rPr>
          <w:rFonts w:hint="eastAsia"/>
        </w:rPr>
        <w:t>is</w:t>
      </w:r>
      <w:r w:rsidRPr="00591F3D">
        <w:t>25xx_handle,</w:t>
      </w:r>
      <w:r w:rsidRPr="00591F3D">
        <w:rPr>
          <w:rFonts w:hint="eastAsia"/>
        </w:rPr>
        <w:t xml:space="preserve"> 0x001000 + 128, buf, 128</w:t>
      </w:r>
      <w:r w:rsidRPr="00591F3D">
        <w:t>);</w:t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再写入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若需要再次从</w:t>
      </w:r>
      <w:r w:rsidRPr="00591F3D">
        <w:rPr>
          <w:rFonts w:hint="eastAsia"/>
          <w:lang w:val="de-DE"/>
        </w:rPr>
        <w:t>0x001000</w:t>
      </w:r>
      <w:r w:rsidRPr="00591F3D">
        <w:rPr>
          <w:rFonts w:hint="eastAsia"/>
        </w:rPr>
        <w:t>地址连续写入</w:t>
      </w:r>
      <w:r w:rsidRPr="00591F3D">
        <w:rPr>
          <w:rFonts w:hint="eastAsia"/>
          <w:lang w:val="de-DE"/>
        </w:rPr>
        <w:t>128</w:t>
      </w:r>
      <w:r w:rsidRPr="00591F3D">
        <w:rPr>
          <w:rFonts w:hint="eastAsia"/>
        </w:rPr>
        <w:t>字节数据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由于之前已经写入过数据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因此必须重新擦除后方可再次写入。</w:t>
      </w:r>
    </w:p>
    <w:p w:rsidR="00BB2FC4" w:rsidRPr="00591F3D" w:rsidRDefault="00BB2FC4" w:rsidP="00D65F6E">
      <w:pPr>
        <w:numPr>
          <w:ilvl w:val="0"/>
          <w:numId w:val="16"/>
        </w:numPr>
        <w:spacing w:before="62" w:after="62"/>
        <w:rPr>
          <w:rFonts w:ascii="黑体" w:eastAsia="黑体" w:hAnsi="黑体"/>
          <w:lang w:val="de-DE"/>
        </w:rPr>
      </w:pPr>
      <w:r w:rsidRPr="00591F3D">
        <w:rPr>
          <w:rFonts w:ascii="黑体" w:eastAsia="黑体" w:hAnsi="黑体" w:hint="eastAsia"/>
        </w:rPr>
        <w:t>读取数据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</w:rPr>
        <w:t>从指定的起始地址开始读取一段数据的函数原型如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_Ref525235374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8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</w:pPr>
      <w:bookmarkStart w:id="64" w:name="_Ref525235374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8</w:t>
      </w:r>
      <w:r w:rsidRPr="00591F3D">
        <w:fldChar w:fldCharType="end"/>
      </w:r>
      <w:bookmarkEnd w:id="64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读取函数</w:t>
      </w:r>
    </w:p>
    <w:p w:rsidR="00BB2FC4" w:rsidRPr="00591F3D" w:rsidRDefault="00BB2FC4" w:rsidP="00BB2FC4">
      <w:pPr>
        <w:pStyle w:val="a5"/>
      </w:pPr>
      <w:r w:rsidRPr="00591F3D">
        <w:t>int am_</w:t>
      </w:r>
      <w:r w:rsidRPr="00591F3D">
        <w:rPr>
          <w:rFonts w:hint="eastAsia"/>
        </w:rPr>
        <w:t>is</w:t>
      </w:r>
      <w:r w:rsidRPr="00591F3D">
        <w:t>25xx_read(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ab/>
      </w:r>
      <w:r w:rsidRPr="00591F3D">
        <w:t>am_</w:t>
      </w:r>
      <w:r w:rsidRPr="00591F3D">
        <w:rPr>
          <w:rFonts w:hint="eastAsia"/>
        </w:rPr>
        <w:t>is</w:t>
      </w:r>
      <w:r w:rsidRPr="00591F3D">
        <w:t xml:space="preserve">25xx_handle_t </w:t>
      </w:r>
      <w:r w:rsidRPr="00591F3D">
        <w:tab/>
        <w:t>handle,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  <w:t xml:space="preserve">         </w:t>
      </w:r>
      <w:r w:rsidRPr="00591F3D">
        <w:tab/>
      </w:r>
      <w:r w:rsidRPr="00591F3D">
        <w:rPr>
          <w:rFonts w:hint="eastAsia"/>
        </w:rPr>
        <w:t>// is25xx</w:t>
      </w:r>
      <w:r w:rsidRPr="00591F3D">
        <w:rPr>
          <w:rFonts w:hint="eastAsia"/>
        </w:rPr>
        <w:t>实例句柄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ab/>
      </w:r>
      <w:r w:rsidRPr="00591F3D">
        <w:t>uint32_t</w:t>
      </w:r>
      <w:r w:rsidRPr="00591F3D">
        <w:tab/>
      </w:r>
      <w:r w:rsidRPr="00591F3D">
        <w:tab/>
      </w:r>
      <w:r w:rsidRPr="00591F3D">
        <w:tab/>
        <w:t>addr,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读取数据的起始地址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ab/>
      </w:r>
      <w:r w:rsidRPr="00591F3D">
        <w:t>uint8_t</w:t>
      </w:r>
      <w:r w:rsidRPr="00591F3D">
        <w:tab/>
      </w:r>
      <w:r w:rsidRPr="00591F3D">
        <w:tab/>
      </w:r>
      <w:r w:rsidRPr="00591F3D">
        <w:tab/>
        <w:t>*p_buf,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读取数据的缓冲区</w:t>
      </w:r>
    </w:p>
    <w:p w:rsidR="00BB2FC4" w:rsidRPr="00591F3D" w:rsidRDefault="00BB2FC4" w:rsidP="00BB2FC4">
      <w:pPr>
        <w:pStyle w:val="a5"/>
        <w:ind w:firstLine="420"/>
      </w:pPr>
      <w:r w:rsidRPr="00591F3D">
        <w:t>uint32_t</w:t>
      </w:r>
      <w:r w:rsidRPr="00591F3D">
        <w:tab/>
      </w:r>
      <w:r w:rsidRPr="00591F3D">
        <w:tab/>
      </w:r>
      <w:r w:rsidRPr="00591F3D">
        <w:tab/>
        <w:t>len);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读取数据的长度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如果返回值为</w:t>
      </w:r>
      <w:r w:rsidRPr="00591F3D">
        <w:rPr>
          <w:rFonts w:hint="eastAsia"/>
          <w:lang w:val="de-DE"/>
        </w:rPr>
        <w:t>AM_OK</w:t>
      </w:r>
      <w:r w:rsidRPr="00591F3D">
        <w:rPr>
          <w:rFonts w:hint="eastAsia"/>
          <w:lang w:val="de-DE"/>
        </w:rPr>
        <w:t>，则说明读取成功，反之失败。假定从</w:t>
      </w:r>
      <w:r w:rsidRPr="00591F3D">
        <w:rPr>
          <w:rFonts w:hint="eastAsia"/>
          <w:lang w:val="de-DE"/>
        </w:rPr>
        <w:t>0x0010</w:t>
      </w:r>
      <w:r w:rsidRPr="00591F3D">
        <w:rPr>
          <w:rFonts w:hint="eastAsia"/>
        </w:rPr>
        <w:t>00</w:t>
      </w:r>
      <w:r w:rsidRPr="00591F3D">
        <w:rPr>
          <w:rFonts w:hint="eastAsia"/>
          <w:lang w:val="de-DE"/>
        </w:rPr>
        <w:t>地址开始，连续读取</w:t>
      </w:r>
      <w:r w:rsidRPr="00591F3D">
        <w:rPr>
          <w:rFonts w:hint="eastAsia"/>
        </w:rPr>
        <w:t>128</w:t>
      </w:r>
      <w:r w:rsidRPr="00591F3D">
        <w:rPr>
          <w:rFonts w:hint="eastAsia"/>
          <w:lang w:val="de-DE"/>
        </w:rPr>
        <w:t>字节数据，详见</w:t>
      </w:r>
      <w:r w:rsidRPr="00591F3D">
        <w:fldChar w:fldCharType="begin"/>
      </w:r>
      <w:r w:rsidRPr="00591F3D">
        <w:instrText xml:space="preserve">REF _Ref459501630 \h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9</w:t>
      </w:r>
      <w:r w:rsidRPr="00591F3D">
        <w:fldChar w:fldCharType="end"/>
      </w:r>
      <w:r w:rsidRPr="00591F3D">
        <w:rPr>
          <w:rFonts w:hint="eastAsia"/>
          <w:lang w:val="de-DE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65" w:name="_Ref459501630"/>
      <w:r w:rsidRPr="00591F3D">
        <w:rPr>
          <w:rFonts w:hint="eastAsia"/>
        </w:rPr>
        <w:lastRenderedPageBreak/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9</w:t>
      </w:r>
      <w:r w:rsidRPr="00591F3D">
        <w:fldChar w:fldCharType="end"/>
      </w:r>
      <w:bookmarkEnd w:id="65"/>
      <w:r w:rsidRPr="00591F3D">
        <w:rPr>
          <w:rFonts w:hint="eastAsia"/>
        </w:rPr>
        <w:t xml:space="preserve">  </w:t>
      </w:r>
      <w:r w:rsidRPr="00591F3D">
        <w:rPr>
          <w:rFonts w:hint="eastAsia"/>
          <w:lang w:val="de-DE"/>
        </w:rPr>
        <w:t>读取数据范例程序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ab/>
      </w:r>
      <w:r w:rsidRPr="00591F3D">
        <w:t>uint8_t</w:t>
      </w:r>
      <w:r w:rsidRPr="00591F3D">
        <w:rPr>
          <w:rFonts w:hint="eastAsia"/>
        </w:rPr>
        <w:t>data</w:t>
      </w:r>
      <w:r w:rsidRPr="00591F3D">
        <w:t>[</w:t>
      </w:r>
      <w:r w:rsidRPr="00591F3D">
        <w:rPr>
          <w:rFonts w:hint="eastAsia"/>
        </w:rPr>
        <w:t>128</w:t>
      </w:r>
      <w:r w:rsidRPr="00591F3D">
        <w:t>];</w:t>
      </w:r>
    </w:p>
    <w:p w:rsidR="00BB2FC4" w:rsidRPr="00591F3D" w:rsidRDefault="00BB2FC4" w:rsidP="00BB2FC4">
      <w:pPr>
        <w:pStyle w:val="a5"/>
      </w:pPr>
      <w:r w:rsidRPr="00591F3D">
        <w:rPr>
          <w:rFonts w:hint="eastAsia"/>
        </w:rPr>
        <w:t>2</w:t>
      </w:r>
      <w:r w:rsidRPr="00591F3D">
        <w:rPr>
          <w:rFonts w:hint="eastAsia"/>
        </w:rPr>
        <w:tab/>
      </w:r>
      <w:r w:rsidRPr="00591F3D">
        <w:t>am_</w:t>
      </w:r>
      <w:r w:rsidRPr="00591F3D">
        <w:rPr>
          <w:rFonts w:hint="eastAsia"/>
        </w:rPr>
        <w:t>is</w:t>
      </w:r>
      <w:r w:rsidRPr="00591F3D">
        <w:t>25xx_</w:t>
      </w:r>
      <w:r w:rsidRPr="00591F3D">
        <w:rPr>
          <w:rFonts w:hint="eastAsia"/>
        </w:rPr>
        <w:t>read</w:t>
      </w:r>
      <w:r w:rsidRPr="00591F3D">
        <w:t>(</w:t>
      </w:r>
      <w:r w:rsidRPr="00591F3D">
        <w:rPr>
          <w:rFonts w:hint="eastAsia"/>
        </w:rPr>
        <w:t>is</w:t>
      </w:r>
      <w:r w:rsidRPr="00591F3D">
        <w:t>25xx_handle,</w:t>
      </w:r>
      <w:r w:rsidRPr="00591F3D">
        <w:rPr>
          <w:rFonts w:hint="eastAsia"/>
        </w:rPr>
        <w:t xml:space="preserve"> 0x001000, buf, 128</w:t>
      </w:r>
      <w:r w:rsidRPr="00591F3D">
        <w:t>);</w:t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读取</w:t>
      </w:r>
      <w:r w:rsidRPr="00591F3D">
        <w:rPr>
          <w:rFonts w:hint="eastAsia"/>
        </w:rPr>
        <w:t>128</w:t>
      </w:r>
      <w:r w:rsidRPr="00591F3D">
        <w:rPr>
          <w:rFonts w:hint="eastAsia"/>
        </w:rPr>
        <w:t>字节数据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t>由于</w:t>
      </w:r>
      <w:r w:rsidRPr="00591F3D">
        <w:rPr>
          <w:rFonts w:hint="eastAsia"/>
        </w:rPr>
        <w:t>函数中的</w:t>
      </w:r>
      <w:r w:rsidRPr="00591F3D">
        <w:t>参数为</w:t>
      </w:r>
      <w:r w:rsidRPr="00591F3D">
        <w:rPr>
          <w:rFonts w:hint="eastAsia"/>
          <w:lang w:val="de-DE"/>
        </w:rPr>
        <w:t>IS25LP032</w:t>
      </w:r>
      <w:r w:rsidRPr="00591F3D">
        <w:rPr>
          <w:rFonts w:hint="eastAsia"/>
        </w:rPr>
        <w:t>的</w:t>
      </w:r>
      <w:r w:rsidRPr="00591F3D">
        <w:t>实例</w:t>
      </w:r>
      <w:r w:rsidRPr="00591F3D">
        <w:rPr>
          <w:lang w:val="de-DE"/>
        </w:rPr>
        <w:t>handle</w:t>
      </w:r>
      <w:r w:rsidRPr="00591F3D">
        <w:rPr>
          <w:lang w:val="de-DE"/>
        </w:rPr>
        <w:t>，</w:t>
      </w:r>
      <w:r w:rsidRPr="00591F3D">
        <w:rPr>
          <w:rFonts w:hint="eastAsia"/>
        </w:rPr>
        <w:t>与</w:t>
      </w:r>
      <w:r w:rsidRPr="00591F3D">
        <w:rPr>
          <w:rFonts w:hint="eastAsia"/>
          <w:lang w:val="de-DE"/>
        </w:rPr>
        <w:t>IS25LP032</w:t>
      </w:r>
      <w:r w:rsidRPr="00591F3D">
        <w:t>器件</w:t>
      </w:r>
      <w:r w:rsidRPr="00591F3D">
        <w:rPr>
          <w:rFonts w:hint="eastAsia"/>
        </w:rPr>
        <w:t>具有依赖关系</w:t>
      </w:r>
      <w:r w:rsidRPr="00591F3D">
        <w:rPr>
          <w:lang w:val="de-DE"/>
        </w:rPr>
        <w:t>，</w:t>
      </w:r>
      <w:r w:rsidRPr="00591F3D">
        <w:t>因此</w:t>
      </w:r>
      <w:r w:rsidRPr="00591F3D">
        <w:rPr>
          <w:rFonts w:hint="eastAsia"/>
        </w:rPr>
        <w:t>无法实现</w:t>
      </w:r>
      <w:r w:rsidRPr="00591F3D">
        <w:t>跨平台</w:t>
      </w:r>
      <w:r w:rsidRPr="00591F3D">
        <w:rPr>
          <w:rFonts w:hint="eastAsia"/>
        </w:rPr>
        <w:t>调用</w:t>
      </w:r>
      <w:r w:rsidRPr="00591F3D">
        <w:rPr>
          <w:rFonts w:hint="eastAsia"/>
          <w:lang w:val="de-DE"/>
        </w:rPr>
        <w:t>。对此，</w:t>
      </w:r>
      <w:r w:rsidRPr="00591F3D">
        <w:rPr>
          <w:rFonts w:hint="eastAsia"/>
          <w:lang w:val="de-DE"/>
        </w:rPr>
        <w:t>AMetal</w:t>
      </w:r>
      <w:r w:rsidRPr="00591F3D">
        <w:rPr>
          <w:rFonts w:hint="eastAsia"/>
          <w:lang w:val="de-DE"/>
        </w:rPr>
        <w:t>将其进行抽象为一个读写</w:t>
      </w:r>
      <w:r w:rsidRPr="00591F3D">
        <w:rPr>
          <w:rFonts w:hint="eastAsia"/>
          <w:lang w:val="de-DE"/>
        </w:rPr>
        <w:t>IS25LP032</w:t>
      </w:r>
      <w:r w:rsidRPr="00591F3D">
        <w:rPr>
          <w:rFonts w:hint="eastAsia"/>
          <w:lang w:val="de-DE"/>
        </w:rPr>
        <w:t>的</w:t>
      </w:r>
      <w:r w:rsidRPr="00591F3D">
        <w:rPr>
          <w:rFonts w:hint="eastAsia"/>
          <w:lang w:val="de-DE"/>
        </w:rPr>
        <w:t>MTD</w:t>
      </w:r>
      <w:r w:rsidRPr="00591F3D">
        <w:rPr>
          <w:rFonts w:hint="eastAsia"/>
          <w:lang w:val="de-DE"/>
        </w:rPr>
        <w:t>（</w:t>
      </w:r>
      <w:r w:rsidRPr="00591F3D">
        <w:rPr>
          <w:lang w:val="de-DE"/>
        </w:rPr>
        <w:t>Memory Technology Device</w:t>
      </w:r>
      <w:r w:rsidRPr="00591F3D">
        <w:rPr>
          <w:rFonts w:hint="eastAsia"/>
          <w:lang w:val="de-DE"/>
        </w:rPr>
        <w:t>），使之与器件无关，实现跨平台调用。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rPr>
          <w:rFonts w:hint="eastAsia"/>
          <w:lang w:val="de-DE"/>
        </w:rPr>
        <w:t>另外，此前的接口需要在每次写入数据前，确保相应的存储空间已经被擦除，则势必会给编程带来很大的麻烦。与此同时，由于</w:t>
      </w:r>
      <w:r w:rsidRPr="00591F3D">
        <w:rPr>
          <w:rFonts w:hint="eastAsia"/>
          <w:lang w:val="de-DE"/>
        </w:rPr>
        <w:t>IS25LP032</w:t>
      </w:r>
      <w:r w:rsidRPr="00591F3D">
        <w:rPr>
          <w:rFonts w:hint="eastAsia"/>
          <w:lang w:val="de-DE"/>
        </w:rPr>
        <w:t>的某一地址段擦除次数超过</w:t>
      </w:r>
      <w:r w:rsidRPr="00591F3D">
        <w:rPr>
          <w:rFonts w:hint="eastAsia"/>
          <w:lang w:val="de-DE"/>
        </w:rPr>
        <w:t>10</w:t>
      </w:r>
      <w:r w:rsidRPr="00591F3D">
        <w:rPr>
          <w:rFonts w:hint="eastAsia"/>
          <w:lang w:val="de-DE"/>
        </w:rPr>
        <w:t>万次的上限，则在相应段地址空间存储数据将不再可靠。</w:t>
      </w:r>
      <w:r w:rsidRPr="00591F3D">
        <w:rPr>
          <w:rFonts w:hint="eastAsia"/>
        </w:rPr>
        <w:t>假设将用户数据存放到</w:t>
      </w:r>
      <w:r w:rsidRPr="00591F3D">
        <w:rPr>
          <w:rFonts w:hint="eastAsia"/>
        </w:rPr>
        <w:t>0x001000~0x001FFF</w:t>
      </w:r>
      <w:r w:rsidRPr="00591F3D">
        <w:rPr>
          <w:rFonts w:hint="eastAsia"/>
        </w:rPr>
        <w:t>连续的</w:t>
      </w:r>
      <w:r w:rsidRPr="00591F3D">
        <w:rPr>
          <w:rFonts w:hint="eastAsia"/>
        </w:rPr>
        <w:t>4K</w:t>
      </w:r>
      <w:r w:rsidRPr="00591F3D">
        <w:rPr>
          <w:rFonts w:hint="eastAsia"/>
        </w:rPr>
        <w:t>地址中，则每次更新这些数据都要重新擦除该地址段。而其它存储空间完全没有使用过，</w:t>
      </w:r>
      <w:r w:rsidRPr="00591F3D">
        <w:rPr>
          <w:rFonts w:hint="eastAsia"/>
          <w:lang w:val="de-DE"/>
        </w:rPr>
        <w:t>IS25LP032</w:t>
      </w:r>
      <w:r w:rsidRPr="00591F3D">
        <w:rPr>
          <w:rFonts w:hint="eastAsia"/>
        </w:rPr>
        <w:t>的使用寿命大打折扣。为了延长</w:t>
      </w:r>
      <w:r w:rsidRPr="00591F3D">
        <w:rPr>
          <w:rFonts w:hint="eastAsia"/>
        </w:rPr>
        <w:t>flash</w:t>
      </w:r>
      <w:r w:rsidRPr="00591F3D">
        <w:rPr>
          <w:rFonts w:hint="eastAsia"/>
        </w:rPr>
        <w:t>的使用寿命，</w:t>
      </w:r>
      <w:r w:rsidRPr="00591F3D">
        <w:rPr>
          <w:rFonts w:hint="eastAsia"/>
        </w:rPr>
        <w:t xml:space="preserve"> AMetal</w:t>
      </w:r>
      <w:r w:rsidRPr="00591F3D">
        <w:rPr>
          <w:rFonts w:hint="eastAsia"/>
        </w:rPr>
        <w:t>提供了</w:t>
      </w:r>
      <w:r w:rsidRPr="00591F3D">
        <w:rPr>
          <w:rFonts w:hint="eastAsia"/>
        </w:rPr>
        <w:t>FTL</w:t>
      </w:r>
      <w:r w:rsidRPr="00591F3D">
        <w:rPr>
          <w:rFonts w:hint="eastAsia"/>
        </w:rPr>
        <w:t>（</w:t>
      </w:r>
      <w:r w:rsidRPr="00591F3D">
        <w:t>Flash Translation Layer</w:t>
      </w:r>
      <w:r w:rsidRPr="00591F3D">
        <w:rPr>
          <w:rFonts w:hint="eastAsia"/>
        </w:rPr>
        <w:t>）通用接口供用户使用，在实际写入时，将数据写入到擦除次数最少的区域。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rPr>
          <w:rFonts w:hint="eastAsia"/>
          <w:lang w:val="de-DE"/>
        </w:rPr>
        <w:t>关于</w:t>
      </w:r>
      <w:r w:rsidRPr="00591F3D">
        <w:rPr>
          <w:rFonts w:hint="eastAsia"/>
          <w:lang w:val="de-DE"/>
        </w:rPr>
        <w:t>MTD</w:t>
      </w:r>
      <w:r w:rsidRPr="00591F3D">
        <w:rPr>
          <w:rFonts w:hint="eastAsia"/>
          <w:lang w:val="de-DE"/>
        </w:rPr>
        <w:t>和</w:t>
      </w:r>
      <w:r w:rsidRPr="00591F3D">
        <w:rPr>
          <w:rFonts w:hint="eastAsia"/>
          <w:lang w:val="de-DE"/>
        </w:rPr>
        <w:t>FTL</w:t>
      </w:r>
      <w:r w:rsidRPr="00591F3D">
        <w:rPr>
          <w:rFonts w:hint="eastAsia"/>
          <w:lang w:val="de-DE"/>
        </w:rPr>
        <w:t>详细说明和</w:t>
      </w:r>
      <w:proofErr w:type="gramStart"/>
      <w:r w:rsidRPr="00591F3D">
        <w:rPr>
          <w:rFonts w:hint="eastAsia"/>
          <w:lang w:val="de-DE"/>
        </w:rPr>
        <w:t>使用请</w:t>
      </w:r>
      <w:proofErr w:type="gramEnd"/>
      <w:r w:rsidRPr="00591F3D">
        <w:rPr>
          <w:rFonts w:hint="eastAsia"/>
          <w:lang w:val="de-DE"/>
        </w:rPr>
        <w:t>参考《面向</w:t>
      </w:r>
      <w:r w:rsidRPr="00591F3D">
        <w:rPr>
          <w:rFonts w:hint="eastAsia"/>
          <w:lang w:val="de-DE"/>
        </w:rPr>
        <w:t>AMetal</w:t>
      </w:r>
      <w:r w:rsidRPr="00591F3D">
        <w:rPr>
          <w:rFonts w:hint="eastAsia"/>
          <w:lang w:val="de-DE"/>
        </w:rPr>
        <w:t>框架与接口的编程》第</w:t>
      </w:r>
      <w:r w:rsidRPr="00591F3D">
        <w:rPr>
          <w:rFonts w:hint="eastAsia"/>
          <w:lang w:val="de-DE"/>
        </w:rPr>
        <w:t>5.2</w:t>
      </w:r>
      <w:r w:rsidRPr="00591F3D">
        <w:rPr>
          <w:rFonts w:hint="eastAsia"/>
          <w:lang w:val="de-DE"/>
        </w:rPr>
        <w:t>章节。</w:t>
      </w:r>
    </w:p>
    <w:p w:rsidR="00BB2FC4" w:rsidRPr="00591F3D" w:rsidRDefault="00BB2FC4" w:rsidP="00BB2FC4">
      <w:pPr>
        <w:pStyle w:val="30"/>
      </w:pPr>
      <w:bookmarkStart w:id="66" w:name="_Toc525418652"/>
      <w:bookmarkStart w:id="67" w:name="_Ref533442059"/>
      <w:bookmarkStart w:id="68" w:name="_Ref533442070"/>
      <w:bookmarkStart w:id="69" w:name="_Ref533442091"/>
      <w:bookmarkStart w:id="70" w:name="_Toc535172863"/>
      <w:r w:rsidRPr="00591F3D">
        <w:rPr>
          <w:rFonts w:hint="eastAsia"/>
        </w:rPr>
        <w:t>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</w:t>
      </w:r>
      <w:bookmarkEnd w:id="66"/>
      <w:bookmarkEnd w:id="67"/>
      <w:bookmarkEnd w:id="68"/>
      <w:bookmarkEnd w:id="69"/>
      <w:bookmarkEnd w:id="70"/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手持示教器通过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转化为</w:t>
      </w:r>
      <w:r w:rsidRPr="00591F3D">
        <w:rPr>
          <w:rFonts w:hint="eastAsia"/>
        </w:rPr>
        <w:t>RS232</w:t>
      </w:r>
      <w:r w:rsidRPr="00591F3D">
        <w:rPr>
          <w:rFonts w:hint="eastAsia"/>
        </w:rPr>
        <w:t>电平串口与主控板通信。由于查询模式会阻塞整个应用，因此在实际应用中几乎都使用中断模式。但在中断模式下，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每收到一个数据都会</w:t>
      </w:r>
      <w:proofErr w:type="gramStart"/>
      <w:r w:rsidRPr="00591F3D">
        <w:rPr>
          <w:rFonts w:hint="eastAsia"/>
        </w:rPr>
        <w:t>调用回调函</w:t>
      </w:r>
      <w:proofErr w:type="gramEnd"/>
      <w:r w:rsidRPr="00591F3D">
        <w:rPr>
          <w:rFonts w:hint="eastAsia"/>
        </w:rPr>
        <w:t>数，如果将数据的处理放在回调函数中，很有可能因当前数据的处理还未结束而丢失下一个数据。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基于此，</w:t>
      </w:r>
      <w:r w:rsidRPr="00591F3D">
        <w:rPr>
          <w:rFonts w:hint="eastAsia"/>
        </w:rPr>
        <w:t>AMetal</w:t>
      </w:r>
      <w:r w:rsidRPr="00591F3D">
        <w:rPr>
          <w:rFonts w:hint="eastAsia"/>
        </w:rPr>
        <w:t>提供了一组带缓冲区的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通用接口，详见</w:t>
      </w:r>
      <w:r w:rsidRPr="00591F3D">
        <w:fldChar w:fldCharType="begin"/>
      </w:r>
      <w:r w:rsidRPr="00591F3D">
        <w:instrText xml:space="preserve">REF _Ref428779241 \h  \* MERGEFORMAT </w:instrText>
      </w:r>
      <w:r w:rsidRPr="00591F3D">
        <w:fldChar w:fldCharType="separate"/>
      </w:r>
      <w:r w:rsidR="000345AF" w:rsidRPr="00591F3D">
        <w:rPr>
          <w:rFonts w:hint="eastAsia"/>
        </w:rPr>
        <w:t>表</w:t>
      </w:r>
      <w:r w:rsidR="000345AF">
        <w:t>1</w:t>
      </w:r>
      <w:r w:rsidR="000345AF" w:rsidRPr="00591F3D">
        <w:t>.</w:t>
      </w:r>
      <w:r w:rsidR="000345AF">
        <w:t>3</w:t>
      </w:r>
      <w:r w:rsidRPr="00591F3D">
        <w:fldChar w:fldCharType="end"/>
      </w:r>
      <w:r w:rsidRPr="00591F3D">
        <w:rPr>
          <w:rFonts w:hint="eastAsia"/>
        </w:rPr>
        <w:t>，其实现是在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中断接收与应用程序之间，增加一个接收缓冲区。当串口收到数据时，将数据存放在缓冲区中，应用程序直接访问缓冲区即可。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对于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发送，虽然不存在丢失数据的问题，但为了便于开发应用程序，避免在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中断模式下的回</w:t>
      </w:r>
      <w:proofErr w:type="gramStart"/>
      <w:r w:rsidRPr="00591F3D">
        <w:rPr>
          <w:rFonts w:hint="eastAsia"/>
        </w:rPr>
        <w:t>调函数</w:t>
      </w:r>
      <w:proofErr w:type="gramEnd"/>
      <w:r w:rsidRPr="00591F3D">
        <w:rPr>
          <w:rFonts w:hint="eastAsia"/>
        </w:rPr>
        <w:t>接口中一次发送单个数据，同样提供了带缓冲区的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发送函数。当应用程序发送数据时，将发送数据存放在发送缓冲区中，串口在发送空闲时提取发送缓冲区中的数据进行发送。</w:t>
      </w:r>
    </w:p>
    <w:p w:rsidR="00BB2FC4" w:rsidRPr="00591F3D" w:rsidRDefault="00BB2FC4" w:rsidP="00BB2FC4">
      <w:pPr>
        <w:pStyle w:val="a7"/>
        <w:spacing w:before="62" w:after="62"/>
      </w:pPr>
      <w:bookmarkStart w:id="71" w:name="_Ref428779241"/>
      <w:r w:rsidRPr="00591F3D">
        <w:rPr>
          <w:rFonts w:hint="eastAsia"/>
        </w:rPr>
        <w:t>表</w:t>
      </w:r>
      <w:r w:rsidRPr="00591F3D">
        <w:rPr>
          <w:noProof/>
        </w:rPr>
        <w:fldChar w:fldCharType="begin"/>
      </w:r>
      <w:r w:rsidRPr="00591F3D">
        <w:rPr>
          <w:noProof/>
        </w:rPr>
        <w:instrText>STYLEREF 1 \s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表</w:instrText>
      </w:r>
      <w:r w:rsidRPr="00591F3D">
        <w:rPr>
          <w:rFonts w:hint="eastAsia"/>
        </w:rPr>
        <w:instrText xml:space="preserve"> \* ARABIC \s 1</w:instrText>
      </w:r>
      <w:r w:rsidRPr="00591F3D">
        <w:fldChar w:fldCharType="separate"/>
      </w:r>
      <w:r w:rsidR="000345AF">
        <w:rPr>
          <w:noProof/>
        </w:rPr>
        <w:t>3</w:t>
      </w:r>
      <w:r w:rsidRPr="00591F3D">
        <w:fldChar w:fldCharType="end"/>
      </w:r>
      <w:bookmarkEnd w:id="71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通用接口函数（</w:t>
      </w:r>
      <w:r w:rsidRPr="00591F3D">
        <w:rPr>
          <w:rFonts w:hint="eastAsia"/>
        </w:rPr>
        <w:t>am_uart_rngbuf.h</w:t>
      </w:r>
      <w:r w:rsidRPr="00591F3D">
        <w:rPr>
          <w:rFonts w:hint="eastAsia"/>
        </w:rPr>
        <w:t>）</w:t>
      </w:r>
    </w:p>
    <w:tbl>
      <w:tblPr>
        <w:tblW w:w="47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02"/>
        <w:gridCol w:w="988"/>
      </w:tblGrid>
      <w:tr w:rsidR="00BB2FC4" w:rsidRPr="00591F3D" w:rsidTr="00BB2FC4">
        <w:trPr>
          <w:jc w:val="center"/>
        </w:trPr>
        <w:tc>
          <w:tcPr>
            <w:tcW w:w="3802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函数原型</w:t>
            </w:r>
          </w:p>
        </w:tc>
        <w:tc>
          <w:tcPr>
            <w:tcW w:w="988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功能简介</w:t>
            </w:r>
          </w:p>
        </w:tc>
      </w:tr>
      <w:tr w:rsidR="00BB2FC4" w:rsidRPr="00591F3D" w:rsidTr="00BB2FC4">
        <w:trPr>
          <w:jc w:val="center"/>
        </w:trPr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ind w:left="2970" w:hangingChars="1650" w:hanging="297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am_uart_rngbuf_handle_t am_uart_rngbuf_init(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am_uart_rngbuf_dev_t *p_dev,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am_uart_handle_t      handle,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uint8_t              *p_rxbuf,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uint32_t              rxbuf_size,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uint8_t              *p_txbuf,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uint32_t              txbuf_size);</w:t>
            </w:r>
          </w:p>
        </w:tc>
        <w:tc>
          <w:tcPr>
            <w:tcW w:w="988" w:type="dxa"/>
            <w:tcBorders>
              <w:top w:val="single" w:sz="6" w:space="0" w:color="000000"/>
              <w:left w:val="double" w:sz="4" w:space="0" w:color="auto"/>
              <w:bottom w:val="single" w:sz="4" w:space="0" w:color="auto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  <w:jc w:val="both"/>
            </w:pPr>
            <w:r w:rsidRPr="00591F3D">
              <w:rPr>
                <w:rFonts w:hint="eastAsia"/>
              </w:rPr>
              <w:t>初始化</w:t>
            </w:r>
          </w:p>
        </w:tc>
      </w:tr>
      <w:tr w:rsidR="00BB2FC4" w:rsidRPr="00591F3D" w:rsidTr="00BB2FC4">
        <w:trPr>
          <w:jc w:val="center"/>
        </w:trPr>
        <w:tc>
          <w:tcPr>
            <w:tcW w:w="38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int am_uart_rngbuf_send(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am_uart_rngbuf_handle_t handle,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</w:pPr>
            <w:r w:rsidRPr="00591F3D">
              <w:lastRenderedPageBreak/>
              <w:t>const uint8_t           *p_txbuf,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</w:pPr>
            <w:r w:rsidRPr="00591F3D">
              <w:t>uint32_t               nbytes);</w:t>
            </w:r>
          </w:p>
        </w:tc>
        <w:tc>
          <w:tcPr>
            <w:tcW w:w="988" w:type="dxa"/>
            <w:tcBorders>
              <w:top w:val="single" w:sz="4" w:space="0" w:color="auto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  <w:jc w:val="both"/>
            </w:pPr>
            <w:r w:rsidRPr="00591F3D">
              <w:rPr>
                <w:rFonts w:hint="eastAsia"/>
              </w:rPr>
              <w:lastRenderedPageBreak/>
              <w:t>发送数据</w:t>
            </w:r>
          </w:p>
        </w:tc>
      </w:tr>
      <w:tr w:rsidR="00BB2FC4" w:rsidRPr="00591F3D" w:rsidTr="00BB2FC4">
        <w:trPr>
          <w:jc w:val="center"/>
        </w:trPr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lastRenderedPageBreak/>
              <w:t>int am_uart_rngbuf_receive(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am_uart_rngbuf_handle_t handle,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uint8_t                *p_rxbuf,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uint32_t               nbytes);</w:t>
            </w:r>
          </w:p>
        </w:tc>
        <w:tc>
          <w:tcPr>
            <w:tcW w:w="988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  <w:jc w:val="both"/>
            </w:pPr>
            <w:r w:rsidRPr="00591F3D">
              <w:rPr>
                <w:rFonts w:hint="eastAsia"/>
              </w:rPr>
              <w:t>接收数据</w:t>
            </w:r>
          </w:p>
        </w:tc>
      </w:tr>
      <w:tr w:rsidR="00BB2FC4" w:rsidRPr="00591F3D" w:rsidTr="00BB2FC4">
        <w:trPr>
          <w:jc w:val="center"/>
        </w:trPr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Pr="00591F3D" w:rsidRDefault="00BB2FC4" w:rsidP="00BB2FC4">
            <w:pPr>
              <w:pStyle w:val="ad"/>
              <w:spacing w:before="62" w:after="62"/>
              <w:ind w:left="2970" w:hangingChars="1650" w:hanging="297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int am_uart_rngbuf_ioctl(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rPr>
                <w:lang w:val="de-DE"/>
              </w:rPr>
              <w:t>am_uart_rngbuf_handle_t  handle,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  <w:rPr>
                <w:lang w:val="de-DE"/>
              </w:rPr>
            </w:pPr>
            <w:r w:rsidRPr="00591F3D">
              <w:t>int                     request,</w:t>
            </w:r>
          </w:p>
          <w:p w:rsidR="00BB2FC4" w:rsidRPr="00591F3D" w:rsidRDefault="00BB2FC4" w:rsidP="00BB2FC4">
            <w:pPr>
              <w:pStyle w:val="ad"/>
              <w:spacing w:before="62" w:after="62"/>
              <w:ind w:firstLineChars="200" w:firstLine="360"/>
              <w:jc w:val="left"/>
            </w:pPr>
            <w:r w:rsidRPr="00591F3D">
              <w:t>void                   *p_arg);</w:t>
            </w:r>
          </w:p>
        </w:tc>
        <w:tc>
          <w:tcPr>
            <w:tcW w:w="988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Pr="00591F3D" w:rsidRDefault="00BB2FC4" w:rsidP="00BB2FC4">
            <w:pPr>
              <w:pStyle w:val="ad"/>
              <w:spacing w:before="62" w:after="62"/>
              <w:jc w:val="both"/>
            </w:pPr>
            <w:r w:rsidRPr="00591F3D">
              <w:rPr>
                <w:rFonts w:hint="eastAsia"/>
              </w:rPr>
              <w:t>控制函数</w:t>
            </w:r>
          </w:p>
        </w:tc>
      </w:tr>
    </w:tbl>
    <w:p w:rsidR="00BB2FC4" w:rsidRPr="00591F3D" w:rsidRDefault="00BB2FC4" w:rsidP="00BB2FC4">
      <w:pPr>
        <w:pStyle w:val="40"/>
        <w:keepLines w:val="0"/>
        <w:tabs>
          <w:tab w:val="num" w:pos="710"/>
        </w:tabs>
        <w:ind w:leftChars="202" w:left="424" w:firstLine="0"/>
      </w:pPr>
      <w:r w:rsidRPr="00591F3D">
        <w:rPr>
          <w:rFonts w:hint="eastAsia"/>
        </w:rPr>
        <w:t>初始化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指定关联的串口外设（相应串口的实例句柄</w:t>
      </w:r>
      <w:r w:rsidRPr="00591F3D">
        <w:rPr>
          <w:rFonts w:hint="eastAsia"/>
        </w:rPr>
        <w:t>handle</w:t>
      </w:r>
      <w:r w:rsidRPr="00591F3D">
        <w:rPr>
          <w:rFonts w:hint="eastAsia"/>
        </w:rPr>
        <w:t>），以及用于发送和接收的数据缓冲区，初始化一个带缓冲区的串口实例，其函数原型如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_Ref525235430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10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</w:pPr>
      <w:bookmarkStart w:id="72" w:name="_Ref525235430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10</w:t>
      </w:r>
      <w:r w:rsidRPr="00591F3D">
        <w:fldChar w:fldCharType="end"/>
      </w:r>
      <w:bookmarkEnd w:id="72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串口初始化函数原型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am_uart_rngbuf_handle_t am_uart_rngbuf_init(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am_uart_rngbuf_dev_t </w:t>
      </w:r>
      <w:r w:rsidRPr="00591F3D">
        <w:tab/>
        <w:t xml:space="preserve">*p_dev,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设备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am_uart_handle_t      </w:t>
      </w:r>
      <w:r w:rsidRPr="00591F3D">
        <w:tab/>
        <w:t>handle,</w:t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  <w:t>// UART</w:t>
      </w:r>
      <w:r w:rsidRPr="00591F3D">
        <w:rPr>
          <w:rFonts w:hint="eastAsia"/>
        </w:rPr>
        <w:t>实例句柄</w:t>
      </w:r>
      <w:r w:rsidRPr="00591F3D">
        <w:t>handle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char                 </w:t>
      </w:r>
      <w:r w:rsidRPr="00591F3D">
        <w:tab/>
        <w:t>*p_rxbuf,</w:t>
      </w:r>
      <w:r w:rsidRPr="00591F3D"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  <w:t xml:space="preserve">// </w:t>
      </w:r>
      <w:r w:rsidRPr="00591F3D">
        <w:rPr>
          <w:rFonts w:hint="eastAsia"/>
        </w:rPr>
        <w:t>接收数据缓冲区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uint32_t              </w:t>
      </w:r>
      <w:r w:rsidRPr="00591F3D">
        <w:tab/>
        <w:t>rxbuf_size,</w:t>
      </w:r>
      <w:r w:rsidRPr="00591F3D"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  <w:t xml:space="preserve">// </w:t>
      </w:r>
      <w:r w:rsidRPr="00591F3D">
        <w:rPr>
          <w:rFonts w:hint="eastAsia"/>
        </w:rPr>
        <w:t>接收数据缓冲区的大小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char                 </w:t>
      </w:r>
      <w:r w:rsidRPr="00591F3D">
        <w:tab/>
        <w:t>*p_txbuf,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  <w:t xml:space="preserve">// </w:t>
      </w:r>
      <w:r w:rsidRPr="00591F3D">
        <w:rPr>
          <w:rFonts w:hint="eastAsia"/>
        </w:rPr>
        <w:t>发送数据缓冲区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uint32_t              </w:t>
      </w:r>
      <w:r w:rsidRPr="00591F3D">
        <w:tab/>
        <w:t xml:space="preserve">txbuf_size);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发送数据缓冲区的大小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rPr>
          <w:rFonts w:hint="eastAsia"/>
        </w:rPr>
        <w:t>其中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  <w:lang w:val="de-DE"/>
        </w:rPr>
        <w:t xml:space="preserve"> p_dev</w:t>
      </w:r>
      <w:r w:rsidRPr="00591F3D">
        <w:rPr>
          <w:rFonts w:hint="eastAsia"/>
        </w:rPr>
        <w:t>为指向</w:t>
      </w:r>
      <w:r w:rsidRPr="00591F3D">
        <w:rPr>
          <w:lang w:val="de-DE"/>
        </w:rPr>
        <w:t>am_uart_rngbuf_dev_t</w:t>
      </w:r>
      <w:r w:rsidRPr="00591F3D">
        <w:rPr>
          <w:rFonts w:hint="eastAsia"/>
        </w:rPr>
        <w:t>类型的带缓冲区的串口实例指针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在使用时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只需要定义一个</w:t>
      </w:r>
      <w:r w:rsidRPr="00591F3D">
        <w:rPr>
          <w:lang w:val="de-DE"/>
        </w:rPr>
        <w:t>am_uart_rngbuf_dev_t</w:t>
      </w:r>
      <w:r w:rsidRPr="00591F3D">
        <w:rPr>
          <w:rFonts w:hint="eastAsia"/>
        </w:rPr>
        <w:t>类型</w:t>
      </w:r>
      <w:r w:rsidRPr="00591F3D">
        <w:rPr>
          <w:rFonts w:hint="eastAsia"/>
          <w:lang w:val="de-DE"/>
        </w:rPr>
        <w:t>（</w:t>
      </w:r>
      <w:r w:rsidRPr="00591F3D">
        <w:rPr>
          <w:rFonts w:hint="eastAsia"/>
          <w:lang w:val="de-DE"/>
        </w:rPr>
        <w:t>am_uart_rngbuf.h</w:t>
      </w:r>
      <w:r w:rsidRPr="00591F3D">
        <w:rPr>
          <w:rFonts w:hint="eastAsia"/>
          <w:lang w:val="de-DE"/>
        </w:rPr>
        <w:t>）</w:t>
      </w:r>
      <w:r w:rsidRPr="00591F3D">
        <w:rPr>
          <w:rFonts w:hint="eastAsia"/>
        </w:rPr>
        <w:t>的实例即可</w:t>
      </w:r>
      <w:r w:rsidRPr="00591F3D">
        <w:rPr>
          <w:rFonts w:hint="eastAsia"/>
          <w:lang w:val="de-DE"/>
        </w:rPr>
        <w:t>：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am_uart_</w:t>
      </w:r>
      <w:r w:rsidRPr="00591F3D">
        <w:rPr>
          <w:rFonts w:hint="eastAsia"/>
        </w:rPr>
        <w:t>rngbuf</w:t>
      </w:r>
      <w:r w:rsidRPr="00591F3D">
        <w:t>_dev_t  g_uart0_rngbuf_dev;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其中</w:t>
      </w:r>
      <w:r w:rsidRPr="00591F3D">
        <w:rPr>
          <w:rFonts w:hint="eastAsia"/>
          <w:lang w:val="de-DE"/>
        </w:rPr>
        <w:t>，</w:t>
      </w:r>
      <w:r w:rsidRPr="00591F3D">
        <w:rPr>
          <w:lang w:val="de-DE"/>
        </w:rPr>
        <w:t>g_uart0_rngbuf_dev</w:t>
      </w:r>
      <w:r w:rsidRPr="00591F3D">
        <w:rPr>
          <w:rFonts w:hint="eastAsia"/>
        </w:rPr>
        <w:t>为用户自定义的实例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其地址作为</w:t>
      </w:r>
      <w:r w:rsidRPr="00591F3D">
        <w:rPr>
          <w:lang w:val="de-DE"/>
        </w:rPr>
        <w:t>p_dev</w:t>
      </w:r>
      <w:r w:rsidRPr="00591F3D">
        <w:rPr>
          <w:rFonts w:hint="eastAsia"/>
        </w:rPr>
        <w:t>的实参传递。</w:t>
      </w:r>
      <w:r w:rsidRPr="00591F3D">
        <w:rPr>
          <w:rFonts w:hint="eastAsia"/>
        </w:rPr>
        <w:t>handle</w:t>
      </w:r>
      <w:r w:rsidRPr="00591F3D">
        <w:rPr>
          <w:rFonts w:hint="eastAsia"/>
        </w:rPr>
        <w:t>为</w:t>
      </w:r>
      <w:r w:rsidRPr="00591F3D">
        <w:rPr>
          <w:rFonts w:hint="eastAsia"/>
        </w:rPr>
        <w:t xml:space="preserve"> UART</w:t>
      </w:r>
      <w:r w:rsidRPr="00591F3D">
        <w:rPr>
          <w:rFonts w:hint="eastAsia"/>
        </w:rPr>
        <w:t>实例句柄，用于指定该带缓冲区的串口实际关联的串口。</w:t>
      </w:r>
      <w:r w:rsidRPr="00591F3D">
        <w:rPr>
          <w:rFonts w:hint="eastAsia"/>
        </w:rPr>
        <w:t>p_rxbuf</w:t>
      </w:r>
      <w:r w:rsidRPr="00591F3D">
        <w:rPr>
          <w:rFonts w:hint="eastAsia"/>
        </w:rPr>
        <w:t>和</w:t>
      </w:r>
      <w:r w:rsidRPr="00591F3D">
        <w:rPr>
          <w:rFonts w:hint="eastAsia"/>
        </w:rPr>
        <w:t>rxbuf_size</w:t>
      </w:r>
      <w:r w:rsidRPr="00591F3D">
        <w:rPr>
          <w:rFonts w:hint="eastAsia"/>
        </w:rPr>
        <w:t>用于指定接收缓冲区及其大小，</w:t>
      </w:r>
      <w:r w:rsidRPr="00591F3D">
        <w:rPr>
          <w:rFonts w:hint="eastAsia"/>
        </w:rPr>
        <w:t>p_txbuf</w:t>
      </w:r>
      <w:r w:rsidRPr="00591F3D">
        <w:rPr>
          <w:rFonts w:hint="eastAsia"/>
        </w:rPr>
        <w:t>和</w:t>
      </w:r>
      <w:r w:rsidRPr="00591F3D">
        <w:rPr>
          <w:rFonts w:hint="eastAsia"/>
        </w:rPr>
        <w:t>txbuf_size</w:t>
      </w:r>
      <w:r w:rsidRPr="00591F3D">
        <w:rPr>
          <w:rFonts w:hint="eastAsia"/>
        </w:rPr>
        <w:t>用于指定发送缓冲区及其大小。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rPr>
          <w:rFonts w:hint="eastAsia"/>
          <w:lang w:val="de-DE"/>
        </w:rPr>
        <w:t>函数的返回值为带缓冲区串口的实例句柄，可用作其它通用接口函数中</w:t>
      </w:r>
      <w:r w:rsidRPr="00591F3D">
        <w:rPr>
          <w:rFonts w:hint="eastAsia"/>
          <w:lang w:val="de-DE"/>
        </w:rPr>
        <w:t>handle</w:t>
      </w:r>
      <w:r w:rsidRPr="00591F3D">
        <w:rPr>
          <w:rFonts w:hint="eastAsia"/>
          <w:lang w:val="de-DE"/>
        </w:rPr>
        <w:t>参数的实参。</w:t>
      </w:r>
      <w:r w:rsidRPr="00591F3D">
        <w:rPr>
          <w:rFonts w:hint="eastAsia"/>
        </w:rPr>
        <w:t>其类型</w:t>
      </w:r>
      <w:r w:rsidRPr="00591F3D">
        <w:t>am_uart_rngbuf_handle_t</w:t>
      </w:r>
      <w:r w:rsidRPr="00591F3D">
        <w:rPr>
          <w:rFonts w:hint="eastAsia"/>
          <w:lang w:val="de-DE"/>
        </w:rPr>
        <w:t>（</w:t>
      </w:r>
      <w:r w:rsidRPr="00591F3D">
        <w:rPr>
          <w:lang w:val="de-DE"/>
        </w:rPr>
        <w:t>am_</w:t>
      </w:r>
      <w:r w:rsidRPr="00591F3D">
        <w:rPr>
          <w:rFonts w:hint="eastAsia"/>
          <w:lang w:val="de-DE"/>
        </w:rPr>
        <w:t>uart_rngbuf</w:t>
      </w:r>
      <w:r w:rsidRPr="00591F3D">
        <w:rPr>
          <w:lang w:val="de-DE"/>
        </w:rPr>
        <w:t>.h</w:t>
      </w:r>
      <w:r w:rsidRPr="00591F3D">
        <w:rPr>
          <w:rFonts w:hint="eastAsia"/>
          <w:lang w:val="de-DE"/>
        </w:rPr>
        <w:t>）</w:t>
      </w:r>
      <w:r w:rsidRPr="00591F3D">
        <w:rPr>
          <w:rFonts w:hint="eastAsia"/>
        </w:rPr>
        <w:t>定义如下</w:t>
      </w:r>
      <w:r w:rsidRPr="00591F3D">
        <w:rPr>
          <w:rFonts w:hint="eastAsia"/>
          <w:lang w:val="de-DE"/>
        </w:rPr>
        <w:t>：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typedef struct am_uart_rngbuf_dev * am_uart_rngbuf_handle_t;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如果返回值为</w:t>
      </w:r>
      <w:r w:rsidRPr="00591F3D">
        <w:rPr>
          <w:rFonts w:hint="eastAsia"/>
          <w:lang w:val="de-DE"/>
        </w:rPr>
        <w:t>NULL</w:t>
      </w:r>
      <w:r w:rsidRPr="00591F3D">
        <w:rPr>
          <w:rFonts w:hint="eastAsia"/>
          <w:lang w:val="de-DE"/>
        </w:rPr>
        <w:t>，表明初始化失败，初始化函数使用范例详见</w:t>
      </w:r>
      <w:r w:rsidRPr="00591F3D">
        <w:fldChar w:fldCharType="begin"/>
      </w:r>
      <w:r w:rsidRPr="00591F3D">
        <w:instrText xml:space="preserve">REF _Ref428787026 \h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 w:rsidRPr="000345AF">
        <w:t>1.11</w:t>
      </w:r>
      <w:r w:rsidRPr="00591F3D">
        <w:fldChar w:fldCharType="end"/>
      </w:r>
      <w:r w:rsidRPr="00591F3D">
        <w:rPr>
          <w:rFonts w:hint="eastAsia"/>
          <w:lang w:val="de-DE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73" w:name="_Ref428787026"/>
      <w:bookmarkStart w:id="74" w:name="_Ref428787023"/>
      <w:r w:rsidRPr="00591F3D">
        <w:rPr>
          <w:rFonts w:hint="eastAsia"/>
        </w:rPr>
        <w:t>程序清单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>STYLEREF 1 \s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</w:t>
      </w:r>
      <w:r w:rsidRPr="00591F3D">
        <w:fldChar w:fldCharType="end"/>
      </w:r>
      <w:r w:rsidRPr="00591F3D">
        <w:rPr>
          <w:lang w:val="de-DE"/>
        </w:rPr>
        <w:t>.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  <w:lang w:val="de-DE"/>
        </w:rPr>
        <w:instrText xml:space="preserve"> \* ARABIC \s 1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11</w:t>
      </w:r>
      <w:r w:rsidRPr="00591F3D">
        <w:fldChar w:fldCharType="end"/>
      </w:r>
      <w:bookmarkEnd w:id="73"/>
      <w:r w:rsidRPr="00591F3D">
        <w:rPr>
          <w:lang w:val="de-DE"/>
        </w:rPr>
        <w:t xml:space="preserve">  am_uart_rngbuf_init()</w:t>
      </w:r>
      <w:r w:rsidRPr="00591F3D">
        <w:rPr>
          <w:rFonts w:hint="eastAsia"/>
        </w:rPr>
        <w:t>范例程序</w:t>
      </w:r>
      <w:bookmarkEnd w:id="74"/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ab/>
      </w:r>
      <w:r w:rsidRPr="00591F3D">
        <w:t>static uint8_t uart_rxbuf[128];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定义用于接收数据的缓冲区，大小为</w:t>
      </w:r>
      <w:r w:rsidRPr="00591F3D">
        <w:t>128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2</w:t>
      </w:r>
      <w:r w:rsidRPr="00591F3D">
        <w:rPr>
          <w:rFonts w:hint="eastAsia"/>
        </w:rPr>
        <w:tab/>
      </w:r>
      <w:r w:rsidRPr="00591F3D">
        <w:t>static uint8_t uart_txbuf[128];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定义用于发送数据的缓冲区，大小为</w:t>
      </w:r>
      <w:r w:rsidRPr="00591F3D">
        <w:t>128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3</w:t>
      </w:r>
      <w:r w:rsidRPr="00591F3D">
        <w:rPr>
          <w:rFonts w:hint="eastAsia"/>
        </w:rPr>
        <w:tab/>
      </w:r>
      <w:r w:rsidRPr="00591F3D">
        <w:t xml:space="preserve">am_uart_rngbuf_dev_t </w:t>
      </w:r>
      <w:r w:rsidRPr="00591F3D">
        <w:tab/>
        <w:t>g_uart_rngbuf_dev;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4</w:t>
      </w:r>
      <w:r w:rsidRPr="00591F3D">
        <w:rPr>
          <w:rFonts w:hint="eastAsia"/>
        </w:rPr>
        <w:tab/>
      </w:r>
      <w:r w:rsidRPr="00591F3D">
        <w:t xml:space="preserve">am_uart_rngbuf_handle_t  </w:t>
      </w:r>
      <w:r w:rsidRPr="00591F3D">
        <w:tab/>
        <w:t>g_uart_rngbuf_handle;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5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lastRenderedPageBreak/>
        <w:t>6</w:t>
      </w:r>
      <w:r w:rsidRPr="00591F3D">
        <w:rPr>
          <w:rFonts w:hint="eastAsia"/>
        </w:rPr>
        <w:tab/>
      </w:r>
      <w:r w:rsidRPr="00591F3D">
        <w:t>g_uart_rngbuf_handle = am_uart_rngbuf_init(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7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>&amp;g_uart_rngbuf_dev,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8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uart_handle, </w:t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>// UART</w:t>
      </w:r>
      <w:r w:rsidRPr="00591F3D">
        <w:rPr>
          <w:rFonts w:hint="eastAsia"/>
        </w:rPr>
        <w:t>实例句柄</w:t>
      </w:r>
      <w:r w:rsidRPr="00591F3D">
        <w:t>handle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9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uart_rxbuf,         </w:t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用于接收数据的缓冲区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10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>128,</w:t>
      </w:r>
      <w:r w:rsidRPr="00591F3D">
        <w:tab/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接收缓冲区大小为</w:t>
      </w:r>
      <w:r w:rsidRPr="00591F3D">
        <w:t>128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11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>uart_txbuf,</w:t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用于发送数据的缓冲区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>12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>128);</w:t>
      </w:r>
      <w:r w:rsidRPr="00591F3D">
        <w:tab/>
      </w:r>
      <w:r w:rsidRPr="00591F3D">
        <w:tab/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 xml:space="preserve">// </w:t>
      </w:r>
      <w:r w:rsidRPr="00591F3D">
        <w:rPr>
          <w:rFonts w:hint="eastAsia"/>
        </w:rPr>
        <w:t>发送缓冲区大小为</w:t>
      </w:r>
      <w:r w:rsidRPr="00591F3D">
        <w:t>128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虽然程序将缓冲区的大小设置为</w:t>
      </w:r>
      <w:r w:rsidRPr="00591F3D">
        <w:t>128</w:t>
      </w:r>
      <w:r w:rsidRPr="00591F3D">
        <w:rPr>
          <w:rFonts w:hint="eastAsia"/>
        </w:rPr>
        <w:t>，但实际上缓冲区的大小应根据实际情况确定。若接收数据的缓冲区过小，则可能在接收缓冲区满后又接收新的数据发生溢出而丢失数据。若发送缓冲区过大，则在发送数据时很可能因为发送缓冲区已满需要等待，直至发送缓冲区有空闲空间而造成等待过程。</w:t>
      </w:r>
    </w:p>
    <w:p w:rsidR="00BB2FC4" w:rsidRPr="00591F3D" w:rsidRDefault="00BB2FC4" w:rsidP="00BB2FC4">
      <w:pPr>
        <w:pStyle w:val="40"/>
        <w:keepLines w:val="0"/>
        <w:tabs>
          <w:tab w:val="num" w:pos="710"/>
        </w:tabs>
        <w:ind w:leftChars="202" w:left="424" w:firstLine="0"/>
        <w:rPr>
          <w:lang w:val="de-DE"/>
        </w:rPr>
      </w:pPr>
      <w:r w:rsidRPr="00591F3D">
        <w:rPr>
          <w:rFonts w:hint="eastAsia"/>
        </w:rPr>
        <w:t>发送数据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发送数据就是将数据存放到</w:t>
      </w:r>
      <w:r w:rsidRPr="00591F3D">
        <w:t>am_uart_rngbuf_init()</w:t>
      </w:r>
      <w:r w:rsidRPr="00591F3D">
        <w:rPr>
          <w:rFonts w:hint="eastAsia"/>
        </w:rPr>
        <w:t>指定的发送缓冲区中，串口可以进行数据发送时（发送空闲），从发送缓冲区中提取需要发送的数据进行发送。其函数原型如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_Ref525235505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12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</w:pPr>
      <w:bookmarkStart w:id="75" w:name="_Ref525235505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12</w:t>
      </w:r>
      <w:r w:rsidRPr="00591F3D">
        <w:fldChar w:fldCharType="end"/>
      </w:r>
      <w:bookmarkEnd w:id="75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发送函数原型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int am_uart_rngbuf_send(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>am_uart_rngbuf_handle_t  handle,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带缓冲区的串口实例句柄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>const uint8_t            *p_txbuf,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应用程序发送数据缓冲区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>uint32_t                nbytes);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发送数据的个数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该函数将数据成功存放到发送缓冲区后返回，返回值为成功写入的数据个数。比如，发送一个字符串“</w:t>
      </w:r>
      <w:r w:rsidRPr="00591F3D">
        <w:t>Hello World!</w:t>
      </w:r>
      <w:r w:rsidRPr="00591F3D">
        <w:rPr>
          <w:rFonts w:hint="eastAsia"/>
        </w:rPr>
        <w:t>”，详见</w:t>
      </w:r>
      <w:r w:rsidRPr="00591F3D">
        <w:fldChar w:fldCharType="begin"/>
      </w:r>
      <w:r w:rsidRPr="00591F3D">
        <w:instrText xml:space="preserve">REF _Ref464500643 \h 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13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76" w:name="_Ref464500643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13</w:t>
      </w:r>
      <w:r w:rsidRPr="00591F3D">
        <w:fldChar w:fldCharType="end"/>
      </w:r>
      <w:bookmarkEnd w:id="76"/>
      <w:r w:rsidRPr="00591F3D">
        <w:rPr>
          <w:lang w:val="de-DE"/>
        </w:rPr>
        <w:t xml:space="preserve">  am_uart_rngbuf_send()</w:t>
      </w:r>
      <w:r w:rsidRPr="00591F3D">
        <w:rPr>
          <w:rFonts w:hint="eastAsia"/>
        </w:rPr>
        <w:t>范例程序</w:t>
      </w:r>
    </w:p>
    <w:p w:rsidR="00BB2FC4" w:rsidRPr="00591F3D" w:rsidRDefault="00BB2FC4" w:rsidP="00BB2FC4">
      <w:pPr>
        <w:pStyle w:val="a5"/>
        <w:spacing w:before="62" w:after="62"/>
        <w:rPr>
          <w:lang w:val="en-US"/>
        </w:rPr>
      </w:pPr>
      <w:r w:rsidRPr="00591F3D">
        <w:rPr>
          <w:lang w:val="en-US"/>
        </w:rPr>
        <w:t>1</w:t>
      </w:r>
      <w:r w:rsidRPr="00591F3D">
        <w:rPr>
          <w:lang w:val="en-US"/>
        </w:rPr>
        <w:tab/>
        <w:t xml:space="preserve">uint8_t </w:t>
      </w:r>
      <w:proofErr w:type="gramStart"/>
      <w:r w:rsidRPr="00591F3D">
        <w:rPr>
          <w:lang w:val="en-US"/>
        </w:rPr>
        <w:t>str[</w:t>
      </w:r>
      <w:proofErr w:type="gramEnd"/>
      <w:r w:rsidRPr="00591F3D">
        <w:rPr>
          <w:lang w:val="en-US"/>
        </w:rPr>
        <w:t>] = "Hello World!";</w:t>
      </w:r>
    </w:p>
    <w:p w:rsidR="00BB2FC4" w:rsidRPr="00591F3D" w:rsidRDefault="00BB2FC4" w:rsidP="00BB2FC4">
      <w:pPr>
        <w:pStyle w:val="a5"/>
        <w:spacing w:before="62" w:after="62"/>
        <w:rPr>
          <w:lang w:val="en-US"/>
        </w:rPr>
      </w:pPr>
      <w:r w:rsidRPr="00591F3D">
        <w:rPr>
          <w:lang w:val="en-US"/>
        </w:rPr>
        <w:t>2</w:t>
      </w:r>
      <w:r w:rsidRPr="00591F3D">
        <w:rPr>
          <w:lang w:val="en-US"/>
        </w:rPr>
        <w:tab/>
        <w:t xml:space="preserve">am_uart_rngbuf_send(g_uart0_rngbuf_handle, str, sizeof(str)); // </w:t>
      </w:r>
      <w:r w:rsidRPr="00591F3D">
        <w:rPr>
          <w:rFonts w:hint="eastAsia"/>
        </w:rPr>
        <w:t>发送字符串</w:t>
      </w:r>
      <w:r w:rsidRPr="00591F3D">
        <w:rPr>
          <w:lang w:val="en-US"/>
        </w:rPr>
        <w:t>"Hello World!"</w:t>
      </w:r>
    </w:p>
    <w:p w:rsidR="00BB2FC4" w:rsidRPr="00591F3D" w:rsidRDefault="00BB2FC4" w:rsidP="00BB2FC4">
      <w:pPr>
        <w:spacing w:before="62" w:after="62"/>
        <w:ind w:firstLine="420"/>
      </w:pPr>
      <w:r w:rsidRPr="00591F3D">
        <w:rPr>
          <w:rFonts w:hint="eastAsia"/>
        </w:rPr>
        <w:t>注意，当该函数返回时，数据仅仅只是存放到了发送缓冲区中，并不代表已经成功地将数据发送出去了。</w:t>
      </w:r>
    </w:p>
    <w:p w:rsidR="00BB2FC4" w:rsidRPr="00591F3D" w:rsidRDefault="00BB2FC4" w:rsidP="00BB2FC4">
      <w:pPr>
        <w:pStyle w:val="40"/>
        <w:keepLines w:val="0"/>
        <w:tabs>
          <w:tab w:val="num" w:pos="568"/>
          <w:tab w:val="num" w:pos="710"/>
        </w:tabs>
        <w:ind w:leftChars="202" w:left="424" w:firstLine="0"/>
        <w:rPr>
          <w:lang w:val="de-DE"/>
        </w:rPr>
      </w:pPr>
      <w:r w:rsidRPr="00591F3D">
        <w:rPr>
          <w:rFonts w:hint="eastAsia"/>
        </w:rPr>
        <w:t>接收数据</w:t>
      </w:r>
    </w:p>
    <w:p w:rsidR="00BB2FC4" w:rsidRPr="00591F3D" w:rsidRDefault="00BB2FC4" w:rsidP="00BB2FC4">
      <w:pPr>
        <w:spacing w:before="62" w:after="62"/>
        <w:ind w:firstLine="420"/>
        <w:rPr>
          <w:lang w:val="de-DE"/>
        </w:rPr>
      </w:pPr>
      <w:r w:rsidRPr="00591F3D">
        <w:rPr>
          <w:rFonts w:hint="eastAsia"/>
        </w:rPr>
        <w:t>接收数据就是从</w:t>
      </w:r>
      <w:r w:rsidRPr="00591F3D">
        <w:rPr>
          <w:lang w:val="de-DE"/>
        </w:rPr>
        <w:t>am_uart_rngbuf_init()</w:t>
      </w:r>
      <w:r w:rsidRPr="00591F3D">
        <w:rPr>
          <w:rFonts w:hint="eastAsia"/>
        </w:rPr>
        <w:t>指定的接收缓冲区中提取接收到的数据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其函数原型如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>REF _Ref525235556 \h</w:instrText>
      </w:r>
      <w:r w:rsidRPr="00591F3D">
        <w:rPr>
          <w:lang w:val="de-DE"/>
        </w:rPr>
        <w:instrText xml:space="preserve"> 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 w:rsidRPr="000345AF">
        <w:rPr>
          <w:lang w:val="de-DE"/>
        </w:rPr>
        <w:t>1.14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  <w:rPr>
          <w:lang w:val="de-DE"/>
        </w:rPr>
      </w:pPr>
      <w:bookmarkStart w:id="77" w:name="_Ref525235556"/>
      <w:r w:rsidRPr="00591F3D">
        <w:rPr>
          <w:rFonts w:hint="eastAsia"/>
        </w:rPr>
        <w:t>程序清单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>STYLEREF 1 \s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</w:t>
      </w:r>
      <w:r w:rsidRPr="00591F3D">
        <w:fldChar w:fldCharType="end"/>
      </w:r>
      <w:r w:rsidRPr="00591F3D">
        <w:rPr>
          <w:lang w:val="de-DE"/>
        </w:rPr>
        <w:t>.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  <w:lang w:val="de-DE"/>
        </w:rPr>
        <w:instrText xml:space="preserve"> \* ARABIC \s 1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14</w:t>
      </w:r>
      <w:r w:rsidRPr="00591F3D">
        <w:fldChar w:fldCharType="end"/>
      </w:r>
      <w:bookmarkEnd w:id="77"/>
      <w:r w:rsidRPr="00591F3D">
        <w:rPr>
          <w:rFonts w:hint="eastAsia"/>
          <w:lang w:val="de-DE"/>
        </w:rPr>
        <w:t xml:space="preserve">  </w:t>
      </w:r>
      <w:r w:rsidRPr="00591F3D">
        <w:rPr>
          <w:rFonts w:hint="eastAsia"/>
        </w:rPr>
        <w:t>接收函数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int am_uart_rngbuf_receive(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am_uart_rngbuf_handle_t  </w:t>
      </w:r>
      <w:r w:rsidRPr="00591F3D">
        <w:tab/>
        <w:t>handle,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带缓冲区的串口实例句柄</w:t>
      </w:r>
    </w:p>
    <w:p w:rsidR="00BB2FC4" w:rsidRPr="00591F3D" w:rsidRDefault="00BB2FC4" w:rsidP="00BB2FC4">
      <w:pPr>
        <w:pStyle w:val="a5"/>
        <w:spacing w:before="62" w:after="62"/>
        <w:rPr>
          <w:lang w:val="en-US"/>
        </w:rPr>
      </w:pPr>
      <w:r w:rsidRPr="00591F3D">
        <w:rPr>
          <w:rFonts w:hint="eastAsia"/>
        </w:rPr>
        <w:tab/>
      </w:r>
      <w:r w:rsidRPr="00591F3D">
        <w:rPr>
          <w:lang w:val="en-US"/>
        </w:rPr>
        <w:t xml:space="preserve">uint8_t                </w:t>
      </w:r>
      <w:r w:rsidRPr="00591F3D">
        <w:rPr>
          <w:lang w:val="en-US"/>
        </w:rPr>
        <w:tab/>
        <w:t xml:space="preserve">*p_rxbuf,      </w:t>
      </w:r>
      <w:r w:rsidRPr="00591F3D">
        <w:rPr>
          <w:rFonts w:hint="eastAsia"/>
          <w:lang w:val="en-US"/>
        </w:rPr>
        <w:tab/>
      </w:r>
      <w:r w:rsidRPr="00591F3D">
        <w:rPr>
          <w:rFonts w:hint="eastAsia"/>
          <w:lang w:val="en-US"/>
        </w:rPr>
        <w:tab/>
      </w:r>
      <w:r w:rsidRPr="00591F3D">
        <w:rPr>
          <w:lang w:val="en-US"/>
        </w:rPr>
        <w:tab/>
        <w:t xml:space="preserve">// </w:t>
      </w:r>
      <w:r w:rsidRPr="00591F3D">
        <w:rPr>
          <w:rFonts w:hint="eastAsia"/>
        </w:rPr>
        <w:t>应用程序接收数据缓冲区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  <w:lang w:val="en-US"/>
        </w:rPr>
        <w:tab/>
      </w:r>
      <w:r w:rsidRPr="00591F3D">
        <w:t xml:space="preserve">uint32_t                </w:t>
      </w:r>
      <w:r w:rsidRPr="00591F3D">
        <w:tab/>
        <w:t xml:space="preserve">nbytes); </w:t>
      </w:r>
      <w:r w:rsidRPr="00591F3D">
        <w:tab/>
      </w:r>
      <w:r w:rsidRPr="00591F3D"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接收数据的个数</w:t>
      </w:r>
    </w:p>
    <w:p w:rsidR="00BB2FC4" w:rsidRPr="00591F3D" w:rsidRDefault="00BB2FC4" w:rsidP="00BB2FC4">
      <w:pPr>
        <w:pStyle w:val="23"/>
        <w:spacing w:before="62" w:after="62"/>
        <w:ind w:firstLineChars="250" w:firstLine="525"/>
        <w:rPr>
          <w:lang w:val="de-DE"/>
        </w:rPr>
      </w:pPr>
      <w:r w:rsidRPr="00591F3D">
        <w:rPr>
          <w:rFonts w:hint="eastAsia"/>
        </w:rPr>
        <w:t>该函数返回值为成功读取数据的个数</w:t>
      </w:r>
      <w:r w:rsidRPr="00591F3D">
        <w:rPr>
          <w:rFonts w:hint="eastAsia"/>
          <w:lang w:val="de-DE"/>
        </w:rPr>
        <w:t>，使用范例</w:t>
      </w:r>
      <w:r w:rsidRPr="00591F3D">
        <w:rPr>
          <w:rFonts w:hint="eastAsia"/>
        </w:rPr>
        <w:t>详见</w:t>
      </w:r>
      <w:r w:rsidRPr="00591F3D">
        <w:fldChar w:fldCharType="begin"/>
      </w:r>
      <w:r w:rsidRPr="00591F3D">
        <w:instrText xml:space="preserve">REF _Ref464496545 \h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 w:rsidRPr="000345AF">
        <w:t>1.15</w:t>
      </w:r>
      <w:r w:rsidRPr="00591F3D">
        <w:fldChar w:fldCharType="end"/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a7"/>
        <w:spacing w:before="62" w:after="62"/>
        <w:rPr>
          <w:lang w:val="de-DE"/>
        </w:rPr>
      </w:pPr>
      <w:bookmarkStart w:id="78" w:name="_Ref464496545"/>
      <w:r w:rsidRPr="00591F3D">
        <w:rPr>
          <w:rFonts w:hint="eastAsia"/>
        </w:rPr>
        <w:t>程序清单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>STYLEREF 1 \s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</w:t>
      </w:r>
      <w:r w:rsidRPr="00591F3D">
        <w:fldChar w:fldCharType="end"/>
      </w:r>
      <w:r w:rsidRPr="00591F3D">
        <w:rPr>
          <w:lang w:val="de-DE"/>
        </w:rPr>
        <w:t>.</w:t>
      </w:r>
      <w:r w:rsidRPr="00591F3D">
        <w:fldChar w:fldCharType="begin"/>
      </w:r>
      <w:r w:rsidRPr="00591F3D">
        <w:rPr>
          <w:lang w:val="de-DE"/>
        </w:rPr>
        <w:instrText xml:space="preserve"> </w:instrText>
      </w:r>
      <w:r w:rsidRPr="00591F3D">
        <w:rPr>
          <w:rFonts w:hint="eastAsia"/>
          <w:lang w:val="de-DE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  <w:lang w:val="de-DE"/>
        </w:rPr>
        <w:instrText xml:space="preserve"> \* ARABIC \s 1</w:instrText>
      </w:r>
      <w:r w:rsidRPr="00591F3D">
        <w:rPr>
          <w:lang w:val="de-DE"/>
        </w:rPr>
        <w:instrText xml:space="preserve"> </w:instrText>
      </w:r>
      <w:r w:rsidRPr="00591F3D">
        <w:fldChar w:fldCharType="separate"/>
      </w:r>
      <w:r w:rsidR="000345AF">
        <w:rPr>
          <w:noProof/>
          <w:lang w:val="de-DE"/>
        </w:rPr>
        <w:t>15</w:t>
      </w:r>
      <w:r w:rsidRPr="00591F3D">
        <w:fldChar w:fldCharType="end"/>
      </w:r>
      <w:bookmarkEnd w:id="78"/>
      <w:r w:rsidRPr="00591F3D">
        <w:rPr>
          <w:lang w:val="de-DE"/>
        </w:rPr>
        <w:t xml:space="preserve">  am_uart_rngbuf_receive()</w:t>
      </w:r>
      <w:r w:rsidRPr="00591F3D">
        <w:rPr>
          <w:rFonts w:hint="eastAsia"/>
        </w:rPr>
        <w:t>范例程序</w:t>
      </w:r>
    </w:p>
    <w:p w:rsidR="00BB2FC4" w:rsidRPr="00591F3D" w:rsidRDefault="00BB2FC4" w:rsidP="00BB2FC4">
      <w:pPr>
        <w:pStyle w:val="a5"/>
        <w:spacing w:before="62" w:after="62"/>
      </w:pPr>
      <w:r w:rsidRPr="00591F3D">
        <w:lastRenderedPageBreak/>
        <w:t>1</w:t>
      </w:r>
      <w:r w:rsidRPr="00591F3D">
        <w:tab/>
        <w:t>uint8_t rxbuf[10];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2</w:t>
      </w:r>
      <w:r w:rsidRPr="00591F3D">
        <w:tab/>
        <w:t xml:space="preserve">am_uart_rngbuf_receive(g_uart0_rngbuf_handle, rxbuf,10);// </w:t>
      </w:r>
      <w:r w:rsidRPr="00591F3D">
        <w:rPr>
          <w:rFonts w:hint="eastAsia"/>
        </w:rPr>
        <w:t>接收</w:t>
      </w:r>
      <w:r w:rsidRPr="00591F3D">
        <w:t>10</w:t>
      </w:r>
      <w:r w:rsidRPr="00591F3D">
        <w:rPr>
          <w:rFonts w:hint="eastAsia"/>
        </w:rPr>
        <w:t>个数据</w:t>
      </w:r>
    </w:p>
    <w:p w:rsidR="00BB2FC4" w:rsidRPr="00591F3D" w:rsidRDefault="00BB2FC4" w:rsidP="00BB2FC4">
      <w:pPr>
        <w:pStyle w:val="40"/>
        <w:keepLines w:val="0"/>
        <w:tabs>
          <w:tab w:val="num" w:pos="710"/>
        </w:tabs>
        <w:ind w:leftChars="202" w:left="424" w:firstLine="0"/>
        <w:rPr>
          <w:lang w:val="de-DE"/>
        </w:rPr>
      </w:pPr>
      <w:r w:rsidRPr="00591F3D">
        <w:rPr>
          <w:rFonts w:hint="eastAsia"/>
          <w:lang w:val="de-DE"/>
        </w:rPr>
        <w:t>控制函数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  <w:lang w:val="de-DE"/>
        </w:rPr>
        <w:t>与</w:t>
      </w:r>
      <w:r w:rsidRPr="00591F3D">
        <w:rPr>
          <w:rFonts w:hint="eastAsia"/>
          <w:lang w:val="de-DE"/>
        </w:rPr>
        <w:t>UART</w:t>
      </w:r>
      <w:r w:rsidRPr="00591F3D">
        <w:rPr>
          <w:rFonts w:hint="eastAsia"/>
          <w:lang w:val="de-DE"/>
        </w:rPr>
        <w:t>控制函数类似，用于完成一些基本的控制操作。</w:t>
      </w:r>
      <w:r w:rsidRPr="00591F3D">
        <w:rPr>
          <w:rFonts w:hint="eastAsia"/>
        </w:rPr>
        <w:t>其函数原型如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>REF _Ref525235599 \h</w:instrText>
      </w:r>
      <w:r w:rsidRPr="00591F3D">
        <w:instrText xml:space="preserve"> </w:instrText>
      </w:r>
      <w:r>
        <w:instrText xml:space="preserve"> \* MERGEFORMAT </w:instrText>
      </w:r>
      <w:r w:rsidRPr="00591F3D">
        <w:fldChar w:fldCharType="separate"/>
      </w:r>
      <w:r w:rsidR="000345AF" w:rsidRPr="00591F3D">
        <w:rPr>
          <w:rFonts w:hint="eastAsia"/>
        </w:rPr>
        <w:t>程序清单</w:t>
      </w:r>
      <w:r w:rsidR="000345AF">
        <w:t>1</w:t>
      </w:r>
      <w:r w:rsidR="000345AF" w:rsidRPr="00591F3D">
        <w:t>.</w:t>
      </w:r>
      <w:r w:rsidR="000345AF">
        <w:t>16</w:t>
      </w:r>
      <w:r w:rsidRPr="00591F3D">
        <w:fldChar w:fldCharType="end"/>
      </w:r>
      <w:r w:rsidRPr="00591F3D">
        <w:rPr>
          <w:rFonts w:hint="eastAsia"/>
        </w:rPr>
        <w:t>所示。</w:t>
      </w:r>
    </w:p>
    <w:p w:rsidR="00BB2FC4" w:rsidRPr="00591F3D" w:rsidRDefault="00BB2FC4" w:rsidP="00BB2FC4">
      <w:pPr>
        <w:pStyle w:val="a7"/>
        <w:rPr>
          <w:lang w:val="de-DE"/>
        </w:rPr>
      </w:pPr>
      <w:bookmarkStart w:id="79" w:name="_Ref525235599"/>
      <w:r w:rsidRPr="00591F3D">
        <w:rPr>
          <w:rFonts w:hint="eastAsia"/>
        </w:rPr>
        <w:t>程序清单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1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程序清单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16</w:t>
      </w:r>
      <w:r w:rsidRPr="00591F3D">
        <w:fldChar w:fldCharType="end"/>
      </w:r>
      <w:bookmarkEnd w:id="79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控制函数</w:t>
      </w:r>
    </w:p>
    <w:p w:rsidR="00BB2FC4" w:rsidRPr="00591F3D" w:rsidRDefault="00BB2FC4" w:rsidP="00BB2FC4">
      <w:pPr>
        <w:pStyle w:val="a5"/>
        <w:spacing w:before="62" w:after="62"/>
      </w:pPr>
      <w:r w:rsidRPr="00591F3D">
        <w:t>int am_uart</w:t>
      </w:r>
      <w:r w:rsidRPr="00591F3D">
        <w:rPr>
          <w:rFonts w:hint="eastAsia"/>
        </w:rPr>
        <w:t>_rngbuf</w:t>
      </w:r>
      <w:r w:rsidRPr="00591F3D">
        <w:t>_ioctl(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 xml:space="preserve">am_uart_rngbuf_handle_t </w:t>
      </w:r>
      <w:r w:rsidRPr="00591F3D">
        <w:tab/>
        <w:t>handle,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  <w:t xml:space="preserve">// </w:t>
      </w:r>
      <w:r w:rsidRPr="00591F3D">
        <w:rPr>
          <w:rFonts w:hint="eastAsia"/>
        </w:rPr>
        <w:t>带缓冲区的串口实例句柄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>int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  <w:t>request,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控制命令</w:t>
      </w:r>
    </w:p>
    <w:p w:rsidR="00BB2FC4" w:rsidRPr="00591F3D" w:rsidRDefault="00BB2FC4" w:rsidP="00BB2FC4">
      <w:pPr>
        <w:pStyle w:val="a5"/>
        <w:spacing w:before="62" w:after="62"/>
      </w:pPr>
      <w:r w:rsidRPr="00591F3D">
        <w:rPr>
          <w:rFonts w:hint="eastAsia"/>
        </w:rPr>
        <w:tab/>
      </w:r>
      <w:r w:rsidRPr="00591F3D">
        <w:t>void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tab/>
        <w:t>*p_arg)</w:t>
      </w:r>
      <w:r w:rsidRPr="00591F3D">
        <w:rPr>
          <w:rFonts w:hint="eastAsia"/>
        </w:rPr>
        <w:t xml:space="preserve">;    </w:t>
      </w:r>
      <w:r w:rsidRPr="00591F3D">
        <w:rPr>
          <w:rFonts w:hint="eastAsia"/>
        </w:rPr>
        <w:tab/>
      </w:r>
      <w:r w:rsidRPr="00591F3D">
        <w:rPr>
          <w:rFonts w:hint="eastAsia"/>
        </w:rPr>
        <w:tab/>
      </w:r>
      <w:r w:rsidRPr="00591F3D">
        <w:tab/>
      </w:r>
      <w:r w:rsidRPr="00591F3D">
        <w:rPr>
          <w:rFonts w:hint="eastAsia"/>
        </w:rPr>
        <w:t xml:space="preserve">// </w:t>
      </w:r>
      <w:r w:rsidRPr="00591F3D">
        <w:rPr>
          <w:rFonts w:hint="eastAsia"/>
        </w:rPr>
        <w:t>对应命令的参数</w:t>
      </w:r>
    </w:p>
    <w:p w:rsidR="00BB2FC4" w:rsidRPr="00591F3D" w:rsidRDefault="00BB2FC4" w:rsidP="00BB2FC4">
      <w:pPr>
        <w:pStyle w:val="23"/>
        <w:spacing w:before="62" w:after="62"/>
      </w:pPr>
      <w:r w:rsidRPr="00591F3D">
        <w:rPr>
          <w:rFonts w:hint="eastAsia"/>
          <w:lang w:val="de-DE"/>
        </w:rPr>
        <w:t>“</w:t>
      </w:r>
      <w:r w:rsidRPr="00591F3D">
        <w:rPr>
          <w:rFonts w:hint="eastAsia"/>
        </w:rPr>
        <w:t>控制命令</w:t>
      </w:r>
      <w:r w:rsidRPr="00591F3D">
        <w:rPr>
          <w:rFonts w:hint="eastAsia"/>
          <w:lang w:val="de-DE"/>
        </w:rPr>
        <w:t>”</w:t>
      </w:r>
      <w:r w:rsidRPr="00591F3D">
        <w:rPr>
          <w:rFonts w:hint="eastAsia"/>
        </w:rPr>
        <w:t>和</w:t>
      </w:r>
      <w:r w:rsidRPr="00591F3D">
        <w:rPr>
          <w:rFonts w:hint="eastAsia"/>
          <w:lang w:val="de-DE"/>
        </w:rPr>
        <w:t>“</w:t>
      </w:r>
      <w:r w:rsidRPr="00591F3D">
        <w:rPr>
          <w:rFonts w:hint="eastAsia"/>
        </w:rPr>
        <w:t>对应命令的参数</w:t>
      </w:r>
      <w:r w:rsidRPr="00591F3D">
        <w:rPr>
          <w:rFonts w:hint="eastAsia"/>
          <w:lang w:val="de-DE"/>
        </w:rPr>
        <w:t>”，</w:t>
      </w:r>
      <w:r w:rsidRPr="00591F3D">
        <w:rPr>
          <w:rFonts w:hint="eastAsia"/>
        </w:rPr>
        <w:t>与</w:t>
      </w:r>
      <w:r w:rsidRPr="00591F3D">
        <w:rPr>
          <w:rFonts w:hint="eastAsia"/>
          <w:lang w:val="de-DE"/>
        </w:rPr>
        <w:t>UART</w:t>
      </w:r>
      <w:r w:rsidRPr="00591F3D">
        <w:rPr>
          <w:rFonts w:hint="eastAsia"/>
        </w:rPr>
        <w:t>控制函数</w:t>
      </w:r>
      <w:r w:rsidRPr="00591F3D">
        <w:rPr>
          <w:rFonts w:hint="eastAsia"/>
          <w:lang w:val="de-DE"/>
        </w:rPr>
        <w:t>am_uart_ioctl()</w:t>
      </w:r>
      <w:r w:rsidRPr="00591F3D">
        <w:rPr>
          <w:rFonts w:hint="eastAsia"/>
        </w:rPr>
        <w:t>的含义类似。带缓冲区的</w:t>
      </w:r>
      <w:r w:rsidRPr="00591F3D">
        <w:rPr>
          <w:rFonts w:hint="eastAsia"/>
          <w:lang w:val="de-DE"/>
        </w:rPr>
        <w:t>UART</w:t>
      </w:r>
      <w:r w:rsidRPr="00591F3D">
        <w:rPr>
          <w:rFonts w:hint="eastAsia"/>
        </w:rPr>
        <w:t>可以看作是在</w:t>
      </w:r>
      <w:r w:rsidRPr="00591F3D">
        <w:rPr>
          <w:rFonts w:hint="eastAsia"/>
          <w:lang w:val="de-DE"/>
        </w:rPr>
        <w:t>UART</w:t>
      </w:r>
      <w:r w:rsidRPr="00591F3D">
        <w:rPr>
          <w:rFonts w:hint="eastAsia"/>
        </w:rPr>
        <w:t>基础上的一个扩展</w:t>
      </w:r>
      <w:r w:rsidRPr="00591F3D">
        <w:rPr>
          <w:rFonts w:hint="eastAsia"/>
          <w:lang w:val="de-DE"/>
        </w:rPr>
        <w:t>，</w:t>
      </w:r>
      <w:r w:rsidRPr="00591F3D">
        <w:rPr>
          <w:rFonts w:hint="eastAsia"/>
        </w:rPr>
        <w:t>因此绝大部分</w:t>
      </w:r>
      <w:r w:rsidRPr="00591F3D">
        <w:rPr>
          <w:rFonts w:hint="eastAsia"/>
          <w:lang w:val="de-DE"/>
        </w:rPr>
        <w:t>UART</w:t>
      </w:r>
      <w:r w:rsidRPr="00591F3D">
        <w:rPr>
          <w:rFonts w:hint="eastAsia"/>
        </w:rPr>
        <w:t>控制函数的命令均可直接使用。</w:t>
      </w:r>
    </w:p>
    <w:p w:rsidR="00BB2FC4" w:rsidRPr="00591F3D" w:rsidRDefault="00BB2FC4" w:rsidP="00BB2FC4">
      <w:pPr>
        <w:pStyle w:val="23"/>
        <w:spacing w:before="62" w:after="62"/>
        <w:rPr>
          <w:lang w:val="de-DE"/>
        </w:rPr>
      </w:pPr>
      <w:r w:rsidRPr="00591F3D">
        <w:rPr>
          <w:rFonts w:hint="eastAsia"/>
          <w:lang w:val="de-DE"/>
        </w:rPr>
        <w:t>更多串口带缓冲组件的</w:t>
      </w:r>
      <w:proofErr w:type="gramStart"/>
      <w:r w:rsidRPr="00591F3D">
        <w:rPr>
          <w:rFonts w:hint="eastAsia"/>
          <w:lang w:val="de-DE"/>
        </w:rPr>
        <w:t>使用请</w:t>
      </w:r>
      <w:proofErr w:type="gramEnd"/>
      <w:r w:rsidRPr="00591F3D">
        <w:rPr>
          <w:rFonts w:hint="eastAsia"/>
          <w:lang w:val="de-DE"/>
        </w:rPr>
        <w:t>参考《面向</w:t>
      </w:r>
      <w:r w:rsidRPr="00591F3D">
        <w:rPr>
          <w:rFonts w:hint="eastAsia"/>
          <w:lang w:val="de-DE"/>
        </w:rPr>
        <w:t>AMetal</w:t>
      </w:r>
      <w:r w:rsidRPr="00591F3D">
        <w:rPr>
          <w:rFonts w:hint="eastAsia"/>
          <w:lang w:val="de-DE"/>
        </w:rPr>
        <w:t>框架与接口的编程》第</w:t>
      </w:r>
      <w:r w:rsidRPr="00591F3D">
        <w:rPr>
          <w:rFonts w:hint="eastAsia"/>
          <w:lang w:val="de-DE"/>
        </w:rPr>
        <w:t>4.8</w:t>
      </w:r>
      <w:r w:rsidRPr="00591F3D">
        <w:rPr>
          <w:rFonts w:hint="eastAsia"/>
          <w:lang w:val="de-DE"/>
        </w:rPr>
        <w:t>章节。</w:t>
      </w:r>
    </w:p>
    <w:p w:rsidR="00BB2FC4" w:rsidRPr="00591F3D" w:rsidRDefault="00BB2FC4" w:rsidP="00BB2FC4">
      <w:pPr>
        <w:spacing w:before="62" w:after="62"/>
        <w:rPr>
          <w:lang w:val="de-DE"/>
        </w:rPr>
      </w:pPr>
    </w:p>
    <w:p w:rsidR="00BB2FC4" w:rsidRPr="00591F3D" w:rsidRDefault="00BB2FC4" w:rsidP="00BB2FC4">
      <w:pPr>
        <w:pStyle w:val="13"/>
      </w:pPr>
      <w:bookmarkStart w:id="80" w:name="_Toc530063852"/>
      <w:bookmarkStart w:id="81" w:name="_Toc527380169"/>
      <w:bookmarkStart w:id="82" w:name="_Toc535172864"/>
      <w:r>
        <w:rPr>
          <w:rFonts w:hint="eastAsia"/>
        </w:rPr>
        <w:lastRenderedPageBreak/>
        <w:t>出租车打印机</w:t>
      </w:r>
      <w:r w:rsidRPr="00591F3D">
        <w:rPr>
          <w:rFonts w:hint="eastAsia"/>
        </w:rPr>
        <w:t>应用方案</w:t>
      </w:r>
      <w:bookmarkEnd w:id="80"/>
      <w:bookmarkEnd w:id="82"/>
    </w:p>
    <w:p w:rsidR="00BB2FC4" w:rsidRPr="00591F3D" w:rsidRDefault="00BB2FC4" w:rsidP="00BB2FC4">
      <w:pPr>
        <w:framePr w:w="3568" w:h="3474" w:hRule="exact" w:hSpace="180" w:wrap="around" w:vAnchor="text" w:hAnchor="page" w:x="6762" w:y="309"/>
        <w:shd w:val="solid" w:color="FFFFFF" w:fill="FFFFFF"/>
        <w:spacing w:before="62" w:after="62"/>
        <w:jc w:val="center"/>
      </w:pPr>
      <w:r>
        <w:fldChar w:fldCharType="begin"/>
      </w:r>
      <w:r>
        <w:instrText xml:space="preserve"> INCLUDEPICTURE "http://www.chinanews.com/cr/2014/1201/1931279246.jpg" \* MERGEFORMATINET </w:instrText>
      </w:r>
      <w:r>
        <w:fldChar w:fldCharType="separate"/>
      </w:r>
      <w:r w:rsidR="008E0143">
        <w:fldChar w:fldCharType="begin"/>
      </w:r>
      <w:r w:rsidR="008E0143">
        <w:instrText xml:space="preserve"> INCLUDEPICTURE  "http://www.chinanews.com/cr/2014/1201/1931279246.jpg" \* MERGEFORMATINET </w:instrText>
      </w:r>
      <w:r w:rsidR="008E0143">
        <w:fldChar w:fldCharType="separate"/>
      </w:r>
      <w:r w:rsidR="00D2624A">
        <w:fldChar w:fldCharType="begin"/>
      </w:r>
      <w:r w:rsidR="00D2624A">
        <w:instrText xml:space="preserve"> INCLUDEPICTURE  "http://www.chinanews.com/cr/2014/1201/1931279246.jpg" \* MERGEFORMATINET </w:instrText>
      </w:r>
      <w:r w:rsidR="00D2624A">
        <w:fldChar w:fldCharType="separate"/>
      </w:r>
      <w:r w:rsidR="00134C98">
        <w:fldChar w:fldCharType="begin"/>
      </w:r>
      <w:r w:rsidR="00134C98">
        <w:instrText xml:space="preserve"> INCLUDEPICTURE  "http://www.chinanews.com/cr/2014/1201/1931279246.jpg" \* MERGEFORMATINET </w:instrText>
      </w:r>
      <w:r w:rsidR="00134C98">
        <w:fldChar w:fldCharType="separate"/>
      </w:r>
      <w:r w:rsidR="0039520F">
        <w:fldChar w:fldCharType="begin"/>
      </w:r>
      <w:r w:rsidR="0039520F">
        <w:instrText xml:space="preserve"> INCLUDEPICTURE  "http://www.chinanews.com/cr/2014/1201/1931279246.jpg" \* MERGEFORMATINET </w:instrText>
      </w:r>
      <w:r w:rsidR="0039520F">
        <w:fldChar w:fldCharType="separate"/>
      </w:r>
      <w:r w:rsidR="009163D0">
        <w:fldChar w:fldCharType="begin"/>
      </w:r>
      <w:r w:rsidR="009163D0">
        <w:instrText xml:space="preserve"> INCLUDEPICTURE  "http://www.chinanews.com/cr/2014/1201/1931279246.jpg" \* MERGEFORMATINET </w:instrText>
      </w:r>
      <w:r w:rsidR="009163D0">
        <w:fldChar w:fldCharType="separate"/>
      </w:r>
      <w:r w:rsidR="000345A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35pt;height:114.55pt">
            <v:imagedata r:id="rId16" r:href="rId17"/>
          </v:shape>
        </w:pict>
      </w:r>
      <w:r w:rsidR="009163D0">
        <w:fldChar w:fldCharType="end"/>
      </w:r>
      <w:r w:rsidR="0039520F">
        <w:fldChar w:fldCharType="end"/>
      </w:r>
      <w:r w:rsidR="00134C98">
        <w:fldChar w:fldCharType="end"/>
      </w:r>
      <w:r w:rsidR="00D2624A">
        <w:fldChar w:fldCharType="end"/>
      </w:r>
      <w:r w:rsidR="008E0143">
        <w:fldChar w:fldCharType="end"/>
      </w:r>
      <w:r>
        <w:fldChar w:fldCharType="end"/>
      </w:r>
    </w:p>
    <w:p w:rsidR="00BB2FC4" w:rsidRPr="00591F3D" w:rsidRDefault="00BB2FC4" w:rsidP="00BB2FC4">
      <w:pPr>
        <w:pStyle w:val="a7"/>
        <w:framePr w:w="3568" w:h="3474" w:hRule="exact" w:hSpace="180" w:wrap="around" w:vAnchor="text" w:hAnchor="page" w:x="6762" w:y="309"/>
      </w:pPr>
      <w:bookmarkStart w:id="83" w:name="_Ref533440511"/>
      <w:r w:rsidRPr="00591F3D"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1</w:t>
      </w:r>
      <w:r>
        <w:fldChar w:fldCharType="end"/>
      </w:r>
      <w:bookmarkEnd w:id="83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产品展示</w:t>
      </w:r>
    </w:p>
    <w:p w:rsidR="00BB2FC4" w:rsidRPr="00591F3D" w:rsidRDefault="00BB2FC4" w:rsidP="00BB2FC4">
      <w:pPr>
        <w:pStyle w:val="20"/>
      </w:pPr>
      <w:bookmarkStart w:id="84" w:name="_Toc530063853"/>
      <w:bookmarkStart w:id="85" w:name="_Toc535172865"/>
      <w:r w:rsidRPr="00591F3D">
        <w:rPr>
          <w:rFonts w:hint="eastAsia"/>
        </w:rPr>
        <w:t>产品概述</w:t>
      </w:r>
      <w:bookmarkEnd w:id="84"/>
      <w:bookmarkEnd w:id="85"/>
    </w:p>
    <w:p w:rsidR="00BB2FC4" w:rsidRDefault="00BB2FC4" w:rsidP="00BB2FC4">
      <w:pPr>
        <w:spacing w:before="62" w:after="62"/>
        <w:ind w:firstLine="420"/>
      </w:pPr>
      <w:r>
        <w:rPr>
          <w:rFonts w:hint="eastAsia"/>
        </w:rPr>
        <w:t>出租车打印机如</w:t>
      </w:r>
      <w:r w:rsidR="00DA54C3">
        <w:fldChar w:fldCharType="begin"/>
      </w:r>
      <w:r w:rsidR="00DA54C3">
        <w:instrText xml:space="preserve"> </w:instrText>
      </w:r>
      <w:r w:rsidR="00DA54C3">
        <w:rPr>
          <w:rFonts w:hint="eastAsia"/>
        </w:rPr>
        <w:instrText>REF _Ref533440511 \h</w:instrText>
      </w:r>
      <w:r w:rsidR="00DA54C3">
        <w:instrText xml:space="preserve"> </w:instrText>
      </w:r>
      <w:r w:rsidR="00DA54C3">
        <w:fldChar w:fldCharType="separate"/>
      </w:r>
      <w:r w:rsidR="000345AF" w:rsidRPr="00591F3D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1</w:t>
      </w:r>
      <w:r w:rsidR="00DA54C3">
        <w:fldChar w:fldCharType="end"/>
      </w:r>
      <w:r>
        <w:rPr>
          <w:rFonts w:hint="eastAsia"/>
        </w:rPr>
        <w:t>所示，出租车打印机属于</w:t>
      </w:r>
      <w:r w:rsidRPr="001855AD">
        <w:rPr>
          <w:rFonts w:hint="eastAsia"/>
        </w:rPr>
        <w:t>梭式点阵</w:t>
      </w:r>
      <w:r>
        <w:t>打印机，</w:t>
      </w:r>
      <w:r>
        <w:rPr>
          <w:rFonts w:hint="eastAsia"/>
        </w:rPr>
        <w:t>是利用机械和电路驱动打印针撞击色带和打印介质，进而打印出点阵，通过打印的字符或组成的图形来完成打印，出租车打印机具有结构简单、技术成熟、性价比高、消耗费用低等特点。</w:t>
      </w:r>
    </w:p>
    <w:p w:rsidR="00BB2FC4" w:rsidRPr="00591F3D" w:rsidRDefault="00BB2FC4" w:rsidP="00BB2FC4">
      <w:pPr>
        <w:spacing w:before="62" w:after="62"/>
        <w:ind w:firstLine="420"/>
      </w:pPr>
      <w:r>
        <w:rPr>
          <w:rFonts w:hint="eastAsia"/>
        </w:rPr>
        <w:t>主机通过</w:t>
      </w:r>
      <w:r>
        <w:rPr>
          <w:rFonts w:hint="eastAsia"/>
        </w:rPr>
        <w:t>UART</w:t>
      </w:r>
      <w:r>
        <w:rPr>
          <w:rFonts w:hint="eastAsia"/>
        </w:rPr>
        <w:t>和</w:t>
      </w:r>
      <w:r>
        <w:rPr>
          <w:rFonts w:hint="eastAsia"/>
        </w:rPr>
        <w:t>MCU</w:t>
      </w:r>
      <w:r>
        <w:rPr>
          <w:rFonts w:hint="eastAsia"/>
        </w:rPr>
        <w:t>通信，</w:t>
      </w:r>
      <w:r>
        <w:rPr>
          <w:rFonts w:hint="eastAsia"/>
        </w:rPr>
        <w:t>MCU</w:t>
      </w:r>
      <w:r>
        <w:rPr>
          <w:rFonts w:hint="eastAsia"/>
        </w:rPr>
        <w:t>控制打印机完成信息打印。本出租车打印机方案</w:t>
      </w:r>
      <w:r w:rsidRPr="006D0747">
        <w:rPr>
          <w:rFonts w:hint="eastAsia"/>
        </w:rPr>
        <w:t>的主控采用</w:t>
      </w:r>
      <w:r w:rsidRPr="006D0747">
        <w:rPr>
          <w:rFonts w:hint="eastAsia"/>
        </w:rPr>
        <w:t>ZLG</w:t>
      </w:r>
      <w:r>
        <w:rPr>
          <w:rFonts w:hint="eastAsia"/>
        </w:rPr>
        <w:t>217P64</w:t>
      </w:r>
      <w:r w:rsidRPr="006D0747">
        <w:t>A</w:t>
      </w:r>
      <w:r w:rsidRPr="006D0747">
        <w:rPr>
          <w:rFonts w:hint="eastAsia"/>
        </w:rPr>
        <w:t>设计。</w:t>
      </w:r>
    </w:p>
    <w:p w:rsidR="00BB2FC4" w:rsidRPr="00591F3D" w:rsidRDefault="00BB2FC4" w:rsidP="00BB2FC4">
      <w:pPr>
        <w:pStyle w:val="20"/>
      </w:pPr>
      <w:bookmarkStart w:id="86" w:name="_Toc530063854"/>
      <w:bookmarkStart w:id="87" w:name="_Toc535172866"/>
      <w:r w:rsidRPr="00591F3D">
        <w:rPr>
          <w:rFonts w:hint="eastAsia"/>
        </w:rPr>
        <w:t>方案介绍</w:t>
      </w:r>
      <w:bookmarkEnd w:id="86"/>
      <w:bookmarkEnd w:id="87"/>
    </w:p>
    <w:p w:rsidR="00BB2FC4" w:rsidRPr="00591F3D" w:rsidRDefault="00BB2FC4" w:rsidP="00BB2FC4">
      <w:pPr>
        <w:pStyle w:val="30"/>
      </w:pPr>
      <w:bookmarkStart w:id="88" w:name="_Toc530063855"/>
      <w:bookmarkStart w:id="89" w:name="_Toc535172867"/>
      <w:r w:rsidRPr="00591F3D">
        <w:rPr>
          <w:rFonts w:hint="eastAsia"/>
        </w:rPr>
        <w:t>功能框图</w:t>
      </w:r>
      <w:bookmarkEnd w:id="88"/>
      <w:bookmarkEnd w:id="89"/>
    </w:p>
    <w:p w:rsidR="00BB2FC4" w:rsidRDefault="00BB2FC4" w:rsidP="00BB2FC4">
      <w:pPr>
        <w:pStyle w:val="0740"/>
        <w:spacing w:before="62" w:after="62"/>
      </w:pPr>
      <w:r>
        <w:rPr>
          <w:rFonts w:hint="eastAsia"/>
        </w:rPr>
        <w:t>出租车打印机</w:t>
      </w:r>
      <w:r w:rsidRPr="00591F3D">
        <w:rPr>
          <w:rFonts w:hint="eastAsia"/>
        </w:rPr>
        <w:t>功能框图如</w:t>
      </w:r>
      <w:r w:rsidR="00DA54C3">
        <w:fldChar w:fldCharType="begin"/>
      </w:r>
      <w:r w:rsidR="00DA54C3">
        <w:instrText xml:space="preserve"> </w:instrText>
      </w:r>
      <w:r w:rsidR="00DA54C3">
        <w:rPr>
          <w:rFonts w:hint="eastAsia"/>
        </w:rPr>
        <w:instrText>REF _Ref533440501 \h</w:instrText>
      </w:r>
      <w:r w:rsidR="00DA54C3">
        <w:instrText xml:space="preserve"> </w:instrText>
      </w:r>
      <w:r w:rsidR="00DA54C3">
        <w:fldChar w:fldCharType="separate"/>
      </w:r>
      <w:r w:rsidR="000345AF" w:rsidRPr="00591F3D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2</w:t>
      </w:r>
      <w:r w:rsidR="00DA54C3">
        <w:fldChar w:fldCharType="end"/>
      </w:r>
      <w:r w:rsidRPr="00591F3D">
        <w:rPr>
          <w:rFonts w:hint="eastAsia"/>
        </w:rPr>
        <w:t>所示，</w:t>
      </w:r>
      <w:r>
        <w:rPr>
          <w:rFonts w:hint="eastAsia"/>
        </w:rPr>
        <w:t>打印机</w:t>
      </w:r>
      <w:r>
        <w:t>机头使用</w:t>
      </w:r>
      <w:r>
        <w:rPr>
          <w:rFonts w:hint="eastAsia"/>
        </w:rPr>
        <w:t>5</w:t>
      </w:r>
      <w:r>
        <w:t>V</w:t>
      </w:r>
      <w:r>
        <w:t>供电，</w:t>
      </w:r>
      <w:r>
        <w:rPr>
          <w:rFonts w:hint="eastAsia"/>
        </w:rPr>
        <w:t>通过</w:t>
      </w:r>
      <w:r>
        <w:rPr>
          <w:rFonts w:hint="eastAsia"/>
        </w:rPr>
        <w:t>LD</w:t>
      </w:r>
      <w:r>
        <w:t>O</w:t>
      </w:r>
      <w:r>
        <w:rPr>
          <w:rFonts w:hint="eastAsia"/>
        </w:rPr>
        <w:t>将</w:t>
      </w:r>
      <w:r>
        <w:rPr>
          <w:rFonts w:hint="eastAsia"/>
        </w:rPr>
        <w:t>5V</w:t>
      </w:r>
      <w:r>
        <w:rPr>
          <w:rFonts w:hint="eastAsia"/>
        </w:rPr>
        <w:t>电压</w:t>
      </w:r>
      <w:r w:rsidRPr="00E67336">
        <w:rPr>
          <w:rFonts w:hint="eastAsia"/>
        </w:rPr>
        <w:t>转化</w:t>
      </w:r>
      <w:r>
        <w:rPr>
          <w:rFonts w:hint="eastAsia"/>
        </w:rPr>
        <w:t>为</w:t>
      </w:r>
      <w:r>
        <w:rPr>
          <w:rFonts w:hint="eastAsia"/>
        </w:rPr>
        <w:t>3.3V</w:t>
      </w:r>
      <w:r>
        <w:rPr>
          <w:rFonts w:hint="eastAsia"/>
        </w:rPr>
        <w:t>给系统供电，出租车打印机外置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状态指示灯，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驱动蜂鸣器作为打印提示。</w:t>
      </w:r>
      <w:r>
        <w:t>UART</w:t>
      </w:r>
      <w:r>
        <w:rPr>
          <w:rFonts w:hint="eastAsia"/>
        </w:rPr>
        <w:t>转化为</w:t>
      </w:r>
      <w:r>
        <w:rPr>
          <w:rFonts w:hint="eastAsia"/>
        </w:rPr>
        <w:t>RS232</w:t>
      </w:r>
      <w:r>
        <w:rPr>
          <w:rFonts w:hint="eastAsia"/>
        </w:rPr>
        <w:t>电平串口与主机通讯，获取打印数据。</w:t>
      </w:r>
      <w:r>
        <w:rPr>
          <w:rFonts w:hint="eastAsia"/>
        </w:rPr>
        <w:t>5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通过逻辑器控制打印机机头工作，其中</w:t>
      </w:r>
      <w:r>
        <w:rPr>
          <w:rFonts w:hint="eastAsia"/>
        </w:rPr>
        <w:t>1</w:t>
      </w:r>
      <w:r>
        <w:rPr>
          <w:rFonts w:hint="eastAsia"/>
        </w:rPr>
        <w:t>路用于控制电机走纸，</w:t>
      </w:r>
      <w:r>
        <w:rPr>
          <w:rFonts w:hint="eastAsia"/>
        </w:rPr>
        <w:t>4</w:t>
      </w:r>
      <w:r>
        <w:rPr>
          <w:rFonts w:hint="eastAsia"/>
        </w:rPr>
        <w:t>路用于控制</w:t>
      </w:r>
      <w:r>
        <w:rPr>
          <w:rFonts w:hint="eastAsia"/>
        </w:rPr>
        <w:t>4</w:t>
      </w:r>
      <w:r>
        <w:rPr>
          <w:rFonts w:hint="eastAsia"/>
        </w:rPr>
        <w:t>个打印针工作。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连接打印机机头，其中</w:t>
      </w:r>
      <w:r>
        <w:rPr>
          <w:rFonts w:hint="eastAsia"/>
        </w:rPr>
        <w:t>1</w:t>
      </w:r>
      <w:r>
        <w:rPr>
          <w:rFonts w:hint="eastAsia"/>
        </w:rPr>
        <w:t>路检测打印复位信号，</w:t>
      </w:r>
      <w:r>
        <w:rPr>
          <w:rFonts w:hint="eastAsia"/>
        </w:rPr>
        <w:t>1</w:t>
      </w:r>
      <w:r>
        <w:rPr>
          <w:rFonts w:hint="eastAsia"/>
        </w:rPr>
        <w:t>路检测打印机脉冲信号。</w:t>
      </w:r>
    </w:p>
    <w:p w:rsidR="00BB2FC4" w:rsidRDefault="00BB2FC4" w:rsidP="00BB2FC4">
      <w:pPr>
        <w:spacing w:before="62" w:after="62"/>
        <w:jc w:val="center"/>
      </w:pPr>
      <w:r>
        <w:rPr>
          <w:noProof/>
        </w:rPr>
        <w:drawing>
          <wp:inline distT="0" distB="0" distL="0" distR="0" wp14:anchorId="7539FBA2" wp14:editId="4C776412">
            <wp:extent cx="4200525" cy="2266950"/>
            <wp:effectExtent l="0" t="0" r="0" b="0"/>
            <wp:docPr id="20" name="图片 20" descr="应用方案_打印机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应用方案_打印机框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</w:pPr>
      <w:bookmarkStart w:id="90" w:name="_Ref533440501"/>
      <w:r w:rsidRPr="00591F3D"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bookmarkEnd w:id="90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功能框图</w:t>
      </w:r>
    </w:p>
    <w:p w:rsidR="00BB2FC4" w:rsidRPr="00591F3D" w:rsidRDefault="00BB2FC4" w:rsidP="00BB2FC4">
      <w:pPr>
        <w:pStyle w:val="30"/>
      </w:pPr>
      <w:bookmarkStart w:id="91" w:name="_Toc530063856"/>
      <w:bookmarkStart w:id="92" w:name="_Toc535172868"/>
      <w:r w:rsidRPr="00591F3D">
        <w:rPr>
          <w:rFonts w:hint="eastAsia"/>
        </w:rPr>
        <w:t>资源需求</w:t>
      </w:r>
      <w:bookmarkEnd w:id="91"/>
      <w:bookmarkEnd w:id="92"/>
    </w:p>
    <w:p w:rsidR="00BB2FC4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实现</w:t>
      </w:r>
      <w:r>
        <w:rPr>
          <w:rFonts w:hint="eastAsia"/>
        </w:rPr>
        <w:t>LED</w:t>
      </w:r>
      <w:r>
        <w:rPr>
          <w:rFonts w:hint="eastAsia"/>
        </w:rPr>
        <w:t>状态显示；</w:t>
      </w:r>
    </w:p>
    <w:p w:rsidR="00BB2FC4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用于驱动蜂鸣器；</w:t>
      </w:r>
    </w:p>
    <w:p w:rsidR="00BB2FC4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5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通过逻辑器控制打印机机头，其中</w:t>
      </w:r>
      <w:r>
        <w:rPr>
          <w:rFonts w:hint="eastAsia"/>
        </w:rPr>
        <w:t>4</w:t>
      </w:r>
      <w:r>
        <w:rPr>
          <w:rFonts w:hint="eastAsia"/>
        </w:rPr>
        <w:t>路控制打印针，</w:t>
      </w:r>
      <w:r>
        <w:rPr>
          <w:rFonts w:hint="eastAsia"/>
        </w:rPr>
        <w:t>1</w:t>
      </w:r>
      <w:r>
        <w:rPr>
          <w:rFonts w:hint="eastAsia"/>
        </w:rPr>
        <w:t>路控制电机；</w:t>
      </w:r>
    </w:p>
    <w:p w:rsidR="00BB2FC4" w:rsidRPr="00A70E77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I/O</w:t>
      </w:r>
      <w:r>
        <w:rPr>
          <w:rFonts w:hint="eastAsia"/>
        </w:rPr>
        <w:t>连接打印机机头，其中</w:t>
      </w:r>
      <w:r>
        <w:rPr>
          <w:rFonts w:hint="eastAsia"/>
        </w:rPr>
        <w:t>1</w:t>
      </w:r>
      <w:r>
        <w:rPr>
          <w:rFonts w:hint="eastAsia"/>
        </w:rPr>
        <w:t>路连接用于检测复位信号，</w:t>
      </w:r>
      <w:r>
        <w:rPr>
          <w:rFonts w:hint="eastAsia"/>
        </w:rPr>
        <w:t>1</w:t>
      </w:r>
      <w:r>
        <w:rPr>
          <w:rFonts w:hint="eastAsia"/>
        </w:rPr>
        <w:t>路检测打印机脉冲信号；</w:t>
      </w:r>
    </w:p>
    <w:p w:rsidR="00BB2FC4" w:rsidRPr="00591F3D" w:rsidRDefault="00BB2FC4" w:rsidP="00D65F6E">
      <w:pPr>
        <w:pStyle w:val="0740"/>
        <w:numPr>
          <w:ilvl w:val="0"/>
          <w:numId w:val="17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接口转化为</w:t>
      </w:r>
      <w:r w:rsidRPr="00591F3D">
        <w:rPr>
          <w:rFonts w:hint="eastAsia"/>
        </w:rPr>
        <w:t>RS232</w:t>
      </w:r>
      <w:r w:rsidRPr="00591F3D">
        <w:rPr>
          <w:rFonts w:hint="eastAsia"/>
        </w:rPr>
        <w:t>电平串口</w:t>
      </w:r>
      <w:r>
        <w:rPr>
          <w:rFonts w:hint="eastAsia"/>
        </w:rPr>
        <w:t>用于与主机</w:t>
      </w:r>
      <w:r w:rsidRPr="00591F3D">
        <w:rPr>
          <w:rFonts w:hint="eastAsia"/>
        </w:rPr>
        <w:t>通信。</w:t>
      </w:r>
    </w:p>
    <w:p w:rsidR="00BB2FC4" w:rsidRPr="00591F3D" w:rsidRDefault="00BB2FC4" w:rsidP="00BB2FC4">
      <w:pPr>
        <w:pStyle w:val="30"/>
      </w:pPr>
      <w:bookmarkStart w:id="93" w:name="_Toc530063857"/>
      <w:bookmarkStart w:id="94" w:name="_Toc535172869"/>
      <w:r w:rsidRPr="00591F3D">
        <w:rPr>
          <w:rFonts w:hint="eastAsia"/>
        </w:rPr>
        <w:lastRenderedPageBreak/>
        <w:t>优势特点</w:t>
      </w:r>
      <w:bookmarkEnd w:id="93"/>
      <w:bookmarkEnd w:id="94"/>
    </w:p>
    <w:p w:rsidR="00BB2FC4" w:rsidRPr="00591F3D" w:rsidRDefault="00BB2FC4" w:rsidP="00BB2FC4">
      <w:pPr>
        <w:pStyle w:val="0740"/>
        <w:spacing w:before="62" w:after="62"/>
      </w:pPr>
      <w:r w:rsidRPr="00591F3D">
        <w:rPr>
          <w:rFonts w:hint="eastAsia"/>
        </w:rPr>
        <w:t>对比</w:t>
      </w:r>
      <w:r>
        <w:rPr>
          <w:rFonts w:hint="eastAsia"/>
        </w:rPr>
        <w:t>出租车打印机</w:t>
      </w:r>
      <w:r w:rsidRPr="00591F3D">
        <w:rPr>
          <w:rFonts w:hint="eastAsia"/>
        </w:rPr>
        <w:t>同类产品现用芯片方案，有如下优势：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t>MCU</w:t>
      </w:r>
      <w:r w:rsidRPr="00591F3D">
        <w:rPr>
          <w:rFonts w:hint="eastAsia"/>
        </w:rPr>
        <w:t>资源丰富（</w:t>
      </w:r>
      <w:r>
        <w:rPr>
          <w:rFonts w:hint="eastAsia"/>
        </w:rPr>
        <w:t>128</w:t>
      </w:r>
      <w:r w:rsidRPr="00591F3D">
        <w:t>kB Flash</w:t>
      </w:r>
      <w:r w:rsidRPr="00591F3D">
        <w:rPr>
          <w:rFonts w:hint="eastAsia"/>
        </w:rPr>
        <w:t xml:space="preserve"> /</w:t>
      </w:r>
      <w:r w:rsidRPr="00591F3D">
        <w:t xml:space="preserve"> </w:t>
      </w:r>
      <w:r>
        <w:rPr>
          <w:rFonts w:hint="eastAsia"/>
        </w:rPr>
        <w:t>20</w:t>
      </w:r>
      <w:r w:rsidRPr="00591F3D">
        <w:rPr>
          <w:rFonts w:hint="eastAsia"/>
        </w:rPr>
        <w:t>K S</w:t>
      </w:r>
      <w:r w:rsidRPr="00591F3D">
        <w:t>RAM</w:t>
      </w:r>
      <w:r w:rsidRPr="00591F3D">
        <w:rPr>
          <w:rFonts w:hint="eastAsia"/>
        </w:rPr>
        <w:t>）、开发更为灵活，超高性价比；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完善齐全的</w:t>
      </w:r>
      <w:r w:rsidRPr="00591F3D">
        <w:rPr>
          <w:rFonts w:hint="eastAsia"/>
        </w:rPr>
        <w:t>DEMO</w:t>
      </w:r>
      <w:r w:rsidRPr="00591F3D">
        <w:rPr>
          <w:rFonts w:hint="eastAsia"/>
        </w:rPr>
        <w:t>软件和详尽的技术文档，帮助客户快速完成产品开发；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提供</w:t>
      </w:r>
      <w:r w:rsidRPr="001855AD">
        <w:rPr>
          <w:rFonts w:hint="eastAsia"/>
        </w:rPr>
        <w:t>梭式点阵</w:t>
      </w:r>
      <w:r>
        <w:rPr>
          <w:rFonts w:hint="eastAsia"/>
        </w:rPr>
        <w:t>打印机驱动组件</w:t>
      </w:r>
      <w:r w:rsidRPr="00591F3D">
        <w:rPr>
          <w:rFonts w:hint="eastAsia"/>
        </w:rPr>
        <w:t>、带缓冲区的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接口通讯等丰富的组件软件，极大简化客户的开发，更专注于核心应用软件的设计；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采用</w:t>
      </w:r>
      <w:r w:rsidRPr="00591F3D">
        <w:rPr>
          <w:rFonts w:hint="eastAsia"/>
        </w:rPr>
        <w:t>AMetal</w:t>
      </w:r>
      <w:r w:rsidRPr="00591F3D">
        <w:rPr>
          <w:rFonts w:hint="eastAsia"/>
        </w:rPr>
        <w:t>软件架构，真正实现跨平台移植，帮助客户快速完成产品升级换代</w:t>
      </w:r>
      <w:r w:rsidRPr="00591F3D">
        <w:t>。</w:t>
      </w:r>
    </w:p>
    <w:p w:rsidR="00BB2FC4" w:rsidRPr="00591F3D" w:rsidRDefault="00BB2FC4" w:rsidP="00BB2FC4">
      <w:pPr>
        <w:pStyle w:val="30"/>
        <w:rPr>
          <w:shd w:val="clear" w:color="auto" w:fill="FFFFFF"/>
        </w:rPr>
      </w:pPr>
      <w:bookmarkStart w:id="95" w:name="_Toc530063858"/>
      <w:bookmarkStart w:id="96" w:name="_Toc535172870"/>
      <w:r w:rsidRPr="00591F3D">
        <w:rPr>
          <w:rFonts w:hint="eastAsia"/>
          <w:shd w:val="clear" w:color="auto" w:fill="FFFFFF"/>
        </w:rPr>
        <w:t>推荐器件</w:t>
      </w:r>
      <w:bookmarkEnd w:id="95"/>
      <w:bookmarkEnd w:id="96"/>
    </w:p>
    <w:p w:rsidR="00BB2FC4" w:rsidRPr="00591F3D" w:rsidRDefault="00BB2FC4" w:rsidP="00BB2FC4">
      <w:pPr>
        <w:pStyle w:val="0740"/>
        <w:spacing w:before="62" w:after="62"/>
        <w:rPr>
          <w:kern w:val="0"/>
          <w:shd w:val="clear" w:color="auto" w:fill="FFFFFF"/>
        </w:rPr>
      </w:pPr>
      <w:r w:rsidRPr="00591F3D">
        <w:rPr>
          <w:rFonts w:hint="eastAsia"/>
          <w:kern w:val="0"/>
          <w:shd w:val="clear" w:color="auto" w:fill="FFFFFF"/>
        </w:rPr>
        <w:t>ZLG</w:t>
      </w:r>
      <w:r w:rsidRPr="00591F3D">
        <w:rPr>
          <w:rFonts w:hint="eastAsia"/>
          <w:kern w:val="0"/>
          <w:shd w:val="clear" w:color="auto" w:fill="FFFFFF"/>
        </w:rPr>
        <w:t>提供</w:t>
      </w:r>
      <w:r>
        <w:rPr>
          <w:rFonts w:hint="eastAsia"/>
          <w:kern w:val="0"/>
          <w:shd w:val="clear" w:color="auto" w:fill="FFFFFF"/>
        </w:rPr>
        <w:t>出租车打印机</w:t>
      </w:r>
      <w:r w:rsidRPr="00591F3D">
        <w:rPr>
          <w:rFonts w:hint="eastAsia"/>
          <w:kern w:val="0"/>
          <w:shd w:val="clear" w:color="auto" w:fill="FFFFFF"/>
        </w:rPr>
        <w:t>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解决方案，全套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打包，一站式采购，降低整体成本。主控芯片采用</w:t>
      </w:r>
      <w:r w:rsidRPr="00591F3D">
        <w:rPr>
          <w:kern w:val="0"/>
          <w:shd w:val="clear" w:color="auto" w:fill="FFFFFF"/>
        </w:rPr>
        <w:t xml:space="preserve">ZLG </w:t>
      </w:r>
      <w:r w:rsidRPr="00591F3D">
        <w:rPr>
          <w:rFonts w:hint="eastAsia"/>
          <w:kern w:val="0"/>
          <w:shd w:val="clear" w:color="auto" w:fill="FFFFFF"/>
        </w:rPr>
        <w:t>IoT</w:t>
      </w:r>
      <w:r w:rsidRPr="00591F3D">
        <w:rPr>
          <w:kern w:val="0"/>
          <w:shd w:val="clear" w:color="auto" w:fill="FFFFFF"/>
        </w:rPr>
        <w:t xml:space="preserve"> MCU </w:t>
      </w:r>
      <w:r w:rsidRPr="00591F3D">
        <w:rPr>
          <w:rFonts w:hint="eastAsia"/>
          <w:kern w:val="0"/>
          <w:shd w:val="clear" w:color="auto" w:fill="FFFFFF"/>
        </w:rPr>
        <w:t>ZLG</w:t>
      </w:r>
      <w:r>
        <w:rPr>
          <w:rFonts w:hint="eastAsia"/>
          <w:kern w:val="0"/>
          <w:shd w:val="clear" w:color="auto" w:fill="FFFFFF"/>
        </w:rPr>
        <w:t>217P64</w:t>
      </w:r>
      <w:r w:rsidRPr="00591F3D">
        <w:rPr>
          <w:rFonts w:hint="eastAsia"/>
          <w:kern w:val="0"/>
          <w:shd w:val="clear" w:color="auto" w:fill="FFFFFF"/>
        </w:rPr>
        <w:t>A</w:t>
      </w:r>
      <w:r w:rsidRPr="00591F3D">
        <w:rPr>
          <w:rFonts w:hint="eastAsia"/>
          <w:kern w:val="0"/>
          <w:shd w:val="clear" w:color="auto" w:fill="FFFFFF"/>
        </w:rPr>
        <w:t>设计</w:t>
      </w:r>
      <w:r w:rsidRPr="00591F3D">
        <w:rPr>
          <w:kern w:val="0"/>
          <w:shd w:val="clear" w:color="auto" w:fill="FFFFFF"/>
        </w:rPr>
        <w:t>，</w:t>
      </w:r>
      <w:r w:rsidRPr="00591F3D">
        <w:rPr>
          <w:rFonts w:hint="eastAsia"/>
          <w:kern w:val="0"/>
          <w:shd w:val="clear" w:color="auto" w:fill="FFFFFF"/>
        </w:rPr>
        <w:t>详细器件推荐如</w:t>
      </w:r>
      <w:r w:rsidR="00DA54C3">
        <w:rPr>
          <w:kern w:val="0"/>
          <w:shd w:val="clear" w:color="auto" w:fill="FFFFFF"/>
        </w:rPr>
        <w:fldChar w:fldCharType="begin"/>
      </w:r>
      <w:r w:rsidR="00DA54C3">
        <w:rPr>
          <w:kern w:val="0"/>
          <w:shd w:val="clear" w:color="auto" w:fill="FFFFFF"/>
        </w:rPr>
        <w:instrText xml:space="preserve"> </w:instrText>
      </w:r>
      <w:r w:rsidR="00DA54C3">
        <w:rPr>
          <w:rFonts w:hint="eastAsia"/>
          <w:kern w:val="0"/>
          <w:shd w:val="clear" w:color="auto" w:fill="FFFFFF"/>
        </w:rPr>
        <w:instrText>REF _Ref533440548 \h</w:instrText>
      </w:r>
      <w:r w:rsidR="00DA54C3">
        <w:rPr>
          <w:kern w:val="0"/>
          <w:shd w:val="clear" w:color="auto" w:fill="FFFFFF"/>
        </w:rPr>
        <w:instrText xml:space="preserve"> </w:instrText>
      </w:r>
      <w:r w:rsidR="00DA54C3">
        <w:rPr>
          <w:kern w:val="0"/>
          <w:shd w:val="clear" w:color="auto" w:fill="FFFFFF"/>
        </w:rPr>
      </w:r>
      <w:r w:rsidR="00DA54C3">
        <w:rPr>
          <w:kern w:val="0"/>
          <w:shd w:val="clear" w:color="auto" w:fill="FFFFFF"/>
        </w:rPr>
        <w:fldChar w:fldCharType="separate"/>
      </w:r>
      <w:r w:rsidR="000345AF" w:rsidRPr="00591F3D">
        <w:rPr>
          <w:rFonts w:hint="eastAsia"/>
        </w:rPr>
        <w:t>表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1</w:t>
      </w:r>
      <w:r w:rsidR="00DA54C3">
        <w:rPr>
          <w:kern w:val="0"/>
          <w:shd w:val="clear" w:color="auto" w:fill="FFFFFF"/>
        </w:rPr>
        <w:fldChar w:fldCharType="end"/>
      </w:r>
      <w:r w:rsidRPr="00591F3D">
        <w:rPr>
          <w:rFonts w:hint="eastAsia"/>
          <w:kern w:val="0"/>
          <w:shd w:val="clear" w:color="auto" w:fill="FFFFFF"/>
        </w:rPr>
        <w:t>示</w:t>
      </w:r>
      <w:r w:rsidRPr="00591F3D">
        <w:rPr>
          <w:kern w:val="0"/>
          <w:shd w:val="clear" w:color="auto" w:fill="FFFFFF"/>
        </w:rPr>
        <w:t>。</w:t>
      </w:r>
    </w:p>
    <w:p w:rsidR="00BB2FC4" w:rsidRPr="00591F3D" w:rsidRDefault="00BB2FC4" w:rsidP="00BB2FC4">
      <w:pPr>
        <w:pStyle w:val="a7"/>
      </w:pPr>
      <w:bookmarkStart w:id="97" w:name="_Ref533440548"/>
      <w:r w:rsidRPr="00591F3D"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1</w:t>
      </w:r>
      <w:r>
        <w:fldChar w:fldCharType="end"/>
      </w:r>
      <w:bookmarkEnd w:id="97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推荐器件</w:t>
      </w:r>
    </w:p>
    <w:tbl>
      <w:tblPr>
        <w:tblW w:w="0" w:type="auto"/>
        <w:tblInd w:w="108" w:type="dxa"/>
        <w:shd w:val="clear" w:color="auto" w:fill="FFFFFF"/>
        <w:tblLayout w:type="fixed"/>
        <w:tblLook w:val="00A0" w:firstRow="1" w:lastRow="0" w:firstColumn="1" w:lastColumn="0" w:noHBand="0" w:noVBand="0"/>
      </w:tblPr>
      <w:tblGrid>
        <w:gridCol w:w="1276"/>
        <w:gridCol w:w="1559"/>
        <w:gridCol w:w="851"/>
        <w:gridCol w:w="4678"/>
      </w:tblGrid>
      <w:tr w:rsidR="00BB2FC4" w:rsidRPr="00591F3D" w:rsidTr="00BB2FC4">
        <w:trPr>
          <w:trHeight w:val="600"/>
        </w:trPr>
        <w:tc>
          <w:tcPr>
            <w:tcW w:w="1276" w:type="dxa"/>
            <w:tcBorders>
              <w:top w:val="thinThickSmallGap" w:sz="2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产品名称</w:t>
            </w:r>
          </w:p>
        </w:tc>
        <w:tc>
          <w:tcPr>
            <w:tcW w:w="1559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  <w:szCs w:val="20"/>
              </w:rPr>
              <w:t>型号</w:t>
            </w:r>
          </w:p>
        </w:tc>
        <w:tc>
          <w:tcPr>
            <w:tcW w:w="851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厂家</w:t>
            </w:r>
          </w:p>
        </w:tc>
        <w:tc>
          <w:tcPr>
            <w:tcW w:w="4678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器件特点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MCU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  <w:r>
              <w:rPr>
                <w:rFonts w:hint="eastAsia"/>
              </w:rPr>
              <w:t>217P64</w:t>
            </w:r>
            <w:r w:rsidRPr="00591F3D">
              <w:rPr>
                <w:rFonts w:hint="eastAsia"/>
              </w:rPr>
              <w:t>A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8A12FF" w:rsidRDefault="00BB2FC4" w:rsidP="00BB2FC4">
            <w:pPr>
              <w:pStyle w:val="ad"/>
            </w:pPr>
            <w:r w:rsidRPr="008A12FF">
              <w:rPr>
                <w:rFonts w:hint="eastAsia"/>
              </w:rPr>
              <w:t>Cortex-M3</w:t>
            </w:r>
            <w:r w:rsidRPr="008A12FF">
              <w:t>内核，</w:t>
            </w:r>
            <w:r w:rsidRPr="008A12FF">
              <w:rPr>
                <w:rFonts w:hint="eastAsia"/>
              </w:rPr>
              <w:t>20K S</w:t>
            </w:r>
            <w:r w:rsidRPr="008A12FF">
              <w:t>RAM/</w:t>
            </w:r>
            <w:r w:rsidRPr="008A12FF">
              <w:rPr>
                <w:rFonts w:hint="eastAsia"/>
              </w:rPr>
              <w:t>128</w:t>
            </w:r>
            <w:r w:rsidRPr="008A12FF">
              <w:t>kB Flash</w:t>
            </w:r>
            <w:r w:rsidRPr="008A12FF">
              <w:t>；</w:t>
            </w:r>
          </w:p>
          <w:p w:rsidR="00BB2FC4" w:rsidRPr="008A12FF" w:rsidRDefault="00BB2FC4" w:rsidP="00BB2FC4">
            <w:pPr>
              <w:pStyle w:val="ad"/>
            </w:pPr>
            <w:r w:rsidRPr="008A12FF">
              <w:t>单指令周期</w:t>
            </w:r>
            <w:r w:rsidRPr="008A12FF">
              <w:rPr>
                <w:rFonts w:hint="eastAsia"/>
              </w:rPr>
              <w:t>32</w:t>
            </w:r>
            <w:r w:rsidRPr="008A12FF">
              <w:rPr>
                <w:rFonts w:hint="eastAsia"/>
              </w:rPr>
              <w:t>位硬件乘法器</w:t>
            </w:r>
            <w:r w:rsidRPr="008A12FF">
              <w:t>；</w:t>
            </w:r>
          </w:p>
          <w:p w:rsidR="00BB2FC4" w:rsidRPr="008A12FF" w:rsidRDefault="00BB2FC4" w:rsidP="00BB2FC4">
            <w:pPr>
              <w:pStyle w:val="ad"/>
            </w:pPr>
            <w:r w:rsidRPr="008A12FF">
              <w:rPr>
                <w:rFonts w:hint="eastAsia"/>
              </w:rPr>
              <w:t>运行频率高达</w:t>
            </w:r>
            <w:r w:rsidRPr="008A12FF">
              <w:rPr>
                <w:rFonts w:hint="eastAsia"/>
              </w:rPr>
              <w:t>96MHz</w:t>
            </w:r>
            <w:r w:rsidRPr="008A12FF">
              <w:t>；</w:t>
            </w:r>
          </w:p>
          <w:p w:rsidR="00BB2FC4" w:rsidRPr="008A12FF" w:rsidRDefault="00BB2FC4" w:rsidP="00BB2FC4">
            <w:pPr>
              <w:pStyle w:val="ad"/>
            </w:pPr>
            <w:r w:rsidRPr="008A12FF">
              <w:rPr>
                <w:rFonts w:hint="eastAsia"/>
              </w:rPr>
              <w:t>支持宽电压输入</w:t>
            </w:r>
            <w:r w:rsidRPr="008A12FF">
              <w:rPr>
                <w:rFonts w:hint="eastAsia"/>
              </w:rPr>
              <w:t>2.0-5.5V</w:t>
            </w:r>
            <w:r w:rsidRPr="008A12FF">
              <w:t>；</w:t>
            </w:r>
          </w:p>
          <w:p w:rsidR="00BB2FC4" w:rsidRPr="00591F3D" w:rsidRDefault="00BB2FC4" w:rsidP="00BB2FC4">
            <w:pPr>
              <w:pStyle w:val="ad"/>
            </w:pPr>
            <w:r w:rsidRPr="008A12FF">
              <w:rPr>
                <w:rFonts w:hint="eastAsia"/>
              </w:rPr>
              <w:t>多路</w:t>
            </w:r>
            <w:r w:rsidRPr="008A12FF">
              <w:rPr>
                <w:rFonts w:hint="eastAsia"/>
              </w:rPr>
              <w:t>SPI I2C</w:t>
            </w:r>
            <w:r w:rsidRPr="008A12FF">
              <w:rPr>
                <w:rFonts w:hint="eastAsia"/>
              </w:rPr>
              <w:t>等外设接口</w:t>
            </w:r>
            <w:r>
              <w:rPr>
                <w:rFonts w:hint="eastAsia"/>
              </w:rPr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>
              <w:rPr>
                <w:rFonts w:hint="eastAsia"/>
              </w:rPr>
              <w:t>逻辑器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>
              <w:rPr>
                <w:rFonts w:hint="eastAsia"/>
              </w:rPr>
              <w:t>74HC04D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>
              <w:rPr>
                <w:rFonts w:hint="eastAsia"/>
              </w:rPr>
              <w:t>NXP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成本低、</w:t>
            </w:r>
            <w:r>
              <w:rPr>
                <w:rFonts w:hint="eastAsia"/>
              </w:rPr>
              <w:t>支持多达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路独立通道</w:t>
            </w:r>
            <w:r w:rsidRPr="00591F3D">
              <w:rPr>
                <w:rFonts w:hint="eastAsia"/>
              </w:rPr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串口通信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t>SP</w:t>
            </w:r>
            <w:r w:rsidRPr="00591F3D">
              <w:rPr>
                <w:rFonts w:hint="eastAsia"/>
              </w:rPr>
              <w:t>3232EEY-L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t>EXAR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t>支持波特率高达</w:t>
            </w:r>
            <w:r w:rsidRPr="00591F3D">
              <w:rPr>
                <w:rFonts w:hint="eastAsia"/>
              </w:rPr>
              <w:t>200K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</w:pPr>
            <w:r w:rsidRPr="00591F3D">
              <w:t>支持</w:t>
            </w:r>
            <w:r w:rsidRPr="00591F3D">
              <w:rPr>
                <w:rFonts w:hint="eastAsia"/>
              </w:rPr>
              <w:t>3.3~5.0V</w:t>
            </w:r>
            <w:r w:rsidRPr="00591F3D">
              <w:rPr>
                <w:rFonts w:hint="eastAsia"/>
              </w:rPr>
              <w:t>电压范围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</w:pPr>
            <w:r w:rsidRPr="00591F3D">
              <w:t>两线制异步串行通信</w:t>
            </w:r>
            <w:r w:rsidRPr="00591F3D">
              <w:rPr>
                <w:rFonts w:hint="eastAsia"/>
              </w:rPr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thickThinSmallGap" w:sz="2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LDO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ZL6205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成本低、噪音小、静态电流小。</w:t>
            </w:r>
          </w:p>
        </w:tc>
      </w:tr>
    </w:tbl>
    <w:p w:rsidR="00DA54C3" w:rsidRDefault="00DA54C3" w:rsidP="00DA54C3">
      <w:pPr>
        <w:keepNext/>
        <w:framePr w:w="4006" w:h="3796" w:hRule="exact" w:hSpace="180" w:wrap="around" w:vAnchor="text" w:hAnchor="page" w:x="6001" w:y="524"/>
        <w:shd w:val="solid" w:color="FFFFFF" w:fill="FFFFFF"/>
        <w:spacing w:before="62" w:after="62"/>
        <w:jc w:val="center"/>
      </w:pPr>
      <w:bookmarkStart w:id="98" w:name="_Toc530063859"/>
      <w:r>
        <w:rPr>
          <w:noProof/>
        </w:rPr>
        <w:drawing>
          <wp:inline distT="0" distB="0" distL="0" distR="0" wp14:anchorId="1B46E7E0" wp14:editId="0A3A2DFB">
            <wp:extent cx="2144395" cy="1869474"/>
            <wp:effectExtent l="0" t="0" r="0" b="0"/>
            <wp:docPr id="19" name="图片 19" descr="Epson M-150II梭式点阵打印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Epson M-150II梭式点阵打印机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79" cy="18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4C3" w:rsidRDefault="00DA54C3" w:rsidP="00DA54C3">
      <w:pPr>
        <w:pStyle w:val="a7"/>
        <w:framePr w:w="4006" w:h="3796" w:hRule="exact" w:hSpace="180" w:wrap="around" w:vAnchor="text" w:hAnchor="page" w:x="6001" w:y="524"/>
      </w:pPr>
      <w:bookmarkStart w:id="99" w:name="_Ref52997259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bookmarkEnd w:id="99"/>
      <w:r>
        <w:t xml:space="preserve">  M</w:t>
      </w:r>
      <w:r>
        <w:rPr>
          <w:rFonts w:hint="eastAsia"/>
        </w:rPr>
        <w:t>-</w:t>
      </w:r>
      <w:r>
        <w:t>150</w:t>
      </w:r>
      <w:r w:rsidRPr="00874DF4">
        <w:rPr>
          <w:rFonts w:hint="eastAsia"/>
        </w:rPr>
        <w:t>II</w:t>
      </w:r>
      <w:r>
        <w:t>梭式点阵打印机</w:t>
      </w:r>
    </w:p>
    <w:p w:rsidR="00BB2FC4" w:rsidRPr="00591F3D" w:rsidRDefault="00BB2FC4" w:rsidP="00BB2FC4">
      <w:pPr>
        <w:pStyle w:val="20"/>
      </w:pPr>
      <w:bookmarkStart w:id="100" w:name="_Toc535172871"/>
      <w:r w:rsidRPr="00591F3D">
        <w:rPr>
          <w:rFonts w:hint="eastAsia"/>
        </w:rPr>
        <w:t>参考设计</w:t>
      </w:r>
      <w:bookmarkEnd w:id="98"/>
      <w:bookmarkEnd w:id="100"/>
    </w:p>
    <w:p w:rsidR="00BB2FC4" w:rsidRPr="00147D23" w:rsidRDefault="00BB2FC4" w:rsidP="00BB2FC4">
      <w:pPr>
        <w:pStyle w:val="30"/>
      </w:pPr>
      <w:bookmarkStart w:id="101" w:name="_Toc530063860"/>
      <w:bookmarkStart w:id="102" w:name="_Toc535172872"/>
      <w:r>
        <w:rPr>
          <w:rFonts w:hint="eastAsia"/>
        </w:rPr>
        <w:t>梭式点阵打印机介绍</w:t>
      </w:r>
      <w:bookmarkEnd w:id="101"/>
      <w:bookmarkEnd w:id="102"/>
    </w:p>
    <w:p w:rsidR="00BB2FC4" w:rsidRDefault="00BB2FC4" w:rsidP="00D65F6E">
      <w:pPr>
        <w:pStyle w:val="0740"/>
        <w:numPr>
          <w:ilvl w:val="0"/>
          <w:numId w:val="22"/>
        </w:numPr>
        <w:spacing w:before="62" w:after="62"/>
      </w:pPr>
      <w:r>
        <w:rPr>
          <w:rFonts w:hint="eastAsia"/>
        </w:rPr>
        <w:t>M-</w:t>
      </w:r>
      <w:r>
        <w:t>150II</w:t>
      </w:r>
      <w:r>
        <w:t>打印机</w:t>
      </w:r>
    </w:p>
    <w:p w:rsidR="00BB2FC4" w:rsidRPr="00331460" w:rsidRDefault="00BB2FC4" w:rsidP="00DA54C3">
      <w:pPr>
        <w:pStyle w:val="0740"/>
        <w:spacing w:before="62" w:after="62"/>
      </w:pPr>
      <w:r w:rsidRPr="00591F3D">
        <w:rPr>
          <w:rFonts w:hint="eastAsia"/>
        </w:rPr>
        <w:t>本方案</w:t>
      </w:r>
      <w:r w:rsidRPr="00874DF4">
        <w:rPr>
          <w:rFonts w:hint="eastAsia"/>
        </w:rPr>
        <w:t>采用</w:t>
      </w:r>
      <w:r>
        <w:rPr>
          <w:rFonts w:hint="eastAsia"/>
        </w:rPr>
        <w:t>爱普生微型打印机中的</w:t>
      </w:r>
      <w:r w:rsidRPr="00874DF4">
        <w:rPr>
          <w:rFonts w:hint="eastAsia"/>
        </w:rPr>
        <w:t>M-150II</w:t>
      </w:r>
      <w:r>
        <w:rPr>
          <w:rFonts w:hint="eastAsia"/>
        </w:rPr>
        <w:t>梭式点阵打印机，打印机</w:t>
      </w:r>
      <w:r>
        <w:t>体积小巧且高度可靠</w:t>
      </w:r>
      <w:r>
        <w:rPr>
          <w:rFonts w:hint="eastAsia"/>
        </w:rPr>
        <w:t>，</w:t>
      </w:r>
      <w:r>
        <w:t>其重量约为</w:t>
      </w:r>
      <w:r>
        <w:rPr>
          <w:rFonts w:hint="eastAsia"/>
        </w:rPr>
        <w:t>60g</w:t>
      </w:r>
      <w:r>
        <w:rPr>
          <w:rFonts w:hint="eastAsia"/>
        </w:rPr>
        <w:t>，</w:t>
      </w:r>
      <w:r>
        <w:t>但性能依然很强</w:t>
      </w:r>
      <w:r>
        <w:rPr>
          <w:rFonts w:hint="eastAsia"/>
        </w:rPr>
        <w:t>。</w:t>
      </w:r>
      <w:r>
        <w:t>因为体积小巧</w:t>
      </w:r>
      <w:r>
        <w:rPr>
          <w:rFonts w:hint="eastAsia"/>
        </w:rPr>
        <w:t>，</w:t>
      </w:r>
      <w:r>
        <w:t>所以</w:t>
      </w:r>
      <w:r>
        <w:t>M</w:t>
      </w:r>
      <w:r>
        <w:rPr>
          <w:rFonts w:hint="eastAsia"/>
        </w:rPr>
        <w:t>-</w:t>
      </w:r>
      <w:r>
        <w:t>150II</w:t>
      </w:r>
      <w:r>
        <w:t>满足各种小型设备的打印需求</w:t>
      </w:r>
      <w:r>
        <w:rPr>
          <w:rFonts w:hint="eastAsia"/>
        </w:rPr>
        <w:t>，</w:t>
      </w:r>
      <w:r>
        <w:t>包括从手持终端到笔记本电脑以及小型测量仪器等</w:t>
      </w:r>
      <w:r>
        <w:rPr>
          <w:rFonts w:hint="eastAsia"/>
        </w:rPr>
        <w:t>。</w:t>
      </w:r>
      <w:r>
        <w:t>由于运行所需电量较小</w:t>
      </w:r>
      <w:r>
        <w:rPr>
          <w:rFonts w:hint="eastAsia"/>
        </w:rPr>
        <w:t>，</w:t>
      </w:r>
      <w:r>
        <w:t>这款打印机可以选择采用电池供电</w:t>
      </w:r>
      <w:r>
        <w:rPr>
          <w:rFonts w:hint="eastAsia"/>
        </w:rPr>
        <w:t>，产品如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_Ref529972593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BB2FC4" w:rsidRDefault="00BB2FC4" w:rsidP="00D65F6E">
      <w:pPr>
        <w:pStyle w:val="0740"/>
        <w:numPr>
          <w:ilvl w:val="0"/>
          <w:numId w:val="22"/>
        </w:numPr>
        <w:spacing w:before="62" w:after="62"/>
      </w:pPr>
      <w:r>
        <w:t>工作原理</w:t>
      </w:r>
    </w:p>
    <w:p w:rsidR="00BB2FC4" w:rsidRPr="00874DF4" w:rsidRDefault="00BB2FC4" w:rsidP="00BB2FC4">
      <w:pPr>
        <w:pStyle w:val="0740"/>
        <w:spacing w:before="62" w:after="62"/>
      </w:pPr>
      <w:r w:rsidRPr="00874DF4">
        <w:rPr>
          <w:rFonts w:hint="eastAsia"/>
        </w:rPr>
        <w:t>M-150II</w:t>
      </w:r>
      <w:r>
        <w:rPr>
          <w:rFonts w:hint="eastAsia"/>
        </w:rPr>
        <w:t>梭式点阵打印机，由打印</w:t>
      </w:r>
      <w:r w:rsidRPr="00874DF4">
        <w:rPr>
          <w:rFonts w:hint="eastAsia"/>
        </w:rPr>
        <w:t>头</w:t>
      </w:r>
      <w:r>
        <w:rPr>
          <w:rFonts w:hint="eastAsia"/>
        </w:rPr>
        <w:t>、电机、</w:t>
      </w:r>
      <w:r w:rsidRPr="00E354CB">
        <w:rPr>
          <w:rFonts w:hint="eastAsia"/>
        </w:rPr>
        <w:t>定时和复位</w:t>
      </w:r>
      <w:r w:rsidRPr="00E354CB">
        <w:t>检测器</w:t>
      </w:r>
      <w:r w:rsidRPr="00E354CB">
        <w:rPr>
          <w:rFonts w:hint="eastAsia"/>
        </w:rPr>
        <w:t>等组成。</w:t>
      </w:r>
      <w:r>
        <w:rPr>
          <w:rFonts w:hint="eastAsia"/>
        </w:rPr>
        <w:t>其中打印头</w:t>
      </w:r>
      <w:r w:rsidRPr="00874DF4">
        <w:t>由</w:t>
      </w:r>
      <w:r w:rsidRPr="00874DF4">
        <w:t>4</w:t>
      </w:r>
      <w:r w:rsidRPr="00874DF4">
        <w:t>个水平放置的打印电磁阀（</w:t>
      </w:r>
      <w:r w:rsidRPr="00874DF4">
        <w:t>A.B.C.D</w:t>
      </w:r>
      <w:r w:rsidRPr="00874DF4">
        <w:t>）组成。打印</w:t>
      </w:r>
      <w:r>
        <w:t>头</w:t>
      </w:r>
      <w:r>
        <w:rPr>
          <w:rFonts w:hint="eastAsia"/>
        </w:rPr>
        <w:t>在打印</w:t>
      </w:r>
      <w:r>
        <w:t>状态下从左侧向右移动</w:t>
      </w:r>
      <w:r>
        <w:rPr>
          <w:rFonts w:hint="eastAsia"/>
        </w:rPr>
        <w:t>，</w:t>
      </w:r>
      <w:r w:rsidRPr="00874DF4">
        <w:t>移动</w:t>
      </w:r>
      <w:r w:rsidRPr="00874DF4">
        <w:lastRenderedPageBreak/>
        <w:t>量为每个打印电磁阀</w:t>
      </w:r>
      <w:r w:rsidRPr="00874DF4">
        <w:t>24</w:t>
      </w:r>
      <w:r w:rsidRPr="00874DF4">
        <w:t>个点。当打印</w:t>
      </w:r>
      <w:r>
        <w:t>头移动时，通过逐个</w:t>
      </w:r>
      <w:r>
        <w:rPr>
          <w:rFonts w:hint="eastAsia"/>
        </w:rPr>
        <w:t>驱动</w:t>
      </w:r>
      <w:r w:rsidRPr="00874DF4">
        <w:t>打印电磁阀</w:t>
      </w:r>
      <w:r>
        <w:t>打点形成一条点线</w:t>
      </w:r>
      <w:r>
        <w:rPr>
          <w:rFonts w:hint="eastAsia"/>
        </w:rPr>
        <w:t>，</w:t>
      </w:r>
      <w:r w:rsidRPr="00874DF4">
        <w:t>每个点线的总点数为</w:t>
      </w:r>
      <w:r w:rsidRPr="00874DF4">
        <w:t>96</w:t>
      </w:r>
      <w:r w:rsidRPr="00874DF4">
        <w:t>个点（</w:t>
      </w:r>
      <w:r w:rsidRPr="00874DF4">
        <w:t>24</w:t>
      </w:r>
      <w:r w:rsidRPr="00874DF4">
        <w:t>点</w:t>
      </w:r>
      <w:r w:rsidRPr="00874DF4">
        <w:t>×4</w:t>
      </w:r>
      <w:r w:rsidRPr="00874DF4">
        <w:t>个打印电磁阀）</w:t>
      </w:r>
      <w:r w:rsidRPr="00874DF4">
        <w:rPr>
          <w:rFonts w:hint="eastAsia"/>
        </w:rPr>
        <w:t>，</w:t>
      </w:r>
      <w:r>
        <w:rPr>
          <w:rFonts w:hint="eastAsia"/>
        </w:rPr>
        <w:t>当</w:t>
      </w:r>
      <w:r>
        <w:t>打印头从右侧返回</w:t>
      </w:r>
      <w:r>
        <w:rPr>
          <w:rFonts w:hint="eastAsia"/>
        </w:rPr>
        <w:t>左侧</w:t>
      </w:r>
      <w:r>
        <w:t>时</w:t>
      </w:r>
      <w:r>
        <w:rPr>
          <w:rFonts w:hint="eastAsia"/>
        </w:rPr>
        <w:t>，</w:t>
      </w:r>
      <w:r>
        <w:t>纸张自动送入</w:t>
      </w:r>
      <w:r>
        <w:rPr>
          <w:rFonts w:hint="eastAsia"/>
        </w:rPr>
        <w:t>0.35mm</w:t>
      </w:r>
      <w:r>
        <w:rPr>
          <w:rFonts w:hint="eastAsia"/>
        </w:rPr>
        <w:t>（一个间距）重复此点线的打印，</w:t>
      </w:r>
      <w:r w:rsidRPr="00874DF4"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_Ref529802796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4</w:t>
      </w:r>
      <w:r>
        <w:fldChar w:fldCharType="end"/>
      </w:r>
      <w:r w:rsidRPr="00874DF4">
        <w:rPr>
          <w:rFonts w:hint="eastAsia"/>
        </w:rPr>
        <w:t>所示。</w:t>
      </w:r>
    </w:p>
    <w:p w:rsidR="00BB2FC4" w:rsidRPr="00591F3D" w:rsidRDefault="00BB2FC4" w:rsidP="00BB2FC4">
      <w:pPr>
        <w:spacing w:before="62" w:after="62"/>
        <w:jc w:val="center"/>
        <w:rPr>
          <w:rStyle w:val="Charf1"/>
          <w:kern w:val="0"/>
        </w:rPr>
      </w:pPr>
      <w:r>
        <w:rPr>
          <w:rStyle w:val="Charf1"/>
          <w:noProof/>
          <w:kern w:val="0"/>
        </w:rPr>
        <w:drawing>
          <wp:inline distT="0" distB="0" distL="0" distR="0" wp14:anchorId="7502B319" wp14:editId="039DB9C6">
            <wp:extent cx="4810125" cy="990600"/>
            <wp:effectExtent l="0" t="0" r="0" b="0"/>
            <wp:docPr id="18" name="图片 18" descr="打印机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打印机点图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Default="00BB2FC4" w:rsidP="00BB2FC4">
      <w:pPr>
        <w:pStyle w:val="a7"/>
      </w:pPr>
      <w:bookmarkStart w:id="103" w:name="_Ref52980279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4</w:t>
      </w:r>
      <w:r>
        <w:fldChar w:fldCharType="end"/>
      </w:r>
      <w:bookmarkEnd w:id="103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一条点线</w:t>
      </w:r>
    </w:p>
    <w:p w:rsidR="00BB2FC4" w:rsidRDefault="00BB2FC4" w:rsidP="00BB2FC4">
      <w:pPr>
        <w:pStyle w:val="0740"/>
        <w:spacing w:before="62" w:after="62"/>
        <w:rPr>
          <w:rStyle w:val="Charf1"/>
          <w:kern w:val="0"/>
        </w:rPr>
      </w:pPr>
      <w:r>
        <w:rPr>
          <w:rFonts w:hint="eastAsia"/>
        </w:rPr>
        <w:t>电机采用</w:t>
      </w:r>
      <w:proofErr w:type="gramStart"/>
      <w:r>
        <w:rPr>
          <w:rFonts w:hint="eastAsia"/>
        </w:rPr>
        <w:t>直流有</w:t>
      </w:r>
      <w:proofErr w:type="gramEnd"/>
      <w:r>
        <w:rPr>
          <w:rFonts w:hint="eastAsia"/>
        </w:rPr>
        <w:t>刷电机，</w:t>
      </w:r>
      <w:r w:rsidRPr="00197AE0">
        <w:rPr>
          <w:rStyle w:val="Charf1"/>
          <w:kern w:val="0"/>
        </w:rPr>
        <w:t>当打印机处于待机状态（即非打印状态）时，电机处于暂停状态。</w:t>
      </w:r>
      <w:r>
        <w:rPr>
          <w:rStyle w:val="Charf1"/>
          <w:rFonts w:hint="eastAsia"/>
          <w:kern w:val="0"/>
        </w:rPr>
        <w:t>定时</w:t>
      </w:r>
      <w:r w:rsidRPr="0087326A">
        <w:rPr>
          <w:rStyle w:val="Charf1"/>
          <w:kern w:val="0"/>
        </w:rPr>
        <w:t>检测器</w:t>
      </w:r>
      <w:r>
        <w:rPr>
          <w:rStyle w:val="Charf1"/>
          <w:rFonts w:hint="eastAsia"/>
          <w:kern w:val="0"/>
        </w:rPr>
        <w:t>(Ti</w:t>
      </w:r>
      <w:r>
        <w:rPr>
          <w:rStyle w:val="Charf1"/>
          <w:kern w:val="0"/>
        </w:rPr>
        <w:t>ming Detector</w:t>
      </w:r>
      <w:r>
        <w:rPr>
          <w:rStyle w:val="Charf1"/>
          <w:rFonts w:hint="eastAsia"/>
          <w:kern w:val="0"/>
        </w:rPr>
        <w:t>)</w:t>
      </w:r>
      <w:r w:rsidRPr="0087326A">
        <w:rPr>
          <w:rStyle w:val="Charf1"/>
          <w:kern w:val="0"/>
        </w:rPr>
        <w:t>是与电机直接连接的转速计发生器。检测器每个点线产生</w:t>
      </w:r>
      <w:r w:rsidRPr="0087326A">
        <w:rPr>
          <w:rStyle w:val="Charf1"/>
          <w:kern w:val="0"/>
        </w:rPr>
        <w:t>168</w:t>
      </w:r>
      <w:r w:rsidRPr="0087326A">
        <w:rPr>
          <w:rStyle w:val="Charf1"/>
          <w:kern w:val="0"/>
        </w:rPr>
        <w:t>个输出信号</w:t>
      </w:r>
      <w:r>
        <w:rPr>
          <w:rStyle w:val="Charf1"/>
          <w:rFonts w:hint="eastAsia"/>
          <w:kern w:val="0"/>
        </w:rPr>
        <w:t>，其中</w:t>
      </w:r>
      <w:r w:rsidRPr="0087326A">
        <w:rPr>
          <w:rStyle w:val="Charf1"/>
          <w:kern w:val="0"/>
        </w:rPr>
        <w:t>96</w:t>
      </w:r>
      <w:r w:rsidRPr="0087326A">
        <w:rPr>
          <w:rStyle w:val="Charf1"/>
          <w:kern w:val="0"/>
        </w:rPr>
        <w:t>个输出信号对应打印头的点位置，</w:t>
      </w:r>
      <w:r w:rsidRPr="0087326A">
        <w:rPr>
          <w:rStyle w:val="Charf1"/>
          <w:kern w:val="0"/>
        </w:rPr>
        <w:t>72</w:t>
      </w:r>
      <w:r>
        <w:rPr>
          <w:rStyle w:val="Charf1"/>
          <w:kern w:val="0"/>
        </w:rPr>
        <w:t>个输出信号对应打印头返回。这些输出信号按脉冲排列的波形，用作定时脉冲</w:t>
      </w:r>
      <w:r>
        <w:rPr>
          <w:rStyle w:val="Charf1"/>
          <w:rFonts w:hint="eastAsia"/>
          <w:kern w:val="0"/>
        </w:rPr>
        <w:t>，如</w:t>
      </w:r>
      <w:r>
        <w:rPr>
          <w:rStyle w:val="Charf1"/>
          <w:kern w:val="0"/>
        </w:rPr>
        <w:fldChar w:fldCharType="begin"/>
      </w:r>
      <w:r>
        <w:rPr>
          <w:rStyle w:val="Charf1"/>
          <w:kern w:val="0"/>
        </w:rPr>
        <w:instrText xml:space="preserve"> </w:instrText>
      </w:r>
      <w:r>
        <w:rPr>
          <w:rStyle w:val="Charf1"/>
          <w:rFonts w:hint="eastAsia"/>
          <w:kern w:val="0"/>
        </w:rPr>
        <w:instrText>REF _Ref529808398 \h</w:instrText>
      </w:r>
      <w:r>
        <w:rPr>
          <w:rStyle w:val="Charf1"/>
          <w:kern w:val="0"/>
        </w:rPr>
        <w:instrText xml:space="preserve"> </w:instrText>
      </w:r>
      <w:r>
        <w:rPr>
          <w:rStyle w:val="Charf1"/>
          <w:kern w:val="0"/>
        </w:rPr>
      </w:r>
      <w:r>
        <w:rPr>
          <w:rStyle w:val="Charf1"/>
          <w:kern w:val="0"/>
        </w:rP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5</w:t>
      </w:r>
      <w:r>
        <w:rPr>
          <w:rStyle w:val="Charf1"/>
          <w:kern w:val="0"/>
        </w:rPr>
        <w:fldChar w:fldCharType="end"/>
      </w:r>
      <w:r>
        <w:rPr>
          <w:rStyle w:val="Charf1"/>
          <w:rFonts w:hint="eastAsia"/>
          <w:kern w:val="0"/>
        </w:rPr>
        <w:t>所示。</w:t>
      </w:r>
    </w:p>
    <w:p w:rsidR="00BB2FC4" w:rsidRDefault="00BB2FC4" w:rsidP="00BB2FC4">
      <w:pPr>
        <w:spacing w:before="62" w:after="62"/>
        <w:jc w:val="center"/>
        <w:rPr>
          <w:rStyle w:val="Charf1"/>
          <w:kern w:val="0"/>
        </w:rPr>
      </w:pPr>
      <w:r>
        <w:rPr>
          <w:rStyle w:val="Charf1"/>
          <w:noProof/>
          <w:kern w:val="0"/>
        </w:rPr>
        <w:drawing>
          <wp:inline distT="0" distB="0" distL="0" distR="0" wp14:anchorId="54ECA5CA" wp14:editId="15A10D74">
            <wp:extent cx="3248025" cy="1171575"/>
            <wp:effectExtent l="0" t="0" r="0" b="0"/>
            <wp:docPr id="17" name="图片 17" descr="定时脉冲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定时脉冲V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E354CB" w:rsidRDefault="00BB2FC4" w:rsidP="00BB2FC4">
      <w:pPr>
        <w:pStyle w:val="a7"/>
        <w:rPr>
          <w:rStyle w:val="Charf1"/>
          <w:noProof/>
          <w:sz w:val="18"/>
          <w:szCs w:val="18"/>
        </w:rPr>
      </w:pPr>
      <w:bookmarkStart w:id="104" w:name="_Ref52980839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5</w:t>
      </w:r>
      <w:r>
        <w:fldChar w:fldCharType="end"/>
      </w:r>
      <w:bookmarkEnd w:id="104"/>
      <w:r>
        <w:t xml:space="preserve">  </w:t>
      </w:r>
      <w:r>
        <w:rPr>
          <w:rFonts w:hint="eastAsia"/>
        </w:rPr>
        <w:t>定时脉冲</w:t>
      </w:r>
    </w:p>
    <w:p w:rsidR="00BB2FC4" w:rsidRDefault="00BB2FC4" w:rsidP="00BB2FC4">
      <w:pPr>
        <w:pStyle w:val="0740"/>
        <w:spacing w:before="62" w:after="62"/>
        <w:rPr>
          <w:rStyle w:val="Charf1"/>
          <w:kern w:val="0"/>
        </w:rPr>
      </w:pPr>
      <w:r w:rsidRPr="00E91FD4">
        <w:rPr>
          <w:rStyle w:val="Charf1"/>
          <w:kern w:val="0"/>
        </w:rPr>
        <w:t>复位检测器</w:t>
      </w:r>
      <w:r>
        <w:rPr>
          <w:rStyle w:val="Charf1"/>
          <w:rFonts w:hint="eastAsia"/>
          <w:kern w:val="0"/>
        </w:rPr>
        <w:t>(</w:t>
      </w:r>
      <w:r>
        <w:rPr>
          <w:rStyle w:val="Charf1"/>
          <w:kern w:val="0"/>
        </w:rPr>
        <w:t>Reset Detector</w:t>
      </w:r>
      <w:r>
        <w:rPr>
          <w:rStyle w:val="Charf1"/>
          <w:rFonts w:hint="eastAsia"/>
          <w:kern w:val="0"/>
        </w:rPr>
        <w:t>)</w:t>
      </w:r>
      <w:r w:rsidRPr="00E91FD4">
        <w:rPr>
          <w:rStyle w:val="Charf1"/>
          <w:kern w:val="0"/>
        </w:rPr>
        <w:t>具有</w:t>
      </w:r>
      <w:r>
        <w:rPr>
          <w:rStyle w:val="Charf1"/>
          <w:rFonts w:hint="eastAsia"/>
          <w:kern w:val="0"/>
        </w:rPr>
        <w:t>簧片</w:t>
      </w:r>
      <w:r w:rsidRPr="00E91FD4">
        <w:rPr>
          <w:rStyle w:val="Charf1"/>
          <w:kern w:val="0"/>
        </w:rPr>
        <w:t>开关</w:t>
      </w:r>
      <w:r>
        <w:rPr>
          <w:rStyle w:val="Charf1"/>
          <w:rFonts w:hint="eastAsia"/>
          <w:kern w:val="0"/>
        </w:rPr>
        <w:t>，每条点线都会产生</w:t>
      </w:r>
      <w:r w:rsidRPr="00E91FD4">
        <w:rPr>
          <w:rStyle w:val="Charf1"/>
          <w:kern w:val="0"/>
        </w:rPr>
        <w:t>。</w:t>
      </w:r>
      <w:r>
        <w:rPr>
          <w:rStyle w:val="Charf1"/>
          <w:rFonts w:hint="eastAsia"/>
          <w:kern w:val="0"/>
        </w:rPr>
        <w:t>在</w:t>
      </w:r>
      <w:r>
        <w:rPr>
          <w:rStyle w:val="Charf1"/>
          <w:kern w:val="0"/>
        </w:rPr>
        <w:t>每次打印周期中</w:t>
      </w:r>
      <w:r w:rsidRPr="00E91FD4">
        <w:rPr>
          <w:rStyle w:val="Charf1"/>
          <w:kern w:val="0"/>
        </w:rPr>
        <w:t>点位置的标准位置</w:t>
      </w:r>
      <w:r>
        <w:rPr>
          <w:rStyle w:val="Charf1"/>
          <w:rFonts w:hint="eastAsia"/>
          <w:kern w:val="0"/>
        </w:rPr>
        <w:t>，</w:t>
      </w:r>
      <w:r w:rsidRPr="00E91FD4">
        <w:rPr>
          <w:rStyle w:val="Charf1"/>
          <w:kern w:val="0"/>
        </w:rPr>
        <w:t>复位检测器输出</w:t>
      </w:r>
      <w:r>
        <w:rPr>
          <w:rStyle w:val="Charf1"/>
          <w:rFonts w:hint="eastAsia"/>
          <w:kern w:val="0"/>
        </w:rPr>
        <w:t>的</w:t>
      </w:r>
      <w:r>
        <w:rPr>
          <w:rStyle w:val="Charf1"/>
          <w:kern w:val="0"/>
        </w:rPr>
        <w:t>信号用作复位</w:t>
      </w:r>
      <w:r>
        <w:rPr>
          <w:rStyle w:val="Charf1"/>
          <w:rFonts w:hint="eastAsia"/>
          <w:kern w:val="0"/>
        </w:rPr>
        <w:t>，时序图如</w:t>
      </w:r>
      <w:r>
        <w:rPr>
          <w:rStyle w:val="Charf1"/>
          <w:kern w:val="0"/>
        </w:rPr>
        <w:fldChar w:fldCharType="begin"/>
      </w:r>
      <w:r>
        <w:rPr>
          <w:rStyle w:val="Charf1"/>
          <w:kern w:val="0"/>
        </w:rPr>
        <w:instrText xml:space="preserve"> </w:instrText>
      </w:r>
      <w:r>
        <w:rPr>
          <w:rStyle w:val="Charf1"/>
          <w:rFonts w:hint="eastAsia"/>
          <w:kern w:val="0"/>
        </w:rPr>
        <w:instrText>REF _Ref529811717 \h</w:instrText>
      </w:r>
      <w:r>
        <w:rPr>
          <w:rStyle w:val="Charf1"/>
          <w:kern w:val="0"/>
        </w:rPr>
        <w:instrText xml:space="preserve"> </w:instrText>
      </w:r>
      <w:r>
        <w:rPr>
          <w:rStyle w:val="Charf1"/>
          <w:kern w:val="0"/>
        </w:rPr>
      </w:r>
      <w:r>
        <w:rPr>
          <w:rStyle w:val="Charf1"/>
          <w:kern w:val="0"/>
        </w:rP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6</w:t>
      </w:r>
      <w:r>
        <w:rPr>
          <w:rStyle w:val="Charf1"/>
          <w:kern w:val="0"/>
        </w:rPr>
        <w:fldChar w:fldCharType="end"/>
      </w:r>
      <w:r>
        <w:rPr>
          <w:rStyle w:val="Charf1"/>
          <w:rFonts w:hint="eastAsia"/>
          <w:kern w:val="0"/>
        </w:rPr>
        <w:t>所示。</w:t>
      </w:r>
      <w:r>
        <w:rPr>
          <w:noProof/>
        </w:rPr>
        <w:t xml:space="preserve"> </w:t>
      </w:r>
    </w:p>
    <w:p w:rsidR="00BB2FC4" w:rsidRDefault="00BB2FC4" w:rsidP="00BB2FC4">
      <w:pPr>
        <w:spacing w:before="62" w:after="62"/>
        <w:jc w:val="center"/>
      </w:pPr>
      <w:r>
        <w:rPr>
          <w:rStyle w:val="Charf1"/>
          <w:rFonts w:hint="eastAsia"/>
          <w:noProof/>
          <w:kern w:val="0"/>
        </w:rPr>
        <w:lastRenderedPageBreak/>
        <w:drawing>
          <wp:inline distT="0" distB="0" distL="0" distR="0" wp14:anchorId="5E8DD12A" wp14:editId="019E10AD">
            <wp:extent cx="5181600" cy="3838575"/>
            <wp:effectExtent l="0" t="0" r="0" b="0"/>
            <wp:docPr id="16" name="图片 16" descr="打印机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 descr="打印机时序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161B61" w:rsidRDefault="00BB2FC4" w:rsidP="00BB2FC4">
      <w:pPr>
        <w:pStyle w:val="a7"/>
        <w:rPr>
          <w:rFonts w:ascii="Times New Roman" w:hAnsi="Times New Roman" w:cs="Times New Roman"/>
          <w:kern w:val="0"/>
          <w:sz w:val="21"/>
          <w:szCs w:val="21"/>
        </w:rPr>
      </w:pPr>
      <w:bookmarkStart w:id="105" w:name="_Ref52981171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6</w:t>
      </w:r>
      <w:r>
        <w:fldChar w:fldCharType="end"/>
      </w:r>
      <w:bookmarkEnd w:id="105"/>
      <w:r>
        <w:t xml:space="preserve">  </w:t>
      </w:r>
      <w:r>
        <w:rPr>
          <w:rFonts w:hint="eastAsia"/>
        </w:rPr>
        <w:t>时序图</w:t>
      </w:r>
    </w:p>
    <w:p w:rsidR="00BB2FC4" w:rsidRDefault="00BB2FC4" w:rsidP="00BB2FC4">
      <w:pPr>
        <w:pStyle w:val="30"/>
      </w:pPr>
      <w:bookmarkStart w:id="106" w:name="_Toc530063861"/>
      <w:bookmarkStart w:id="107" w:name="_Toc535172873"/>
      <w:r>
        <w:rPr>
          <w:rFonts w:hint="eastAsia"/>
        </w:rPr>
        <w:t>梭式点阵打印机组件</w:t>
      </w:r>
      <w:bookmarkEnd w:id="106"/>
      <w:bookmarkEnd w:id="107"/>
    </w:p>
    <w:p w:rsidR="00BB2FC4" w:rsidRDefault="00BB2FC4" w:rsidP="00BB2FC4">
      <w:pPr>
        <w:pStyle w:val="0740"/>
        <w:spacing w:before="62" w:after="62"/>
      </w:pPr>
      <w:r>
        <w:t>AMetal</w:t>
      </w:r>
      <w:r>
        <w:t>已经集成了</w:t>
      </w:r>
      <w:r>
        <w:t>M</w:t>
      </w:r>
      <w:r>
        <w:rPr>
          <w:rFonts w:hint="eastAsia"/>
        </w:rPr>
        <w:t>-</w:t>
      </w:r>
      <w:r>
        <w:t>150II</w:t>
      </w:r>
      <w:r>
        <w:t>打印机组件软件</w:t>
      </w:r>
      <w:r>
        <w:rPr>
          <w:rFonts w:hint="eastAsia"/>
        </w:rPr>
        <w:t>，</w:t>
      </w:r>
      <w:r>
        <w:t>客户只需配置与打印机相关的信息即可</w:t>
      </w:r>
      <w:r>
        <w:rPr>
          <w:rFonts w:hint="eastAsia"/>
        </w:rPr>
        <w:t>，</w:t>
      </w:r>
      <w:r>
        <w:t>操作非常简单</w:t>
      </w:r>
      <w:r>
        <w:rPr>
          <w:rFonts w:hint="eastAsia"/>
        </w:rPr>
        <w:t>。</w:t>
      </w:r>
      <w:r>
        <w:t>在</w:t>
      </w:r>
      <w:r>
        <w:t>am_printer_m150.h</w:t>
      </w:r>
      <w:r>
        <w:t>文件中</w:t>
      </w:r>
      <w:r>
        <w:rPr>
          <w:rFonts w:hint="eastAsia"/>
        </w:rPr>
        <w:t>，</w:t>
      </w:r>
      <w:r>
        <w:t>定义了与</w:t>
      </w:r>
      <w:r>
        <w:t>M</w:t>
      </w:r>
      <w:r>
        <w:rPr>
          <w:rFonts w:hint="eastAsia"/>
        </w:rPr>
        <w:t>-</w:t>
      </w:r>
      <w:r>
        <w:t>150II</w:t>
      </w:r>
      <w:r>
        <w:t>打印机设备相关信息结构体</w:t>
      </w:r>
      <w:r>
        <w:rPr>
          <w:rFonts w:hint="eastAsia"/>
        </w:rPr>
        <w:t>，</w:t>
      </w:r>
      <w:r>
        <w:t>详见</w:t>
      </w:r>
      <w:r>
        <w:fldChar w:fldCharType="begin"/>
      </w:r>
      <w:r>
        <w:instrText xml:space="preserve"> REF _Ref529981045 \h </w:instrText>
      </w:r>
      <w:r>
        <w:fldChar w:fldCharType="separate"/>
      </w:r>
      <w:r w:rsidR="000345AF">
        <w:rPr>
          <w:rFonts w:hint="eastAsia"/>
        </w:rPr>
        <w:t>程序清单</w:t>
      </w:r>
      <w:r w:rsidR="000345AF">
        <w:rPr>
          <w:rFonts w:hint="eastAsia"/>
        </w:rPr>
        <w:t xml:space="preserve"> 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1</w:t>
      </w:r>
      <w:r>
        <w:fldChar w:fldCharType="end"/>
      </w:r>
      <w:r>
        <w:rPr>
          <w:rFonts w:hint="eastAsia"/>
        </w:rPr>
        <w:t>。</w:t>
      </w:r>
    </w:p>
    <w:p w:rsidR="00BB2FC4" w:rsidRDefault="00BB2FC4" w:rsidP="00BB2FC4">
      <w:pPr>
        <w:pStyle w:val="a7"/>
      </w:pPr>
      <w:bookmarkStart w:id="108" w:name="_Ref529981045"/>
      <w:r>
        <w:rPr>
          <w:rFonts w:hint="eastAsia"/>
        </w:rPr>
        <w:t>程序清单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1</w:t>
      </w:r>
      <w:r>
        <w:fldChar w:fldCharType="end"/>
      </w:r>
      <w:bookmarkEnd w:id="108"/>
      <w:r>
        <w:t xml:space="preserve">  </w:t>
      </w:r>
      <w:r>
        <w:t>打印机配置信息定义</w:t>
      </w:r>
    </w:p>
    <w:p w:rsidR="00BB2FC4" w:rsidRDefault="00BB2FC4" w:rsidP="00DA54C3">
      <w:pPr>
        <w:pStyle w:val="a5"/>
      </w:pPr>
      <w:r>
        <w:t>1</w:t>
      </w:r>
      <w:r>
        <w:tab/>
        <w:t>typedef struct am_printer_m150_info {</w:t>
      </w:r>
    </w:p>
    <w:p w:rsidR="00BB2FC4" w:rsidRDefault="00BB2FC4" w:rsidP="00DA54C3">
      <w:pPr>
        <w:pStyle w:val="a5"/>
      </w:pPr>
      <w:r>
        <w:rPr>
          <w:rFonts w:hint="eastAsia"/>
        </w:rPr>
        <w:t>2</w:t>
      </w:r>
      <w:r>
        <w:rPr>
          <w:rFonts w:hint="eastAsia"/>
        </w:rPr>
        <w:tab/>
        <w:t xml:space="preserve">    int    mot_pin;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电机控制引脚</w:t>
      </w:r>
    </w:p>
    <w:p w:rsidR="00BB2FC4" w:rsidRDefault="00BB2FC4" w:rsidP="00DA54C3">
      <w:pPr>
        <w:pStyle w:val="a5"/>
      </w:pPr>
      <w:r>
        <w:rPr>
          <w:rFonts w:hint="eastAsia"/>
        </w:rPr>
        <w:t>3</w:t>
      </w:r>
      <w:r>
        <w:rPr>
          <w:rFonts w:hint="eastAsia"/>
        </w:rPr>
        <w:tab/>
        <w:t xml:space="preserve">    int    tir_pin;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时钟脉冲输入引脚</w:t>
      </w:r>
    </w:p>
    <w:p w:rsidR="00BB2FC4" w:rsidRDefault="00BB2FC4" w:rsidP="00DA54C3">
      <w:pPr>
        <w:pStyle w:val="a5"/>
      </w:pPr>
      <w:r>
        <w:rPr>
          <w:rFonts w:hint="eastAsia"/>
        </w:rPr>
        <w:t>4</w:t>
      </w:r>
      <w:r>
        <w:rPr>
          <w:rFonts w:hint="eastAsia"/>
        </w:rPr>
        <w:tab/>
        <w:t xml:space="preserve">    int    rst_pin;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复位信号检测引脚</w:t>
      </w:r>
    </w:p>
    <w:p w:rsidR="00BB2FC4" w:rsidRDefault="00BB2FC4" w:rsidP="00DA54C3">
      <w:pPr>
        <w:pStyle w:val="a5"/>
      </w:pPr>
      <w:r>
        <w:rPr>
          <w:rFonts w:hint="eastAsia"/>
        </w:rPr>
        <w:t>5</w:t>
      </w:r>
      <w:r>
        <w:rPr>
          <w:rFonts w:hint="eastAsia"/>
        </w:rPr>
        <w:tab/>
        <w:t xml:space="preserve">    int    print_a_pin;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电磁阀</w:t>
      </w:r>
      <w:r>
        <w:rPr>
          <w:rFonts w:hint="eastAsia"/>
        </w:rPr>
        <w:t>A</w:t>
      </w:r>
      <w:r>
        <w:rPr>
          <w:rFonts w:hint="eastAsia"/>
        </w:rPr>
        <w:t>控制引脚</w:t>
      </w:r>
    </w:p>
    <w:p w:rsidR="00BB2FC4" w:rsidRDefault="00BB2FC4" w:rsidP="00DA54C3">
      <w:pPr>
        <w:pStyle w:val="a5"/>
      </w:pPr>
      <w:r>
        <w:rPr>
          <w:rFonts w:hint="eastAsia"/>
        </w:rPr>
        <w:t>6</w:t>
      </w:r>
      <w:r>
        <w:rPr>
          <w:rFonts w:hint="eastAsia"/>
        </w:rPr>
        <w:tab/>
        <w:t xml:space="preserve">    int    print_b_pin;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电磁阀</w:t>
      </w:r>
      <w:r>
        <w:rPr>
          <w:rFonts w:hint="eastAsia"/>
        </w:rPr>
        <w:t>B</w:t>
      </w:r>
      <w:r>
        <w:rPr>
          <w:rFonts w:hint="eastAsia"/>
        </w:rPr>
        <w:t>控制引脚</w:t>
      </w:r>
    </w:p>
    <w:p w:rsidR="00BB2FC4" w:rsidRDefault="00BB2FC4" w:rsidP="00DA54C3">
      <w:pPr>
        <w:pStyle w:val="a5"/>
      </w:pPr>
      <w:r>
        <w:rPr>
          <w:rFonts w:hint="eastAsia"/>
        </w:rPr>
        <w:t>7</w:t>
      </w:r>
      <w:r>
        <w:rPr>
          <w:rFonts w:hint="eastAsia"/>
        </w:rPr>
        <w:tab/>
        <w:t xml:space="preserve">    int    print_c_pin;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电磁阀</w:t>
      </w:r>
      <w:r>
        <w:rPr>
          <w:rFonts w:hint="eastAsia"/>
        </w:rPr>
        <w:t>C</w:t>
      </w:r>
      <w:r>
        <w:rPr>
          <w:rFonts w:hint="eastAsia"/>
        </w:rPr>
        <w:t>控制引脚</w:t>
      </w:r>
    </w:p>
    <w:p w:rsidR="00BB2FC4" w:rsidRDefault="00BB2FC4" w:rsidP="00DA54C3">
      <w:pPr>
        <w:pStyle w:val="a5"/>
      </w:pPr>
      <w:r>
        <w:rPr>
          <w:rFonts w:hint="eastAsia"/>
        </w:rPr>
        <w:t>8</w:t>
      </w:r>
      <w:r>
        <w:rPr>
          <w:rFonts w:hint="eastAsia"/>
        </w:rPr>
        <w:tab/>
        <w:t xml:space="preserve">    int    print_d_pin;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电磁阀</w:t>
      </w:r>
      <w:r>
        <w:rPr>
          <w:rFonts w:hint="eastAsia"/>
        </w:rPr>
        <w:t>D</w:t>
      </w:r>
      <w:r>
        <w:rPr>
          <w:rFonts w:hint="eastAsia"/>
        </w:rPr>
        <w:t>控制引脚</w:t>
      </w:r>
    </w:p>
    <w:p w:rsidR="00BB2FC4" w:rsidRDefault="00BB2FC4" w:rsidP="00DA54C3">
      <w:pPr>
        <w:pStyle w:val="a5"/>
      </w:pPr>
      <w:r>
        <w:rPr>
          <w:rFonts w:hint="eastAsia"/>
        </w:rPr>
        <w:t>9</w:t>
      </w:r>
      <w:r>
        <w:rPr>
          <w:rFonts w:hint="eastAsia"/>
        </w:rPr>
        <w:tab/>
        <w:t xml:space="preserve">    uint8_t *p_addr_buf;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指向字库数组，存储字符相对地址</w:t>
      </w:r>
    </w:p>
    <w:p w:rsidR="00BB2FC4" w:rsidRDefault="00BB2FC4" w:rsidP="00DA54C3">
      <w:pPr>
        <w:pStyle w:val="a5"/>
      </w:pPr>
      <w:r>
        <w:t>10</w:t>
      </w:r>
      <w:r>
        <w:tab/>
        <w:t>} am_printer_m150_info_t;</w:t>
      </w:r>
    </w:p>
    <w:p w:rsidR="00BB2FC4" w:rsidRPr="00DA54C3" w:rsidRDefault="00BB2FC4" w:rsidP="00BB2FC4">
      <w:pPr>
        <w:pStyle w:val="0740"/>
        <w:spacing w:before="62" w:after="62"/>
        <w:rPr>
          <w:lang w:val="de-DE"/>
        </w:rPr>
      </w:pPr>
      <w:r>
        <w:t>在</w:t>
      </w:r>
      <w:r w:rsidRPr="00DA54C3">
        <w:rPr>
          <w:lang w:val="de-DE"/>
        </w:rPr>
        <w:t>am_printer_m150_info</w:t>
      </w:r>
      <w:r>
        <w:t>结构体成员中包含了驱动</w:t>
      </w:r>
      <w:r w:rsidRPr="00DA54C3">
        <w:rPr>
          <w:lang w:val="de-DE"/>
        </w:rPr>
        <w:t>M</w:t>
      </w:r>
      <w:r w:rsidRPr="00DA54C3">
        <w:rPr>
          <w:rFonts w:hint="eastAsia"/>
          <w:lang w:val="de-DE"/>
        </w:rPr>
        <w:t>-</w:t>
      </w:r>
      <w:r w:rsidRPr="00DA54C3">
        <w:rPr>
          <w:lang w:val="de-DE"/>
        </w:rPr>
        <w:t>150II</w:t>
      </w:r>
      <w:r>
        <w:t>打印机的所有信息</w:t>
      </w:r>
      <w:r w:rsidRPr="00DA54C3">
        <w:rPr>
          <w:rFonts w:hint="eastAsia"/>
          <w:lang w:val="de-DE"/>
        </w:rPr>
        <w:t>，</w:t>
      </w:r>
      <w:r>
        <w:t>包括电机控制引脚</w:t>
      </w:r>
      <w:r>
        <w:rPr>
          <w:rFonts w:hint="eastAsia"/>
        </w:rPr>
        <w:t>、</w:t>
      </w:r>
      <w:r>
        <w:t>时钟脉冲输入引脚</w:t>
      </w:r>
      <w:r>
        <w:rPr>
          <w:rFonts w:hint="eastAsia"/>
        </w:rPr>
        <w:t>、</w:t>
      </w:r>
      <w:r>
        <w:t>复位信号检测引脚</w:t>
      </w:r>
      <w:r>
        <w:rPr>
          <w:rFonts w:hint="eastAsia"/>
        </w:rPr>
        <w:t>、</w:t>
      </w:r>
      <w:r w:rsidRPr="00DA54C3">
        <w:rPr>
          <w:lang w:val="de-DE"/>
        </w:rPr>
        <w:t>ABCD</w:t>
      </w:r>
      <w:r>
        <w:t>电磁阀控制引脚等</w:t>
      </w:r>
      <w:r w:rsidRPr="00DA54C3">
        <w:rPr>
          <w:rFonts w:hint="eastAsia"/>
          <w:lang w:val="de-DE"/>
        </w:rPr>
        <w:t>，</w:t>
      </w:r>
      <w:r>
        <w:t>在</w:t>
      </w:r>
      <w:r w:rsidRPr="00DA54C3">
        <w:rPr>
          <w:lang w:val="de-DE"/>
        </w:rPr>
        <w:t>am_hwconf_printer_m150.c</w:t>
      </w:r>
      <w:r>
        <w:t>中进行赋值</w:t>
      </w:r>
      <w:r w:rsidRPr="00DA54C3">
        <w:rPr>
          <w:rFonts w:hint="eastAsia"/>
          <w:lang w:val="de-DE"/>
        </w:rPr>
        <w:t>，</w:t>
      </w:r>
      <w:r>
        <w:t>对应信息配置示例如</w:t>
      </w:r>
      <w:r>
        <w:fldChar w:fldCharType="begin"/>
      </w:r>
      <w:r w:rsidRPr="00DA54C3">
        <w:rPr>
          <w:lang w:val="de-DE"/>
        </w:rPr>
        <w:instrText xml:space="preserve"> REF _Ref529986360 \h </w:instrText>
      </w:r>
      <w:r>
        <w:fldChar w:fldCharType="separate"/>
      </w:r>
      <w:r w:rsidR="000345AF">
        <w:rPr>
          <w:rFonts w:hint="eastAsia"/>
        </w:rPr>
        <w:t>程序清单</w:t>
      </w:r>
      <w:r w:rsidR="000345AF" w:rsidRPr="000345AF">
        <w:rPr>
          <w:noProof/>
          <w:lang w:val="de-DE"/>
        </w:rPr>
        <w:t>2</w:t>
      </w:r>
      <w:r w:rsidR="000345AF" w:rsidRPr="000345AF">
        <w:rPr>
          <w:lang w:val="de-DE"/>
        </w:rPr>
        <w:t>.</w:t>
      </w:r>
      <w:r w:rsidR="000345AF" w:rsidRPr="000345AF">
        <w:rPr>
          <w:noProof/>
          <w:lang w:val="de-DE"/>
        </w:rPr>
        <w:t>2</w:t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BB2FC4" w:rsidRDefault="00BB2FC4" w:rsidP="00BB2FC4">
      <w:pPr>
        <w:pStyle w:val="a7"/>
      </w:pPr>
      <w:bookmarkStart w:id="109" w:name="_Ref529986360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bookmarkEnd w:id="109"/>
      <w:r>
        <w:t xml:space="preserve">  </w:t>
      </w:r>
      <w:r>
        <w:t>打印机配置信息示例</w:t>
      </w:r>
    </w:p>
    <w:p w:rsidR="00BB2FC4" w:rsidRPr="00B067D3" w:rsidRDefault="00BB2FC4" w:rsidP="00DA54C3">
      <w:pPr>
        <w:pStyle w:val="a5"/>
      </w:pPr>
      <w:r w:rsidRPr="00B067D3">
        <w:t xml:space="preserve">1 </w:t>
      </w:r>
      <w:r w:rsidRPr="00B067D3">
        <w:tab/>
        <w:t>static const am_printer_m150_info_t   __g_printer_m150_info = {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ab/>
        <w:t xml:space="preserve">    PIOB_15,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电机控制引脚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3 </w:t>
      </w:r>
      <w:r>
        <w:rPr>
          <w:rFonts w:hint="eastAsia"/>
        </w:rPr>
        <w:tab/>
        <w:t xml:space="preserve">    PIOB_14,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时钟脉冲输入引脚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4 </w:t>
      </w:r>
      <w:r>
        <w:rPr>
          <w:rFonts w:hint="eastAsia"/>
        </w:rPr>
        <w:tab/>
        <w:t xml:space="preserve">    PIOB_13,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复位信号检测引脚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5 </w:t>
      </w:r>
      <w:r>
        <w:rPr>
          <w:rFonts w:hint="eastAsia"/>
        </w:rPr>
        <w:tab/>
        <w:t xml:space="preserve">    PIOC_6,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电磁阀</w:t>
      </w:r>
      <w:r w:rsidRPr="00B067D3">
        <w:rPr>
          <w:rFonts w:hint="eastAsia"/>
        </w:rPr>
        <w:t>A</w:t>
      </w:r>
      <w:r w:rsidRPr="00B067D3">
        <w:rPr>
          <w:rFonts w:hint="eastAsia"/>
        </w:rPr>
        <w:t>控制引脚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6 </w:t>
      </w:r>
      <w:r>
        <w:rPr>
          <w:rFonts w:hint="eastAsia"/>
        </w:rPr>
        <w:tab/>
        <w:t xml:space="preserve">    PIOC_7,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电磁阀</w:t>
      </w:r>
      <w:r w:rsidRPr="00B067D3">
        <w:rPr>
          <w:rFonts w:hint="eastAsia"/>
        </w:rPr>
        <w:t>B</w:t>
      </w:r>
      <w:r w:rsidRPr="00B067D3">
        <w:rPr>
          <w:rFonts w:hint="eastAsia"/>
        </w:rPr>
        <w:t>控制引脚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7 </w:t>
      </w:r>
      <w:r>
        <w:rPr>
          <w:rFonts w:hint="eastAsia"/>
        </w:rPr>
        <w:tab/>
        <w:t xml:space="preserve">    PIOC_8,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电磁阀</w:t>
      </w:r>
      <w:r w:rsidRPr="00B067D3">
        <w:rPr>
          <w:rFonts w:hint="eastAsia"/>
        </w:rPr>
        <w:t>C</w:t>
      </w:r>
      <w:r w:rsidRPr="00B067D3">
        <w:rPr>
          <w:rFonts w:hint="eastAsia"/>
        </w:rPr>
        <w:t>控制引脚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8 </w:t>
      </w:r>
      <w:r>
        <w:rPr>
          <w:rFonts w:hint="eastAsia"/>
        </w:rPr>
        <w:tab/>
        <w:t xml:space="preserve">    PIOC_9,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电磁阀</w:t>
      </w:r>
      <w:r w:rsidRPr="00B067D3">
        <w:rPr>
          <w:rFonts w:hint="eastAsia"/>
        </w:rPr>
        <w:t>D</w:t>
      </w:r>
      <w:r w:rsidRPr="00B067D3">
        <w:rPr>
          <w:rFonts w:hint="eastAsia"/>
        </w:rPr>
        <w:t>控制引脚</w:t>
      </w:r>
    </w:p>
    <w:p w:rsidR="00BB2FC4" w:rsidRPr="00B067D3" w:rsidRDefault="00BB2FC4" w:rsidP="00DA54C3">
      <w:pPr>
        <w:pStyle w:val="a5"/>
      </w:pPr>
      <w:r>
        <w:rPr>
          <w:rFonts w:hint="eastAsia"/>
        </w:rPr>
        <w:t xml:space="preserve">9 </w:t>
      </w:r>
      <w:r>
        <w:rPr>
          <w:rFonts w:hint="eastAsia"/>
        </w:rPr>
        <w:tab/>
        <w:t xml:space="preserve">    __g_add_buf,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67D3">
        <w:rPr>
          <w:rFonts w:hint="eastAsia"/>
        </w:rPr>
        <w:t xml:space="preserve">// </w:t>
      </w:r>
      <w:r w:rsidRPr="00B067D3">
        <w:rPr>
          <w:rFonts w:hint="eastAsia"/>
        </w:rPr>
        <w:t>指向字符地址缓存</w:t>
      </w:r>
    </w:p>
    <w:p w:rsidR="00BB2FC4" w:rsidRDefault="00BB2FC4" w:rsidP="00DA54C3">
      <w:pPr>
        <w:pStyle w:val="a5"/>
      </w:pPr>
      <w:r w:rsidRPr="00B067D3">
        <w:t>10</w:t>
      </w:r>
      <w:r w:rsidRPr="00B067D3">
        <w:tab/>
        <w:t>};</w:t>
      </w:r>
    </w:p>
    <w:p w:rsidR="00BB2FC4" w:rsidRPr="00A3738F" w:rsidRDefault="00BB2FC4" w:rsidP="00BB2FC4">
      <w:pPr>
        <w:pStyle w:val="0740"/>
        <w:spacing w:before="62" w:after="62"/>
        <w:ind w:firstLine="0"/>
        <w:rPr>
          <w:lang w:val="de-DE"/>
        </w:rPr>
      </w:pPr>
      <w:r>
        <w:rPr>
          <w:rFonts w:hint="eastAsia"/>
          <w:lang w:val="de-DE"/>
        </w:rPr>
        <w:t>配置</w:t>
      </w:r>
      <w:r>
        <w:rPr>
          <w:rFonts w:hint="eastAsia"/>
          <w:lang w:val="de-DE"/>
        </w:rPr>
        <w:t>ZLG</w:t>
      </w:r>
      <w:r>
        <w:rPr>
          <w:lang w:val="de-DE"/>
        </w:rPr>
        <w:t>217P64A</w:t>
      </w:r>
      <w:r>
        <w:rPr>
          <w:lang w:val="de-DE"/>
        </w:rPr>
        <w:t>的</w:t>
      </w:r>
      <w:r>
        <w:rPr>
          <w:lang w:val="de-DE"/>
        </w:rPr>
        <w:t>PIOB</w:t>
      </w:r>
      <w:r>
        <w:rPr>
          <w:rFonts w:hint="eastAsia"/>
          <w:lang w:val="de-DE"/>
        </w:rPr>
        <w:t>_15</w:t>
      </w:r>
      <w:r>
        <w:rPr>
          <w:lang w:val="de-DE"/>
        </w:rPr>
        <w:t>引脚控制电机</w:t>
      </w:r>
      <w:r>
        <w:rPr>
          <w:rFonts w:hint="eastAsia"/>
          <w:lang w:val="de-DE"/>
        </w:rPr>
        <w:t>，</w:t>
      </w:r>
      <w:r>
        <w:rPr>
          <w:lang w:val="de-DE"/>
        </w:rPr>
        <w:t>PIOB</w:t>
      </w:r>
      <w:r>
        <w:rPr>
          <w:rFonts w:hint="eastAsia"/>
          <w:lang w:val="de-DE"/>
        </w:rPr>
        <w:t>_14</w:t>
      </w:r>
      <w:r>
        <w:rPr>
          <w:lang w:val="de-DE"/>
        </w:rPr>
        <w:t>引脚输入时钟脉冲</w:t>
      </w:r>
      <w:r>
        <w:rPr>
          <w:rFonts w:hint="eastAsia"/>
          <w:lang w:val="de-DE"/>
        </w:rPr>
        <w:t>，</w:t>
      </w:r>
      <w:r>
        <w:rPr>
          <w:lang w:val="de-DE"/>
        </w:rPr>
        <w:t>PIOB</w:t>
      </w:r>
      <w:r>
        <w:rPr>
          <w:rFonts w:hint="eastAsia"/>
          <w:lang w:val="de-DE"/>
        </w:rPr>
        <w:t>_13</w:t>
      </w:r>
      <w:r>
        <w:rPr>
          <w:lang w:val="de-DE"/>
        </w:rPr>
        <w:t>引脚检测复位信号</w:t>
      </w:r>
      <w:r>
        <w:rPr>
          <w:rFonts w:hint="eastAsia"/>
          <w:lang w:val="de-DE"/>
        </w:rPr>
        <w:t>，</w:t>
      </w:r>
      <w:r>
        <w:rPr>
          <w:lang w:val="de-DE"/>
        </w:rPr>
        <w:t>PIOC</w:t>
      </w:r>
      <w:r>
        <w:rPr>
          <w:rFonts w:hint="eastAsia"/>
          <w:lang w:val="de-DE"/>
        </w:rPr>
        <w:t>_6.7.8.9</w:t>
      </w:r>
      <w:r>
        <w:rPr>
          <w:lang w:val="de-DE"/>
        </w:rPr>
        <w:t>引脚</w:t>
      </w:r>
      <w:r>
        <w:rPr>
          <w:rFonts w:hint="eastAsia"/>
          <w:lang w:val="de-DE"/>
        </w:rPr>
        <w:t>分别</w:t>
      </w:r>
      <w:r>
        <w:rPr>
          <w:lang w:val="de-DE"/>
        </w:rPr>
        <w:t>控制电磁阀</w:t>
      </w:r>
      <w:r>
        <w:rPr>
          <w:lang w:val="de-DE"/>
        </w:rPr>
        <w:t>A.B.C.D</w:t>
      </w:r>
      <w:r>
        <w:rPr>
          <w:rFonts w:hint="eastAsia"/>
          <w:lang w:val="de-DE"/>
        </w:rPr>
        <w:t>。</w:t>
      </w:r>
    </w:p>
    <w:p w:rsidR="00BB2FC4" w:rsidRPr="00845CC1" w:rsidRDefault="00BB2FC4" w:rsidP="00BB2FC4">
      <w:pPr>
        <w:pStyle w:val="0740"/>
        <w:spacing w:before="62" w:after="62"/>
        <w:rPr>
          <w:lang w:val="de-DE"/>
        </w:rPr>
      </w:pPr>
      <w:r w:rsidRPr="00845CC1">
        <w:rPr>
          <w:rFonts w:hint="eastAsia"/>
          <w:lang w:val="de-DE"/>
        </w:rPr>
        <w:t>A</w:t>
      </w:r>
      <w:r w:rsidRPr="00845CC1">
        <w:rPr>
          <w:lang w:val="de-DE"/>
        </w:rPr>
        <w:t>Metal</w:t>
      </w:r>
      <w:r>
        <w:rPr>
          <w:rFonts w:hint="eastAsia"/>
        </w:rPr>
        <w:t>提供</w:t>
      </w:r>
      <w:r>
        <w:t>了</w:t>
      </w:r>
      <w:r w:rsidRPr="00845CC1">
        <w:rPr>
          <w:rStyle w:val="Charf1"/>
          <w:rFonts w:hint="eastAsia"/>
          <w:kern w:val="0"/>
          <w:lang w:val="de-DE"/>
        </w:rPr>
        <w:t>M-150II</w:t>
      </w:r>
      <w:r>
        <w:rPr>
          <w:rStyle w:val="Charf1"/>
          <w:rFonts w:hint="eastAsia"/>
          <w:kern w:val="0"/>
        </w:rPr>
        <w:t>打印机</w:t>
      </w:r>
      <w:r>
        <w:rPr>
          <w:rFonts w:hint="eastAsia"/>
        </w:rPr>
        <w:t>的</w:t>
      </w:r>
      <w:r>
        <w:t>驱动</w:t>
      </w:r>
      <w:r>
        <w:rPr>
          <w:rFonts w:hint="eastAsia"/>
        </w:rPr>
        <w:t>函数</w:t>
      </w:r>
      <w:r w:rsidRPr="00845CC1">
        <w:rPr>
          <w:lang w:val="de-DE"/>
        </w:rPr>
        <w:t>，</w:t>
      </w:r>
      <w:r>
        <w:t>其接口函数</w:t>
      </w:r>
      <w:r>
        <w:rPr>
          <w:rFonts w:hint="eastAsia"/>
        </w:rPr>
        <w:t>详见</w:t>
      </w:r>
      <w:r>
        <w:fldChar w:fldCharType="begin"/>
      </w:r>
      <w:r w:rsidRPr="00845CC1">
        <w:rPr>
          <w:lang w:val="de-DE"/>
        </w:rPr>
        <w:instrText xml:space="preserve"> </w:instrText>
      </w:r>
      <w:r w:rsidRPr="00845CC1">
        <w:rPr>
          <w:rFonts w:hint="eastAsia"/>
          <w:lang w:val="de-DE"/>
        </w:rPr>
        <w:instrText>REF _Ref529736633 \h</w:instrText>
      </w:r>
      <w:r w:rsidRPr="00845CC1">
        <w:rPr>
          <w:lang w:val="de-DE"/>
        </w:rPr>
        <w:instrText xml:space="preserve"> </w:instrText>
      </w:r>
      <w:r>
        <w:fldChar w:fldCharType="separate"/>
      </w:r>
      <w:r w:rsidR="000345AF">
        <w:rPr>
          <w:rFonts w:hint="eastAsia"/>
        </w:rPr>
        <w:t>表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2</w:t>
      </w:r>
      <w:r>
        <w:fldChar w:fldCharType="end"/>
      </w:r>
      <w:r>
        <w:rPr>
          <w:rFonts w:hint="eastAsia"/>
        </w:rPr>
        <w:t>。</w:t>
      </w:r>
    </w:p>
    <w:p w:rsidR="00BB2FC4" w:rsidRDefault="00BB2FC4" w:rsidP="00BB2FC4">
      <w:pPr>
        <w:pStyle w:val="a7"/>
      </w:pPr>
      <w:bookmarkStart w:id="110" w:name="_Ref529736633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bookmarkEnd w:id="110"/>
      <w:r w:rsidRPr="00845CC1">
        <w:rPr>
          <w:lang w:val="de-DE"/>
        </w:rPr>
        <w:t xml:space="preserve">  M</w:t>
      </w:r>
      <w:r w:rsidRPr="00845CC1">
        <w:rPr>
          <w:rFonts w:hint="eastAsia"/>
          <w:lang w:val="de-DE"/>
        </w:rPr>
        <w:t>-</w:t>
      </w:r>
      <w:r w:rsidRPr="00845CC1">
        <w:rPr>
          <w:lang w:val="de-DE"/>
        </w:rPr>
        <w:t>150II</w:t>
      </w:r>
      <w:r>
        <w:t>接口函数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33"/>
        <w:gridCol w:w="2020"/>
      </w:tblGrid>
      <w:tr w:rsidR="00BB2FC4" w:rsidRPr="00184227" w:rsidTr="00BB2FC4">
        <w:trPr>
          <w:jc w:val="center"/>
        </w:trPr>
        <w:tc>
          <w:tcPr>
            <w:tcW w:w="3633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AD0032" w:rsidRDefault="00BB2FC4" w:rsidP="00BB2FC4">
            <w:pPr>
              <w:pStyle w:val="ab"/>
            </w:pPr>
            <w:r w:rsidRPr="00AD0032">
              <w:rPr>
                <w:rFonts w:hint="eastAsia"/>
              </w:rPr>
              <w:t>函数原型</w:t>
            </w:r>
          </w:p>
        </w:tc>
        <w:tc>
          <w:tcPr>
            <w:tcW w:w="2020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AD0032" w:rsidRDefault="00BB2FC4" w:rsidP="00BB2FC4">
            <w:pPr>
              <w:pStyle w:val="ab"/>
            </w:pPr>
            <w:r w:rsidRPr="00AD0032">
              <w:rPr>
                <w:rFonts w:hint="eastAsia"/>
              </w:rPr>
              <w:t>功能简介</w:t>
            </w:r>
          </w:p>
        </w:tc>
      </w:tr>
      <w:tr w:rsidR="00BB2FC4" w:rsidRPr="003116BC" w:rsidTr="00BB2FC4">
        <w:trPr>
          <w:trHeight w:val="584"/>
          <w:jc w:val="center"/>
        </w:trPr>
        <w:tc>
          <w:tcPr>
            <w:tcW w:w="3633" w:type="dxa"/>
            <w:tcBorders>
              <w:top w:val="double" w:sz="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vAlign w:val="center"/>
          </w:tcPr>
          <w:p w:rsidR="00BB2FC4" w:rsidRDefault="00BB2FC4" w:rsidP="00BB2FC4">
            <w:pPr>
              <w:pStyle w:val="af5"/>
            </w:pPr>
            <w:r w:rsidRPr="00BD64C2">
              <w:t>am</w:t>
            </w:r>
            <w:r>
              <w:t>_printer</w:t>
            </w:r>
            <w:r w:rsidRPr="00BD64C2">
              <w:t xml:space="preserve"> _m150_handle_t</w:t>
            </w:r>
            <w:r>
              <w:t xml:space="preserve"> </w:t>
            </w:r>
            <w:r w:rsidRPr="00BD64C2">
              <w:t xml:space="preserve"> handle =</w:t>
            </w:r>
            <w:r>
              <w:t xml:space="preserve"> </w:t>
            </w:r>
            <w:r w:rsidRPr="00BD64C2">
              <w:t xml:space="preserve"> </w:t>
            </w:r>
          </w:p>
          <w:p w:rsidR="00BB2FC4" w:rsidRPr="00184227" w:rsidRDefault="00BB2FC4" w:rsidP="00BB2FC4">
            <w:pPr>
              <w:pStyle w:val="ad"/>
            </w:pPr>
            <w:r>
              <w:t xml:space="preserve">      </w:t>
            </w:r>
            <w:r w:rsidRPr="00BD64C2">
              <w:t>am_printer_m150_inst_init()</w:t>
            </w:r>
            <w:r>
              <w:rPr>
                <w:rFonts w:hint="eastAsia"/>
              </w:rPr>
              <w:t>;</w:t>
            </w:r>
          </w:p>
        </w:tc>
        <w:tc>
          <w:tcPr>
            <w:tcW w:w="20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vAlign w:val="center"/>
          </w:tcPr>
          <w:p w:rsidR="00BB2FC4" w:rsidRPr="00622CB5" w:rsidRDefault="00BB2FC4" w:rsidP="00BB2FC4">
            <w:pPr>
              <w:pStyle w:val="ad"/>
            </w:pPr>
            <w:r>
              <w:rPr>
                <w:rFonts w:hint="eastAsia"/>
              </w:rPr>
              <w:t>实例初始化</w:t>
            </w:r>
          </w:p>
        </w:tc>
      </w:tr>
      <w:tr w:rsidR="00BB2FC4" w:rsidRPr="003116BC" w:rsidTr="00BB2FC4">
        <w:trPr>
          <w:trHeight w:val="951"/>
          <w:jc w:val="center"/>
        </w:trPr>
        <w:tc>
          <w:tcPr>
            <w:tcW w:w="3633" w:type="dxa"/>
            <w:tcBorders>
              <w:top w:val="double" w:sz="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vAlign w:val="center"/>
          </w:tcPr>
          <w:p w:rsidR="00BB2FC4" w:rsidRDefault="00BB2FC4" w:rsidP="00BB2FC4">
            <w:pPr>
              <w:pStyle w:val="af5"/>
            </w:pPr>
            <w:r>
              <w:t>void am_printer_m150_print_line_char(</w:t>
            </w:r>
          </w:p>
          <w:p w:rsidR="00BB2FC4" w:rsidRDefault="00BB2FC4" w:rsidP="00BB2FC4">
            <w:pPr>
              <w:pStyle w:val="ad"/>
            </w:pPr>
            <w:r>
              <w:t xml:space="preserve">     am_m150_handle_t handle,</w:t>
            </w:r>
          </w:p>
          <w:p w:rsidR="00BB2FC4" w:rsidRDefault="00BB2FC4" w:rsidP="00BB2FC4">
            <w:pPr>
              <w:pStyle w:val="ad"/>
            </w:pPr>
            <w:r>
              <w:t xml:space="preserve">     unsigned char  *data_buf);</w:t>
            </w:r>
          </w:p>
        </w:tc>
        <w:tc>
          <w:tcPr>
            <w:tcW w:w="20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vAlign w:val="center"/>
          </w:tcPr>
          <w:p w:rsidR="00BB2FC4" w:rsidRPr="008B40E7" w:rsidRDefault="00BB2FC4" w:rsidP="00BB2FC4">
            <w:pPr>
              <w:pStyle w:val="ad"/>
              <w:rPr>
                <w:rStyle w:val="Charf1"/>
                <w:kern w:val="0"/>
              </w:rPr>
            </w:pPr>
            <w:r w:rsidRPr="00B104DB">
              <w:rPr>
                <w:rFonts w:hint="eastAsia"/>
              </w:rPr>
              <w:t>打印一行字符</w:t>
            </w:r>
          </w:p>
        </w:tc>
      </w:tr>
      <w:tr w:rsidR="00BB2FC4" w:rsidRPr="003116BC" w:rsidTr="00BB2FC4">
        <w:trPr>
          <w:trHeight w:val="951"/>
          <w:jc w:val="center"/>
        </w:trPr>
        <w:tc>
          <w:tcPr>
            <w:tcW w:w="3633" w:type="dxa"/>
            <w:tcBorders>
              <w:top w:val="double" w:sz="4" w:space="0" w:color="auto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  <w:vAlign w:val="center"/>
          </w:tcPr>
          <w:p w:rsidR="00BB2FC4" w:rsidRDefault="00BB2FC4" w:rsidP="00BB2FC4">
            <w:pPr>
              <w:pStyle w:val="af5"/>
            </w:pPr>
            <w:r>
              <w:t>void am_printer_m150_print_line_</w:t>
            </w:r>
            <w:r>
              <w:rPr>
                <w:rFonts w:hint="eastAsia"/>
              </w:rPr>
              <w:t xml:space="preserve"> c</w:t>
            </w:r>
            <w:r w:rsidRPr="00B104DB">
              <w:t>hinese</w:t>
            </w:r>
            <w:r>
              <w:t xml:space="preserve"> (</w:t>
            </w:r>
          </w:p>
          <w:p w:rsidR="00BB2FC4" w:rsidRDefault="00BB2FC4" w:rsidP="00BB2FC4">
            <w:pPr>
              <w:pStyle w:val="ad"/>
            </w:pPr>
            <w:r>
              <w:t xml:space="preserve">     am_m150_handle_t handle,</w:t>
            </w:r>
          </w:p>
          <w:p w:rsidR="00BB2FC4" w:rsidRDefault="00BB2FC4" w:rsidP="00BB2FC4">
            <w:pPr>
              <w:pStyle w:val="ad"/>
            </w:pPr>
            <w:r>
              <w:t xml:space="preserve">       unsigned char   *data_buf);</w:t>
            </w:r>
          </w:p>
        </w:tc>
        <w:tc>
          <w:tcPr>
            <w:tcW w:w="2020" w:type="dxa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Pr="008B40E7" w:rsidRDefault="00BB2FC4" w:rsidP="00BB2FC4">
            <w:pPr>
              <w:pStyle w:val="ad"/>
              <w:rPr>
                <w:rStyle w:val="Charf1"/>
                <w:kern w:val="0"/>
              </w:rPr>
            </w:pPr>
            <w:r w:rsidRPr="00B104DB">
              <w:rPr>
                <w:rFonts w:hint="eastAsia"/>
              </w:rPr>
              <w:t>打印一行汉字</w:t>
            </w:r>
          </w:p>
        </w:tc>
      </w:tr>
    </w:tbl>
    <w:p w:rsidR="00BB2FC4" w:rsidRPr="00A3295C" w:rsidRDefault="00BB2FC4" w:rsidP="00BB2FC4">
      <w:pPr>
        <w:pStyle w:val="0740"/>
        <w:spacing w:before="62" w:after="62"/>
        <w:rPr>
          <w:lang w:val="de-DE"/>
        </w:rPr>
      </w:pPr>
      <w:r>
        <w:rPr>
          <w:rFonts w:hint="eastAsia"/>
          <w:lang w:val="de-DE"/>
        </w:rPr>
        <w:t>其中</w:t>
      </w:r>
      <w:r>
        <w:rPr>
          <w:rFonts w:hint="eastAsia"/>
          <w:lang w:val="de-DE"/>
        </w:rPr>
        <w:t>handle</w:t>
      </w:r>
      <w:r>
        <w:rPr>
          <w:rFonts w:hint="eastAsia"/>
          <w:lang w:val="de-DE"/>
        </w:rPr>
        <w:t>为服务句柄，</w:t>
      </w:r>
      <w:r>
        <w:rPr>
          <w:rFonts w:hint="eastAsia"/>
        </w:rPr>
        <w:t>即为初始化</w:t>
      </w:r>
      <w:r w:rsidRPr="003C276A">
        <w:rPr>
          <w:rStyle w:val="Charf1"/>
          <w:rFonts w:hint="eastAsia"/>
          <w:kern w:val="0"/>
          <w:lang w:val="de-DE"/>
        </w:rPr>
        <w:t>M-150II</w:t>
      </w:r>
      <w:r>
        <w:rPr>
          <w:rFonts w:hint="eastAsia"/>
        </w:rPr>
        <w:t>打印机获取的句柄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databuf</w:t>
      </w:r>
      <w:r>
        <w:rPr>
          <w:rFonts w:hint="eastAsia"/>
          <w:lang w:val="de-DE"/>
        </w:rPr>
        <w:t>为指向字符或汉字数据相对地址的指针。</w:t>
      </w:r>
    </w:p>
    <w:p w:rsidR="00BB2FC4" w:rsidRPr="001D613D" w:rsidRDefault="00BB2FC4" w:rsidP="00D65F6E">
      <w:pPr>
        <w:pStyle w:val="0740"/>
        <w:numPr>
          <w:ilvl w:val="0"/>
          <w:numId w:val="23"/>
        </w:numPr>
        <w:spacing w:before="62" w:after="62"/>
        <w:rPr>
          <w:lang w:val="de-DE"/>
        </w:rPr>
      </w:pPr>
      <w:r>
        <w:rPr>
          <w:rFonts w:hint="eastAsia"/>
        </w:rPr>
        <w:t>打印一行字符</w:t>
      </w:r>
    </w:p>
    <w:p w:rsidR="00BB2FC4" w:rsidRPr="00EB3CC4" w:rsidRDefault="00BB2FC4" w:rsidP="00BB2FC4">
      <w:pPr>
        <w:pStyle w:val="0740"/>
        <w:spacing w:before="62" w:after="62"/>
      </w:pPr>
      <w:r>
        <w:rPr>
          <w:rFonts w:hint="eastAsia"/>
        </w:rPr>
        <w:t>字符是由</w:t>
      </w:r>
      <w:r w:rsidRPr="001D613D">
        <w:rPr>
          <w:rFonts w:hint="eastAsia"/>
          <w:lang w:val="de-DE"/>
        </w:rPr>
        <w:t>5x7</w:t>
      </w:r>
      <w:r>
        <w:rPr>
          <w:rFonts w:hint="eastAsia"/>
        </w:rPr>
        <w:t>的点阵组成</w:t>
      </w:r>
      <w:r w:rsidRPr="001D613D">
        <w:rPr>
          <w:rFonts w:hint="eastAsia"/>
          <w:lang w:val="de-DE"/>
        </w:rPr>
        <w:t>，</w:t>
      </w:r>
      <w:r w:rsidRPr="00EB3CC4">
        <w:t>将一个打印电磁阀可打印的</w:t>
      </w:r>
      <w:r w:rsidRPr="001D613D">
        <w:rPr>
          <w:lang w:val="de-DE"/>
        </w:rPr>
        <w:t>24</w:t>
      </w:r>
      <w:r>
        <w:t>个点分成四个相等的部分</w:t>
      </w:r>
      <w:r w:rsidRPr="001D613D">
        <w:rPr>
          <w:rFonts w:hint="eastAsia"/>
          <w:lang w:val="de-DE"/>
        </w:rPr>
        <w:t>，</w:t>
      </w:r>
      <w:r w:rsidRPr="00EB3CC4">
        <w:t>并且一个部分中的</w:t>
      </w:r>
      <w:r w:rsidRPr="001D613D">
        <w:rPr>
          <w:lang w:val="de-DE"/>
        </w:rPr>
        <w:t>6</w:t>
      </w:r>
      <w:r w:rsidRPr="00EB3CC4">
        <w:t>个点用作一列</w:t>
      </w:r>
      <w:r w:rsidRPr="001D613D">
        <w:rPr>
          <w:rFonts w:hint="eastAsia"/>
          <w:lang w:val="de-DE"/>
        </w:rPr>
        <w:t>，</w:t>
      </w:r>
      <w:r w:rsidRPr="00EB3CC4">
        <w:t>即用于打印的</w:t>
      </w:r>
      <w:r w:rsidRPr="001D613D">
        <w:rPr>
          <w:lang w:val="de-DE"/>
        </w:rPr>
        <w:t>5</w:t>
      </w:r>
      <w:r>
        <w:t>个点和用于</w:t>
      </w:r>
      <w:proofErr w:type="gramStart"/>
      <w:r>
        <w:t>列空间</w:t>
      </w:r>
      <w:proofErr w:type="gramEnd"/>
      <w:r>
        <w:t>的一个点。因此</w:t>
      </w:r>
      <w:r w:rsidRPr="00EB3CC4">
        <w:t>一个点线由</w:t>
      </w:r>
      <w:r w:rsidRPr="001D613D">
        <w:rPr>
          <w:lang w:val="de-DE"/>
        </w:rPr>
        <w:t>96</w:t>
      </w:r>
      <w:r w:rsidRPr="00EB3CC4">
        <w:t>个点形成</w:t>
      </w:r>
      <w:r w:rsidRPr="001D613D">
        <w:rPr>
          <w:lang w:val="de-DE"/>
        </w:rPr>
        <w:t>，</w:t>
      </w:r>
      <w:r w:rsidRPr="00EB3CC4">
        <w:t>其被分成</w:t>
      </w:r>
      <w:r w:rsidRPr="001D613D">
        <w:rPr>
          <w:lang w:val="de-DE"/>
        </w:rPr>
        <w:t>16</w:t>
      </w:r>
      <w:r w:rsidRPr="00EB3CC4">
        <w:t>个部分并且可以通过在送</w:t>
      </w:r>
      <w:proofErr w:type="gramStart"/>
      <w:r w:rsidRPr="00EB3CC4">
        <w:t>纸方向</w:t>
      </w:r>
      <w:proofErr w:type="gramEnd"/>
      <w:r w:rsidRPr="00EB3CC4">
        <w:t>上重复</w:t>
      </w:r>
      <w:r w:rsidRPr="00EB3CC4">
        <w:t>7</w:t>
      </w:r>
      <w:r w:rsidRPr="00EB3CC4">
        <w:t>次获得</w:t>
      </w:r>
      <w:r w:rsidRPr="00EB3CC4">
        <w:t>5×7</w:t>
      </w:r>
      <w:r w:rsidRPr="00EB3CC4">
        <w:t>点阵</w:t>
      </w:r>
      <w:r>
        <w:t>的</w:t>
      </w:r>
      <w:r w:rsidRPr="00EB3CC4">
        <w:t>字符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_Ref530037933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7</w:t>
      </w:r>
      <w:r>
        <w:fldChar w:fldCharType="end"/>
      </w:r>
      <w:r>
        <w:rPr>
          <w:rFonts w:hint="eastAsia"/>
        </w:rPr>
        <w:t>所示。</w:t>
      </w:r>
    </w:p>
    <w:p w:rsidR="00BB2FC4" w:rsidRDefault="00BB2FC4" w:rsidP="00BB2FC4">
      <w:pPr>
        <w:spacing w:before="62" w:after="62"/>
        <w:jc w:val="center"/>
      </w:pPr>
      <w:r>
        <w:rPr>
          <w:noProof/>
        </w:rPr>
        <w:drawing>
          <wp:inline distT="0" distB="0" distL="0" distR="0" wp14:anchorId="27F27D36" wp14:editId="1CBA5B95">
            <wp:extent cx="4791075" cy="1028700"/>
            <wp:effectExtent l="0" t="0" r="0" b="0"/>
            <wp:docPr id="15" name="图片 15" descr="应用方案_打印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应用方案_打印机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6A60B6" w:rsidRDefault="00BB2FC4" w:rsidP="00BB2FC4">
      <w:pPr>
        <w:pStyle w:val="a7"/>
        <w:rPr>
          <w:noProof/>
        </w:rPr>
      </w:pPr>
      <w:bookmarkStart w:id="111" w:name="_Ref53003793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7</w:t>
      </w:r>
      <w:r>
        <w:fldChar w:fldCharType="end"/>
      </w:r>
      <w:bookmarkEnd w:id="111"/>
      <w:r>
        <w:t xml:space="preserve">  </w:t>
      </w:r>
      <w:r>
        <w:rPr>
          <w:rFonts w:hint="eastAsia"/>
        </w:rPr>
        <w:t>5x</w:t>
      </w:r>
      <w:r>
        <w:t>7</w:t>
      </w:r>
      <w:r>
        <w:rPr>
          <w:rFonts w:hint="eastAsia"/>
        </w:rPr>
        <w:t>点阵字符</w:t>
      </w:r>
      <w:r>
        <w:t>-</w:t>
      </w:r>
      <w:r>
        <w:rPr>
          <w:rFonts w:hint="eastAsia"/>
        </w:rPr>
        <w:t>35</w:t>
      </w:r>
    </w:p>
    <w:p w:rsidR="00BB2FC4" w:rsidRDefault="00BB2FC4" w:rsidP="00DA54C3">
      <w:pPr>
        <w:pStyle w:val="23"/>
        <w:spacing w:before="62" w:after="62"/>
        <w:rPr>
          <w:lang w:val="de-DE"/>
        </w:rPr>
      </w:pPr>
      <w:r>
        <w:rPr>
          <w:lang w:val="de-DE"/>
        </w:rPr>
        <w:t>以打印一行</w:t>
      </w:r>
      <w:r>
        <w:rPr>
          <w:rFonts w:hint="eastAsia"/>
          <w:lang w:val="de-DE"/>
        </w:rPr>
        <w:t>16</w:t>
      </w:r>
      <w:r>
        <w:rPr>
          <w:rFonts w:hint="eastAsia"/>
          <w:lang w:val="de-DE"/>
        </w:rPr>
        <w:t>个字符中的第</w:t>
      </w:r>
      <w:r>
        <w:rPr>
          <w:rFonts w:hint="eastAsia"/>
          <w:lang w:val="de-DE"/>
        </w:rPr>
        <w:t>2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3</w:t>
      </w:r>
      <w:r>
        <w:rPr>
          <w:rFonts w:hint="eastAsia"/>
          <w:lang w:val="de-DE"/>
        </w:rPr>
        <w:t>个</w:t>
      </w:r>
      <w:r>
        <w:rPr>
          <w:lang w:val="de-DE"/>
        </w:rPr>
        <w:t>字符</w:t>
      </w:r>
      <w:r>
        <w:rPr>
          <w:rFonts w:hint="eastAsia"/>
          <w:lang w:val="de-DE"/>
        </w:rPr>
        <w:t>‘</w:t>
      </w:r>
      <w:r>
        <w:rPr>
          <w:rFonts w:hint="eastAsia"/>
          <w:lang w:val="de-DE"/>
        </w:rPr>
        <w:t>35</w:t>
      </w:r>
      <w:r>
        <w:rPr>
          <w:rFonts w:hint="eastAsia"/>
          <w:lang w:val="de-DE"/>
        </w:rPr>
        <w:t>’为例：</w:t>
      </w:r>
    </w:p>
    <w:p w:rsidR="00BB2FC4" w:rsidRDefault="00BB2FC4" w:rsidP="00D65F6E">
      <w:pPr>
        <w:pStyle w:val="23"/>
        <w:numPr>
          <w:ilvl w:val="0"/>
          <w:numId w:val="24"/>
        </w:numPr>
        <w:spacing w:before="62" w:after="62"/>
        <w:rPr>
          <w:lang w:val="de-DE"/>
        </w:rPr>
      </w:pPr>
      <w:r>
        <w:rPr>
          <w:rFonts w:hint="eastAsia"/>
          <w:lang w:val="de-DE"/>
        </w:rPr>
        <w:t>字符‘</w:t>
      </w:r>
      <w:r>
        <w:rPr>
          <w:rFonts w:hint="eastAsia"/>
          <w:lang w:val="de-DE"/>
        </w:rPr>
        <w:t>3</w:t>
      </w:r>
      <w:r>
        <w:rPr>
          <w:rFonts w:hint="eastAsia"/>
          <w:lang w:val="de-DE"/>
        </w:rPr>
        <w:t>’在字库中的编码为：</w:t>
      </w:r>
      <w:r w:rsidRPr="00DA54C3">
        <w:t>0x07, 0xef, 0xdf, 0xcf, 0xf7, 0x77, 0x8f,</w:t>
      </w:r>
    </w:p>
    <w:p w:rsidR="00BB2FC4" w:rsidRPr="00DA54C3" w:rsidRDefault="00BB2FC4" w:rsidP="00D65F6E">
      <w:pPr>
        <w:pStyle w:val="23"/>
        <w:numPr>
          <w:ilvl w:val="0"/>
          <w:numId w:val="24"/>
        </w:numPr>
        <w:spacing w:before="62" w:after="62"/>
        <w:rPr>
          <w:rStyle w:val="Char"/>
        </w:rPr>
      </w:pPr>
      <w:r>
        <w:rPr>
          <w:lang w:val="de-DE"/>
        </w:rPr>
        <w:t>字符</w:t>
      </w:r>
      <w:r>
        <w:rPr>
          <w:rFonts w:hint="eastAsia"/>
          <w:lang w:val="de-DE"/>
        </w:rPr>
        <w:t>‘</w:t>
      </w:r>
      <w:r>
        <w:rPr>
          <w:rFonts w:hint="eastAsia"/>
          <w:lang w:val="de-DE"/>
        </w:rPr>
        <w:t>5</w:t>
      </w:r>
      <w:r>
        <w:rPr>
          <w:rFonts w:hint="eastAsia"/>
          <w:lang w:val="de-DE"/>
        </w:rPr>
        <w:t>’在字库中的编码为：</w:t>
      </w:r>
      <w:r w:rsidRPr="00DA54C3">
        <w:t>0x07, 0x7f, 0x0f, 0xf7, 0xf7, 0x77, 0x8f,</w:t>
      </w:r>
    </w:p>
    <w:p w:rsidR="00BB2FC4" w:rsidRPr="00A600FC" w:rsidRDefault="00BB2FC4" w:rsidP="00BB2FC4">
      <w:pPr>
        <w:spacing w:before="62" w:after="62"/>
        <w:rPr>
          <w:lang w:val="de-DE"/>
        </w:rPr>
      </w:pPr>
      <w:r>
        <w:rPr>
          <w:rFonts w:hint="eastAsia"/>
          <w:lang w:val="de-DE"/>
        </w:rPr>
        <w:t>字符转换过程详见</w:t>
      </w:r>
      <w:r>
        <w:rPr>
          <w:lang w:val="de-DE"/>
        </w:rPr>
        <w:fldChar w:fldCharType="begin"/>
      </w:r>
      <w:r>
        <w:rPr>
          <w:lang w:val="de-DE"/>
        </w:rPr>
        <w:instrText xml:space="preserve"> </w:instrText>
      </w:r>
      <w:r>
        <w:rPr>
          <w:rFonts w:hint="eastAsia"/>
          <w:lang w:val="de-DE"/>
        </w:rPr>
        <w:instrText>REF _Ref530037414 \h</w:instrText>
      </w:r>
      <w:r>
        <w:rPr>
          <w:lang w:val="de-DE"/>
        </w:rPr>
        <w:instrText xml:space="preserve"> </w:instrText>
      </w:r>
      <w:r>
        <w:rPr>
          <w:lang w:val="de-DE"/>
        </w:rPr>
      </w:r>
      <w:r>
        <w:rPr>
          <w:lang w:val="de-DE"/>
        </w:rPr>
        <w:fldChar w:fldCharType="separate"/>
      </w:r>
      <w:r w:rsidR="000345AF">
        <w:rPr>
          <w:rFonts w:hint="eastAsia"/>
        </w:rPr>
        <w:t>表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3</w:t>
      </w:r>
      <w:r>
        <w:rPr>
          <w:lang w:val="de-DE"/>
        </w:rPr>
        <w:fldChar w:fldCharType="end"/>
      </w:r>
      <w:r>
        <w:rPr>
          <w:rFonts w:hint="eastAsia"/>
          <w:lang w:val="de-DE"/>
        </w:rPr>
        <w:t>。</w:t>
      </w:r>
    </w:p>
    <w:p w:rsidR="00BB2FC4" w:rsidRDefault="00BB2FC4" w:rsidP="00BB2FC4">
      <w:pPr>
        <w:pStyle w:val="a7"/>
        <w:rPr>
          <w:lang w:val="de-DE"/>
        </w:rPr>
      </w:pPr>
      <w:bookmarkStart w:id="112" w:name="_Ref530037414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bookmarkEnd w:id="112"/>
      <w:r>
        <w:t xml:space="preserve">  </w:t>
      </w:r>
      <w:r>
        <w:t>字库字符转换示例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6"/>
        <w:gridCol w:w="993"/>
        <w:gridCol w:w="992"/>
        <w:gridCol w:w="992"/>
        <w:gridCol w:w="1276"/>
        <w:gridCol w:w="1276"/>
      </w:tblGrid>
      <w:tr w:rsidR="00BB2FC4" w:rsidRPr="002E1A13" w:rsidTr="00BB2FC4">
        <w:trPr>
          <w:jc w:val="center"/>
        </w:trPr>
        <w:tc>
          <w:tcPr>
            <w:tcW w:w="996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字符‘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’</w:t>
            </w:r>
          </w:p>
        </w:tc>
        <w:tc>
          <w:tcPr>
            <w:tcW w:w="993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二进制</w:t>
            </w:r>
          </w:p>
        </w:tc>
        <w:tc>
          <w:tcPr>
            <w:tcW w:w="992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的位</w:t>
            </w:r>
          </w:p>
        </w:tc>
        <w:tc>
          <w:tcPr>
            <w:tcW w:w="992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591F3D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字符‘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’</w:t>
            </w:r>
          </w:p>
        </w:tc>
        <w:tc>
          <w:tcPr>
            <w:tcW w:w="1276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二进制</w:t>
            </w:r>
          </w:p>
        </w:tc>
        <w:tc>
          <w:tcPr>
            <w:tcW w:w="1276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的位</w:t>
            </w:r>
          </w:p>
        </w:tc>
      </w:tr>
      <w:tr w:rsidR="00BB2FC4" w:rsidRPr="00591F3D" w:rsidTr="00BB2FC4">
        <w:trPr>
          <w:trHeight w:val="128"/>
          <w:jc w:val="center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0x07</w:t>
            </w:r>
          </w:p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0xef</w:t>
            </w:r>
          </w:p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0xdf</w:t>
            </w:r>
          </w:p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0xcf</w:t>
            </w:r>
          </w:p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0xf7</w:t>
            </w:r>
          </w:p>
          <w:p w:rsidR="00BB2FC4" w:rsidRPr="00BB2FC4" w:rsidRDefault="00BB2FC4" w:rsidP="00BB2FC4">
            <w:pPr>
              <w:pStyle w:val="ad"/>
              <w:rPr>
                <w:lang w:val="de-DE"/>
              </w:rPr>
            </w:pPr>
            <w:r w:rsidRPr="00BB2FC4">
              <w:rPr>
                <w:lang w:val="de-DE"/>
              </w:rPr>
              <w:t>0x77</w:t>
            </w:r>
          </w:p>
          <w:p w:rsidR="00BB2FC4" w:rsidRPr="00591F3D" w:rsidRDefault="00BB2FC4" w:rsidP="00BB2FC4">
            <w:pPr>
              <w:pStyle w:val="ad"/>
            </w:pPr>
            <w:r w:rsidRPr="006E57A8">
              <w:t>0x8f</w:t>
            </w:r>
          </w:p>
        </w:tc>
        <w:tc>
          <w:tcPr>
            <w:tcW w:w="993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BB2FC4">
            <w:pPr>
              <w:pStyle w:val="ad"/>
            </w:pPr>
            <w:r w:rsidRPr="009D222D">
              <w:t>00000111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 w:rsidRPr="004201AA">
              <w:t>1</w:t>
            </w:r>
            <w:r>
              <w:t>11</w:t>
            </w:r>
            <w:r w:rsidRPr="009D222D">
              <w:t>0</w:t>
            </w:r>
            <w:r w:rsidRPr="004201AA">
              <w:t>1</w:t>
            </w:r>
            <w:r w:rsidRPr="002E1A13">
              <w:t>111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>
              <w:t>11</w:t>
            </w:r>
            <w:r w:rsidRPr="009D222D">
              <w:t>0</w:t>
            </w:r>
            <w:r w:rsidRPr="006E57A8">
              <w:t>1</w:t>
            </w:r>
            <w:r w:rsidRPr="004201AA">
              <w:t>1</w:t>
            </w:r>
            <w:r w:rsidRPr="006E57A8">
              <w:t>111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 w:rsidRPr="006E57A8">
              <w:t>11</w:t>
            </w:r>
            <w:r w:rsidRPr="004201AA">
              <w:t>1</w:t>
            </w:r>
            <w:r w:rsidRPr="009D222D">
              <w:t>0</w:t>
            </w:r>
            <w:r w:rsidRPr="006E57A8">
              <w:t>1111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 w:rsidRPr="006E57A8">
              <w:t>1111</w:t>
            </w:r>
            <w:r w:rsidRPr="009D222D">
              <w:t>0</w:t>
            </w:r>
            <w:r w:rsidRPr="006E57A8">
              <w:t>111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 w:rsidRPr="009D222D">
              <w:t>0</w:t>
            </w:r>
            <w:r w:rsidRPr="002E1A13">
              <w:t>111</w:t>
            </w:r>
            <w:r w:rsidRPr="009D222D">
              <w:t>0</w:t>
            </w:r>
            <w:r w:rsidRPr="002E1A13">
              <w:t>111</w:t>
            </w:r>
          </w:p>
          <w:p w:rsidR="00BB2FC4" w:rsidRPr="009D222D" w:rsidRDefault="00BB2FC4" w:rsidP="00BB2FC4">
            <w:pPr>
              <w:pStyle w:val="ad"/>
            </w:pPr>
            <w:r w:rsidRPr="006E57A8">
              <w:t>1</w:t>
            </w:r>
            <w:r w:rsidRPr="009D222D">
              <w:t>000</w:t>
            </w:r>
            <w:r w:rsidRPr="006E57A8">
              <w:t>1111</w:t>
            </w:r>
          </w:p>
        </w:tc>
        <w:tc>
          <w:tcPr>
            <w:tcW w:w="992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</w:t>
            </w:r>
            <w:r w:rsidRPr="009D222D">
              <w:t>000</w:t>
            </w:r>
            <w:r w:rsidRPr="009D222D">
              <w:rPr>
                <w:rFonts w:hint="eastAsia"/>
              </w:rPr>
              <w:t>0</w:t>
            </w:r>
            <w:r>
              <w:t>___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 w:rsidRPr="004201AA">
              <w:t>_</w:t>
            </w:r>
            <w:r>
              <w:t>__</w:t>
            </w:r>
            <w:r w:rsidRPr="009D222D">
              <w:t>0</w:t>
            </w:r>
            <w:r w:rsidRPr="004201AA">
              <w:t>_</w:t>
            </w:r>
            <w:r>
              <w:t>___</w:t>
            </w:r>
            <w:r w:rsidRPr="006E57A8">
              <w:t>‬</w:t>
            </w:r>
          </w:p>
          <w:p w:rsidR="00BB2FC4" w:rsidRDefault="00BB2FC4" w:rsidP="00BB2FC4">
            <w:pPr>
              <w:pStyle w:val="ad"/>
            </w:pPr>
            <w:r>
              <w:t>__</w:t>
            </w:r>
            <w:r w:rsidRPr="009D222D">
              <w:t>0</w:t>
            </w:r>
            <w:r>
              <w:t>_____</w:t>
            </w:r>
          </w:p>
          <w:p w:rsidR="00BB2FC4" w:rsidRDefault="00BB2FC4" w:rsidP="00BB2FC4">
            <w:pPr>
              <w:pStyle w:val="ad"/>
            </w:pPr>
            <w:r>
              <w:t>___</w:t>
            </w:r>
            <w:r w:rsidRPr="009D222D">
              <w:t>0</w:t>
            </w:r>
            <w:r>
              <w:t>____</w:t>
            </w:r>
          </w:p>
          <w:p w:rsidR="00BB2FC4" w:rsidRDefault="00BB2FC4" w:rsidP="00BB2FC4">
            <w:pPr>
              <w:pStyle w:val="ad"/>
            </w:pPr>
            <w:r>
              <w:t>____</w:t>
            </w:r>
            <w:r w:rsidRPr="009D222D">
              <w:t>0</w:t>
            </w:r>
            <w:r>
              <w:t>___</w:t>
            </w:r>
          </w:p>
          <w:p w:rsidR="00BB2FC4" w:rsidRDefault="00BB2FC4" w:rsidP="00BB2FC4">
            <w:pPr>
              <w:pStyle w:val="ad"/>
            </w:pPr>
            <w:r w:rsidRPr="009D222D">
              <w:t>0</w:t>
            </w:r>
            <w:r>
              <w:t>___</w:t>
            </w:r>
            <w:r w:rsidRPr="009D222D">
              <w:t>0</w:t>
            </w:r>
            <w:r>
              <w:t>___</w:t>
            </w:r>
          </w:p>
          <w:p w:rsidR="00BB2FC4" w:rsidRPr="00A600FC" w:rsidRDefault="00BB2FC4" w:rsidP="00BB2FC4">
            <w:pPr>
              <w:pStyle w:val="ad"/>
            </w:pPr>
            <w:r>
              <w:t>_</w:t>
            </w:r>
            <w:r w:rsidRPr="009D222D">
              <w:t>000</w:t>
            </w:r>
            <w:r>
              <w:t>____</w:t>
            </w:r>
          </w:p>
        </w:tc>
        <w:tc>
          <w:tcPr>
            <w:tcW w:w="992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Default="00BB2FC4" w:rsidP="00BB2FC4">
            <w:pPr>
              <w:pStyle w:val="ad"/>
            </w:pPr>
            <w:r w:rsidRPr="006E57A8">
              <w:t>0x07</w:t>
            </w:r>
          </w:p>
          <w:p w:rsidR="00BB2FC4" w:rsidRDefault="00BB2FC4" w:rsidP="00BB2FC4">
            <w:pPr>
              <w:pStyle w:val="ad"/>
            </w:pPr>
            <w:r w:rsidRPr="006E57A8">
              <w:t>0x7f</w:t>
            </w:r>
          </w:p>
          <w:p w:rsidR="00BB2FC4" w:rsidRDefault="00BB2FC4" w:rsidP="00BB2FC4">
            <w:pPr>
              <w:pStyle w:val="ad"/>
            </w:pPr>
            <w:r w:rsidRPr="006E57A8">
              <w:t>0x0f</w:t>
            </w:r>
          </w:p>
          <w:p w:rsidR="00BB2FC4" w:rsidRDefault="00BB2FC4" w:rsidP="00BB2FC4">
            <w:pPr>
              <w:pStyle w:val="ad"/>
            </w:pPr>
            <w:r w:rsidRPr="006E57A8">
              <w:t>0xf7</w:t>
            </w:r>
          </w:p>
          <w:p w:rsidR="00BB2FC4" w:rsidRDefault="00BB2FC4" w:rsidP="00BB2FC4">
            <w:pPr>
              <w:pStyle w:val="ad"/>
            </w:pPr>
            <w:r w:rsidRPr="006E57A8">
              <w:t>0xf7</w:t>
            </w:r>
          </w:p>
          <w:p w:rsidR="00BB2FC4" w:rsidRDefault="00BB2FC4" w:rsidP="00BB2FC4">
            <w:pPr>
              <w:pStyle w:val="ad"/>
            </w:pPr>
            <w:r w:rsidRPr="006E57A8">
              <w:t>0x77</w:t>
            </w:r>
          </w:p>
          <w:p w:rsidR="00BB2FC4" w:rsidRPr="00591F3D" w:rsidRDefault="00BB2FC4" w:rsidP="00BB2FC4">
            <w:pPr>
              <w:pStyle w:val="ad"/>
            </w:pPr>
            <w:r w:rsidRPr="006E57A8">
              <w:t>0x8f</w:t>
            </w:r>
          </w:p>
        </w:tc>
        <w:tc>
          <w:tcPr>
            <w:tcW w:w="1276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</w:tcPr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00000</w:t>
            </w:r>
            <w:r>
              <w:rPr>
                <w:rFonts w:hint="eastAsia"/>
              </w:rPr>
              <w:t>111</w:t>
            </w:r>
          </w:p>
          <w:p w:rsidR="00BB2FC4" w:rsidRDefault="00BB2FC4" w:rsidP="00BB2FC4">
            <w:pPr>
              <w:pStyle w:val="ad"/>
            </w:pPr>
            <w:r w:rsidRPr="009D222D">
              <w:t>0</w:t>
            </w:r>
            <w:r w:rsidRPr="00090AC5">
              <w:t>1111111</w:t>
            </w:r>
          </w:p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0000</w:t>
            </w:r>
            <w:r>
              <w:rPr>
                <w:rFonts w:hint="eastAsia"/>
              </w:rPr>
              <w:t>1111</w:t>
            </w:r>
          </w:p>
          <w:p w:rsidR="00BB2FC4" w:rsidRDefault="00BB2FC4" w:rsidP="00BB2FC4">
            <w:pPr>
              <w:pStyle w:val="ad"/>
            </w:pPr>
            <w:r w:rsidRPr="00A600FC">
              <w:rPr>
                <w:rFonts w:hint="eastAsia"/>
              </w:rPr>
              <w:t>1111</w:t>
            </w:r>
            <w:r w:rsidRPr="009D222D">
              <w:rPr>
                <w:rFonts w:hint="eastAsia"/>
              </w:rPr>
              <w:t>0</w:t>
            </w:r>
            <w:r w:rsidRPr="00A600FC">
              <w:rPr>
                <w:rFonts w:hint="eastAsia"/>
              </w:rPr>
              <w:t>111</w:t>
            </w:r>
          </w:p>
          <w:p w:rsidR="00BB2FC4" w:rsidRDefault="00BB2FC4" w:rsidP="00BB2FC4">
            <w:pPr>
              <w:pStyle w:val="ad"/>
            </w:pPr>
            <w:r w:rsidRPr="00A600FC">
              <w:rPr>
                <w:rFonts w:hint="eastAsia"/>
              </w:rPr>
              <w:t>1111</w:t>
            </w:r>
            <w:r w:rsidRPr="009D222D">
              <w:rPr>
                <w:rFonts w:hint="eastAsia"/>
              </w:rPr>
              <w:t>0</w:t>
            </w:r>
            <w:r w:rsidRPr="00A600FC">
              <w:rPr>
                <w:rFonts w:hint="eastAsia"/>
              </w:rPr>
              <w:t>111</w:t>
            </w:r>
          </w:p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111</w:t>
            </w: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111</w:t>
            </w:r>
          </w:p>
          <w:p w:rsidR="00BB2FC4" w:rsidRPr="009D222D" w:rsidRDefault="00BB2FC4" w:rsidP="00BB2FC4">
            <w:pPr>
              <w:pStyle w:val="ad"/>
            </w:pPr>
            <w:r w:rsidRPr="00A600FC">
              <w:t>1</w:t>
            </w:r>
            <w:r w:rsidRPr="009D222D">
              <w:t>000</w:t>
            </w:r>
            <w:r w:rsidRPr="00A600FC">
              <w:t>1111</w:t>
            </w:r>
          </w:p>
        </w:tc>
        <w:tc>
          <w:tcPr>
            <w:tcW w:w="1276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</w:tcPr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00000</w:t>
            </w:r>
            <w:r>
              <w:rPr>
                <w:rFonts w:hint="eastAsia"/>
              </w:rPr>
              <w:t>___</w:t>
            </w:r>
          </w:p>
          <w:p w:rsidR="00BB2FC4" w:rsidRDefault="00BB2FC4" w:rsidP="00BB2FC4">
            <w:pPr>
              <w:pStyle w:val="ad"/>
            </w:pPr>
            <w:r w:rsidRPr="009D222D">
              <w:t>0</w:t>
            </w:r>
            <w:r>
              <w:t>_______</w:t>
            </w:r>
          </w:p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0000</w:t>
            </w:r>
            <w:r>
              <w:rPr>
                <w:rFonts w:hint="eastAsia"/>
              </w:rPr>
              <w:t>____</w:t>
            </w:r>
          </w:p>
          <w:p w:rsidR="00BB2FC4" w:rsidRDefault="00BB2FC4" w:rsidP="00BB2FC4">
            <w:pPr>
              <w:pStyle w:val="ad"/>
            </w:pPr>
            <w:r>
              <w:rPr>
                <w:rFonts w:hint="eastAsia"/>
              </w:rPr>
              <w:t>____</w:t>
            </w: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___</w:t>
            </w:r>
          </w:p>
          <w:p w:rsidR="00BB2FC4" w:rsidRDefault="00BB2FC4" w:rsidP="00BB2FC4">
            <w:pPr>
              <w:pStyle w:val="ad"/>
            </w:pPr>
            <w:r>
              <w:rPr>
                <w:rFonts w:hint="eastAsia"/>
              </w:rPr>
              <w:t>____</w:t>
            </w: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___</w:t>
            </w:r>
          </w:p>
          <w:p w:rsidR="00BB2FC4" w:rsidRDefault="00BB2FC4" w:rsidP="00BB2FC4">
            <w:pPr>
              <w:pStyle w:val="ad"/>
            </w:pP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___</w:t>
            </w:r>
            <w:r w:rsidRPr="009D222D">
              <w:rPr>
                <w:rFonts w:hint="eastAsia"/>
              </w:rPr>
              <w:t>0</w:t>
            </w:r>
            <w:r>
              <w:rPr>
                <w:rFonts w:hint="eastAsia"/>
              </w:rPr>
              <w:t>___</w:t>
            </w:r>
          </w:p>
          <w:p w:rsidR="00BB2FC4" w:rsidRPr="009D222D" w:rsidRDefault="00BB2FC4" w:rsidP="00BB2FC4">
            <w:pPr>
              <w:pStyle w:val="ad"/>
            </w:pPr>
            <w:r>
              <w:t>_</w:t>
            </w:r>
            <w:r w:rsidRPr="009D222D">
              <w:t>000</w:t>
            </w:r>
            <w:r>
              <w:t>____</w:t>
            </w:r>
          </w:p>
        </w:tc>
      </w:tr>
    </w:tbl>
    <w:p w:rsidR="00BB2FC4" w:rsidRPr="00DF1606" w:rsidRDefault="00BB2FC4" w:rsidP="00BB2FC4">
      <w:pPr>
        <w:pStyle w:val="0740"/>
        <w:spacing w:before="62" w:after="62"/>
      </w:pPr>
      <w:r>
        <w:rPr>
          <w:rFonts w:hint="eastAsia"/>
        </w:rPr>
        <w:t>打印一行字符的函数定义如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_Ref529988130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程序清单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BB2FC4" w:rsidRDefault="00BB2FC4" w:rsidP="00BB2FC4">
      <w:pPr>
        <w:pStyle w:val="a7"/>
      </w:pPr>
      <w:bookmarkStart w:id="113" w:name="_Ref529988130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bookmarkEnd w:id="113"/>
      <w:r>
        <w:t xml:space="preserve">  </w:t>
      </w:r>
      <w:r>
        <w:t>打印字符函数定义</w:t>
      </w:r>
    </w:p>
    <w:p w:rsidR="00BB2FC4" w:rsidRPr="00DA54C3" w:rsidRDefault="00BB2FC4" w:rsidP="00DA54C3">
      <w:pPr>
        <w:pStyle w:val="a5"/>
      </w:pPr>
      <w:r>
        <w:t xml:space="preserve">1   </w:t>
      </w:r>
      <w:r w:rsidRPr="00DA54C3">
        <w:t>void am_printer_m150_print_line_char(am_m150_handle_t  handle,</w:t>
      </w:r>
    </w:p>
    <w:p w:rsidR="00BB2FC4" w:rsidRPr="00DA54C3" w:rsidRDefault="00BB2FC4" w:rsidP="00DA54C3">
      <w:pPr>
        <w:pStyle w:val="a5"/>
      </w:pPr>
      <w:r w:rsidRPr="00DA54C3">
        <w:t>2                                   unsigned char*      data_buf)</w:t>
      </w:r>
    </w:p>
    <w:p w:rsidR="00BB2FC4" w:rsidRPr="00DA54C3" w:rsidRDefault="00BB2FC4" w:rsidP="00DA54C3">
      <w:pPr>
        <w:pStyle w:val="a5"/>
      </w:pPr>
      <w:r w:rsidRPr="00DA54C3">
        <w:t xml:space="preserve">3 </w:t>
      </w:r>
      <w:r w:rsidRPr="00DA54C3">
        <w:tab/>
        <w:t>{</w:t>
      </w:r>
    </w:p>
    <w:p w:rsidR="00BB2FC4" w:rsidRPr="00DA54C3" w:rsidRDefault="00BB2FC4" w:rsidP="00DA54C3">
      <w:pPr>
        <w:pStyle w:val="a5"/>
      </w:pPr>
      <w:r w:rsidRPr="00DA54C3">
        <w:t xml:space="preserve">4 </w:t>
      </w:r>
      <w:r w:rsidRPr="00DA54C3">
        <w:tab/>
        <w:t xml:space="preserve">    unsigned char i;</w:t>
      </w:r>
    </w:p>
    <w:p w:rsidR="00BB2FC4" w:rsidRPr="00DA54C3" w:rsidRDefault="00BB2FC4" w:rsidP="00DA54C3">
      <w:pPr>
        <w:pStyle w:val="a5"/>
      </w:pPr>
      <w:r w:rsidRPr="00DA54C3">
        <w:t xml:space="preserve">5 </w:t>
      </w:r>
      <w:r w:rsidRPr="00DA54C3">
        <w:tab/>
        <w:t xml:space="preserve">    am_m150_dev_t *p_m150_dev = handle;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 xml:space="preserve">6 </w:t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  <w:t xml:space="preserve">// </w:t>
      </w:r>
      <w:r w:rsidRPr="00DA54C3">
        <w:rPr>
          <w:rFonts w:hint="eastAsia"/>
        </w:rPr>
        <w:t>连接时钟脉冲引脚中断服务函数</w:t>
      </w:r>
    </w:p>
    <w:p w:rsidR="00BB2FC4" w:rsidRPr="00DA54C3" w:rsidRDefault="00BB2FC4" w:rsidP="00DA54C3">
      <w:pPr>
        <w:pStyle w:val="a5"/>
      </w:pPr>
      <w:r w:rsidRPr="00DA54C3">
        <w:t xml:space="preserve">7 </w:t>
      </w:r>
      <w:r w:rsidRPr="00DA54C3">
        <w:tab/>
        <w:t xml:space="preserve">    am_gpio_trigger_connect(p_m150_dev-&gt;p_info-&gt;tir_pin,</w:t>
      </w:r>
    </w:p>
    <w:p w:rsidR="00BB2FC4" w:rsidRPr="00DA54C3" w:rsidRDefault="00BB2FC4" w:rsidP="00DA54C3">
      <w:pPr>
        <w:pStyle w:val="a5"/>
      </w:pPr>
      <w:r w:rsidRPr="00DA54C3">
        <w:t xml:space="preserve">8 </w:t>
      </w:r>
      <w:r w:rsidRPr="00DA54C3">
        <w:tab/>
      </w:r>
      <w:r w:rsidRPr="00DA54C3">
        <w:tab/>
      </w:r>
      <w:r w:rsidRPr="00DA54C3">
        <w:tab/>
      </w:r>
      <w:r w:rsidRPr="00DA54C3">
        <w:tab/>
      </w:r>
      <w:r w:rsidRPr="00DA54C3">
        <w:tab/>
      </w:r>
      <w:r w:rsidRPr="00DA54C3">
        <w:tab/>
        <w:t xml:space="preserve">     __gpio_isr_handler,</w:t>
      </w:r>
    </w:p>
    <w:p w:rsidR="00BB2FC4" w:rsidRPr="00DA54C3" w:rsidRDefault="00BB2FC4" w:rsidP="00DA54C3">
      <w:pPr>
        <w:pStyle w:val="a5"/>
      </w:pPr>
      <w:r w:rsidRPr="00DA54C3">
        <w:t>9                            p_m150_dev);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10</w:t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  <w:t xml:space="preserve">// </w:t>
      </w:r>
      <w:r w:rsidRPr="00DA54C3">
        <w:rPr>
          <w:rFonts w:hint="eastAsia"/>
        </w:rPr>
        <w:t>配置时钟脉冲引脚中断触发方式</w:t>
      </w:r>
    </w:p>
    <w:p w:rsidR="00BB2FC4" w:rsidRPr="00DA54C3" w:rsidRDefault="00BB2FC4" w:rsidP="00DA54C3">
      <w:pPr>
        <w:pStyle w:val="a5"/>
      </w:pPr>
      <w:r w:rsidRPr="00DA54C3">
        <w:t>11</w:t>
      </w:r>
      <w:r w:rsidRPr="00DA54C3">
        <w:tab/>
        <w:t xml:space="preserve">    am_gpio_trigger_cfg(p_m150_dev-&gt;p_info-&gt;tir_pin,</w:t>
      </w:r>
    </w:p>
    <w:p w:rsidR="00BB2FC4" w:rsidRPr="00DA54C3" w:rsidRDefault="00BB2FC4" w:rsidP="00DA54C3">
      <w:pPr>
        <w:pStyle w:val="a5"/>
      </w:pPr>
      <w:r w:rsidRPr="00DA54C3">
        <w:t>12</w:t>
      </w:r>
      <w:r w:rsidRPr="00DA54C3">
        <w:tab/>
        <w:t xml:space="preserve">                     AM_GPIO_TRIGGER_BOTH_EDGES);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13</w:t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  <w:t xml:space="preserve">// </w:t>
      </w:r>
      <w:r w:rsidRPr="00DA54C3">
        <w:rPr>
          <w:rFonts w:hint="eastAsia"/>
        </w:rPr>
        <w:t>寻找第一行地址</w:t>
      </w:r>
    </w:p>
    <w:p w:rsidR="00BB2FC4" w:rsidRPr="00DA54C3" w:rsidRDefault="00BB2FC4" w:rsidP="00DA54C3">
      <w:pPr>
        <w:pStyle w:val="a5"/>
      </w:pPr>
      <w:r w:rsidRPr="00DA54C3">
        <w:t>14</w:t>
      </w:r>
      <w:r w:rsidRPr="00DA54C3">
        <w:tab/>
        <w:t xml:space="preserve">    __addr_search(0, p_m150_dev-&gt;p_info-&gt;p_addr_buf, data_buf);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15</w:t>
      </w:r>
      <w:r w:rsidRPr="00DA54C3">
        <w:rPr>
          <w:rFonts w:hint="eastAsia"/>
        </w:rPr>
        <w:tab/>
        <w:t xml:space="preserve">    am_gpio_set(p_m150_dev-&gt;p_info-&gt;mot_pin, 0);</w:t>
      </w:r>
      <w:r w:rsidRPr="00DA54C3">
        <w:tab/>
      </w:r>
      <w:r w:rsidRPr="00DA54C3">
        <w:rPr>
          <w:rFonts w:hint="eastAsia"/>
        </w:rPr>
        <w:t>//</w:t>
      </w:r>
      <w:r w:rsidRPr="00DA54C3">
        <w:t xml:space="preserve"> </w:t>
      </w:r>
      <w:r w:rsidRPr="00DA54C3">
        <w:rPr>
          <w:rFonts w:hint="eastAsia"/>
        </w:rPr>
        <w:t>打开电机</w:t>
      </w:r>
    </w:p>
    <w:p w:rsidR="00BB2FC4" w:rsidRPr="00DA54C3" w:rsidRDefault="00BB2FC4" w:rsidP="00DA54C3">
      <w:pPr>
        <w:pStyle w:val="a5"/>
      </w:pPr>
      <w:r w:rsidRPr="00DA54C3">
        <w:t>16</w:t>
      </w:r>
      <w:r w:rsidRPr="00DA54C3">
        <w:tab/>
        <w:t xml:space="preserve">    am_udelay (10);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17</w:t>
      </w:r>
      <w:r w:rsidRPr="00DA54C3">
        <w:rPr>
          <w:rFonts w:hint="eastAsia"/>
        </w:rPr>
        <w:tab/>
        <w:t xml:space="preserve">    for (i = 1; i &lt;= 7; i++) {                    </w:t>
      </w:r>
      <w:r w:rsidRPr="00DA54C3">
        <w:tab/>
      </w:r>
      <w:r w:rsidRPr="00DA54C3">
        <w:tab/>
      </w:r>
      <w:r w:rsidRPr="00DA54C3">
        <w:rPr>
          <w:rFonts w:hint="eastAsia"/>
        </w:rPr>
        <w:t xml:space="preserve">// </w:t>
      </w:r>
      <w:r w:rsidRPr="00DA54C3">
        <w:rPr>
          <w:rFonts w:hint="eastAsia"/>
        </w:rPr>
        <w:t>循环打印</w:t>
      </w:r>
      <w:r w:rsidRPr="00DA54C3">
        <w:rPr>
          <w:rFonts w:hint="eastAsia"/>
        </w:rPr>
        <w:t>7</w:t>
      </w:r>
      <w:r w:rsidRPr="00DA54C3">
        <w:rPr>
          <w:rFonts w:hint="eastAsia"/>
        </w:rPr>
        <w:t>行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18</w:t>
      </w:r>
      <w:r w:rsidRPr="00DA54C3">
        <w:rPr>
          <w:rFonts w:hint="eastAsia"/>
        </w:rPr>
        <w:tab/>
        <w:t xml:space="preserve">        __print_point_line(p_m150_dev);         </w:t>
      </w:r>
      <w:r w:rsidRPr="00DA54C3">
        <w:tab/>
      </w:r>
      <w:r w:rsidRPr="00DA54C3">
        <w:rPr>
          <w:rFonts w:hint="eastAsia"/>
        </w:rPr>
        <w:t xml:space="preserve">// </w:t>
      </w:r>
      <w:r w:rsidRPr="00DA54C3">
        <w:rPr>
          <w:rFonts w:hint="eastAsia"/>
        </w:rPr>
        <w:t>打印一行墨点</w:t>
      </w:r>
    </w:p>
    <w:p w:rsidR="00BB2FC4" w:rsidRPr="00DA54C3" w:rsidRDefault="00BB2FC4" w:rsidP="00DA54C3">
      <w:pPr>
        <w:pStyle w:val="a5"/>
      </w:pPr>
      <w:r w:rsidRPr="00DA54C3">
        <w:t>19</w:t>
      </w:r>
      <w:r w:rsidRPr="00DA54C3">
        <w:tab/>
        <w:t xml:space="preserve">        if(i &lt; 7){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20</w:t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</w:r>
      <w:r w:rsidRPr="00DA54C3">
        <w:rPr>
          <w:rFonts w:hint="eastAsia"/>
        </w:rPr>
        <w:tab/>
        <w:t xml:space="preserve">// </w:t>
      </w:r>
      <w:r w:rsidRPr="00DA54C3">
        <w:rPr>
          <w:rFonts w:hint="eastAsia"/>
        </w:rPr>
        <w:t>寻找下一行地址</w:t>
      </w:r>
    </w:p>
    <w:p w:rsidR="00BB2FC4" w:rsidRPr="00DA54C3" w:rsidRDefault="00BB2FC4" w:rsidP="00DA54C3">
      <w:pPr>
        <w:pStyle w:val="a5"/>
      </w:pPr>
      <w:r w:rsidRPr="00DA54C3">
        <w:t>21</w:t>
      </w:r>
      <w:r w:rsidRPr="00DA54C3">
        <w:tab/>
        <w:t xml:space="preserve">            __addr_search(i, p_m150_dev-&gt;p_info-&gt;p_addr_buf, data_buf);</w:t>
      </w:r>
    </w:p>
    <w:p w:rsidR="00BB2FC4" w:rsidRPr="00DA54C3" w:rsidRDefault="00BB2FC4" w:rsidP="00DA54C3">
      <w:pPr>
        <w:pStyle w:val="a5"/>
      </w:pPr>
      <w:r w:rsidRPr="00DA54C3">
        <w:t>22</w:t>
      </w:r>
      <w:r w:rsidRPr="00DA54C3">
        <w:tab/>
        <w:t xml:space="preserve">        }</w:t>
      </w:r>
    </w:p>
    <w:p w:rsidR="00BB2FC4" w:rsidRPr="00DA54C3" w:rsidRDefault="00BB2FC4" w:rsidP="00DA54C3">
      <w:pPr>
        <w:pStyle w:val="a5"/>
      </w:pPr>
      <w:r w:rsidRPr="00DA54C3">
        <w:t>23</w:t>
      </w:r>
      <w:r w:rsidRPr="00DA54C3">
        <w:tab/>
        <w:t xml:space="preserve">    }</w:t>
      </w:r>
    </w:p>
    <w:p w:rsidR="00BB2FC4" w:rsidRPr="00DA54C3" w:rsidRDefault="00BB2FC4" w:rsidP="00DA54C3">
      <w:pPr>
        <w:pStyle w:val="a5"/>
      </w:pPr>
      <w:r w:rsidRPr="00DA54C3">
        <w:rPr>
          <w:rFonts w:hint="eastAsia"/>
        </w:rPr>
        <w:t>24</w:t>
      </w:r>
      <w:r w:rsidRPr="00DA54C3">
        <w:rPr>
          <w:rFonts w:hint="eastAsia"/>
        </w:rPr>
        <w:tab/>
        <w:t xml:space="preserve">    __print_end(p_m150_dev);               </w:t>
      </w:r>
      <w:r w:rsidRPr="00DA54C3">
        <w:tab/>
      </w:r>
      <w:r w:rsidRPr="00DA54C3">
        <w:tab/>
      </w:r>
      <w:r w:rsidRPr="00DA54C3">
        <w:rPr>
          <w:rFonts w:hint="eastAsia"/>
        </w:rPr>
        <w:t>//</w:t>
      </w:r>
      <w:r w:rsidRPr="00DA54C3">
        <w:rPr>
          <w:rFonts w:hint="eastAsia"/>
        </w:rPr>
        <w:t>打印结束</w:t>
      </w:r>
    </w:p>
    <w:p w:rsidR="00BB2FC4" w:rsidRPr="00DA54C3" w:rsidRDefault="00BB2FC4" w:rsidP="00DA54C3">
      <w:pPr>
        <w:pStyle w:val="a5"/>
      </w:pPr>
      <w:r w:rsidRPr="00DA54C3">
        <w:t>25</w:t>
      </w:r>
      <w:r w:rsidRPr="00DA54C3">
        <w:tab/>
        <w:t>}</w:t>
      </w:r>
    </w:p>
    <w:p w:rsidR="00BB2FC4" w:rsidRDefault="00BB2FC4" w:rsidP="00D65F6E">
      <w:pPr>
        <w:pStyle w:val="0740"/>
        <w:numPr>
          <w:ilvl w:val="0"/>
          <w:numId w:val="23"/>
        </w:numPr>
        <w:spacing w:before="62" w:after="62"/>
      </w:pPr>
      <w:r>
        <w:rPr>
          <w:rFonts w:hint="eastAsia"/>
        </w:rPr>
        <w:t>打印一行汉字</w:t>
      </w:r>
    </w:p>
    <w:p w:rsidR="00BB2FC4" w:rsidRDefault="00BB2FC4" w:rsidP="00BB2FC4">
      <w:pPr>
        <w:pStyle w:val="0740"/>
        <w:spacing w:before="62" w:after="62"/>
      </w:pPr>
      <w:r>
        <w:rPr>
          <w:rFonts w:hint="eastAsia"/>
        </w:rPr>
        <w:t>汉字是由</w:t>
      </w:r>
      <w:r>
        <w:rPr>
          <w:rFonts w:hint="eastAsia"/>
        </w:rPr>
        <w:t>11x12</w:t>
      </w:r>
      <w:r>
        <w:rPr>
          <w:rFonts w:hint="eastAsia"/>
        </w:rPr>
        <w:t>的点阵组成，</w:t>
      </w:r>
      <w:r w:rsidRPr="00EB3CC4">
        <w:t>将一个打印电磁阀可打印的</w:t>
      </w:r>
      <w:r w:rsidRPr="00EB3CC4">
        <w:t>24</w:t>
      </w:r>
      <w:r>
        <w:t>个点分成</w:t>
      </w:r>
      <w:r>
        <w:t>2</w:t>
      </w:r>
      <w:r>
        <w:t>个相等的部分</w:t>
      </w:r>
      <w:r>
        <w:rPr>
          <w:rFonts w:hint="eastAsia"/>
        </w:rPr>
        <w:t>，</w:t>
      </w:r>
      <w:r w:rsidRPr="00EB3CC4">
        <w:t>并且一个部分中的</w:t>
      </w:r>
      <w:r>
        <w:t>12</w:t>
      </w:r>
      <w:r w:rsidRPr="00EB3CC4">
        <w:t>个点用作一列</w:t>
      </w:r>
      <w:r>
        <w:rPr>
          <w:rFonts w:hint="eastAsia"/>
        </w:rPr>
        <w:t>，</w:t>
      </w:r>
      <w:r w:rsidRPr="00EB3CC4">
        <w:t>即用于打印的</w:t>
      </w:r>
      <w:r>
        <w:t>11</w:t>
      </w:r>
      <w:r>
        <w:t>个点和用于</w:t>
      </w:r>
      <w:proofErr w:type="gramStart"/>
      <w:r>
        <w:t>列空间</w:t>
      </w:r>
      <w:proofErr w:type="gramEnd"/>
      <w:r>
        <w:t>的一个点。因此</w:t>
      </w:r>
      <w:r w:rsidRPr="00EB3CC4">
        <w:t>一个点线由</w:t>
      </w:r>
      <w:r w:rsidRPr="00EB3CC4">
        <w:t>96</w:t>
      </w:r>
      <w:r w:rsidRPr="00EB3CC4">
        <w:t>个点形成，其被分成</w:t>
      </w:r>
      <w:r>
        <w:t>8</w:t>
      </w:r>
      <w:r w:rsidRPr="00EB3CC4">
        <w:t>个部分并且可以通过在送</w:t>
      </w:r>
      <w:proofErr w:type="gramStart"/>
      <w:r w:rsidRPr="00EB3CC4">
        <w:t>纸方向</w:t>
      </w:r>
      <w:proofErr w:type="gramEnd"/>
      <w:r w:rsidRPr="00EB3CC4">
        <w:t>上重复</w:t>
      </w:r>
      <w:r>
        <w:t>12</w:t>
      </w:r>
      <w:r w:rsidRPr="00EB3CC4">
        <w:t>次获得</w:t>
      </w:r>
      <w:r>
        <w:t>11×12</w:t>
      </w:r>
      <w:r>
        <w:t>点阵的汉字</w:t>
      </w:r>
      <w:r>
        <w:rPr>
          <w:rFonts w:hint="eastAsia"/>
        </w:rPr>
        <w:t>，</w:t>
      </w:r>
      <w:r>
        <w:t>如</w:t>
      </w:r>
      <w:r>
        <w:fldChar w:fldCharType="begin"/>
      </w:r>
      <w:r>
        <w:instrText xml:space="preserve"> REF _Ref529900892 \h </w:instrText>
      </w:r>
      <w:r>
        <w:fldChar w:fldCharType="separate"/>
      </w:r>
      <w:r w:rsidR="000345AF">
        <w:rPr>
          <w:rFonts w:hint="eastAsia"/>
        </w:rPr>
        <w:t>图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8</w:t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BB2FC4" w:rsidRDefault="00BB2FC4" w:rsidP="00BB2FC4">
      <w:pPr>
        <w:keepNext/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345835BD" wp14:editId="3712643F">
            <wp:extent cx="4829175" cy="1390650"/>
            <wp:effectExtent l="0" t="0" r="0" b="0"/>
            <wp:docPr id="14" name="图片 14" descr="应用方案_打印机打印汉字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应用方案_打印机打印汉字卡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886466" w:rsidRDefault="00BB2FC4" w:rsidP="00BB2FC4">
      <w:pPr>
        <w:pStyle w:val="a7"/>
        <w:rPr>
          <w:rStyle w:val="Charf1"/>
          <w:sz w:val="18"/>
          <w:szCs w:val="18"/>
        </w:rPr>
      </w:pPr>
      <w:bookmarkStart w:id="114" w:name="_Ref52990089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8</w:t>
      </w:r>
      <w:r>
        <w:fldChar w:fldCharType="end"/>
      </w:r>
      <w:bookmarkEnd w:id="114"/>
      <w:r>
        <w:t xml:space="preserve">  11x12</w:t>
      </w:r>
      <w:r>
        <w:t>点阵汉字</w:t>
      </w:r>
      <w:r>
        <w:rPr>
          <w:rFonts w:hint="eastAsia"/>
        </w:rPr>
        <w:t>-</w:t>
      </w:r>
      <w:r>
        <w:t>卡</w:t>
      </w:r>
    </w:p>
    <w:p w:rsidR="00BB2FC4" w:rsidRDefault="00BB2FC4" w:rsidP="00DA54C3">
      <w:pPr>
        <w:pStyle w:val="23"/>
        <w:spacing w:before="62" w:after="62"/>
        <w:rPr>
          <w:lang w:val="de-DE"/>
        </w:rPr>
      </w:pPr>
      <w:r>
        <w:rPr>
          <w:lang w:val="de-DE"/>
        </w:rPr>
        <w:t>以打印一行</w:t>
      </w:r>
      <w:r>
        <w:rPr>
          <w:rFonts w:hint="eastAsia"/>
          <w:lang w:val="de-DE"/>
        </w:rPr>
        <w:t>8</w:t>
      </w:r>
      <w:r>
        <w:rPr>
          <w:rFonts w:hint="eastAsia"/>
          <w:lang w:val="de-DE"/>
        </w:rPr>
        <w:t>个</w:t>
      </w:r>
      <w:r>
        <w:rPr>
          <w:lang w:val="de-DE"/>
        </w:rPr>
        <w:t>汉字中的第</w:t>
      </w:r>
      <w:r>
        <w:rPr>
          <w:rFonts w:hint="eastAsia"/>
          <w:lang w:val="de-DE"/>
        </w:rPr>
        <w:t>2</w:t>
      </w:r>
      <w:r>
        <w:rPr>
          <w:rFonts w:hint="eastAsia"/>
          <w:lang w:val="de-DE"/>
        </w:rPr>
        <w:t>个汉字‘</w:t>
      </w:r>
      <w:r>
        <w:rPr>
          <w:lang w:val="de-DE"/>
        </w:rPr>
        <w:t>卡</w:t>
      </w:r>
      <w:r>
        <w:rPr>
          <w:rFonts w:hint="eastAsia"/>
          <w:lang w:val="de-DE"/>
        </w:rPr>
        <w:t>’</w:t>
      </w:r>
      <w:r>
        <w:rPr>
          <w:lang w:val="de-DE"/>
        </w:rPr>
        <w:t>为例</w:t>
      </w:r>
      <w:r w:rsidR="00DA54C3">
        <w:rPr>
          <w:rFonts w:hint="eastAsia"/>
          <w:lang w:val="de-DE"/>
        </w:rPr>
        <w:t>，</w:t>
      </w:r>
      <w:r>
        <w:rPr>
          <w:rFonts w:hint="eastAsia"/>
          <w:lang w:val="de-DE"/>
        </w:rPr>
        <w:t>汉字‘卡’在字库中的编码为：</w:t>
      </w:r>
    </w:p>
    <w:p w:rsidR="00BB2FC4" w:rsidRPr="00782DCB" w:rsidRDefault="00BB2FC4" w:rsidP="00DA54C3">
      <w:pPr>
        <w:pStyle w:val="a5"/>
      </w:pPr>
      <w:r>
        <w:t>0x08,0x08,0x0f,0x08,0x08,0xff,0x08,0x0e</w:t>
      </w:r>
      <w:r w:rsidRPr="00782DCB">
        <w:t>,0x09,0x08,0x08,0x08,</w:t>
      </w:r>
    </w:p>
    <w:p w:rsidR="00BB2FC4" w:rsidRDefault="00BB2FC4" w:rsidP="00DA54C3">
      <w:pPr>
        <w:pStyle w:val="a5"/>
      </w:pPr>
      <w:r>
        <w:t>0x00,0x00,0xc</w:t>
      </w:r>
      <w:r w:rsidRPr="00782DCB">
        <w:t>0,0x00,0x0</w:t>
      </w:r>
      <w:r>
        <w:t>0,0xe</w:t>
      </w:r>
      <w:r w:rsidRPr="00782DCB">
        <w:t>0,0x00,0x00,0x80,0x40,0x00,0x00,</w:t>
      </w:r>
    </w:p>
    <w:p w:rsidR="00BB2FC4" w:rsidRDefault="00BB2FC4" w:rsidP="00BB2FC4">
      <w:pPr>
        <w:spacing w:before="62" w:after="62"/>
        <w:rPr>
          <w:lang w:val="de-DE"/>
        </w:rPr>
      </w:pPr>
      <w:r>
        <w:rPr>
          <w:rFonts w:hint="eastAsia"/>
          <w:lang w:val="de-DE"/>
        </w:rPr>
        <w:t>汉字转换过程详见</w:t>
      </w:r>
      <w:r>
        <w:rPr>
          <w:lang w:val="de-DE"/>
        </w:rPr>
        <w:fldChar w:fldCharType="begin"/>
      </w:r>
      <w:r>
        <w:rPr>
          <w:lang w:val="de-DE"/>
        </w:rPr>
        <w:instrText xml:space="preserve"> </w:instrText>
      </w:r>
      <w:r>
        <w:rPr>
          <w:rFonts w:hint="eastAsia"/>
          <w:lang w:val="de-DE"/>
        </w:rPr>
        <w:instrText>REF _Ref530040204 \h</w:instrText>
      </w:r>
      <w:r>
        <w:rPr>
          <w:lang w:val="de-DE"/>
        </w:rPr>
        <w:instrText xml:space="preserve"> </w:instrText>
      </w:r>
      <w:r>
        <w:rPr>
          <w:lang w:val="de-DE"/>
        </w:rPr>
      </w:r>
      <w:r>
        <w:rPr>
          <w:lang w:val="de-DE"/>
        </w:rPr>
        <w:fldChar w:fldCharType="separate"/>
      </w:r>
      <w:r w:rsidR="000345AF">
        <w:rPr>
          <w:rFonts w:hint="eastAsia"/>
        </w:rPr>
        <w:t>表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4</w:t>
      </w:r>
      <w:r>
        <w:rPr>
          <w:lang w:val="de-DE"/>
        </w:rPr>
        <w:fldChar w:fldCharType="end"/>
      </w:r>
      <w:r>
        <w:rPr>
          <w:rFonts w:hint="eastAsia"/>
          <w:lang w:val="de-DE"/>
        </w:rPr>
        <w:t>。</w:t>
      </w:r>
    </w:p>
    <w:p w:rsidR="00BB2FC4" w:rsidRDefault="00BB2FC4" w:rsidP="00BB2FC4">
      <w:pPr>
        <w:pStyle w:val="a7"/>
        <w:rPr>
          <w:lang w:val="de-DE"/>
        </w:rPr>
      </w:pPr>
      <w:bookmarkStart w:id="115" w:name="_Ref530040204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4</w:t>
      </w:r>
      <w:r>
        <w:fldChar w:fldCharType="end"/>
      </w:r>
      <w:bookmarkEnd w:id="115"/>
      <w:r>
        <w:t xml:space="preserve">  </w:t>
      </w:r>
      <w:r>
        <w:t>字库汉字转换示例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2"/>
        <w:gridCol w:w="724"/>
        <w:gridCol w:w="938"/>
        <w:gridCol w:w="936"/>
        <w:gridCol w:w="936"/>
        <w:gridCol w:w="965"/>
      </w:tblGrid>
      <w:tr w:rsidR="00BB2FC4" w:rsidRPr="002E1A13" w:rsidTr="00BB2FC4">
        <w:trPr>
          <w:jc w:val="center"/>
        </w:trPr>
        <w:tc>
          <w:tcPr>
            <w:tcW w:w="1436" w:type="dxa"/>
            <w:gridSpan w:val="2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汉字‘卡’</w:t>
            </w:r>
          </w:p>
        </w:tc>
        <w:tc>
          <w:tcPr>
            <w:tcW w:w="1874" w:type="dxa"/>
            <w:gridSpan w:val="2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二进制</w:t>
            </w:r>
          </w:p>
        </w:tc>
        <w:tc>
          <w:tcPr>
            <w:tcW w:w="1901" w:type="dxa"/>
            <w:gridSpan w:val="2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Default="00BB2FC4" w:rsidP="00BB2FC4">
            <w:pPr>
              <w:pStyle w:val="ab"/>
              <w:spacing w:before="62" w:after="6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的位</w:t>
            </w:r>
          </w:p>
        </w:tc>
      </w:tr>
      <w:tr w:rsidR="00BB2FC4" w:rsidRPr="00591F3D" w:rsidTr="00BB2FC4">
        <w:trPr>
          <w:trHeight w:val="128"/>
          <w:jc w:val="center"/>
        </w:trPr>
        <w:tc>
          <w:tcPr>
            <w:tcW w:w="712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0x0f</w:t>
            </w:r>
            <w:r w:rsidRPr="00782DCB">
              <w:rPr>
                <w:lang w:val="de-DE"/>
              </w:rPr>
              <w:t>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0xff</w:t>
            </w:r>
            <w:r w:rsidRPr="00782DCB">
              <w:rPr>
                <w:lang w:val="de-DE"/>
              </w:rPr>
              <w:t>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0x0e</w:t>
            </w:r>
            <w:r w:rsidRPr="00782DCB">
              <w:rPr>
                <w:lang w:val="de-DE"/>
              </w:rPr>
              <w:t>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0x09,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  <w:p w:rsidR="00BB2FC4" w:rsidRPr="00EE5845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0x08,</w:t>
            </w:r>
          </w:p>
        </w:tc>
        <w:tc>
          <w:tcPr>
            <w:tcW w:w="724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0xc</w:t>
            </w:r>
            <w:r w:rsidRPr="00782DCB">
              <w:rPr>
                <w:lang w:val="de-DE"/>
              </w:rPr>
              <w:t>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0xe</w:t>
            </w:r>
            <w:r w:rsidRPr="00782DCB">
              <w:rPr>
                <w:lang w:val="de-DE"/>
              </w:rPr>
              <w:t>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0x80,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0x40,</w:t>
            </w:r>
          </w:p>
          <w:p w:rsidR="00BB2FC4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  <w:p w:rsidR="00BB2FC4" w:rsidRPr="00EE5845" w:rsidRDefault="00BB2FC4" w:rsidP="00E972D8">
            <w:pPr>
              <w:pStyle w:val="ad"/>
              <w:rPr>
                <w:lang w:val="de-DE"/>
              </w:rPr>
            </w:pPr>
            <w:r w:rsidRPr="00782DCB">
              <w:rPr>
                <w:lang w:val="de-DE"/>
              </w:rPr>
              <w:t>0x00,</w:t>
            </w:r>
          </w:p>
        </w:tc>
        <w:tc>
          <w:tcPr>
            <w:tcW w:w="938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</w:pPr>
            <w:r>
              <w:rPr>
                <w:rFonts w:hint="eastAsia"/>
              </w:rPr>
              <w:t>00001000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Default="00BB2FC4" w:rsidP="00E972D8">
            <w:pPr>
              <w:pStyle w:val="ad"/>
            </w:pPr>
            <w:r>
              <w:t>00001111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Default="00BB2FC4" w:rsidP="00E972D8">
            <w:pPr>
              <w:pStyle w:val="ad"/>
            </w:pPr>
            <w:r>
              <w:t>11111111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Default="00BB2FC4" w:rsidP="00E972D8">
            <w:pPr>
              <w:pStyle w:val="ad"/>
            </w:pPr>
            <w:r>
              <w:t>00001110</w:t>
            </w:r>
          </w:p>
          <w:p w:rsidR="00BB2FC4" w:rsidRDefault="00BB2FC4" w:rsidP="00E972D8">
            <w:pPr>
              <w:pStyle w:val="ad"/>
            </w:pPr>
            <w:r>
              <w:t>00001001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Default="00BB2FC4" w:rsidP="00E972D8">
            <w:pPr>
              <w:pStyle w:val="ad"/>
            </w:pPr>
            <w:r>
              <w:t>00001000</w:t>
            </w:r>
          </w:p>
          <w:p w:rsidR="00BB2FC4" w:rsidRPr="00591F3D" w:rsidRDefault="00BB2FC4" w:rsidP="00E972D8">
            <w:pPr>
              <w:pStyle w:val="ad"/>
            </w:pPr>
            <w:r>
              <w:t>00001000</w:t>
            </w:r>
          </w:p>
        </w:tc>
        <w:tc>
          <w:tcPr>
            <w:tcW w:w="936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</w:pPr>
            <w:r w:rsidRPr="005D0BB4">
              <w:rPr>
                <w:rFonts w:hint="eastAsia"/>
              </w:rPr>
              <w:t>0</w:t>
            </w:r>
            <w:r>
              <w:t>0000000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Default="00BB2FC4" w:rsidP="00E972D8">
            <w:pPr>
              <w:pStyle w:val="ad"/>
            </w:pPr>
            <w:r>
              <w:t>11000000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Default="00BB2FC4" w:rsidP="00E972D8">
            <w:pPr>
              <w:pStyle w:val="ad"/>
            </w:pPr>
            <w:r>
              <w:t>11100000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Default="00BB2FC4" w:rsidP="00E972D8">
            <w:pPr>
              <w:pStyle w:val="ad"/>
            </w:pPr>
            <w:r>
              <w:t>10000000</w:t>
            </w:r>
          </w:p>
          <w:p w:rsidR="00BB2FC4" w:rsidRDefault="00BB2FC4" w:rsidP="00E972D8">
            <w:pPr>
              <w:pStyle w:val="ad"/>
            </w:pPr>
            <w:r>
              <w:t>01000000</w:t>
            </w:r>
          </w:p>
          <w:p w:rsidR="00BB2FC4" w:rsidRDefault="00BB2FC4" w:rsidP="00E972D8">
            <w:pPr>
              <w:pStyle w:val="ad"/>
            </w:pPr>
            <w:r>
              <w:t>00000000</w:t>
            </w:r>
          </w:p>
          <w:p w:rsidR="00BB2FC4" w:rsidRPr="004201AA" w:rsidRDefault="00BB2FC4" w:rsidP="00E972D8">
            <w:pPr>
              <w:pStyle w:val="ad"/>
              <w:rPr>
                <w:color w:val="FF0000"/>
              </w:rPr>
            </w:pPr>
            <w:r>
              <w:t>00000000</w:t>
            </w:r>
          </w:p>
        </w:tc>
        <w:tc>
          <w:tcPr>
            <w:tcW w:w="936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</w:pPr>
            <w:r>
              <w:rPr>
                <w:rFonts w:hint="eastAsia"/>
              </w:rPr>
              <w:t>____1___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Default="00BB2FC4" w:rsidP="00E972D8">
            <w:pPr>
              <w:pStyle w:val="ad"/>
            </w:pPr>
            <w:r>
              <w:t>____1111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Default="00BB2FC4" w:rsidP="00E972D8">
            <w:pPr>
              <w:pStyle w:val="ad"/>
            </w:pPr>
            <w:r>
              <w:t>11111111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Default="00BB2FC4" w:rsidP="00E972D8">
            <w:pPr>
              <w:pStyle w:val="ad"/>
            </w:pPr>
            <w:r>
              <w:t>____111_</w:t>
            </w:r>
          </w:p>
          <w:p w:rsidR="00BB2FC4" w:rsidRDefault="00BB2FC4" w:rsidP="00E972D8">
            <w:pPr>
              <w:pStyle w:val="ad"/>
            </w:pPr>
            <w:r>
              <w:t>____1__1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Default="00BB2FC4" w:rsidP="00E972D8">
            <w:pPr>
              <w:pStyle w:val="ad"/>
            </w:pPr>
            <w:r>
              <w:t>____1___</w:t>
            </w:r>
          </w:p>
          <w:p w:rsidR="00BB2FC4" w:rsidRPr="00A600FC" w:rsidRDefault="00BB2FC4" w:rsidP="00E972D8">
            <w:pPr>
              <w:pStyle w:val="ad"/>
            </w:pPr>
            <w:r>
              <w:t>____1___</w:t>
            </w:r>
          </w:p>
        </w:tc>
        <w:tc>
          <w:tcPr>
            <w:tcW w:w="965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E972D8">
            <w:pPr>
              <w:pStyle w:val="ad"/>
            </w:pPr>
            <w:r>
              <w:rPr>
                <w:rFonts w:hint="eastAsia"/>
              </w:rPr>
              <w:t>________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Default="00BB2FC4" w:rsidP="00E972D8">
            <w:pPr>
              <w:pStyle w:val="ad"/>
            </w:pPr>
            <w:r>
              <w:t>11______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Default="00BB2FC4" w:rsidP="00E972D8">
            <w:pPr>
              <w:pStyle w:val="ad"/>
            </w:pPr>
            <w:r>
              <w:t>111_____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Default="00BB2FC4" w:rsidP="00E972D8">
            <w:pPr>
              <w:pStyle w:val="ad"/>
            </w:pPr>
            <w:r>
              <w:t>1_______</w:t>
            </w:r>
          </w:p>
          <w:p w:rsidR="00BB2FC4" w:rsidRDefault="00BB2FC4" w:rsidP="00E972D8">
            <w:pPr>
              <w:pStyle w:val="ad"/>
            </w:pPr>
            <w:r>
              <w:t>_1______</w:t>
            </w:r>
          </w:p>
          <w:p w:rsidR="00BB2FC4" w:rsidRDefault="00BB2FC4" w:rsidP="00E972D8">
            <w:pPr>
              <w:pStyle w:val="ad"/>
            </w:pPr>
            <w:r>
              <w:t>________</w:t>
            </w:r>
          </w:p>
          <w:p w:rsidR="00BB2FC4" w:rsidRPr="004201AA" w:rsidRDefault="00BB2FC4" w:rsidP="00E972D8">
            <w:pPr>
              <w:pStyle w:val="ad"/>
              <w:rPr>
                <w:color w:val="FF0000"/>
              </w:rPr>
            </w:pPr>
            <w:r>
              <w:t>________</w:t>
            </w:r>
          </w:p>
        </w:tc>
      </w:tr>
    </w:tbl>
    <w:p w:rsidR="00BB2FC4" w:rsidRDefault="00BB2FC4" w:rsidP="00BB2FC4">
      <w:pPr>
        <w:pStyle w:val="0740"/>
        <w:spacing w:before="62" w:after="62"/>
        <w:rPr>
          <w:lang w:val="de-DE"/>
        </w:rPr>
      </w:pPr>
      <w:r>
        <w:rPr>
          <w:rFonts w:hint="eastAsia"/>
        </w:rPr>
        <w:t>打印一行汉字</w:t>
      </w:r>
      <w:r>
        <w:rPr>
          <w:rFonts w:hint="eastAsia"/>
          <w:lang w:val="de-DE"/>
        </w:rPr>
        <w:t>的</w:t>
      </w:r>
      <w:r>
        <w:rPr>
          <w:rFonts w:hint="eastAsia"/>
        </w:rPr>
        <w:t>函数定义如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_Ref530044358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程序清单</w:t>
      </w:r>
      <w:r w:rsidR="000345AF">
        <w:rPr>
          <w:noProof/>
        </w:rPr>
        <w:t>2</w:t>
      </w:r>
      <w:r w:rsidR="000345AF">
        <w:t>.</w:t>
      </w:r>
      <w:r w:rsidR="000345AF">
        <w:rPr>
          <w:noProof/>
        </w:rPr>
        <w:t>4</w:t>
      </w:r>
      <w:r>
        <w:fldChar w:fldCharType="end"/>
      </w:r>
      <w:r>
        <w:rPr>
          <w:rFonts w:hint="eastAsia"/>
        </w:rPr>
        <w:t>所示</w:t>
      </w:r>
      <w:r>
        <w:rPr>
          <w:rFonts w:hint="eastAsia"/>
          <w:lang w:val="de-DE"/>
        </w:rPr>
        <w:t>。</w:t>
      </w:r>
    </w:p>
    <w:p w:rsidR="00BB2FC4" w:rsidRDefault="00BB2FC4" w:rsidP="00BB2FC4">
      <w:pPr>
        <w:pStyle w:val="a7"/>
        <w:rPr>
          <w:lang w:val="de-DE"/>
        </w:rPr>
      </w:pPr>
      <w:bookmarkStart w:id="116" w:name="_Ref530044358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4</w:t>
      </w:r>
      <w:r>
        <w:fldChar w:fldCharType="end"/>
      </w:r>
      <w:bookmarkEnd w:id="116"/>
      <w:r>
        <w:t xml:space="preserve">  </w:t>
      </w:r>
      <w:r>
        <w:t>打印汉字函数定义</w:t>
      </w:r>
    </w:p>
    <w:p w:rsidR="00BB2FC4" w:rsidRPr="00D91DC7" w:rsidRDefault="00BB2FC4" w:rsidP="00DA54C3">
      <w:pPr>
        <w:pStyle w:val="a5"/>
      </w:pPr>
      <w:r w:rsidRPr="00D91DC7">
        <w:t xml:space="preserve">1 </w:t>
      </w:r>
      <w:r w:rsidRPr="00D91DC7">
        <w:tab/>
        <w:t xml:space="preserve">void am_printer_m150_print_line_chinese(am_m150_handle_t </w:t>
      </w:r>
      <w:r>
        <w:t xml:space="preserve"> </w:t>
      </w:r>
      <w:r w:rsidRPr="00D91DC7">
        <w:t>handle,</w:t>
      </w:r>
    </w:p>
    <w:p w:rsidR="00BB2FC4" w:rsidRPr="00D91DC7" w:rsidRDefault="00BB2FC4" w:rsidP="00DA54C3">
      <w:pPr>
        <w:pStyle w:val="a5"/>
      </w:pPr>
      <w:r w:rsidRPr="00D91DC7">
        <w:t xml:space="preserve">2 </w:t>
      </w:r>
      <w:r w:rsidRPr="00D91DC7">
        <w:tab/>
        <w:t xml:space="preserve">        </w:t>
      </w:r>
      <w:r>
        <w:t xml:space="preserve">                           unsigned char</w:t>
      </w:r>
      <w:r w:rsidRPr="00D91DC7">
        <w:t>*</w:t>
      </w:r>
      <w:r>
        <w:t xml:space="preserve">     </w:t>
      </w:r>
      <w:r w:rsidRPr="00D91DC7">
        <w:t>data_buf)</w:t>
      </w:r>
    </w:p>
    <w:p w:rsidR="00BB2FC4" w:rsidRPr="00D91DC7" w:rsidRDefault="00BB2FC4" w:rsidP="00DA54C3">
      <w:pPr>
        <w:pStyle w:val="a5"/>
      </w:pPr>
      <w:r w:rsidRPr="00D91DC7">
        <w:t xml:space="preserve">3 </w:t>
      </w:r>
      <w:r w:rsidRPr="00D91DC7">
        <w:tab/>
        <w:t>{</w:t>
      </w:r>
    </w:p>
    <w:p w:rsidR="00BB2FC4" w:rsidRPr="00D91DC7" w:rsidRDefault="00BB2FC4" w:rsidP="00DA54C3">
      <w:pPr>
        <w:pStyle w:val="a5"/>
      </w:pPr>
      <w:r w:rsidRPr="00D91DC7">
        <w:t xml:space="preserve">4 </w:t>
      </w:r>
      <w:r w:rsidRPr="00D91DC7">
        <w:tab/>
        <w:t xml:space="preserve">    unsigned char i;</w:t>
      </w:r>
    </w:p>
    <w:p w:rsidR="00BB2FC4" w:rsidRPr="00D91DC7" w:rsidRDefault="00BB2FC4" w:rsidP="00DA54C3">
      <w:pPr>
        <w:pStyle w:val="a5"/>
      </w:pPr>
      <w:r w:rsidRPr="00D91DC7">
        <w:t xml:space="preserve">5 </w:t>
      </w:r>
      <w:r w:rsidRPr="00D91DC7">
        <w:tab/>
        <w:t xml:space="preserve">    am_m150_dev_t *p_m150_dev = handle;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 xml:space="preserve">6 </w:t>
      </w:r>
      <w:r w:rsidRPr="00D91DC7">
        <w:rPr>
          <w:rFonts w:hint="eastAsia"/>
        </w:rPr>
        <w:tab/>
        <w:t xml:space="preserve">    // </w:t>
      </w:r>
      <w:r w:rsidRPr="00D91DC7">
        <w:rPr>
          <w:rFonts w:hint="eastAsia"/>
        </w:rPr>
        <w:t>连接时钟脉冲引脚中断服务函数</w:t>
      </w:r>
    </w:p>
    <w:p w:rsidR="00BB2FC4" w:rsidRPr="00D91DC7" w:rsidRDefault="00BB2FC4" w:rsidP="00DA54C3">
      <w:pPr>
        <w:pStyle w:val="a5"/>
      </w:pPr>
      <w:r w:rsidRPr="00D91DC7">
        <w:t xml:space="preserve">7 </w:t>
      </w:r>
      <w:r w:rsidRPr="00D91DC7">
        <w:tab/>
        <w:t xml:space="preserve">    am_gpio_trigger_connect(p_m150_dev-&gt;p_info-&gt;tir_pin,</w:t>
      </w:r>
    </w:p>
    <w:p w:rsidR="00BB2FC4" w:rsidRPr="00D91DC7" w:rsidRDefault="00BB2FC4" w:rsidP="00DA54C3">
      <w:pPr>
        <w:pStyle w:val="a5"/>
      </w:pPr>
      <w:r>
        <w:t xml:space="preserve">8 </w:t>
      </w:r>
      <w:r>
        <w:tab/>
        <w:t xml:space="preserve">                         </w:t>
      </w:r>
      <w:r w:rsidRPr="00D91DC7">
        <w:t>__gpio_isr_handler,</w:t>
      </w:r>
    </w:p>
    <w:p w:rsidR="00BB2FC4" w:rsidRPr="00D91DC7" w:rsidRDefault="00BB2FC4" w:rsidP="00DA54C3">
      <w:pPr>
        <w:pStyle w:val="a5"/>
      </w:pPr>
      <w:r>
        <w:t xml:space="preserve">9 </w:t>
      </w:r>
      <w:r>
        <w:tab/>
        <w:t xml:space="preserve">                         </w:t>
      </w:r>
      <w:r w:rsidRPr="00D91DC7">
        <w:t>p_m150_dev);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10</w:t>
      </w:r>
      <w:r w:rsidRPr="00D91DC7">
        <w:rPr>
          <w:rFonts w:hint="eastAsia"/>
        </w:rPr>
        <w:tab/>
        <w:t xml:space="preserve">    // </w:t>
      </w:r>
      <w:r w:rsidRPr="00D91DC7">
        <w:rPr>
          <w:rFonts w:hint="eastAsia"/>
        </w:rPr>
        <w:t>配置时钟脉冲引脚中断触发方式</w:t>
      </w:r>
    </w:p>
    <w:p w:rsidR="00BB2FC4" w:rsidRPr="00D91DC7" w:rsidRDefault="00BB2FC4" w:rsidP="00DA54C3">
      <w:pPr>
        <w:pStyle w:val="a5"/>
      </w:pPr>
      <w:r w:rsidRPr="00D91DC7">
        <w:t>11</w:t>
      </w:r>
      <w:r w:rsidRPr="00D91DC7">
        <w:tab/>
        <w:t xml:space="preserve">    am_gpio_trigger_cfg(p_m150_dev-&gt;p_info-&gt;tir_pin,</w:t>
      </w:r>
    </w:p>
    <w:p w:rsidR="00BB2FC4" w:rsidRPr="00D91DC7" w:rsidRDefault="00BB2FC4" w:rsidP="00DA54C3">
      <w:pPr>
        <w:pStyle w:val="a5"/>
      </w:pPr>
      <w:r>
        <w:lastRenderedPageBreak/>
        <w:t>12</w:t>
      </w:r>
      <w:r>
        <w:tab/>
        <w:t xml:space="preserve">                     </w:t>
      </w:r>
      <w:r w:rsidRPr="00D91DC7">
        <w:t>AM_GPIO_TRIGGER_BOTH_EDGES);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13</w:t>
      </w:r>
      <w:r w:rsidRPr="00D91DC7">
        <w:rPr>
          <w:rFonts w:hint="eastAsia"/>
        </w:rPr>
        <w:tab/>
        <w:t xml:space="preserve">    // </w:t>
      </w:r>
      <w:r w:rsidRPr="00D91DC7">
        <w:rPr>
          <w:rFonts w:hint="eastAsia"/>
        </w:rPr>
        <w:t>寻找第一行的地址</w:t>
      </w:r>
    </w:p>
    <w:p w:rsidR="00BB2FC4" w:rsidRPr="00D91DC7" w:rsidRDefault="00BB2FC4" w:rsidP="00DA54C3">
      <w:pPr>
        <w:pStyle w:val="a5"/>
      </w:pPr>
      <w:r w:rsidRPr="00D91DC7">
        <w:t>14</w:t>
      </w:r>
      <w:r w:rsidRPr="00D91DC7">
        <w:tab/>
        <w:t xml:space="preserve">    __addr_search_chinese(0, p_m150_dev-&gt;p_info-&gt;p_addr_buf, data_buf);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15</w:t>
      </w:r>
      <w:r w:rsidRPr="00D91DC7">
        <w:rPr>
          <w:rFonts w:hint="eastAsia"/>
        </w:rPr>
        <w:tab/>
        <w:t xml:space="preserve">    am_gpio_set(p_m150_dev-&gt;p_info-&gt;mot_pin, 0);</w:t>
      </w:r>
      <w:r>
        <w:tab/>
      </w:r>
      <w:r w:rsidRPr="00D91DC7">
        <w:rPr>
          <w:rFonts w:hint="eastAsia"/>
        </w:rPr>
        <w:t xml:space="preserve">// </w:t>
      </w:r>
      <w:r w:rsidRPr="00D91DC7">
        <w:rPr>
          <w:rFonts w:hint="eastAsia"/>
        </w:rPr>
        <w:t>打开电机</w:t>
      </w:r>
    </w:p>
    <w:p w:rsidR="00BB2FC4" w:rsidRPr="00D91DC7" w:rsidRDefault="00BB2FC4" w:rsidP="00DA54C3">
      <w:pPr>
        <w:pStyle w:val="a5"/>
      </w:pPr>
      <w:r w:rsidRPr="00D91DC7">
        <w:t>16</w:t>
      </w:r>
      <w:r w:rsidRPr="00D91DC7">
        <w:tab/>
        <w:t xml:space="preserve">    am_udelay (10);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17</w:t>
      </w:r>
      <w:r w:rsidRPr="00D91DC7">
        <w:rPr>
          <w:rFonts w:hint="eastAsia"/>
        </w:rPr>
        <w:tab/>
        <w:t xml:space="preserve">    for (i = 1; i &lt;= 12; i++) {                 </w:t>
      </w:r>
      <w:r>
        <w:tab/>
      </w:r>
      <w:r>
        <w:tab/>
      </w:r>
      <w:r w:rsidRPr="00D91DC7">
        <w:rPr>
          <w:rFonts w:hint="eastAsia"/>
        </w:rPr>
        <w:t xml:space="preserve">// </w:t>
      </w:r>
      <w:r w:rsidRPr="00D91DC7">
        <w:rPr>
          <w:rFonts w:hint="eastAsia"/>
        </w:rPr>
        <w:t>循环打印</w:t>
      </w:r>
      <w:r w:rsidRPr="00D91DC7">
        <w:rPr>
          <w:rFonts w:hint="eastAsia"/>
        </w:rPr>
        <w:t>12</w:t>
      </w:r>
      <w:r w:rsidRPr="00D91DC7">
        <w:rPr>
          <w:rFonts w:hint="eastAsia"/>
        </w:rPr>
        <w:t>行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18</w:t>
      </w:r>
      <w:r w:rsidRPr="00D91DC7">
        <w:rPr>
          <w:rFonts w:hint="eastAsia"/>
        </w:rPr>
        <w:tab/>
        <w:t xml:space="preserve">        __print_point_line(p_m150_dev);         </w:t>
      </w:r>
      <w:r>
        <w:tab/>
      </w:r>
      <w:r w:rsidRPr="00D91DC7">
        <w:rPr>
          <w:rFonts w:hint="eastAsia"/>
        </w:rPr>
        <w:t xml:space="preserve">// </w:t>
      </w:r>
      <w:r w:rsidRPr="00D91DC7">
        <w:rPr>
          <w:rFonts w:hint="eastAsia"/>
        </w:rPr>
        <w:t>打印一行墨点</w:t>
      </w:r>
    </w:p>
    <w:p w:rsidR="00BB2FC4" w:rsidRPr="00D91DC7" w:rsidRDefault="00BB2FC4" w:rsidP="00DA54C3">
      <w:pPr>
        <w:pStyle w:val="a5"/>
      </w:pPr>
      <w:r w:rsidRPr="00D91DC7">
        <w:t>19</w:t>
      </w:r>
      <w:r w:rsidRPr="00D91DC7">
        <w:tab/>
        <w:t xml:space="preserve">        if(i &lt; 12){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20</w:t>
      </w:r>
      <w:r w:rsidRPr="00D91DC7">
        <w:rPr>
          <w:rFonts w:hint="eastAsia"/>
        </w:rPr>
        <w:tab/>
        <w:t xml:space="preserve">            // </w:t>
      </w:r>
      <w:r w:rsidRPr="00D91DC7">
        <w:rPr>
          <w:rFonts w:hint="eastAsia"/>
        </w:rPr>
        <w:t>寻找下一行汉字的地址</w:t>
      </w:r>
    </w:p>
    <w:p w:rsidR="00BB2FC4" w:rsidRPr="00D91DC7" w:rsidRDefault="00BB2FC4" w:rsidP="00DA54C3">
      <w:pPr>
        <w:pStyle w:val="a5"/>
      </w:pPr>
      <w:r w:rsidRPr="00D91DC7">
        <w:t>21</w:t>
      </w:r>
      <w:r w:rsidRPr="00D91DC7">
        <w:tab/>
        <w:t xml:space="preserve">            __addr_search_chinese(i, p_m150_dev-&gt;p_info-&gt;p_addr_buf, data_buf);</w:t>
      </w:r>
    </w:p>
    <w:p w:rsidR="00BB2FC4" w:rsidRPr="00D91DC7" w:rsidRDefault="00BB2FC4" w:rsidP="00DA54C3">
      <w:pPr>
        <w:pStyle w:val="a5"/>
      </w:pPr>
      <w:r w:rsidRPr="00D91DC7">
        <w:t>22</w:t>
      </w:r>
      <w:r w:rsidRPr="00D91DC7">
        <w:tab/>
        <w:t xml:space="preserve">        }</w:t>
      </w:r>
    </w:p>
    <w:p w:rsidR="00BB2FC4" w:rsidRPr="00D91DC7" w:rsidRDefault="00BB2FC4" w:rsidP="00DA54C3">
      <w:pPr>
        <w:pStyle w:val="a5"/>
      </w:pPr>
      <w:r w:rsidRPr="00D91DC7">
        <w:t>23</w:t>
      </w:r>
      <w:r w:rsidRPr="00D91DC7">
        <w:tab/>
        <w:t xml:space="preserve">    }</w:t>
      </w:r>
    </w:p>
    <w:p w:rsidR="00BB2FC4" w:rsidRPr="00D91DC7" w:rsidRDefault="00BB2FC4" w:rsidP="00DA54C3">
      <w:pPr>
        <w:pStyle w:val="a5"/>
      </w:pPr>
      <w:r w:rsidRPr="00D91DC7">
        <w:rPr>
          <w:rFonts w:hint="eastAsia"/>
        </w:rPr>
        <w:t>24</w:t>
      </w:r>
      <w:r w:rsidRPr="00D91DC7">
        <w:rPr>
          <w:rFonts w:hint="eastAsia"/>
        </w:rPr>
        <w:tab/>
        <w:t xml:space="preserve">    __print_end(p_m150_dev);                    </w:t>
      </w:r>
      <w:r>
        <w:tab/>
      </w:r>
      <w:r w:rsidRPr="00D91DC7">
        <w:rPr>
          <w:rFonts w:hint="eastAsia"/>
        </w:rPr>
        <w:t xml:space="preserve">// </w:t>
      </w:r>
      <w:r w:rsidRPr="00D91DC7">
        <w:rPr>
          <w:rFonts w:hint="eastAsia"/>
        </w:rPr>
        <w:t>打印结束</w:t>
      </w:r>
    </w:p>
    <w:p w:rsidR="00BB2FC4" w:rsidRDefault="00BB2FC4" w:rsidP="00DA54C3">
      <w:pPr>
        <w:pStyle w:val="a5"/>
      </w:pPr>
      <w:r w:rsidRPr="00D91DC7">
        <w:t>25</w:t>
      </w:r>
      <w:r w:rsidRPr="00D91DC7">
        <w:tab/>
        <w:t>}</w:t>
      </w:r>
    </w:p>
    <w:p w:rsidR="00BB2FC4" w:rsidRPr="003C276A" w:rsidRDefault="00BB2FC4" w:rsidP="00BB2FC4">
      <w:pPr>
        <w:pStyle w:val="0740"/>
        <w:spacing w:before="62" w:after="62"/>
        <w:ind w:firstLine="0"/>
        <w:rPr>
          <w:lang w:val="de-DE"/>
        </w:rPr>
      </w:pPr>
    </w:p>
    <w:p w:rsidR="00BB2FC4" w:rsidRPr="00591F3D" w:rsidRDefault="00BB2FC4" w:rsidP="00BB2FC4">
      <w:pPr>
        <w:pStyle w:val="30"/>
      </w:pPr>
      <w:bookmarkStart w:id="117" w:name="_Toc530063862"/>
      <w:bookmarkStart w:id="118" w:name="_Toc535172874"/>
      <w:r w:rsidRPr="00591F3D">
        <w:rPr>
          <w:rFonts w:hint="eastAsia"/>
        </w:rPr>
        <w:t>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</w:t>
      </w:r>
      <w:bookmarkEnd w:id="117"/>
      <w:bookmarkEnd w:id="118"/>
    </w:p>
    <w:p w:rsidR="00BB2FC4" w:rsidRPr="003466AF" w:rsidRDefault="00BB2FC4" w:rsidP="00BB2FC4">
      <w:pPr>
        <w:spacing w:before="62" w:after="62"/>
        <w:ind w:firstLine="420"/>
        <w:rPr>
          <w:color w:val="FF0000"/>
        </w:rPr>
      </w:pPr>
      <w:r>
        <w:rPr>
          <w:rFonts w:hint="eastAsia"/>
        </w:rPr>
        <w:t>出租车打印机</w:t>
      </w:r>
      <w:r w:rsidRPr="00591F3D">
        <w:rPr>
          <w:rFonts w:hint="eastAsia"/>
        </w:rPr>
        <w:t>通过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转化为</w:t>
      </w:r>
      <w:r w:rsidRPr="00591F3D">
        <w:rPr>
          <w:rFonts w:hint="eastAsia"/>
        </w:rPr>
        <w:t>RS232</w:t>
      </w:r>
      <w:r w:rsidRPr="00591F3D">
        <w:rPr>
          <w:rFonts w:hint="eastAsia"/>
        </w:rPr>
        <w:t>电平串口与</w:t>
      </w:r>
      <w:r>
        <w:rPr>
          <w:rFonts w:hint="eastAsia"/>
        </w:rPr>
        <w:t>主机</w:t>
      </w:r>
      <w:r w:rsidRPr="00591F3D">
        <w:rPr>
          <w:rFonts w:hint="eastAsia"/>
        </w:rPr>
        <w:t>通信。由于查询模式会阻塞整个应用，因此在实际应用中几乎都使用中断模式。但在中断模式下，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每收到一个数据都会</w:t>
      </w:r>
      <w:proofErr w:type="gramStart"/>
      <w:r w:rsidRPr="00591F3D">
        <w:rPr>
          <w:rFonts w:hint="eastAsia"/>
        </w:rPr>
        <w:t>调用回调函</w:t>
      </w:r>
      <w:proofErr w:type="gramEnd"/>
      <w:r w:rsidRPr="00591F3D">
        <w:rPr>
          <w:rFonts w:hint="eastAsia"/>
        </w:rPr>
        <w:t>数，如果将数据的处理放在回调函数中，很有可能因当前数据的处理还未结束而丢失下一个数据。</w:t>
      </w:r>
      <w:r w:rsidR="00DA54C3">
        <w:rPr>
          <w:rFonts w:hint="eastAsia"/>
        </w:rPr>
        <w:t>带</w:t>
      </w:r>
      <w:r w:rsidR="00DA54C3">
        <w:t>缓冲的</w:t>
      </w:r>
      <w:r w:rsidR="00DA54C3">
        <w:rPr>
          <w:rFonts w:hint="eastAsia"/>
        </w:rPr>
        <w:t>UART</w:t>
      </w:r>
      <w:r w:rsidR="00DA54C3">
        <w:rPr>
          <w:rFonts w:hint="eastAsia"/>
        </w:rPr>
        <w:t>接口</w:t>
      </w:r>
      <w:r w:rsidR="00DA54C3">
        <w:t>组件</w:t>
      </w:r>
      <w:proofErr w:type="gramStart"/>
      <w:r w:rsidR="00DA54C3">
        <w:t>使用</w:t>
      </w:r>
      <w:r w:rsidR="00DA54C3">
        <w:rPr>
          <w:rFonts w:hint="eastAsia"/>
        </w:rPr>
        <w:t>请</w:t>
      </w:r>
      <w:proofErr w:type="gramEnd"/>
      <w:r w:rsidR="00DA54C3" w:rsidRPr="00DA54C3">
        <w:rPr>
          <w:rFonts w:hint="eastAsia"/>
        </w:rPr>
        <w:t>参考第</w:t>
      </w:r>
      <w:r w:rsidR="00DA54C3" w:rsidRPr="00DA54C3">
        <w:fldChar w:fldCharType="begin"/>
      </w:r>
      <w:r w:rsidR="00DA54C3" w:rsidRPr="00DA54C3">
        <w:instrText xml:space="preserve"> </w:instrText>
      </w:r>
      <w:r w:rsidR="00DA54C3" w:rsidRPr="00DA54C3">
        <w:rPr>
          <w:rFonts w:hint="eastAsia"/>
        </w:rPr>
        <w:instrText>REF _Ref533442091 \n \h</w:instrText>
      </w:r>
      <w:r w:rsidR="00DA54C3" w:rsidRPr="00DA54C3">
        <w:instrText xml:space="preserve"> </w:instrText>
      </w:r>
      <w:r w:rsidR="00DA54C3">
        <w:instrText xml:space="preserve"> \* MERGEFORMAT </w:instrText>
      </w:r>
      <w:r w:rsidR="00DA54C3" w:rsidRPr="00DA54C3">
        <w:fldChar w:fldCharType="separate"/>
      </w:r>
      <w:r w:rsidR="000345AF">
        <w:t>1.3.3</w:t>
      </w:r>
      <w:r w:rsidR="00DA54C3" w:rsidRPr="00DA54C3">
        <w:fldChar w:fldCharType="end"/>
      </w:r>
      <w:r w:rsidR="00DA54C3" w:rsidRPr="00DA54C3">
        <w:rPr>
          <w:rFonts w:hint="eastAsia"/>
        </w:rPr>
        <w:t>章节</w:t>
      </w:r>
      <w:r w:rsidR="00DA54C3">
        <w:rPr>
          <w:rFonts w:hint="eastAsia"/>
        </w:rPr>
        <w:t>。</w:t>
      </w:r>
    </w:p>
    <w:p w:rsidR="00BB2FC4" w:rsidRPr="00591F3D" w:rsidRDefault="00BB2FC4" w:rsidP="00BB2FC4">
      <w:pPr>
        <w:pStyle w:val="13"/>
      </w:pPr>
      <w:bookmarkStart w:id="119" w:name="_Toc535172875"/>
      <w:r>
        <w:rPr>
          <w:rFonts w:hint="eastAsia"/>
        </w:rPr>
        <w:lastRenderedPageBreak/>
        <w:t>读卡</w:t>
      </w:r>
      <w:r w:rsidRPr="00591F3D">
        <w:rPr>
          <w:rFonts w:hint="eastAsia"/>
        </w:rPr>
        <w:t>应用方案</w:t>
      </w:r>
      <w:bookmarkEnd w:id="81"/>
      <w:bookmarkEnd w:id="119"/>
    </w:p>
    <w:p w:rsidR="00BB2FC4" w:rsidRPr="00591F3D" w:rsidRDefault="00BB2FC4" w:rsidP="00BB2FC4">
      <w:pPr>
        <w:framePr w:w="4126" w:h="3585" w:hRule="exact" w:hSpace="180" w:wrap="around" w:vAnchor="text" w:hAnchor="page" w:x="6196" w:y="86"/>
        <w:shd w:val="solid" w:color="FFFFFF" w:fill="FFFFFF"/>
        <w:spacing w:before="62" w:after="62"/>
        <w:jc w:val="center"/>
      </w:pPr>
      <w:r>
        <w:rPr>
          <w:noProof/>
        </w:rPr>
        <w:drawing>
          <wp:inline distT="0" distB="0" distL="0" distR="0">
            <wp:extent cx="2133600" cy="1600200"/>
            <wp:effectExtent l="0" t="0" r="0" b="0"/>
            <wp:docPr id="10" name="图片 10" descr="读卡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读卡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  <w:framePr w:w="4126" w:h="3585" w:hRule="exact" w:hSpace="180" w:wrap="around" w:vAnchor="text" w:hAnchor="page" w:x="6196" w:y="86"/>
      </w:pPr>
      <w:bookmarkStart w:id="120" w:name="_Ref533440668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3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1</w:t>
      </w:r>
      <w:r w:rsidRPr="00591F3D">
        <w:fldChar w:fldCharType="end"/>
      </w:r>
      <w:bookmarkEnd w:id="120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产品展示</w:t>
      </w:r>
    </w:p>
    <w:p w:rsidR="00BB2FC4" w:rsidRPr="00591F3D" w:rsidRDefault="00BB2FC4" w:rsidP="00BB2FC4">
      <w:pPr>
        <w:pStyle w:val="20"/>
      </w:pPr>
      <w:bookmarkStart w:id="121" w:name="_Toc527380170"/>
      <w:bookmarkStart w:id="122" w:name="_Toc535172876"/>
      <w:r w:rsidRPr="00591F3D">
        <w:rPr>
          <w:rFonts w:hint="eastAsia"/>
        </w:rPr>
        <w:t>产品概述</w:t>
      </w:r>
      <w:bookmarkEnd w:id="121"/>
      <w:bookmarkEnd w:id="122"/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读卡方案，产品实物如</w:t>
      </w:r>
      <w:r w:rsidR="00DA54C3">
        <w:fldChar w:fldCharType="begin"/>
      </w:r>
      <w:r w:rsidR="00DA54C3">
        <w:instrText xml:space="preserve"> </w:instrText>
      </w:r>
      <w:r w:rsidR="00DA54C3">
        <w:rPr>
          <w:rFonts w:hint="eastAsia"/>
        </w:rPr>
        <w:instrText>REF _Ref533440668 \h</w:instrText>
      </w:r>
      <w:r w:rsidR="00DA54C3">
        <w:instrText xml:space="preserve"> </w:instrText>
      </w:r>
      <w:r w:rsidR="00DA54C3">
        <w:fldChar w:fldCharType="separate"/>
      </w:r>
      <w:r w:rsidR="000345AF" w:rsidRPr="00591F3D">
        <w:rPr>
          <w:rFonts w:hint="eastAsia"/>
        </w:rPr>
        <w:t>图</w:t>
      </w:r>
      <w:r w:rsidR="000345AF">
        <w:rPr>
          <w:noProof/>
        </w:rPr>
        <w:t>3</w:t>
      </w:r>
      <w:r w:rsidR="000345AF" w:rsidRPr="00591F3D">
        <w:t>.</w:t>
      </w:r>
      <w:r w:rsidR="000345AF">
        <w:rPr>
          <w:noProof/>
        </w:rPr>
        <w:t>1</w:t>
      </w:r>
      <w:r w:rsidR="00DA54C3">
        <w:fldChar w:fldCharType="end"/>
      </w:r>
      <w:r>
        <w:t>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FM17520</w:t>
      </w:r>
      <w:r>
        <w:rPr>
          <w:rFonts w:hint="eastAsia"/>
        </w:rPr>
        <w:t>作为读卡芯片，通过</w:t>
      </w:r>
      <w:r>
        <w:rPr>
          <w:rFonts w:hint="eastAsia"/>
        </w:rPr>
        <w:t>SPI</w:t>
      </w:r>
      <w:r>
        <w:rPr>
          <w:rFonts w:hint="eastAsia"/>
        </w:rPr>
        <w:t>与主控芯片通信，读卡距离达</w:t>
      </w:r>
      <w:r>
        <w:rPr>
          <w:rFonts w:hint="eastAsia"/>
        </w:rPr>
        <w:t>5cm</w:t>
      </w:r>
      <w:r>
        <w:rPr>
          <w:rFonts w:hint="eastAsia"/>
        </w:rPr>
        <w:t>，支持多种卡片。</w:t>
      </w:r>
    </w:p>
    <w:p w:rsidR="00BB2FC4" w:rsidRPr="00591F3D" w:rsidRDefault="00BB2FC4" w:rsidP="00BB2FC4">
      <w:pPr>
        <w:pStyle w:val="23"/>
        <w:spacing w:before="62" w:after="62"/>
      </w:pPr>
      <w:r>
        <w:rPr>
          <w:rFonts w:hint="eastAsia"/>
        </w:rPr>
        <w:t>采用非接触式读卡安全性较高，使用方便。非接触式读卡是目前主流的读卡方案，应用广泛，支持多种应用场合，可以存储用户信息，离线管理数据和上传等。读卡方案</w:t>
      </w:r>
      <w:r w:rsidRPr="006D0747">
        <w:rPr>
          <w:rFonts w:hint="eastAsia"/>
        </w:rPr>
        <w:t>中的主控采用</w:t>
      </w:r>
      <w:r w:rsidRPr="006D0747">
        <w:rPr>
          <w:rFonts w:hint="eastAsia"/>
        </w:rPr>
        <w:t>ZLG116</w:t>
      </w:r>
      <w:r w:rsidRPr="006D0747">
        <w:t>N32A</w:t>
      </w:r>
      <w:r>
        <w:rPr>
          <w:rFonts w:hint="eastAsia"/>
        </w:rPr>
        <w:t>设计</w:t>
      </w:r>
      <w:r w:rsidRPr="00591F3D">
        <w:rPr>
          <w:rFonts w:hint="eastAsia"/>
        </w:rPr>
        <w:t>。</w:t>
      </w:r>
    </w:p>
    <w:p w:rsidR="00BB2FC4" w:rsidRPr="00591F3D" w:rsidRDefault="00BB2FC4" w:rsidP="00BB2FC4">
      <w:pPr>
        <w:pStyle w:val="20"/>
      </w:pPr>
      <w:bookmarkStart w:id="123" w:name="_Toc527380171"/>
      <w:bookmarkStart w:id="124" w:name="_Toc535172877"/>
      <w:r w:rsidRPr="00591F3D">
        <w:rPr>
          <w:rFonts w:hint="eastAsia"/>
        </w:rPr>
        <w:t>方案介绍</w:t>
      </w:r>
      <w:bookmarkEnd w:id="123"/>
      <w:bookmarkEnd w:id="124"/>
    </w:p>
    <w:p w:rsidR="00BB2FC4" w:rsidRPr="00591F3D" w:rsidRDefault="00BB2FC4" w:rsidP="00BB2FC4">
      <w:pPr>
        <w:pStyle w:val="30"/>
      </w:pPr>
      <w:bookmarkStart w:id="125" w:name="_Toc527380172"/>
      <w:bookmarkStart w:id="126" w:name="_Toc535172878"/>
      <w:r w:rsidRPr="00591F3D">
        <w:rPr>
          <w:rFonts w:hint="eastAsia"/>
        </w:rPr>
        <w:t>功能框图</w:t>
      </w:r>
      <w:bookmarkEnd w:id="125"/>
      <w:bookmarkEnd w:id="126"/>
    </w:p>
    <w:p w:rsidR="00BB2FC4" w:rsidRPr="002E5724" w:rsidRDefault="00BB2FC4" w:rsidP="00DA54C3">
      <w:pPr>
        <w:pStyle w:val="0740"/>
        <w:spacing w:before="62" w:after="62"/>
      </w:pPr>
      <w:r>
        <w:rPr>
          <w:rFonts w:hint="eastAsia"/>
          <w:lang w:val="x-none"/>
        </w:rPr>
        <w:t>读卡</w:t>
      </w:r>
      <w:r w:rsidRPr="006D0747">
        <w:rPr>
          <w:rFonts w:hint="eastAsia"/>
        </w:rPr>
        <w:t>功能框图</w:t>
      </w:r>
      <w:r w:rsidRPr="00591F3D">
        <w:rPr>
          <w:rFonts w:hint="eastAsia"/>
        </w:rPr>
        <w:t>如</w:t>
      </w:r>
      <w:r w:rsidR="00DA54C3">
        <w:fldChar w:fldCharType="begin"/>
      </w:r>
      <w:r w:rsidR="00DA54C3">
        <w:instrText xml:space="preserve"> </w:instrText>
      </w:r>
      <w:r w:rsidR="00DA54C3">
        <w:rPr>
          <w:rFonts w:hint="eastAsia"/>
        </w:rPr>
        <w:instrText>REF _Ref533440721 \h</w:instrText>
      </w:r>
      <w:r w:rsidR="00DA54C3">
        <w:instrText xml:space="preserve"> </w:instrText>
      </w:r>
      <w:r w:rsidR="00DA54C3">
        <w:fldChar w:fldCharType="separate"/>
      </w:r>
      <w:r w:rsidR="000345AF" w:rsidRPr="00591F3D">
        <w:rPr>
          <w:rFonts w:hint="eastAsia"/>
        </w:rPr>
        <w:t>图</w:t>
      </w:r>
      <w:r w:rsidR="000345AF">
        <w:rPr>
          <w:noProof/>
        </w:rPr>
        <w:t>3</w:t>
      </w:r>
      <w:r w:rsidR="000345AF" w:rsidRPr="00591F3D">
        <w:t>.</w:t>
      </w:r>
      <w:r w:rsidR="000345AF">
        <w:rPr>
          <w:noProof/>
        </w:rPr>
        <w:t>2</w:t>
      </w:r>
      <w:r w:rsidR="00DA54C3">
        <w:fldChar w:fldCharType="end"/>
      </w:r>
      <w:r w:rsidRPr="00591F3D">
        <w:rPr>
          <w:rFonts w:hint="eastAsia"/>
        </w:rPr>
        <w:t>所示，</w:t>
      </w:r>
      <w:r>
        <w:rPr>
          <w:rFonts w:hint="eastAsia"/>
        </w:rPr>
        <w:t>读卡系统采用</w:t>
      </w:r>
      <w:r>
        <w:rPr>
          <w:rFonts w:hint="eastAsia"/>
        </w:rPr>
        <w:t>DC12V</w:t>
      </w:r>
      <w:r>
        <w:rPr>
          <w:rFonts w:hint="eastAsia"/>
        </w:rPr>
        <w:t>供电，经过</w:t>
      </w:r>
      <w:r>
        <w:rPr>
          <w:rFonts w:hint="eastAsia"/>
        </w:rPr>
        <w:t>LDO</w:t>
      </w:r>
      <w:r>
        <w:rPr>
          <w:rFonts w:hint="eastAsia"/>
        </w:rPr>
        <w:t>转化为</w:t>
      </w:r>
      <w:r>
        <w:rPr>
          <w:rFonts w:hint="eastAsia"/>
        </w:rPr>
        <w:t>3.3V</w:t>
      </w:r>
      <w:r>
        <w:rPr>
          <w:rFonts w:hint="eastAsia"/>
        </w:rPr>
        <w:t>和</w:t>
      </w:r>
      <w:r>
        <w:rPr>
          <w:rFonts w:hint="eastAsia"/>
        </w:rPr>
        <w:t>5.0V</w:t>
      </w:r>
      <w:r>
        <w:rPr>
          <w:rFonts w:hint="eastAsia"/>
        </w:rPr>
        <w:t>给</w:t>
      </w:r>
      <w:r>
        <w:rPr>
          <w:rFonts w:hint="eastAsia"/>
        </w:rPr>
        <w:t>MCU</w:t>
      </w:r>
      <w:r>
        <w:rPr>
          <w:rFonts w:hint="eastAsia"/>
        </w:rPr>
        <w:t>和外设器件供电，外置两个</w:t>
      </w:r>
      <w:r>
        <w:rPr>
          <w:rFonts w:hint="eastAsia"/>
        </w:rPr>
        <w:t>LED</w:t>
      </w:r>
      <w:r>
        <w:rPr>
          <w:rFonts w:hint="eastAsia"/>
        </w:rPr>
        <w:t>状态指示灯。通过</w:t>
      </w:r>
      <w:r>
        <w:rPr>
          <w:rFonts w:hint="eastAsia"/>
        </w:rPr>
        <w:t>SPI</w:t>
      </w:r>
      <w:r>
        <w:rPr>
          <w:rFonts w:hint="eastAsia"/>
        </w:rPr>
        <w:t>和读卡芯片通信，从而对</w:t>
      </w:r>
      <w:r>
        <w:t>卡片进行读写</w:t>
      </w:r>
      <w:r>
        <w:rPr>
          <w:rFonts w:hint="eastAsia"/>
        </w:rPr>
        <w:t>。</w:t>
      </w:r>
    </w:p>
    <w:p w:rsidR="00BB2FC4" w:rsidRPr="00591F3D" w:rsidRDefault="00BB2FC4" w:rsidP="00BB2FC4">
      <w:pPr>
        <w:spacing w:before="62" w:after="62"/>
        <w:jc w:val="center"/>
      </w:pPr>
      <w:r>
        <w:rPr>
          <w:noProof/>
        </w:rPr>
        <w:drawing>
          <wp:inline distT="0" distB="0" distL="0" distR="0" wp14:anchorId="5DD510B7" wp14:editId="51EF174B">
            <wp:extent cx="4124325" cy="2171700"/>
            <wp:effectExtent l="0" t="0" r="0" b="0"/>
            <wp:docPr id="9" name="图片 9" descr="框图书稿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框图书稿版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591F3D" w:rsidRDefault="00BB2FC4" w:rsidP="00BB2FC4">
      <w:pPr>
        <w:pStyle w:val="a7"/>
        <w:spacing w:before="62" w:after="62"/>
      </w:pPr>
      <w:bookmarkStart w:id="127" w:name="_Ref533440721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3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2</w:t>
      </w:r>
      <w:r w:rsidRPr="00591F3D">
        <w:fldChar w:fldCharType="end"/>
      </w:r>
      <w:bookmarkEnd w:id="127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功能框图</w:t>
      </w:r>
    </w:p>
    <w:p w:rsidR="00BB2FC4" w:rsidRPr="00591F3D" w:rsidRDefault="00BB2FC4" w:rsidP="00BB2FC4">
      <w:pPr>
        <w:pStyle w:val="30"/>
      </w:pPr>
      <w:bookmarkStart w:id="128" w:name="_Toc527380173"/>
      <w:bookmarkStart w:id="129" w:name="_Toc535172879"/>
      <w:r w:rsidRPr="00591F3D">
        <w:rPr>
          <w:rFonts w:hint="eastAsia"/>
        </w:rPr>
        <w:t>资源需求</w:t>
      </w:r>
      <w:bookmarkEnd w:id="128"/>
      <w:bookmarkEnd w:id="129"/>
    </w:p>
    <w:p w:rsidR="00BB2FC4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I</w:t>
      </w:r>
      <w:r>
        <w:t>/</w:t>
      </w:r>
      <w:r>
        <w:rPr>
          <w:rFonts w:hint="eastAsia"/>
        </w:rPr>
        <w:t>O</w:t>
      </w:r>
      <w:r>
        <w:rPr>
          <w:rFonts w:hint="eastAsia"/>
        </w:rPr>
        <w:t>实现</w:t>
      </w:r>
      <w:r>
        <w:rPr>
          <w:rFonts w:hint="eastAsia"/>
        </w:rPr>
        <w:t>LED</w:t>
      </w:r>
      <w:r>
        <w:rPr>
          <w:rFonts w:hint="eastAsia"/>
        </w:rPr>
        <w:t>状态显示；</w:t>
      </w:r>
    </w:p>
    <w:p w:rsidR="00BB2FC4" w:rsidRDefault="00BB2FC4" w:rsidP="00D65F6E">
      <w:pPr>
        <w:pStyle w:val="0740"/>
        <w:numPr>
          <w:ilvl w:val="0"/>
          <w:numId w:val="17"/>
        </w:numPr>
        <w:spacing w:before="62" w:after="62"/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SPI</w:t>
      </w:r>
      <w:r>
        <w:rPr>
          <w:rFonts w:hint="eastAsia"/>
        </w:rPr>
        <w:t>接口用于和</w:t>
      </w:r>
      <w:r>
        <w:rPr>
          <w:rFonts w:hint="eastAsia"/>
        </w:rPr>
        <w:t>FM17520</w:t>
      </w:r>
      <w:r>
        <w:rPr>
          <w:rFonts w:hint="eastAsia"/>
        </w:rPr>
        <w:t>通信。</w:t>
      </w:r>
    </w:p>
    <w:p w:rsidR="00BB2FC4" w:rsidRPr="00591F3D" w:rsidRDefault="00BB2FC4" w:rsidP="00BB2FC4">
      <w:pPr>
        <w:pStyle w:val="30"/>
      </w:pPr>
      <w:bookmarkStart w:id="130" w:name="_Toc527380174"/>
      <w:bookmarkStart w:id="131" w:name="_Toc535172880"/>
      <w:r w:rsidRPr="00591F3D">
        <w:rPr>
          <w:rFonts w:hint="eastAsia"/>
        </w:rPr>
        <w:t>优势特点</w:t>
      </w:r>
      <w:bookmarkEnd w:id="130"/>
      <w:bookmarkEnd w:id="131"/>
    </w:p>
    <w:p w:rsidR="00BB2FC4" w:rsidRPr="00591F3D" w:rsidRDefault="00BB2FC4" w:rsidP="00BB2FC4">
      <w:pPr>
        <w:pStyle w:val="0740"/>
        <w:spacing w:before="62" w:after="62"/>
      </w:pPr>
      <w:r w:rsidRPr="00591F3D">
        <w:rPr>
          <w:rFonts w:hint="eastAsia"/>
        </w:rPr>
        <w:t>对比</w:t>
      </w:r>
      <w:r>
        <w:rPr>
          <w:rFonts w:hint="eastAsia"/>
        </w:rPr>
        <w:t>读卡系统</w:t>
      </w:r>
      <w:r w:rsidRPr="00591F3D">
        <w:rPr>
          <w:rFonts w:hint="eastAsia"/>
        </w:rPr>
        <w:t>同类产品现用芯片方案，有如下优势：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t>MCU</w:t>
      </w:r>
      <w:r w:rsidRPr="00591F3D">
        <w:rPr>
          <w:rFonts w:hint="eastAsia"/>
        </w:rPr>
        <w:t>资源丰富（</w:t>
      </w:r>
      <w:r w:rsidRPr="00591F3D">
        <w:rPr>
          <w:rFonts w:hint="eastAsia"/>
        </w:rPr>
        <w:t>64</w:t>
      </w:r>
      <w:r w:rsidRPr="00591F3D">
        <w:t>kB Flash</w:t>
      </w:r>
      <w:r w:rsidRPr="00591F3D">
        <w:rPr>
          <w:rFonts w:hint="eastAsia"/>
        </w:rPr>
        <w:t xml:space="preserve"> /</w:t>
      </w:r>
      <w:r w:rsidRPr="00591F3D">
        <w:t xml:space="preserve"> </w:t>
      </w:r>
      <w:r w:rsidRPr="00591F3D">
        <w:rPr>
          <w:rFonts w:hint="eastAsia"/>
        </w:rPr>
        <w:t>8K S</w:t>
      </w:r>
      <w:r w:rsidRPr="00591F3D">
        <w:t>RAM</w:t>
      </w:r>
      <w:r w:rsidRPr="00591F3D">
        <w:rPr>
          <w:rFonts w:hint="eastAsia"/>
        </w:rPr>
        <w:t>）、开发更为灵活，超高性价比；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完善齐全的</w:t>
      </w:r>
      <w:r w:rsidRPr="00591F3D">
        <w:rPr>
          <w:rFonts w:hint="eastAsia"/>
        </w:rPr>
        <w:t>DEMO</w:t>
      </w:r>
      <w:r w:rsidRPr="00591F3D">
        <w:rPr>
          <w:rFonts w:hint="eastAsia"/>
        </w:rPr>
        <w:t>软件和详尽的技术文档，帮助客户快速完成产品开发；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提供</w:t>
      </w:r>
      <w:r>
        <w:rPr>
          <w:rFonts w:hint="eastAsia"/>
        </w:rPr>
        <w:t>SPI</w:t>
      </w:r>
      <w:r>
        <w:rPr>
          <w:rFonts w:hint="eastAsia"/>
        </w:rPr>
        <w:t>驱动通讯组件</w:t>
      </w:r>
      <w:r w:rsidRPr="00591F3D">
        <w:rPr>
          <w:rFonts w:hint="eastAsia"/>
        </w:rPr>
        <w:t>等丰富的组件软件，极大简化客户的开发，更专注于核心应用软件的设计；</w:t>
      </w:r>
    </w:p>
    <w:p w:rsidR="00BB2FC4" w:rsidRPr="00591F3D" w:rsidRDefault="00BB2FC4" w:rsidP="00D65F6E">
      <w:pPr>
        <w:pStyle w:val="0740"/>
        <w:numPr>
          <w:ilvl w:val="0"/>
          <w:numId w:val="18"/>
        </w:numPr>
        <w:spacing w:before="62" w:after="62"/>
      </w:pPr>
      <w:r w:rsidRPr="00591F3D">
        <w:rPr>
          <w:rFonts w:hint="eastAsia"/>
        </w:rPr>
        <w:t>采用</w:t>
      </w:r>
      <w:r w:rsidRPr="00591F3D">
        <w:rPr>
          <w:rFonts w:hint="eastAsia"/>
        </w:rPr>
        <w:t>AMetal</w:t>
      </w:r>
      <w:r w:rsidRPr="00591F3D">
        <w:rPr>
          <w:rFonts w:hint="eastAsia"/>
        </w:rPr>
        <w:t>软件架构，真正实现跨平台移植，帮助客户快速完成产品升级换代</w:t>
      </w:r>
      <w:r w:rsidRPr="00591F3D">
        <w:t>。</w:t>
      </w:r>
    </w:p>
    <w:p w:rsidR="00BB2FC4" w:rsidRPr="00591F3D" w:rsidRDefault="00BB2FC4" w:rsidP="00BB2FC4">
      <w:pPr>
        <w:pStyle w:val="30"/>
        <w:rPr>
          <w:shd w:val="clear" w:color="auto" w:fill="FFFFFF"/>
        </w:rPr>
      </w:pPr>
      <w:bookmarkStart w:id="132" w:name="_Toc527380175"/>
      <w:bookmarkStart w:id="133" w:name="_Toc535172881"/>
      <w:r w:rsidRPr="00591F3D">
        <w:rPr>
          <w:rFonts w:hint="eastAsia"/>
          <w:shd w:val="clear" w:color="auto" w:fill="FFFFFF"/>
        </w:rPr>
        <w:lastRenderedPageBreak/>
        <w:t>推荐器件</w:t>
      </w:r>
      <w:bookmarkEnd w:id="132"/>
      <w:bookmarkEnd w:id="133"/>
    </w:p>
    <w:p w:rsidR="00BB2FC4" w:rsidRPr="00591F3D" w:rsidRDefault="00BB2FC4" w:rsidP="00BB2FC4">
      <w:pPr>
        <w:pStyle w:val="0740"/>
        <w:spacing w:before="62" w:after="62"/>
        <w:rPr>
          <w:kern w:val="0"/>
          <w:shd w:val="clear" w:color="auto" w:fill="FFFFFF"/>
        </w:rPr>
      </w:pPr>
      <w:r w:rsidRPr="00591F3D">
        <w:rPr>
          <w:rFonts w:hint="eastAsia"/>
          <w:kern w:val="0"/>
          <w:shd w:val="clear" w:color="auto" w:fill="FFFFFF"/>
        </w:rPr>
        <w:t>ZLG</w:t>
      </w:r>
      <w:r w:rsidRPr="00591F3D">
        <w:rPr>
          <w:rFonts w:hint="eastAsia"/>
          <w:kern w:val="0"/>
          <w:shd w:val="clear" w:color="auto" w:fill="FFFFFF"/>
        </w:rPr>
        <w:t>提供</w:t>
      </w:r>
      <w:r>
        <w:rPr>
          <w:rFonts w:hint="eastAsia"/>
          <w:kern w:val="0"/>
          <w:shd w:val="clear" w:color="auto" w:fill="FFFFFF"/>
        </w:rPr>
        <w:t>读卡系统</w:t>
      </w:r>
      <w:r w:rsidRPr="00591F3D">
        <w:rPr>
          <w:rFonts w:hint="eastAsia"/>
          <w:kern w:val="0"/>
          <w:shd w:val="clear" w:color="auto" w:fill="FFFFFF"/>
        </w:rPr>
        <w:t>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解决方案，全套</w:t>
      </w:r>
      <w:r w:rsidRPr="00591F3D">
        <w:rPr>
          <w:rFonts w:hint="eastAsia"/>
          <w:kern w:val="0"/>
          <w:shd w:val="clear" w:color="auto" w:fill="FFFFFF"/>
        </w:rPr>
        <w:t>BOM</w:t>
      </w:r>
      <w:r w:rsidRPr="00591F3D">
        <w:rPr>
          <w:rFonts w:hint="eastAsia"/>
          <w:kern w:val="0"/>
          <w:shd w:val="clear" w:color="auto" w:fill="FFFFFF"/>
        </w:rPr>
        <w:t>打包，一站式采购，降低整体成本。主控芯片采用</w:t>
      </w:r>
      <w:r w:rsidRPr="00591F3D">
        <w:rPr>
          <w:kern w:val="0"/>
          <w:shd w:val="clear" w:color="auto" w:fill="FFFFFF"/>
        </w:rPr>
        <w:t xml:space="preserve">ZLG </w:t>
      </w:r>
      <w:r w:rsidRPr="00591F3D">
        <w:rPr>
          <w:rFonts w:hint="eastAsia"/>
          <w:kern w:val="0"/>
          <w:shd w:val="clear" w:color="auto" w:fill="FFFFFF"/>
        </w:rPr>
        <w:t>IoT</w:t>
      </w:r>
      <w:r w:rsidRPr="00591F3D">
        <w:rPr>
          <w:kern w:val="0"/>
          <w:shd w:val="clear" w:color="auto" w:fill="FFFFFF"/>
        </w:rPr>
        <w:t xml:space="preserve"> MCU </w:t>
      </w:r>
      <w:r w:rsidRPr="00591F3D">
        <w:rPr>
          <w:rFonts w:hint="eastAsia"/>
          <w:kern w:val="0"/>
          <w:shd w:val="clear" w:color="auto" w:fill="FFFFFF"/>
        </w:rPr>
        <w:t>ZLG116N32A</w:t>
      </w:r>
      <w:r w:rsidRPr="00591F3D">
        <w:rPr>
          <w:rFonts w:hint="eastAsia"/>
          <w:kern w:val="0"/>
          <w:shd w:val="clear" w:color="auto" w:fill="FFFFFF"/>
        </w:rPr>
        <w:t>设计</w:t>
      </w:r>
      <w:r w:rsidRPr="00591F3D">
        <w:rPr>
          <w:kern w:val="0"/>
          <w:shd w:val="clear" w:color="auto" w:fill="FFFFFF"/>
        </w:rPr>
        <w:t>，</w:t>
      </w:r>
      <w:r w:rsidRPr="00591F3D">
        <w:rPr>
          <w:rFonts w:hint="eastAsia"/>
          <w:kern w:val="0"/>
          <w:shd w:val="clear" w:color="auto" w:fill="FFFFFF"/>
        </w:rPr>
        <w:t>详细器件推荐如</w:t>
      </w:r>
      <w:r w:rsidR="00DA54C3">
        <w:rPr>
          <w:kern w:val="0"/>
          <w:shd w:val="clear" w:color="auto" w:fill="FFFFFF"/>
        </w:rPr>
        <w:fldChar w:fldCharType="begin"/>
      </w:r>
      <w:r w:rsidR="00DA54C3">
        <w:rPr>
          <w:kern w:val="0"/>
          <w:shd w:val="clear" w:color="auto" w:fill="FFFFFF"/>
        </w:rPr>
        <w:instrText xml:space="preserve"> </w:instrText>
      </w:r>
      <w:r w:rsidR="00DA54C3">
        <w:rPr>
          <w:rFonts w:hint="eastAsia"/>
          <w:kern w:val="0"/>
          <w:shd w:val="clear" w:color="auto" w:fill="FFFFFF"/>
        </w:rPr>
        <w:instrText>REF _Ref533440722 \h</w:instrText>
      </w:r>
      <w:r w:rsidR="00DA54C3">
        <w:rPr>
          <w:kern w:val="0"/>
          <w:shd w:val="clear" w:color="auto" w:fill="FFFFFF"/>
        </w:rPr>
        <w:instrText xml:space="preserve"> </w:instrText>
      </w:r>
      <w:r w:rsidR="00DA54C3">
        <w:rPr>
          <w:kern w:val="0"/>
          <w:shd w:val="clear" w:color="auto" w:fill="FFFFFF"/>
        </w:rPr>
      </w:r>
      <w:r w:rsidR="00DA54C3">
        <w:rPr>
          <w:kern w:val="0"/>
          <w:shd w:val="clear" w:color="auto" w:fill="FFFFFF"/>
        </w:rPr>
        <w:fldChar w:fldCharType="separate"/>
      </w:r>
      <w:r w:rsidR="000345AF" w:rsidRPr="00591F3D">
        <w:rPr>
          <w:rFonts w:hint="eastAsia"/>
        </w:rPr>
        <w:t>表</w:t>
      </w:r>
      <w:r w:rsidR="000345AF">
        <w:rPr>
          <w:noProof/>
        </w:rPr>
        <w:t>3</w:t>
      </w:r>
      <w:r w:rsidR="000345AF">
        <w:t>.</w:t>
      </w:r>
      <w:r w:rsidR="000345AF">
        <w:rPr>
          <w:noProof/>
        </w:rPr>
        <w:t>1</w:t>
      </w:r>
      <w:r w:rsidR="00DA54C3">
        <w:rPr>
          <w:kern w:val="0"/>
          <w:shd w:val="clear" w:color="auto" w:fill="FFFFFF"/>
        </w:rPr>
        <w:fldChar w:fldCharType="end"/>
      </w:r>
      <w:r w:rsidRPr="00591F3D">
        <w:rPr>
          <w:rFonts w:hint="eastAsia"/>
          <w:kern w:val="0"/>
          <w:shd w:val="clear" w:color="auto" w:fill="FFFFFF"/>
        </w:rPr>
        <w:t>所示</w:t>
      </w:r>
      <w:r w:rsidRPr="00591F3D">
        <w:rPr>
          <w:kern w:val="0"/>
          <w:shd w:val="clear" w:color="auto" w:fill="FFFFFF"/>
        </w:rPr>
        <w:t>。</w:t>
      </w:r>
    </w:p>
    <w:p w:rsidR="00BB2FC4" w:rsidRPr="00591F3D" w:rsidRDefault="00BB2FC4" w:rsidP="00BB2FC4">
      <w:pPr>
        <w:pStyle w:val="a7"/>
      </w:pPr>
      <w:bookmarkStart w:id="134" w:name="_Ref533440722"/>
      <w:r w:rsidRPr="00591F3D"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1</w:t>
      </w:r>
      <w:r>
        <w:fldChar w:fldCharType="end"/>
      </w:r>
      <w:bookmarkEnd w:id="134"/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推荐器件</w:t>
      </w:r>
    </w:p>
    <w:tbl>
      <w:tblPr>
        <w:tblW w:w="0" w:type="auto"/>
        <w:tblInd w:w="108" w:type="dxa"/>
        <w:shd w:val="clear" w:color="auto" w:fill="FFFFFF"/>
        <w:tblLayout w:type="fixed"/>
        <w:tblLook w:val="00A0" w:firstRow="1" w:lastRow="0" w:firstColumn="1" w:lastColumn="0" w:noHBand="0" w:noVBand="0"/>
      </w:tblPr>
      <w:tblGrid>
        <w:gridCol w:w="1276"/>
        <w:gridCol w:w="1559"/>
        <w:gridCol w:w="851"/>
        <w:gridCol w:w="4678"/>
      </w:tblGrid>
      <w:tr w:rsidR="00BB2FC4" w:rsidRPr="00591F3D" w:rsidTr="00BB2FC4">
        <w:trPr>
          <w:trHeight w:val="600"/>
        </w:trPr>
        <w:tc>
          <w:tcPr>
            <w:tcW w:w="1276" w:type="dxa"/>
            <w:tcBorders>
              <w:top w:val="thinThickSmallGap" w:sz="2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产品名称</w:t>
            </w:r>
          </w:p>
        </w:tc>
        <w:tc>
          <w:tcPr>
            <w:tcW w:w="1559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  <w:szCs w:val="20"/>
              </w:rPr>
              <w:t>型号</w:t>
            </w:r>
          </w:p>
        </w:tc>
        <w:tc>
          <w:tcPr>
            <w:tcW w:w="851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厂家</w:t>
            </w:r>
          </w:p>
        </w:tc>
        <w:tc>
          <w:tcPr>
            <w:tcW w:w="4678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BB2FC4" w:rsidRPr="00591F3D" w:rsidRDefault="00BB2FC4" w:rsidP="00BB2FC4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器件特点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MCU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ZLG116N32A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Cortex-M0</w:t>
            </w:r>
            <w:r w:rsidRPr="00591F3D">
              <w:t>内核，</w:t>
            </w:r>
            <w:r w:rsidRPr="00591F3D">
              <w:rPr>
                <w:rFonts w:hint="eastAsia"/>
              </w:rPr>
              <w:t>64</w:t>
            </w:r>
            <w:r w:rsidRPr="00591F3D">
              <w:t>kB Flash</w:t>
            </w:r>
            <w:r w:rsidRPr="00591F3D">
              <w:rPr>
                <w:rFonts w:hint="eastAsia"/>
              </w:rPr>
              <w:t xml:space="preserve"> /</w:t>
            </w:r>
            <w:r w:rsidRPr="00591F3D">
              <w:t xml:space="preserve"> </w:t>
            </w:r>
            <w:r w:rsidRPr="00591F3D">
              <w:rPr>
                <w:rFonts w:hint="eastAsia"/>
              </w:rPr>
              <w:t>8K S</w:t>
            </w:r>
            <w:r w:rsidRPr="00591F3D">
              <w:t>RAM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运行频率高达</w:t>
            </w:r>
            <w:r w:rsidRPr="00591F3D">
              <w:rPr>
                <w:rFonts w:hint="eastAsia"/>
              </w:rPr>
              <w:t>48MHz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支持宽电压输入</w:t>
            </w:r>
            <w:r w:rsidRPr="00591F3D">
              <w:rPr>
                <w:rFonts w:hint="eastAsia"/>
              </w:rPr>
              <w:t>2.0~5.5V</w:t>
            </w:r>
            <w:r w:rsidRPr="00591F3D">
              <w:t>；</w:t>
            </w:r>
          </w:p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多路</w:t>
            </w:r>
            <w:r w:rsidRPr="00591F3D">
              <w:rPr>
                <w:rFonts w:hint="eastAsia"/>
              </w:rPr>
              <w:t>UART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SPI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I2C</w:t>
            </w:r>
            <w:r w:rsidRPr="00591F3D">
              <w:rPr>
                <w:rFonts w:hint="eastAsia"/>
              </w:rPr>
              <w:t>等外设接口</w:t>
            </w:r>
            <w:r w:rsidRPr="00591F3D"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读卡芯片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FM17520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复旦微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  <w:jc w:val="both"/>
            </w:pPr>
            <w:r w:rsidRPr="00EE1EE8">
              <w:rPr>
                <w:rFonts w:hint="eastAsia"/>
              </w:rPr>
              <w:t>非接触式读卡、低电压、长距离</w:t>
            </w:r>
            <w:r>
              <w:rPr>
                <w:rFonts w:hint="eastAsia"/>
              </w:rPr>
              <w:t>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LDO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ZL6205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</w:pPr>
            <w:r w:rsidRPr="00591F3D"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591F3D" w:rsidRDefault="00BB2FC4" w:rsidP="00BB2FC4">
            <w:pPr>
              <w:pStyle w:val="ad"/>
              <w:jc w:val="both"/>
            </w:pPr>
            <w:r w:rsidRPr="00591F3D">
              <w:rPr>
                <w:rFonts w:hint="eastAsia"/>
              </w:rPr>
              <w:t>成本低、噪音小、静态电流小。</w:t>
            </w:r>
          </w:p>
        </w:tc>
      </w:tr>
      <w:tr w:rsidR="00BB2FC4" w:rsidRPr="00591F3D" w:rsidTr="00BB2FC4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thickThinSmallGap" w:sz="2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LDO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LM2596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TI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B2FC4" w:rsidRPr="00EE1EE8" w:rsidRDefault="00BB2FC4" w:rsidP="00BB2FC4">
            <w:pPr>
              <w:pStyle w:val="ad"/>
              <w:spacing w:before="48" w:after="48"/>
              <w:jc w:val="both"/>
            </w:pPr>
            <w:r w:rsidRPr="00EE1EE8">
              <w:rPr>
                <w:rFonts w:hint="eastAsia"/>
              </w:rPr>
              <w:t>成本低、噪音小、静态电流小</w:t>
            </w:r>
            <w:r>
              <w:rPr>
                <w:rFonts w:hint="eastAsia"/>
              </w:rPr>
              <w:t>。</w:t>
            </w:r>
          </w:p>
        </w:tc>
      </w:tr>
    </w:tbl>
    <w:p w:rsidR="00BB2FC4" w:rsidRPr="00591F3D" w:rsidRDefault="00BB2FC4" w:rsidP="00BB2FC4">
      <w:pPr>
        <w:pStyle w:val="20"/>
      </w:pPr>
      <w:bookmarkStart w:id="135" w:name="_Toc527380176"/>
      <w:bookmarkStart w:id="136" w:name="_Toc535172882"/>
      <w:r w:rsidRPr="00591F3D">
        <w:rPr>
          <w:rFonts w:hint="eastAsia"/>
        </w:rPr>
        <w:t>参考设计</w:t>
      </w:r>
      <w:bookmarkEnd w:id="135"/>
      <w:bookmarkEnd w:id="136"/>
    </w:p>
    <w:p w:rsidR="00BB2FC4" w:rsidRDefault="00BB2FC4" w:rsidP="00BB2FC4">
      <w:pPr>
        <w:pStyle w:val="30"/>
      </w:pPr>
      <w:bookmarkStart w:id="137" w:name="_Toc527380177"/>
      <w:bookmarkStart w:id="138" w:name="_Toc535172883"/>
      <w:r>
        <w:rPr>
          <w:rFonts w:hint="eastAsia"/>
        </w:rPr>
        <w:t>读卡电路设计</w:t>
      </w:r>
      <w:bookmarkEnd w:id="137"/>
      <w:bookmarkEnd w:id="138"/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读卡</w:t>
      </w:r>
      <w:r>
        <w:t>芯片</w:t>
      </w:r>
      <w:r>
        <w:rPr>
          <w:rFonts w:hint="eastAsia"/>
        </w:rPr>
        <w:t>FM</w:t>
      </w:r>
      <w:r>
        <w:t>17520</w:t>
      </w:r>
      <w:r>
        <w:t>内部集成了强大的内部</w:t>
      </w:r>
      <w:r>
        <w:rPr>
          <w:rFonts w:hint="eastAsia"/>
        </w:rPr>
        <w:t>电路</w:t>
      </w:r>
      <w:r>
        <w:t>，外部电路设计通常比较简单，主要</w:t>
      </w:r>
      <w:r>
        <w:rPr>
          <w:rFonts w:hint="eastAsia"/>
        </w:rPr>
        <w:t>组成</w:t>
      </w:r>
      <w:r>
        <w:t>为：供电电路、通信接口电路、天线电路和振荡电路。</w:t>
      </w:r>
      <w:r>
        <w:rPr>
          <w:rFonts w:hint="eastAsia"/>
        </w:rPr>
        <w:t>其中</w:t>
      </w:r>
      <w:r>
        <w:t>天线电路设计由为重要，读卡器天线电路主要分成四个部分：</w:t>
      </w:r>
      <w:r>
        <w:t>EMC</w:t>
      </w:r>
      <w:r>
        <w:t>滤波、匹配电路、天线和</w:t>
      </w:r>
      <w:r>
        <w:rPr>
          <w:rFonts w:hint="eastAsia"/>
        </w:rPr>
        <w:t>接收</w:t>
      </w:r>
      <w:r>
        <w:t>电路</w:t>
      </w:r>
      <w:r>
        <w:rPr>
          <w:rFonts w:hint="eastAsia"/>
        </w:rPr>
        <w:t>，如</w:t>
      </w:r>
      <w:r w:rsidR="00DA54C3">
        <w:fldChar w:fldCharType="begin"/>
      </w:r>
      <w:r w:rsidR="00DA54C3">
        <w:instrText xml:space="preserve"> </w:instrText>
      </w:r>
      <w:r w:rsidR="00DA54C3">
        <w:rPr>
          <w:rFonts w:hint="eastAsia"/>
        </w:rPr>
        <w:instrText>REF _Ref533440728 \h</w:instrText>
      </w:r>
      <w:r w:rsidR="00DA54C3">
        <w:instrText xml:space="preserve"> </w:instrText>
      </w:r>
      <w:r w:rsidR="00DA54C3">
        <w:fldChar w:fldCharType="separate"/>
      </w:r>
      <w:r w:rsidR="000345AF" w:rsidRPr="00591F3D">
        <w:rPr>
          <w:rFonts w:hint="eastAsia"/>
        </w:rPr>
        <w:t>图</w:t>
      </w:r>
      <w:r w:rsidR="000345AF">
        <w:rPr>
          <w:noProof/>
        </w:rPr>
        <w:t>3</w:t>
      </w:r>
      <w:r w:rsidR="000345AF" w:rsidRPr="00591F3D">
        <w:t>.</w:t>
      </w:r>
      <w:r w:rsidR="000345AF">
        <w:rPr>
          <w:noProof/>
        </w:rPr>
        <w:t>3</w:t>
      </w:r>
      <w:r w:rsidR="00DA54C3">
        <w:fldChar w:fldCharType="end"/>
      </w:r>
      <w:r>
        <w:t>所示。</w:t>
      </w:r>
    </w:p>
    <w:p w:rsidR="00BB2FC4" w:rsidRDefault="00BB2FC4" w:rsidP="00BB2FC4">
      <w:pPr>
        <w:pStyle w:val="aff4"/>
        <w:spacing w:before="62" w:after="62"/>
        <w:jc w:val="center"/>
      </w:pPr>
      <w:r>
        <w:rPr>
          <w:rFonts w:hint="eastAsia"/>
          <w:noProof/>
        </w:rPr>
        <w:drawing>
          <wp:inline distT="0" distB="0" distL="0" distR="0" wp14:anchorId="01273844" wp14:editId="58A63AFB">
            <wp:extent cx="3971925" cy="2533650"/>
            <wp:effectExtent l="0" t="0" r="0" b="0"/>
            <wp:docPr id="8" name="图片 8" descr="读卡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读卡模块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065014" w:rsidRDefault="00BB2FC4" w:rsidP="00BB2FC4">
      <w:pPr>
        <w:pStyle w:val="a7"/>
      </w:pPr>
      <w:bookmarkStart w:id="139" w:name="_Ref533440728"/>
      <w:r w:rsidRPr="00591F3D">
        <w:rPr>
          <w:rFonts w:hint="eastAsia"/>
        </w:rPr>
        <w:t>图</w:t>
      </w:r>
      <w:r w:rsidRPr="00591F3D">
        <w:rPr>
          <w:noProof/>
        </w:rPr>
        <w:fldChar w:fldCharType="begin"/>
      </w:r>
      <w:r w:rsidRPr="00591F3D">
        <w:rPr>
          <w:noProof/>
        </w:rPr>
        <w:instrText xml:space="preserve"> STYLEREF 1 \s </w:instrText>
      </w:r>
      <w:r w:rsidRPr="00591F3D">
        <w:rPr>
          <w:noProof/>
        </w:rPr>
        <w:fldChar w:fldCharType="separate"/>
      </w:r>
      <w:r w:rsidR="000345AF">
        <w:rPr>
          <w:noProof/>
        </w:rPr>
        <w:t>3</w:t>
      </w:r>
      <w:r w:rsidRPr="00591F3D">
        <w:rPr>
          <w:noProof/>
        </w:rPr>
        <w:fldChar w:fldCharType="end"/>
      </w:r>
      <w:r w:rsidRPr="00591F3D">
        <w:t>.</w:t>
      </w:r>
      <w:r w:rsidRPr="00591F3D">
        <w:fldChar w:fldCharType="begin"/>
      </w:r>
      <w:r w:rsidRPr="00591F3D">
        <w:instrText xml:space="preserve"> </w:instrText>
      </w:r>
      <w:r w:rsidRPr="00591F3D">
        <w:rPr>
          <w:rFonts w:hint="eastAsia"/>
        </w:rPr>
        <w:instrText xml:space="preserve">SEQ </w:instrText>
      </w:r>
      <w:r w:rsidRPr="00591F3D">
        <w:rPr>
          <w:rFonts w:hint="eastAsia"/>
        </w:rPr>
        <w:instrText>图</w:instrText>
      </w:r>
      <w:r w:rsidRPr="00591F3D">
        <w:rPr>
          <w:rFonts w:hint="eastAsia"/>
        </w:rPr>
        <w:instrText xml:space="preserve"> \* ARABIC \s 1</w:instrText>
      </w:r>
      <w:r w:rsidRPr="00591F3D">
        <w:instrText xml:space="preserve"> </w:instrText>
      </w:r>
      <w:r w:rsidRPr="00591F3D">
        <w:fldChar w:fldCharType="separate"/>
      </w:r>
      <w:r w:rsidR="000345AF">
        <w:rPr>
          <w:noProof/>
        </w:rPr>
        <w:t>3</w:t>
      </w:r>
      <w:r w:rsidRPr="00591F3D">
        <w:fldChar w:fldCharType="end"/>
      </w:r>
      <w:bookmarkEnd w:id="139"/>
      <w:r w:rsidRPr="00591F3D">
        <w:rPr>
          <w:rFonts w:hint="eastAsia"/>
        </w:rPr>
        <w:t xml:space="preserve">  </w:t>
      </w:r>
      <w:r>
        <w:rPr>
          <w:rFonts w:hint="eastAsia"/>
        </w:rPr>
        <w:t>读卡</w:t>
      </w:r>
      <w:r w:rsidRPr="00591F3D">
        <w:rPr>
          <w:rFonts w:hint="eastAsia"/>
        </w:rPr>
        <w:t>电路</w:t>
      </w:r>
    </w:p>
    <w:p w:rsidR="00BB2FC4" w:rsidRPr="008D71B0" w:rsidRDefault="00BB2FC4" w:rsidP="00BB2FC4">
      <w:pPr>
        <w:pStyle w:val="23"/>
        <w:spacing w:before="62" w:after="62"/>
      </w:pPr>
      <w:r w:rsidRPr="008D71B0">
        <w:rPr>
          <w:rFonts w:hint="eastAsia"/>
        </w:rPr>
        <w:t>滤波电路主要用于滤去高于</w:t>
      </w:r>
      <w:r w:rsidRPr="008D71B0">
        <w:t>13.56MHz</w:t>
      </w:r>
      <w:r w:rsidRPr="008D71B0">
        <w:rPr>
          <w:rFonts w:hint="eastAsia"/>
        </w:rPr>
        <w:t>的衍生谐波，由</w:t>
      </w:r>
      <w:r w:rsidRPr="008D71B0">
        <w:t>L0</w:t>
      </w:r>
      <w:r w:rsidRPr="008D71B0">
        <w:rPr>
          <w:rFonts w:hint="eastAsia"/>
        </w:rPr>
        <w:t>和</w:t>
      </w:r>
      <w:r w:rsidRPr="008D71B0">
        <w:t>C0</w:t>
      </w:r>
      <w:r w:rsidRPr="008D71B0">
        <w:rPr>
          <w:rFonts w:hint="eastAsia"/>
        </w:rPr>
        <w:t>组成的低通滤波器，滤波器截止频率设计在</w:t>
      </w:r>
      <w:r w:rsidRPr="008D71B0">
        <w:t>14MHz</w:t>
      </w:r>
      <w:r w:rsidRPr="008D71B0">
        <w:rPr>
          <w:rFonts w:hint="eastAsia"/>
        </w:rPr>
        <w:t>以上。这里推荐</w:t>
      </w:r>
      <w:r w:rsidRPr="008D71B0">
        <w:t>680nH</w:t>
      </w:r>
      <w:r w:rsidRPr="008D71B0">
        <w:rPr>
          <w:rFonts w:hint="eastAsia"/>
        </w:rPr>
        <w:t>电感和</w:t>
      </w:r>
      <w:r w:rsidRPr="008D71B0">
        <w:t>180pF</w:t>
      </w:r>
      <w:r w:rsidRPr="008D71B0">
        <w:rPr>
          <w:rFonts w:hint="eastAsia"/>
        </w:rPr>
        <w:t>电容或者</w:t>
      </w:r>
      <w:r w:rsidRPr="008D71B0">
        <w:t>1μH</w:t>
      </w:r>
      <w:r w:rsidRPr="008D71B0">
        <w:rPr>
          <w:rFonts w:hint="eastAsia"/>
        </w:rPr>
        <w:t>电感和</w:t>
      </w:r>
      <w:r w:rsidRPr="008D71B0">
        <w:t>120pF</w:t>
      </w:r>
      <w:r w:rsidRPr="008D71B0">
        <w:rPr>
          <w:rFonts w:hint="eastAsia"/>
        </w:rPr>
        <w:t>电容。这两组组合使得匹配网络既不偏感性也不偏容性，设计合理。</w:t>
      </w:r>
    </w:p>
    <w:p w:rsidR="00BB2FC4" w:rsidRPr="008D71B0" w:rsidRDefault="00BB2FC4" w:rsidP="00BB2FC4">
      <w:pPr>
        <w:pStyle w:val="23"/>
        <w:spacing w:before="62" w:after="62"/>
      </w:pPr>
      <w:r w:rsidRPr="008D71B0">
        <w:rPr>
          <w:rFonts w:hint="eastAsia"/>
        </w:rPr>
        <w:t>匹配电路用于调节发射负载和谐振频率。电路由电容</w:t>
      </w:r>
      <w:r w:rsidRPr="008D71B0">
        <w:t>C1</w:t>
      </w:r>
      <w:r w:rsidRPr="008D71B0">
        <w:rPr>
          <w:rFonts w:hint="eastAsia"/>
        </w:rPr>
        <w:t>和</w:t>
      </w:r>
      <w:r w:rsidRPr="008D71B0">
        <w:t>C2</w:t>
      </w:r>
      <w:r w:rsidRPr="008D71B0">
        <w:rPr>
          <w:rFonts w:hint="eastAsia"/>
        </w:rPr>
        <w:t>组成。射频电路发射功率一般受芯片内阻抗和外阻抗影响，当芯片内阻抗和外阻抗一致时，发射功率最大。</w:t>
      </w:r>
      <w:r w:rsidRPr="008D71B0">
        <w:t>C1</w:t>
      </w:r>
      <w:r w:rsidRPr="008D71B0">
        <w:rPr>
          <w:rFonts w:hint="eastAsia"/>
        </w:rPr>
        <w:t>是负载电容，天线电感量越大，</w:t>
      </w:r>
      <w:r w:rsidRPr="008D71B0">
        <w:t>C1</w:t>
      </w:r>
      <w:r w:rsidRPr="008D71B0">
        <w:rPr>
          <w:rFonts w:hint="eastAsia"/>
        </w:rPr>
        <w:t>取值越小。电容</w:t>
      </w:r>
      <w:r w:rsidRPr="008D71B0">
        <w:t>C2</w:t>
      </w:r>
      <w:r w:rsidRPr="008D71B0">
        <w:rPr>
          <w:rFonts w:hint="eastAsia"/>
        </w:rPr>
        <w:t>是谐振电容，通常设计由两个电容并联。</w:t>
      </w:r>
      <w:r w:rsidRPr="008D71B0">
        <w:t>C2</w:t>
      </w:r>
      <w:r w:rsidRPr="008D71B0">
        <w:rPr>
          <w:rFonts w:hint="eastAsia"/>
        </w:rPr>
        <w:t>取值和天线电感量直接相关，使得谐振频率在</w:t>
      </w:r>
      <w:r w:rsidRPr="008D71B0">
        <w:t>13.56MHz</w:t>
      </w:r>
      <w:r w:rsidRPr="008D71B0">
        <w:rPr>
          <w:rFonts w:hint="eastAsia"/>
        </w:rPr>
        <w:t>。</w:t>
      </w:r>
      <w:r w:rsidRPr="008D71B0">
        <w:t xml:space="preserve"> </w:t>
      </w:r>
    </w:p>
    <w:p w:rsidR="00BB2FC4" w:rsidRPr="008D71B0" w:rsidRDefault="00BB2FC4" w:rsidP="00BB2FC4">
      <w:pPr>
        <w:pStyle w:val="23"/>
        <w:spacing w:before="62" w:after="62"/>
      </w:pPr>
      <w:r w:rsidRPr="008D71B0">
        <w:rPr>
          <w:rFonts w:hint="eastAsia"/>
        </w:rPr>
        <w:lastRenderedPageBreak/>
        <w:t>天线设计由</w:t>
      </w:r>
      <w:r w:rsidRPr="008D71B0">
        <w:t>Q</w:t>
      </w:r>
      <w:r w:rsidRPr="008D71B0">
        <w:rPr>
          <w:rFonts w:hint="eastAsia"/>
        </w:rPr>
        <w:t>值电阻</w:t>
      </w:r>
      <w:r w:rsidRPr="008D71B0">
        <w:t>Rq (</w:t>
      </w:r>
      <w:r w:rsidRPr="008D71B0">
        <w:rPr>
          <w:rFonts w:hint="eastAsia"/>
        </w:rPr>
        <w:t>通常</w:t>
      </w:r>
      <w:r w:rsidRPr="008D71B0">
        <w:t>1Ω</w:t>
      </w:r>
      <w:r w:rsidRPr="008D71B0">
        <w:rPr>
          <w:rFonts w:hint="eastAsia"/>
        </w:rPr>
        <w:t>或者</w:t>
      </w:r>
      <w:r w:rsidRPr="008D71B0">
        <w:t>0Ω)</w:t>
      </w:r>
      <w:r w:rsidRPr="008D71B0">
        <w:rPr>
          <w:rFonts w:hint="eastAsia"/>
        </w:rPr>
        <w:t>和印制</w:t>
      </w:r>
      <w:r w:rsidRPr="008D71B0">
        <w:t>PCB</w:t>
      </w:r>
      <w:r w:rsidRPr="008D71B0">
        <w:rPr>
          <w:rFonts w:hint="eastAsia"/>
        </w:rPr>
        <w:t>线路组成。</w:t>
      </w:r>
      <w:r w:rsidRPr="008D71B0">
        <w:t xml:space="preserve"> </w:t>
      </w:r>
      <w:r w:rsidRPr="008D71B0">
        <w:rPr>
          <w:rFonts w:hint="eastAsia"/>
        </w:rPr>
        <w:t>接收电路由</w:t>
      </w:r>
      <w:r w:rsidRPr="008D71B0">
        <w:t>R1</w:t>
      </w:r>
      <w:r w:rsidRPr="008D71B0">
        <w:rPr>
          <w:rFonts w:hint="eastAsia"/>
        </w:rPr>
        <w:t>、</w:t>
      </w:r>
      <w:r w:rsidRPr="008D71B0">
        <w:t>R2</w:t>
      </w:r>
      <w:r w:rsidRPr="008D71B0">
        <w:rPr>
          <w:rFonts w:hint="eastAsia"/>
        </w:rPr>
        <w:t>和</w:t>
      </w:r>
      <w:r w:rsidRPr="008D71B0">
        <w:t>C3</w:t>
      </w:r>
      <w:r w:rsidRPr="008D71B0">
        <w:rPr>
          <w:rFonts w:hint="eastAsia"/>
        </w:rPr>
        <w:t>、</w:t>
      </w:r>
      <w:r w:rsidRPr="008D71B0">
        <w:t>C4</w:t>
      </w:r>
      <w:r w:rsidRPr="008D71B0">
        <w:rPr>
          <w:rFonts w:hint="eastAsia"/>
        </w:rPr>
        <w:t>组成，其中</w:t>
      </w:r>
      <w:r w:rsidRPr="008D71B0">
        <w:t>C3=102pF</w:t>
      </w:r>
      <w:r w:rsidRPr="008D71B0">
        <w:rPr>
          <w:rFonts w:hint="eastAsia"/>
        </w:rPr>
        <w:t>、</w:t>
      </w:r>
      <w:r w:rsidRPr="008D71B0">
        <w:t>C4=104pF</w:t>
      </w:r>
      <w:r w:rsidRPr="008D71B0">
        <w:rPr>
          <w:rFonts w:hint="eastAsia"/>
        </w:rPr>
        <w:t>。</w:t>
      </w:r>
      <w:r w:rsidRPr="008D71B0">
        <w:t>R1</w:t>
      </w:r>
      <w:r w:rsidRPr="008D71B0">
        <w:rPr>
          <w:rFonts w:hint="eastAsia"/>
        </w:rPr>
        <w:t>和</w:t>
      </w:r>
      <w:r w:rsidRPr="008D71B0">
        <w:t>R2</w:t>
      </w:r>
      <w:r w:rsidRPr="008D71B0">
        <w:rPr>
          <w:rFonts w:hint="eastAsia"/>
        </w:rPr>
        <w:t>组成分压电路，使得</w:t>
      </w:r>
      <w:r w:rsidRPr="008D71B0">
        <w:t>RX</w:t>
      </w:r>
      <w:r w:rsidRPr="008D71B0">
        <w:rPr>
          <w:rFonts w:hint="eastAsia"/>
        </w:rPr>
        <w:t>端接收正弦波幅度电压在</w:t>
      </w:r>
      <w:r w:rsidRPr="008D71B0">
        <w:t>1.5V-3V</w:t>
      </w:r>
      <w:r w:rsidRPr="008D71B0">
        <w:rPr>
          <w:rFonts w:hint="eastAsia"/>
        </w:rPr>
        <w:t>之间。</w:t>
      </w:r>
      <w:r w:rsidRPr="008D71B0">
        <w:rPr>
          <w:rFonts w:hint="eastAsia"/>
        </w:rPr>
        <w:t xml:space="preserve"> </w:t>
      </w:r>
    </w:p>
    <w:p w:rsidR="00BB2FC4" w:rsidRPr="00065014" w:rsidRDefault="00BB2FC4" w:rsidP="00BB2FC4">
      <w:pPr>
        <w:pStyle w:val="30"/>
      </w:pPr>
      <w:bookmarkStart w:id="140" w:name="_Toc527380178"/>
      <w:bookmarkStart w:id="141" w:name="_Toc535172884"/>
      <w:r>
        <w:rPr>
          <w:rFonts w:hint="eastAsia"/>
        </w:rPr>
        <w:t>读卡通信设计</w:t>
      </w:r>
      <w:bookmarkEnd w:id="140"/>
      <w:bookmarkEnd w:id="141"/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A</w:t>
      </w:r>
      <w:r>
        <w:t>metal</w:t>
      </w:r>
      <w:r>
        <w:rPr>
          <w:rFonts w:hint="eastAsia"/>
        </w:rPr>
        <w:t>已经提供</w:t>
      </w:r>
      <w:r>
        <w:t>了</w:t>
      </w:r>
      <w:r>
        <w:t>FM175XX</w:t>
      </w:r>
      <w:r>
        <w:t>系列</w:t>
      </w:r>
      <w:r>
        <w:rPr>
          <w:rFonts w:hint="eastAsia"/>
        </w:rPr>
        <w:t>的</w:t>
      </w:r>
      <w:r>
        <w:t>驱动</w:t>
      </w:r>
      <w:r>
        <w:rPr>
          <w:rFonts w:hint="eastAsia"/>
        </w:rPr>
        <w:t>函数</w:t>
      </w:r>
      <w:r>
        <w:t>，在使用之前，必须先完成初始化，初始化函数</w:t>
      </w:r>
      <w:r>
        <w:rPr>
          <w:rFonts w:hint="eastAsia"/>
        </w:rPr>
        <w:t>详</w:t>
      </w:r>
      <w:r>
        <w:t>见</w:t>
      </w:r>
      <w:r>
        <w:fldChar w:fldCharType="begin"/>
      </w:r>
      <w:r>
        <w:instrText xml:space="preserve"> REF _Ref527017487 \h </w:instrText>
      </w:r>
      <w:r>
        <w:fldChar w:fldCharType="separate"/>
      </w:r>
      <w:r w:rsidR="000345AF">
        <w:rPr>
          <w:rFonts w:hint="eastAsia"/>
        </w:rPr>
        <w:t>表</w:t>
      </w:r>
      <w:r w:rsidR="000345AF">
        <w:rPr>
          <w:noProof/>
        </w:rPr>
        <w:t>3</w:t>
      </w:r>
      <w:r w:rsidR="000345AF">
        <w:t>.</w:t>
      </w:r>
      <w:r w:rsidR="000345AF">
        <w:rPr>
          <w:noProof/>
        </w:rPr>
        <w:t>2</w:t>
      </w:r>
      <w:r>
        <w:fldChar w:fldCharType="end"/>
      </w:r>
      <w:r>
        <w:t>。</w:t>
      </w:r>
    </w:p>
    <w:p w:rsidR="00BB2FC4" w:rsidRPr="008D71B0" w:rsidRDefault="00BB2FC4" w:rsidP="00BB2FC4">
      <w:pPr>
        <w:pStyle w:val="a7"/>
      </w:pPr>
      <w:bookmarkStart w:id="142" w:name="_Ref52701748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2</w:t>
      </w:r>
      <w:r>
        <w:fldChar w:fldCharType="end"/>
      </w:r>
      <w:bookmarkEnd w:id="142"/>
      <w:r>
        <w:t xml:space="preserve">  FM175xx</w:t>
      </w:r>
      <w:r>
        <w:rPr>
          <w:rFonts w:hint="eastAsia"/>
        </w:rPr>
        <w:t>初始化接口函数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41"/>
        <w:gridCol w:w="2052"/>
      </w:tblGrid>
      <w:tr w:rsidR="00BB2FC4" w:rsidRPr="00184227" w:rsidTr="00BB2FC4">
        <w:trPr>
          <w:jc w:val="center"/>
        </w:trPr>
        <w:tc>
          <w:tcPr>
            <w:tcW w:w="0" w:type="auto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函数原型</w:t>
            </w:r>
          </w:p>
        </w:tc>
        <w:tc>
          <w:tcPr>
            <w:tcW w:w="0" w:type="auto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功能简介</w:t>
            </w:r>
          </w:p>
        </w:tc>
      </w:tr>
      <w:tr w:rsidR="00BB2FC4" w:rsidRPr="003116BC" w:rsidTr="00BB2FC4">
        <w:trPr>
          <w:trHeight w:val="951"/>
          <w:jc w:val="center"/>
        </w:trPr>
        <w:tc>
          <w:tcPr>
            <w:tcW w:w="0" w:type="auto"/>
            <w:tcBorders>
              <w:top w:val="double" w:sz="4" w:space="0" w:color="auto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Pr="003116BC" w:rsidRDefault="00BB2FC4" w:rsidP="00BB2FC4">
            <w:pPr>
              <w:pStyle w:val="ad"/>
              <w:jc w:val="left"/>
            </w:pPr>
            <w:r w:rsidRPr="003116BC">
              <w:t xml:space="preserve">uint8_t am_fm175xx_init (am_fm175xx_dev_t           </w:t>
            </w:r>
            <w:r>
              <w:t xml:space="preserve">  </w:t>
            </w:r>
            <w:r w:rsidRPr="003116BC">
              <w:t>*p_dev,</w:t>
            </w:r>
          </w:p>
          <w:p w:rsidR="00BB2FC4" w:rsidRPr="003116BC" w:rsidRDefault="00BB2FC4" w:rsidP="00BB2FC4">
            <w:pPr>
              <w:pStyle w:val="ad"/>
              <w:jc w:val="left"/>
            </w:pPr>
            <w:r w:rsidRPr="003116BC">
              <w:t xml:space="preserve">                     </w:t>
            </w:r>
            <w:r>
              <w:t xml:space="preserve">    am_spi_handle_t             </w:t>
            </w:r>
            <w:r w:rsidRPr="003116BC">
              <w:t>spi_handle,</w:t>
            </w:r>
          </w:p>
          <w:p w:rsidR="00BB2FC4" w:rsidRPr="00184227" w:rsidRDefault="00BB2FC4" w:rsidP="00BB2FC4">
            <w:pPr>
              <w:pStyle w:val="ad"/>
              <w:jc w:val="left"/>
              <w:rPr>
                <w:lang w:val="de-DE"/>
              </w:rPr>
            </w:pPr>
            <w:r w:rsidRPr="003116BC">
              <w:t xml:space="preserve">                         const am_fm175xx_devinfo_t </w:t>
            </w:r>
            <w:r>
              <w:t xml:space="preserve"> </w:t>
            </w:r>
            <w:r w:rsidRPr="003116BC">
              <w:t>*p_devinfo);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Default="00BB2FC4" w:rsidP="00BB2FC4">
            <w:pPr>
              <w:pStyle w:val="ad"/>
              <w:rPr>
                <w:lang w:val="de-DE"/>
              </w:rPr>
            </w:pPr>
            <w:r>
              <w:rPr>
                <w:lang w:val="de-DE"/>
              </w:rPr>
              <w:t>FM175xx</w:t>
            </w:r>
            <w:r>
              <w:rPr>
                <w:lang w:val="de-DE"/>
              </w:rPr>
              <w:t>初始化，得到</w:t>
            </w:r>
          </w:p>
          <w:p w:rsidR="00BB2FC4" w:rsidRPr="00184227" w:rsidRDefault="00BB2FC4" w:rsidP="00BB2FC4">
            <w:pPr>
              <w:pStyle w:val="ad"/>
              <w:rPr>
                <w:lang w:val="de-DE"/>
              </w:rPr>
            </w:pPr>
            <w:r>
              <w:rPr>
                <w:rFonts w:hint="eastAsia"/>
                <w:lang w:val="de-DE"/>
              </w:rPr>
              <w:t>FM</w:t>
            </w:r>
            <w:r>
              <w:rPr>
                <w:lang w:val="de-DE"/>
              </w:rPr>
              <w:t>175xx</w:t>
            </w:r>
            <w:r>
              <w:rPr>
                <w:rFonts w:hint="eastAsia"/>
                <w:lang w:val="de-DE"/>
              </w:rPr>
              <w:t>设备</w:t>
            </w:r>
            <w:r>
              <w:rPr>
                <w:lang w:val="de-DE"/>
              </w:rPr>
              <w:t>信息</w:t>
            </w:r>
          </w:p>
        </w:tc>
      </w:tr>
    </w:tbl>
    <w:p w:rsidR="00BB2FC4" w:rsidRDefault="00BB2FC4" w:rsidP="00D65F6E">
      <w:pPr>
        <w:pStyle w:val="23"/>
        <w:numPr>
          <w:ilvl w:val="0"/>
          <w:numId w:val="20"/>
        </w:numPr>
        <w:spacing w:before="62" w:after="62"/>
      </w:pPr>
      <w:r>
        <w:rPr>
          <w:rFonts w:hint="eastAsia"/>
        </w:rPr>
        <w:t>初始化</w:t>
      </w:r>
    </w:p>
    <w:p w:rsidR="00BB2FC4" w:rsidRDefault="00BB2FC4" w:rsidP="00BB2FC4">
      <w:pPr>
        <w:pStyle w:val="23"/>
        <w:spacing w:before="62" w:after="62"/>
      </w:pPr>
      <w:r w:rsidRPr="00E51DA0">
        <w:rPr>
          <w:rFonts w:hint="eastAsia"/>
        </w:rPr>
        <w:t>初始化</w:t>
      </w:r>
      <w:r>
        <w:rPr>
          <w:rFonts w:hint="eastAsia"/>
        </w:rPr>
        <w:t>意在</w:t>
      </w:r>
      <w:r>
        <w:t>获取</w:t>
      </w:r>
      <w:r w:rsidRPr="00E51DA0">
        <w:rPr>
          <w:lang w:val="de-DE"/>
        </w:rPr>
        <w:t>FM175xx</w:t>
      </w:r>
      <w:r>
        <w:rPr>
          <w:rFonts w:hint="eastAsia"/>
        </w:rPr>
        <w:t>实例</w:t>
      </w:r>
      <w:r>
        <w:t>句柄</w:t>
      </w:r>
      <w:r w:rsidRPr="00E51DA0">
        <w:rPr>
          <w:rFonts w:hint="eastAsia"/>
          <w:lang w:val="de-DE"/>
        </w:rPr>
        <w:t>（</w:t>
      </w:r>
      <w:r w:rsidRPr="00E51DA0">
        <w:rPr>
          <w:lang w:val="de-DE"/>
        </w:rPr>
        <w:t>handle</w:t>
      </w:r>
      <w:r w:rsidRPr="00E51DA0">
        <w:rPr>
          <w:rFonts w:hint="eastAsia"/>
          <w:lang w:val="de-DE"/>
        </w:rPr>
        <w:t>），</w:t>
      </w:r>
      <w:r>
        <w:t>该实例句柄将作为其他功能</w:t>
      </w:r>
      <w:r>
        <w:rPr>
          <w:rFonts w:hint="eastAsia"/>
        </w:rPr>
        <w:t>接口</w:t>
      </w:r>
      <w:r>
        <w:t>函数</w:t>
      </w:r>
      <w:r w:rsidRPr="00E51DA0">
        <w:rPr>
          <w:lang w:val="de-DE"/>
        </w:rPr>
        <w:t>handle</w:t>
      </w:r>
      <w:r>
        <w:rPr>
          <w:rFonts w:hint="eastAsia"/>
        </w:rPr>
        <w:t>的</w:t>
      </w:r>
      <w:r>
        <w:t>实参。</w:t>
      </w:r>
      <w:r>
        <w:rPr>
          <w:rFonts w:hint="eastAsia"/>
        </w:rPr>
        <w:t>其</w:t>
      </w:r>
      <w:r>
        <w:t>函数初始化原型为：</w:t>
      </w:r>
    </w:p>
    <w:p w:rsidR="00BB2FC4" w:rsidRPr="003116BC" w:rsidRDefault="00BB2FC4" w:rsidP="00BB2FC4">
      <w:pPr>
        <w:pStyle w:val="a5"/>
      </w:pPr>
      <w:r w:rsidRPr="003116BC">
        <w:t xml:space="preserve">uint8_t am_fm175xx_init (am_fm175xx_dev_t           </w:t>
      </w:r>
      <w:r>
        <w:t xml:space="preserve">  </w:t>
      </w:r>
      <w:r w:rsidRPr="003116BC">
        <w:t>*p_dev,</w:t>
      </w:r>
    </w:p>
    <w:p w:rsidR="00BB2FC4" w:rsidRPr="003116BC" w:rsidRDefault="00BB2FC4" w:rsidP="00BB2FC4">
      <w:pPr>
        <w:pStyle w:val="a5"/>
      </w:pPr>
      <w:r w:rsidRPr="003116BC">
        <w:t xml:space="preserve">                         am_spi_handle_t             spi_handle,</w:t>
      </w:r>
    </w:p>
    <w:p w:rsidR="00BB2FC4" w:rsidRDefault="00BB2FC4" w:rsidP="00BB2FC4">
      <w:pPr>
        <w:pStyle w:val="a5"/>
      </w:pPr>
      <w:r w:rsidRPr="003116BC">
        <w:t xml:space="preserve">                         const am_fm175xx_devinfo_t </w:t>
      </w:r>
      <w:r>
        <w:t xml:space="preserve"> </w:t>
      </w:r>
      <w:r w:rsidRPr="003116BC">
        <w:t>*p_devinfo);</w:t>
      </w:r>
    </w:p>
    <w:p w:rsidR="00BB2FC4" w:rsidRPr="008E3DD2" w:rsidRDefault="00BB2FC4" w:rsidP="00D65F6E">
      <w:pPr>
        <w:pStyle w:val="afffb"/>
        <w:numPr>
          <w:ilvl w:val="0"/>
          <w:numId w:val="13"/>
        </w:numPr>
        <w:spacing w:before="62" w:after="62"/>
        <w:ind w:firstLineChars="0"/>
        <w:rPr>
          <w:lang w:val="de-DE"/>
        </w:rPr>
      </w:pPr>
      <w:r w:rsidRPr="008E3DD2">
        <w:rPr>
          <w:lang w:val="de-DE"/>
        </w:rPr>
        <w:t>p_dev</w:t>
      </w:r>
      <w:r w:rsidRPr="00DC5BDC">
        <w:rPr>
          <w:rFonts w:hint="eastAsia"/>
        </w:rPr>
        <w:t>为指向</w:t>
      </w:r>
      <w:r w:rsidRPr="008E3DD2">
        <w:rPr>
          <w:lang w:val="de-DE"/>
        </w:rPr>
        <w:t>am_</w:t>
      </w:r>
      <w:r>
        <w:rPr>
          <w:rFonts w:hint="eastAsia"/>
          <w:lang w:val="de-DE"/>
        </w:rPr>
        <w:t>fm</w:t>
      </w:r>
      <w:r>
        <w:rPr>
          <w:lang w:val="de-DE"/>
        </w:rPr>
        <w:t>175xx</w:t>
      </w:r>
      <w:r w:rsidRPr="008E3DD2">
        <w:rPr>
          <w:lang w:val="de-DE"/>
        </w:rPr>
        <w:t xml:space="preserve"> _dev_t</w:t>
      </w:r>
      <w:r w:rsidRPr="00DC5BDC">
        <w:rPr>
          <w:rFonts w:hint="eastAsia"/>
        </w:rPr>
        <w:t>类型实例的指针</w:t>
      </w:r>
      <w:r w:rsidRPr="008E3DD2">
        <w:rPr>
          <w:rFonts w:hint="eastAsia"/>
          <w:lang w:val="de-DE"/>
        </w:rPr>
        <w:t>；</w:t>
      </w:r>
    </w:p>
    <w:p w:rsidR="00BB2FC4" w:rsidRPr="00262E9A" w:rsidRDefault="00BB2FC4" w:rsidP="00D65F6E">
      <w:pPr>
        <w:pStyle w:val="afffb"/>
        <w:numPr>
          <w:ilvl w:val="0"/>
          <w:numId w:val="13"/>
        </w:numPr>
        <w:spacing w:before="62" w:after="62"/>
        <w:ind w:firstLineChars="0"/>
        <w:rPr>
          <w:lang w:val="de-DE"/>
        </w:rPr>
      </w:pPr>
      <w:r w:rsidRPr="00262E9A">
        <w:rPr>
          <w:lang w:val="de-DE"/>
        </w:rPr>
        <w:t>p_devinfo</w:t>
      </w:r>
      <w:r w:rsidRPr="00DC5BDC">
        <w:rPr>
          <w:rFonts w:hint="eastAsia"/>
        </w:rPr>
        <w:t>为指向</w:t>
      </w:r>
      <w:r w:rsidRPr="00262E9A">
        <w:rPr>
          <w:lang w:val="de-DE"/>
        </w:rPr>
        <w:t>am_</w:t>
      </w:r>
      <w:r w:rsidRPr="00262E9A">
        <w:rPr>
          <w:rFonts w:hint="eastAsia"/>
          <w:lang w:val="de-DE"/>
        </w:rPr>
        <w:t xml:space="preserve"> fm</w:t>
      </w:r>
      <w:r w:rsidRPr="00262E9A">
        <w:rPr>
          <w:lang w:val="de-DE"/>
        </w:rPr>
        <w:t>175xx _devinfo_t</w:t>
      </w:r>
      <w:r w:rsidRPr="00DC5BDC">
        <w:rPr>
          <w:rFonts w:hint="eastAsia"/>
        </w:rPr>
        <w:t>类型实例信息的指针</w:t>
      </w:r>
      <w:r>
        <w:rPr>
          <w:rFonts w:hint="eastAsia"/>
        </w:rPr>
        <w:t>；</w:t>
      </w:r>
    </w:p>
    <w:p w:rsidR="00BB2FC4" w:rsidRDefault="00BB2FC4" w:rsidP="00D65F6E">
      <w:pPr>
        <w:pStyle w:val="afffb"/>
        <w:numPr>
          <w:ilvl w:val="0"/>
          <w:numId w:val="13"/>
        </w:numPr>
        <w:spacing w:before="62" w:after="62"/>
        <w:ind w:firstLineChars="0"/>
        <w:rPr>
          <w:lang w:val="de-DE"/>
        </w:rPr>
      </w:pPr>
      <w:r>
        <w:rPr>
          <w:rFonts w:hint="eastAsia"/>
          <w:lang w:val="de-DE"/>
        </w:rPr>
        <w:t>spi</w:t>
      </w:r>
      <w:r>
        <w:rPr>
          <w:lang w:val="de-DE"/>
        </w:rPr>
        <w:t>_handle</w:t>
      </w:r>
      <w:r>
        <w:rPr>
          <w:rFonts w:hint="eastAsia"/>
          <w:lang w:val="de-DE"/>
        </w:rPr>
        <w:t>为</w:t>
      </w:r>
      <w:r>
        <w:rPr>
          <w:lang w:val="de-DE"/>
        </w:rPr>
        <w:t>获取</w:t>
      </w:r>
      <w:r>
        <w:rPr>
          <w:lang w:val="de-DE"/>
        </w:rPr>
        <w:t>SPI</w:t>
      </w:r>
      <w:r>
        <w:rPr>
          <w:lang w:val="de-DE"/>
        </w:rPr>
        <w:t>服务的实例化句柄。</w:t>
      </w:r>
    </w:p>
    <w:p w:rsidR="00BB2FC4" w:rsidRDefault="00BB2FC4" w:rsidP="00D65F6E">
      <w:pPr>
        <w:pStyle w:val="23"/>
        <w:numPr>
          <w:ilvl w:val="0"/>
          <w:numId w:val="20"/>
        </w:numPr>
        <w:spacing w:before="62" w:after="62"/>
        <w:rPr>
          <w:lang w:val="de-DE"/>
        </w:rPr>
      </w:pPr>
      <w:r>
        <w:rPr>
          <w:rFonts w:hint="eastAsia"/>
          <w:lang w:val="de-DE"/>
        </w:rPr>
        <w:t>实例</w:t>
      </w:r>
      <w:r>
        <w:rPr>
          <w:lang w:val="de-DE"/>
        </w:rPr>
        <w:t>信息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 w:rsidRPr="00184227">
        <w:rPr>
          <w:rFonts w:hint="eastAsia"/>
        </w:rPr>
        <w:t>实例信息主要描述了</w:t>
      </w:r>
      <w:r>
        <w:rPr>
          <w:lang w:val="de-DE"/>
        </w:rPr>
        <w:t>FM175xx</w:t>
      </w:r>
      <w:r w:rsidRPr="00184227">
        <w:rPr>
          <w:rFonts w:hint="eastAsia"/>
        </w:rPr>
        <w:t>的相关信息</w:t>
      </w:r>
      <w:r w:rsidRPr="00184227">
        <w:rPr>
          <w:rFonts w:hint="eastAsia"/>
          <w:lang w:val="de-DE"/>
        </w:rPr>
        <w:t>，包括</w:t>
      </w:r>
      <w:r>
        <w:rPr>
          <w:lang w:val="de-DE"/>
        </w:rPr>
        <w:t>SPI</w:t>
      </w:r>
      <w:r>
        <w:rPr>
          <w:rFonts w:hint="eastAsia"/>
          <w:lang w:val="de-DE"/>
        </w:rPr>
        <w:t>设备</w:t>
      </w:r>
      <w:r w:rsidRPr="00184227">
        <w:rPr>
          <w:rFonts w:hint="eastAsia"/>
          <w:lang w:val="de-DE"/>
        </w:rPr>
        <w:t>信息、</w:t>
      </w:r>
      <w:r>
        <w:rPr>
          <w:rFonts w:hint="eastAsia"/>
          <w:lang w:val="de-DE"/>
        </w:rPr>
        <w:t>软件定时器</w:t>
      </w:r>
      <w:r>
        <w:rPr>
          <w:lang w:val="de-DE"/>
        </w:rPr>
        <w:t>、超时计数器、保存读卡芯片协议、命令信息</w:t>
      </w:r>
      <w:r>
        <w:rPr>
          <w:rFonts w:hint="eastAsia"/>
          <w:lang w:val="de-DE"/>
        </w:rPr>
        <w:t>、</w:t>
      </w:r>
      <w:r>
        <w:rPr>
          <w:lang w:val="de-DE"/>
        </w:rPr>
        <w:t>天线状态、掉电标志</w:t>
      </w:r>
      <w:r w:rsidRPr="00184227">
        <w:rPr>
          <w:rFonts w:hint="eastAsia"/>
          <w:lang w:val="de-DE"/>
        </w:rPr>
        <w:t>等信息。其类型</w:t>
      </w:r>
      <w:r w:rsidRPr="00817363">
        <w:rPr>
          <w:lang w:val="de-DE"/>
        </w:rPr>
        <w:t>am_fm175xx_dev_t</w:t>
      </w:r>
      <w:r w:rsidRPr="00184227">
        <w:rPr>
          <w:rFonts w:hint="eastAsia"/>
        </w:rPr>
        <w:t>定义</w:t>
      </w:r>
      <w:r w:rsidRPr="00184227">
        <w:rPr>
          <w:rFonts w:hint="eastAsia"/>
          <w:lang w:val="de-DE"/>
        </w:rPr>
        <w:t>（</w:t>
      </w:r>
      <w:r w:rsidRPr="00184227">
        <w:rPr>
          <w:lang w:val="de-DE"/>
        </w:rPr>
        <w:t>am_</w:t>
      </w:r>
      <w:r>
        <w:rPr>
          <w:lang w:val="de-DE"/>
        </w:rPr>
        <w:t>fm175xx</w:t>
      </w:r>
      <w:r w:rsidRPr="00184227">
        <w:rPr>
          <w:lang w:val="de-DE"/>
        </w:rPr>
        <w:t>.h</w:t>
      </w:r>
      <w:r w:rsidRPr="00184227">
        <w:rPr>
          <w:rFonts w:hint="eastAsia"/>
          <w:lang w:val="de-DE"/>
        </w:rPr>
        <w:t>）</w:t>
      </w:r>
      <w:r w:rsidRPr="00184227">
        <w:rPr>
          <w:rFonts w:hint="eastAsia"/>
        </w:rPr>
        <w:t>如下</w:t>
      </w:r>
      <w:r w:rsidRPr="00184227">
        <w:rPr>
          <w:rFonts w:hint="eastAsia"/>
          <w:lang w:val="de-DE"/>
        </w:rPr>
        <w:t>：</w:t>
      </w:r>
    </w:p>
    <w:p w:rsidR="00BB2FC4" w:rsidRPr="00817363" w:rsidRDefault="00BB2FC4" w:rsidP="00BB2FC4">
      <w:pPr>
        <w:pStyle w:val="a5"/>
      </w:pPr>
      <w:r w:rsidRPr="00817363">
        <w:t>/**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* \brief FM175XX </w:t>
      </w:r>
      <w:r w:rsidRPr="00817363">
        <w:rPr>
          <w:rFonts w:hint="eastAsia"/>
        </w:rPr>
        <w:t>设备定义</w:t>
      </w:r>
    </w:p>
    <w:p w:rsidR="00BB2FC4" w:rsidRPr="00817363" w:rsidRDefault="00BB2FC4" w:rsidP="00BB2FC4">
      <w:pPr>
        <w:pStyle w:val="a5"/>
      </w:pPr>
      <w:r w:rsidRPr="00817363">
        <w:t xml:space="preserve"> */</w:t>
      </w:r>
    </w:p>
    <w:p w:rsidR="00BB2FC4" w:rsidRPr="00817363" w:rsidRDefault="00BB2FC4" w:rsidP="00BB2FC4">
      <w:pPr>
        <w:pStyle w:val="a5"/>
      </w:pPr>
      <w:r w:rsidRPr="00817363">
        <w:t>typedef struct am_fm175xx_dev {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am_spi_device_t</w:t>
      </w:r>
      <w:r>
        <w:tab/>
      </w:r>
      <w:r>
        <w:tab/>
      </w:r>
      <w:r>
        <w:tab/>
      </w:r>
      <w:r w:rsidRPr="00817363">
        <w:rPr>
          <w:rFonts w:hint="eastAsia"/>
        </w:rPr>
        <w:t xml:space="preserve">spi_dev;           </w:t>
      </w:r>
      <w:r>
        <w:t>//</w:t>
      </w:r>
      <w:r w:rsidRPr="00817363">
        <w:rPr>
          <w:rFonts w:hint="eastAsia"/>
        </w:rPr>
        <w:t xml:space="preserve"> SPI </w:t>
      </w:r>
      <w:r w:rsidRPr="00817363">
        <w:rPr>
          <w:rFonts w:hint="eastAsia"/>
        </w:rPr>
        <w:t>设备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am_softimer_t</w:t>
      </w:r>
      <w:r>
        <w:tab/>
      </w:r>
      <w:r>
        <w:tab/>
      </w:r>
      <w:r>
        <w:tab/>
      </w:r>
      <w:r w:rsidRPr="00817363">
        <w:rPr>
          <w:rFonts w:hint="eastAsia"/>
        </w:rPr>
        <w:t xml:space="preserve">timer;             </w:t>
      </w:r>
      <w:r>
        <w:t>//</w:t>
      </w:r>
      <w:r w:rsidRPr="00817363">
        <w:rPr>
          <w:rFonts w:hint="eastAsia"/>
        </w:rPr>
        <w:t>软件定时器，用于超时</w:t>
      </w:r>
      <w:r>
        <w:rPr>
          <w:rFonts w:hint="eastAsia"/>
        </w:rPr>
        <w:t xml:space="preserve">  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volatile uint32_t </w:t>
      </w:r>
      <w:r>
        <w:tab/>
      </w:r>
      <w:r>
        <w:tab/>
      </w:r>
      <w:r>
        <w:tab/>
      </w:r>
      <w:r w:rsidRPr="00817363">
        <w:rPr>
          <w:rFonts w:hint="eastAsia"/>
        </w:rPr>
        <w:t xml:space="preserve">tmo_cnt;            </w:t>
      </w:r>
      <w:r>
        <w:t>//</w:t>
      </w:r>
      <w:r w:rsidRPr="00817363">
        <w:rPr>
          <w:rFonts w:hint="eastAsia"/>
        </w:rPr>
        <w:t>超时计数器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am_fm175xx_prot_type_t  </w:t>
      </w:r>
      <w:r>
        <w:t xml:space="preserve"> </w:t>
      </w:r>
      <w:r w:rsidRPr="00817363">
        <w:rPr>
          <w:rFonts w:hint="eastAsia"/>
        </w:rPr>
        <w:t xml:space="preserve">iso_type;          </w:t>
      </w:r>
      <w:r>
        <w:t>//</w:t>
      </w:r>
      <w:r w:rsidRPr="00817363">
        <w:rPr>
          <w:rFonts w:hint="eastAsia"/>
        </w:rPr>
        <w:t>保存读卡芯片协议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am_fm175xx_c</w:t>
      </w:r>
      <w:r>
        <w:rPr>
          <w:rFonts w:hint="eastAsia"/>
        </w:rPr>
        <w:t xml:space="preserve">md_info_t   cmd_info;         </w:t>
      </w:r>
      <w:r>
        <w:t>//</w:t>
      </w:r>
      <w:r w:rsidRPr="00817363">
        <w:rPr>
          <w:rFonts w:hint="eastAsia"/>
        </w:rPr>
        <w:t>命令信息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volatile uint8_t       </w:t>
      </w:r>
      <w:r>
        <w:tab/>
      </w:r>
      <w:r>
        <w:tab/>
      </w:r>
      <w:r w:rsidRPr="00817363">
        <w:rPr>
          <w:rFonts w:hint="eastAsia"/>
        </w:rPr>
        <w:t xml:space="preserve">tx_state;         </w:t>
      </w:r>
      <w:r>
        <w:tab/>
        <w:t>//</w:t>
      </w:r>
      <w:r w:rsidRPr="00817363">
        <w:rPr>
          <w:rFonts w:hint="eastAsia"/>
        </w:rPr>
        <w:t>天线状态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volatile am_bool_t      </w:t>
      </w:r>
      <w:r>
        <w:tab/>
      </w:r>
      <w:r w:rsidRPr="00817363">
        <w:rPr>
          <w:rFonts w:hint="eastAsia"/>
        </w:rPr>
        <w:t xml:space="preserve">power_down;      </w:t>
      </w:r>
      <w:r>
        <w:t>//</w:t>
      </w:r>
      <w:r w:rsidRPr="00817363">
        <w:rPr>
          <w:rFonts w:hint="eastAsia"/>
        </w:rPr>
        <w:t xml:space="preserve"> </w:t>
      </w:r>
      <w:r w:rsidRPr="00817363">
        <w:rPr>
          <w:rFonts w:hint="eastAsia"/>
        </w:rPr>
        <w:t>掉电标志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am_fm175xx_tpcl_prot_para_t  cur_prot_para; </w:t>
      </w:r>
      <w:r>
        <w:tab/>
      </w:r>
      <w:r w:rsidRPr="00817363">
        <w:rPr>
          <w:rFonts w:hint="eastAsia"/>
        </w:rPr>
        <w:t>/</w:t>
      </w:r>
      <w:r>
        <w:t>/</w:t>
      </w:r>
      <w:r w:rsidRPr="00817363">
        <w:rPr>
          <w:rFonts w:hint="eastAsia"/>
        </w:rPr>
        <w:t>T=CL</w:t>
      </w:r>
      <w:r w:rsidRPr="00817363">
        <w:rPr>
          <w:rFonts w:hint="eastAsia"/>
        </w:rPr>
        <w:t>通信协议参数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</w:p>
    <w:p w:rsidR="00BB2FC4" w:rsidRPr="00817363" w:rsidRDefault="00BB2FC4" w:rsidP="00BB2FC4">
      <w:pPr>
        <w:pStyle w:val="a5"/>
      </w:pPr>
      <w:r w:rsidRPr="00817363">
        <w:rPr>
          <w:rFonts w:hint="eastAsia"/>
        </w:rPr>
        <w:t xml:space="preserve">    const am_fm175xx_devinfo_t  *p_devinfo;     </w:t>
      </w:r>
      <w:r>
        <w:tab/>
      </w:r>
      <w:r w:rsidRPr="00817363">
        <w:rPr>
          <w:rFonts w:hint="eastAsia"/>
        </w:rPr>
        <w:t>/</w:t>
      </w:r>
      <w:r>
        <w:t>/</w:t>
      </w:r>
      <w:r w:rsidRPr="00817363">
        <w:rPr>
          <w:rFonts w:hint="eastAsia"/>
        </w:rPr>
        <w:t>设备信息</w:t>
      </w:r>
      <w:r>
        <w:rPr>
          <w:rFonts w:hint="eastAsia"/>
        </w:rPr>
        <w:t xml:space="preserve"> </w:t>
      </w:r>
    </w:p>
    <w:p w:rsidR="00BB2FC4" w:rsidRPr="00817363" w:rsidRDefault="00BB2FC4" w:rsidP="00BB2FC4">
      <w:pPr>
        <w:pStyle w:val="a5"/>
      </w:pPr>
    </w:p>
    <w:p w:rsidR="00BB2FC4" w:rsidRPr="00817363" w:rsidRDefault="00BB2FC4" w:rsidP="00BB2FC4">
      <w:pPr>
        <w:pStyle w:val="a5"/>
      </w:pPr>
      <w:r w:rsidRPr="00817363">
        <w:lastRenderedPageBreak/>
        <w:t xml:space="preserve">    void                       (*lpcd_int_cb)(void *p_arg);</w:t>
      </w:r>
    </w:p>
    <w:p w:rsidR="00BB2FC4" w:rsidRPr="00817363" w:rsidRDefault="00BB2FC4" w:rsidP="00BB2FC4">
      <w:pPr>
        <w:pStyle w:val="a5"/>
      </w:pPr>
      <w:r w:rsidRPr="00817363">
        <w:t xml:space="preserve">    void                        *p_lpcd_cb_arg;</w:t>
      </w:r>
    </w:p>
    <w:p w:rsidR="00BB2FC4" w:rsidRPr="00184227" w:rsidRDefault="00BB2FC4" w:rsidP="00BB2FC4">
      <w:pPr>
        <w:pStyle w:val="a5"/>
      </w:pPr>
      <w:r w:rsidRPr="00817363">
        <w:t>} am_fm175xx_dev_t;</w:t>
      </w:r>
    </w:p>
    <w:p w:rsidR="00BB2FC4" w:rsidRDefault="00BB2FC4" w:rsidP="00BB2FC4">
      <w:pPr>
        <w:pStyle w:val="a5"/>
      </w:pPr>
    </w:p>
    <w:p w:rsidR="00BB2FC4" w:rsidRPr="00184227" w:rsidRDefault="00BB2FC4" w:rsidP="00BB2FC4">
      <w:pPr>
        <w:pStyle w:val="30"/>
        <w:keepNext w:val="0"/>
        <w:spacing w:before="48" w:after="48"/>
      </w:pPr>
      <w:bookmarkStart w:id="143" w:name="_Toc460529815"/>
      <w:bookmarkStart w:id="144" w:name="_Toc476819933"/>
      <w:bookmarkStart w:id="145" w:name="_Toc479459113"/>
      <w:bookmarkStart w:id="146" w:name="_Toc479807176"/>
      <w:bookmarkStart w:id="147" w:name="_Toc487711574"/>
      <w:bookmarkStart w:id="148" w:name="_Toc487717403"/>
      <w:bookmarkStart w:id="149" w:name="_Toc518911023"/>
      <w:bookmarkStart w:id="150" w:name="_Toc527380179"/>
      <w:bookmarkStart w:id="151" w:name="_Toc535172885"/>
      <w:r w:rsidRPr="00184227">
        <w:rPr>
          <w:rFonts w:hint="eastAsia"/>
        </w:rPr>
        <w:t>设备控制类接口函数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:rsidR="00BB2FC4" w:rsidRDefault="00BB2FC4" w:rsidP="00BB2FC4">
      <w:pPr>
        <w:spacing w:before="62" w:after="62"/>
        <w:ind w:firstLine="420"/>
      </w:pPr>
      <w:r>
        <w:t>FM17520</w:t>
      </w:r>
      <w:r w:rsidRPr="00896E6E">
        <w:rPr>
          <w:rFonts w:hint="eastAsia"/>
        </w:rPr>
        <w:t>支持多种</w:t>
      </w:r>
      <w:r w:rsidRPr="00896E6E">
        <w:rPr>
          <w:rFonts w:hint="eastAsia"/>
        </w:rPr>
        <w:t>IC</w:t>
      </w:r>
      <w:r w:rsidRPr="00896E6E">
        <w:rPr>
          <w:rFonts w:hint="eastAsia"/>
        </w:rPr>
        <w:t>卡，比如，</w:t>
      </w:r>
      <w:r w:rsidRPr="00896E6E">
        <w:t>Mifare S50/S70</w:t>
      </w:r>
      <w:r w:rsidRPr="00896E6E">
        <w:rPr>
          <w:rFonts w:hint="eastAsia"/>
        </w:rPr>
        <w:t>、</w:t>
      </w:r>
      <w:r w:rsidRPr="00896E6E">
        <w:t>ISO7816-3</w:t>
      </w:r>
      <w:r w:rsidRPr="00896E6E">
        <w:rPr>
          <w:rFonts w:hint="eastAsia"/>
        </w:rPr>
        <w:t>、</w:t>
      </w:r>
      <w:r w:rsidRPr="00896E6E">
        <w:t>ISO14443</w:t>
      </w:r>
      <w:r w:rsidRPr="00896E6E">
        <w:rPr>
          <w:rFonts w:hint="eastAsia"/>
        </w:rPr>
        <w:t>（</w:t>
      </w:r>
      <w:r w:rsidRPr="00896E6E">
        <w:t>PICC</w:t>
      </w:r>
      <w:r w:rsidRPr="00896E6E">
        <w:rPr>
          <w:rFonts w:hint="eastAsia"/>
        </w:rPr>
        <w:t>）、</w:t>
      </w:r>
      <w:r w:rsidRPr="00896E6E">
        <w:t>PLUS CPU</w:t>
      </w:r>
      <w:r w:rsidRPr="00896E6E">
        <w:rPr>
          <w:rFonts w:hint="eastAsia"/>
        </w:rPr>
        <w:t>卡等，每种卡都有对应的命令。命令与接口函数基本上是一一对应的关系</w:t>
      </w:r>
      <w:r>
        <w:rPr>
          <w:rFonts w:hint="eastAsia"/>
        </w:rPr>
        <w:t>，</w:t>
      </w:r>
      <w:r>
        <w:rPr>
          <w:rFonts w:hint="eastAsia"/>
        </w:rPr>
        <w:t>AM</w:t>
      </w:r>
      <w:r>
        <w:t>etal</w:t>
      </w:r>
      <w:r>
        <w:t>提供了</w:t>
      </w:r>
      <w:r>
        <w:rPr>
          <w:rFonts w:hint="eastAsia"/>
        </w:rPr>
        <w:t>标准</w:t>
      </w:r>
      <w:r>
        <w:t>接口函数，与具体卡片没有</w:t>
      </w:r>
      <w:r>
        <w:rPr>
          <w:rFonts w:hint="eastAsia"/>
        </w:rPr>
        <w:t>直接</w:t>
      </w:r>
      <w:r>
        <w:t>关系，直接作用于</w:t>
      </w:r>
      <w:r>
        <w:t>FM17520</w:t>
      </w:r>
      <w:r>
        <w:rPr>
          <w:rFonts w:hint="eastAsia"/>
        </w:rPr>
        <w:t>，</w:t>
      </w:r>
      <w:r>
        <w:t>获取相应的设备信息</w:t>
      </w:r>
      <w:r>
        <w:rPr>
          <w:rFonts w:hint="eastAsia"/>
        </w:rPr>
        <w:t>、通信加密</w:t>
      </w:r>
      <w:r>
        <w:t>、设置</w:t>
      </w:r>
      <w:r>
        <w:rPr>
          <w:rFonts w:hint="eastAsia"/>
        </w:rPr>
        <w:t>防</w:t>
      </w:r>
      <w:r>
        <w:t>碰撞</w:t>
      </w:r>
      <w:r>
        <w:rPr>
          <w:rFonts w:hint="eastAsia"/>
        </w:rPr>
        <w:t>及卡请求</w:t>
      </w:r>
      <w:r>
        <w:t>模式等。</w:t>
      </w:r>
    </w:p>
    <w:p w:rsidR="00BB2FC4" w:rsidRDefault="00BB2FC4" w:rsidP="00BB2FC4">
      <w:pPr>
        <w:pStyle w:val="a7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 xml:space="preserve">  FM17520</w:t>
      </w:r>
      <w:r>
        <w:rPr>
          <w:rFonts w:hint="eastAsia"/>
        </w:rPr>
        <w:t>设备控制接口函数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04"/>
        <w:gridCol w:w="2007"/>
      </w:tblGrid>
      <w:tr w:rsidR="00BB2FC4" w:rsidRPr="00184227" w:rsidTr="00BB2FC4">
        <w:trPr>
          <w:jc w:val="center"/>
        </w:trPr>
        <w:tc>
          <w:tcPr>
            <w:tcW w:w="5604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函数原型</w:t>
            </w:r>
          </w:p>
        </w:tc>
        <w:tc>
          <w:tcPr>
            <w:tcW w:w="2007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功能简介</w:t>
            </w:r>
          </w:p>
        </w:tc>
      </w:tr>
      <w:tr w:rsidR="00BB2FC4" w:rsidRPr="00184227" w:rsidTr="00BB2FC4">
        <w:trPr>
          <w:jc w:val="center"/>
        </w:trPr>
        <w:tc>
          <w:tcPr>
            <w:tcW w:w="5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Pr="00A477BB" w:rsidRDefault="00BB2FC4" w:rsidP="00BB2FC4">
            <w:pPr>
              <w:pStyle w:val="ad"/>
              <w:jc w:val="left"/>
              <w:rPr>
                <w:lang w:val="de-DE"/>
              </w:rPr>
            </w:pPr>
            <w:r w:rsidRPr="00A477BB">
              <w:rPr>
                <w:lang w:val="de-DE"/>
              </w:rPr>
              <w:t>uint8_t am_fm175xx_crypto1 (am_fm175xx_dev_t</w:t>
            </w:r>
            <w:r>
              <w:rPr>
                <w:lang w:val="de-DE"/>
              </w:rPr>
              <w:t xml:space="preserve">    </w:t>
            </w:r>
            <w:r w:rsidRPr="00A477BB">
              <w:rPr>
                <w:lang w:val="de-DE"/>
              </w:rPr>
              <w:t>*p_dev,</w:t>
            </w:r>
          </w:p>
          <w:p w:rsidR="00BB2FC4" w:rsidRPr="00A477BB" w:rsidRDefault="00BB2FC4" w:rsidP="00BB2FC4">
            <w:pPr>
              <w:pStyle w:val="ad"/>
              <w:jc w:val="left"/>
              <w:rPr>
                <w:lang w:val="de-DE"/>
              </w:rPr>
            </w:pPr>
            <w:r w:rsidRPr="00A477BB">
              <w:rPr>
                <w:lang w:val="de-DE"/>
              </w:rPr>
              <w:t xml:space="preserve">               uint8_t         </w:t>
            </w:r>
            <w:r>
              <w:rPr>
                <w:lang w:val="de-DE"/>
              </w:rPr>
              <w:t xml:space="preserve"> </w:t>
            </w:r>
            <w:r w:rsidRPr="00A477BB">
              <w:rPr>
                <w:lang w:val="de-DE"/>
              </w:rPr>
              <w:t xml:space="preserve">  mode,</w:t>
            </w:r>
          </w:p>
          <w:p w:rsidR="00BB2FC4" w:rsidRPr="00A477BB" w:rsidRDefault="00BB2FC4" w:rsidP="00BB2FC4">
            <w:pPr>
              <w:pStyle w:val="ad"/>
              <w:jc w:val="left"/>
              <w:rPr>
                <w:lang w:val="de-DE"/>
              </w:rPr>
            </w:pPr>
            <w:r w:rsidRPr="00A477BB">
              <w:rPr>
                <w:lang w:val="de-DE"/>
              </w:rPr>
              <w:t xml:space="preserve">               const uint8_t   </w:t>
            </w:r>
            <w:r>
              <w:rPr>
                <w:lang w:val="de-DE"/>
              </w:rPr>
              <w:t xml:space="preserve">  </w:t>
            </w:r>
            <w:r w:rsidRPr="00A477BB">
              <w:rPr>
                <w:lang w:val="de-DE"/>
              </w:rPr>
              <w:t xml:space="preserve">  p_key[6],</w:t>
            </w:r>
          </w:p>
          <w:p w:rsidR="00BB2FC4" w:rsidRPr="00A477BB" w:rsidRDefault="00BB2FC4" w:rsidP="00BB2FC4">
            <w:pPr>
              <w:pStyle w:val="ad"/>
              <w:jc w:val="left"/>
              <w:rPr>
                <w:lang w:val="de-DE"/>
              </w:rPr>
            </w:pPr>
            <w:r w:rsidRPr="00A477BB">
              <w:rPr>
                <w:lang w:val="de-DE"/>
              </w:rPr>
              <w:t xml:space="preserve">               const uint8_t    </w:t>
            </w:r>
            <w:r>
              <w:rPr>
                <w:lang w:val="de-DE"/>
              </w:rPr>
              <w:t xml:space="preserve">  </w:t>
            </w:r>
            <w:r w:rsidRPr="00A477BB">
              <w:rPr>
                <w:lang w:val="de-DE"/>
              </w:rPr>
              <w:t xml:space="preserve"> p_uid[4],</w:t>
            </w:r>
          </w:p>
          <w:p w:rsidR="00BB2FC4" w:rsidRPr="00184227" w:rsidRDefault="00BB2FC4" w:rsidP="00BB2FC4">
            <w:pPr>
              <w:pStyle w:val="ad"/>
              <w:ind w:firstLineChars="300" w:firstLine="540"/>
              <w:jc w:val="left"/>
            </w:pPr>
            <w:r w:rsidRPr="00A477BB">
              <w:rPr>
                <w:lang w:val="de-DE"/>
              </w:rPr>
              <w:t xml:space="preserve">         uint8_t          </w:t>
            </w:r>
            <w:r>
              <w:rPr>
                <w:lang w:val="de-DE"/>
              </w:rPr>
              <w:t xml:space="preserve"> </w:t>
            </w:r>
            <w:r w:rsidRPr="00A477BB">
              <w:rPr>
                <w:lang w:val="de-DE"/>
              </w:rPr>
              <w:t xml:space="preserve"> nblock);</w:t>
            </w:r>
          </w:p>
        </w:tc>
        <w:tc>
          <w:tcPr>
            <w:tcW w:w="2007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184227" w:rsidRDefault="00BB2FC4" w:rsidP="00BB2FC4">
            <w:pPr>
              <w:pStyle w:val="ad"/>
            </w:pPr>
            <w:r>
              <w:rPr>
                <w:rFonts w:hint="eastAsia"/>
              </w:rPr>
              <w:t>设置通信</w:t>
            </w:r>
            <w:r>
              <w:t>加密</w:t>
            </w:r>
          </w:p>
        </w:tc>
      </w:tr>
      <w:tr w:rsidR="00BB2FC4" w:rsidRPr="00184227" w:rsidTr="00BB2FC4">
        <w:trPr>
          <w:jc w:val="center"/>
        </w:trPr>
        <w:tc>
          <w:tcPr>
            <w:tcW w:w="5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am_fm175xx_picca_anticoll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           uint8_t            anticoll_level,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           uint8_t           *p_uid,</w:t>
            </w:r>
          </w:p>
          <w:p w:rsidR="00BB2FC4" w:rsidRPr="00184227" w:rsidRDefault="00BB2FC4" w:rsidP="00BB2FC4">
            <w:pPr>
              <w:pStyle w:val="ad"/>
              <w:ind w:firstLineChars="300" w:firstLine="540"/>
              <w:jc w:val="left"/>
            </w:pPr>
            <w:r>
              <w:t xml:space="preserve">         uint8_t           *p_real_uid_len);</w:t>
            </w:r>
          </w:p>
        </w:tc>
        <w:tc>
          <w:tcPr>
            <w:tcW w:w="2007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184227" w:rsidRDefault="00BB2FC4" w:rsidP="00BB2FC4">
            <w:pPr>
              <w:pStyle w:val="ad"/>
            </w:pPr>
            <w:r>
              <w:rPr>
                <w:rFonts w:hint="eastAsia"/>
              </w:rPr>
              <w:t>设置防碰撞等级</w:t>
            </w:r>
          </w:p>
        </w:tc>
      </w:tr>
      <w:tr w:rsidR="00BB2FC4" w:rsidRPr="00184227" w:rsidTr="00BB2FC4">
        <w:trPr>
          <w:jc w:val="center"/>
        </w:trPr>
        <w:tc>
          <w:tcPr>
            <w:tcW w:w="5604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am_fm175xx_picca_request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           uint8_t            req_mode,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           uint8_t            p_atq[2]);</w:t>
            </w:r>
          </w:p>
        </w:tc>
        <w:tc>
          <w:tcPr>
            <w:tcW w:w="2007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Default="00BB2FC4" w:rsidP="00BB2FC4">
            <w:pPr>
              <w:pStyle w:val="ad"/>
            </w:pPr>
            <w:r>
              <w:rPr>
                <w:rFonts w:hint="eastAsia"/>
              </w:rPr>
              <w:t>卡请求</w:t>
            </w:r>
            <w:r>
              <w:t>模式</w:t>
            </w:r>
          </w:p>
        </w:tc>
      </w:tr>
    </w:tbl>
    <w:p w:rsidR="00BB2FC4" w:rsidRPr="00A477BB" w:rsidRDefault="00BB2FC4" w:rsidP="00BB2FC4">
      <w:pPr>
        <w:spacing w:before="62" w:after="62"/>
      </w:pPr>
    </w:p>
    <w:p w:rsidR="00BB2FC4" w:rsidRDefault="00BB2FC4" w:rsidP="00D65F6E">
      <w:pPr>
        <w:pStyle w:val="23"/>
        <w:numPr>
          <w:ilvl w:val="0"/>
          <w:numId w:val="21"/>
        </w:numPr>
        <w:spacing w:before="62" w:after="62"/>
      </w:pPr>
      <w:r>
        <w:rPr>
          <w:rFonts w:hint="eastAsia"/>
        </w:rPr>
        <w:t>设置</w:t>
      </w:r>
      <w:r>
        <w:t>通信加密</w:t>
      </w:r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该</w:t>
      </w:r>
      <w:r>
        <w:t>函数意在设置通信加密类型，</w:t>
      </w:r>
      <w:r w:rsidRPr="00DC5BDC">
        <w:rPr>
          <w:rFonts w:hint="eastAsia"/>
        </w:rPr>
        <w:t>卡片内存储的数据均是加密的，必须验证成功后才能读写数据。验证就是将用户提供的密钥与卡片内部存储的密钥对比，只有相同才认为验证成功。</w:t>
      </w:r>
      <w:r>
        <w:t>设置密钥类型，</w:t>
      </w:r>
      <w:r>
        <w:rPr>
          <w:rFonts w:hint="eastAsia"/>
        </w:rPr>
        <w:t>主要</w:t>
      </w:r>
      <w:r>
        <w:t>有密钥</w:t>
      </w:r>
      <w:r>
        <w:t>A</w:t>
      </w:r>
      <w:r>
        <w:t>、密钥</w:t>
      </w:r>
      <w:r>
        <w:t>B</w:t>
      </w:r>
      <w:r>
        <w:t>，可设置为外部输入的密钥验证，或使用内部</w:t>
      </w:r>
      <w:r>
        <w:t>E2</w:t>
      </w:r>
      <w:r>
        <w:rPr>
          <w:rFonts w:hint="eastAsia"/>
        </w:rPr>
        <w:t>的</w:t>
      </w:r>
      <w:r>
        <w:t>密钥验证。使用</w:t>
      </w:r>
      <w:r>
        <w:rPr>
          <w:rFonts w:hint="eastAsia"/>
        </w:rPr>
        <w:t>内部</w:t>
      </w:r>
      <w:r>
        <w:t>密钥</w:t>
      </w:r>
      <w:r>
        <w:rPr>
          <w:rFonts w:hint="eastAsia"/>
        </w:rPr>
        <w:t>时</w:t>
      </w:r>
      <w:r>
        <w:t>，第一字节为密钥存放扇区。</w:t>
      </w:r>
      <w:r>
        <w:rPr>
          <w:rFonts w:hint="eastAsia"/>
        </w:rPr>
        <w:t>其</w:t>
      </w:r>
      <w:r>
        <w:t>函数定义如下：</w:t>
      </w:r>
    </w:p>
    <w:p w:rsidR="00BB2FC4" w:rsidRDefault="00BB2FC4" w:rsidP="00BB2FC4">
      <w:pPr>
        <w:pStyle w:val="a5"/>
      </w:pPr>
      <w:r>
        <w:t>uint8_t am_fm175xx_crypto1 (am_fm175xx_dev_t  *p_dev,</w:t>
      </w:r>
    </w:p>
    <w:p w:rsidR="00BB2FC4" w:rsidRDefault="00BB2FC4" w:rsidP="00BB2FC4">
      <w:pPr>
        <w:pStyle w:val="a5"/>
      </w:pPr>
      <w:r>
        <w:t xml:space="preserve">                            uint8_t           mode,</w:t>
      </w:r>
    </w:p>
    <w:p w:rsidR="00BB2FC4" w:rsidRDefault="00BB2FC4" w:rsidP="00BB2FC4">
      <w:pPr>
        <w:pStyle w:val="a5"/>
      </w:pPr>
      <w:r>
        <w:t xml:space="preserve">                            const uint8_t      p_key[6],</w:t>
      </w:r>
    </w:p>
    <w:p w:rsidR="00BB2FC4" w:rsidRDefault="00BB2FC4" w:rsidP="00BB2FC4">
      <w:pPr>
        <w:pStyle w:val="a5"/>
      </w:pPr>
      <w:r>
        <w:t xml:space="preserve">                            const uint8_t      p_uid[4],</w:t>
      </w:r>
    </w:p>
    <w:p w:rsidR="00BB2FC4" w:rsidRDefault="00BB2FC4" w:rsidP="00BB2FC4">
      <w:pPr>
        <w:pStyle w:val="a5"/>
      </w:pPr>
      <w:r>
        <w:t xml:space="preserve">                            uint8_t           nblock);</w:t>
      </w:r>
    </w:p>
    <w:p w:rsidR="00BB2FC4" w:rsidRDefault="00BB2FC4" w:rsidP="00BB2FC4">
      <w:pPr>
        <w:spacing w:before="62" w:after="62"/>
        <w:rPr>
          <w:lang w:val="de-DE"/>
        </w:rPr>
      </w:pPr>
      <w:r>
        <w:rPr>
          <w:rFonts w:hint="eastAsia"/>
          <w:lang w:val="de-DE"/>
        </w:rPr>
        <w:t>IC</w:t>
      </w:r>
      <w:r>
        <w:rPr>
          <w:lang w:val="de-DE"/>
        </w:rPr>
        <w:t>卡密钥类型</w:t>
      </w:r>
      <w:r>
        <w:rPr>
          <w:rFonts w:hint="eastAsia"/>
          <w:lang w:val="de-DE"/>
        </w:rPr>
        <w:t>定义如下</w:t>
      </w:r>
      <w:r>
        <w:rPr>
          <w:lang w:val="de-DE"/>
        </w:rPr>
        <w:t>：</w:t>
      </w:r>
    </w:p>
    <w:p w:rsidR="00BB2FC4" w:rsidRPr="0053598E" w:rsidRDefault="00BB2FC4" w:rsidP="00BB2FC4">
      <w:pPr>
        <w:pStyle w:val="a5"/>
      </w:pPr>
      <w:r w:rsidRPr="0053598E">
        <w:rPr>
          <w:rFonts w:hint="eastAsia"/>
        </w:rPr>
        <w:t xml:space="preserve">#define  AM_FM175XX_IC_KEY_TYPE_A      0x60    /**&lt; \brief </w:t>
      </w:r>
      <w:r w:rsidRPr="0053598E">
        <w:rPr>
          <w:rFonts w:hint="eastAsia"/>
        </w:rPr>
        <w:t>类型</w:t>
      </w:r>
      <w:r w:rsidRPr="0053598E">
        <w:rPr>
          <w:rFonts w:hint="eastAsia"/>
        </w:rPr>
        <w:t xml:space="preserve"> A  */</w:t>
      </w:r>
    </w:p>
    <w:p w:rsidR="00BB2FC4" w:rsidRDefault="00BB2FC4" w:rsidP="00BB2FC4">
      <w:pPr>
        <w:pStyle w:val="a5"/>
      </w:pPr>
      <w:r w:rsidRPr="0053598E">
        <w:rPr>
          <w:rFonts w:hint="eastAsia"/>
        </w:rPr>
        <w:t xml:space="preserve">#define  AM_FM175XX_IC_KEY_TYPE_B      0x61    /**&lt; \brief </w:t>
      </w:r>
      <w:r w:rsidRPr="0053598E">
        <w:rPr>
          <w:rFonts w:hint="eastAsia"/>
        </w:rPr>
        <w:t>类型</w:t>
      </w:r>
      <w:r w:rsidRPr="0053598E">
        <w:rPr>
          <w:rFonts w:hint="eastAsia"/>
        </w:rPr>
        <w:t xml:space="preserve"> B  */</w:t>
      </w:r>
    </w:p>
    <w:p w:rsidR="00BB2FC4" w:rsidRPr="008D6C30" w:rsidRDefault="00BB2FC4" w:rsidP="00BB2FC4">
      <w:pPr>
        <w:pStyle w:val="a8"/>
        <w:spacing w:before="62" w:after="62"/>
        <w:rPr>
          <w:rFonts w:eastAsia="楷体"/>
          <w:lang w:val="de-DE"/>
        </w:rPr>
      </w:pPr>
      <w:r w:rsidRPr="00184227">
        <w:rPr>
          <w:rFonts w:eastAsia="楷体"/>
        </w:rPr>
        <w:t>注</w:t>
      </w:r>
      <w:r w:rsidRPr="008D6C30">
        <w:rPr>
          <w:rFonts w:eastAsia="楷体"/>
          <w:lang w:val="de-DE"/>
        </w:rPr>
        <w:t>：</w:t>
      </w:r>
      <w:r w:rsidRPr="00184227">
        <w:rPr>
          <w:rFonts w:eastAsia="楷体"/>
        </w:rPr>
        <w:t>之所以存在两类密钥</w:t>
      </w:r>
      <w:r w:rsidRPr="008D6C30">
        <w:rPr>
          <w:rFonts w:eastAsia="楷体"/>
          <w:lang w:val="de-DE"/>
        </w:rPr>
        <w:t>，</w:t>
      </w:r>
      <w:r w:rsidRPr="00184227">
        <w:rPr>
          <w:rFonts w:eastAsia="楷体"/>
        </w:rPr>
        <w:t>是由于实际卡片中往往存在两类密钥</w:t>
      </w:r>
      <w:r w:rsidRPr="008D6C30">
        <w:rPr>
          <w:rFonts w:eastAsia="楷体"/>
          <w:lang w:val="de-DE"/>
        </w:rPr>
        <w:t>，</w:t>
      </w:r>
      <w:r w:rsidRPr="00184227">
        <w:rPr>
          <w:rFonts w:eastAsia="楷体"/>
        </w:rPr>
        <w:t>两类密钥可以更加方便地进行权限管理</w:t>
      </w:r>
      <w:r w:rsidRPr="008D6C30">
        <w:rPr>
          <w:rFonts w:eastAsia="楷体"/>
          <w:lang w:val="de-DE"/>
        </w:rPr>
        <w:t>，</w:t>
      </w:r>
      <w:r w:rsidRPr="00184227">
        <w:rPr>
          <w:rFonts w:eastAsia="楷体"/>
        </w:rPr>
        <w:t>比如</w:t>
      </w:r>
      <w:r w:rsidRPr="008D6C30">
        <w:rPr>
          <w:rFonts w:eastAsia="楷体"/>
          <w:lang w:val="de-DE"/>
        </w:rPr>
        <w:t>，</w:t>
      </w:r>
      <w:r w:rsidRPr="008D6C30">
        <w:rPr>
          <w:rFonts w:eastAsia="楷体"/>
          <w:lang w:val="de-DE"/>
        </w:rPr>
        <w:t>TypeA</w:t>
      </w:r>
      <w:r w:rsidRPr="00184227">
        <w:rPr>
          <w:rFonts w:eastAsia="楷体"/>
        </w:rPr>
        <w:t>验证成功后只能读</w:t>
      </w:r>
      <w:r w:rsidRPr="008D6C30">
        <w:rPr>
          <w:rFonts w:eastAsia="楷体"/>
          <w:lang w:val="de-DE"/>
        </w:rPr>
        <w:t>，</w:t>
      </w:r>
      <w:r w:rsidRPr="00184227">
        <w:rPr>
          <w:rFonts w:eastAsia="楷体"/>
        </w:rPr>
        <w:t>而</w:t>
      </w:r>
      <w:r w:rsidRPr="008D6C30">
        <w:rPr>
          <w:rFonts w:eastAsia="楷体"/>
          <w:lang w:val="de-DE"/>
        </w:rPr>
        <w:t>TypeB</w:t>
      </w:r>
      <w:r w:rsidRPr="00184227">
        <w:rPr>
          <w:rFonts w:eastAsia="楷体"/>
        </w:rPr>
        <w:t>只有验证成功后才能写入</w:t>
      </w:r>
      <w:r w:rsidRPr="008D6C30">
        <w:rPr>
          <w:rFonts w:eastAsia="楷体"/>
          <w:lang w:val="de-DE"/>
        </w:rPr>
        <w:t>，</w:t>
      </w:r>
      <w:r w:rsidRPr="00184227">
        <w:rPr>
          <w:rFonts w:eastAsia="楷体"/>
        </w:rPr>
        <w:t>但权限可以自定义设置。</w:t>
      </w:r>
    </w:p>
    <w:p w:rsidR="00BB2FC4" w:rsidRPr="008D6C30" w:rsidRDefault="00BB2FC4" w:rsidP="00BB2FC4">
      <w:pPr>
        <w:spacing w:before="62" w:after="62"/>
        <w:rPr>
          <w:lang w:val="de-DE"/>
        </w:rPr>
      </w:pPr>
    </w:p>
    <w:p w:rsidR="00BB2FC4" w:rsidRDefault="00BB2FC4" w:rsidP="00D65F6E">
      <w:pPr>
        <w:pStyle w:val="23"/>
        <w:numPr>
          <w:ilvl w:val="0"/>
          <w:numId w:val="21"/>
        </w:numPr>
        <w:spacing w:before="62" w:after="62"/>
      </w:pPr>
      <w:r>
        <w:rPr>
          <w:rFonts w:hint="eastAsia"/>
        </w:rPr>
        <w:lastRenderedPageBreak/>
        <w:t>设置</w:t>
      </w:r>
      <w:r>
        <w:t>防碰撞等级</w:t>
      </w:r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设置</w:t>
      </w:r>
      <w:r>
        <w:t>防碰撞等级，</w:t>
      </w:r>
      <w:r>
        <w:rPr>
          <w:rFonts w:hint="eastAsia"/>
        </w:rPr>
        <w:t>符合</w:t>
      </w:r>
      <w:r>
        <w:rPr>
          <w:rFonts w:hint="eastAsia"/>
        </w:rPr>
        <w:t>ISO</w:t>
      </w:r>
      <w:r>
        <w:t>14443A</w:t>
      </w:r>
      <w:r>
        <w:t>标准卡的序列号都是全球唯一的，正</w:t>
      </w:r>
      <w:r>
        <w:rPr>
          <w:rFonts w:hint="eastAsia"/>
        </w:rPr>
        <w:t>是</w:t>
      </w:r>
      <w:r>
        <w:t>这种唯一性，才能实现防碰撞的算法</w:t>
      </w:r>
      <w:r>
        <w:rPr>
          <w:rFonts w:hint="eastAsia"/>
        </w:rPr>
        <w:t>逻辑，</w:t>
      </w:r>
      <w:r>
        <w:t>当若干卡同时在天线感应区内，则</w:t>
      </w:r>
      <w:r>
        <w:rPr>
          <w:rFonts w:hint="eastAsia"/>
        </w:rPr>
        <w:t>这个</w:t>
      </w:r>
      <w:r>
        <w:t>函数能够找到一张序列</w:t>
      </w:r>
      <w:proofErr w:type="gramStart"/>
      <w:r>
        <w:t>号较大</w:t>
      </w:r>
      <w:proofErr w:type="gramEnd"/>
      <w:r>
        <w:t>的卡来操作。</w:t>
      </w:r>
      <w:r>
        <w:rPr>
          <w:rFonts w:hint="eastAsia"/>
        </w:rPr>
        <w:t>该函数</w:t>
      </w:r>
      <w:r>
        <w:t>需要执行一次请求命令，并返回请求</w:t>
      </w:r>
      <w:r>
        <w:rPr>
          <w:rFonts w:hint="eastAsia"/>
        </w:rPr>
        <w:t>成功</w:t>
      </w:r>
      <w:r>
        <w:t>，才能执行防碰撞操作，否则返回错误。</w:t>
      </w:r>
    </w:p>
    <w:p w:rsidR="00BB2FC4" w:rsidRDefault="00BB2FC4" w:rsidP="00BB2FC4">
      <w:pPr>
        <w:pStyle w:val="a5"/>
      </w:pPr>
      <w:r>
        <w:t>uint8_t am_fm175xx_picca_anticoll (am_fm175xx_dev_t  *p_dev,</w:t>
      </w:r>
    </w:p>
    <w:p w:rsidR="00BB2FC4" w:rsidRDefault="00BB2FC4" w:rsidP="00BB2FC4">
      <w:pPr>
        <w:pStyle w:val="a5"/>
      </w:pPr>
      <w:r>
        <w:t xml:space="preserve">                                   uint8_t            anticoll_level,</w:t>
      </w:r>
    </w:p>
    <w:p w:rsidR="00BB2FC4" w:rsidRDefault="00BB2FC4" w:rsidP="00BB2FC4">
      <w:pPr>
        <w:pStyle w:val="a5"/>
      </w:pPr>
      <w:r>
        <w:t xml:space="preserve">                                   uint8_t           *p_uid,</w:t>
      </w:r>
    </w:p>
    <w:p w:rsidR="00BB2FC4" w:rsidRDefault="00BB2FC4" w:rsidP="00BB2FC4">
      <w:pPr>
        <w:pStyle w:val="a5"/>
      </w:pPr>
      <w:r>
        <w:t xml:space="preserve">                                   uint8_t           *p_real_uid_len);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防</w:t>
      </w:r>
      <w:r>
        <w:rPr>
          <w:lang w:val="de-DE"/>
        </w:rPr>
        <w:t>碰撞等级设置有如下三级设置：</w:t>
      </w:r>
    </w:p>
    <w:p w:rsidR="00BB2FC4" w:rsidRPr="00296C96" w:rsidRDefault="00BB2FC4" w:rsidP="00BB2FC4">
      <w:pPr>
        <w:pStyle w:val="a5"/>
      </w:pPr>
      <w:r w:rsidRPr="00296C96">
        <w:rPr>
          <w:rFonts w:hint="eastAsia"/>
        </w:rPr>
        <w:t xml:space="preserve">#define AM_FM175XX_PICCA_ANTICOLL_1  0x93  /**&lt; \brief </w:t>
      </w:r>
      <w:r w:rsidRPr="00296C96">
        <w:rPr>
          <w:rFonts w:hint="eastAsia"/>
        </w:rPr>
        <w:t>第一级防碰撞</w:t>
      </w:r>
      <w:r w:rsidRPr="00296C96">
        <w:rPr>
          <w:rFonts w:hint="eastAsia"/>
        </w:rPr>
        <w:t xml:space="preserve">  */</w:t>
      </w:r>
    </w:p>
    <w:p w:rsidR="00BB2FC4" w:rsidRPr="00296C96" w:rsidRDefault="00BB2FC4" w:rsidP="00BB2FC4">
      <w:pPr>
        <w:pStyle w:val="a5"/>
      </w:pPr>
      <w:r w:rsidRPr="00296C96">
        <w:rPr>
          <w:rFonts w:hint="eastAsia"/>
        </w:rPr>
        <w:t xml:space="preserve">#define AM_FM175XX_PICCA_ANTICOLL_2  0x95  /**&lt; \brief </w:t>
      </w:r>
      <w:r w:rsidRPr="00296C96">
        <w:rPr>
          <w:rFonts w:hint="eastAsia"/>
        </w:rPr>
        <w:t>第二级防碰撞</w:t>
      </w:r>
      <w:r w:rsidRPr="00296C96">
        <w:rPr>
          <w:rFonts w:hint="eastAsia"/>
        </w:rPr>
        <w:t xml:space="preserve">  */</w:t>
      </w:r>
    </w:p>
    <w:p w:rsidR="00BB2FC4" w:rsidRDefault="00BB2FC4" w:rsidP="00BB2FC4">
      <w:pPr>
        <w:pStyle w:val="a5"/>
      </w:pPr>
      <w:r w:rsidRPr="00296C96">
        <w:rPr>
          <w:rFonts w:hint="eastAsia"/>
        </w:rPr>
        <w:t xml:space="preserve">#define AM_FM175XX_PICCA_ANTICOLL_3  0x97  /**&lt; \brief </w:t>
      </w:r>
      <w:r w:rsidRPr="00296C96">
        <w:rPr>
          <w:rFonts w:hint="eastAsia"/>
        </w:rPr>
        <w:t>第三级防碰撞</w:t>
      </w:r>
      <w:r w:rsidRPr="00296C96">
        <w:rPr>
          <w:rFonts w:hint="eastAsia"/>
        </w:rPr>
        <w:t xml:space="preserve">  */</w:t>
      </w:r>
    </w:p>
    <w:p w:rsidR="00BB2FC4" w:rsidRPr="00893C28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防碰撞</w:t>
      </w:r>
      <w:r>
        <w:rPr>
          <w:lang w:val="de-DE"/>
        </w:rPr>
        <w:t>等级设置参考卡的序列号</w:t>
      </w:r>
      <w:r>
        <w:rPr>
          <w:rFonts w:hint="eastAsia"/>
          <w:lang w:val="de-DE"/>
        </w:rPr>
        <w:t>长度</w:t>
      </w:r>
      <w:r>
        <w:rPr>
          <w:lang w:val="de-DE"/>
        </w:rPr>
        <w:t>，目前主流</w:t>
      </w:r>
      <w:r>
        <w:rPr>
          <w:rFonts w:hint="eastAsia"/>
          <w:lang w:val="de-DE"/>
        </w:rPr>
        <w:t>卡</w:t>
      </w:r>
      <w:r>
        <w:rPr>
          <w:lang w:val="de-DE"/>
        </w:rPr>
        <w:t>的序列号长度有</w:t>
      </w:r>
      <w:r>
        <w:rPr>
          <w:rFonts w:hint="eastAsia"/>
          <w:lang w:val="de-DE"/>
        </w:rPr>
        <w:t>三种</w:t>
      </w:r>
      <w:r>
        <w:rPr>
          <w:lang w:val="de-DE"/>
        </w:rPr>
        <w:t>，</w:t>
      </w:r>
      <w:r>
        <w:rPr>
          <w:rFonts w:hint="eastAsia"/>
          <w:lang w:val="de-DE"/>
        </w:rPr>
        <w:t>4</w:t>
      </w:r>
      <w:r>
        <w:rPr>
          <w:rFonts w:hint="eastAsia"/>
          <w:lang w:val="de-DE"/>
        </w:rPr>
        <w:t>字节</w:t>
      </w:r>
      <w:r>
        <w:rPr>
          <w:lang w:val="de-DE"/>
        </w:rPr>
        <w:t>、</w:t>
      </w:r>
      <w:r>
        <w:rPr>
          <w:rFonts w:hint="eastAsia"/>
          <w:lang w:val="de-DE"/>
        </w:rPr>
        <w:t>7</w:t>
      </w:r>
      <w:r>
        <w:rPr>
          <w:rFonts w:hint="eastAsia"/>
          <w:lang w:val="de-DE"/>
        </w:rPr>
        <w:t>字节和</w:t>
      </w:r>
      <w:r>
        <w:rPr>
          <w:rFonts w:hint="eastAsia"/>
          <w:lang w:val="de-DE"/>
        </w:rPr>
        <w:t>10</w:t>
      </w:r>
      <w:r>
        <w:rPr>
          <w:rFonts w:hint="eastAsia"/>
          <w:lang w:val="de-DE"/>
        </w:rPr>
        <w:t>字节</w:t>
      </w:r>
      <w:r>
        <w:rPr>
          <w:lang w:val="de-DE"/>
        </w:rPr>
        <w:t>，</w:t>
      </w:r>
      <w:r>
        <w:rPr>
          <w:rFonts w:hint="eastAsia"/>
          <w:lang w:val="de-DE"/>
        </w:rPr>
        <w:t>4</w:t>
      </w:r>
      <w:r>
        <w:rPr>
          <w:rFonts w:hint="eastAsia"/>
          <w:lang w:val="de-DE"/>
        </w:rPr>
        <w:t>字节选择</w:t>
      </w:r>
      <w:r>
        <w:rPr>
          <w:lang w:val="de-DE"/>
        </w:rPr>
        <w:t>第一级防碰撞即可得到完整的</w:t>
      </w:r>
      <w:r>
        <w:rPr>
          <w:rFonts w:hint="eastAsia"/>
          <w:lang w:val="de-DE"/>
        </w:rPr>
        <w:t>序列号</w:t>
      </w:r>
      <w:r>
        <w:rPr>
          <w:lang w:val="de-DE"/>
        </w:rPr>
        <w:t>，</w:t>
      </w:r>
      <w:r>
        <w:rPr>
          <w:rFonts w:hint="eastAsia"/>
          <w:lang w:val="de-DE"/>
        </w:rPr>
        <w:t>7</w:t>
      </w:r>
      <w:r>
        <w:rPr>
          <w:rFonts w:hint="eastAsia"/>
          <w:lang w:val="de-DE"/>
        </w:rPr>
        <w:t>字节</w:t>
      </w:r>
      <w:r>
        <w:rPr>
          <w:lang w:val="de-DE"/>
        </w:rPr>
        <w:t>使用第二等级防碰撞可得到完整序列号</w:t>
      </w:r>
      <w:r>
        <w:rPr>
          <w:rFonts w:hint="eastAsia"/>
          <w:lang w:val="de-DE"/>
        </w:rPr>
        <w:t>，</w:t>
      </w:r>
      <w:r>
        <w:rPr>
          <w:lang w:val="de-DE"/>
        </w:rPr>
        <w:t>前一级多得到的序列号的最低字节为级联标志</w:t>
      </w:r>
      <w:r>
        <w:rPr>
          <w:rFonts w:hint="eastAsia"/>
          <w:lang w:val="de-DE"/>
        </w:rPr>
        <w:t>0</w:t>
      </w:r>
      <w:r>
        <w:rPr>
          <w:lang w:val="de-DE"/>
        </w:rPr>
        <w:t>x88</w:t>
      </w:r>
      <w:r>
        <w:rPr>
          <w:rFonts w:hint="eastAsia"/>
          <w:lang w:val="de-DE"/>
        </w:rPr>
        <w:t>，</w:t>
      </w:r>
      <w:r>
        <w:rPr>
          <w:lang w:val="de-DE"/>
        </w:rPr>
        <w:t>在序列号内，只有</w:t>
      </w:r>
      <w:r>
        <w:rPr>
          <w:rFonts w:hint="eastAsia"/>
          <w:lang w:val="de-DE"/>
        </w:rPr>
        <w:t>3</w:t>
      </w:r>
      <w:r>
        <w:rPr>
          <w:rFonts w:hint="eastAsia"/>
          <w:lang w:val="de-DE"/>
        </w:rPr>
        <w:t>字节</w:t>
      </w:r>
      <w:r>
        <w:rPr>
          <w:lang w:val="de-DE"/>
        </w:rPr>
        <w:t>可用，后一级选择能得到</w:t>
      </w:r>
      <w:r>
        <w:rPr>
          <w:rFonts w:hint="eastAsia"/>
          <w:lang w:val="de-DE"/>
        </w:rPr>
        <w:t>4</w:t>
      </w:r>
      <w:r>
        <w:rPr>
          <w:rFonts w:hint="eastAsia"/>
          <w:lang w:val="de-DE"/>
        </w:rPr>
        <w:t>字节</w:t>
      </w:r>
      <w:r>
        <w:rPr>
          <w:lang w:val="de-DE"/>
        </w:rPr>
        <w:t>序列号，两者按顺序连接为</w:t>
      </w:r>
      <w:r>
        <w:rPr>
          <w:rFonts w:hint="eastAsia"/>
          <w:lang w:val="de-DE"/>
        </w:rPr>
        <w:t>7</w:t>
      </w:r>
      <w:r>
        <w:rPr>
          <w:rFonts w:hint="eastAsia"/>
          <w:lang w:val="de-DE"/>
        </w:rPr>
        <w:t>字节</w:t>
      </w:r>
      <w:r>
        <w:rPr>
          <w:lang w:val="de-DE"/>
        </w:rPr>
        <w:t>序列号，</w:t>
      </w:r>
      <w:r>
        <w:rPr>
          <w:rFonts w:hint="eastAsia"/>
          <w:lang w:val="de-DE"/>
        </w:rPr>
        <w:t>10</w:t>
      </w:r>
      <w:r>
        <w:rPr>
          <w:rFonts w:hint="eastAsia"/>
          <w:lang w:val="de-DE"/>
        </w:rPr>
        <w:t>字节</w:t>
      </w:r>
      <w:r>
        <w:rPr>
          <w:lang w:val="de-DE"/>
        </w:rPr>
        <w:t>以此类推</w:t>
      </w:r>
      <w:r>
        <w:rPr>
          <w:rFonts w:hint="eastAsia"/>
          <w:lang w:val="de-DE"/>
        </w:rPr>
        <w:t>。</w:t>
      </w:r>
    </w:p>
    <w:p w:rsidR="00BB2FC4" w:rsidRDefault="00BB2FC4" w:rsidP="00D65F6E">
      <w:pPr>
        <w:pStyle w:val="23"/>
        <w:numPr>
          <w:ilvl w:val="0"/>
          <w:numId w:val="21"/>
        </w:numPr>
        <w:spacing w:before="62" w:after="62"/>
      </w:pPr>
      <w:r>
        <w:rPr>
          <w:rFonts w:hint="eastAsia"/>
        </w:rPr>
        <w:t>卡请求模式</w:t>
      </w:r>
      <w:r>
        <w:t>设置</w:t>
      </w:r>
    </w:p>
    <w:p w:rsidR="00BB2FC4" w:rsidRPr="0053598E" w:rsidRDefault="00BB2FC4" w:rsidP="00BB2FC4">
      <w:pPr>
        <w:pStyle w:val="23"/>
        <w:spacing w:before="62" w:after="62"/>
      </w:pPr>
      <w:r>
        <w:rPr>
          <w:rFonts w:hint="eastAsia"/>
        </w:rPr>
        <w:t>卡</w:t>
      </w:r>
      <w:r>
        <w:t>进入天线后，从射频场中获取能量，</w:t>
      </w:r>
      <w:r>
        <w:rPr>
          <w:rFonts w:hint="eastAsia"/>
        </w:rPr>
        <w:t>从而</w:t>
      </w:r>
      <w:r>
        <w:t>得电复位，复位后卡处于</w:t>
      </w:r>
      <w:r>
        <w:t>IDLE</w:t>
      </w:r>
      <w:r>
        <w:t>模式，用两种请求模式的任一种请求时，此时的卡均能</w:t>
      </w:r>
      <w:r>
        <w:rPr>
          <w:rFonts w:hint="eastAsia"/>
        </w:rPr>
        <w:t>响应</w:t>
      </w:r>
      <w:r>
        <w:t>，若对某一张卡成功挂起，则进入</w:t>
      </w:r>
      <w:r>
        <w:t>Halt</w:t>
      </w:r>
      <w:r>
        <w:t>模式，</w:t>
      </w:r>
      <w:proofErr w:type="gramStart"/>
      <w:r>
        <w:t>此时卡</w:t>
      </w:r>
      <w:proofErr w:type="gramEnd"/>
      <w:r>
        <w:t>只响应</w:t>
      </w:r>
      <w:r>
        <w:t>ALL</w:t>
      </w:r>
      <w:r>
        <w:t>（</w:t>
      </w:r>
      <w:r>
        <w:rPr>
          <w:rFonts w:hint="eastAsia"/>
        </w:rPr>
        <w:t>0</w:t>
      </w:r>
      <w:r>
        <w:t>x52</w:t>
      </w:r>
      <w:r>
        <w:t>）</w:t>
      </w:r>
      <w:r>
        <w:rPr>
          <w:rFonts w:hint="eastAsia"/>
        </w:rPr>
        <w:t>模式</w:t>
      </w:r>
      <w:r>
        <w:t>的请求，除非将</w:t>
      </w:r>
      <w:proofErr w:type="gramStart"/>
      <w:r>
        <w:t>卡离开</w:t>
      </w:r>
      <w:proofErr w:type="gramEnd"/>
      <w:r>
        <w:t>天线感应区后再进入。</w:t>
      </w:r>
    </w:p>
    <w:p w:rsidR="00BB2FC4" w:rsidRDefault="00BB2FC4" w:rsidP="00BB2FC4">
      <w:pPr>
        <w:pStyle w:val="a5"/>
      </w:pPr>
      <w:r>
        <w:t>uint8_t am_fm175xx_picca_request (am_fm175xx_dev_t  *p_dev,</w:t>
      </w:r>
    </w:p>
    <w:p w:rsidR="00BB2FC4" w:rsidRDefault="00BB2FC4" w:rsidP="00BB2FC4">
      <w:pPr>
        <w:pStyle w:val="a5"/>
      </w:pPr>
      <w:r>
        <w:t xml:space="preserve">                                  uint8_t            req_mode,</w:t>
      </w:r>
    </w:p>
    <w:p w:rsidR="00BB2FC4" w:rsidRDefault="00BB2FC4" w:rsidP="00BB2FC4">
      <w:pPr>
        <w:pStyle w:val="a5"/>
      </w:pPr>
      <w:r>
        <w:t xml:space="preserve">                                  uint8_t            p_atq[2]);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卡</w:t>
      </w:r>
      <w:r>
        <w:rPr>
          <w:lang w:val="de-DE"/>
        </w:rPr>
        <w:t>请求模式主要有</w:t>
      </w:r>
      <w:r>
        <w:rPr>
          <w:lang w:val="de-DE"/>
        </w:rPr>
        <w:t>IDLE</w:t>
      </w:r>
      <w:r>
        <w:rPr>
          <w:lang w:val="de-DE"/>
        </w:rPr>
        <w:t>和</w:t>
      </w:r>
      <w:r>
        <w:rPr>
          <w:lang w:val="de-DE"/>
        </w:rPr>
        <w:t>ALL</w:t>
      </w:r>
      <w:r>
        <w:rPr>
          <w:lang w:val="de-DE"/>
        </w:rPr>
        <w:t>两种，如下所示：</w:t>
      </w:r>
    </w:p>
    <w:p w:rsidR="00BB2FC4" w:rsidRPr="0053598E" w:rsidRDefault="00BB2FC4" w:rsidP="00BB2FC4">
      <w:pPr>
        <w:pStyle w:val="a5"/>
      </w:pPr>
      <w:r w:rsidRPr="0053598E">
        <w:rPr>
          <w:rFonts w:hint="eastAsia"/>
        </w:rPr>
        <w:t>#define AM_FM175XX_PICCA_REQ_IDLE</w:t>
      </w:r>
      <w:r>
        <w:tab/>
      </w:r>
      <w:r>
        <w:tab/>
      </w:r>
      <w:r w:rsidRPr="0053598E">
        <w:rPr>
          <w:rFonts w:hint="eastAsia"/>
        </w:rPr>
        <w:t>0x26 /**&lt; \brief IDLE</w:t>
      </w:r>
      <w:r w:rsidRPr="0053598E">
        <w:rPr>
          <w:rFonts w:hint="eastAsia"/>
        </w:rPr>
        <w:t>模式，请求空闲的卡</w:t>
      </w:r>
      <w:r w:rsidRPr="0053598E">
        <w:rPr>
          <w:rFonts w:hint="eastAsia"/>
        </w:rPr>
        <w:t xml:space="preserve"> */</w:t>
      </w:r>
    </w:p>
    <w:p w:rsidR="00BB2FC4" w:rsidRDefault="00BB2FC4" w:rsidP="00BB2FC4">
      <w:pPr>
        <w:pStyle w:val="a5"/>
      </w:pPr>
      <w:r w:rsidRPr="0053598E">
        <w:rPr>
          <w:rFonts w:hint="eastAsia"/>
        </w:rPr>
        <w:t>#define AM_FM175XX_PICCA_REQ_ALL</w:t>
      </w:r>
      <w:r>
        <w:tab/>
      </w:r>
      <w:r>
        <w:tab/>
      </w:r>
      <w:r w:rsidRPr="0053598E">
        <w:rPr>
          <w:rFonts w:hint="eastAsia"/>
        </w:rPr>
        <w:t>0x52 /**&lt; \brief ALL</w:t>
      </w:r>
      <w:r w:rsidRPr="0053598E">
        <w:rPr>
          <w:rFonts w:hint="eastAsia"/>
        </w:rPr>
        <w:t>模式，请求所有的卡</w:t>
      </w:r>
      <w:r w:rsidRPr="0053598E">
        <w:rPr>
          <w:rFonts w:hint="eastAsia"/>
        </w:rPr>
        <w:t xml:space="preserve">  */</w:t>
      </w:r>
    </w:p>
    <w:p w:rsidR="00BB2FC4" w:rsidRDefault="00BB2FC4" w:rsidP="00BB2FC4">
      <w:pPr>
        <w:pStyle w:val="30"/>
        <w:keepNext w:val="0"/>
        <w:spacing w:before="48" w:after="48"/>
      </w:pPr>
      <w:bookmarkStart w:id="152" w:name="_Toc527380180"/>
      <w:bookmarkStart w:id="153" w:name="_Toc535172886"/>
      <w:r>
        <w:rPr>
          <w:rFonts w:hint="eastAsia"/>
        </w:rPr>
        <w:t>操作</w:t>
      </w:r>
      <w:r w:rsidRPr="00184227">
        <w:rPr>
          <w:rFonts w:hint="eastAsia"/>
        </w:rPr>
        <w:t>接口函数</w:t>
      </w:r>
      <w:bookmarkEnd w:id="152"/>
      <w:bookmarkEnd w:id="153"/>
    </w:p>
    <w:p w:rsidR="00BB2FC4" w:rsidRDefault="00BB2FC4" w:rsidP="00BB2FC4">
      <w:pPr>
        <w:pStyle w:val="23"/>
        <w:spacing w:before="62" w:after="62"/>
      </w:pPr>
      <w:r w:rsidRPr="00184227">
        <w:t>Mifare</w:t>
      </w:r>
      <w:r w:rsidRPr="00184227">
        <w:rPr>
          <w:rFonts w:hint="eastAsia"/>
        </w:rPr>
        <w:t>卡是一种符合</w:t>
      </w:r>
      <w:r w:rsidRPr="00184227">
        <w:t>ISO14443</w:t>
      </w:r>
      <w:r w:rsidRPr="00184227">
        <w:rPr>
          <w:rFonts w:hint="eastAsia"/>
        </w:rPr>
        <w:t>标准的</w:t>
      </w:r>
      <w:r w:rsidRPr="00184227">
        <w:t>A</w:t>
      </w:r>
      <w:r w:rsidRPr="00184227">
        <w:rPr>
          <w:rFonts w:hint="eastAsia"/>
        </w:rPr>
        <w:t>型卡，其接口函数详见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_Ref527379335 \h</w:instrText>
      </w:r>
      <w:r>
        <w:instrText xml:space="preserve"> </w:instrText>
      </w:r>
      <w:r>
        <w:fldChar w:fldCharType="separate"/>
      </w:r>
      <w:r w:rsidR="000345AF">
        <w:rPr>
          <w:rFonts w:hint="eastAsia"/>
        </w:rPr>
        <w:t>表</w:t>
      </w:r>
      <w:r w:rsidR="000345AF">
        <w:rPr>
          <w:noProof/>
        </w:rPr>
        <w:t>3</w:t>
      </w:r>
      <w:r w:rsidR="000345AF">
        <w:t>.</w:t>
      </w:r>
      <w:r w:rsidR="000345AF">
        <w:rPr>
          <w:noProof/>
        </w:rPr>
        <w:t>4</w:t>
      </w:r>
      <w:r>
        <w:fldChar w:fldCharType="end"/>
      </w:r>
      <w:r>
        <w:rPr>
          <w:rFonts w:hint="eastAsia"/>
        </w:rPr>
        <w:t>。</w:t>
      </w:r>
    </w:p>
    <w:p w:rsidR="00BB2FC4" w:rsidRDefault="00BB2FC4" w:rsidP="00BB2FC4">
      <w:pPr>
        <w:pStyle w:val="a7"/>
      </w:pPr>
      <w:bookmarkStart w:id="154" w:name="_Ref52737933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4</w:t>
      </w:r>
      <w:r>
        <w:fldChar w:fldCharType="end"/>
      </w:r>
      <w:bookmarkEnd w:id="154"/>
      <w:r>
        <w:t xml:space="preserve">  </w:t>
      </w:r>
      <w:r>
        <w:rPr>
          <w:rFonts w:hint="eastAsia"/>
        </w:rPr>
        <w:t>读卡操作接口函数</w:t>
      </w:r>
    </w:p>
    <w:tbl>
      <w:tblPr>
        <w:tblW w:w="79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7"/>
        <w:gridCol w:w="5139"/>
        <w:gridCol w:w="1429"/>
      </w:tblGrid>
      <w:tr w:rsidR="00BB2FC4" w:rsidRPr="00184227" w:rsidTr="00BB2FC4">
        <w:trPr>
          <w:jc w:val="center"/>
        </w:trPr>
        <w:tc>
          <w:tcPr>
            <w:tcW w:w="1377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接口类型</w:t>
            </w:r>
          </w:p>
        </w:tc>
        <w:tc>
          <w:tcPr>
            <w:tcW w:w="5139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函数原型</w:t>
            </w:r>
          </w:p>
        </w:tc>
        <w:tc>
          <w:tcPr>
            <w:tcW w:w="1429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BB2FC4" w:rsidRPr="00184227" w:rsidRDefault="00BB2FC4" w:rsidP="00BB2FC4">
            <w:pPr>
              <w:pStyle w:val="ab"/>
              <w:spacing w:before="62" w:after="62"/>
            </w:pPr>
            <w:r w:rsidRPr="00184227">
              <w:rPr>
                <w:rFonts w:hint="eastAsia"/>
              </w:rPr>
              <w:t>功能简介</w:t>
            </w:r>
          </w:p>
        </w:tc>
      </w:tr>
      <w:tr w:rsidR="00BB2FC4" w:rsidRPr="00184227" w:rsidTr="00BB2FC4">
        <w:trPr>
          <w:jc w:val="center"/>
        </w:trPr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  <w:vAlign w:val="center"/>
          </w:tcPr>
          <w:p w:rsidR="00BB2FC4" w:rsidRPr="00184227" w:rsidRDefault="00BB2FC4" w:rsidP="00BB2FC4">
            <w:pPr>
              <w:spacing w:before="62" w:after="62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184227">
              <w:rPr>
                <w:rFonts w:ascii="黑体" w:eastAsia="黑体" w:hAnsi="黑体"/>
                <w:sz w:val="18"/>
                <w:szCs w:val="18"/>
              </w:rPr>
              <w:t>卡片自动</w:t>
            </w:r>
          </w:p>
          <w:p w:rsidR="00BB2FC4" w:rsidRPr="00184227" w:rsidRDefault="00BB2FC4" w:rsidP="00BB2FC4">
            <w:pPr>
              <w:pStyle w:val="ad"/>
              <w:rPr>
                <w:rFonts w:eastAsia="黑体"/>
              </w:rPr>
            </w:pPr>
            <w:r>
              <w:rPr>
                <w:rFonts w:eastAsia="黑体"/>
              </w:rPr>
              <w:t>检测</w:t>
            </w:r>
            <w:r w:rsidRPr="00184227">
              <w:rPr>
                <w:rFonts w:eastAsia="黑体"/>
              </w:rPr>
              <w:t>接口函数</w:t>
            </w:r>
          </w:p>
        </w:tc>
        <w:tc>
          <w:tcPr>
            <w:tcW w:w="5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am_fm175xx_picca_authent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uint8_t            key_type,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const uint8_t       p_uid[4],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const uint8_t       p_key[6],</w:t>
            </w:r>
          </w:p>
          <w:p w:rsidR="00BB2FC4" w:rsidRPr="00184227" w:rsidRDefault="00BB2FC4" w:rsidP="00BB2FC4">
            <w:pPr>
              <w:pStyle w:val="ad"/>
              <w:jc w:val="left"/>
            </w:pPr>
            <w:r>
              <w:t xml:space="preserve">    uint8_t            nblock);</w:t>
            </w:r>
          </w:p>
        </w:tc>
        <w:tc>
          <w:tcPr>
            <w:tcW w:w="1429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184227" w:rsidRDefault="00BB2FC4" w:rsidP="00BB2FC4">
            <w:pPr>
              <w:pStyle w:val="ad"/>
              <w:rPr>
                <w:rFonts w:eastAsia="黑体"/>
              </w:rPr>
            </w:pPr>
            <w:r>
              <w:rPr>
                <w:rFonts w:eastAsia="黑体" w:hint="eastAsia"/>
              </w:rPr>
              <w:t>密钥验证</w:t>
            </w:r>
          </w:p>
        </w:tc>
      </w:tr>
      <w:tr w:rsidR="00BB2FC4" w:rsidRPr="00184227" w:rsidTr="00BB2FC4">
        <w:trPr>
          <w:jc w:val="center"/>
        </w:trPr>
        <w:tc>
          <w:tcPr>
            <w:tcW w:w="1377" w:type="dxa"/>
            <w:vMerge w:val="restart"/>
            <w:tcBorders>
              <w:top w:val="single" w:sz="6" w:space="0" w:color="000000"/>
              <w:left w:val="single" w:sz="6" w:space="0" w:color="000000"/>
              <w:right w:val="double" w:sz="4" w:space="0" w:color="auto"/>
            </w:tcBorders>
            <w:vAlign w:val="center"/>
          </w:tcPr>
          <w:p w:rsidR="00BB2FC4" w:rsidRPr="008D6C30" w:rsidRDefault="00BB2FC4" w:rsidP="00BB2FC4">
            <w:pPr>
              <w:pStyle w:val="afff"/>
              <w:spacing w:before="62" w:after="62"/>
              <w:jc w:val="center"/>
            </w:pPr>
            <w:r w:rsidRPr="008D6C30">
              <w:rPr>
                <w:rFonts w:hint="eastAsia"/>
              </w:rPr>
              <w:t>读卡</w:t>
            </w:r>
            <w:r w:rsidRPr="008D6C30">
              <w:t>操作接口函数</w:t>
            </w:r>
          </w:p>
        </w:tc>
        <w:tc>
          <w:tcPr>
            <w:tcW w:w="5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am_fm175xx_picca_read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uint8_t            nblock,</w:t>
            </w:r>
          </w:p>
          <w:p w:rsidR="00BB2FC4" w:rsidRPr="00184227" w:rsidRDefault="00BB2FC4" w:rsidP="00BB2FC4">
            <w:pPr>
              <w:pStyle w:val="ad"/>
              <w:ind w:firstLineChars="200" w:firstLine="360"/>
              <w:jc w:val="left"/>
            </w:pPr>
            <w:r>
              <w:t>uint8_t            p_buf[16]);</w:t>
            </w:r>
          </w:p>
        </w:tc>
        <w:tc>
          <w:tcPr>
            <w:tcW w:w="1429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BB2FC4" w:rsidRPr="00184227" w:rsidRDefault="00BB2FC4" w:rsidP="00BB2FC4">
            <w:pPr>
              <w:pStyle w:val="ad"/>
              <w:rPr>
                <w:rFonts w:eastAsia="黑体"/>
              </w:rPr>
            </w:pPr>
            <w:r>
              <w:rPr>
                <w:rFonts w:eastAsia="黑体" w:hint="eastAsia"/>
              </w:rPr>
              <w:t>卡读数据</w:t>
            </w:r>
          </w:p>
        </w:tc>
      </w:tr>
      <w:tr w:rsidR="00BB2FC4" w:rsidRPr="00184227" w:rsidTr="00BB2FC4">
        <w:trPr>
          <w:jc w:val="center"/>
        </w:trPr>
        <w:tc>
          <w:tcPr>
            <w:tcW w:w="1377" w:type="dxa"/>
            <w:vMerge/>
            <w:tcBorders>
              <w:left w:val="single" w:sz="6" w:space="0" w:color="000000"/>
              <w:right w:val="double" w:sz="4" w:space="0" w:color="auto"/>
            </w:tcBorders>
            <w:vAlign w:val="center"/>
          </w:tcPr>
          <w:p w:rsidR="00BB2FC4" w:rsidRPr="00184227" w:rsidRDefault="00BB2FC4" w:rsidP="00BB2FC4">
            <w:pPr>
              <w:widowControl/>
              <w:spacing w:beforeLines="0" w:afterLines="0"/>
              <w:jc w:val="left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513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am_fm175xx_picca_write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uint8_t            nblock,</w:t>
            </w:r>
          </w:p>
          <w:p w:rsidR="00BB2FC4" w:rsidRPr="00184227" w:rsidRDefault="00BB2FC4" w:rsidP="00BB2FC4">
            <w:pPr>
              <w:pStyle w:val="ad"/>
              <w:ind w:firstLineChars="300" w:firstLine="540"/>
              <w:jc w:val="left"/>
            </w:pPr>
            <w:r>
              <w:t>const uint8_t      p_buf[16]);</w:t>
            </w:r>
          </w:p>
        </w:tc>
        <w:tc>
          <w:tcPr>
            <w:tcW w:w="1429" w:type="dxa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BB2FC4" w:rsidRPr="00184227" w:rsidRDefault="00BB2FC4" w:rsidP="00BB2FC4">
            <w:pPr>
              <w:pStyle w:val="ad"/>
              <w:rPr>
                <w:rFonts w:eastAsia="黑体"/>
              </w:rPr>
            </w:pPr>
            <w:r>
              <w:rPr>
                <w:rFonts w:eastAsia="黑体" w:hint="eastAsia"/>
              </w:rPr>
              <w:t>卡</w:t>
            </w:r>
            <w:r>
              <w:rPr>
                <w:rFonts w:eastAsia="黑体"/>
              </w:rPr>
              <w:t>写数据</w:t>
            </w:r>
          </w:p>
        </w:tc>
      </w:tr>
      <w:tr w:rsidR="00BB2FC4" w:rsidRPr="00184227" w:rsidTr="00BB2FC4">
        <w:trPr>
          <w:jc w:val="center"/>
        </w:trPr>
        <w:tc>
          <w:tcPr>
            <w:tcW w:w="1377" w:type="dxa"/>
            <w:vMerge/>
            <w:tcBorders>
              <w:left w:val="single" w:sz="6" w:space="0" w:color="000000"/>
              <w:right w:val="double" w:sz="4" w:space="0" w:color="auto"/>
            </w:tcBorders>
            <w:vAlign w:val="center"/>
          </w:tcPr>
          <w:p w:rsidR="00BB2FC4" w:rsidRPr="00184227" w:rsidRDefault="00BB2FC4" w:rsidP="00BB2FC4">
            <w:pPr>
              <w:widowControl/>
              <w:spacing w:beforeLines="0" w:afterLines="0"/>
              <w:jc w:val="left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513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am_fm175xx_picca_val_set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uint8_t            nblock,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int32_t            value);</w:t>
            </w:r>
          </w:p>
        </w:tc>
        <w:tc>
          <w:tcPr>
            <w:tcW w:w="1429" w:type="dxa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BB2FC4" w:rsidRDefault="00BB2FC4" w:rsidP="00BB2FC4">
            <w:pPr>
              <w:pStyle w:val="ad"/>
              <w:rPr>
                <w:rFonts w:eastAsia="黑体"/>
              </w:rPr>
            </w:pPr>
            <w:r>
              <w:rPr>
                <w:rFonts w:eastAsia="黑体" w:hint="eastAsia"/>
              </w:rPr>
              <w:t>卡</w:t>
            </w:r>
            <w:proofErr w:type="gramStart"/>
            <w:r>
              <w:rPr>
                <w:rFonts w:eastAsia="黑体" w:hint="eastAsia"/>
              </w:rPr>
              <w:t>值块写</w:t>
            </w:r>
            <w:proofErr w:type="gramEnd"/>
            <w:r>
              <w:rPr>
                <w:rFonts w:eastAsia="黑体"/>
              </w:rPr>
              <w:t>值</w:t>
            </w:r>
          </w:p>
        </w:tc>
      </w:tr>
      <w:tr w:rsidR="00BB2FC4" w:rsidRPr="00184227" w:rsidTr="00BB2FC4">
        <w:trPr>
          <w:trHeight w:val="546"/>
          <w:jc w:val="center"/>
        </w:trPr>
        <w:tc>
          <w:tcPr>
            <w:tcW w:w="1377" w:type="dxa"/>
            <w:vMerge/>
            <w:tcBorders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  <w:vAlign w:val="center"/>
          </w:tcPr>
          <w:p w:rsidR="00BB2FC4" w:rsidRPr="00184227" w:rsidRDefault="00BB2FC4" w:rsidP="00BB2FC4">
            <w:pPr>
              <w:widowControl/>
              <w:spacing w:beforeLines="0" w:afterLines="0"/>
              <w:jc w:val="left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5139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BB2FC4" w:rsidRDefault="00BB2FC4" w:rsidP="00BB2FC4">
            <w:pPr>
              <w:pStyle w:val="ad"/>
              <w:jc w:val="left"/>
            </w:pPr>
            <w:r>
              <w:t>uint8_t am_fm175xx_picca_val_get (am_fm175xx_dev_t  *p_dev,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uint8_t            nblock,</w:t>
            </w:r>
          </w:p>
          <w:p w:rsidR="00BB2FC4" w:rsidRDefault="00BB2FC4" w:rsidP="00BB2FC4">
            <w:pPr>
              <w:pStyle w:val="ad"/>
              <w:jc w:val="left"/>
            </w:pPr>
            <w:r>
              <w:t xml:space="preserve">    int32_t           *p_value);</w:t>
            </w:r>
          </w:p>
        </w:tc>
        <w:tc>
          <w:tcPr>
            <w:tcW w:w="1429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BB2FC4" w:rsidRDefault="00BB2FC4" w:rsidP="00BB2FC4">
            <w:pPr>
              <w:pStyle w:val="ad"/>
              <w:rPr>
                <w:rFonts w:eastAsia="黑体"/>
              </w:rPr>
            </w:pPr>
            <w:proofErr w:type="gramStart"/>
            <w:r>
              <w:rPr>
                <w:rFonts w:eastAsia="黑体" w:hint="eastAsia"/>
              </w:rPr>
              <w:t>卡值块读取</w:t>
            </w:r>
            <w:proofErr w:type="gramEnd"/>
          </w:p>
        </w:tc>
      </w:tr>
    </w:tbl>
    <w:p w:rsidR="00BB2FC4" w:rsidRDefault="00BB2FC4" w:rsidP="00BB2FC4">
      <w:pPr>
        <w:spacing w:before="62" w:after="62"/>
        <w:ind w:firstLine="420"/>
      </w:pPr>
      <w:r w:rsidRPr="00896E6E">
        <w:rPr>
          <w:rFonts w:hint="eastAsia"/>
        </w:rPr>
        <w:t>经常使用的公交卡、房卡、水卡和饭卡等均是</w:t>
      </w:r>
      <w:r w:rsidRPr="00896E6E">
        <w:t>Mifare</w:t>
      </w:r>
      <w:r w:rsidRPr="00896E6E">
        <w:rPr>
          <w:rFonts w:hint="eastAsia"/>
        </w:rPr>
        <w:t>卡。比如，</w:t>
      </w:r>
      <w:r w:rsidRPr="00896E6E">
        <w:t>S50</w:t>
      </w:r>
      <w:r w:rsidRPr="00896E6E">
        <w:rPr>
          <w:rFonts w:hint="eastAsia"/>
        </w:rPr>
        <w:t>和</w:t>
      </w:r>
      <w:r w:rsidRPr="00896E6E">
        <w:t>S70</w:t>
      </w:r>
      <w:r w:rsidRPr="00896E6E">
        <w:rPr>
          <w:rFonts w:hint="eastAsia"/>
        </w:rPr>
        <w:t>，它们的区别在于容量的不同。</w:t>
      </w:r>
      <w:r w:rsidRPr="00896E6E">
        <w:t>S50</w:t>
      </w:r>
      <w:r w:rsidRPr="00896E6E">
        <w:rPr>
          <w:rFonts w:hint="eastAsia"/>
        </w:rPr>
        <w:t>为</w:t>
      </w:r>
      <w:r w:rsidRPr="00896E6E">
        <w:t>1Kbyte</w:t>
      </w:r>
      <w:r w:rsidRPr="00896E6E">
        <w:rPr>
          <w:rFonts w:hint="eastAsia"/>
        </w:rPr>
        <w:t>，共</w:t>
      </w:r>
      <w:r w:rsidRPr="00896E6E">
        <w:t>16</w:t>
      </w:r>
      <w:r w:rsidRPr="00896E6E">
        <w:rPr>
          <w:rFonts w:hint="eastAsia"/>
        </w:rPr>
        <w:t>个扇区，每个扇区</w:t>
      </w:r>
      <w:r w:rsidRPr="00896E6E">
        <w:t>4</w:t>
      </w:r>
      <w:r w:rsidRPr="00896E6E">
        <w:rPr>
          <w:rFonts w:hint="eastAsia"/>
        </w:rPr>
        <w:t>块，每块</w:t>
      </w:r>
      <w:r w:rsidRPr="00896E6E">
        <w:t>16</w:t>
      </w:r>
      <w:r w:rsidRPr="00896E6E">
        <w:rPr>
          <w:rFonts w:hint="eastAsia"/>
        </w:rPr>
        <w:t>字节。</w:t>
      </w:r>
      <w:r w:rsidRPr="00896E6E">
        <w:t>S70</w:t>
      </w:r>
      <w:r w:rsidRPr="00896E6E">
        <w:rPr>
          <w:rFonts w:hint="eastAsia"/>
        </w:rPr>
        <w:t>为</w:t>
      </w:r>
      <w:r w:rsidRPr="00896E6E">
        <w:t>4K byte</w:t>
      </w:r>
      <w:r w:rsidRPr="00896E6E">
        <w:rPr>
          <w:rFonts w:hint="eastAsia"/>
        </w:rPr>
        <w:t>，共</w:t>
      </w:r>
      <w:r w:rsidRPr="00896E6E">
        <w:t>40</w:t>
      </w:r>
      <w:r w:rsidRPr="00896E6E">
        <w:rPr>
          <w:rFonts w:hint="eastAsia"/>
        </w:rPr>
        <w:t>个扇区，前</w:t>
      </w:r>
      <w:r w:rsidRPr="00896E6E">
        <w:t>32</w:t>
      </w:r>
      <w:r w:rsidRPr="00896E6E">
        <w:rPr>
          <w:rFonts w:hint="eastAsia"/>
        </w:rPr>
        <w:t>个扇区每个扇区</w:t>
      </w:r>
      <w:r w:rsidRPr="00896E6E">
        <w:t>4</w:t>
      </w:r>
      <w:r w:rsidRPr="00896E6E">
        <w:rPr>
          <w:rFonts w:hint="eastAsia"/>
        </w:rPr>
        <w:t>块，每块</w:t>
      </w:r>
      <w:r w:rsidRPr="00896E6E">
        <w:t>16</w:t>
      </w:r>
      <w:r w:rsidRPr="00896E6E">
        <w:rPr>
          <w:rFonts w:hint="eastAsia"/>
        </w:rPr>
        <w:t>字节，后</w:t>
      </w:r>
      <w:r w:rsidRPr="00896E6E">
        <w:t>8</w:t>
      </w:r>
      <w:r w:rsidRPr="00896E6E">
        <w:rPr>
          <w:rFonts w:hint="eastAsia"/>
        </w:rPr>
        <w:t>个扇区每个扇区</w:t>
      </w:r>
      <w:r w:rsidRPr="00896E6E">
        <w:t>16</w:t>
      </w:r>
      <w:r w:rsidRPr="00896E6E">
        <w:rPr>
          <w:rFonts w:hint="eastAsia"/>
        </w:rPr>
        <w:t>块，每块</w:t>
      </w:r>
      <w:r w:rsidRPr="00896E6E">
        <w:t>16</w:t>
      </w:r>
      <w:r w:rsidRPr="00896E6E">
        <w:rPr>
          <w:rFonts w:hint="eastAsia"/>
        </w:rPr>
        <w:t>字节。</w:t>
      </w:r>
    </w:p>
    <w:p w:rsidR="00BB2FC4" w:rsidRPr="00896E6E" w:rsidRDefault="00BB2FC4" w:rsidP="00D65F6E">
      <w:pPr>
        <w:numPr>
          <w:ilvl w:val="0"/>
          <w:numId w:val="21"/>
        </w:numPr>
        <w:spacing w:before="62" w:after="62"/>
      </w:pPr>
      <w:r>
        <w:rPr>
          <w:rFonts w:hint="eastAsia"/>
        </w:rPr>
        <w:t>密钥</w:t>
      </w:r>
      <w:r>
        <w:t>验证</w:t>
      </w:r>
    </w:p>
    <w:p w:rsidR="00BB2FC4" w:rsidRDefault="00BB2FC4" w:rsidP="00BB2FC4">
      <w:pPr>
        <w:pStyle w:val="23"/>
        <w:spacing w:before="62" w:after="62"/>
      </w:pPr>
      <w:r>
        <w:rPr>
          <w:rFonts w:hint="eastAsia"/>
        </w:rPr>
        <w:t>由于绝大部分卡片在检测到</w:t>
      </w:r>
      <w:r w:rsidRPr="00DC5BDC">
        <w:rPr>
          <w:rFonts w:hint="eastAsia"/>
        </w:rPr>
        <w:t>时，都要先读取一块数据，因此可以将读取数据作为自动检测的一个附加功能。即在检测到卡片时，自动读取</w:t>
      </w:r>
      <w:r w:rsidRPr="00DC5BDC">
        <w:t>1</w:t>
      </w:r>
      <w:r w:rsidRPr="00DC5BDC">
        <w:rPr>
          <w:rFonts w:hint="eastAsia"/>
        </w:rPr>
        <w:t>块（</w:t>
      </w:r>
      <w:r w:rsidRPr="00DC5BDC">
        <w:t>16</w:t>
      </w:r>
      <w:r w:rsidRPr="00DC5BDC">
        <w:rPr>
          <w:rFonts w:hint="eastAsia"/>
        </w:rPr>
        <w:t>字节）数据。由于读取数据前均需要验证，这就需要在启动自动检测时，指定密钥验证相关的信息。</w:t>
      </w:r>
      <w:r>
        <w:rPr>
          <w:rFonts w:hint="eastAsia"/>
        </w:rPr>
        <w:t>将</w:t>
      </w:r>
      <w:r>
        <w:t>传入的密钥与卡的密钥进行验证，对应的卡</w:t>
      </w:r>
      <w:r>
        <w:rPr>
          <w:rFonts w:hint="eastAsia"/>
        </w:rPr>
        <w:t>的</w:t>
      </w:r>
      <w:r>
        <w:t>序列号有</w:t>
      </w:r>
      <w:r>
        <w:rPr>
          <w:rFonts w:hint="eastAsia"/>
        </w:rPr>
        <w:t>4</w:t>
      </w:r>
      <w:r>
        <w:rPr>
          <w:rFonts w:hint="eastAsia"/>
        </w:rPr>
        <w:t>字节</w:t>
      </w:r>
      <w:r>
        <w:t>和</w:t>
      </w:r>
      <w:r>
        <w:rPr>
          <w:rFonts w:hint="eastAsia"/>
        </w:rPr>
        <w:t>7</w:t>
      </w:r>
      <w:r>
        <w:rPr>
          <w:rFonts w:hint="eastAsia"/>
        </w:rPr>
        <w:t>字节</w:t>
      </w:r>
      <w:r>
        <w:t>之分，对于</w:t>
      </w:r>
      <w:r>
        <w:rPr>
          <w:rFonts w:hint="eastAsia"/>
        </w:rPr>
        <w:t>7</w:t>
      </w:r>
      <w:r>
        <w:rPr>
          <w:rFonts w:hint="eastAsia"/>
        </w:rPr>
        <w:t>字节</w:t>
      </w:r>
      <w:r>
        <w:t>的卡，只需将卡号的高</w:t>
      </w:r>
      <w:r>
        <w:rPr>
          <w:rFonts w:hint="eastAsia"/>
        </w:rPr>
        <w:t>4</w:t>
      </w:r>
      <w:r>
        <w:rPr>
          <w:rFonts w:hint="eastAsia"/>
        </w:rPr>
        <w:t>字节</w:t>
      </w:r>
      <w:r>
        <w:t>，即第二防碰撞等级得到的序列号作为验证</w:t>
      </w:r>
      <w:r>
        <w:rPr>
          <w:rFonts w:hint="eastAsia"/>
        </w:rPr>
        <w:t>的</w:t>
      </w:r>
      <w:r>
        <w:t>卡号即可。</w:t>
      </w:r>
    </w:p>
    <w:p w:rsidR="00BB2FC4" w:rsidRDefault="00BB2FC4" w:rsidP="00BB2FC4">
      <w:pPr>
        <w:pStyle w:val="23"/>
        <w:spacing w:before="62" w:after="62"/>
      </w:pPr>
      <w:r w:rsidRPr="00184227">
        <w:rPr>
          <w:rFonts w:hint="eastAsia"/>
          <w:lang w:val="de-DE"/>
        </w:rPr>
        <w:t>每张卡片都具有一个唯一序列号，即</w:t>
      </w:r>
      <w:r w:rsidRPr="00184227">
        <w:rPr>
          <w:lang w:val="de-DE"/>
        </w:rPr>
        <w:t>UID</w:t>
      </w:r>
      <w:r w:rsidRPr="00184227">
        <w:rPr>
          <w:rFonts w:hint="eastAsia"/>
          <w:lang w:val="de-DE"/>
        </w:rPr>
        <w:t>。所有卡片的</w:t>
      </w:r>
      <w:r w:rsidRPr="00184227">
        <w:rPr>
          <w:lang w:val="de-DE"/>
        </w:rPr>
        <w:t>UID</w:t>
      </w:r>
      <w:r w:rsidRPr="00184227">
        <w:rPr>
          <w:rFonts w:hint="eastAsia"/>
          <w:lang w:val="de-DE"/>
        </w:rPr>
        <w:t>都是不相同的。</w:t>
      </w:r>
      <w:r w:rsidRPr="00184227">
        <w:rPr>
          <w:rFonts w:hint="eastAsia"/>
        </w:rPr>
        <w:t>卡的序列号长度有三种：</w:t>
      </w:r>
      <w:r w:rsidRPr="00184227">
        <w:t>4</w:t>
      </w:r>
      <w:r w:rsidRPr="00184227">
        <w:rPr>
          <w:rFonts w:hint="eastAsia"/>
        </w:rPr>
        <w:t>字节、</w:t>
      </w:r>
      <w:r w:rsidRPr="00184227">
        <w:t>7</w:t>
      </w:r>
      <w:r w:rsidRPr="00184227">
        <w:rPr>
          <w:rFonts w:hint="eastAsia"/>
        </w:rPr>
        <w:t>字节和</w:t>
      </w:r>
      <w:r w:rsidRPr="00184227">
        <w:t>10</w:t>
      </w:r>
      <w:r w:rsidRPr="00184227">
        <w:rPr>
          <w:rFonts w:hint="eastAsia"/>
        </w:rPr>
        <w:t>字节。</w:t>
      </w:r>
      <w:r w:rsidRPr="00184227">
        <w:t>uid_len</w:t>
      </w:r>
      <w:r w:rsidRPr="00184227">
        <w:rPr>
          <w:rFonts w:hint="eastAsia"/>
        </w:rPr>
        <w:t>表明了读取到的</w:t>
      </w:r>
      <w:r w:rsidRPr="00184227">
        <w:t>UID</w:t>
      </w:r>
      <w:r w:rsidRPr="00184227">
        <w:rPr>
          <w:rFonts w:hint="eastAsia"/>
        </w:rPr>
        <w:t>的长度，</w:t>
      </w:r>
      <w:r w:rsidRPr="00184227">
        <w:t>uid[</w:t>
      </w:r>
      <w:r>
        <w:t>4</w:t>
      </w:r>
      <w:r w:rsidRPr="00184227">
        <w:t>]</w:t>
      </w:r>
      <w:r w:rsidRPr="00184227">
        <w:rPr>
          <w:rFonts w:hint="eastAsia"/>
        </w:rPr>
        <w:t>中存放了读取到的</w:t>
      </w:r>
      <w:r w:rsidRPr="00184227">
        <w:t>UID</w:t>
      </w:r>
      <w:r w:rsidRPr="00184227">
        <w:rPr>
          <w:rFonts w:hint="eastAsia"/>
        </w:rPr>
        <w:t>（字节数）。</w:t>
      </w:r>
    </w:p>
    <w:p w:rsidR="00BB2FC4" w:rsidRDefault="00BB2FC4" w:rsidP="00BB2FC4">
      <w:pPr>
        <w:pStyle w:val="a5"/>
      </w:pPr>
      <w:r>
        <w:t>uint8_t am_fm175xx_picca_authent (am_fm175xx_dev_t    *p_dev,</w:t>
      </w:r>
    </w:p>
    <w:p w:rsidR="00BB2FC4" w:rsidRPr="009A2507" w:rsidRDefault="00BB2FC4" w:rsidP="00BB2FC4">
      <w:pPr>
        <w:pStyle w:val="a5"/>
      </w:pPr>
      <w:r>
        <w:t xml:space="preserve">                                  uint8_t            key_type,</w:t>
      </w:r>
      <w:r>
        <w:tab/>
      </w:r>
      <w:r>
        <w:tab/>
        <w:t>//</w:t>
      </w:r>
      <w:r>
        <w:rPr>
          <w:rFonts w:hint="eastAsia"/>
        </w:rPr>
        <w:t>密钥</w:t>
      </w:r>
      <w:r>
        <w:t>类型</w:t>
      </w:r>
    </w:p>
    <w:p w:rsidR="00BB2FC4" w:rsidRDefault="00BB2FC4" w:rsidP="00BB2FC4">
      <w:pPr>
        <w:pStyle w:val="a5"/>
      </w:pPr>
      <w:r>
        <w:t xml:space="preserve">                                  const uint8_t       p_uid[4],</w:t>
      </w:r>
      <w:r>
        <w:tab/>
      </w:r>
      <w:r>
        <w:tab/>
        <w:t>//</w:t>
      </w:r>
      <w:r>
        <w:rPr>
          <w:rFonts w:hint="eastAsia"/>
        </w:rPr>
        <w:t>卡</w:t>
      </w:r>
      <w:r>
        <w:t>序列号，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BB2FC4" w:rsidRDefault="00BB2FC4" w:rsidP="00BB2FC4">
      <w:pPr>
        <w:pStyle w:val="a5"/>
      </w:pPr>
      <w:r>
        <w:t xml:space="preserve">                                  const uint8_t       p_key[6],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密钥，</w:t>
      </w:r>
      <w:r>
        <w:rPr>
          <w:rFonts w:hint="eastAsia"/>
        </w:rPr>
        <w:t>6</w:t>
      </w:r>
      <w:r>
        <w:rPr>
          <w:rFonts w:hint="eastAsia"/>
        </w:rPr>
        <w:t>字节</w:t>
      </w:r>
    </w:p>
    <w:p w:rsidR="00BB2FC4" w:rsidRDefault="00BB2FC4" w:rsidP="00BB2FC4">
      <w:pPr>
        <w:pStyle w:val="a5"/>
      </w:pPr>
      <w:r>
        <w:t xml:space="preserve">                                  uint8_t            nblock);</w:t>
      </w:r>
      <w:r>
        <w:tab/>
      </w:r>
      <w:r>
        <w:tab/>
        <w:t>//</w:t>
      </w:r>
      <w:r>
        <w:rPr>
          <w:rFonts w:hint="eastAsia"/>
        </w:rPr>
        <w:t>需</w:t>
      </w:r>
      <w:proofErr w:type="gramStart"/>
      <w:r>
        <w:t>验证卡块号</w:t>
      </w:r>
      <w:proofErr w:type="gramEnd"/>
      <w:r>
        <w:t>，与卡有</w:t>
      </w:r>
      <w:r>
        <w:rPr>
          <w:rFonts w:hint="eastAsia"/>
        </w:rPr>
        <w:t>关</w:t>
      </w:r>
    </w:p>
    <w:p w:rsidR="00BB2FC4" w:rsidRDefault="00BB2FC4" w:rsidP="00D65F6E">
      <w:pPr>
        <w:numPr>
          <w:ilvl w:val="0"/>
          <w:numId w:val="21"/>
        </w:numPr>
        <w:spacing w:before="62" w:after="62"/>
        <w:rPr>
          <w:lang w:val="de-DE"/>
        </w:rPr>
      </w:pPr>
      <w:r>
        <w:rPr>
          <w:rFonts w:hint="eastAsia"/>
          <w:lang w:val="de-DE"/>
        </w:rPr>
        <w:t>卡</w:t>
      </w:r>
      <w:r>
        <w:rPr>
          <w:lang w:val="de-DE"/>
        </w:rPr>
        <w:t>读</w:t>
      </w:r>
      <w:r>
        <w:rPr>
          <w:rFonts w:hint="eastAsia"/>
          <w:lang w:val="de-DE"/>
        </w:rPr>
        <w:t>数据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验证</w:t>
      </w:r>
      <w:r>
        <w:rPr>
          <w:lang w:val="de-DE"/>
        </w:rPr>
        <w:t>成功后，才能</w:t>
      </w:r>
      <w:proofErr w:type="gramStart"/>
      <w:r>
        <w:rPr>
          <w:lang w:val="de-DE"/>
        </w:rPr>
        <w:t>读</w:t>
      </w:r>
      <w:r>
        <w:rPr>
          <w:rFonts w:hint="eastAsia"/>
          <w:lang w:val="de-DE"/>
        </w:rPr>
        <w:t>相应</w:t>
      </w:r>
      <w:proofErr w:type="gramEnd"/>
      <w:r>
        <w:rPr>
          <w:lang w:val="de-DE"/>
        </w:rPr>
        <w:t>的块数据，所验证的</w:t>
      </w:r>
      <w:proofErr w:type="gramStart"/>
      <w:r>
        <w:rPr>
          <w:lang w:val="de-DE"/>
        </w:rPr>
        <w:t>块号与读块号</w:t>
      </w:r>
      <w:proofErr w:type="gramEnd"/>
      <w:r>
        <w:rPr>
          <w:lang w:val="de-DE"/>
        </w:rPr>
        <w:t>必须在同一个扇区内，</w:t>
      </w:r>
      <w:r>
        <w:rPr>
          <w:lang w:val="de-DE"/>
        </w:rPr>
        <w:t>Mifare1</w:t>
      </w:r>
      <w:r>
        <w:rPr>
          <w:rFonts w:hint="eastAsia"/>
          <w:lang w:val="de-DE"/>
        </w:rPr>
        <w:t>卡</w:t>
      </w:r>
      <w:proofErr w:type="gramStart"/>
      <w:r>
        <w:rPr>
          <w:lang w:val="de-DE"/>
        </w:rPr>
        <w:t>从块号</w:t>
      </w:r>
      <w:proofErr w:type="gramEnd"/>
      <w:r>
        <w:rPr>
          <w:rFonts w:hint="eastAsia"/>
          <w:lang w:val="de-DE"/>
        </w:rPr>
        <w:t>0</w:t>
      </w:r>
      <w:r>
        <w:rPr>
          <w:rFonts w:hint="eastAsia"/>
          <w:lang w:val="de-DE"/>
        </w:rPr>
        <w:t>开始</w:t>
      </w:r>
      <w:r>
        <w:rPr>
          <w:lang w:val="de-DE"/>
        </w:rPr>
        <w:t>，按顺序每</w:t>
      </w:r>
      <w:r>
        <w:rPr>
          <w:rFonts w:hint="eastAsia"/>
          <w:lang w:val="de-DE"/>
        </w:rPr>
        <w:t>4</w:t>
      </w:r>
      <w:r>
        <w:rPr>
          <w:rFonts w:hint="eastAsia"/>
          <w:lang w:val="de-DE"/>
        </w:rPr>
        <w:t>个</w:t>
      </w:r>
      <w:r>
        <w:rPr>
          <w:lang w:val="de-DE"/>
        </w:rPr>
        <w:t>块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个</w:t>
      </w:r>
      <w:r>
        <w:rPr>
          <w:lang w:val="de-DE"/>
        </w:rPr>
        <w:t>扇区，若要对一张卡中的多个扇区进行操作，在</w:t>
      </w:r>
      <w:r>
        <w:rPr>
          <w:rFonts w:hint="eastAsia"/>
          <w:lang w:val="de-DE"/>
        </w:rPr>
        <w:t>对</w:t>
      </w:r>
      <w:r>
        <w:rPr>
          <w:lang w:val="de-DE"/>
        </w:rPr>
        <w:t>某一个扇区操作</w:t>
      </w:r>
      <w:r>
        <w:rPr>
          <w:rFonts w:hint="eastAsia"/>
          <w:lang w:val="de-DE"/>
        </w:rPr>
        <w:t>完成</w:t>
      </w:r>
      <w:r>
        <w:rPr>
          <w:lang w:val="de-DE"/>
        </w:rPr>
        <w:t>后，必须进行一条</w:t>
      </w:r>
      <w:proofErr w:type="gramStart"/>
      <w:r>
        <w:rPr>
          <w:lang w:val="de-DE"/>
        </w:rPr>
        <w:t>读命令</w:t>
      </w:r>
      <w:proofErr w:type="gramEnd"/>
      <w:r>
        <w:rPr>
          <w:lang w:val="de-DE"/>
        </w:rPr>
        <w:t>才能对另一个扇区直接进行验证命令，否则必须从请求开始操作，对于</w:t>
      </w:r>
      <w:r>
        <w:rPr>
          <w:lang w:val="de-DE"/>
        </w:rPr>
        <w:t>PLUS CPU</w:t>
      </w:r>
      <w:r>
        <w:rPr>
          <w:lang w:val="de-DE"/>
        </w:rPr>
        <w:t>卡，若对下一个</w:t>
      </w:r>
      <w:r>
        <w:rPr>
          <w:rFonts w:hint="eastAsia"/>
          <w:lang w:val="de-DE"/>
        </w:rPr>
        <w:t>读</w:t>
      </w:r>
      <w:r>
        <w:rPr>
          <w:lang w:val="de-DE"/>
        </w:rPr>
        <w:t>扇区</w:t>
      </w:r>
      <w:r>
        <w:rPr>
          <w:rFonts w:hint="eastAsia"/>
          <w:lang w:val="de-DE"/>
        </w:rPr>
        <w:t>的</w:t>
      </w:r>
      <w:r>
        <w:rPr>
          <w:lang w:val="de-DE"/>
        </w:rPr>
        <w:t>密钥和当前扇区的密钥</w:t>
      </w:r>
      <w:r>
        <w:rPr>
          <w:rFonts w:hint="eastAsia"/>
          <w:lang w:val="de-DE"/>
        </w:rPr>
        <w:t>相同</w:t>
      </w:r>
      <w:r>
        <w:rPr>
          <w:lang w:val="de-DE"/>
        </w:rPr>
        <w:t>，则不需要再次验证密钥，直接读即可。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 w:rsidRPr="00184227">
        <w:rPr>
          <w:rFonts w:hint="eastAsia"/>
        </w:rPr>
        <w:t>对应的密钥正确，验证成功，将读取启动自动检测时信息结构体的</w:t>
      </w:r>
      <w:r w:rsidRPr="00184227">
        <w:t>nblock</w:t>
      </w:r>
      <w:r w:rsidRPr="00184227">
        <w:rPr>
          <w:rFonts w:hint="eastAsia"/>
        </w:rPr>
        <w:t>成员指定的块（由信息结构体的</w:t>
      </w:r>
      <w:r w:rsidRPr="00184227">
        <w:t>nblock</w:t>
      </w:r>
      <w:r w:rsidRPr="00184227">
        <w:rPr>
          <w:rFonts w:hint="eastAsia"/>
        </w:rPr>
        <w:t>指定）的数据。读取的数据存放在</w:t>
      </w:r>
      <w:r>
        <w:t>p_buf</w:t>
      </w:r>
      <w:r w:rsidRPr="00184227">
        <w:t>[16]</w:t>
      </w:r>
      <w:r w:rsidRPr="00184227">
        <w:rPr>
          <w:rFonts w:hint="eastAsia"/>
        </w:rPr>
        <w:t>数组中</w:t>
      </w:r>
      <w:r>
        <w:rPr>
          <w:rFonts w:hint="eastAsia"/>
        </w:rPr>
        <w:t>。</w:t>
      </w:r>
    </w:p>
    <w:p w:rsidR="00BB2FC4" w:rsidRPr="006C1F79" w:rsidRDefault="00BB2FC4" w:rsidP="00BB2FC4">
      <w:pPr>
        <w:pStyle w:val="a5"/>
      </w:pPr>
      <w:r w:rsidRPr="006C1F79">
        <w:t xml:space="preserve">uint8_t am_fm175xx_picca_read (am_fm175xx_dev_t  </w:t>
      </w:r>
      <w:r>
        <w:t xml:space="preserve">  </w:t>
      </w:r>
      <w:r w:rsidRPr="006C1F79">
        <w:t>*p_dev,</w:t>
      </w:r>
    </w:p>
    <w:p w:rsidR="00BB2FC4" w:rsidRPr="006C1F79" w:rsidRDefault="00BB2FC4" w:rsidP="00BB2FC4">
      <w:pPr>
        <w:pStyle w:val="a5"/>
      </w:pPr>
      <w:r w:rsidRPr="006C1F79">
        <w:t xml:space="preserve">                               uint8_t            nblock,</w:t>
      </w:r>
      <w:r>
        <w:tab/>
      </w:r>
      <w:r>
        <w:tab/>
      </w:r>
      <w:r>
        <w:tab/>
        <w:t>//</w:t>
      </w:r>
      <w:r>
        <w:rPr>
          <w:rFonts w:hint="eastAsia"/>
        </w:rPr>
        <w:t>读取</w:t>
      </w:r>
      <w:r>
        <w:t>数据的块号</w:t>
      </w:r>
    </w:p>
    <w:p w:rsidR="00BB2FC4" w:rsidRDefault="00BB2FC4" w:rsidP="00BB2FC4">
      <w:pPr>
        <w:pStyle w:val="a5"/>
      </w:pPr>
      <w:r w:rsidRPr="006C1F79">
        <w:t xml:space="preserve">                               uint8_t            p_buf[16]);</w:t>
      </w:r>
      <w:r w:rsidRPr="008008B2">
        <w:t xml:space="preserve"> </w:t>
      </w:r>
      <w:r>
        <w:tab/>
      </w:r>
      <w:r>
        <w:tab/>
        <w:t>//</w:t>
      </w:r>
      <w:r>
        <w:rPr>
          <w:rFonts w:hint="eastAsia"/>
        </w:rPr>
        <w:t>存放读取</w:t>
      </w:r>
      <w:r>
        <w:t>数据，</w:t>
      </w:r>
      <w:r>
        <w:rPr>
          <w:rFonts w:hint="eastAsia"/>
        </w:rPr>
        <w:t>1</w:t>
      </w:r>
      <w:r>
        <w:t>6bytes</w:t>
      </w:r>
    </w:p>
    <w:p w:rsidR="00BB2FC4" w:rsidRDefault="00BB2FC4" w:rsidP="00D65F6E">
      <w:pPr>
        <w:numPr>
          <w:ilvl w:val="0"/>
          <w:numId w:val="21"/>
        </w:numPr>
        <w:spacing w:before="62" w:after="62"/>
        <w:rPr>
          <w:lang w:val="de-DE"/>
        </w:rPr>
      </w:pPr>
      <w:r>
        <w:rPr>
          <w:rFonts w:hint="eastAsia"/>
          <w:lang w:val="de-DE"/>
        </w:rPr>
        <w:t>卡</w:t>
      </w:r>
      <w:r>
        <w:rPr>
          <w:lang w:val="de-DE"/>
        </w:rPr>
        <w:t>写数据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对</w:t>
      </w:r>
      <w:r>
        <w:rPr>
          <w:lang w:val="de-DE"/>
        </w:rPr>
        <w:t>卡内某一块进行验证成功后，即可对同一个扇区的各个块</w:t>
      </w:r>
      <w:r>
        <w:rPr>
          <w:rFonts w:hint="eastAsia"/>
          <w:lang w:val="de-DE"/>
        </w:rPr>
        <w:t>进行</w:t>
      </w:r>
      <w:r>
        <w:rPr>
          <w:lang w:val="de-DE"/>
        </w:rPr>
        <w:t>写操作</w:t>
      </w:r>
      <w:r>
        <w:rPr>
          <w:rFonts w:hint="eastAsia"/>
          <w:lang w:val="de-DE"/>
        </w:rPr>
        <w:t>（只要</w:t>
      </w:r>
      <w:r>
        <w:rPr>
          <w:lang w:val="de-DE"/>
        </w:rPr>
        <w:t>访问条件允许</w:t>
      </w:r>
      <w:r>
        <w:rPr>
          <w:rFonts w:hint="eastAsia"/>
          <w:lang w:val="de-DE"/>
        </w:rPr>
        <w:t>）</w:t>
      </w:r>
      <w:r>
        <w:rPr>
          <w:lang w:val="de-DE"/>
        </w:rPr>
        <w:t>，</w:t>
      </w:r>
      <w:r>
        <w:rPr>
          <w:rFonts w:hint="eastAsia"/>
          <w:lang w:val="de-DE"/>
        </w:rPr>
        <w:t>其中</w:t>
      </w:r>
      <w:r>
        <w:rPr>
          <w:lang w:val="de-DE"/>
        </w:rPr>
        <w:t>包括位于扇区尾</w:t>
      </w:r>
      <w:r>
        <w:rPr>
          <w:rFonts w:hint="eastAsia"/>
          <w:lang w:val="de-DE"/>
        </w:rPr>
        <w:t>的</w:t>
      </w:r>
      <w:r>
        <w:rPr>
          <w:lang w:val="de-DE"/>
        </w:rPr>
        <w:t>密码块，这是更改密码的唯一方法，对于</w:t>
      </w:r>
      <w:r>
        <w:rPr>
          <w:lang w:val="de-DE"/>
        </w:rPr>
        <w:t>PLUS CPU</w:t>
      </w:r>
      <w:r>
        <w:rPr>
          <w:lang w:val="de-DE"/>
        </w:rPr>
        <w:t>卡等级</w:t>
      </w:r>
      <w:r>
        <w:rPr>
          <w:rFonts w:hint="eastAsia"/>
          <w:lang w:val="de-DE"/>
        </w:rPr>
        <w:t>2</w:t>
      </w:r>
      <w:r>
        <w:rPr>
          <w:rFonts w:hint="eastAsia"/>
          <w:lang w:val="de-DE"/>
        </w:rPr>
        <w:t>、</w:t>
      </w:r>
      <w:r>
        <w:rPr>
          <w:rFonts w:hint="eastAsia"/>
          <w:lang w:val="de-DE"/>
        </w:rPr>
        <w:t>3</w:t>
      </w:r>
      <w:r>
        <w:rPr>
          <w:rFonts w:hint="eastAsia"/>
          <w:lang w:val="de-DE"/>
        </w:rPr>
        <w:t>的</w:t>
      </w:r>
      <w:r>
        <w:rPr>
          <w:lang w:val="de-DE"/>
        </w:rPr>
        <w:t>AES</w:t>
      </w:r>
      <w:r>
        <w:rPr>
          <w:rFonts w:hint="eastAsia"/>
          <w:lang w:val="de-DE"/>
        </w:rPr>
        <w:t>密钥</w:t>
      </w:r>
      <w:r>
        <w:rPr>
          <w:lang w:val="de-DE"/>
        </w:rPr>
        <w:t>则是其他位置修改密钥</w:t>
      </w:r>
      <w:r>
        <w:rPr>
          <w:rFonts w:hint="eastAsia"/>
          <w:lang w:val="de-DE"/>
        </w:rPr>
        <w:t>，</w:t>
      </w:r>
      <w:r>
        <w:rPr>
          <w:lang w:val="de-DE"/>
        </w:rPr>
        <w:t>写入</w:t>
      </w:r>
      <w:r>
        <w:rPr>
          <w:rFonts w:hint="eastAsia"/>
          <w:lang w:val="de-DE"/>
        </w:rPr>
        <w:t>数据</w:t>
      </w:r>
      <w:r>
        <w:rPr>
          <w:lang w:val="de-DE"/>
        </w:rPr>
        <w:t>缓冲区</w:t>
      </w:r>
      <w:r>
        <w:rPr>
          <w:rFonts w:hint="eastAsia"/>
          <w:lang w:val="de-DE"/>
        </w:rPr>
        <w:t>，</w:t>
      </w:r>
      <w:r>
        <w:rPr>
          <w:lang w:val="de-DE"/>
        </w:rPr>
        <w:t>大小必须为</w:t>
      </w:r>
      <w:r>
        <w:rPr>
          <w:rFonts w:hint="eastAsia"/>
          <w:lang w:val="de-DE"/>
        </w:rPr>
        <w:t>16</w:t>
      </w:r>
      <w:r>
        <w:rPr>
          <w:rFonts w:hint="eastAsia"/>
          <w:lang w:val="de-DE"/>
        </w:rPr>
        <w:t>。</w:t>
      </w:r>
    </w:p>
    <w:p w:rsidR="00BB2FC4" w:rsidRPr="002607B3" w:rsidRDefault="00BB2FC4" w:rsidP="00BB2FC4">
      <w:pPr>
        <w:pStyle w:val="a5"/>
      </w:pPr>
      <w:r w:rsidRPr="002607B3">
        <w:lastRenderedPageBreak/>
        <w:t>uint8_t am_fm175xx_picca_write (am_fm175xx_dev_t  *p_dev,</w:t>
      </w:r>
    </w:p>
    <w:p w:rsidR="00BB2FC4" w:rsidRPr="002607B3" w:rsidRDefault="00BB2FC4" w:rsidP="00BB2FC4">
      <w:pPr>
        <w:pStyle w:val="a5"/>
      </w:pPr>
      <w:r w:rsidRPr="002607B3">
        <w:t xml:space="preserve">                                uint8_t            nblock,</w:t>
      </w:r>
      <w:r>
        <w:tab/>
      </w:r>
      <w:r>
        <w:tab/>
      </w:r>
      <w:r>
        <w:tab/>
        <w:t>//</w:t>
      </w:r>
      <w:r>
        <w:rPr>
          <w:rFonts w:hint="eastAsia"/>
        </w:rPr>
        <w:t>读取</w:t>
      </w:r>
      <w:r>
        <w:t>数据的块号</w:t>
      </w:r>
    </w:p>
    <w:p w:rsidR="00BB2FC4" w:rsidRDefault="00BB2FC4" w:rsidP="00BB2FC4">
      <w:pPr>
        <w:pStyle w:val="a5"/>
      </w:pPr>
      <w:r w:rsidRPr="002607B3">
        <w:t xml:space="preserve">                                const uint8_t      p_buf[16]);</w:t>
      </w:r>
      <w:r>
        <w:tab/>
      </w:r>
      <w:r>
        <w:tab/>
        <w:t>//</w:t>
      </w:r>
      <w:r>
        <w:rPr>
          <w:rFonts w:hint="eastAsia"/>
        </w:rPr>
        <w:t>写入缓冲区</w:t>
      </w:r>
      <w:r>
        <w:t>，</w:t>
      </w:r>
      <w:r>
        <w:rPr>
          <w:rFonts w:hint="eastAsia"/>
        </w:rPr>
        <w:t>大小</w:t>
      </w:r>
      <w:r>
        <w:t>必须为</w:t>
      </w:r>
      <w:r>
        <w:rPr>
          <w:rFonts w:hint="eastAsia"/>
        </w:rPr>
        <w:t>16</w:t>
      </w:r>
    </w:p>
    <w:p w:rsidR="00BB2FC4" w:rsidRDefault="00BB2FC4" w:rsidP="00D65F6E">
      <w:pPr>
        <w:numPr>
          <w:ilvl w:val="0"/>
          <w:numId w:val="21"/>
        </w:numPr>
        <w:spacing w:before="62" w:after="62"/>
        <w:rPr>
          <w:lang w:val="de-DE"/>
        </w:rPr>
      </w:pPr>
      <w:proofErr w:type="gramStart"/>
      <w:r>
        <w:rPr>
          <w:rFonts w:hint="eastAsia"/>
          <w:lang w:val="de-DE"/>
        </w:rPr>
        <w:t>卡</w:t>
      </w:r>
      <w:r>
        <w:rPr>
          <w:lang w:val="de-DE"/>
        </w:rPr>
        <w:t>块值</w:t>
      </w:r>
      <w:r>
        <w:rPr>
          <w:rFonts w:hint="eastAsia"/>
          <w:lang w:val="de-DE"/>
        </w:rPr>
        <w:t>写</w:t>
      </w:r>
      <w:proofErr w:type="gramEnd"/>
      <w:r>
        <w:rPr>
          <w:rFonts w:hint="eastAsia"/>
          <w:lang w:val="de-DE"/>
        </w:rPr>
        <w:t>操作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对</w:t>
      </w:r>
      <w:r>
        <w:rPr>
          <w:lang w:val="de-DE"/>
        </w:rPr>
        <w:t>Mifare</w:t>
      </w:r>
      <w:proofErr w:type="gramStart"/>
      <w:r>
        <w:rPr>
          <w:lang w:val="de-DE"/>
        </w:rPr>
        <w:t>卡</w:t>
      </w:r>
      <w:r>
        <w:rPr>
          <w:rFonts w:hint="eastAsia"/>
          <w:lang w:val="de-DE"/>
        </w:rPr>
        <w:t>块值</w:t>
      </w:r>
      <w:proofErr w:type="gramEnd"/>
      <w:r>
        <w:rPr>
          <w:rFonts w:hint="eastAsia"/>
          <w:lang w:val="de-DE"/>
        </w:rPr>
        <w:t>的设置</w:t>
      </w:r>
      <w:r>
        <w:rPr>
          <w:lang w:val="de-DE"/>
        </w:rPr>
        <w:t>，</w:t>
      </w:r>
      <w:r w:rsidRPr="00184227">
        <w:rPr>
          <w:rFonts w:hint="eastAsia"/>
          <w:lang w:val="de-DE"/>
        </w:rPr>
        <w:t>其中，</w:t>
      </w:r>
      <w:r w:rsidRPr="00184227">
        <w:rPr>
          <w:lang w:val="de-DE"/>
        </w:rPr>
        <w:t>nblock</w:t>
      </w:r>
      <w:r w:rsidRPr="00184227">
        <w:rPr>
          <w:rFonts w:hint="eastAsia"/>
          <w:lang w:val="de-DE"/>
        </w:rPr>
        <w:t>指定写入的块号，</w:t>
      </w:r>
      <w:r>
        <w:rPr>
          <w:lang w:val="de-DE"/>
        </w:rPr>
        <w:t>value</w:t>
      </w:r>
      <w:r w:rsidRPr="00184227">
        <w:rPr>
          <w:rFonts w:hint="eastAsia"/>
          <w:lang w:val="de-DE"/>
        </w:rPr>
        <w:t>为指向写入数据的</w:t>
      </w:r>
      <w:r>
        <w:rPr>
          <w:rFonts w:hint="eastAsia"/>
          <w:lang w:val="de-DE"/>
        </w:rPr>
        <w:t>值</w:t>
      </w:r>
      <w:r w:rsidRPr="00184227">
        <w:rPr>
          <w:rFonts w:hint="eastAsia"/>
          <w:lang w:val="de-DE"/>
        </w:rPr>
        <w:t>，缓冲区大小为</w:t>
      </w:r>
      <w:r w:rsidRPr="00184227">
        <w:rPr>
          <w:lang w:val="de-DE"/>
        </w:rPr>
        <w:t>16</w:t>
      </w:r>
      <w:r>
        <w:rPr>
          <w:rFonts w:hint="eastAsia"/>
          <w:lang w:val="de-DE"/>
        </w:rPr>
        <w:t>字节。</w:t>
      </w:r>
      <w:r>
        <w:rPr>
          <w:lang w:val="de-DE"/>
        </w:rPr>
        <w:t>对卡内某一块进行验证成功后，并且</w:t>
      </w:r>
      <w:r>
        <w:rPr>
          <w:rFonts w:hint="eastAsia"/>
          <w:lang w:val="de-DE"/>
        </w:rPr>
        <w:t>访问</w:t>
      </w:r>
      <w:r>
        <w:rPr>
          <w:lang w:val="de-DE"/>
        </w:rPr>
        <w:t>条件允许，才能进行该写值操作。</w:t>
      </w:r>
    </w:p>
    <w:p w:rsidR="00BB2FC4" w:rsidRPr="00456FE6" w:rsidRDefault="00BB2FC4" w:rsidP="00BB2FC4">
      <w:pPr>
        <w:pStyle w:val="a5"/>
      </w:pPr>
      <w:r w:rsidRPr="00456FE6">
        <w:t>uint8_t am_fm175xx_picca_val_set (am_fm175xx_dev_t  *p_dev,</w:t>
      </w:r>
    </w:p>
    <w:p w:rsidR="00BB2FC4" w:rsidRPr="00456FE6" w:rsidRDefault="00BB2FC4" w:rsidP="00BB2FC4">
      <w:pPr>
        <w:pStyle w:val="a5"/>
      </w:pPr>
      <w:r w:rsidRPr="00456FE6">
        <w:t xml:space="preserve">                                  uint8_t            nblock,</w:t>
      </w:r>
      <w:r>
        <w:tab/>
      </w:r>
      <w:r>
        <w:tab/>
        <w:t>//</w:t>
      </w:r>
      <w:proofErr w:type="gramStart"/>
      <w:r>
        <w:rPr>
          <w:rFonts w:hint="eastAsia"/>
        </w:rPr>
        <w:t>块值</w:t>
      </w:r>
      <w:r>
        <w:t>地址</w:t>
      </w:r>
      <w:proofErr w:type="gramEnd"/>
    </w:p>
    <w:p w:rsidR="00BB2FC4" w:rsidRDefault="00BB2FC4" w:rsidP="00BB2FC4">
      <w:pPr>
        <w:pStyle w:val="a5"/>
      </w:pPr>
      <w:r w:rsidRPr="00456FE6">
        <w:t xml:space="preserve">                                  int32_t            value);</w:t>
      </w:r>
      <w:r w:rsidRPr="006A19CE">
        <w:t xml:space="preserve"> </w:t>
      </w:r>
      <w:r>
        <w:tab/>
      </w:r>
      <w:r>
        <w:tab/>
        <w:t>//</w:t>
      </w:r>
      <w:r>
        <w:rPr>
          <w:rFonts w:hint="eastAsia"/>
        </w:rPr>
        <w:t>写入值</w:t>
      </w:r>
    </w:p>
    <w:p w:rsidR="00BB2FC4" w:rsidRDefault="00BB2FC4" w:rsidP="00D65F6E">
      <w:pPr>
        <w:numPr>
          <w:ilvl w:val="0"/>
          <w:numId w:val="21"/>
        </w:numPr>
        <w:spacing w:before="62" w:after="62"/>
        <w:rPr>
          <w:lang w:val="de-DE"/>
        </w:rPr>
      </w:pPr>
      <w:proofErr w:type="gramStart"/>
      <w:r>
        <w:rPr>
          <w:rFonts w:hint="eastAsia"/>
          <w:lang w:val="de-DE"/>
        </w:rPr>
        <w:t>卡</w:t>
      </w:r>
      <w:r>
        <w:rPr>
          <w:lang w:val="de-DE"/>
        </w:rPr>
        <w:t>块值</w:t>
      </w:r>
      <w:proofErr w:type="gramEnd"/>
      <w:r>
        <w:rPr>
          <w:rFonts w:hint="eastAsia"/>
          <w:lang w:val="de-DE"/>
        </w:rPr>
        <w:t>获取</w:t>
      </w:r>
    </w:p>
    <w:p w:rsidR="00BB2FC4" w:rsidRDefault="00BB2FC4" w:rsidP="00BB2FC4">
      <w:pPr>
        <w:pStyle w:val="23"/>
        <w:spacing w:before="62" w:after="62"/>
        <w:rPr>
          <w:lang w:val="de-DE"/>
        </w:rPr>
      </w:pPr>
      <w:r>
        <w:rPr>
          <w:rFonts w:hint="eastAsia"/>
          <w:lang w:val="de-DE"/>
        </w:rPr>
        <w:t>对</w:t>
      </w:r>
      <w:r>
        <w:rPr>
          <w:lang w:val="de-DE"/>
        </w:rPr>
        <w:t>Mifare</w:t>
      </w:r>
      <w:proofErr w:type="gramStart"/>
      <w:r>
        <w:rPr>
          <w:lang w:val="de-DE"/>
        </w:rPr>
        <w:t>卡</w:t>
      </w:r>
      <w:r>
        <w:rPr>
          <w:rFonts w:hint="eastAsia"/>
          <w:lang w:val="de-DE"/>
        </w:rPr>
        <w:t>块值</w:t>
      </w:r>
      <w:proofErr w:type="gramEnd"/>
      <w:r>
        <w:rPr>
          <w:rFonts w:hint="eastAsia"/>
          <w:lang w:val="de-DE"/>
        </w:rPr>
        <w:t>的读取</w:t>
      </w:r>
      <w:r>
        <w:rPr>
          <w:lang w:val="de-DE"/>
        </w:rPr>
        <w:t>，</w:t>
      </w:r>
      <w:r w:rsidRPr="00DC5BDC">
        <w:rPr>
          <w:rFonts w:hint="eastAsia"/>
        </w:rPr>
        <w:t>若验证成功，则开始读写已验证的块。读写数据都是以块为单位的，其大小为</w:t>
      </w:r>
      <w:r w:rsidRPr="00DC5BDC">
        <w:t>16</w:t>
      </w:r>
      <w:r w:rsidRPr="00DC5BDC">
        <w:rPr>
          <w:rFonts w:hint="eastAsia"/>
        </w:rPr>
        <w:t>字节</w:t>
      </w:r>
      <w:r>
        <w:rPr>
          <w:rFonts w:hint="eastAsia"/>
        </w:rPr>
        <w:t>，</w:t>
      </w:r>
      <w:r>
        <w:rPr>
          <w:lang w:val="de-DE"/>
        </w:rPr>
        <w:t>指定</w:t>
      </w:r>
      <w:r>
        <w:rPr>
          <w:rFonts w:hint="eastAsia"/>
          <w:lang w:val="de-DE"/>
        </w:rPr>
        <w:t>读取数据</w:t>
      </w:r>
      <w:proofErr w:type="gramStart"/>
      <w:r>
        <w:rPr>
          <w:lang w:val="de-DE"/>
        </w:rPr>
        <w:t>的</w:t>
      </w:r>
      <w:r>
        <w:rPr>
          <w:rFonts w:hint="eastAsia"/>
          <w:lang w:val="de-DE"/>
        </w:rPr>
        <w:t>值</w:t>
      </w:r>
      <w:r>
        <w:rPr>
          <w:lang w:val="de-DE"/>
        </w:rPr>
        <w:t>块地址</w:t>
      </w:r>
      <w:proofErr w:type="gramEnd"/>
      <w:r>
        <w:rPr>
          <w:lang w:val="de-DE"/>
        </w:rPr>
        <w:t>，</w:t>
      </w:r>
      <w:r w:rsidRPr="00896E6E">
        <w:t>nblock</w:t>
      </w:r>
      <w:r w:rsidRPr="00896E6E">
        <w:rPr>
          <w:rFonts w:hint="eastAsia"/>
        </w:rPr>
        <w:t>指定本次验证的块号</w:t>
      </w:r>
      <w:r>
        <w:rPr>
          <w:rFonts w:hint="eastAsia"/>
        </w:rPr>
        <w:t>，</w:t>
      </w:r>
      <w:r>
        <w:rPr>
          <w:lang w:val="de-DE"/>
        </w:rPr>
        <w:t>可以使用该函数</w:t>
      </w:r>
      <w:r>
        <w:rPr>
          <w:rFonts w:hint="eastAsia"/>
          <w:lang w:val="de-DE"/>
        </w:rPr>
        <w:t>读取</w:t>
      </w:r>
      <w:r>
        <w:rPr>
          <w:lang w:val="de-DE"/>
        </w:rPr>
        <w:t>数值块的值</w:t>
      </w:r>
      <w:r>
        <w:rPr>
          <w:rFonts w:hint="eastAsia"/>
          <w:lang w:val="de-DE"/>
        </w:rPr>
        <w:t>。</w:t>
      </w:r>
      <w:r>
        <w:rPr>
          <w:lang w:val="de-DE"/>
        </w:rPr>
        <w:t>对卡内某一块进行验证成功后，并且</w:t>
      </w:r>
      <w:r>
        <w:rPr>
          <w:rFonts w:hint="eastAsia"/>
          <w:lang w:val="de-DE"/>
        </w:rPr>
        <w:t>访问</w:t>
      </w:r>
      <w:r>
        <w:rPr>
          <w:lang w:val="de-DE"/>
        </w:rPr>
        <w:t>条件允许，才能</w:t>
      </w:r>
      <w:proofErr w:type="gramStart"/>
      <w:r>
        <w:rPr>
          <w:lang w:val="de-DE"/>
        </w:rPr>
        <w:t>进行</w:t>
      </w:r>
      <w:r>
        <w:rPr>
          <w:rFonts w:hint="eastAsia"/>
          <w:lang w:val="de-DE"/>
        </w:rPr>
        <w:t>读</w:t>
      </w:r>
      <w:r>
        <w:rPr>
          <w:lang w:val="de-DE"/>
        </w:rPr>
        <w:t>值操作</w:t>
      </w:r>
      <w:proofErr w:type="gramEnd"/>
      <w:r>
        <w:rPr>
          <w:lang w:val="de-DE"/>
        </w:rPr>
        <w:t>。</w:t>
      </w:r>
    </w:p>
    <w:p w:rsidR="00BB2FC4" w:rsidRPr="001E1D28" w:rsidRDefault="00BB2FC4" w:rsidP="00BB2FC4">
      <w:pPr>
        <w:pStyle w:val="a5"/>
      </w:pPr>
      <w:r w:rsidRPr="001E1D28">
        <w:t>uint8_t am_fm175xx_picca_val_get (am_fm175xx_dev_t  *p_dev,</w:t>
      </w:r>
    </w:p>
    <w:p w:rsidR="00BB2FC4" w:rsidRPr="001E1D28" w:rsidRDefault="00BB2FC4" w:rsidP="00BB2FC4">
      <w:pPr>
        <w:pStyle w:val="a5"/>
      </w:pPr>
      <w:r w:rsidRPr="001E1D28">
        <w:t xml:space="preserve">                                  uint8_t            nblock,</w:t>
      </w:r>
      <w:r>
        <w:tab/>
      </w:r>
      <w:r>
        <w:tab/>
        <w:t>//</w:t>
      </w:r>
      <w:proofErr w:type="gramStart"/>
      <w:r>
        <w:rPr>
          <w:rFonts w:hint="eastAsia"/>
        </w:rPr>
        <w:t>块值</w:t>
      </w:r>
      <w:r>
        <w:t>地址</w:t>
      </w:r>
      <w:proofErr w:type="gramEnd"/>
    </w:p>
    <w:p w:rsidR="00BB2FC4" w:rsidRPr="00D416A6" w:rsidRDefault="00BB2FC4" w:rsidP="00BB2FC4">
      <w:pPr>
        <w:pStyle w:val="a5"/>
      </w:pPr>
      <w:r w:rsidRPr="001E1D28">
        <w:t xml:space="preserve">                                  int32_t           *p_value);</w:t>
      </w:r>
      <w:r w:rsidRPr="006A19CE">
        <w:t xml:space="preserve"> </w:t>
      </w:r>
      <w:r>
        <w:tab/>
      </w:r>
      <w:r>
        <w:tab/>
        <w:t>//</w:t>
      </w:r>
      <w:proofErr w:type="gramStart"/>
      <w:r>
        <w:rPr>
          <w:rFonts w:hint="eastAsia"/>
        </w:rPr>
        <w:t>获取值</w:t>
      </w:r>
      <w:proofErr w:type="gramEnd"/>
      <w:r>
        <w:t>指针</w:t>
      </w:r>
    </w:p>
    <w:p w:rsidR="00BB2FC4" w:rsidRPr="00927379" w:rsidRDefault="00BB2FC4" w:rsidP="00BB2FC4">
      <w:pPr>
        <w:pStyle w:val="30"/>
        <w:rPr>
          <w:lang w:val="de-DE"/>
        </w:rPr>
      </w:pPr>
      <w:bookmarkStart w:id="155" w:name="_Toc460529817"/>
      <w:bookmarkStart w:id="156" w:name="_Toc476819935"/>
      <w:bookmarkStart w:id="157" w:name="_Toc479459115"/>
      <w:bookmarkStart w:id="158" w:name="_Toc479807178"/>
      <w:bookmarkStart w:id="159" w:name="_Toc487711576"/>
      <w:bookmarkStart w:id="160" w:name="_Toc487717405"/>
      <w:bookmarkStart w:id="161" w:name="_Toc518911025"/>
      <w:bookmarkStart w:id="162" w:name="_Toc527380181"/>
      <w:bookmarkStart w:id="163" w:name="_Toc535172887"/>
      <w:r w:rsidRPr="00927379">
        <w:rPr>
          <w:rFonts w:hint="eastAsia"/>
          <w:lang w:val="de-DE"/>
        </w:rPr>
        <w:t>密钥和权限控制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BB2FC4" w:rsidRPr="00184227" w:rsidRDefault="00BB2FC4" w:rsidP="00BB2FC4">
      <w:pPr>
        <w:framePr w:w="5269" w:h="4831" w:hRule="exact" w:hSpace="180" w:wrap="around" w:vAnchor="text" w:hAnchor="page" w:x="4824" w:y="374"/>
        <w:shd w:val="solid" w:color="FFFFFF" w:fill="FFFFFF"/>
        <w:spacing w:before="62" w:after="62"/>
        <w:jc w:val="center"/>
      </w:pPr>
      <w:r w:rsidRPr="009C1C84">
        <w:rPr>
          <w:noProof/>
          <w:sz w:val="20"/>
          <w:szCs w:val="20"/>
        </w:rPr>
        <w:drawing>
          <wp:inline distT="0" distB="0" distL="0" distR="0">
            <wp:extent cx="3248025" cy="2609850"/>
            <wp:effectExtent l="0" t="0" r="0" b="0"/>
            <wp:docPr id="7" name="图片 7" descr="尾块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尾块格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C4" w:rsidRPr="00184227" w:rsidRDefault="00BB2FC4" w:rsidP="00BB2FC4">
      <w:pPr>
        <w:pStyle w:val="a7"/>
        <w:framePr w:w="5269" w:h="4831" w:hRule="exact" w:hSpace="180" w:wrap="around" w:vAnchor="text" w:hAnchor="page" w:x="4824" w:y="374"/>
        <w:spacing w:before="62" w:after="62"/>
      </w:pPr>
      <w:bookmarkStart w:id="164" w:name="_Ref460535198"/>
      <w:r w:rsidRPr="00184227"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4</w:t>
      </w:r>
      <w:r>
        <w:fldChar w:fldCharType="end"/>
      </w:r>
      <w:bookmarkEnd w:id="164"/>
      <w:r>
        <w:t xml:space="preserve">  </w:t>
      </w:r>
      <w:proofErr w:type="gramStart"/>
      <w:r w:rsidRPr="00184227">
        <w:rPr>
          <w:rFonts w:hint="eastAsia"/>
        </w:rPr>
        <w:t>尾块格式</w:t>
      </w:r>
      <w:proofErr w:type="gramEnd"/>
    </w:p>
    <w:p w:rsidR="00BB2FC4" w:rsidRPr="00DC5BDC" w:rsidRDefault="00BB2FC4" w:rsidP="00BB2FC4">
      <w:pPr>
        <w:spacing w:before="62" w:after="62"/>
        <w:ind w:firstLine="420"/>
      </w:pPr>
      <w:r w:rsidRPr="00DC5BDC">
        <w:t>Mifare S50/S70</w:t>
      </w:r>
      <w:r>
        <w:rPr>
          <w:rFonts w:hint="eastAsia"/>
        </w:rPr>
        <w:t>卡</w:t>
      </w:r>
      <w:r w:rsidRPr="00DC5BDC">
        <w:rPr>
          <w:rFonts w:hint="eastAsia"/>
        </w:rPr>
        <w:t>的初始密钥全为</w:t>
      </w:r>
      <w:r w:rsidRPr="00DC5BDC">
        <w:t>0xFF</w:t>
      </w:r>
      <w:r w:rsidRPr="00DC5BDC">
        <w:rPr>
          <w:rFonts w:hint="eastAsia"/>
        </w:rPr>
        <w:t>，显然，对于实际产品来讲，希望能够更改其密钥为其它值。由于存在密钥</w:t>
      </w:r>
      <w:r w:rsidRPr="00DC5BDC">
        <w:t>A</w:t>
      </w:r>
      <w:r w:rsidRPr="00DC5BDC">
        <w:rPr>
          <w:rFonts w:hint="eastAsia"/>
        </w:rPr>
        <w:t>和密钥</w:t>
      </w:r>
      <w:r w:rsidRPr="00DC5BDC">
        <w:t>B</w:t>
      </w:r>
      <w:r w:rsidRPr="00DC5BDC">
        <w:rPr>
          <w:rFonts w:hint="eastAsia"/>
        </w:rPr>
        <w:t>，可以对每个密钥设定不一样的权限，如验证密钥</w:t>
      </w:r>
      <w:r w:rsidRPr="00DC5BDC">
        <w:t>A</w:t>
      </w:r>
      <w:r w:rsidRPr="00DC5BDC">
        <w:rPr>
          <w:rFonts w:hint="eastAsia"/>
        </w:rPr>
        <w:t>后仅只读，验证密钥</w:t>
      </w:r>
      <w:r w:rsidRPr="00DC5BDC">
        <w:t>B</w:t>
      </w:r>
      <w:r w:rsidRPr="00DC5BDC">
        <w:rPr>
          <w:rFonts w:hint="eastAsia"/>
        </w:rPr>
        <w:t>后可写。下面以</w:t>
      </w:r>
      <w:r w:rsidRPr="00DC5BDC">
        <w:t>Mifare S50</w:t>
      </w:r>
      <w:r w:rsidRPr="00DC5BDC">
        <w:rPr>
          <w:rFonts w:hint="eastAsia"/>
        </w:rPr>
        <w:t>为例，介绍密钥和权限控制的修改方法。</w:t>
      </w:r>
    </w:p>
    <w:p w:rsidR="00BB2FC4" w:rsidRPr="00DC5BDC" w:rsidRDefault="00BB2FC4" w:rsidP="00BB2FC4">
      <w:pPr>
        <w:spacing w:before="62" w:after="62"/>
        <w:ind w:firstLine="420"/>
      </w:pPr>
      <w:r w:rsidRPr="00DC5BDC">
        <w:rPr>
          <w:rFonts w:hint="eastAsia"/>
        </w:rPr>
        <w:t>密钥和权限控制是针对扇区而言的，即一个扇区的密钥是相同的，不同扇区的密钥可以不同。</w:t>
      </w:r>
      <w:r w:rsidRPr="00DC5BDC">
        <w:t>S50</w:t>
      </w:r>
      <w:r w:rsidRPr="00DC5BDC">
        <w:rPr>
          <w:rFonts w:hint="eastAsia"/>
        </w:rPr>
        <w:t>共计</w:t>
      </w:r>
      <w:r w:rsidRPr="00DC5BDC">
        <w:t>16</w:t>
      </w:r>
      <w:r w:rsidRPr="00DC5BDC">
        <w:rPr>
          <w:rFonts w:hint="eastAsia"/>
        </w:rPr>
        <w:t>个扇区，每个扇区</w:t>
      </w:r>
      <w:r w:rsidRPr="00DC5BDC">
        <w:t>4</w:t>
      </w:r>
      <w:r w:rsidRPr="00DC5BDC">
        <w:rPr>
          <w:rFonts w:hint="eastAsia"/>
        </w:rPr>
        <w:t>块，每块</w:t>
      </w:r>
      <w:r w:rsidRPr="00DC5BDC">
        <w:t>16</w:t>
      </w:r>
      <w:r w:rsidRPr="00DC5BDC">
        <w:rPr>
          <w:rFonts w:hint="eastAsia"/>
        </w:rPr>
        <w:t>字节，前</w:t>
      </w:r>
      <w:r w:rsidRPr="00DC5BDC">
        <w:t>3</w:t>
      </w:r>
      <w:r w:rsidRPr="00DC5BDC">
        <w:rPr>
          <w:rFonts w:hint="eastAsia"/>
        </w:rPr>
        <w:t>块为普通的数据块，最后一块（尾块）为密钥和权限控制块。对最后一块存储的数据进行修改，即可完成密钥和权限控制的修改。操作最后一块的存储数据时要格外小心，数据稍有错误，就可能导致扇区被锁死。</w:t>
      </w:r>
      <w:proofErr w:type="gramStart"/>
      <w:r w:rsidRPr="00DC5BDC">
        <w:rPr>
          <w:rFonts w:hint="eastAsia"/>
        </w:rPr>
        <w:t>尾块的</w:t>
      </w:r>
      <w:proofErr w:type="gramEnd"/>
      <w:r w:rsidRPr="00DC5BDC">
        <w:rPr>
          <w:rFonts w:hint="eastAsia"/>
        </w:rPr>
        <w:t>前</w:t>
      </w:r>
      <w:r w:rsidRPr="00DC5BDC">
        <w:t>6</w:t>
      </w:r>
      <w:r w:rsidRPr="00DC5BDC">
        <w:rPr>
          <w:rFonts w:hint="eastAsia"/>
        </w:rPr>
        <w:t>字节为</w:t>
      </w:r>
      <w:r w:rsidRPr="00DC5BDC">
        <w:t>A</w:t>
      </w:r>
      <w:r w:rsidRPr="00DC5BDC">
        <w:rPr>
          <w:rFonts w:hint="eastAsia"/>
        </w:rPr>
        <w:t>密钥，后</w:t>
      </w:r>
      <w:r w:rsidRPr="00DC5BDC">
        <w:t>6</w:t>
      </w:r>
      <w:r w:rsidRPr="00DC5BDC">
        <w:rPr>
          <w:rFonts w:hint="eastAsia"/>
        </w:rPr>
        <w:t>字节为</w:t>
      </w:r>
      <w:r w:rsidRPr="00DC5BDC">
        <w:t>B</w:t>
      </w:r>
      <w:r w:rsidRPr="00DC5BDC">
        <w:rPr>
          <w:rFonts w:hint="eastAsia"/>
        </w:rPr>
        <w:t>密钥，中间</w:t>
      </w:r>
      <w:r w:rsidRPr="00DC5BDC">
        <w:t>4</w:t>
      </w:r>
      <w:r w:rsidRPr="00DC5BDC">
        <w:rPr>
          <w:rFonts w:hint="eastAsia"/>
        </w:rPr>
        <w:t>字节用于权限控制，详见</w:t>
      </w:r>
      <w:r>
        <w:fldChar w:fldCharType="begin"/>
      </w:r>
      <w:r>
        <w:instrText xml:space="preserve">REF _Ref460535198 \h  \* MERGEFORMAT </w:instrText>
      </w:r>
      <w:r>
        <w:fldChar w:fldCharType="separate"/>
      </w:r>
      <w:r w:rsidR="000345AF" w:rsidRPr="00184227">
        <w:rPr>
          <w:rFonts w:hint="eastAsia"/>
        </w:rPr>
        <w:t>图</w:t>
      </w:r>
      <w:r w:rsidR="000345AF">
        <w:t>3.4</w:t>
      </w:r>
      <w:r>
        <w:fldChar w:fldCharType="end"/>
      </w:r>
      <w:r w:rsidRPr="00DC5BDC">
        <w:rPr>
          <w:rFonts w:hint="eastAsia"/>
        </w:rPr>
        <w:t>。</w:t>
      </w:r>
    </w:p>
    <w:p w:rsidR="00BB2FC4" w:rsidRPr="00CF3460" w:rsidRDefault="00BB2FC4" w:rsidP="00BB2FC4">
      <w:pPr>
        <w:spacing w:before="62" w:after="62"/>
        <w:ind w:firstLine="420"/>
      </w:pPr>
      <w:r w:rsidRPr="00CF3460">
        <w:rPr>
          <w:rFonts w:hint="eastAsia"/>
        </w:rPr>
        <w:t>如需修改密钥和控制权限，重点在理解字节</w:t>
      </w:r>
      <w:r w:rsidRPr="00CF3460">
        <w:t>6</w:t>
      </w:r>
      <w:r w:rsidRPr="00CF3460">
        <w:rPr>
          <w:rFonts w:hint="eastAsia"/>
        </w:rPr>
        <w:t>、</w:t>
      </w:r>
      <w:r w:rsidRPr="00CF3460">
        <w:t>7</w:t>
      </w:r>
      <w:r w:rsidRPr="00CF3460">
        <w:rPr>
          <w:rFonts w:hint="eastAsia"/>
        </w:rPr>
        <w:t>和</w:t>
      </w:r>
      <w:r w:rsidRPr="00CF3460">
        <w:t>8</w:t>
      </w:r>
      <w:r w:rsidRPr="00CF3460">
        <w:rPr>
          <w:rFonts w:hint="eastAsia"/>
        </w:rPr>
        <w:t>（字节</w:t>
      </w:r>
      <w:r w:rsidRPr="00CF3460">
        <w:t>9</w:t>
      </w:r>
      <w:r w:rsidRPr="00CF3460">
        <w:rPr>
          <w:rFonts w:hint="eastAsia"/>
        </w:rPr>
        <w:t>是一个普通的数据）的含义。</w:t>
      </w:r>
      <w:r w:rsidRPr="00CF3460">
        <w:t>3</w:t>
      </w:r>
      <w:r w:rsidRPr="00CF3460">
        <w:rPr>
          <w:rFonts w:hint="eastAsia"/>
        </w:rPr>
        <w:t>个字节共计</w:t>
      </w:r>
      <w:r w:rsidRPr="00CF3460">
        <w:t>24</w:t>
      </w:r>
      <w:r w:rsidRPr="00CF3460">
        <w:rPr>
          <w:rFonts w:hint="eastAsia"/>
        </w:rPr>
        <w:t>位，每</w:t>
      </w:r>
      <w:r w:rsidRPr="00CF3460">
        <w:t>6</w:t>
      </w:r>
      <w:r w:rsidRPr="00CF3460">
        <w:rPr>
          <w:rFonts w:hint="eastAsia"/>
        </w:rPr>
        <w:t>位（分别为</w:t>
      </w:r>
      <w:r w:rsidRPr="00CF3460">
        <w:t>C1</w:t>
      </w:r>
      <w:r w:rsidRPr="00CF3460">
        <w:rPr>
          <w:rFonts w:hint="eastAsia"/>
        </w:rPr>
        <w:t>、</w:t>
      </w:r>
      <w:r w:rsidRPr="00CF3460">
        <w:t>C2</w:t>
      </w:r>
      <w:r w:rsidRPr="00CF3460">
        <w:rPr>
          <w:rFonts w:hint="eastAsia"/>
        </w:rPr>
        <w:t>、</w:t>
      </w:r>
      <w:r w:rsidRPr="00CF3460">
        <w:t>C3</w:t>
      </w:r>
      <w:r w:rsidRPr="00CF3460">
        <w:rPr>
          <w:rFonts w:hint="eastAsia"/>
        </w:rPr>
        <w:t>、</w:t>
      </w:r>
      <w:r w:rsidRPr="00CF3460">
        <w:rPr>
          <w:sz w:val="18"/>
          <w:szCs w:val="18"/>
        </w:rPr>
        <w:fldChar w:fldCharType="begin"/>
      </w:r>
      <w:r w:rsidRPr="00CF3460">
        <w:rPr>
          <w:sz w:val="18"/>
          <w:szCs w:val="18"/>
        </w:rPr>
        <w:instrText>EQ \o(\s\up4(</w:instrText>
      </w:r>
      <w:r w:rsidRPr="00CF3460">
        <w:rPr>
          <w:rFonts w:hint="eastAsia"/>
          <w:sz w:val="18"/>
          <w:szCs w:val="18"/>
        </w:rPr>
        <w:instrText>—</w:instrText>
      </w:r>
      <w:r w:rsidRPr="00CF3460">
        <w:rPr>
          <w:sz w:val="18"/>
          <w:szCs w:val="18"/>
        </w:rPr>
        <w:instrText>),\s\do1(C1))</w:instrText>
      </w:r>
      <w:r w:rsidRPr="00CF3460">
        <w:rPr>
          <w:sz w:val="18"/>
          <w:szCs w:val="18"/>
        </w:rPr>
        <w:fldChar w:fldCharType="end"/>
      </w:r>
      <w:r w:rsidRPr="00CF3460">
        <w:rPr>
          <w:rFonts w:hint="eastAsia"/>
          <w:sz w:val="18"/>
          <w:szCs w:val="18"/>
        </w:rPr>
        <w:t>、</w:t>
      </w:r>
      <w:r w:rsidRPr="00CF3460">
        <w:rPr>
          <w:sz w:val="18"/>
          <w:szCs w:val="18"/>
        </w:rPr>
        <w:fldChar w:fldCharType="begin"/>
      </w:r>
      <w:r w:rsidRPr="00CF3460">
        <w:rPr>
          <w:sz w:val="18"/>
          <w:szCs w:val="18"/>
        </w:rPr>
        <w:instrText>EQ \o(\s\up4(</w:instrText>
      </w:r>
      <w:r w:rsidRPr="00CF3460">
        <w:rPr>
          <w:rFonts w:hint="eastAsia"/>
          <w:sz w:val="18"/>
          <w:szCs w:val="18"/>
        </w:rPr>
        <w:instrText>—</w:instrText>
      </w:r>
      <w:r w:rsidRPr="00CF3460">
        <w:rPr>
          <w:sz w:val="18"/>
          <w:szCs w:val="18"/>
        </w:rPr>
        <w:instrText>),\s\do1(C2))</w:instrText>
      </w:r>
      <w:r w:rsidRPr="00CF3460">
        <w:rPr>
          <w:sz w:val="18"/>
          <w:szCs w:val="18"/>
        </w:rPr>
        <w:fldChar w:fldCharType="end"/>
      </w:r>
      <w:r w:rsidRPr="00CF3460">
        <w:rPr>
          <w:rFonts w:hint="eastAsia"/>
          <w:sz w:val="18"/>
          <w:szCs w:val="18"/>
        </w:rPr>
        <w:t>、</w:t>
      </w:r>
      <w:r w:rsidRPr="00CF3460">
        <w:rPr>
          <w:sz w:val="18"/>
          <w:szCs w:val="18"/>
        </w:rPr>
        <w:fldChar w:fldCharType="begin"/>
      </w:r>
      <w:r w:rsidRPr="00CF3460">
        <w:rPr>
          <w:sz w:val="18"/>
          <w:szCs w:val="18"/>
        </w:rPr>
        <w:instrText>EQ \o(\s\up4(</w:instrText>
      </w:r>
      <w:r w:rsidRPr="00CF3460">
        <w:rPr>
          <w:rFonts w:hint="eastAsia"/>
          <w:sz w:val="18"/>
          <w:szCs w:val="18"/>
        </w:rPr>
        <w:instrText>—</w:instrText>
      </w:r>
      <w:r w:rsidRPr="00CF3460">
        <w:rPr>
          <w:sz w:val="18"/>
          <w:szCs w:val="18"/>
        </w:rPr>
        <w:instrText>),\s\do1(C3))</w:instrText>
      </w:r>
      <w:r w:rsidRPr="00CF3460">
        <w:rPr>
          <w:sz w:val="18"/>
          <w:szCs w:val="18"/>
        </w:rPr>
        <w:fldChar w:fldCharType="end"/>
      </w:r>
      <w:r w:rsidRPr="00CF3460">
        <w:rPr>
          <w:rFonts w:hint="eastAsia"/>
        </w:rPr>
        <w:t>）控制扇区中的一个块，刚好可以控制</w:t>
      </w:r>
      <w:r w:rsidRPr="00CF3460">
        <w:t>4</w:t>
      </w:r>
      <w:r w:rsidRPr="00CF3460">
        <w:rPr>
          <w:rFonts w:hint="eastAsia"/>
        </w:rPr>
        <w:t>个块，图中的下标</w:t>
      </w:r>
      <w:r w:rsidRPr="00CF3460">
        <w:t>0</w:t>
      </w:r>
      <w:r w:rsidRPr="00CF3460">
        <w:rPr>
          <w:rFonts w:hint="eastAsia"/>
        </w:rPr>
        <w:t>、</w:t>
      </w:r>
      <w:r w:rsidRPr="00CF3460">
        <w:t>1</w:t>
      </w:r>
      <w:r w:rsidRPr="00CF3460">
        <w:rPr>
          <w:rFonts w:hint="eastAsia"/>
        </w:rPr>
        <w:t>、</w:t>
      </w:r>
      <w:r w:rsidRPr="00CF3460">
        <w:t>2</w:t>
      </w:r>
      <w:r w:rsidRPr="00CF3460">
        <w:rPr>
          <w:rFonts w:hint="eastAsia"/>
        </w:rPr>
        <w:t>、</w:t>
      </w:r>
      <w:r w:rsidRPr="00CF3460">
        <w:t>3</w:t>
      </w:r>
      <w:r w:rsidRPr="00CF3460">
        <w:rPr>
          <w:rFonts w:hint="eastAsia"/>
        </w:rPr>
        <w:t>对应块</w:t>
      </w:r>
      <w:r w:rsidRPr="00CF3460">
        <w:t>0</w:t>
      </w:r>
      <w:r w:rsidRPr="00CF3460">
        <w:rPr>
          <w:rFonts w:hint="eastAsia"/>
        </w:rPr>
        <w:t>、</w:t>
      </w:r>
      <w:r w:rsidRPr="00CF3460">
        <w:t>1</w:t>
      </w:r>
      <w:r w:rsidRPr="00CF3460">
        <w:rPr>
          <w:rFonts w:hint="eastAsia"/>
        </w:rPr>
        <w:t>、</w:t>
      </w:r>
      <w:r w:rsidRPr="00CF3460">
        <w:t>2</w:t>
      </w:r>
      <w:r w:rsidRPr="00CF3460">
        <w:rPr>
          <w:rFonts w:hint="eastAsia"/>
        </w:rPr>
        <w:t>、</w:t>
      </w:r>
      <w:r w:rsidRPr="00CF3460">
        <w:t>3</w:t>
      </w:r>
      <w:r w:rsidRPr="00CF3460">
        <w:rPr>
          <w:rFonts w:hint="eastAsia"/>
        </w:rPr>
        <w:t>。如</w:t>
      </w:r>
      <w:r w:rsidRPr="00CF3460">
        <w:t xml:space="preserve">  C10</w:t>
      </w:r>
      <w:r w:rsidRPr="00CF3460">
        <w:rPr>
          <w:rFonts w:hint="eastAsia"/>
        </w:rPr>
        <w:t>表示块</w:t>
      </w:r>
      <w:r w:rsidRPr="00CF3460">
        <w:t>0</w:t>
      </w:r>
      <w:r w:rsidRPr="00CF3460">
        <w:rPr>
          <w:rFonts w:hint="eastAsia"/>
        </w:rPr>
        <w:lastRenderedPageBreak/>
        <w:t>的</w:t>
      </w:r>
      <w:r w:rsidRPr="00CF3460">
        <w:t>C1</w:t>
      </w:r>
      <w:r w:rsidRPr="00CF3460">
        <w:rPr>
          <w:rFonts w:hint="eastAsia"/>
        </w:rPr>
        <w:t>控制位。同样的标志位，上方带横线的位必须与不带横线的位的值相反，即如果</w:t>
      </w:r>
      <w:r w:rsidRPr="00CF3460">
        <w:t>C10</w:t>
      </w:r>
      <w:r w:rsidRPr="00CF3460">
        <w:rPr>
          <w:rFonts w:hint="eastAsia"/>
        </w:rPr>
        <w:t>的值为</w:t>
      </w:r>
      <w:r w:rsidRPr="00CF3460">
        <w:t>1</w:t>
      </w:r>
      <w:r w:rsidRPr="00CF3460">
        <w:rPr>
          <w:rFonts w:hint="eastAsia"/>
        </w:rPr>
        <w:t>，则</w:t>
      </w:r>
      <w:r w:rsidRPr="00CF3460">
        <w:rPr>
          <w:sz w:val="18"/>
          <w:szCs w:val="18"/>
        </w:rPr>
        <w:fldChar w:fldCharType="begin"/>
      </w:r>
      <w:r w:rsidRPr="00CF3460">
        <w:rPr>
          <w:sz w:val="18"/>
          <w:szCs w:val="18"/>
        </w:rPr>
        <w:instrText xml:space="preserve"> EQ \o(\s\up4(</w:instrText>
      </w:r>
      <w:r w:rsidRPr="00CF3460">
        <w:rPr>
          <w:rFonts w:hint="eastAsia"/>
          <w:sz w:val="18"/>
          <w:szCs w:val="18"/>
        </w:rPr>
        <w:instrText>—</w:instrText>
      </w:r>
      <w:r w:rsidRPr="00CF3460">
        <w:rPr>
          <w:sz w:val="18"/>
          <w:szCs w:val="18"/>
        </w:rPr>
        <w:instrText xml:space="preserve">),\s\do2(C10)) </w:instrText>
      </w:r>
      <w:r w:rsidRPr="00CF3460">
        <w:rPr>
          <w:sz w:val="18"/>
          <w:szCs w:val="18"/>
        </w:rPr>
        <w:fldChar w:fldCharType="end"/>
      </w:r>
      <w:r w:rsidRPr="00CF3460">
        <w:rPr>
          <w:rFonts w:hint="eastAsia"/>
        </w:rPr>
        <w:t>的值就必须为</w:t>
      </w:r>
      <w:r w:rsidRPr="00CF3460">
        <w:t>0</w:t>
      </w:r>
      <w:r w:rsidRPr="00CF3460">
        <w:rPr>
          <w:rFonts w:hint="eastAsia"/>
        </w:rPr>
        <w:t>。</w:t>
      </w:r>
    </w:p>
    <w:p w:rsidR="00BB2FC4" w:rsidRPr="002F2E54" w:rsidRDefault="00BB2FC4" w:rsidP="00BB2FC4">
      <w:pPr>
        <w:spacing w:before="62" w:after="62"/>
        <w:ind w:firstLine="420"/>
      </w:pPr>
      <w:r w:rsidRPr="002F2E54">
        <w:rPr>
          <w:rFonts w:hint="eastAsia"/>
        </w:rPr>
        <w:t>由于存在此关系，因此实际控制位的含义仅通过</w:t>
      </w:r>
      <w:r w:rsidRPr="002F2E54">
        <w:t>C1</w:t>
      </w:r>
      <w:r w:rsidRPr="002F2E54">
        <w:rPr>
          <w:rFonts w:hint="eastAsia"/>
        </w:rPr>
        <w:t>、</w:t>
      </w:r>
      <w:r w:rsidRPr="002F2E54">
        <w:t>C2</w:t>
      </w:r>
      <w:r w:rsidRPr="002F2E54">
        <w:rPr>
          <w:rFonts w:hint="eastAsia"/>
        </w:rPr>
        <w:t>、</w:t>
      </w:r>
      <w:r w:rsidRPr="002F2E54">
        <w:t>C3</w:t>
      </w:r>
      <w:proofErr w:type="gramStart"/>
      <w:r w:rsidRPr="002F2E54">
        <w:rPr>
          <w:rFonts w:hint="eastAsia"/>
        </w:rPr>
        <w:t>三</w:t>
      </w:r>
      <w:proofErr w:type="gramEnd"/>
      <w:r w:rsidRPr="002F2E54">
        <w:rPr>
          <w:rFonts w:hint="eastAsia"/>
        </w:rPr>
        <w:t>个位即可确定。</w:t>
      </w:r>
      <w:proofErr w:type="gramStart"/>
      <w:r w:rsidRPr="002F2E54">
        <w:rPr>
          <w:rFonts w:hint="eastAsia"/>
        </w:rPr>
        <w:t>控制尾块和</w:t>
      </w:r>
      <w:proofErr w:type="gramEnd"/>
      <w:r w:rsidRPr="002F2E54">
        <w:rPr>
          <w:rFonts w:hint="eastAsia"/>
        </w:rPr>
        <w:t>数据块的控制位含义是不同的。</w:t>
      </w:r>
      <w:proofErr w:type="gramStart"/>
      <w:r w:rsidRPr="002F2E54">
        <w:rPr>
          <w:rFonts w:hint="eastAsia"/>
        </w:rPr>
        <w:t>对于尾块</w:t>
      </w:r>
      <w:proofErr w:type="gramEnd"/>
      <w:r w:rsidRPr="002F2E54">
        <w:rPr>
          <w:rFonts w:hint="eastAsia"/>
        </w:rPr>
        <w:t>，其控制了密钥</w:t>
      </w:r>
      <w:r w:rsidRPr="002F2E54">
        <w:t>A</w:t>
      </w:r>
      <w:r w:rsidRPr="002F2E54">
        <w:rPr>
          <w:rFonts w:hint="eastAsia"/>
        </w:rPr>
        <w:t>、密钥</w:t>
      </w:r>
      <w:r w:rsidRPr="002F2E54">
        <w:t>B</w:t>
      </w:r>
      <w:r w:rsidRPr="002F2E54">
        <w:rPr>
          <w:rFonts w:hint="eastAsia"/>
        </w:rPr>
        <w:t>以及控制区域的访问权限。控制位的含义详见</w:t>
      </w:r>
      <w:r>
        <w:fldChar w:fldCharType="begin"/>
      </w:r>
      <w:r>
        <w:instrText xml:space="preserve">REF _Ref460526512 \h  \* MERGEFORMAT </w:instrText>
      </w:r>
      <w:r>
        <w:fldChar w:fldCharType="separate"/>
      </w:r>
      <w:r w:rsidR="000345AF" w:rsidRPr="00184227">
        <w:rPr>
          <w:rFonts w:hint="eastAsia"/>
        </w:rPr>
        <w:t>表</w:t>
      </w:r>
      <w:r w:rsidR="000345AF">
        <w:t>3.5</w:t>
      </w:r>
      <w:r>
        <w:fldChar w:fldCharType="end"/>
      </w:r>
      <w:r w:rsidRPr="002F2E54">
        <w:rPr>
          <w:rFonts w:hint="eastAsia"/>
        </w:rPr>
        <w:t>。</w:t>
      </w:r>
    </w:p>
    <w:p w:rsidR="00BB2FC4" w:rsidRPr="00184227" w:rsidRDefault="00BB2FC4" w:rsidP="00BB2FC4">
      <w:pPr>
        <w:pStyle w:val="a7"/>
        <w:spacing w:before="62" w:after="62"/>
      </w:pPr>
      <w:bookmarkStart w:id="165" w:name="_Ref460526512"/>
      <w:r w:rsidRPr="00184227"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5</w:t>
      </w:r>
      <w:r>
        <w:fldChar w:fldCharType="end"/>
      </w:r>
      <w:bookmarkEnd w:id="165"/>
      <w:r>
        <w:t xml:space="preserve">  </w:t>
      </w:r>
      <w:proofErr w:type="gramStart"/>
      <w:r w:rsidRPr="00184227">
        <w:rPr>
          <w:rFonts w:hint="eastAsia"/>
        </w:rPr>
        <w:t>尾块控制位</w:t>
      </w:r>
      <w:proofErr w:type="gramEnd"/>
      <w:r w:rsidRPr="00184227">
        <w:rPr>
          <w:rFonts w:hint="eastAsia"/>
        </w:rPr>
        <w:t>含义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2"/>
        <w:gridCol w:w="564"/>
        <w:gridCol w:w="565"/>
        <w:gridCol w:w="539"/>
        <w:gridCol w:w="646"/>
        <w:gridCol w:w="1083"/>
        <w:gridCol w:w="842"/>
        <w:gridCol w:w="851"/>
        <w:gridCol w:w="885"/>
      </w:tblGrid>
      <w:tr w:rsidR="00BB2FC4" w:rsidRPr="00184227" w:rsidTr="00BB2FC4">
        <w:trPr>
          <w:trHeight w:val="172"/>
          <w:jc w:val="center"/>
        </w:trPr>
        <w:tc>
          <w:tcPr>
            <w:tcW w:w="1661" w:type="dxa"/>
            <w:gridSpan w:val="3"/>
            <w:vMerge w:val="restart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spacing w:before="62" w:after="62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控制位</w:t>
            </w:r>
          </w:p>
        </w:tc>
        <w:tc>
          <w:tcPr>
            <w:tcW w:w="4846" w:type="dxa"/>
            <w:gridSpan w:val="6"/>
            <w:tcBorders>
              <w:top w:val="thinThickSmallGap" w:sz="2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访问权限</w:t>
            </w:r>
          </w:p>
        </w:tc>
      </w:tr>
      <w:tr w:rsidR="00BB2FC4" w:rsidRPr="00184227" w:rsidTr="00BB2FC4">
        <w:trPr>
          <w:trHeight w:val="128"/>
          <w:jc w:val="center"/>
        </w:trPr>
        <w:tc>
          <w:tcPr>
            <w:tcW w:w="166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B2FC4" w:rsidRPr="00184227" w:rsidRDefault="00BB2FC4" w:rsidP="00BB2FC4">
            <w:pPr>
              <w:widowControl/>
              <w:spacing w:beforeLines="0" w:afterLines="0"/>
              <w:jc w:val="left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11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密钥</w:t>
            </w:r>
            <w:r w:rsidRPr="00184227">
              <w:rPr>
                <w:rFonts w:ascii="Times New Roman" w:hAnsi="Times New Roman"/>
              </w:rPr>
              <w:t>A</w:t>
            </w:r>
            <w:r w:rsidRPr="00184227">
              <w:rPr>
                <w:rFonts w:ascii="Times New Roman"/>
              </w:rPr>
              <w:t>区域</w:t>
            </w:r>
          </w:p>
        </w:tc>
        <w:tc>
          <w:tcPr>
            <w:tcW w:w="1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控制区域</w:t>
            </w:r>
          </w:p>
        </w:tc>
        <w:tc>
          <w:tcPr>
            <w:tcW w:w="17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密钥</w:t>
            </w:r>
            <w:r w:rsidRPr="00184227">
              <w:rPr>
                <w:rFonts w:ascii="Times New Roman" w:hAnsi="Times New Roman"/>
              </w:rPr>
              <w:t>B</w:t>
            </w:r>
            <w:r w:rsidRPr="00184227">
              <w:rPr>
                <w:rFonts w:ascii="Times New Roman"/>
              </w:rPr>
              <w:t>区域</w:t>
            </w:r>
          </w:p>
        </w:tc>
      </w:tr>
      <w:tr w:rsidR="00BB2FC4" w:rsidRPr="00184227" w:rsidTr="00BB2FC4">
        <w:trPr>
          <w:trHeight w:val="122"/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spacing w:before="62" w:after="62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C2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C3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读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写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读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读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写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39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108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4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5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8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39" w:type="dxa"/>
            <w:tcBorders>
              <w:top w:val="single" w:sz="4" w:space="0" w:color="auto"/>
              <w:left w:val="doub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</w:tbl>
    <w:p w:rsidR="00BB2FC4" w:rsidRPr="002F2E54" w:rsidRDefault="00BB2FC4" w:rsidP="00BB2FC4">
      <w:pPr>
        <w:spacing w:before="62" w:after="62"/>
        <w:ind w:firstLine="420"/>
      </w:pPr>
      <w:r w:rsidRPr="002F2E54">
        <w:rPr>
          <w:rFonts w:hint="eastAsia"/>
        </w:rPr>
        <w:t>表中，“×”表示任何情况下都无权限，“</w:t>
      </w:r>
      <w:r w:rsidRPr="002F2E54">
        <w:t>KeyA</w:t>
      </w:r>
      <w:r w:rsidRPr="002F2E54">
        <w:rPr>
          <w:rFonts w:hint="eastAsia"/>
        </w:rPr>
        <w:t>”表示通过密钥</w:t>
      </w:r>
      <w:r w:rsidRPr="002F2E54">
        <w:t>A</w:t>
      </w:r>
      <w:r w:rsidRPr="002F2E54">
        <w:rPr>
          <w:rFonts w:hint="eastAsia"/>
        </w:rPr>
        <w:t>验证后可以取得权限，</w:t>
      </w:r>
      <w:r w:rsidRPr="002F2E54">
        <w:t>KeyB</w:t>
      </w:r>
      <w:r w:rsidRPr="002F2E54">
        <w:rPr>
          <w:rFonts w:hint="eastAsia"/>
        </w:rPr>
        <w:t>表示通过密钥</w:t>
      </w:r>
      <w:r w:rsidRPr="002F2E54">
        <w:t>B</w:t>
      </w:r>
      <w:r w:rsidRPr="002F2E54">
        <w:rPr>
          <w:rFonts w:hint="eastAsia"/>
        </w:rPr>
        <w:t>验证后可以取得权限，“</w:t>
      </w:r>
      <w:r w:rsidRPr="002F2E54">
        <w:t>KeyA | B</w:t>
      </w:r>
      <w:r w:rsidRPr="002F2E54">
        <w:rPr>
          <w:rFonts w:hint="eastAsia"/>
        </w:rPr>
        <w:t>”表示通过密钥</w:t>
      </w:r>
      <w:r w:rsidRPr="002F2E54">
        <w:t>A</w:t>
      </w:r>
      <w:r w:rsidRPr="002F2E54">
        <w:rPr>
          <w:rFonts w:hint="eastAsia"/>
        </w:rPr>
        <w:t>或者密钥</w:t>
      </w:r>
      <w:r w:rsidRPr="002F2E54">
        <w:t>B</w:t>
      </w:r>
      <w:r w:rsidRPr="002F2E54">
        <w:rPr>
          <w:rFonts w:hint="eastAsia"/>
        </w:rPr>
        <w:t>验证后均可取得权限。由此可见，密钥</w:t>
      </w:r>
      <w:r w:rsidRPr="002F2E54">
        <w:t>A</w:t>
      </w:r>
      <w:r w:rsidRPr="002F2E54">
        <w:rPr>
          <w:rFonts w:hint="eastAsia"/>
        </w:rPr>
        <w:t>的安全性很高，任何情况下都无法读出。特殊情况下，当</w:t>
      </w:r>
      <w:r w:rsidRPr="002F2E54">
        <w:t>C</w:t>
      </w:r>
      <w:smartTag w:uri="urn:schemas-microsoft-com:office:smarttags" w:element="chmetcnv">
        <w:smartTagPr>
          <w:attr w:name="UnitName" w:val="C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2F2E54">
          <w:t>1C</w:t>
        </w:r>
      </w:smartTag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2E54">
          <w:t>2C</w:t>
        </w:r>
      </w:smartTag>
      <w:r w:rsidRPr="002F2E54">
        <w:t>3</w:t>
      </w:r>
      <w:r w:rsidRPr="002F2E54">
        <w:rPr>
          <w:rFonts w:hint="eastAsia"/>
        </w:rPr>
        <w:t>的值为</w:t>
      </w:r>
      <w:r w:rsidRPr="002F2E54">
        <w:t>000</w:t>
      </w:r>
      <w:r w:rsidRPr="002F2E54">
        <w:rPr>
          <w:rFonts w:hint="eastAsia"/>
        </w:rPr>
        <w:t>、</w:t>
      </w:r>
      <w:r w:rsidRPr="002F2E54">
        <w:t>010</w:t>
      </w:r>
      <w:r w:rsidRPr="002F2E54">
        <w:rPr>
          <w:rFonts w:hint="eastAsia"/>
        </w:rPr>
        <w:t>或</w:t>
      </w:r>
      <w:r w:rsidRPr="002F2E54">
        <w:t>001</w:t>
      </w:r>
      <w:r w:rsidRPr="002F2E54">
        <w:rPr>
          <w:rFonts w:hint="eastAsia"/>
        </w:rPr>
        <w:t>时，验证密钥</w:t>
      </w:r>
      <w:r w:rsidRPr="002F2E54">
        <w:t>A</w:t>
      </w:r>
      <w:r w:rsidRPr="002F2E54">
        <w:rPr>
          <w:rFonts w:hint="eastAsia"/>
        </w:rPr>
        <w:t>后即可读取密钥</w:t>
      </w:r>
      <w:r w:rsidRPr="002F2E54">
        <w:t>B</w:t>
      </w:r>
      <w:r w:rsidRPr="002F2E54">
        <w:rPr>
          <w:rFonts w:hint="eastAsia"/>
        </w:rPr>
        <w:t>区域的数据。</w:t>
      </w:r>
    </w:p>
    <w:p w:rsidR="00BB2FC4" w:rsidRPr="002F2E54" w:rsidRDefault="00BB2FC4" w:rsidP="00BB2FC4">
      <w:pPr>
        <w:spacing w:before="62" w:after="62"/>
        <w:ind w:firstLine="420"/>
      </w:pPr>
      <w:r w:rsidRPr="002F2E54">
        <w:rPr>
          <w:rFonts w:hint="eastAsia"/>
        </w:rPr>
        <w:t>无论什么情况，验证密钥</w:t>
      </w:r>
      <w:r w:rsidRPr="002F2E54">
        <w:t>A</w:t>
      </w:r>
      <w:r w:rsidRPr="002F2E54">
        <w:rPr>
          <w:rFonts w:hint="eastAsia"/>
        </w:rPr>
        <w:t>后，均可获得控制区域的读权限。通过读取控制区域，可以知道当前</w:t>
      </w:r>
      <w:r w:rsidRPr="002F2E54">
        <w:t>C1</w:t>
      </w:r>
      <w:r w:rsidRPr="002F2E54">
        <w:rPr>
          <w:rFonts w:hint="eastAsia"/>
        </w:rPr>
        <w:t>、</w:t>
      </w:r>
      <w:r w:rsidRPr="002F2E54">
        <w:t>C2</w:t>
      </w:r>
      <w:r w:rsidRPr="002F2E54">
        <w:rPr>
          <w:rFonts w:hint="eastAsia"/>
        </w:rPr>
        <w:t>、</w:t>
      </w:r>
      <w:r w:rsidRPr="002F2E54">
        <w:t>C3</w:t>
      </w:r>
      <w:r w:rsidRPr="002F2E54">
        <w:rPr>
          <w:rFonts w:hint="eastAsia"/>
        </w:rPr>
        <w:t>的值，以判断需要验证哪个密钥后可以获得密钥区域或控制区域的写权限，进而修改密钥和控制区域的值。比如，当前的</w:t>
      </w:r>
      <w:r w:rsidRPr="002F2E54">
        <w:t>C1</w:t>
      </w:r>
      <w:r w:rsidRPr="002F2E54">
        <w:rPr>
          <w:rFonts w:hint="eastAsia"/>
        </w:rPr>
        <w:t>、</w:t>
      </w:r>
      <w:r w:rsidRPr="002F2E54">
        <w:t>C2</w:t>
      </w:r>
      <w:r w:rsidRPr="002F2E54">
        <w:rPr>
          <w:rFonts w:hint="eastAsia"/>
        </w:rPr>
        <w:t>、</w:t>
      </w:r>
      <w:r w:rsidRPr="002F2E54">
        <w:t>C3</w:t>
      </w:r>
      <w:r w:rsidRPr="002F2E54">
        <w:rPr>
          <w:rFonts w:hint="eastAsia"/>
        </w:rPr>
        <w:t>的值为</w:t>
      </w:r>
      <w:r w:rsidRPr="002F2E54">
        <w:t>0</w:t>
      </w:r>
      <w:r w:rsidRPr="002F2E54">
        <w:rPr>
          <w:rFonts w:hint="eastAsia"/>
        </w:rPr>
        <w:t>、</w:t>
      </w:r>
      <w:r w:rsidRPr="002F2E54">
        <w:t>1</w:t>
      </w:r>
      <w:r w:rsidRPr="002F2E54">
        <w:rPr>
          <w:rFonts w:hint="eastAsia"/>
        </w:rPr>
        <w:t>、</w:t>
      </w:r>
      <w:r w:rsidRPr="002F2E54">
        <w:t>1</w:t>
      </w:r>
      <w:r w:rsidRPr="002F2E54">
        <w:rPr>
          <w:rFonts w:hint="eastAsia"/>
        </w:rPr>
        <w:t>，为了修改密钥</w:t>
      </w:r>
      <w:r w:rsidRPr="002F2E54">
        <w:t>A</w:t>
      </w:r>
      <w:r w:rsidRPr="002F2E54">
        <w:rPr>
          <w:rFonts w:hint="eastAsia"/>
        </w:rPr>
        <w:t>，则需要先验证密钥</w:t>
      </w:r>
      <w:r w:rsidRPr="002F2E54">
        <w:t>B</w:t>
      </w:r>
      <w:r w:rsidRPr="002F2E54">
        <w:rPr>
          <w:rFonts w:hint="eastAsia"/>
        </w:rPr>
        <w:t>，验证密钥</w:t>
      </w:r>
      <w:r w:rsidRPr="002F2E54">
        <w:t>B</w:t>
      </w:r>
      <w:r w:rsidRPr="002F2E54">
        <w:rPr>
          <w:rFonts w:hint="eastAsia"/>
        </w:rPr>
        <w:t>后，即可</w:t>
      </w:r>
      <w:proofErr w:type="gramStart"/>
      <w:r w:rsidRPr="002F2E54">
        <w:rPr>
          <w:rFonts w:hint="eastAsia"/>
        </w:rPr>
        <w:t>对尾块</w:t>
      </w:r>
      <w:proofErr w:type="gramEnd"/>
      <w:r w:rsidRPr="002F2E54">
        <w:rPr>
          <w:rFonts w:hint="eastAsia"/>
        </w:rPr>
        <w:t>进行写入，写入</w:t>
      </w:r>
      <w:proofErr w:type="gramStart"/>
      <w:r w:rsidRPr="002F2E54">
        <w:rPr>
          <w:rFonts w:hint="eastAsia"/>
        </w:rPr>
        <w:t>时其它</w:t>
      </w:r>
      <w:proofErr w:type="gramEnd"/>
      <w:r w:rsidRPr="002F2E54">
        <w:rPr>
          <w:rFonts w:hint="eastAsia"/>
        </w:rPr>
        <w:t>数据保持不变，</w:t>
      </w:r>
      <w:proofErr w:type="gramStart"/>
      <w:r w:rsidRPr="002F2E54">
        <w:rPr>
          <w:rFonts w:hint="eastAsia"/>
        </w:rPr>
        <w:t>仅修改</w:t>
      </w:r>
      <w:proofErr w:type="gramEnd"/>
      <w:r w:rsidRPr="002F2E54">
        <w:rPr>
          <w:rFonts w:hint="eastAsia"/>
        </w:rPr>
        <w:t>前</w:t>
      </w:r>
      <w:r w:rsidRPr="002F2E54">
        <w:t>6</w:t>
      </w:r>
      <w:r w:rsidRPr="002F2E54">
        <w:rPr>
          <w:rFonts w:hint="eastAsia"/>
        </w:rPr>
        <w:t>字节（</w:t>
      </w:r>
      <w:r w:rsidRPr="002F2E54">
        <w:t>KeyA</w:t>
      </w:r>
      <w:r w:rsidRPr="002F2E54">
        <w:rPr>
          <w:rFonts w:hint="eastAsia"/>
        </w:rPr>
        <w:t>区域）的值即可完全对密钥</w:t>
      </w:r>
      <w:r w:rsidRPr="002F2E54">
        <w:t>A</w:t>
      </w:r>
      <w:r w:rsidRPr="002F2E54">
        <w:rPr>
          <w:rFonts w:hint="eastAsia"/>
        </w:rPr>
        <w:t>的修改。</w:t>
      </w:r>
    </w:p>
    <w:p w:rsidR="00BB2FC4" w:rsidRPr="00184227" w:rsidRDefault="00BB2FC4" w:rsidP="00BB2FC4">
      <w:pPr>
        <w:pStyle w:val="23"/>
        <w:spacing w:before="62" w:after="62"/>
      </w:pPr>
      <w:r w:rsidRPr="00184227">
        <w:rPr>
          <w:rFonts w:hint="eastAsia"/>
        </w:rPr>
        <w:t>对于数据块，</w:t>
      </w:r>
      <w:r w:rsidRPr="00184227">
        <w:t>C1</w:t>
      </w:r>
      <w:r w:rsidRPr="00184227">
        <w:rPr>
          <w:rFonts w:hint="eastAsia"/>
        </w:rPr>
        <w:t>、</w:t>
      </w:r>
      <w:r w:rsidRPr="00184227">
        <w:t>C2</w:t>
      </w:r>
      <w:r w:rsidRPr="00184227">
        <w:rPr>
          <w:rFonts w:hint="eastAsia"/>
        </w:rPr>
        <w:t>、</w:t>
      </w:r>
      <w:r w:rsidRPr="00184227">
        <w:t>C3</w:t>
      </w:r>
      <w:r w:rsidRPr="00184227">
        <w:rPr>
          <w:rFonts w:hint="eastAsia"/>
        </w:rPr>
        <w:t>控制了对块中存储数据的操作权限，详见</w:t>
      </w:r>
      <w:r>
        <w:fldChar w:fldCharType="begin"/>
      </w:r>
      <w:r>
        <w:instrText xml:space="preserve">REF _Ref460525716 \h \* MERGEFORMAT </w:instrText>
      </w:r>
      <w:r>
        <w:fldChar w:fldCharType="separate"/>
      </w:r>
      <w:r w:rsidR="000345AF" w:rsidRPr="00184227">
        <w:rPr>
          <w:rFonts w:hint="eastAsia"/>
        </w:rPr>
        <w:t>表</w:t>
      </w:r>
      <w:r w:rsidR="000345AF">
        <w:t>3.6</w:t>
      </w:r>
      <w:r>
        <w:fldChar w:fldCharType="end"/>
      </w:r>
      <w:r w:rsidRPr="00184227">
        <w:rPr>
          <w:rFonts w:hint="eastAsia"/>
        </w:rPr>
        <w:t>。</w:t>
      </w:r>
    </w:p>
    <w:p w:rsidR="00BB2FC4" w:rsidRPr="00184227" w:rsidRDefault="00BB2FC4" w:rsidP="00BB2FC4">
      <w:pPr>
        <w:pStyle w:val="a7"/>
        <w:spacing w:before="62" w:after="62"/>
      </w:pPr>
      <w:bookmarkStart w:id="166" w:name="_Ref460525716"/>
      <w:bookmarkStart w:id="167" w:name="_Ref460525538"/>
      <w:r w:rsidRPr="00184227"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345AF">
        <w:rPr>
          <w:noProof/>
        </w:rPr>
        <w:t>6</w:t>
      </w:r>
      <w:r>
        <w:fldChar w:fldCharType="end"/>
      </w:r>
      <w:bookmarkEnd w:id="166"/>
      <w:r>
        <w:t xml:space="preserve">   </w:t>
      </w:r>
      <w:r w:rsidRPr="00184227">
        <w:rPr>
          <w:rFonts w:hint="eastAsia"/>
        </w:rPr>
        <w:t>数据</w:t>
      </w:r>
      <w:proofErr w:type="gramStart"/>
      <w:r w:rsidRPr="00184227">
        <w:rPr>
          <w:rFonts w:hint="eastAsia"/>
        </w:rPr>
        <w:t>块控制位</w:t>
      </w:r>
      <w:proofErr w:type="gramEnd"/>
      <w:r w:rsidRPr="00184227">
        <w:rPr>
          <w:rFonts w:hint="eastAsia"/>
        </w:rPr>
        <w:t>含义</w:t>
      </w:r>
      <w:bookmarkEnd w:id="16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2"/>
        <w:gridCol w:w="564"/>
        <w:gridCol w:w="565"/>
        <w:gridCol w:w="1126"/>
        <w:gridCol w:w="1072"/>
        <w:gridCol w:w="992"/>
        <w:gridCol w:w="1134"/>
      </w:tblGrid>
      <w:tr w:rsidR="00BB2FC4" w:rsidRPr="00184227" w:rsidTr="00BB2FC4">
        <w:trPr>
          <w:trHeight w:val="172"/>
          <w:jc w:val="center"/>
        </w:trPr>
        <w:tc>
          <w:tcPr>
            <w:tcW w:w="1661" w:type="dxa"/>
            <w:gridSpan w:val="3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spacing w:before="62" w:after="62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控制位</w:t>
            </w:r>
          </w:p>
        </w:tc>
        <w:tc>
          <w:tcPr>
            <w:tcW w:w="4324" w:type="dxa"/>
            <w:gridSpan w:val="4"/>
            <w:tcBorders>
              <w:top w:val="thinThickSmallGap" w:sz="2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数据访问权限</w:t>
            </w:r>
          </w:p>
        </w:tc>
      </w:tr>
      <w:tr w:rsidR="00BB2FC4" w:rsidRPr="00184227" w:rsidTr="00BB2FC4">
        <w:trPr>
          <w:trHeight w:val="122"/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spacing w:before="62" w:after="62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C2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 w:hAnsi="Times New Roman"/>
              </w:rPr>
              <w:t>C3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读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写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加</w:t>
            </w:r>
            <w:proofErr w:type="gramStart"/>
            <w:r w:rsidRPr="00184227">
              <w:rPr>
                <w:rFonts w:ascii="Times New Roman"/>
              </w:rPr>
              <w:t>值操作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B2FC4" w:rsidRPr="00184227" w:rsidRDefault="00BB2FC4" w:rsidP="00BB2FC4">
            <w:pPr>
              <w:pStyle w:val="ab"/>
              <w:rPr>
                <w:rFonts w:ascii="Times New Roman" w:hAnsi="Times New Roman"/>
              </w:rPr>
            </w:pPr>
            <w:r w:rsidRPr="00184227">
              <w:rPr>
                <w:rFonts w:ascii="Times New Roman"/>
              </w:rPr>
              <w:t>减值操作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</w:p>
        </w:tc>
        <w:tc>
          <w:tcPr>
            <w:tcW w:w="1126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07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13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KeyA | B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0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KeyB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  <w:tr w:rsidR="00BB2FC4" w:rsidRPr="00184227" w:rsidTr="00BB2FC4">
        <w:trPr>
          <w:jc w:val="center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t>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thickThinSmallGap" w:sz="24" w:space="0" w:color="auto"/>
              <w:right w:val="single" w:sz="4" w:space="0" w:color="auto"/>
            </w:tcBorders>
          </w:tcPr>
          <w:p w:rsidR="00BB2FC4" w:rsidRPr="00184227" w:rsidRDefault="00BB2FC4" w:rsidP="00BB2FC4">
            <w:pPr>
              <w:pStyle w:val="ad"/>
            </w:pPr>
            <w:r w:rsidRPr="00184227">
              <w:rPr>
                <w:rFonts w:hint="eastAsia"/>
              </w:rPr>
              <w:t>×</w:t>
            </w:r>
          </w:p>
        </w:tc>
      </w:tr>
    </w:tbl>
    <w:p w:rsidR="00BB2FC4" w:rsidRPr="002F2E54" w:rsidRDefault="00BB2FC4" w:rsidP="00BB2FC4">
      <w:pPr>
        <w:spacing w:before="62" w:after="62"/>
        <w:ind w:firstLine="420"/>
      </w:pPr>
      <w:r w:rsidRPr="002F2E54">
        <w:rPr>
          <w:rFonts w:hint="eastAsia"/>
        </w:rPr>
        <w:lastRenderedPageBreak/>
        <w:t>同样，表中“×”表示任何情况下都无权限，“</w:t>
      </w:r>
      <w:r w:rsidRPr="002F2E54">
        <w:t>KeyA</w:t>
      </w:r>
      <w:r w:rsidRPr="002F2E54">
        <w:rPr>
          <w:rFonts w:hint="eastAsia"/>
        </w:rPr>
        <w:t>”表示通过密钥</w:t>
      </w:r>
      <w:r w:rsidRPr="002F2E54">
        <w:t>A</w:t>
      </w:r>
      <w:r w:rsidRPr="002F2E54">
        <w:rPr>
          <w:rFonts w:hint="eastAsia"/>
        </w:rPr>
        <w:t>验证后可以取得权限，</w:t>
      </w:r>
      <w:r w:rsidRPr="002F2E54">
        <w:t>KeyB</w:t>
      </w:r>
      <w:r w:rsidRPr="002F2E54">
        <w:rPr>
          <w:rFonts w:hint="eastAsia"/>
        </w:rPr>
        <w:t>表示通过密钥</w:t>
      </w:r>
      <w:r w:rsidRPr="002F2E54">
        <w:t>B</w:t>
      </w:r>
      <w:r w:rsidRPr="002F2E54">
        <w:rPr>
          <w:rFonts w:hint="eastAsia"/>
        </w:rPr>
        <w:t>验证后可以取得权限，“</w:t>
      </w:r>
      <w:r w:rsidRPr="002F2E54">
        <w:t>KeyA | B</w:t>
      </w:r>
      <w:r w:rsidRPr="002F2E54">
        <w:rPr>
          <w:rFonts w:hint="eastAsia"/>
        </w:rPr>
        <w:t>”表示通过密钥</w:t>
      </w:r>
      <w:r w:rsidRPr="002F2E54">
        <w:t>A</w:t>
      </w:r>
      <w:r w:rsidRPr="002F2E54">
        <w:rPr>
          <w:rFonts w:hint="eastAsia"/>
        </w:rPr>
        <w:t>或者密钥</w:t>
      </w:r>
      <w:r w:rsidRPr="002F2E54">
        <w:t>B</w:t>
      </w:r>
      <w:r w:rsidRPr="002F2E54">
        <w:rPr>
          <w:rFonts w:hint="eastAsia"/>
        </w:rPr>
        <w:t>验证后均可取得权限。</w:t>
      </w:r>
    </w:p>
    <w:p w:rsidR="00BB2FC4" w:rsidRPr="002F2E54" w:rsidRDefault="00BB2FC4" w:rsidP="00BB2FC4">
      <w:pPr>
        <w:spacing w:before="62" w:after="62"/>
        <w:ind w:firstLine="420"/>
      </w:pPr>
      <w:r w:rsidRPr="002F2E54">
        <w:rPr>
          <w:rFonts w:hint="eastAsia"/>
        </w:rPr>
        <w:t>加值操作（相当于充值）和减值操作（相当于消费）是对块中存放的值进行增加和减少操作，加值和减值均有对应的命令可以直接使用。例如，</w:t>
      </w:r>
      <w:proofErr w:type="gramStart"/>
      <w:r w:rsidRPr="002F2E54">
        <w:rPr>
          <w:rFonts w:hint="eastAsia"/>
        </w:rPr>
        <w:t>当前块</w:t>
      </w:r>
      <w:proofErr w:type="gramEnd"/>
      <w:r w:rsidRPr="002F2E54">
        <w:t>1</w:t>
      </w:r>
      <w:r w:rsidRPr="002F2E54">
        <w:rPr>
          <w:rFonts w:hint="eastAsia"/>
        </w:rPr>
        <w:t>的</w:t>
      </w:r>
      <w:r w:rsidRPr="002F2E54">
        <w:t>C1</w:t>
      </w:r>
      <w:r w:rsidRPr="002F2E54">
        <w:rPr>
          <w:rFonts w:hint="eastAsia"/>
        </w:rPr>
        <w:t>、</w:t>
      </w:r>
      <w:r w:rsidRPr="002F2E54">
        <w:t>C2</w:t>
      </w:r>
      <w:r w:rsidRPr="002F2E54">
        <w:rPr>
          <w:rFonts w:hint="eastAsia"/>
        </w:rPr>
        <w:t>、</w:t>
      </w:r>
      <w:r w:rsidRPr="002F2E54">
        <w:t>C3</w:t>
      </w:r>
      <w:r w:rsidRPr="002F2E54">
        <w:rPr>
          <w:rFonts w:hint="eastAsia"/>
        </w:rPr>
        <w:t>控制位的值为</w:t>
      </w:r>
      <w:r w:rsidRPr="002F2E54">
        <w:t>0</w:t>
      </w:r>
      <w:r w:rsidRPr="002F2E54">
        <w:rPr>
          <w:rFonts w:hint="eastAsia"/>
        </w:rPr>
        <w:t>、</w:t>
      </w:r>
      <w:r w:rsidRPr="002F2E54">
        <w:t>0</w:t>
      </w:r>
      <w:r w:rsidRPr="002F2E54">
        <w:rPr>
          <w:rFonts w:hint="eastAsia"/>
        </w:rPr>
        <w:t>、</w:t>
      </w:r>
      <w:r w:rsidRPr="002F2E54">
        <w:t>0</w:t>
      </w:r>
      <w:r w:rsidRPr="002F2E54">
        <w:rPr>
          <w:rFonts w:hint="eastAsia"/>
        </w:rPr>
        <w:t>（默认值），只要密钥</w:t>
      </w:r>
      <w:r w:rsidRPr="002F2E54">
        <w:t>A</w:t>
      </w:r>
      <w:r w:rsidRPr="002F2E54">
        <w:rPr>
          <w:rFonts w:hint="eastAsia"/>
        </w:rPr>
        <w:t>或密钥</w:t>
      </w:r>
      <w:r w:rsidRPr="002F2E54">
        <w:t>B</w:t>
      </w:r>
      <w:r w:rsidRPr="002F2E54">
        <w:rPr>
          <w:rFonts w:hint="eastAsia"/>
        </w:rPr>
        <w:t>验证通过后，均可取得数据块的读、写、加值、减值的权限。可以根据实际需要，修改尾块中相应控制位的值（修改时，需确保具有写入控制区域的权限），以对数据进行保护。</w:t>
      </w:r>
    </w:p>
    <w:p w:rsidR="00BB2FC4" w:rsidRDefault="00BB2FC4" w:rsidP="00BB2FC4">
      <w:pPr>
        <w:spacing w:before="62" w:after="62"/>
        <w:ind w:firstLine="420"/>
      </w:pPr>
      <w:r w:rsidRPr="002F2E54">
        <w:rPr>
          <w:rFonts w:hint="eastAsia"/>
        </w:rPr>
        <w:t>需要注意的是，凡是表中标识验证密钥</w:t>
      </w:r>
      <w:r w:rsidRPr="002F2E54">
        <w:t>B</w:t>
      </w:r>
      <w:r w:rsidRPr="002F2E54">
        <w:rPr>
          <w:rFonts w:hint="eastAsia"/>
        </w:rPr>
        <w:t>后可以取得权限的，在特殊情况下验证密钥</w:t>
      </w:r>
      <w:r w:rsidRPr="002F2E54">
        <w:t>B</w:t>
      </w:r>
      <w:r w:rsidRPr="002F2E54">
        <w:rPr>
          <w:rFonts w:hint="eastAsia"/>
        </w:rPr>
        <w:t>后可能并不能取得权限。在介绍</w:t>
      </w:r>
      <w:proofErr w:type="gramStart"/>
      <w:r w:rsidRPr="002F2E54">
        <w:rPr>
          <w:rFonts w:hint="eastAsia"/>
        </w:rPr>
        <w:t>尾块控制位</w:t>
      </w:r>
      <w:proofErr w:type="gramEnd"/>
      <w:r w:rsidRPr="002F2E54">
        <w:rPr>
          <w:rFonts w:hint="eastAsia"/>
        </w:rPr>
        <w:t>含义时，当</w:t>
      </w:r>
      <w:r w:rsidRPr="002F2E54">
        <w:t>C1</w:t>
      </w:r>
      <w:r w:rsidRPr="002F2E54">
        <w:rPr>
          <w:rFonts w:hint="eastAsia"/>
        </w:rPr>
        <w:t>、</w:t>
      </w:r>
      <w:r w:rsidRPr="002F2E54">
        <w:t>C2</w:t>
      </w:r>
      <w:r w:rsidRPr="002F2E54">
        <w:rPr>
          <w:rFonts w:hint="eastAsia"/>
        </w:rPr>
        <w:t>、</w:t>
      </w:r>
      <w:r w:rsidRPr="002F2E54">
        <w:t>C3</w:t>
      </w:r>
      <w:r w:rsidRPr="002F2E54">
        <w:rPr>
          <w:rFonts w:hint="eastAsia"/>
        </w:rPr>
        <w:t>的值为</w:t>
      </w:r>
      <w:r w:rsidRPr="002F2E54">
        <w:t>000</w:t>
      </w:r>
      <w:r w:rsidRPr="002F2E54">
        <w:rPr>
          <w:rFonts w:hint="eastAsia"/>
        </w:rPr>
        <w:t>、</w:t>
      </w:r>
      <w:r w:rsidRPr="002F2E54">
        <w:t>010</w:t>
      </w:r>
      <w:r w:rsidRPr="002F2E54">
        <w:rPr>
          <w:rFonts w:hint="eastAsia"/>
        </w:rPr>
        <w:t>或</w:t>
      </w:r>
      <w:r w:rsidRPr="002F2E54">
        <w:t>001</w:t>
      </w:r>
      <w:r w:rsidRPr="002F2E54">
        <w:rPr>
          <w:rFonts w:hint="eastAsia"/>
        </w:rPr>
        <w:t>时，</w:t>
      </w:r>
      <w:r w:rsidRPr="002F2E54">
        <w:t>KeyB</w:t>
      </w:r>
      <w:r w:rsidRPr="002F2E54">
        <w:rPr>
          <w:rFonts w:hint="eastAsia"/>
        </w:rPr>
        <w:t>区域将可能被读取，详见</w:t>
      </w:r>
      <w:r>
        <w:fldChar w:fldCharType="begin"/>
      </w:r>
      <w:r>
        <w:instrText xml:space="preserve"> REF _Ref460526512 \h  \* MERGEFORMAT </w:instrText>
      </w:r>
      <w:r>
        <w:fldChar w:fldCharType="separate"/>
      </w:r>
      <w:r w:rsidR="000345AF" w:rsidRPr="00184227">
        <w:rPr>
          <w:rFonts w:hint="eastAsia"/>
        </w:rPr>
        <w:t>表</w:t>
      </w:r>
      <w:r w:rsidR="000345AF">
        <w:t>3.5</w:t>
      </w:r>
      <w:r>
        <w:fldChar w:fldCharType="end"/>
      </w:r>
      <w:r w:rsidRPr="002F2E54">
        <w:rPr>
          <w:rFonts w:hint="eastAsia"/>
        </w:rPr>
        <w:t>。这些情况下，由于密钥</w:t>
      </w:r>
      <w:r w:rsidRPr="002F2E54">
        <w:t>B</w:t>
      </w:r>
      <w:r w:rsidRPr="002F2E54">
        <w:rPr>
          <w:rFonts w:hint="eastAsia"/>
        </w:rPr>
        <w:t>可能被读取，为了确保安全，此时密钥</w:t>
      </w:r>
      <w:r w:rsidRPr="002F2E54">
        <w:t>B</w:t>
      </w:r>
      <w:r w:rsidRPr="002F2E54">
        <w:rPr>
          <w:rFonts w:hint="eastAsia"/>
        </w:rPr>
        <w:t>验证将无效，即使密钥</w:t>
      </w:r>
      <w:r w:rsidRPr="002F2E54">
        <w:t>B</w:t>
      </w:r>
      <w:r w:rsidRPr="002F2E54">
        <w:rPr>
          <w:rFonts w:hint="eastAsia"/>
        </w:rPr>
        <w:t>验证通过，同样无法取得相应的权限。</w:t>
      </w:r>
    </w:p>
    <w:p w:rsidR="00BB2FC4" w:rsidRPr="0059566B" w:rsidRDefault="00BB2FC4" w:rsidP="00BB2FC4">
      <w:pPr>
        <w:pStyle w:val="23"/>
        <w:spacing w:before="62" w:after="62"/>
      </w:pPr>
      <w:r w:rsidRPr="0059566B">
        <w:rPr>
          <w:rFonts w:hint="eastAsia"/>
          <w:lang w:val="de-DE"/>
        </w:rPr>
        <w:t>更多读卡功能</w:t>
      </w:r>
      <w:r w:rsidRPr="0059566B">
        <w:rPr>
          <w:lang w:val="de-DE"/>
        </w:rPr>
        <w:t>组件</w:t>
      </w:r>
      <w:r w:rsidRPr="0059566B">
        <w:rPr>
          <w:rFonts w:hint="eastAsia"/>
          <w:lang w:val="de-DE"/>
        </w:rPr>
        <w:t>的</w:t>
      </w:r>
      <w:proofErr w:type="gramStart"/>
      <w:r w:rsidRPr="0059566B">
        <w:rPr>
          <w:rFonts w:hint="eastAsia"/>
          <w:lang w:val="de-DE"/>
        </w:rPr>
        <w:t>使用请</w:t>
      </w:r>
      <w:proofErr w:type="gramEnd"/>
      <w:r w:rsidRPr="0059566B">
        <w:rPr>
          <w:rFonts w:hint="eastAsia"/>
          <w:lang w:val="de-DE"/>
        </w:rPr>
        <w:t>参考《面向</w:t>
      </w:r>
      <w:r w:rsidRPr="0059566B">
        <w:rPr>
          <w:rFonts w:hint="eastAsia"/>
          <w:lang w:val="de-DE"/>
        </w:rPr>
        <w:t>AMetal</w:t>
      </w:r>
      <w:r w:rsidRPr="0059566B">
        <w:rPr>
          <w:rFonts w:hint="eastAsia"/>
          <w:lang w:val="de-DE"/>
        </w:rPr>
        <w:t>框架与接口的编程》第</w:t>
      </w:r>
      <w:r w:rsidRPr="0059566B">
        <w:rPr>
          <w:lang w:val="de-DE"/>
        </w:rPr>
        <w:t>5.4</w:t>
      </w:r>
      <w:r w:rsidRPr="0059566B">
        <w:rPr>
          <w:rFonts w:hint="eastAsia"/>
          <w:lang w:val="de-DE"/>
        </w:rPr>
        <w:t>章节。</w:t>
      </w:r>
    </w:p>
    <w:p w:rsidR="000345AF" w:rsidRDefault="000345AF" w:rsidP="000345AF">
      <w:pPr>
        <w:pStyle w:val="13"/>
      </w:pPr>
      <w:bookmarkStart w:id="168" w:name="_Toc534701272"/>
      <w:bookmarkStart w:id="169" w:name="_Toc534983718"/>
      <w:bookmarkStart w:id="170" w:name="_Toc535172888"/>
      <w:r>
        <w:rPr>
          <w:rFonts w:hint="eastAsia"/>
        </w:rPr>
        <w:lastRenderedPageBreak/>
        <w:t>智能门锁应用方案</w:t>
      </w:r>
      <w:bookmarkEnd w:id="168"/>
      <w:bookmarkEnd w:id="169"/>
      <w:bookmarkEnd w:id="170"/>
    </w:p>
    <w:p w:rsidR="000345AF" w:rsidRDefault="000345AF" w:rsidP="000345AF">
      <w:pPr>
        <w:pStyle w:val="20"/>
      </w:pPr>
      <w:bookmarkStart w:id="171" w:name="_Toc534701273"/>
      <w:bookmarkStart w:id="172" w:name="_Toc534983719"/>
      <w:bookmarkStart w:id="173" w:name="_Toc535172889"/>
      <w:r>
        <w:rPr>
          <w:rFonts w:hint="eastAsia"/>
        </w:rPr>
        <w:t>产品</w:t>
      </w:r>
      <w:r>
        <w:t>介绍</w:t>
      </w:r>
      <w:bookmarkEnd w:id="171"/>
      <w:bookmarkEnd w:id="172"/>
      <w:bookmarkEnd w:id="173"/>
    </w:p>
    <w:p w:rsidR="000345AF" w:rsidRDefault="000345AF" w:rsidP="000345AF">
      <w:pPr>
        <w:pStyle w:val="a7"/>
        <w:framePr w:w="3079" w:h="3515" w:hRule="exact" w:hSpace="180" w:wrap="around" w:vAnchor="text" w:hAnchor="page" w:x="6989" w:y="24"/>
        <w:rPr>
          <w:noProof/>
        </w:rPr>
      </w:pPr>
      <w:r>
        <w:rPr>
          <w:noProof/>
        </w:rPr>
        <w:drawing>
          <wp:inline distT="0" distB="0" distL="0" distR="0">
            <wp:extent cx="1773555" cy="1773555"/>
            <wp:effectExtent l="0" t="0" r="0" b="0"/>
            <wp:docPr id="12" name="图片 12" descr="智能门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智能门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AF" w:rsidRPr="00591F3D" w:rsidRDefault="000345AF" w:rsidP="000345AF">
      <w:pPr>
        <w:pStyle w:val="a7"/>
        <w:framePr w:w="3079" w:h="3515" w:hRule="exact" w:hSpace="180" w:wrap="around" w:vAnchor="text" w:hAnchor="page" w:x="6989" w:y="24"/>
      </w:pPr>
      <w:bookmarkStart w:id="174" w:name="_Ref53470739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74"/>
      <w:r>
        <w:t xml:space="preserve">  </w:t>
      </w:r>
      <w:r w:rsidRPr="007D5217">
        <w:rPr>
          <w:rFonts w:hint="eastAsia"/>
        </w:rPr>
        <w:t>产品展示</w:t>
      </w:r>
    </w:p>
    <w:p w:rsidR="000345AF" w:rsidRDefault="000345AF" w:rsidP="000345AF">
      <w:pPr>
        <w:pStyle w:val="0740"/>
        <w:spacing w:before="62" w:after="62"/>
        <w:rPr>
          <w:rFonts w:hint="eastAsia"/>
        </w:rPr>
      </w:pPr>
      <w:r>
        <w:rPr>
          <w:rFonts w:hint="eastAsia"/>
        </w:rPr>
        <w:t>智能门锁产品实物如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_Ref534707393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t>4.1</w:t>
      </w:r>
      <w:r>
        <w:fldChar w:fldCharType="end"/>
      </w:r>
      <w:r>
        <w:t>所示</w:t>
      </w:r>
      <w:r>
        <w:rPr>
          <w:rFonts w:hint="eastAsia"/>
        </w:rPr>
        <w:t>，广泛应用于银行、政府部门，以及酒店、学校宿舍等。智能门锁区别于传统机械锁，在用户安全性、识别、管理</w:t>
      </w:r>
      <w:r>
        <w:t>性方面更具优势</w:t>
      </w:r>
      <w:r>
        <w:rPr>
          <w:rFonts w:hint="eastAsia"/>
        </w:rPr>
        <w:t>。</w:t>
      </w:r>
    </w:p>
    <w:p w:rsidR="000345AF" w:rsidRPr="00793445" w:rsidRDefault="000345AF" w:rsidP="000345AF">
      <w:pPr>
        <w:pStyle w:val="0740"/>
        <w:spacing w:before="62" w:after="62"/>
      </w:pPr>
      <w:r w:rsidRPr="00793445">
        <w:t>智能门锁内部集成非接触式读卡模块、</w:t>
      </w:r>
      <w:proofErr w:type="gramStart"/>
      <w:r w:rsidRPr="00793445">
        <w:t>蓝牙模块</w:t>
      </w:r>
      <w:proofErr w:type="gramEnd"/>
      <w:r w:rsidRPr="00793445">
        <w:t>、</w:t>
      </w:r>
      <w:r w:rsidRPr="00793445">
        <w:t>NB</w:t>
      </w:r>
      <w:r w:rsidRPr="00793445">
        <w:t>模块，支持刷卡</w:t>
      </w:r>
      <w:r w:rsidRPr="00793445">
        <w:rPr>
          <w:rFonts w:hint="eastAsia"/>
        </w:rPr>
        <w:t>、手机</w:t>
      </w:r>
      <w:r w:rsidRPr="00793445">
        <w:rPr>
          <w:rFonts w:hint="eastAsia"/>
        </w:rPr>
        <w:t>APP</w:t>
      </w:r>
      <w:proofErr w:type="gramStart"/>
      <w:r w:rsidRPr="00793445">
        <w:rPr>
          <w:rFonts w:hint="eastAsia"/>
        </w:rPr>
        <w:t>蓝牙控制</w:t>
      </w:r>
      <w:proofErr w:type="gramEnd"/>
      <w:r w:rsidRPr="00793445">
        <w:rPr>
          <w:rFonts w:hint="eastAsia"/>
        </w:rPr>
        <w:t>、远程控制多种开门方式。本智能门锁方案主控采用</w:t>
      </w:r>
      <w:r w:rsidRPr="00793445">
        <w:rPr>
          <w:rFonts w:hint="eastAsia"/>
        </w:rPr>
        <w:t>KL16Z128</w:t>
      </w:r>
      <w:r w:rsidRPr="00793445">
        <w:rPr>
          <w:rFonts w:hint="eastAsia"/>
        </w:rPr>
        <w:t>，通过</w:t>
      </w:r>
      <w:r w:rsidRPr="00793445">
        <w:rPr>
          <w:rFonts w:hint="eastAsia"/>
        </w:rPr>
        <w:t>SPI</w:t>
      </w:r>
      <w:r w:rsidRPr="00793445">
        <w:rPr>
          <w:rFonts w:hint="eastAsia"/>
        </w:rPr>
        <w:t>接口与读卡芯片</w:t>
      </w:r>
      <w:r w:rsidRPr="00793445">
        <w:rPr>
          <w:rFonts w:hint="eastAsia"/>
        </w:rPr>
        <w:t>FM17550</w:t>
      </w:r>
      <w:r w:rsidRPr="00793445">
        <w:rPr>
          <w:rFonts w:hint="eastAsia"/>
        </w:rPr>
        <w:t>通信，实现非接触式读卡，通过</w:t>
      </w:r>
      <w:r w:rsidRPr="00793445">
        <w:rPr>
          <w:rFonts w:hint="eastAsia"/>
        </w:rPr>
        <w:t>UART</w:t>
      </w:r>
      <w:r w:rsidRPr="00793445">
        <w:rPr>
          <w:rFonts w:hint="eastAsia"/>
        </w:rPr>
        <w:t>接口与</w:t>
      </w:r>
      <w:r w:rsidRPr="00793445">
        <w:rPr>
          <w:rFonts w:hint="eastAsia"/>
        </w:rPr>
        <w:t>BLE Z</w:t>
      </w:r>
      <w:r w:rsidRPr="00793445">
        <w:t>LG52810</w:t>
      </w:r>
      <w:r w:rsidRPr="00793445">
        <w:rPr>
          <w:rFonts w:hint="eastAsia"/>
        </w:rPr>
        <w:t>、</w:t>
      </w:r>
      <w:r w:rsidRPr="00793445">
        <w:rPr>
          <w:rFonts w:hint="eastAsia"/>
        </w:rPr>
        <w:t xml:space="preserve">NB </w:t>
      </w:r>
      <w:r w:rsidRPr="00793445">
        <w:t>ZM7100M</w:t>
      </w:r>
      <w:r w:rsidRPr="00793445">
        <w:rPr>
          <w:rFonts w:hint="eastAsia"/>
        </w:rPr>
        <w:t>通信，实现</w:t>
      </w:r>
      <w:r w:rsidRPr="00793445">
        <w:rPr>
          <w:rFonts w:hint="eastAsia"/>
        </w:rPr>
        <w:t>APP</w:t>
      </w:r>
      <w:r w:rsidRPr="00793445">
        <w:rPr>
          <w:rFonts w:hint="eastAsia"/>
        </w:rPr>
        <w:t>开锁、远程控制及管理。</w:t>
      </w:r>
    </w:p>
    <w:p w:rsidR="000345AF" w:rsidRDefault="000345AF" w:rsidP="000345AF">
      <w:pPr>
        <w:pStyle w:val="20"/>
      </w:pPr>
      <w:bookmarkStart w:id="175" w:name="_Toc534701274"/>
      <w:bookmarkStart w:id="176" w:name="_Toc534983720"/>
      <w:bookmarkStart w:id="177" w:name="_Toc535172890"/>
      <w:r>
        <w:rPr>
          <w:rFonts w:hint="eastAsia"/>
        </w:rPr>
        <w:t>方案介绍</w:t>
      </w:r>
      <w:bookmarkEnd w:id="175"/>
      <w:bookmarkEnd w:id="176"/>
      <w:bookmarkEnd w:id="177"/>
    </w:p>
    <w:p w:rsidR="000345AF" w:rsidRDefault="000345AF" w:rsidP="000345AF">
      <w:pPr>
        <w:pStyle w:val="30"/>
      </w:pPr>
      <w:bookmarkStart w:id="178" w:name="_Toc534983721"/>
      <w:bookmarkStart w:id="179" w:name="_Toc535172891"/>
      <w:r>
        <w:t>功能框图</w:t>
      </w:r>
      <w:bookmarkEnd w:id="178"/>
      <w:bookmarkEnd w:id="179"/>
    </w:p>
    <w:p w:rsidR="000345AF" w:rsidRDefault="000345AF" w:rsidP="000345AF">
      <w:pPr>
        <w:pStyle w:val="0740"/>
        <w:spacing w:before="62" w:after="62"/>
      </w:pPr>
      <w:r>
        <w:rPr>
          <w:rFonts w:hint="eastAsia"/>
        </w:rPr>
        <w:t>智能门锁</w:t>
      </w:r>
      <w:r w:rsidRPr="00591F3D">
        <w:rPr>
          <w:rFonts w:hint="eastAsia"/>
        </w:rPr>
        <w:t>功能框图如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_Ref534710385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t>4.2</w:t>
      </w:r>
      <w:r>
        <w:fldChar w:fldCharType="end"/>
      </w:r>
      <w:r w:rsidRPr="00591F3D">
        <w:rPr>
          <w:rFonts w:hint="eastAsia"/>
        </w:rPr>
        <w:t>所示，</w:t>
      </w:r>
      <w:r>
        <w:rPr>
          <w:rFonts w:hint="eastAsia"/>
        </w:rPr>
        <w:t>智能门锁</w:t>
      </w:r>
      <w:r w:rsidRPr="00591F3D">
        <w:rPr>
          <w:rFonts w:hint="eastAsia"/>
        </w:rPr>
        <w:t>通过</w:t>
      </w:r>
      <w:r>
        <w:t>7</w:t>
      </w:r>
      <w:r>
        <w:rPr>
          <w:rFonts w:hint="eastAsia"/>
        </w:rPr>
        <w:t>.</w:t>
      </w:r>
      <w:r>
        <w:t>8V</w:t>
      </w:r>
      <w:r>
        <w:t>锂电池</w:t>
      </w:r>
      <w:r w:rsidRPr="00591F3D">
        <w:rPr>
          <w:rFonts w:hint="eastAsia"/>
        </w:rPr>
        <w:t>供电，经过</w:t>
      </w:r>
      <w:r w:rsidRPr="00591F3D">
        <w:rPr>
          <w:rFonts w:hint="eastAsia"/>
        </w:rPr>
        <w:t>LDO</w:t>
      </w:r>
      <w:r w:rsidRPr="00591F3D">
        <w:rPr>
          <w:rFonts w:hint="eastAsia"/>
        </w:rPr>
        <w:t>转化为</w:t>
      </w:r>
      <w:r w:rsidRPr="00591F3D">
        <w:rPr>
          <w:rFonts w:hint="eastAsia"/>
        </w:rPr>
        <w:t>3.3V</w:t>
      </w:r>
      <w:r w:rsidRPr="00591F3D">
        <w:rPr>
          <w:rFonts w:hint="eastAsia"/>
        </w:rPr>
        <w:t>给</w:t>
      </w:r>
      <w:r w:rsidRPr="00591F3D">
        <w:rPr>
          <w:rFonts w:hint="eastAsia"/>
        </w:rPr>
        <w:t>MCU</w:t>
      </w:r>
      <w:r w:rsidRPr="00591F3D">
        <w:rPr>
          <w:rFonts w:hint="eastAsia"/>
        </w:rPr>
        <w:t>供电，外置</w:t>
      </w:r>
      <w:r>
        <w:t>2</w:t>
      </w:r>
      <w:r w:rsidRPr="00591F3D">
        <w:rPr>
          <w:rFonts w:hint="eastAsia"/>
        </w:rPr>
        <w:t>个</w:t>
      </w:r>
      <w:r w:rsidRPr="00591F3D">
        <w:rPr>
          <w:rFonts w:hint="eastAsia"/>
        </w:rPr>
        <w:t>LED</w:t>
      </w:r>
      <w:r w:rsidRPr="00591F3D">
        <w:rPr>
          <w:rFonts w:hint="eastAsia"/>
        </w:rPr>
        <w:t>状态指示灯和</w:t>
      </w:r>
      <w:r w:rsidRPr="00591F3D">
        <w:rPr>
          <w:rFonts w:hint="eastAsia"/>
        </w:rPr>
        <w:t>1</w:t>
      </w:r>
      <w:r w:rsidRPr="00591F3D">
        <w:rPr>
          <w:rFonts w:hint="eastAsia"/>
        </w:rPr>
        <w:t>个蜂鸣器，支持</w:t>
      </w:r>
      <w:r>
        <w:rPr>
          <w:rFonts w:hint="eastAsia"/>
        </w:rPr>
        <w:t>触摸</w:t>
      </w:r>
      <w:r w:rsidRPr="00591F3D">
        <w:rPr>
          <w:rFonts w:hint="eastAsia"/>
        </w:rPr>
        <w:t>按键</w:t>
      </w:r>
      <w:r>
        <w:rPr>
          <w:rFonts w:hint="eastAsia"/>
        </w:rPr>
        <w:t>，通过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I/O</w:t>
      </w:r>
      <w:r>
        <w:rPr>
          <w:rFonts w:hint="eastAsia"/>
        </w:rPr>
        <w:t>控制门锁电机，外扩</w:t>
      </w:r>
      <w:r>
        <w:rPr>
          <w:rFonts w:hint="eastAsia"/>
        </w:rPr>
        <w:t>EEPROM</w:t>
      </w:r>
      <w:r w:rsidRPr="00591F3D">
        <w:rPr>
          <w:rFonts w:hint="eastAsia"/>
        </w:rPr>
        <w:t>用于存储</w:t>
      </w:r>
      <w:r>
        <w:rPr>
          <w:rFonts w:hint="eastAsia"/>
        </w:rPr>
        <w:t>用户数据，</w:t>
      </w:r>
      <w:r>
        <w:rPr>
          <w:rFonts w:hint="eastAsia"/>
        </w:rPr>
        <w:t>RTC</w:t>
      </w:r>
      <w:r>
        <w:rPr>
          <w:rFonts w:hint="eastAsia"/>
        </w:rPr>
        <w:t>用于时间管理。主控通过</w:t>
      </w:r>
      <w:r>
        <w:rPr>
          <w:rFonts w:hint="eastAsia"/>
        </w:rPr>
        <w:t>UART</w:t>
      </w:r>
      <w:r>
        <w:rPr>
          <w:rFonts w:hint="eastAsia"/>
        </w:rPr>
        <w:t>接口与</w:t>
      </w:r>
      <w:r>
        <w:rPr>
          <w:rFonts w:hint="eastAsia"/>
        </w:rPr>
        <w:t>BLE</w:t>
      </w:r>
      <w:r>
        <w:rPr>
          <w:rFonts w:hint="eastAsia"/>
        </w:rPr>
        <w:t>模块、</w:t>
      </w:r>
      <w:r>
        <w:rPr>
          <w:rFonts w:hint="eastAsia"/>
        </w:rPr>
        <w:t>NB</w:t>
      </w:r>
      <w:r>
        <w:rPr>
          <w:rFonts w:hint="eastAsia"/>
        </w:rPr>
        <w:t>无线模块通信，用于实现手机</w:t>
      </w:r>
      <w:r>
        <w:rPr>
          <w:rFonts w:hint="eastAsia"/>
        </w:rPr>
        <w:t>APP</w:t>
      </w:r>
      <w:r>
        <w:rPr>
          <w:rFonts w:hint="eastAsia"/>
        </w:rPr>
        <w:t>开锁、远程控制，方便用户管理和使用</w:t>
      </w:r>
      <w:r w:rsidRPr="00591F3D">
        <w:rPr>
          <w:rFonts w:hint="eastAsia"/>
        </w:rPr>
        <w:t>。</w:t>
      </w:r>
    </w:p>
    <w:p w:rsidR="000345AF" w:rsidRPr="00F013A4" w:rsidRDefault="000345AF" w:rsidP="000345AF">
      <w:pPr>
        <w:spacing w:before="62" w:after="62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59555" cy="3311525"/>
            <wp:effectExtent l="0" t="0" r="0" b="0"/>
            <wp:docPr id="11" name="图片 11" descr="智能门锁方案_书稿版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智能门锁方案_书稿版框图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AF" w:rsidRDefault="000345AF" w:rsidP="000345AF">
      <w:pPr>
        <w:pStyle w:val="a7"/>
      </w:pPr>
      <w:bookmarkStart w:id="180" w:name="_Ref53471038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80"/>
      <w:r>
        <w:t xml:space="preserve">  </w:t>
      </w:r>
      <w:r w:rsidRPr="008D48CD">
        <w:rPr>
          <w:rFonts w:hint="eastAsia"/>
        </w:rPr>
        <w:t>功能框图</w:t>
      </w:r>
    </w:p>
    <w:p w:rsidR="000345AF" w:rsidRDefault="000345AF" w:rsidP="000345AF">
      <w:pPr>
        <w:pStyle w:val="30"/>
      </w:pPr>
      <w:bookmarkStart w:id="181" w:name="_Toc534983722"/>
      <w:bookmarkStart w:id="182" w:name="_Toc535172892"/>
      <w:r>
        <w:rPr>
          <w:rFonts w:hint="eastAsia"/>
        </w:rPr>
        <w:t>资源需求</w:t>
      </w:r>
      <w:bookmarkEnd w:id="181"/>
      <w:bookmarkEnd w:id="182"/>
    </w:p>
    <w:p w:rsidR="000345AF" w:rsidRPr="00591F3D" w:rsidRDefault="000345AF" w:rsidP="000345AF">
      <w:pPr>
        <w:numPr>
          <w:ilvl w:val="0"/>
          <w:numId w:val="25"/>
        </w:numPr>
        <w:spacing w:before="62" w:after="62"/>
      </w:pPr>
      <w:r>
        <w:rPr>
          <w:rFonts w:hint="eastAsia"/>
        </w:rPr>
        <w:t>2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实现</w:t>
      </w:r>
      <w:r w:rsidRPr="00591F3D">
        <w:rPr>
          <w:rFonts w:hint="eastAsia"/>
        </w:rPr>
        <w:t>LED</w:t>
      </w:r>
      <w:r w:rsidRPr="00591F3D">
        <w:rPr>
          <w:rFonts w:hint="eastAsia"/>
        </w:rPr>
        <w:t>状态显示；</w:t>
      </w:r>
    </w:p>
    <w:p w:rsidR="000345AF" w:rsidRPr="00591F3D" w:rsidRDefault="000345AF" w:rsidP="000345AF">
      <w:pPr>
        <w:numPr>
          <w:ilvl w:val="0"/>
          <w:numId w:val="25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 w:rsidRPr="00591F3D">
        <w:rPr>
          <w:rFonts w:hint="eastAsia"/>
        </w:rPr>
        <w:t>实现</w:t>
      </w:r>
      <w:r>
        <w:rPr>
          <w:rFonts w:hint="eastAsia"/>
        </w:rPr>
        <w:t>蜂鸣器</w:t>
      </w:r>
      <w:r w:rsidRPr="00591F3D">
        <w:rPr>
          <w:rFonts w:hint="eastAsia"/>
        </w:rPr>
        <w:t>发音提示；</w:t>
      </w:r>
    </w:p>
    <w:p w:rsidR="000345AF" w:rsidRPr="00591F3D" w:rsidRDefault="000345AF" w:rsidP="000345AF">
      <w:pPr>
        <w:numPr>
          <w:ilvl w:val="0"/>
          <w:numId w:val="25"/>
        </w:numPr>
        <w:spacing w:before="62" w:after="62"/>
      </w:pPr>
      <w:r>
        <w:rPr>
          <w:rFonts w:hint="eastAsia"/>
        </w:rPr>
        <w:t>2</w:t>
      </w:r>
      <w:r w:rsidRPr="00591F3D">
        <w:rPr>
          <w:rFonts w:hint="eastAsia"/>
        </w:rPr>
        <w:t>路</w:t>
      </w:r>
      <w:r w:rsidRPr="00591F3D">
        <w:rPr>
          <w:rFonts w:hint="eastAsia"/>
        </w:rPr>
        <w:t>I</w:t>
      </w:r>
      <w:r>
        <w:rPr>
          <w:rFonts w:hint="eastAsia"/>
        </w:rPr>
        <w:t>/</w:t>
      </w:r>
      <w:r w:rsidRPr="00591F3D">
        <w:rPr>
          <w:rFonts w:hint="eastAsia"/>
        </w:rPr>
        <w:t>O</w:t>
      </w:r>
      <w:r>
        <w:rPr>
          <w:rFonts w:hint="eastAsia"/>
        </w:rPr>
        <w:t>实现触摸按键检测输入</w:t>
      </w:r>
      <w:r w:rsidRPr="00591F3D">
        <w:rPr>
          <w:rFonts w:hint="eastAsia"/>
        </w:rPr>
        <w:t>；</w:t>
      </w:r>
    </w:p>
    <w:p w:rsidR="000345AF" w:rsidRPr="00591F3D" w:rsidRDefault="000345AF" w:rsidP="000345AF">
      <w:pPr>
        <w:numPr>
          <w:ilvl w:val="0"/>
          <w:numId w:val="25"/>
        </w:numPr>
        <w:spacing w:before="62" w:after="62"/>
      </w:pPr>
      <w:r>
        <w:lastRenderedPageBreak/>
        <w:t>4</w:t>
      </w:r>
      <w:r w:rsidRPr="00591F3D">
        <w:rPr>
          <w:rFonts w:hint="eastAsia"/>
        </w:rPr>
        <w:t>路</w:t>
      </w:r>
      <w:r>
        <w:t>I/O</w:t>
      </w:r>
      <w:r>
        <w:t>用于控制门锁电机</w:t>
      </w:r>
      <w:r w:rsidRPr="00591F3D">
        <w:rPr>
          <w:rFonts w:hint="eastAsia"/>
        </w:rPr>
        <w:t>；</w:t>
      </w:r>
    </w:p>
    <w:p w:rsidR="000345AF" w:rsidRDefault="000345AF" w:rsidP="000345AF">
      <w:pPr>
        <w:numPr>
          <w:ilvl w:val="0"/>
          <w:numId w:val="25"/>
        </w:numPr>
        <w:spacing w:before="62" w:after="62"/>
      </w:pPr>
      <w:r w:rsidRPr="00591F3D">
        <w:rPr>
          <w:rFonts w:hint="eastAsia"/>
        </w:rPr>
        <w:t>1</w:t>
      </w:r>
      <w:r w:rsidRPr="00591F3D">
        <w:rPr>
          <w:rFonts w:hint="eastAsia"/>
        </w:rPr>
        <w:t>路</w:t>
      </w:r>
      <w:r>
        <w:t>SPI</w:t>
      </w:r>
      <w:r>
        <w:t>接口用于与读卡芯片</w:t>
      </w:r>
      <w:r>
        <w:rPr>
          <w:rFonts w:hint="eastAsia"/>
        </w:rPr>
        <w:t>FM17550</w:t>
      </w:r>
      <w:r>
        <w:t>通信</w:t>
      </w:r>
      <w:r>
        <w:rPr>
          <w:rFonts w:hint="eastAsia"/>
        </w:rPr>
        <w:t>；</w:t>
      </w:r>
    </w:p>
    <w:p w:rsidR="000345AF" w:rsidRDefault="000345AF" w:rsidP="000345AF">
      <w:pPr>
        <w:numPr>
          <w:ilvl w:val="0"/>
          <w:numId w:val="25"/>
        </w:numPr>
        <w:spacing w:before="62" w:after="62"/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I</w:t>
      </w:r>
      <w:r w:rsidRPr="00793445">
        <w:rPr>
          <w:rFonts w:hint="eastAsia"/>
        </w:rPr>
        <w:t>2</w:t>
      </w:r>
      <w:r>
        <w:t>C</w:t>
      </w:r>
      <w:r>
        <w:t>接口用于外扩</w:t>
      </w:r>
      <w:r>
        <w:rPr>
          <w:rFonts w:hint="eastAsia"/>
        </w:rPr>
        <w:t>EEP</w:t>
      </w:r>
      <w:r>
        <w:t>PROM</w:t>
      </w:r>
      <w:r>
        <w:rPr>
          <w:rFonts w:hint="eastAsia"/>
        </w:rPr>
        <w:t>；</w:t>
      </w:r>
    </w:p>
    <w:p w:rsidR="000345AF" w:rsidRDefault="000345AF" w:rsidP="000345AF">
      <w:pPr>
        <w:numPr>
          <w:ilvl w:val="0"/>
          <w:numId w:val="25"/>
        </w:numPr>
        <w:spacing w:before="62" w:after="62"/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I</w:t>
      </w:r>
      <w:r w:rsidRPr="00793445">
        <w:rPr>
          <w:rFonts w:hint="eastAsia"/>
        </w:rPr>
        <w:t>2</w:t>
      </w:r>
      <w:r>
        <w:t>C</w:t>
      </w:r>
      <w:r>
        <w:t>接口用于读取</w:t>
      </w:r>
      <w:r>
        <w:rPr>
          <w:rFonts w:hint="eastAsia"/>
        </w:rPr>
        <w:t>R</w:t>
      </w:r>
      <w:r>
        <w:t>TC</w:t>
      </w:r>
      <w:r>
        <w:t>时钟</w:t>
      </w:r>
      <w:r>
        <w:rPr>
          <w:rFonts w:hint="eastAsia"/>
        </w:rPr>
        <w:t>；</w:t>
      </w:r>
    </w:p>
    <w:p w:rsidR="000345AF" w:rsidRDefault="000345AF" w:rsidP="000345AF">
      <w:pPr>
        <w:numPr>
          <w:ilvl w:val="0"/>
          <w:numId w:val="25"/>
        </w:numPr>
        <w:spacing w:before="62" w:after="62"/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t>UART</w:t>
      </w:r>
      <w:r>
        <w:t>接口用于</w:t>
      </w:r>
      <w:r>
        <w:rPr>
          <w:rFonts w:hint="eastAsia"/>
        </w:rPr>
        <w:t>与</w:t>
      </w:r>
      <w:r>
        <w:rPr>
          <w:rFonts w:hint="eastAsia"/>
        </w:rPr>
        <w:t xml:space="preserve">NB </w:t>
      </w:r>
      <w:r>
        <w:t>ZM7100M</w:t>
      </w:r>
      <w:r>
        <w:t>模块通信</w:t>
      </w:r>
      <w:r>
        <w:rPr>
          <w:rFonts w:hint="eastAsia"/>
        </w:rPr>
        <w:t>；</w:t>
      </w:r>
    </w:p>
    <w:p w:rsidR="000345AF" w:rsidRPr="00017D99" w:rsidRDefault="000345AF" w:rsidP="000345AF">
      <w:pPr>
        <w:numPr>
          <w:ilvl w:val="0"/>
          <w:numId w:val="25"/>
        </w:numPr>
        <w:spacing w:before="62" w:after="6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路</w:t>
      </w:r>
      <w:r>
        <w:t>UART</w:t>
      </w:r>
      <w:r>
        <w:t>接口用于</w:t>
      </w:r>
      <w:r>
        <w:rPr>
          <w:rFonts w:hint="eastAsia"/>
        </w:rPr>
        <w:t>与</w:t>
      </w:r>
      <w:r>
        <w:t>BLE ZLG52810</w:t>
      </w:r>
      <w:r>
        <w:t>模块通信</w:t>
      </w:r>
      <w:r>
        <w:rPr>
          <w:rFonts w:hint="eastAsia"/>
        </w:rPr>
        <w:t>。</w:t>
      </w:r>
    </w:p>
    <w:p w:rsidR="000345AF" w:rsidRDefault="000345AF" w:rsidP="000345AF">
      <w:pPr>
        <w:pStyle w:val="30"/>
      </w:pPr>
      <w:bookmarkStart w:id="183" w:name="_Toc534983723"/>
      <w:bookmarkStart w:id="184" w:name="_Toc535172893"/>
      <w:r>
        <w:t>优势特点</w:t>
      </w:r>
      <w:bookmarkEnd w:id="183"/>
      <w:bookmarkEnd w:id="184"/>
    </w:p>
    <w:p w:rsidR="000345AF" w:rsidRPr="00591F3D" w:rsidRDefault="000345AF" w:rsidP="000345AF">
      <w:pPr>
        <w:pStyle w:val="0740"/>
        <w:spacing w:before="62" w:after="62"/>
      </w:pPr>
      <w:r w:rsidRPr="00591F3D">
        <w:rPr>
          <w:rFonts w:hint="eastAsia"/>
        </w:rPr>
        <w:t>对比</w:t>
      </w:r>
      <w:r>
        <w:rPr>
          <w:rFonts w:hint="eastAsia"/>
        </w:rPr>
        <w:t>智能门锁</w:t>
      </w:r>
      <w:r w:rsidRPr="00591F3D">
        <w:rPr>
          <w:rFonts w:hint="eastAsia"/>
        </w:rPr>
        <w:t>同类产品现用芯片方案，有如下优势：</w:t>
      </w:r>
    </w:p>
    <w:p w:rsidR="000345AF" w:rsidRPr="00591F3D" w:rsidRDefault="000345AF" w:rsidP="000345AF">
      <w:pPr>
        <w:numPr>
          <w:ilvl w:val="0"/>
          <w:numId w:val="26"/>
        </w:numPr>
        <w:spacing w:before="62" w:after="62"/>
      </w:pPr>
      <w:r w:rsidRPr="00591F3D">
        <w:t>MCU</w:t>
      </w:r>
      <w:r w:rsidRPr="00591F3D">
        <w:rPr>
          <w:rFonts w:hint="eastAsia"/>
        </w:rPr>
        <w:t>资源丰富（</w:t>
      </w:r>
      <w:r>
        <w:t>128K</w:t>
      </w:r>
      <w:r w:rsidRPr="00591F3D">
        <w:t>B Flash</w:t>
      </w:r>
      <w:r w:rsidRPr="00591F3D">
        <w:rPr>
          <w:rFonts w:hint="eastAsia"/>
        </w:rPr>
        <w:t xml:space="preserve"> /</w:t>
      </w:r>
      <w:r w:rsidRPr="00591F3D">
        <w:t xml:space="preserve"> </w:t>
      </w:r>
      <w:r>
        <w:t>16</w:t>
      </w:r>
      <w:r w:rsidRPr="00591F3D">
        <w:rPr>
          <w:rFonts w:hint="eastAsia"/>
        </w:rPr>
        <w:t>K S</w:t>
      </w:r>
      <w:r w:rsidRPr="00591F3D">
        <w:t>RAM</w:t>
      </w:r>
      <w:r w:rsidRPr="00591F3D">
        <w:rPr>
          <w:rFonts w:hint="eastAsia"/>
        </w:rPr>
        <w:t>）、开发更为灵活，超高性价比；</w:t>
      </w:r>
    </w:p>
    <w:p w:rsidR="000345AF" w:rsidRPr="00591F3D" w:rsidRDefault="000345AF" w:rsidP="000345AF">
      <w:pPr>
        <w:numPr>
          <w:ilvl w:val="0"/>
          <w:numId w:val="26"/>
        </w:numPr>
        <w:spacing w:before="62" w:after="62"/>
      </w:pPr>
      <w:r w:rsidRPr="00591F3D">
        <w:rPr>
          <w:rFonts w:hint="eastAsia"/>
        </w:rPr>
        <w:t>完善齐全的</w:t>
      </w:r>
      <w:r w:rsidRPr="00591F3D">
        <w:rPr>
          <w:rFonts w:hint="eastAsia"/>
        </w:rPr>
        <w:t>DEMO</w:t>
      </w:r>
      <w:r w:rsidRPr="00591F3D">
        <w:rPr>
          <w:rFonts w:hint="eastAsia"/>
        </w:rPr>
        <w:t>软件和详尽的技术文档，帮助客户快速完成产品开发；</w:t>
      </w:r>
    </w:p>
    <w:p w:rsidR="000345AF" w:rsidRDefault="000345AF" w:rsidP="000345AF">
      <w:pPr>
        <w:numPr>
          <w:ilvl w:val="0"/>
          <w:numId w:val="26"/>
        </w:numPr>
        <w:spacing w:before="62" w:after="62"/>
      </w:pPr>
      <w:r w:rsidRPr="00591F3D">
        <w:rPr>
          <w:rFonts w:hint="eastAsia"/>
        </w:rPr>
        <w:t>提供</w:t>
      </w:r>
      <w:r w:rsidRPr="00591F3D">
        <w:rPr>
          <w:rFonts w:hint="eastAsia"/>
        </w:rPr>
        <w:t>SPI</w:t>
      </w:r>
      <w:r>
        <w:rPr>
          <w:rFonts w:hint="eastAsia"/>
        </w:rPr>
        <w:t>读卡</w:t>
      </w:r>
      <w:r w:rsidRPr="00591F3D">
        <w:rPr>
          <w:rFonts w:hint="eastAsia"/>
        </w:rPr>
        <w:t>驱动、</w:t>
      </w:r>
      <w:r>
        <w:rPr>
          <w:rFonts w:hint="eastAsia"/>
        </w:rPr>
        <w:t>EEP</w:t>
      </w:r>
      <w:r>
        <w:t>PROM</w:t>
      </w:r>
      <w:r>
        <w:t>驱动</w:t>
      </w:r>
      <w:r>
        <w:rPr>
          <w:rFonts w:hint="eastAsia"/>
        </w:rPr>
        <w:t>、</w:t>
      </w:r>
      <w:r>
        <w:rPr>
          <w:rFonts w:hint="eastAsia"/>
        </w:rPr>
        <w:t>RTC</w:t>
      </w:r>
      <w:r>
        <w:rPr>
          <w:rFonts w:hint="eastAsia"/>
        </w:rPr>
        <w:t>驱动、</w:t>
      </w:r>
      <w:r w:rsidRPr="00591F3D">
        <w:rPr>
          <w:rFonts w:hint="eastAsia"/>
        </w:rPr>
        <w:t>带缓冲区的</w:t>
      </w:r>
      <w:r w:rsidRPr="00591F3D">
        <w:rPr>
          <w:rFonts w:hint="eastAsia"/>
        </w:rPr>
        <w:t>UART</w:t>
      </w:r>
      <w:r w:rsidRPr="00591F3D">
        <w:rPr>
          <w:rFonts w:hint="eastAsia"/>
        </w:rPr>
        <w:t>接口通讯等丰富的组件软件，极大简化客户的开发，更专注于核心应用软件的设计；</w:t>
      </w:r>
    </w:p>
    <w:p w:rsidR="000345AF" w:rsidRPr="00591F3D" w:rsidRDefault="000345AF" w:rsidP="000345AF">
      <w:pPr>
        <w:numPr>
          <w:ilvl w:val="0"/>
          <w:numId w:val="26"/>
        </w:numPr>
        <w:spacing w:before="62" w:after="62"/>
        <w:rPr>
          <w:rFonts w:hint="eastAsia"/>
        </w:rPr>
      </w:pPr>
      <w:r w:rsidRPr="00591F3D">
        <w:rPr>
          <w:rFonts w:hint="eastAsia"/>
        </w:rPr>
        <w:t>采用</w:t>
      </w:r>
      <w:r w:rsidRPr="00591F3D">
        <w:rPr>
          <w:rFonts w:hint="eastAsia"/>
        </w:rPr>
        <w:t>AMetal</w:t>
      </w:r>
      <w:r w:rsidRPr="00591F3D">
        <w:rPr>
          <w:rFonts w:hint="eastAsia"/>
        </w:rPr>
        <w:t>软件架构，真正实现跨平台移植，帮助客户快速完成产品升级换代</w:t>
      </w:r>
      <w:r w:rsidRPr="00591F3D">
        <w:t>。</w:t>
      </w:r>
    </w:p>
    <w:p w:rsidR="000345AF" w:rsidRDefault="000345AF" w:rsidP="000345AF">
      <w:pPr>
        <w:pStyle w:val="30"/>
      </w:pPr>
      <w:bookmarkStart w:id="185" w:name="_Toc534983724"/>
      <w:bookmarkStart w:id="186" w:name="_Toc535172894"/>
      <w:r>
        <w:t>推荐器件</w:t>
      </w:r>
      <w:bookmarkEnd w:id="185"/>
      <w:bookmarkEnd w:id="186"/>
    </w:p>
    <w:p w:rsidR="000345AF" w:rsidRPr="00793445" w:rsidRDefault="000345AF" w:rsidP="000345AF">
      <w:pPr>
        <w:pStyle w:val="0740"/>
        <w:spacing w:before="62" w:after="62"/>
      </w:pPr>
      <w:r w:rsidRPr="00793445">
        <w:rPr>
          <w:rFonts w:hint="eastAsia"/>
        </w:rPr>
        <w:t>ZLG</w:t>
      </w:r>
      <w:r w:rsidRPr="00793445">
        <w:rPr>
          <w:rFonts w:hint="eastAsia"/>
        </w:rPr>
        <w:t>提供智能门锁全套</w:t>
      </w:r>
      <w:r w:rsidRPr="00793445">
        <w:rPr>
          <w:rFonts w:hint="eastAsia"/>
        </w:rPr>
        <w:t>BOM</w:t>
      </w:r>
      <w:r w:rsidRPr="00793445">
        <w:rPr>
          <w:rFonts w:hint="eastAsia"/>
        </w:rPr>
        <w:t>解决方案，全套</w:t>
      </w:r>
      <w:r w:rsidRPr="00793445">
        <w:rPr>
          <w:rFonts w:hint="eastAsia"/>
        </w:rPr>
        <w:t>BOM</w:t>
      </w:r>
      <w:r w:rsidRPr="00793445">
        <w:rPr>
          <w:rFonts w:hint="eastAsia"/>
        </w:rPr>
        <w:t>打包，一站式采购，降低整体成本。主控芯片采用</w:t>
      </w:r>
      <w:r w:rsidRPr="00793445">
        <w:t>NXP</w:t>
      </w:r>
      <w:r w:rsidRPr="00793445">
        <w:t>低功耗芯片</w:t>
      </w:r>
      <w:r w:rsidRPr="00793445">
        <w:rPr>
          <w:rFonts w:hint="eastAsia"/>
        </w:rPr>
        <w:t>KL16</w:t>
      </w:r>
      <w:r w:rsidRPr="00793445">
        <w:t>Z128</w:t>
      </w:r>
      <w:r w:rsidRPr="00793445">
        <w:rPr>
          <w:rFonts w:hint="eastAsia"/>
        </w:rPr>
        <w:t>设计</w:t>
      </w:r>
      <w:r w:rsidRPr="00793445">
        <w:t>，</w:t>
      </w:r>
      <w:r w:rsidRPr="00793445">
        <w:rPr>
          <w:rFonts w:hint="eastAsia"/>
        </w:rPr>
        <w:t>详细器件推荐如</w:t>
      </w:r>
      <w:r w:rsidRPr="00591F3D">
        <w:rPr>
          <w:kern w:val="0"/>
          <w:shd w:val="clear" w:color="auto" w:fill="FFFFFF"/>
        </w:rPr>
        <w:fldChar w:fldCharType="begin"/>
      </w:r>
      <w:r w:rsidRPr="00591F3D">
        <w:rPr>
          <w:kern w:val="0"/>
          <w:shd w:val="clear" w:color="auto" w:fill="FFFFFF"/>
        </w:rPr>
        <w:instrText xml:space="preserve"> </w:instrText>
      </w:r>
      <w:r w:rsidRPr="00591F3D">
        <w:rPr>
          <w:rFonts w:hint="eastAsia"/>
          <w:kern w:val="0"/>
          <w:shd w:val="clear" w:color="auto" w:fill="FFFFFF"/>
        </w:rPr>
        <w:instrText>REF _Ref525027527 \h</w:instrText>
      </w:r>
      <w:r w:rsidRPr="00591F3D">
        <w:rPr>
          <w:kern w:val="0"/>
          <w:shd w:val="clear" w:color="auto" w:fill="FFFFFF"/>
        </w:rPr>
        <w:instrText xml:space="preserve"> </w:instrText>
      </w:r>
      <w:r>
        <w:rPr>
          <w:kern w:val="0"/>
          <w:shd w:val="clear" w:color="auto" w:fill="FFFFFF"/>
        </w:rPr>
        <w:instrText xml:space="preserve"> \* MERGEFORMAT </w:instrText>
      </w:r>
      <w:r w:rsidRPr="00591F3D">
        <w:rPr>
          <w:kern w:val="0"/>
          <w:shd w:val="clear" w:color="auto" w:fill="FFFFFF"/>
        </w:rPr>
      </w:r>
      <w:r w:rsidRPr="00591F3D">
        <w:rPr>
          <w:kern w:val="0"/>
          <w:shd w:val="clear" w:color="auto" w:fill="FFFFFF"/>
        </w:rPr>
        <w:fldChar w:fldCharType="separate"/>
      </w:r>
      <w:r w:rsidRPr="00591F3D">
        <w:rPr>
          <w:rFonts w:hint="eastAsia"/>
        </w:rPr>
        <w:t>表</w:t>
      </w:r>
      <w:r>
        <w:t>1</w:t>
      </w:r>
      <w:r w:rsidRPr="00591F3D">
        <w:t>.</w:t>
      </w:r>
      <w:r>
        <w:t>1</w:t>
      </w:r>
      <w:r w:rsidRPr="00591F3D">
        <w:rPr>
          <w:kern w:val="0"/>
          <w:shd w:val="clear" w:color="auto" w:fill="FFFFFF"/>
        </w:rPr>
        <w:fldChar w:fldCharType="end"/>
      </w:r>
      <w:r w:rsidRPr="00793445">
        <w:rPr>
          <w:rFonts w:hint="eastAsia"/>
        </w:rPr>
        <w:t>所示</w:t>
      </w:r>
      <w:r w:rsidRPr="00793445">
        <w:t>。</w:t>
      </w:r>
    </w:p>
    <w:p w:rsidR="000345AF" w:rsidRPr="00591F3D" w:rsidRDefault="000345AF" w:rsidP="000345AF">
      <w:pPr>
        <w:pStyle w:val="a7"/>
      </w:pPr>
      <w:r w:rsidRPr="00591F3D"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591F3D">
        <w:rPr>
          <w:rFonts w:hint="eastAsia"/>
        </w:rPr>
        <w:t xml:space="preserve">  </w:t>
      </w:r>
      <w:r w:rsidRPr="00591F3D">
        <w:rPr>
          <w:rFonts w:hint="eastAsia"/>
        </w:rPr>
        <w:t>推荐器件</w:t>
      </w:r>
    </w:p>
    <w:tbl>
      <w:tblPr>
        <w:tblW w:w="0" w:type="auto"/>
        <w:tblInd w:w="108" w:type="dxa"/>
        <w:shd w:val="clear" w:color="auto" w:fill="FFFFFF"/>
        <w:tblLayout w:type="fixed"/>
        <w:tblLook w:val="00A0" w:firstRow="1" w:lastRow="0" w:firstColumn="1" w:lastColumn="0" w:noHBand="0" w:noVBand="0"/>
      </w:tblPr>
      <w:tblGrid>
        <w:gridCol w:w="1276"/>
        <w:gridCol w:w="1559"/>
        <w:gridCol w:w="851"/>
        <w:gridCol w:w="4678"/>
      </w:tblGrid>
      <w:tr w:rsidR="000345AF" w:rsidRPr="00591F3D" w:rsidTr="009163D0">
        <w:trPr>
          <w:trHeight w:val="600"/>
        </w:trPr>
        <w:tc>
          <w:tcPr>
            <w:tcW w:w="1276" w:type="dxa"/>
            <w:tcBorders>
              <w:top w:val="thinThickSmallGap" w:sz="2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E6E6E6"/>
            <w:vAlign w:val="center"/>
          </w:tcPr>
          <w:p w:rsidR="000345AF" w:rsidRPr="00922CBF" w:rsidRDefault="000345AF" w:rsidP="009163D0">
            <w:pPr>
              <w:pStyle w:val="ab"/>
            </w:pPr>
            <w:r w:rsidRPr="00591F3D">
              <w:rPr>
                <w:rFonts w:hint="eastAsia"/>
              </w:rPr>
              <w:t>产品名称</w:t>
            </w:r>
          </w:p>
        </w:tc>
        <w:tc>
          <w:tcPr>
            <w:tcW w:w="1559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0345AF" w:rsidRPr="00591F3D" w:rsidRDefault="000345AF" w:rsidP="009163D0">
            <w:pPr>
              <w:pStyle w:val="ab"/>
              <w:rPr>
                <w:szCs w:val="20"/>
              </w:rPr>
            </w:pPr>
            <w:r w:rsidRPr="00922CBF">
              <w:rPr>
                <w:rFonts w:hint="eastAsia"/>
              </w:rPr>
              <w:t>型号</w:t>
            </w:r>
          </w:p>
        </w:tc>
        <w:tc>
          <w:tcPr>
            <w:tcW w:w="851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0345AF" w:rsidRPr="00591F3D" w:rsidRDefault="000345AF" w:rsidP="009163D0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厂家</w:t>
            </w:r>
          </w:p>
        </w:tc>
        <w:tc>
          <w:tcPr>
            <w:tcW w:w="4678" w:type="dxa"/>
            <w:tcBorders>
              <w:top w:val="thinThickSmallGap" w:sz="2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0345AF" w:rsidRPr="00591F3D" w:rsidRDefault="000345AF" w:rsidP="009163D0">
            <w:pPr>
              <w:pStyle w:val="ab"/>
              <w:rPr>
                <w:szCs w:val="20"/>
              </w:rPr>
            </w:pPr>
            <w:r w:rsidRPr="00591F3D">
              <w:rPr>
                <w:rFonts w:hint="eastAsia"/>
              </w:rPr>
              <w:t>器件特点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</w:pPr>
            <w:r w:rsidRPr="00591F3D">
              <w:rPr>
                <w:rFonts w:hint="eastAsia"/>
              </w:rPr>
              <w:t>MCU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</w:pPr>
            <w:r>
              <w:rPr>
                <w:rFonts w:hint="eastAsia"/>
                <w:kern w:val="0"/>
                <w:shd w:val="clear" w:color="auto" w:fill="FFFFFF"/>
              </w:rPr>
              <w:t>KL16</w:t>
            </w:r>
            <w:r>
              <w:rPr>
                <w:kern w:val="0"/>
                <w:shd w:val="clear" w:color="auto" w:fill="FFFFFF"/>
              </w:rPr>
              <w:t>Z128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D1038E" w:rsidRDefault="000345AF" w:rsidP="00D1038E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NXP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jc w:val="both"/>
            </w:pPr>
            <w:r w:rsidRPr="00591F3D">
              <w:rPr>
                <w:rFonts w:hint="eastAsia"/>
              </w:rPr>
              <w:t>Cortex-M0</w:t>
            </w:r>
            <w:r>
              <w:t>+</w:t>
            </w:r>
            <w:r w:rsidRPr="00591F3D">
              <w:t>内核，</w:t>
            </w:r>
            <w:r>
              <w:t>128</w:t>
            </w:r>
            <w:r w:rsidRPr="00591F3D">
              <w:rPr>
                <w:rFonts w:hint="eastAsia"/>
              </w:rPr>
              <w:t xml:space="preserve"> K</w:t>
            </w:r>
            <w:r w:rsidRPr="00591F3D">
              <w:t>B Flash</w:t>
            </w:r>
            <w:r w:rsidRPr="00591F3D">
              <w:rPr>
                <w:rFonts w:hint="eastAsia"/>
              </w:rPr>
              <w:t xml:space="preserve"> /</w:t>
            </w:r>
            <w:r w:rsidRPr="00591F3D">
              <w:t xml:space="preserve"> </w:t>
            </w:r>
            <w:r>
              <w:t>16</w:t>
            </w:r>
            <w:r w:rsidRPr="00591F3D">
              <w:rPr>
                <w:rFonts w:hint="eastAsia"/>
              </w:rPr>
              <w:t>K S</w:t>
            </w:r>
            <w:r w:rsidRPr="00591F3D">
              <w:t>RAM</w:t>
            </w:r>
            <w:r w:rsidRPr="00591F3D">
              <w:t>；</w:t>
            </w:r>
          </w:p>
          <w:p w:rsidR="000345AF" w:rsidRDefault="000345AF" w:rsidP="009163D0">
            <w:pPr>
              <w:pStyle w:val="ad"/>
              <w:jc w:val="both"/>
            </w:pPr>
            <w:r w:rsidRPr="00591F3D">
              <w:rPr>
                <w:rFonts w:hint="eastAsia"/>
              </w:rPr>
              <w:t>运行频率高达</w:t>
            </w:r>
            <w:r w:rsidRPr="00591F3D">
              <w:rPr>
                <w:rFonts w:hint="eastAsia"/>
              </w:rPr>
              <w:t>48MHz</w:t>
            </w:r>
            <w:r w:rsidRPr="00591F3D">
              <w:t>；</w:t>
            </w:r>
          </w:p>
          <w:p w:rsidR="000345AF" w:rsidRDefault="000345AF" w:rsidP="009163D0">
            <w:pPr>
              <w:pStyle w:val="ad"/>
              <w:jc w:val="both"/>
            </w:pPr>
            <w:r>
              <w:rPr>
                <w:rFonts w:hint="eastAsia"/>
              </w:rPr>
              <w:t>支持</w:t>
            </w:r>
            <w:r>
              <w:t>宽电压输入</w:t>
            </w:r>
            <w:r w:rsidRPr="003122A4">
              <w:t>1.71–3.6 V</w:t>
            </w:r>
            <w:r>
              <w:rPr>
                <w:rFonts w:hint="eastAsia"/>
              </w:rPr>
              <w:t>；</w:t>
            </w:r>
          </w:p>
          <w:p w:rsidR="000345AF" w:rsidRPr="00591F3D" w:rsidRDefault="000345AF" w:rsidP="009163D0">
            <w:pPr>
              <w:pStyle w:val="ad"/>
              <w:jc w:val="both"/>
              <w:rPr>
                <w:rFonts w:hint="eastAsia"/>
              </w:rPr>
            </w:pPr>
            <w:r>
              <w:t>低功耗</w:t>
            </w:r>
            <w:r>
              <w:rPr>
                <w:rFonts w:hint="eastAsia"/>
              </w:rPr>
              <w:t>，低功耗停止模式典型电流</w:t>
            </w:r>
            <w:r>
              <w:rPr>
                <w:rFonts w:hint="eastAsia"/>
              </w:rPr>
              <w:t>2.71</w:t>
            </w:r>
            <w:r w:rsidRPr="006439B1">
              <w:rPr>
                <w:rFonts w:hint="eastAsia"/>
              </w:rPr>
              <w:t>µ</w:t>
            </w:r>
            <w:r w:rsidRPr="006439B1">
              <w:t>A</w:t>
            </w:r>
            <w:r>
              <w:rPr>
                <w:rFonts w:hint="eastAsia"/>
              </w:rPr>
              <w:t>；</w:t>
            </w:r>
          </w:p>
          <w:p w:rsidR="000345AF" w:rsidRPr="00591F3D" w:rsidRDefault="000345AF" w:rsidP="009163D0">
            <w:pPr>
              <w:pStyle w:val="ad"/>
              <w:jc w:val="both"/>
            </w:pPr>
            <w:r w:rsidRPr="00591F3D">
              <w:rPr>
                <w:rFonts w:hint="eastAsia"/>
              </w:rPr>
              <w:t>多路</w:t>
            </w:r>
            <w:r w:rsidRPr="00591F3D">
              <w:rPr>
                <w:rFonts w:hint="eastAsia"/>
              </w:rPr>
              <w:t>UART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SPI</w:t>
            </w:r>
            <w:r w:rsidRPr="00591F3D">
              <w:rPr>
                <w:rFonts w:hint="eastAsia"/>
              </w:rPr>
              <w:t>、</w:t>
            </w:r>
            <w:r w:rsidRPr="00591F3D">
              <w:rPr>
                <w:rFonts w:hint="eastAsia"/>
              </w:rPr>
              <w:t>I2C</w:t>
            </w:r>
            <w:r w:rsidRPr="00591F3D">
              <w:rPr>
                <w:rFonts w:hint="eastAsia"/>
              </w:rPr>
              <w:t>等外设接口</w:t>
            </w:r>
            <w:r w:rsidRPr="00591F3D">
              <w:t>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  <w:rPr>
                <w:rFonts w:hint="eastAsia"/>
              </w:rPr>
            </w:pPr>
            <w:r w:rsidRPr="00EE1EE8">
              <w:rPr>
                <w:rFonts w:hint="eastAsia"/>
              </w:rPr>
              <w:t>读卡芯片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FM175</w:t>
            </w:r>
            <w:r>
              <w:t>5</w:t>
            </w:r>
            <w:r w:rsidRPr="00EE1EE8">
              <w:rPr>
                <w:rFonts w:hint="eastAsia"/>
              </w:rPr>
              <w:t>0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</w:pPr>
            <w:r w:rsidRPr="00EE1EE8">
              <w:rPr>
                <w:rFonts w:hint="eastAsia"/>
              </w:rPr>
              <w:t>复旦微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  <w:jc w:val="both"/>
              <w:rPr>
                <w:rFonts w:hint="eastAsia"/>
              </w:rPr>
            </w:pPr>
            <w:r w:rsidRPr="00EE1EE8">
              <w:rPr>
                <w:rFonts w:hint="eastAsia"/>
              </w:rPr>
              <w:t>非接触式读卡、低电压、长距离</w:t>
            </w:r>
            <w:r>
              <w:rPr>
                <w:rFonts w:hint="eastAsia"/>
              </w:rPr>
              <w:t>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</w:pPr>
            <w:r w:rsidRPr="00591F3D">
              <w:rPr>
                <w:rFonts w:hint="eastAsia"/>
              </w:rPr>
              <w:t>LDO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</w:pPr>
            <w:r>
              <w:rPr>
                <w:rFonts w:hint="eastAsia"/>
              </w:rPr>
              <w:t>TJ7333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</w:pPr>
            <w:r>
              <w:t>MPS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jc w:val="both"/>
            </w:pPr>
            <w:r w:rsidRPr="00591F3D">
              <w:rPr>
                <w:rFonts w:hint="eastAsia"/>
              </w:rPr>
              <w:t>成本低、噪音小、静态电流小。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EEPROM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CAT24512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</w:pPr>
            <w:proofErr w:type="gramStart"/>
            <w:r>
              <w:rPr>
                <w:rFonts w:hint="eastAsia"/>
              </w:rPr>
              <w:t>安森美</w:t>
            </w:r>
            <w:proofErr w:type="gramEnd"/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jc w:val="both"/>
              <w:rPr>
                <w:rFonts w:hint="eastAsia"/>
              </w:rPr>
            </w:pPr>
            <w:r w:rsidRPr="00591F3D">
              <w:rPr>
                <w:rFonts w:hint="eastAsia"/>
              </w:rPr>
              <w:t>宽电压输入</w:t>
            </w:r>
            <w:r>
              <w:t>1.7</w:t>
            </w:r>
            <w:r w:rsidRPr="00591F3D">
              <w:rPr>
                <w:rFonts w:hint="eastAsia"/>
              </w:rPr>
              <w:t>~5.5V</w:t>
            </w:r>
            <w:r>
              <w:rPr>
                <w:rFonts w:hint="eastAsia"/>
              </w:rPr>
              <w:t>、低功耗、</w:t>
            </w:r>
            <w:r w:rsidRPr="00591F3D">
              <w:rPr>
                <w:rFonts w:hint="eastAsia"/>
              </w:rPr>
              <w:t>静态电流小</w:t>
            </w:r>
            <w:r>
              <w:rPr>
                <w:rFonts w:hint="eastAsia"/>
              </w:rPr>
              <w:t>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RTC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PCF85063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</w:pPr>
            <w:r>
              <w:rPr>
                <w:rFonts w:hint="eastAsia"/>
              </w:rPr>
              <w:t>NXP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成本低、低功耗、</w:t>
            </w:r>
            <w:r w:rsidRPr="00591F3D">
              <w:rPr>
                <w:rFonts w:hint="eastAsia"/>
              </w:rPr>
              <w:t>静态电流小</w:t>
            </w:r>
            <w:r>
              <w:rPr>
                <w:rFonts w:hint="eastAsia"/>
              </w:rPr>
              <w:t>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rPr>
                <w:rFonts w:hint="eastAsia"/>
              </w:rPr>
            </w:pPr>
            <w:r>
              <w:t>BLE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ZLG52810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Default="000345AF" w:rsidP="009163D0">
            <w:pPr>
              <w:pStyle w:val="ad"/>
            </w:pPr>
            <w:r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591F3D" w:rsidRDefault="000345AF" w:rsidP="009163D0">
            <w:pPr>
              <w:pStyle w:val="ad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成本低、低功耗、静态电流小。</w:t>
            </w:r>
          </w:p>
        </w:tc>
      </w:tr>
      <w:tr w:rsidR="000345AF" w:rsidRPr="00591F3D" w:rsidTr="009163D0">
        <w:trPr>
          <w:trHeight w:val="285"/>
        </w:trPr>
        <w:tc>
          <w:tcPr>
            <w:tcW w:w="1276" w:type="dxa"/>
            <w:tcBorders>
              <w:top w:val="double" w:sz="4" w:space="0" w:color="auto"/>
              <w:left w:val="single" w:sz="4" w:space="0" w:color="auto"/>
              <w:bottom w:val="thickThinSmallGap" w:sz="2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</w:pPr>
            <w:r>
              <w:rPr>
                <w:rFonts w:hint="eastAsia"/>
              </w:rPr>
              <w:t>NB</w:t>
            </w:r>
          </w:p>
        </w:tc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</w:pPr>
            <w:r>
              <w:rPr>
                <w:rFonts w:hint="eastAsia"/>
              </w:rPr>
              <w:t>ZM7100M</w:t>
            </w:r>
          </w:p>
        </w:tc>
        <w:tc>
          <w:tcPr>
            <w:tcW w:w="851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</w:pPr>
            <w:r>
              <w:rPr>
                <w:rFonts w:hint="eastAsia"/>
              </w:rPr>
              <w:t>ZLG</w:t>
            </w:r>
          </w:p>
        </w:tc>
        <w:tc>
          <w:tcPr>
            <w:tcW w:w="4678" w:type="dxa"/>
            <w:tcBorders>
              <w:top w:val="double" w:sz="4" w:space="0" w:color="auto"/>
              <w:left w:val="nil"/>
              <w:bottom w:val="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45AF" w:rsidRPr="00EE1EE8" w:rsidRDefault="000345AF" w:rsidP="009163D0">
            <w:pPr>
              <w:pStyle w:val="ad"/>
              <w:spacing w:before="48" w:after="48"/>
              <w:jc w:val="both"/>
            </w:pPr>
            <w:r w:rsidRPr="00EE1EE8">
              <w:rPr>
                <w:rFonts w:hint="eastAsia"/>
              </w:rPr>
              <w:t>成本低、</w:t>
            </w:r>
            <w:r>
              <w:rPr>
                <w:rFonts w:hint="eastAsia"/>
              </w:rPr>
              <w:t>低功耗</w:t>
            </w:r>
            <w:r w:rsidRPr="00EE1EE8">
              <w:rPr>
                <w:rFonts w:hint="eastAsia"/>
              </w:rPr>
              <w:t>、静态电流小</w:t>
            </w:r>
            <w:r>
              <w:rPr>
                <w:rFonts w:hint="eastAsia"/>
              </w:rPr>
              <w:t>。</w:t>
            </w:r>
          </w:p>
        </w:tc>
      </w:tr>
    </w:tbl>
    <w:p w:rsidR="000345AF" w:rsidRPr="00551547" w:rsidRDefault="000345AF" w:rsidP="000345AF">
      <w:pPr>
        <w:spacing w:before="62" w:after="62"/>
        <w:rPr>
          <w:rFonts w:hint="eastAsia"/>
        </w:rPr>
      </w:pPr>
    </w:p>
    <w:p w:rsidR="000345AF" w:rsidRDefault="000345AF" w:rsidP="000345AF">
      <w:pPr>
        <w:pStyle w:val="20"/>
      </w:pPr>
      <w:bookmarkStart w:id="187" w:name="_Toc534701275"/>
      <w:bookmarkStart w:id="188" w:name="_Toc534983725"/>
      <w:bookmarkStart w:id="189" w:name="_Toc535172895"/>
      <w:r>
        <w:rPr>
          <w:rFonts w:hint="eastAsia"/>
        </w:rPr>
        <w:t>参考</w:t>
      </w:r>
      <w:r>
        <w:t>设计</w:t>
      </w:r>
      <w:bookmarkEnd w:id="187"/>
      <w:bookmarkEnd w:id="188"/>
      <w:bookmarkEnd w:id="189"/>
    </w:p>
    <w:p w:rsidR="000345AF" w:rsidRPr="00E72753" w:rsidRDefault="000345AF" w:rsidP="000345AF">
      <w:pPr>
        <w:pStyle w:val="30"/>
        <w:rPr>
          <w:rFonts w:hint="eastAsia"/>
        </w:rPr>
      </w:pPr>
      <w:bookmarkStart w:id="190" w:name="_Toc534701276"/>
      <w:bookmarkStart w:id="191" w:name="_Toc534983726"/>
      <w:bookmarkStart w:id="192" w:name="_Toc535172896"/>
      <w:r>
        <w:rPr>
          <w:rFonts w:hint="eastAsia"/>
        </w:rPr>
        <w:t>电路</w:t>
      </w:r>
      <w:r>
        <w:t>设计</w:t>
      </w:r>
      <w:bookmarkEnd w:id="190"/>
      <w:bookmarkEnd w:id="191"/>
      <w:bookmarkEnd w:id="192"/>
    </w:p>
    <w:p w:rsidR="000345AF" w:rsidRDefault="000345AF" w:rsidP="000345AF">
      <w:pPr>
        <w:pStyle w:val="30"/>
      </w:pPr>
      <w:bookmarkStart w:id="193" w:name="_Toc534701277"/>
      <w:bookmarkStart w:id="194" w:name="_Toc534983727"/>
      <w:bookmarkStart w:id="195" w:name="_Toc535172897"/>
      <w:r>
        <w:rPr>
          <w:rFonts w:hint="eastAsia"/>
        </w:rPr>
        <w:t>RTC</w:t>
      </w:r>
      <w:bookmarkEnd w:id="193"/>
      <w:r>
        <w:rPr>
          <w:rFonts w:hint="eastAsia"/>
        </w:rPr>
        <w:t>实时时钟</w:t>
      </w:r>
      <w:bookmarkEnd w:id="194"/>
      <w:bookmarkEnd w:id="195"/>
    </w:p>
    <w:p w:rsidR="000345AF" w:rsidRDefault="000345AF" w:rsidP="000345AF">
      <w:pPr>
        <w:pStyle w:val="0740"/>
        <w:spacing w:before="62" w:after="62"/>
      </w:pPr>
      <w:r>
        <w:rPr>
          <w:rFonts w:hint="eastAsia"/>
        </w:rPr>
        <w:t>本智能门锁方案采用</w:t>
      </w:r>
      <w:r>
        <w:rPr>
          <w:rFonts w:hint="eastAsia"/>
        </w:rPr>
        <w:t>NXP</w:t>
      </w:r>
      <w:r>
        <w:rPr>
          <w:rFonts w:hint="eastAsia"/>
        </w:rPr>
        <w:t>半导体公司的</w:t>
      </w:r>
      <w:r>
        <w:rPr>
          <w:rFonts w:hint="eastAsia"/>
        </w:rPr>
        <w:t>PCF85063</w:t>
      </w:r>
      <w:r>
        <w:rPr>
          <w:rFonts w:hint="eastAsia"/>
        </w:rPr>
        <w:t>，是一款低功耗实时时钟芯片，它提供了实时时间的设置与获取、闹钟、可编程时钟输出、中断输出等功能。</w:t>
      </w:r>
    </w:p>
    <w:p w:rsidR="000345AF" w:rsidRDefault="000345AF" w:rsidP="000345AF">
      <w:pPr>
        <w:pStyle w:val="a7"/>
        <w:framePr w:w="3691" w:h="2628" w:hRule="exact" w:hSpace="180" w:wrap="around" w:vAnchor="text" w:hAnchor="page" w:x="6283" w:y="93"/>
        <w:rPr>
          <w:rFonts w:hint="eastAsia"/>
        </w:rPr>
      </w:pPr>
      <w:bookmarkStart w:id="196" w:name="_Ref534725413"/>
      <w:r>
        <w:rPr>
          <w:noProof/>
        </w:rPr>
        <w:lastRenderedPageBreak/>
        <w:drawing>
          <wp:inline distT="0" distB="0" distL="0" distR="0">
            <wp:extent cx="1905000" cy="824230"/>
            <wp:effectExtent l="0" t="0" r="0" b="0"/>
            <wp:docPr id="6" name="图片 6" descr="PCF85063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CF85063电路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AF" w:rsidRPr="00591F3D" w:rsidRDefault="000345AF" w:rsidP="000345AF">
      <w:pPr>
        <w:pStyle w:val="a7"/>
        <w:framePr w:w="3691" w:h="2628" w:hRule="exact" w:hSpace="180" w:wrap="around" w:vAnchor="text" w:hAnchor="page" w:x="6283" w:y="93"/>
        <w:rPr>
          <w:noProof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96"/>
      <w:r>
        <w:t xml:space="preserve">  PCF85063</w:t>
      </w:r>
      <w:r>
        <w:rPr>
          <w:rFonts w:hint="eastAsia"/>
        </w:rPr>
        <w:t>电路</w:t>
      </w:r>
      <w:r>
        <w:rPr>
          <w:noProof/>
        </w:rPr>
        <w:t>原理图</w:t>
      </w:r>
    </w:p>
    <w:p w:rsidR="000345AF" w:rsidRDefault="000345AF" w:rsidP="009163D0">
      <w:pPr>
        <w:pStyle w:val="0740"/>
        <w:spacing w:before="62" w:after="62"/>
        <w:rPr>
          <w:rFonts w:hint="eastAsia"/>
        </w:rPr>
      </w:pPr>
      <w:r>
        <w:rPr>
          <w:rFonts w:hint="eastAsia"/>
        </w:rPr>
        <w:t>PCF85063</w:t>
      </w:r>
      <w:r>
        <w:rPr>
          <w:rFonts w:hint="eastAsia"/>
        </w:rPr>
        <w:t>电路如</w:t>
      </w:r>
      <w:r w:rsidR="009163D0">
        <w:fldChar w:fldCharType="begin"/>
      </w:r>
      <w:r w:rsidR="009163D0">
        <w:instrText xml:space="preserve"> </w:instrText>
      </w:r>
      <w:r w:rsidR="009163D0">
        <w:rPr>
          <w:rFonts w:hint="eastAsia"/>
        </w:rPr>
        <w:instrText>REF _Ref534707393 \h</w:instrText>
      </w:r>
      <w:r w:rsidR="009163D0">
        <w:instrText xml:space="preserve"> </w:instrText>
      </w:r>
      <w:r w:rsidR="009163D0">
        <w:fldChar w:fldCharType="separate"/>
      </w:r>
      <w:r w:rsidR="009163D0">
        <w:rPr>
          <w:rFonts w:hint="eastAsia"/>
        </w:rPr>
        <w:t>图</w:t>
      </w:r>
      <w:r w:rsidR="009163D0">
        <w:rPr>
          <w:noProof/>
        </w:rPr>
        <w:t>4</w:t>
      </w:r>
      <w:r w:rsidR="009163D0">
        <w:t>.</w:t>
      </w:r>
      <w:r w:rsidR="009163D0">
        <w:rPr>
          <w:noProof/>
        </w:rPr>
        <w:t>1</w:t>
      </w:r>
      <w:r w:rsidR="009163D0">
        <w:fldChar w:fldCharType="end"/>
      </w:r>
      <w:r w:rsidR="009163D0"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SCL</w:t>
      </w:r>
      <w:r>
        <w:rPr>
          <w:rFonts w:hint="eastAsia"/>
        </w:rPr>
        <w:t>和</w:t>
      </w:r>
      <w:r>
        <w:rPr>
          <w:rFonts w:hint="eastAsia"/>
        </w:rPr>
        <w:t>SDA</w:t>
      </w:r>
      <w:r>
        <w:rPr>
          <w:rFonts w:hint="eastAsia"/>
        </w:rPr>
        <w:t>为</w:t>
      </w:r>
      <w:r>
        <w:rPr>
          <w:rFonts w:hint="eastAsia"/>
        </w:rPr>
        <w:t>I</w:t>
      </w:r>
      <w:r w:rsidRPr="00E04FF9">
        <w:t>2</w:t>
      </w:r>
      <w:r>
        <w:rPr>
          <w:rFonts w:hint="eastAsia"/>
        </w:rPr>
        <w:t>C</w:t>
      </w:r>
      <w:r>
        <w:rPr>
          <w:rFonts w:hint="eastAsia"/>
        </w:rPr>
        <w:t>接口引脚，</w:t>
      </w:r>
      <w:r>
        <w:rPr>
          <w:rFonts w:hint="eastAsia"/>
        </w:rPr>
        <w:t>VDD</w:t>
      </w:r>
      <w:r>
        <w:rPr>
          <w:rFonts w:hint="eastAsia"/>
        </w:rPr>
        <w:t>和</w:t>
      </w:r>
      <w:r>
        <w:rPr>
          <w:rFonts w:hint="eastAsia"/>
        </w:rPr>
        <w:t>VSS</w:t>
      </w:r>
      <w:r>
        <w:rPr>
          <w:rFonts w:hint="eastAsia"/>
        </w:rPr>
        <w:t>分别为电源和地；</w:t>
      </w:r>
      <w:r>
        <w:rPr>
          <w:rFonts w:hint="eastAsia"/>
        </w:rPr>
        <w:t>OSCI</w:t>
      </w:r>
      <w:r>
        <w:rPr>
          <w:rFonts w:hint="eastAsia"/>
        </w:rPr>
        <w:t>和</w:t>
      </w:r>
      <w:r>
        <w:rPr>
          <w:rFonts w:hint="eastAsia"/>
        </w:rPr>
        <w:t>OSCO</w:t>
      </w:r>
      <w:r>
        <w:rPr>
          <w:rFonts w:hint="eastAsia"/>
        </w:rPr>
        <w:t>为</w:t>
      </w:r>
      <w:r>
        <w:rPr>
          <w:rFonts w:hint="eastAsia"/>
        </w:rPr>
        <w:t>32.768</w:t>
      </w:r>
      <w:r>
        <w:t>KHz</w:t>
      </w:r>
      <w:r>
        <w:t>的晶振连接引脚</w:t>
      </w:r>
      <w:r>
        <w:rPr>
          <w:rFonts w:hint="eastAsia"/>
        </w:rPr>
        <w:t>，</w:t>
      </w:r>
      <w:r>
        <w:t>作为</w:t>
      </w:r>
      <w:r>
        <w:rPr>
          <w:rFonts w:hint="eastAsia"/>
        </w:rPr>
        <w:t>PCF85063</w:t>
      </w:r>
      <w:r>
        <w:rPr>
          <w:rFonts w:hint="eastAsia"/>
        </w:rPr>
        <w:t>的时钟源；</w:t>
      </w:r>
      <w:r>
        <w:rPr>
          <w:rFonts w:hint="eastAsia"/>
        </w:rPr>
        <w:t>CLK</w:t>
      </w:r>
      <w:r>
        <w:t>OUT</w:t>
      </w:r>
      <w:r>
        <w:t>为时钟信号输出引脚</w:t>
      </w:r>
      <w:r>
        <w:rPr>
          <w:rFonts w:hint="eastAsia"/>
        </w:rPr>
        <w:t>，</w:t>
      </w:r>
      <w:r>
        <w:t>供外部电路使用</w:t>
      </w:r>
      <w:r>
        <w:rPr>
          <w:rFonts w:hint="eastAsia"/>
        </w:rPr>
        <w:t>；</w:t>
      </w:r>
      <w:r>
        <w:rPr>
          <w:rFonts w:hint="eastAsia"/>
        </w:rPr>
        <w:t>INT</w:t>
      </w:r>
      <w:r>
        <w:rPr>
          <w:rFonts w:hint="eastAsia"/>
        </w:rPr>
        <w:t>为中断引脚，主要用于定时、闹钟等功能。</w:t>
      </w:r>
      <w:r>
        <w:rPr>
          <w:rFonts w:hint="eastAsia"/>
        </w:rPr>
        <w:t>PCF85063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rPr>
          <w:rFonts w:hint="eastAsia"/>
        </w:rPr>
        <w:t>I</w:t>
      </w:r>
      <w:r w:rsidRPr="00E04FF9">
        <w:t>2</w:t>
      </w:r>
      <w:r>
        <w:rPr>
          <w:rFonts w:hint="eastAsia"/>
        </w:rPr>
        <w:t>C</w:t>
      </w:r>
      <w:r>
        <w:rPr>
          <w:rFonts w:hint="eastAsia"/>
        </w:rPr>
        <w:t>从机地址为</w:t>
      </w:r>
      <w:r>
        <w:rPr>
          <w:rFonts w:hint="eastAsia"/>
        </w:rPr>
        <w:t>0x</w:t>
      </w:r>
      <w:r>
        <w:t>51</w:t>
      </w:r>
      <w:r>
        <w:rPr>
          <w:rFonts w:hint="eastAsia"/>
        </w:rPr>
        <w:t>。</w:t>
      </w:r>
    </w:p>
    <w:p w:rsidR="000345AF" w:rsidRDefault="000345AF" w:rsidP="000345AF">
      <w:pPr>
        <w:spacing w:before="62" w:after="62"/>
        <w:ind w:firstLine="420"/>
      </w:pPr>
      <w:r w:rsidRPr="00591F3D">
        <w:rPr>
          <w:rFonts w:hint="eastAsia"/>
        </w:rPr>
        <w:t>AMetal</w:t>
      </w:r>
      <w:r w:rsidRPr="00591F3D">
        <w:rPr>
          <w:rFonts w:hint="eastAsia"/>
          <w:lang w:val="de-DE"/>
        </w:rPr>
        <w:t>提供了</w:t>
      </w:r>
      <w:r>
        <w:rPr>
          <w:rFonts w:hint="eastAsia"/>
        </w:rPr>
        <w:t>PCF85063</w:t>
      </w:r>
      <w:r>
        <w:rPr>
          <w:rFonts w:hint="eastAsia"/>
        </w:rPr>
        <w:t>组件及</w:t>
      </w:r>
      <w:r>
        <w:rPr>
          <w:rFonts w:hint="eastAsia"/>
        </w:rPr>
        <w:t>RTC</w:t>
      </w:r>
      <w:r>
        <w:rPr>
          <w:rFonts w:hint="eastAsia"/>
        </w:rPr>
        <w:t>通用接口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PCF85063</w:t>
      </w:r>
      <w:r>
        <w:rPr>
          <w:rFonts w:hint="eastAsia"/>
          <w:lang w:val="de-DE"/>
        </w:rPr>
        <w:t>初始化完成后，即可调用通用接口设置时间和获取时间</w:t>
      </w:r>
      <w:r>
        <w:rPr>
          <w:rFonts w:hint="eastAsia"/>
        </w:rPr>
        <w:t>，其接口函数详见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_Ref534730903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。</w:t>
      </w:r>
    </w:p>
    <w:p w:rsidR="000345AF" w:rsidRPr="00623D7E" w:rsidRDefault="000345AF" w:rsidP="000345AF">
      <w:pPr>
        <w:pStyle w:val="a7"/>
        <w:rPr>
          <w:rFonts w:hint="eastAsia"/>
        </w:rPr>
      </w:pPr>
      <w:bookmarkStart w:id="197" w:name="_Ref534730903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97"/>
      <w:r>
        <w:t xml:space="preserve">  RTC</w:t>
      </w:r>
      <w:r>
        <w:t>接口函数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4"/>
        <w:gridCol w:w="940"/>
      </w:tblGrid>
      <w:tr w:rsidR="000345AF" w:rsidRPr="00591F3D" w:rsidTr="009163D0">
        <w:trPr>
          <w:jc w:val="center"/>
        </w:trPr>
        <w:tc>
          <w:tcPr>
            <w:tcW w:w="4394" w:type="dxa"/>
            <w:tcBorders>
              <w:top w:val="thinThickSmallGap" w:sz="24" w:space="0" w:color="auto"/>
              <w:left w:val="single" w:sz="6" w:space="0" w:color="000000"/>
              <w:bottom w:val="double" w:sz="4" w:space="0" w:color="auto"/>
              <w:right w:val="double" w:sz="4" w:space="0" w:color="auto"/>
            </w:tcBorders>
            <w:shd w:val="pct10" w:color="auto" w:fill="auto"/>
          </w:tcPr>
          <w:p w:rsidR="000345AF" w:rsidRPr="00591F3D" w:rsidRDefault="000345AF" w:rsidP="009163D0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函数原型</w:t>
            </w:r>
          </w:p>
        </w:tc>
        <w:tc>
          <w:tcPr>
            <w:tcW w:w="940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single" w:sz="6" w:space="0" w:color="000000"/>
            </w:tcBorders>
            <w:shd w:val="pct10" w:color="auto" w:fill="auto"/>
          </w:tcPr>
          <w:p w:rsidR="000345AF" w:rsidRPr="00591F3D" w:rsidRDefault="000345AF" w:rsidP="009163D0">
            <w:pPr>
              <w:pStyle w:val="ab"/>
              <w:spacing w:before="62" w:after="62"/>
            </w:pPr>
            <w:r w:rsidRPr="00591F3D">
              <w:rPr>
                <w:rFonts w:hint="eastAsia"/>
              </w:rPr>
              <w:t>功能简介</w:t>
            </w:r>
          </w:p>
        </w:tc>
      </w:tr>
      <w:tr w:rsidR="000345AF" w:rsidRPr="00591F3D" w:rsidTr="009163D0">
        <w:trPr>
          <w:jc w:val="center"/>
        </w:trPr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0345AF" w:rsidRPr="00591F3D" w:rsidRDefault="000345AF" w:rsidP="009163D0">
            <w:pPr>
              <w:pStyle w:val="ad"/>
              <w:jc w:val="left"/>
              <w:rPr>
                <w:rFonts w:hint="eastAsia"/>
              </w:rPr>
            </w:pPr>
            <w:r>
              <w:t xml:space="preserve">am_rtc_handle_t </w:t>
            </w:r>
            <w:r w:rsidRPr="00AF73BB">
              <w:t>am_microport_rtc_std_inst_init</w:t>
            </w:r>
            <w:r w:rsidRPr="00993D65">
              <w:t xml:space="preserve"> (void)</w:t>
            </w:r>
            <w:r>
              <w:t>;</w:t>
            </w:r>
          </w:p>
        </w:tc>
        <w:tc>
          <w:tcPr>
            <w:tcW w:w="940" w:type="dxa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0345AF" w:rsidRPr="00591F3D" w:rsidRDefault="000345AF" w:rsidP="009163D0">
            <w:pPr>
              <w:pStyle w:val="ad"/>
              <w:spacing w:before="62" w:after="62"/>
            </w:pPr>
            <w:r>
              <w:rPr>
                <w:rFonts w:hint="eastAsia"/>
              </w:rPr>
              <w:t>初始化</w:t>
            </w:r>
          </w:p>
        </w:tc>
      </w:tr>
      <w:tr w:rsidR="000345AF" w:rsidRPr="00591F3D" w:rsidTr="009163D0">
        <w:trPr>
          <w:jc w:val="center"/>
        </w:trPr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double" w:sz="4" w:space="0" w:color="auto"/>
            </w:tcBorders>
          </w:tcPr>
          <w:p w:rsidR="000345AF" w:rsidRDefault="000345AF" w:rsidP="009163D0">
            <w:pPr>
              <w:pStyle w:val="ad"/>
              <w:jc w:val="left"/>
            </w:pPr>
            <w:r>
              <w:t>am_static_inline</w:t>
            </w:r>
            <w:r>
              <w:rPr>
                <w:rFonts w:hint="eastAsia"/>
              </w:rPr>
              <w:t xml:space="preserve"> </w:t>
            </w:r>
            <w:r>
              <w:t>int am_rtc_time_set (</w:t>
            </w:r>
          </w:p>
          <w:p w:rsidR="000345AF" w:rsidRDefault="000345AF" w:rsidP="009163D0">
            <w:pPr>
              <w:pStyle w:val="ad"/>
              <w:jc w:val="left"/>
            </w:pPr>
            <w:r>
              <w:t xml:space="preserve">    am_rtc_handle_t  handle,</w:t>
            </w:r>
          </w:p>
          <w:p w:rsidR="000345AF" w:rsidRPr="00591F3D" w:rsidRDefault="000345AF" w:rsidP="009163D0">
            <w:pPr>
              <w:pStyle w:val="ad"/>
              <w:jc w:val="left"/>
              <w:rPr>
                <w:rFonts w:hint="eastAsia"/>
              </w:rPr>
            </w:pPr>
            <w:r>
              <w:t xml:space="preserve">    am_tm_t        *p_tm)</w:t>
            </w:r>
            <w:r>
              <w:rPr>
                <w:rFonts w:hint="eastAsia"/>
              </w:rPr>
              <w:t>;</w:t>
            </w:r>
          </w:p>
        </w:tc>
        <w:tc>
          <w:tcPr>
            <w:tcW w:w="940" w:type="dxa"/>
            <w:tcBorders>
              <w:top w:val="single" w:sz="6" w:space="0" w:color="000000"/>
              <w:left w:val="double" w:sz="4" w:space="0" w:color="auto"/>
              <w:bottom w:val="single" w:sz="4" w:space="0" w:color="000000"/>
              <w:right w:val="single" w:sz="6" w:space="0" w:color="000000"/>
            </w:tcBorders>
            <w:vAlign w:val="center"/>
          </w:tcPr>
          <w:p w:rsidR="000345AF" w:rsidRPr="00591F3D" w:rsidRDefault="000345AF" w:rsidP="009163D0">
            <w:pPr>
              <w:pStyle w:val="ad"/>
              <w:spacing w:before="62" w:after="62"/>
            </w:pPr>
            <w:r>
              <w:rPr>
                <w:rFonts w:hint="eastAsia"/>
              </w:rPr>
              <w:t>设置时间</w:t>
            </w:r>
          </w:p>
        </w:tc>
      </w:tr>
      <w:tr w:rsidR="000345AF" w:rsidRPr="00591F3D" w:rsidTr="009163D0">
        <w:trPr>
          <w:jc w:val="center"/>
        </w:trPr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thickThinSmallGap" w:sz="24" w:space="0" w:color="auto"/>
              <w:right w:val="double" w:sz="4" w:space="0" w:color="auto"/>
            </w:tcBorders>
          </w:tcPr>
          <w:p w:rsidR="000345AF" w:rsidRDefault="000345AF" w:rsidP="009163D0">
            <w:pPr>
              <w:pStyle w:val="ad"/>
              <w:jc w:val="left"/>
            </w:pPr>
            <w:r w:rsidRPr="00CF3CB6">
              <w:t xml:space="preserve">am_static_inline </w:t>
            </w:r>
            <w:r>
              <w:t xml:space="preserve">int </w:t>
            </w:r>
            <w:r w:rsidRPr="00CF3CB6">
              <w:t>am_rtc_time_get(</w:t>
            </w:r>
          </w:p>
          <w:p w:rsidR="000345AF" w:rsidRDefault="000345AF" w:rsidP="009163D0">
            <w:pPr>
              <w:pStyle w:val="ad"/>
              <w:jc w:val="left"/>
            </w:pPr>
            <w:r>
              <w:t xml:space="preserve">    </w:t>
            </w:r>
            <w:r w:rsidRPr="00CF3CB6">
              <w:t xml:space="preserve">am_rtc_handle_t </w:t>
            </w:r>
            <w:r>
              <w:t xml:space="preserve"> handle,</w:t>
            </w:r>
          </w:p>
          <w:p w:rsidR="000345AF" w:rsidRPr="00591F3D" w:rsidRDefault="000345AF" w:rsidP="009163D0">
            <w:pPr>
              <w:pStyle w:val="ad"/>
              <w:jc w:val="left"/>
              <w:rPr>
                <w:rFonts w:hint="eastAsia"/>
                <w:lang w:val="de-DE"/>
              </w:rPr>
            </w:pPr>
            <w:r>
              <w:t xml:space="preserve">    </w:t>
            </w:r>
            <w:r w:rsidRPr="00CF3CB6">
              <w:t xml:space="preserve">am_tm_t </w:t>
            </w:r>
            <w:r>
              <w:t xml:space="preserve">       </w:t>
            </w:r>
            <w:r w:rsidRPr="00CF3CB6">
              <w:t>*p_tm)</w:t>
            </w:r>
            <w:r>
              <w:rPr>
                <w:rFonts w:hint="eastAsia"/>
              </w:rPr>
              <w:t>;</w:t>
            </w:r>
          </w:p>
        </w:tc>
        <w:tc>
          <w:tcPr>
            <w:tcW w:w="940" w:type="dxa"/>
            <w:tcBorders>
              <w:top w:val="single" w:sz="6" w:space="0" w:color="000000"/>
              <w:left w:val="double" w:sz="4" w:space="0" w:color="auto"/>
              <w:bottom w:val="thickThinSmallGap" w:sz="24" w:space="0" w:color="auto"/>
              <w:right w:val="single" w:sz="6" w:space="0" w:color="000000"/>
            </w:tcBorders>
            <w:vAlign w:val="center"/>
          </w:tcPr>
          <w:p w:rsidR="000345AF" w:rsidRPr="00591F3D" w:rsidRDefault="000345AF" w:rsidP="009163D0">
            <w:pPr>
              <w:pStyle w:val="ad"/>
              <w:spacing w:before="62" w:after="62"/>
            </w:pPr>
            <w:r>
              <w:t>获取时间</w:t>
            </w:r>
          </w:p>
        </w:tc>
      </w:tr>
    </w:tbl>
    <w:p w:rsidR="000345AF" w:rsidRDefault="000345AF" w:rsidP="000345AF">
      <w:pPr>
        <w:spacing w:before="62" w:after="62"/>
        <w:ind w:firstLine="420"/>
        <w:rPr>
          <w:rFonts w:hint="eastAsia"/>
        </w:rPr>
      </w:pPr>
    </w:p>
    <w:p w:rsidR="000345AF" w:rsidRPr="00D17839" w:rsidRDefault="000345AF" w:rsidP="000345AF">
      <w:pPr>
        <w:pStyle w:val="40"/>
      </w:pPr>
      <w:r w:rsidRPr="00D17839">
        <w:rPr>
          <w:rFonts w:hint="eastAsia"/>
        </w:rPr>
        <w:t>初始化</w:t>
      </w:r>
    </w:p>
    <w:p w:rsidR="000345AF" w:rsidRPr="00E04FF9" w:rsidRDefault="000345AF" w:rsidP="000345AF">
      <w:pPr>
        <w:pStyle w:val="0740"/>
        <w:spacing w:before="62" w:after="62"/>
      </w:pPr>
      <w:r w:rsidRPr="00E04FF9">
        <w:rPr>
          <w:rFonts w:hint="eastAsia"/>
        </w:rPr>
        <w:t>在使用</w:t>
      </w:r>
      <w:r w:rsidRPr="00E04FF9">
        <w:rPr>
          <w:rFonts w:hint="eastAsia"/>
        </w:rPr>
        <w:t>PCF85063</w:t>
      </w:r>
      <w:r w:rsidRPr="00E04FF9">
        <w:rPr>
          <w:rFonts w:hint="eastAsia"/>
        </w:rPr>
        <w:t>前，必须调用初始化函数完成</w:t>
      </w:r>
      <w:r w:rsidRPr="00E04FF9">
        <w:rPr>
          <w:rFonts w:hint="eastAsia"/>
        </w:rPr>
        <w:t>PCF85063</w:t>
      </w:r>
      <w:r w:rsidRPr="00E04FF9">
        <w:rPr>
          <w:rFonts w:hint="eastAsia"/>
        </w:rPr>
        <w:t>的初始化操作，以获取对应的操作句柄，进而才能使用</w:t>
      </w:r>
      <w:r w:rsidRPr="00E04FF9">
        <w:rPr>
          <w:rFonts w:hint="eastAsia"/>
        </w:rPr>
        <w:t>PCF85063</w:t>
      </w:r>
      <w:r w:rsidRPr="00E04FF9">
        <w:rPr>
          <w:rFonts w:hint="eastAsia"/>
        </w:rPr>
        <w:t>的各种功能。</w:t>
      </w:r>
      <w:r w:rsidRPr="00E04FF9">
        <w:rPr>
          <w:rFonts w:hint="eastAsia"/>
        </w:rPr>
        <w:t>PCF85063</w:t>
      </w:r>
      <w:r w:rsidRPr="00E04FF9">
        <w:rPr>
          <w:rFonts w:hint="eastAsia"/>
        </w:rPr>
        <w:t>的实例初始化函数原型（</w:t>
      </w:r>
      <w:r w:rsidRPr="00E04FF9">
        <w:t>am_hwconf_microport_rtc.h</w:t>
      </w:r>
      <w:r w:rsidRPr="00E04FF9">
        <w:rPr>
          <w:rFonts w:hint="eastAsia"/>
        </w:rPr>
        <w:t>）为：</w:t>
      </w:r>
    </w:p>
    <w:p w:rsidR="000345AF" w:rsidRDefault="000345AF" w:rsidP="000345AF">
      <w:pPr>
        <w:pStyle w:val="a5"/>
      </w:pPr>
      <w:r w:rsidRPr="003337F8">
        <w:t>am_rtc_handle_t am_microport_rtc_std_inst_init (void)</w:t>
      </w:r>
      <w:r>
        <w:t>;</w:t>
      </w:r>
      <w:bookmarkStart w:id="198" w:name="_GoBack"/>
      <w:bookmarkEnd w:id="198"/>
    </w:p>
    <w:p w:rsidR="000345AF" w:rsidRDefault="000345AF" w:rsidP="000345AF">
      <w:pPr>
        <w:pStyle w:val="0740"/>
        <w:spacing w:before="62" w:after="62"/>
      </w:pPr>
      <w:r>
        <w:rPr>
          <w:rFonts w:hint="eastAsia"/>
        </w:rPr>
        <w:t>使用无参数的</w:t>
      </w:r>
      <w:r>
        <w:rPr>
          <w:rFonts w:hint="eastAsia"/>
        </w:rPr>
        <w:t>PCF85063</w:t>
      </w:r>
      <w:r>
        <w:rPr>
          <w:rFonts w:hint="eastAsia"/>
        </w:rPr>
        <w:t>实例初始化函数，即可获取</w:t>
      </w:r>
      <w:r>
        <w:rPr>
          <w:rFonts w:hint="eastAsia"/>
        </w:rPr>
        <w:t>RTC</w:t>
      </w:r>
      <w:r>
        <w:rPr>
          <w:rFonts w:hint="eastAsia"/>
        </w:rPr>
        <w:t>实例句柄，进而通过</w:t>
      </w:r>
      <w:r>
        <w:rPr>
          <w:rFonts w:hint="eastAsia"/>
        </w:rPr>
        <w:t>RTC</w:t>
      </w:r>
      <w:r>
        <w:rPr>
          <w:rFonts w:hint="eastAsia"/>
        </w:rPr>
        <w:t>通用接口使用</w:t>
      </w:r>
      <w:r>
        <w:rPr>
          <w:rFonts w:hint="eastAsia"/>
        </w:rPr>
        <w:t>PCF85063</w:t>
      </w:r>
      <w:r>
        <w:rPr>
          <w:rFonts w:hint="eastAsia"/>
        </w:rPr>
        <w:t>的各种功能。</w:t>
      </w:r>
    </w:p>
    <w:p w:rsidR="000345AF" w:rsidRDefault="000345AF" w:rsidP="000345AF">
      <w:pPr>
        <w:pStyle w:val="40"/>
      </w:pPr>
      <w:r w:rsidRPr="00116199">
        <w:rPr>
          <w:rFonts w:hint="eastAsia"/>
        </w:rPr>
        <w:t>设置时间</w:t>
      </w:r>
    </w:p>
    <w:p w:rsidR="000345AF" w:rsidRDefault="000345AF" w:rsidP="000345AF">
      <w:pPr>
        <w:pStyle w:val="0740"/>
        <w:spacing w:before="62" w:after="62"/>
      </w:pPr>
      <w:r>
        <w:rPr>
          <w:rFonts w:hint="eastAsia"/>
        </w:rPr>
        <w:t>该函数意在设置</w:t>
      </w:r>
      <w:r>
        <w:rPr>
          <w:rFonts w:hint="eastAsia"/>
        </w:rPr>
        <w:t>RTC</w:t>
      </w:r>
      <w:r>
        <w:rPr>
          <w:rFonts w:hint="eastAsia"/>
        </w:rPr>
        <w:t>的当前时间，其函数原型为：</w:t>
      </w:r>
    </w:p>
    <w:p w:rsidR="000345AF" w:rsidRDefault="000345AF" w:rsidP="000345AF">
      <w:pPr>
        <w:pStyle w:val="a5"/>
      </w:pPr>
      <w:r>
        <w:t>am_static_inline</w:t>
      </w:r>
      <w:r>
        <w:rPr>
          <w:rFonts w:hint="eastAsia"/>
        </w:rPr>
        <w:t xml:space="preserve"> </w:t>
      </w:r>
      <w:r>
        <w:t>int am_rtc_time_set (am_rtc_handle_t handle, am_tm_t *p_tm);</w:t>
      </w:r>
    </w:p>
    <w:p w:rsidR="000345AF" w:rsidRDefault="000345AF" w:rsidP="000345AF">
      <w:pPr>
        <w:pStyle w:val="0740"/>
        <w:spacing w:before="62" w:after="62"/>
      </w:pPr>
      <w:r>
        <w:rPr>
          <w:lang w:val="de-DE"/>
        </w:rPr>
        <w:t>其中</w:t>
      </w:r>
      <w:r>
        <w:rPr>
          <w:rFonts w:hint="eastAsia"/>
          <w:lang w:val="de-DE"/>
        </w:rPr>
        <w:t>，</w:t>
      </w:r>
      <w:r>
        <w:t>handle</w:t>
      </w:r>
      <w:r>
        <w:t>为</w:t>
      </w:r>
      <w:r>
        <w:rPr>
          <w:rFonts w:hint="eastAsia"/>
        </w:rPr>
        <w:t>PCF85063</w:t>
      </w:r>
      <w:r>
        <w:rPr>
          <w:rFonts w:hint="eastAsia"/>
        </w:rPr>
        <w:t>的</w:t>
      </w:r>
      <w:r>
        <w:t>实例句柄</w:t>
      </w:r>
      <w:r>
        <w:rPr>
          <w:rFonts w:hint="eastAsia"/>
        </w:rPr>
        <w:t>，</w:t>
      </w:r>
      <w:r>
        <w:t>p_tm</w:t>
      </w:r>
      <w:r>
        <w:t>为</w:t>
      </w:r>
      <w:proofErr w:type="gramStart"/>
      <w:r>
        <w:t>待设置</w:t>
      </w:r>
      <w:proofErr w:type="gramEnd"/>
      <w:r>
        <w:t>的时间值的指针</w:t>
      </w:r>
      <w:r>
        <w:rPr>
          <w:rFonts w:hint="eastAsia"/>
        </w:rPr>
        <w:t>。返回</w:t>
      </w:r>
      <w:r>
        <w:rPr>
          <w:rFonts w:hint="eastAsia"/>
        </w:rPr>
        <w:t>AM_OK</w:t>
      </w:r>
      <w:r>
        <w:rPr>
          <w:rFonts w:hint="eastAsia"/>
        </w:rPr>
        <w:t>，表示设置成功，反之失败。其类型</w:t>
      </w:r>
      <w:r>
        <w:t>am_tm_t</w:t>
      </w:r>
      <w:r>
        <w:t>是在</w:t>
      </w:r>
      <w:r w:rsidRPr="00430021">
        <w:rPr>
          <w:szCs w:val="21"/>
        </w:rPr>
        <w:t>am_time.h</w:t>
      </w:r>
      <w:r>
        <w:t>中定义的细分时间的结构体类型</w:t>
      </w:r>
      <w:r>
        <w:rPr>
          <w:rFonts w:hint="eastAsia"/>
        </w:rPr>
        <w:t>，</w:t>
      </w:r>
      <w:r>
        <w:t>用于表示年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时</w:t>
      </w:r>
      <w:r>
        <w:rPr>
          <w:rFonts w:hint="eastAsia"/>
        </w:rPr>
        <w:t>/</w:t>
      </w:r>
      <w:r>
        <w:rPr>
          <w:rFonts w:hint="eastAsia"/>
        </w:rPr>
        <w:t>分</w:t>
      </w:r>
      <w:r>
        <w:rPr>
          <w:rFonts w:hint="eastAsia"/>
        </w:rPr>
        <w:t>/</w:t>
      </w:r>
      <w:r>
        <w:rPr>
          <w:rFonts w:hint="eastAsia"/>
        </w:rPr>
        <w:t>秒等信息，结构体原型为：</w:t>
      </w:r>
    </w:p>
    <w:p w:rsidR="000345AF" w:rsidRPr="00EF4EB9" w:rsidRDefault="000345AF" w:rsidP="000345AF">
      <w:pPr>
        <w:pStyle w:val="a5"/>
      </w:pPr>
      <w:r w:rsidRPr="00EF4EB9">
        <w:t>typedef struct am_tm {</w:t>
      </w:r>
    </w:p>
    <w:p w:rsidR="000345AF" w:rsidRPr="00EF4EB9" w:rsidRDefault="000345AF" w:rsidP="009A1D82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right" w:pos="8312"/>
        </w:tabs>
        <w:rPr>
          <w:rFonts w:hint="eastAsia"/>
        </w:rPr>
      </w:pPr>
      <w:r w:rsidRPr="00EF4EB9">
        <w:t xml:space="preserve">  </w:t>
      </w:r>
      <w:r>
        <w:t xml:space="preserve">  </w:t>
      </w:r>
      <w:r w:rsidRPr="00EF4EB9">
        <w:t xml:space="preserve">int tm_sec;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秒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~</w:t>
      </w:r>
      <w:r>
        <w:t xml:space="preserve"> 59</w:t>
      </w:r>
      <w:r w:rsidR="009A1D82">
        <w:tab/>
      </w:r>
    </w:p>
    <w:p w:rsidR="000345AF" w:rsidRPr="00EF4EB9" w:rsidRDefault="000345AF" w:rsidP="000345AF">
      <w:pPr>
        <w:pStyle w:val="a5"/>
      </w:pPr>
      <w:r w:rsidRPr="00EF4EB9">
        <w:t xml:space="preserve">    int tm_min;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分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~</w:t>
      </w:r>
      <w:r>
        <w:t xml:space="preserve"> 59</w:t>
      </w:r>
    </w:p>
    <w:p w:rsidR="000345AF" w:rsidRPr="00EF4EB9" w:rsidRDefault="000345AF" w:rsidP="000345AF">
      <w:pPr>
        <w:pStyle w:val="a5"/>
      </w:pPr>
      <w:r w:rsidRPr="00EF4EB9">
        <w:t xml:space="preserve">    int tm_hour;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小时</w:t>
      </w:r>
      <w:r>
        <w:rPr>
          <w:rFonts w:hint="eastAsia"/>
        </w:rPr>
        <w:t>，</w:t>
      </w:r>
      <w:r>
        <w:rPr>
          <w:rFonts w:hint="eastAsia"/>
        </w:rPr>
        <w:t xml:space="preserve"> 0 ~</w:t>
      </w:r>
      <w:r>
        <w:t xml:space="preserve"> 23</w:t>
      </w:r>
    </w:p>
    <w:p w:rsidR="000345AF" w:rsidRPr="00EF4EB9" w:rsidRDefault="000345AF" w:rsidP="000345AF">
      <w:pPr>
        <w:pStyle w:val="a5"/>
      </w:pPr>
      <w:r w:rsidRPr="00EF4EB9">
        <w:t xml:space="preserve">    int tm_mday;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日期</w:t>
      </w:r>
      <w:r>
        <w:rPr>
          <w:rFonts w:hint="eastAsia"/>
        </w:rPr>
        <w:t>，</w:t>
      </w:r>
      <w:r>
        <w:rPr>
          <w:rFonts w:hint="eastAsia"/>
        </w:rPr>
        <w:t xml:space="preserve"> 1 ~</w:t>
      </w:r>
      <w:r>
        <w:t xml:space="preserve"> 31</w:t>
      </w:r>
    </w:p>
    <w:p w:rsidR="000345AF" w:rsidRPr="00EF4EB9" w:rsidRDefault="000345AF" w:rsidP="000345AF">
      <w:pPr>
        <w:pStyle w:val="a5"/>
      </w:pPr>
      <w:r w:rsidRPr="00EF4EB9">
        <w:t xml:space="preserve">    int tm_mon;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月份</w:t>
      </w:r>
      <w:r>
        <w:rPr>
          <w:rFonts w:hint="eastAsia"/>
        </w:rPr>
        <w:t>，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~</w:t>
      </w:r>
      <w:r>
        <w:t xml:space="preserve"> 12</w:t>
      </w:r>
    </w:p>
    <w:p w:rsidR="000345AF" w:rsidRPr="00EF4EB9" w:rsidRDefault="000345AF" w:rsidP="000345AF">
      <w:pPr>
        <w:pStyle w:val="a5"/>
      </w:pPr>
      <w:r w:rsidRPr="00EF4EB9">
        <w:t xml:space="preserve">    int tm_year;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年</w:t>
      </w:r>
    </w:p>
    <w:p w:rsidR="000345AF" w:rsidRPr="00EF4EB9" w:rsidRDefault="000345AF" w:rsidP="000345AF">
      <w:pPr>
        <w:pStyle w:val="a5"/>
      </w:pPr>
      <w:r w:rsidRPr="00EF4EB9">
        <w:lastRenderedPageBreak/>
        <w:t xml:space="preserve">    int tm_wday;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星期</w:t>
      </w:r>
    </w:p>
    <w:p w:rsidR="000345AF" w:rsidRPr="00EF4EB9" w:rsidRDefault="000345AF" w:rsidP="000345AF">
      <w:pPr>
        <w:pStyle w:val="a5"/>
      </w:pPr>
      <w:r w:rsidRPr="00EF4EB9">
        <w:t xml:space="preserve">    int tm_yday;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天数</w:t>
      </w:r>
    </w:p>
    <w:p w:rsidR="000345AF" w:rsidRPr="00EF4EB9" w:rsidRDefault="000345AF" w:rsidP="000345AF">
      <w:pPr>
        <w:pStyle w:val="a5"/>
      </w:pPr>
      <w:r w:rsidRPr="00EF4EB9">
        <w:t xml:space="preserve">    int tm_isdst;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t>夏令时</w:t>
      </w:r>
    </w:p>
    <w:p w:rsidR="000345AF" w:rsidRDefault="000345AF" w:rsidP="000345AF">
      <w:pPr>
        <w:pStyle w:val="a5"/>
      </w:pPr>
      <w:r w:rsidRPr="00EF4EB9">
        <w:t>} am_tm_t;</w:t>
      </w:r>
    </w:p>
    <w:p w:rsidR="000345AF" w:rsidRDefault="000345AF" w:rsidP="000345AF">
      <w:pPr>
        <w:pStyle w:val="0740"/>
        <w:spacing w:before="62" w:after="62"/>
        <w:rPr>
          <w:lang w:val="de-DE"/>
        </w:rPr>
      </w:pPr>
      <w:r w:rsidRPr="007204E6">
        <w:rPr>
          <w:rFonts w:hint="eastAsia"/>
          <w:lang w:val="de-DE"/>
        </w:rPr>
        <w:t>其中，</w:t>
      </w:r>
      <w:r w:rsidRPr="007204E6">
        <w:rPr>
          <w:lang w:val="de-DE"/>
        </w:rPr>
        <w:t>tm_year</w:t>
      </w:r>
      <w:r>
        <w:rPr>
          <w:lang w:val="de-DE"/>
        </w:rPr>
        <w:t>表示年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1900</w:t>
      </w:r>
      <w:r>
        <w:rPr>
          <w:rFonts w:hint="eastAsia"/>
          <w:lang w:val="de-DE"/>
        </w:rPr>
        <w:t>年至今的年数，其实际年为该值加上</w:t>
      </w:r>
      <w:r>
        <w:rPr>
          <w:rFonts w:hint="eastAsia"/>
          <w:lang w:val="de-DE"/>
        </w:rPr>
        <w:t>1900</w:t>
      </w:r>
      <w:r>
        <w:rPr>
          <w:rFonts w:hint="eastAsia"/>
          <w:lang w:val="de-DE"/>
        </w:rPr>
        <w:t>。</w:t>
      </w:r>
      <w:r w:rsidRPr="007204E6">
        <w:rPr>
          <w:lang w:val="de-DE"/>
        </w:rPr>
        <w:t>tm_wday</w:t>
      </w:r>
      <w:r>
        <w:rPr>
          <w:lang w:val="de-DE"/>
        </w:rPr>
        <w:t>表示星期</w:t>
      </w:r>
      <w:r>
        <w:rPr>
          <w:rFonts w:hint="eastAsia"/>
          <w:lang w:val="de-DE"/>
        </w:rPr>
        <w:t>，</w:t>
      </w:r>
      <w:r>
        <w:rPr>
          <w:rFonts w:hint="eastAsia"/>
          <w:lang w:val="de-DE"/>
        </w:rPr>
        <w:t>0~</w:t>
      </w:r>
      <w:r>
        <w:rPr>
          <w:lang w:val="de-DE"/>
        </w:rPr>
        <w:t>6</w:t>
      </w:r>
      <w:r>
        <w:rPr>
          <w:lang w:val="de-DE"/>
        </w:rPr>
        <w:t>分别对应星期日</w:t>
      </w:r>
      <w:r>
        <w:rPr>
          <w:rFonts w:hint="eastAsia"/>
          <w:lang w:val="de-DE"/>
        </w:rPr>
        <w:t>~</w:t>
      </w:r>
      <w:r>
        <w:rPr>
          <w:lang w:val="de-DE"/>
        </w:rPr>
        <w:t>星期六</w:t>
      </w:r>
      <w:r>
        <w:rPr>
          <w:rFonts w:hint="eastAsia"/>
          <w:lang w:val="de-DE"/>
        </w:rPr>
        <w:t>。</w:t>
      </w:r>
      <w:r w:rsidRPr="00753184">
        <w:rPr>
          <w:lang w:val="de-DE"/>
        </w:rPr>
        <w:t>tm_yday</w:t>
      </w:r>
      <w:r>
        <w:rPr>
          <w:lang w:val="de-DE"/>
        </w:rPr>
        <w:t>表示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月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日以来的天数（</w:t>
      </w:r>
      <w:r>
        <w:rPr>
          <w:rFonts w:hint="eastAsia"/>
          <w:lang w:val="de-DE"/>
        </w:rPr>
        <w:t>0~</w:t>
      </w:r>
      <w:r>
        <w:rPr>
          <w:lang w:val="de-DE"/>
        </w:rPr>
        <w:t>365</w:t>
      </w:r>
      <w:r>
        <w:rPr>
          <w:rFonts w:hint="eastAsia"/>
          <w:lang w:val="de-DE"/>
        </w:rPr>
        <w:t>），</w:t>
      </w:r>
      <w:r>
        <w:rPr>
          <w:rFonts w:hint="eastAsia"/>
          <w:lang w:val="de-DE"/>
        </w:rPr>
        <w:t>0</w:t>
      </w:r>
      <w:r>
        <w:rPr>
          <w:rFonts w:hint="eastAsia"/>
          <w:lang w:val="de-DE"/>
        </w:rPr>
        <w:t>对应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月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日。</w:t>
      </w:r>
      <w:r w:rsidRPr="00753184">
        <w:rPr>
          <w:lang w:val="de-DE"/>
        </w:rPr>
        <w:t>tm_isdst</w:t>
      </w:r>
      <w:r>
        <w:rPr>
          <w:lang w:val="de-DE"/>
        </w:rPr>
        <w:t>表示夏令时</w:t>
      </w:r>
      <w:r>
        <w:rPr>
          <w:rFonts w:hint="eastAsia"/>
          <w:lang w:val="de-DE"/>
        </w:rPr>
        <w:t>，</w:t>
      </w:r>
      <w:r>
        <w:rPr>
          <w:lang w:val="de-DE"/>
        </w:rPr>
        <w:t>夏季将调快</w:t>
      </w:r>
      <w:r>
        <w:rPr>
          <w:rFonts w:hint="eastAsia"/>
          <w:lang w:val="de-DE"/>
        </w:rPr>
        <w:t>1</w:t>
      </w:r>
      <w:r>
        <w:rPr>
          <w:rFonts w:hint="eastAsia"/>
          <w:lang w:val="de-DE"/>
        </w:rPr>
        <w:t>个小时。如果不使用，可设置为</w:t>
      </w:r>
      <w:r>
        <w:rPr>
          <w:rFonts w:hint="eastAsia"/>
          <w:lang w:val="de-DE"/>
        </w:rPr>
        <w:t>-</w:t>
      </w:r>
      <w:r>
        <w:rPr>
          <w:lang w:val="de-DE"/>
        </w:rPr>
        <w:t>1</w:t>
      </w:r>
      <w:r>
        <w:rPr>
          <w:rFonts w:hint="eastAsia"/>
          <w:lang w:val="de-DE"/>
        </w:rPr>
        <w:t>。设置当前时间的程序详见</w:t>
      </w:r>
      <w:r>
        <w:rPr>
          <w:lang w:val="de-DE"/>
        </w:rPr>
        <w:fldChar w:fldCharType="begin"/>
      </w:r>
      <w:r>
        <w:rPr>
          <w:lang w:val="de-DE"/>
        </w:rPr>
        <w:instrText xml:space="preserve"> </w:instrText>
      </w:r>
      <w:r>
        <w:rPr>
          <w:rFonts w:hint="eastAsia"/>
          <w:lang w:val="de-DE"/>
        </w:rPr>
        <w:instrText>REF _Ref534795379 \h</w:instrText>
      </w:r>
      <w:r>
        <w:rPr>
          <w:lang w:val="de-DE"/>
        </w:rPr>
        <w:instrText xml:space="preserve"> </w:instrText>
      </w:r>
      <w:r>
        <w:rPr>
          <w:lang w:val="de-DE"/>
        </w:rPr>
      </w:r>
      <w:r>
        <w:rPr>
          <w:lang w:val="de-DE"/>
        </w:rPr>
        <w:instrText xml:space="preserve"> \* MERGEFORMAT </w:instrText>
      </w:r>
      <w:r>
        <w:rPr>
          <w:lang w:val="de-DE"/>
        </w:rPr>
        <w:fldChar w:fldCharType="separate"/>
      </w:r>
      <w:r>
        <w:rPr>
          <w:rFonts w:hint="eastAsia"/>
        </w:rPr>
        <w:t>程序清单</w:t>
      </w:r>
      <w:r>
        <w:t>4.1</w:t>
      </w:r>
      <w:r>
        <w:rPr>
          <w:lang w:val="de-DE"/>
        </w:rPr>
        <w:fldChar w:fldCharType="end"/>
      </w:r>
      <w:r>
        <w:rPr>
          <w:rFonts w:hint="eastAsia"/>
          <w:lang w:val="de-DE"/>
        </w:rPr>
        <w:t>，星期等附加的一些信息无需用户设置，主要便于在获取时间是获得更多的信息。</w:t>
      </w:r>
    </w:p>
    <w:p w:rsidR="000345AF" w:rsidRDefault="000345AF" w:rsidP="000345AF">
      <w:pPr>
        <w:pStyle w:val="a7"/>
        <w:rPr>
          <w:rFonts w:hint="eastAsia"/>
          <w:szCs w:val="20"/>
          <w:lang w:val="de-DE"/>
        </w:rPr>
      </w:pPr>
      <w:bookmarkStart w:id="199" w:name="_Ref534795379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99"/>
      <w:r>
        <w:t xml:space="preserve">  </w:t>
      </w:r>
      <w:r>
        <w:t>设置时间范例程序</w:t>
      </w:r>
    </w:p>
    <w:p w:rsidR="000345AF" w:rsidRPr="003867A7" w:rsidRDefault="000345AF" w:rsidP="000345AF">
      <w:pPr>
        <w:pStyle w:val="a5"/>
      </w:pPr>
      <w:r w:rsidRPr="003867A7">
        <w:t>1   am_local am_tm_t __g_current_time = {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2       55,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秒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3       59,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分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4       11,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小时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5       9, 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日期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6       1-1,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月份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7       2019-1900,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年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8       </w:t>
      </w:r>
      <w:r>
        <w:t>0</w:t>
      </w:r>
      <w:r w:rsidRPr="003867A7">
        <w:rPr>
          <w:rFonts w:hint="eastAsia"/>
        </w:rPr>
        <w:t xml:space="preserve">, 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星期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9       0, 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天数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rPr>
          <w:rFonts w:hint="eastAsia"/>
        </w:rPr>
        <w:t xml:space="preserve">10      -1           </w:t>
      </w:r>
      <w:r>
        <w:tab/>
      </w:r>
      <w:r>
        <w:tab/>
      </w:r>
      <w:r>
        <w:tab/>
      </w:r>
      <w:r>
        <w:tab/>
      </w:r>
      <w:r>
        <w:tab/>
      </w:r>
      <w:r w:rsidRPr="003867A7">
        <w:rPr>
          <w:rFonts w:hint="eastAsia"/>
        </w:rPr>
        <w:t xml:space="preserve">// </w:t>
      </w:r>
      <w:r w:rsidRPr="003867A7">
        <w:rPr>
          <w:rFonts w:hint="eastAsia"/>
        </w:rPr>
        <w:t>夏令时</w:t>
      </w:r>
    </w:p>
    <w:p w:rsidR="000345AF" w:rsidRPr="003867A7" w:rsidRDefault="000345AF" w:rsidP="000345AF">
      <w:pPr>
        <w:pStyle w:val="a5"/>
      </w:pPr>
      <w:r w:rsidRPr="003867A7">
        <w:t>11  };</w:t>
      </w:r>
    </w:p>
    <w:p w:rsidR="000345AF" w:rsidRPr="003867A7" w:rsidRDefault="000345AF" w:rsidP="000345AF">
      <w:pPr>
        <w:pStyle w:val="a5"/>
        <w:rPr>
          <w:rFonts w:hint="eastAsia"/>
        </w:rPr>
      </w:pPr>
      <w:r w:rsidRPr="003867A7">
        <w:t>12  am_rtc_time_set(rtc_handle, &amp;__g_current_time);</w:t>
      </w:r>
    </w:p>
    <w:p w:rsidR="000345AF" w:rsidRPr="00BF1DDA" w:rsidRDefault="000345AF" w:rsidP="000345AF">
      <w:pPr>
        <w:pStyle w:val="40"/>
        <w:rPr>
          <w:lang w:val="de-DE"/>
        </w:rPr>
      </w:pPr>
      <w:r>
        <w:rPr>
          <w:rFonts w:hint="eastAsia"/>
        </w:rPr>
        <w:t>获取时间</w:t>
      </w:r>
    </w:p>
    <w:p w:rsidR="000345AF" w:rsidRDefault="000345AF" w:rsidP="000345AF">
      <w:pPr>
        <w:pStyle w:val="0740"/>
        <w:spacing w:before="62" w:after="62"/>
      </w:pPr>
      <w:r>
        <w:rPr>
          <w:rFonts w:hint="eastAsia"/>
        </w:rPr>
        <w:t>该函数意在设置</w:t>
      </w:r>
      <w:r>
        <w:rPr>
          <w:rFonts w:hint="eastAsia"/>
        </w:rPr>
        <w:t>RTC</w:t>
      </w:r>
      <w:r>
        <w:rPr>
          <w:rFonts w:hint="eastAsia"/>
        </w:rPr>
        <w:t>的当前时间，其函数原型为：</w:t>
      </w:r>
    </w:p>
    <w:p w:rsidR="000345AF" w:rsidRDefault="000345AF" w:rsidP="000345AF">
      <w:pPr>
        <w:pStyle w:val="a5"/>
      </w:pPr>
      <w:r w:rsidRPr="00191047">
        <w:t>am_static_inline</w:t>
      </w:r>
      <w:r>
        <w:rPr>
          <w:rFonts w:hint="eastAsia"/>
        </w:rPr>
        <w:t xml:space="preserve"> </w:t>
      </w:r>
      <w:r w:rsidRPr="00191047">
        <w:t>int am_rtc_time_get (am_rtc_handle_t handle, am_tm_t *p_tm)</w:t>
      </w:r>
      <w:r>
        <w:t>;</w:t>
      </w:r>
    </w:p>
    <w:p w:rsidR="000345AF" w:rsidRDefault="000345AF" w:rsidP="000345AF">
      <w:pPr>
        <w:pStyle w:val="0740"/>
        <w:spacing w:before="62" w:after="62"/>
      </w:pPr>
      <w:r>
        <w:rPr>
          <w:lang w:val="de-DE"/>
        </w:rPr>
        <w:t>其中</w:t>
      </w:r>
      <w:r>
        <w:rPr>
          <w:rFonts w:hint="eastAsia"/>
          <w:lang w:val="de-DE"/>
        </w:rPr>
        <w:t>，</w:t>
      </w:r>
      <w:r w:rsidRPr="00191047">
        <w:rPr>
          <w:lang w:val="de-DE"/>
        </w:rPr>
        <w:t>handle</w:t>
      </w:r>
      <w:r>
        <w:t>为</w:t>
      </w:r>
      <w:r w:rsidRPr="00191047">
        <w:rPr>
          <w:rFonts w:hint="eastAsia"/>
          <w:lang w:val="de-DE"/>
        </w:rPr>
        <w:t>PCF85063</w:t>
      </w:r>
      <w:r>
        <w:rPr>
          <w:rFonts w:hint="eastAsia"/>
        </w:rPr>
        <w:t>的</w:t>
      </w:r>
      <w:r>
        <w:t>实例句柄</w:t>
      </w:r>
      <w:r w:rsidRPr="00191047">
        <w:rPr>
          <w:rFonts w:hint="eastAsia"/>
          <w:lang w:val="de-DE"/>
        </w:rPr>
        <w:t>，</w:t>
      </w:r>
      <w:r w:rsidRPr="00191047">
        <w:rPr>
          <w:lang w:val="de-DE"/>
        </w:rPr>
        <w:t>p_tm</w:t>
      </w:r>
      <w:r>
        <w:t>为</w:t>
      </w:r>
      <w:r>
        <w:rPr>
          <w:rFonts w:hint="eastAsia"/>
        </w:rPr>
        <w:t>指向</w:t>
      </w:r>
      <w:r>
        <w:t>时间值的指针</w:t>
      </w:r>
      <w:r>
        <w:rPr>
          <w:rFonts w:hint="eastAsia"/>
        </w:rPr>
        <w:t>。返回</w:t>
      </w:r>
      <w:r>
        <w:rPr>
          <w:rFonts w:hint="eastAsia"/>
        </w:rPr>
        <w:t>AM_OK</w:t>
      </w:r>
      <w:r>
        <w:rPr>
          <w:rFonts w:hint="eastAsia"/>
        </w:rPr>
        <w:t>，表示获取时间成功，反之失败。获取时间的程序详见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_Ref534795834 \h</w:instrText>
      </w:r>
      <w:r>
        <w:instrText xml:space="preserve"> </w:instrText>
      </w:r>
      <w:r>
        <w:instrText xml:space="preserve"> \* MERGEFORMAT </w:instrText>
      </w:r>
      <w:r>
        <w:fldChar w:fldCharType="separate"/>
      </w:r>
      <w:r>
        <w:rPr>
          <w:rFonts w:hint="eastAsia"/>
        </w:rPr>
        <w:t>程序清单</w:t>
      </w:r>
      <w:r>
        <w:t>4.2</w:t>
      </w:r>
      <w:r>
        <w:fldChar w:fldCharType="end"/>
      </w:r>
      <w:r>
        <w:rPr>
          <w:rFonts w:hint="eastAsia"/>
        </w:rPr>
        <w:t>。</w:t>
      </w:r>
    </w:p>
    <w:p w:rsidR="000345AF" w:rsidRDefault="000345AF" w:rsidP="000345AF">
      <w:pPr>
        <w:pStyle w:val="a7"/>
        <w:rPr>
          <w:rFonts w:hint="eastAsia"/>
        </w:rPr>
      </w:pPr>
      <w:bookmarkStart w:id="200" w:name="_Ref534795834"/>
      <w:r>
        <w:rPr>
          <w:rFonts w:hint="eastAsia"/>
        </w:rPr>
        <w:t>程序清单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程序清单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00"/>
      <w:r>
        <w:t xml:space="preserve">  </w:t>
      </w:r>
      <w:r>
        <w:t>获取时间范例程序</w:t>
      </w:r>
    </w:p>
    <w:p w:rsidR="000345AF" w:rsidRPr="00D94A61" w:rsidRDefault="000345AF" w:rsidP="000345AF">
      <w:pPr>
        <w:pStyle w:val="a5"/>
      </w:pPr>
      <w:r w:rsidRPr="00D94A61">
        <w:t>1   am_tm_t time;</w:t>
      </w:r>
    </w:p>
    <w:p w:rsidR="000345AF" w:rsidRPr="00BF1DDA" w:rsidRDefault="000345AF" w:rsidP="000345AF">
      <w:pPr>
        <w:pStyle w:val="a5"/>
        <w:rPr>
          <w:rFonts w:hint="eastAsia"/>
        </w:rPr>
      </w:pPr>
      <w:r w:rsidRPr="00D94A61">
        <w:t>2   am_rtc_time_get(rtc_handle, &amp;time);</w:t>
      </w:r>
    </w:p>
    <w:p w:rsidR="000345AF" w:rsidRPr="00A179A4" w:rsidRDefault="000345AF" w:rsidP="000345AF">
      <w:pPr>
        <w:pStyle w:val="0740"/>
        <w:spacing w:before="62" w:after="62"/>
        <w:rPr>
          <w:rFonts w:hint="eastAsia"/>
        </w:rPr>
      </w:pPr>
      <w:r w:rsidRPr="00A179A4">
        <w:rPr>
          <w:rFonts w:hint="eastAsia"/>
        </w:rPr>
        <w:t>关于</w:t>
      </w:r>
      <w:r w:rsidRPr="00A179A4">
        <w:t>A</w:t>
      </w:r>
      <w:r>
        <w:t>M</w:t>
      </w:r>
      <w:r w:rsidRPr="00A179A4">
        <w:t>etal RTC</w:t>
      </w:r>
      <w:r w:rsidRPr="00A179A4">
        <w:t>实时时钟组件、通用接口的实现</w:t>
      </w:r>
      <w:r w:rsidRPr="00A179A4">
        <w:rPr>
          <w:rFonts w:hint="eastAsia"/>
        </w:rPr>
        <w:t>和</w:t>
      </w:r>
      <w:proofErr w:type="gramStart"/>
      <w:r w:rsidRPr="00A179A4">
        <w:rPr>
          <w:rFonts w:hint="eastAsia"/>
        </w:rPr>
        <w:t>使用请</w:t>
      </w:r>
      <w:proofErr w:type="gramEnd"/>
      <w:r w:rsidRPr="00A179A4">
        <w:rPr>
          <w:rFonts w:hint="eastAsia"/>
        </w:rPr>
        <w:t>参考《面向</w:t>
      </w:r>
      <w:r w:rsidRPr="00A179A4">
        <w:rPr>
          <w:rFonts w:hint="eastAsia"/>
        </w:rPr>
        <w:t>AMetal</w:t>
      </w:r>
      <w:r w:rsidRPr="00A179A4">
        <w:rPr>
          <w:rFonts w:hint="eastAsia"/>
        </w:rPr>
        <w:t>框架与接口的编程》第</w:t>
      </w:r>
      <w:r w:rsidRPr="00A179A4">
        <w:t>6.3</w:t>
      </w:r>
      <w:r w:rsidRPr="00A179A4">
        <w:rPr>
          <w:rFonts w:hint="eastAsia"/>
        </w:rPr>
        <w:t>章节。</w:t>
      </w:r>
    </w:p>
    <w:p w:rsidR="000345AF" w:rsidRDefault="000345AF" w:rsidP="000345AF">
      <w:pPr>
        <w:pStyle w:val="30"/>
      </w:pPr>
      <w:bookmarkStart w:id="201" w:name="_Toc534701278"/>
      <w:bookmarkStart w:id="202" w:name="_Toc534983728"/>
      <w:bookmarkStart w:id="203" w:name="_Toc535172898"/>
      <w:r w:rsidRPr="00BF1DDA">
        <w:rPr>
          <w:rFonts w:hint="eastAsia"/>
          <w:lang w:val="de-DE"/>
        </w:rPr>
        <w:lastRenderedPageBreak/>
        <w:t>E</w:t>
      </w:r>
      <w:r w:rsidRPr="00BF1DDA">
        <w:rPr>
          <w:lang w:val="de-DE"/>
        </w:rPr>
        <w:t>E</w:t>
      </w:r>
      <w:bookmarkEnd w:id="201"/>
      <w:r w:rsidRPr="00BF1DDA">
        <w:rPr>
          <w:lang w:val="de-DE"/>
        </w:rPr>
        <w:t>PROM</w:t>
      </w:r>
      <w:r>
        <w:t>储存器</w:t>
      </w:r>
      <w:bookmarkEnd w:id="202"/>
      <w:bookmarkEnd w:id="203"/>
    </w:p>
    <w:p w:rsidR="000345AF" w:rsidRDefault="000345AF" w:rsidP="000345AF">
      <w:pPr>
        <w:pStyle w:val="a7"/>
        <w:framePr w:w="3691" w:h="2628" w:hRule="exact" w:hSpace="180" w:wrap="around" w:vAnchor="text" w:hAnchor="page" w:x="6376" w:y="58"/>
      </w:pPr>
      <w:r>
        <w:rPr>
          <w:noProof/>
        </w:rPr>
        <w:drawing>
          <wp:inline distT="0" distB="0" distL="0" distR="0">
            <wp:extent cx="2341245" cy="1087755"/>
            <wp:effectExtent l="0" t="0" r="0" b="0"/>
            <wp:docPr id="5" name="图片 5" descr="CAT24C512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T24C512电路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AF" w:rsidRPr="00591F3D" w:rsidRDefault="000345AF" w:rsidP="000345AF">
      <w:pPr>
        <w:pStyle w:val="a7"/>
        <w:framePr w:w="3691" w:h="2628" w:hRule="exact" w:hSpace="180" w:wrap="around" w:vAnchor="text" w:hAnchor="page" w:x="6376" w:y="58"/>
      </w:pPr>
      <w:bookmarkStart w:id="204" w:name="_Ref5349840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204"/>
      <w:r>
        <w:t xml:space="preserve">  CAT24C512</w:t>
      </w:r>
      <w:r>
        <w:rPr>
          <w:noProof/>
        </w:rPr>
        <w:t>电路原理图</w:t>
      </w:r>
      <w:r w:rsidRPr="00591F3D">
        <w:rPr>
          <w:noProof/>
        </w:rPr>
        <w:t xml:space="preserve"> </w:t>
      </w:r>
    </w:p>
    <w:p w:rsidR="000345AF" w:rsidRDefault="000345AF" w:rsidP="000345AF">
      <w:pPr>
        <w:pStyle w:val="0740"/>
        <w:spacing w:before="62" w:after="62"/>
        <w:rPr>
          <w:lang w:val="de-DE"/>
        </w:rPr>
      </w:pPr>
      <w:r>
        <w:rPr>
          <w:rFonts w:hint="eastAsia"/>
        </w:rPr>
        <w:t>本智能门锁方案需要外扩</w:t>
      </w:r>
      <w:r w:rsidRPr="00BF1DDA">
        <w:rPr>
          <w:rFonts w:hint="eastAsia"/>
          <w:lang w:val="de-DE"/>
        </w:rPr>
        <w:t>E</w:t>
      </w:r>
      <w:r w:rsidRPr="00BF1DDA">
        <w:rPr>
          <w:lang w:val="de-DE"/>
        </w:rPr>
        <w:t>EPROM</w:t>
      </w:r>
      <w:r>
        <w:rPr>
          <w:lang w:val="de-DE"/>
        </w:rPr>
        <w:t>用于存储用户数据</w:t>
      </w:r>
      <w:r>
        <w:rPr>
          <w:rFonts w:hint="eastAsia"/>
          <w:lang w:val="de-DE"/>
        </w:rPr>
        <w:t>，</w:t>
      </w:r>
      <w:proofErr w:type="gramStart"/>
      <w:r>
        <w:rPr>
          <w:rFonts w:hint="eastAsia"/>
          <w:lang w:val="de-DE"/>
        </w:rPr>
        <w:t>采用安森美</w:t>
      </w:r>
      <w:proofErr w:type="gramEnd"/>
      <w:r>
        <w:rPr>
          <w:rFonts w:hint="eastAsia"/>
          <w:lang w:val="de-DE"/>
        </w:rPr>
        <w:t>的</w:t>
      </w:r>
      <w:r>
        <w:rPr>
          <w:rFonts w:hint="eastAsia"/>
          <w:lang w:val="de-DE"/>
        </w:rPr>
        <w:t>CAT24C512</w:t>
      </w:r>
      <w:r>
        <w:rPr>
          <w:rFonts w:hint="eastAsia"/>
          <w:lang w:val="de-DE"/>
        </w:rPr>
        <w:t>。</w:t>
      </w:r>
      <w:r>
        <w:rPr>
          <w:rFonts w:hint="eastAsia"/>
          <w:lang w:val="de-DE"/>
        </w:rPr>
        <w:t>CAT24C512</w:t>
      </w:r>
      <w:r>
        <w:rPr>
          <w:rFonts w:hint="eastAsia"/>
          <w:lang w:val="de-DE"/>
        </w:rPr>
        <w:t>总容量为</w:t>
      </w:r>
      <w:r>
        <w:rPr>
          <w:rFonts w:hint="eastAsia"/>
          <w:lang w:val="de-DE"/>
        </w:rPr>
        <w:t>512K</w:t>
      </w:r>
      <w:r>
        <w:rPr>
          <w:rFonts w:hint="eastAsia"/>
          <w:lang w:val="de-DE"/>
        </w:rPr>
        <w:t>（</w:t>
      </w:r>
      <w:r>
        <w:rPr>
          <w:rFonts w:hint="eastAsia"/>
          <w:lang w:val="de-DE"/>
        </w:rPr>
        <w:t>512*</w:t>
      </w:r>
      <w:r>
        <w:rPr>
          <w:lang w:val="de-DE"/>
        </w:rPr>
        <w:t>1024</w:t>
      </w:r>
      <w:r>
        <w:rPr>
          <w:rFonts w:hint="eastAsia"/>
          <w:lang w:val="de-DE"/>
        </w:rPr>
        <w:t>）</w:t>
      </w:r>
      <w:r>
        <w:rPr>
          <w:rFonts w:hint="eastAsia"/>
          <w:lang w:val="de-DE"/>
        </w:rPr>
        <w:t>bits</w:t>
      </w:r>
      <w:r>
        <w:rPr>
          <w:rFonts w:hint="eastAsia"/>
          <w:lang w:val="de-DE"/>
        </w:rPr>
        <w:t>，即</w:t>
      </w:r>
      <w:r>
        <w:rPr>
          <w:lang w:val="de-DE"/>
        </w:rPr>
        <w:t>65536</w:t>
      </w:r>
      <w:r>
        <w:rPr>
          <w:rFonts w:hint="eastAsia"/>
          <w:lang w:val="de-DE"/>
        </w:rPr>
        <w:t>（</w:t>
      </w:r>
      <w:r>
        <w:rPr>
          <w:rFonts w:hint="eastAsia"/>
          <w:lang w:val="de-DE"/>
        </w:rPr>
        <w:t>512*</w:t>
      </w:r>
      <w:r>
        <w:rPr>
          <w:lang w:val="de-DE"/>
        </w:rPr>
        <w:t>1024</w:t>
      </w:r>
      <w:r>
        <w:rPr>
          <w:rFonts w:hint="eastAsia"/>
          <w:lang w:val="de-DE"/>
        </w:rPr>
        <w:t>/8</w:t>
      </w:r>
      <w:r>
        <w:rPr>
          <w:rFonts w:hint="eastAsia"/>
          <w:lang w:val="de-DE"/>
        </w:rPr>
        <w:t>）字节。每个字节对应一个储存地址，因此其储存数据地址范围为</w:t>
      </w:r>
      <w:r>
        <w:rPr>
          <w:rFonts w:hint="eastAsia"/>
          <w:lang w:val="de-DE"/>
        </w:rPr>
        <w:t>0x</w:t>
      </w:r>
      <w:r>
        <w:rPr>
          <w:lang w:val="de-DE"/>
        </w:rPr>
        <w:t>0000</w:t>
      </w:r>
      <w:r>
        <w:rPr>
          <w:rFonts w:hint="eastAsia"/>
          <w:lang w:val="de-DE"/>
        </w:rPr>
        <w:t>~</w:t>
      </w:r>
      <w:r>
        <w:rPr>
          <w:lang w:val="de-DE"/>
        </w:rPr>
        <w:t>0xFFFF</w:t>
      </w:r>
      <w:r>
        <w:rPr>
          <w:rFonts w:hint="eastAsia"/>
          <w:lang w:val="de-DE"/>
        </w:rPr>
        <w:t>。</w:t>
      </w:r>
      <w:r>
        <w:rPr>
          <w:rFonts w:hint="eastAsia"/>
          <w:lang w:val="de-DE"/>
        </w:rPr>
        <w:t>CAT24C512</w:t>
      </w:r>
      <w:r>
        <w:rPr>
          <w:rFonts w:hint="eastAsia"/>
          <w:lang w:val="de-DE"/>
        </w:rPr>
        <w:t>页（</w:t>
      </w:r>
      <w:r>
        <w:rPr>
          <w:rFonts w:hint="eastAsia"/>
          <w:lang w:val="de-DE"/>
        </w:rPr>
        <w:t>page</w:t>
      </w:r>
      <w:r>
        <w:rPr>
          <w:rFonts w:hint="eastAsia"/>
          <w:lang w:val="de-DE"/>
        </w:rPr>
        <w:t>）的大小为</w:t>
      </w:r>
      <w:r>
        <w:rPr>
          <w:rFonts w:hint="eastAsia"/>
          <w:lang w:val="de-DE"/>
        </w:rPr>
        <w:t>128</w:t>
      </w:r>
      <w:r>
        <w:rPr>
          <w:rFonts w:hint="eastAsia"/>
          <w:lang w:val="de-DE"/>
        </w:rPr>
        <w:t>字节，分</w:t>
      </w:r>
      <w:r>
        <w:rPr>
          <w:rFonts w:hint="eastAsia"/>
          <w:lang w:val="de-DE"/>
        </w:rPr>
        <w:t>512</w:t>
      </w:r>
      <w:r>
        <w:rPr>
          <w:rFonts w:hint="eastAsia"/>
          <w:lang w:val="de-DE"/>
        </w:rPr>
        <w:t>页。支持按字节读写和按页读写，按页读写一次可高达</w:t>
      </w:r>
      <w:r>
        <w:rPr>
          <w:rFonts w:hint="eastAsia"/>
          <w:lang w:val="de-DE"/>
        </w:rPr>
        <w:t>128</w:t>
      </w:r>
      <w:r>
        <w:rPr>
          <w:rFonts w:hint="eastAsia"/>
          <w:lang w:val="de-DE"/>
        </w:rPr>
        <w:t>字节。</w:t>
      </w:r>
    </w:p>
    <w:p w:rsidR="000345AF" w:rsidRDefault="000345AF" w:rsidP="000345AF">
      <w:pPr>
        <w:pStyle w:val="0740"/>
        <w:spacing w:before="62" w:after="62"/>
        <w:rPr>
          <w:lang w:val="de-DE"/>
        </w:rPr>
      </w:pPr>
      <w:r>
        <w:rPr>
          <w:rFonts w:hint="eastAsia"/>
          <w:lang w:val="de-DE"/>
        </w:rPr>
        <w:t>CAT24C512</w:t>
      </w:r>
      <w:r>
        <w:rPr>
          <w:rFonts w:hint="eastAsia"/>
          <w:lang w:val="de-DE"/>
        </w:rPr>
        <w:t>的通信接口为标准的</w:t>
      </w:r>
      <w:r>
        <w:rPr>
          <w:rFonts w:hint="eastAsia"/>
          <w:lang w:val="de-DE"/>
        </w:rPr>
        <w:t>I</w:t>
      </w:r>
      <w:r w:rsidRPr="007814F9">
        <w:rPr>
          <w:rFonts w:hint="eastAsia"/>
          <w:vertAlign w:val="superscript"/>
          <w:lang w:val="de-DE"/>
        </w:rPr>
        <w:t>2</w:t>
      </w:r>
      <w:r>
        <w:rPr>
          <w:rFonts w:hint="eastAsia"/>
          <w:lang w:val="de-DE"/>
        </w:rPr>
        <w:t>C</w:t>
      </w:r>
      <w:r>
        <w:rPr>
          <w:rFonts w:hint="eastAsia"/>
          <w:lang w:val="de-DE"/>
        </w:rPr>
        <w:t>接口，仅需</w:t>
      </w:r>
      <w:r>
        <w:rPr>
          <w:rFonts w:hint="eastAsia"/>
          <w:lang w:val="de-DE"/>
        </w:rPr>
        <w:t>SDA</w:t>
      </w:r>
      <w:r>
        <w:rPr>
          <w:rFonts w:hint="eastAsia"/>
          <w:lang w:val="de-DE"/>
        </w:rPr>
        <w:t>和</w:t>
      </w:r>
      <w:r>
        <w:rPr>
          <w:rFonts w:hint="eastAsia"/>
          <w:lang w:val="de-DE"/>
        </w:rPr>
        <w:t>SCL</w:t>
      </w:r>
      <w:r>
        <w:rPr>
          <w:rFonts w:hint="eastAsia"/>
          <w:lang w:val="de-DE"/>
        </w:rPr>
        <w:t>两根信号线，其电路原理图如</w:t>
      </w:r>
      <w:r>
        <w:rPr>
          <w:lang w:val="de-DE"/>
        </w:rPr>
        <w:fldChar w:fldCharType="begin"/>
      </w:r>
      <w:r>
        <w:rPr>
          <w:lang w:val="de-DE"/>
        </w:rPr>
        <w:instrText xml:space="preserve"> </w:instrText>
      </w:r>
      <w:r>
        <w:rPr>
          <w:rFonts w:hint="eastAsia"/>
          <w:lang w:val="de-DE"/>
        </w:rPr>
        <w:instrText>REF _Ref534984005 \h</w:instrText>
      </w:r>
      <w:r>
        <w:rPr>
          <w:lang w:val="de-DE"/>
        </w:rPr>
        <w:instrText xml:space="preserve"> </w:instrText>
      </w:r>
      <w:r>
        <w:rPr>
          <w:lang w:val="de-DE"/>
        </w:rPr>
      </w:r>
      <w:r>
        <w:rPr>
          <w:lang w:val="de-DE"/>
        </w:rPr>
        <w:fldChar w:fldCharType="separate"/>
      </w:r>
      <w:r>
        <w:rPr>
          <w:rFonts w:hint="eastAsia"/>
        </w:rPr>
        <w:t>图</w:t>
      </w:r>
      <w:r>
        <w:rPr>
          <w:noProof/>
        </w:rPr>
        <w:t>4</w:t>
      </w:r>
      <w:r>
        <w:t>.</w:t>
      </w:r>
      <w:r>
        <w:rPr>
          <w:noProof/>
        </w:rPr>
        <w:t>4</w:t>
      </w:r>
      <w:r>
        <w:rPr>
          <w:lang w:val="de-DE"/>
        </w:rPr>
        <w:fldChar w:fldCharType="end"/>
      </w:r>
      <w:r>
        <w:rPr>
          <w:rFonts w:hint="eastAsia"/>
          <w:lang w:val="de-DE"/>
        </w:rPr>
        <w:t>。</w:t>
      </w:r>
    </w:p>
    <w:p w:rsidR="000345AF" w:rsidRPr="00640B4D" w:rsidRDefault="000345AF" w:rsidP="000345AF">
      <w:pPr>
        <w:pStyle w:val="0740"/>
        <w:spacing w:before="62" w:after="62"/>
        <w:rPr>
          <w:rFonts w:hint="eastAsia"/>
          <w:lang w:val="de-DE"/>
        </w:rPr>
      </w:pPr>
    </w:p>
    <w:p w:rsidR="000345AF" w:rsidRPr="00BF1DDA" w:rsidRDefault="000345AF" w:rsidP="000345AF">
      <w:pPr>
        <w:pStyle w:val="30"/>
        <w:rPr>
          <w:rFonts w:hint="eastAsia"/>
          <w:lang w:val="de-DE"/>
        </w:rPr>
      </w:pPr>
      <w:bookmarkStart w:id="205" w:name="_Toc534701279"/>
      <w:bookmarkStart w:id="206" w:name="_Toc534983729"/>
      <w:bookmarkStart w:id="207" w:name="_Toc535172899"/>
      <w:r w:rsidRPr="00BF1DDA">
        <w:rPr>
          <w:rFonts w:hint="eastAsia"/>
          <w:lang w:val="de-DE"/>
        </w:rPr>
        <w:t>52810</w:t>
      </w:r>
      <w:r w:rsidRPr="00BF1DDA">
        <w:rPr>
          <w:lang w:val="de-DE"/>
        </w:rPr>
        <w:t xml:space="preserve"> BLE</w:t>
      </w:r>
      <w:r>
        <w:rPr>
          <w:rFonts w:hint="eastAsia"/>
        </w:rPr>
        <w:t>组件</w:t>
      </w:r>
      <w:bookmarkEnd w:id="205"/>
      <w:bookmarkEnd w:id="206"/>
      <w:bookmarkEnd w:id="207"/>
    </w:p>
    <w:p w:rsidR="00C07330" w:rsidRDefault="00C07330" w:rsidP="00C07330">
      <w:pPr>
        <w:pStyle w:val="13"/>
      </w:pPr>
      <w:bookmarkStart w:id="208" w:name="_Toc535172900"/>
      <w:r>
        <w:rPr>
          <w:rFonts w:hint="eastAsia"/>
        </w:rPr>
        <w:lastRenderedPageBreak/>
        <w:t>待续</w:t>
      </w:r>
      <w:bookmarkEnd w:id="208"/>
    </w:p>
    <w:p w:rsidR="007D211D" w:rsidRPr="007D211D" w:rsidRDefault="007D211D" w:rsidP="007D211D">
      <w:pPr>
        <w:spacing w:before="62" w:after="62"/>
      </w:pPr>
    </w:p>
    <w:sectPr w:rsidR="007D211D" w:rsidRPr="007D211D" w:rsidSect="00760D70">
      <w:headerReference w:type="even" r:id="rId33"/>
      <w:headerReference w:type="default" r:id="rId34"/>
      <w:footerReference w:type="default" r:id="rId35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2C0" w:rsidRDefault="00E952C0" w:rsidP="00506F1F">
      <w:pPr>
        <w:spacing w:before="48" w:after="48"/>
      </w:pPr>
      <w:r>
        <w:separator/>
      </w:r>
    </w:p>
    <w:p w:rsidR="00E952C0" w:rsidRDefault="00E952C0" w:rsidP="00CF3615">
      <w:pPr>
        <w:spacing w:before="48" w:after="48"/>
      </w:pPr>
    </w:p>
    <w:p w:rsidR="00E952C0" w:rsidRDefault="00E952C0" w:rsidP="003A4F34">
      <w:pPr>
        <w:spacing w:before="48" w:after="48"/>
      </w:pPr>
    </w:p>
    <w:p w:rsidR="00E952C0" w:rsidRDefault="00E952C0" w:rsidP="005C514A">
      <w:pPr>
        <w:spacing w:before="48" w:after="48"/>
      </w:pPr>
    </w:p>
  </w:endnote>
  <w:endnote w:type="continuationSeparator" w:id="0">
    <w:p w:rsidR="00E952C0" w:rsidRDefault="00E952C0" w:rsidP="00506F1F">
      <w:pPr>
        <w:spacing w:before="48" w:after="48"/>
      </w:pPr>
      <w:r>
        <w:continuationSeparator/>
      </w:r>
    </w:p>
    <w:p w:rsidR="00E952C0" w:rsidRDefault="00E952C0" w:rsidP="00CF3615">
      <w:pPr>
        <w:spacing w:before="48" w:after="48"/>
      </w:pPr>
    </w:p>
    <w:p w:rsidR="00E952C0" w:rsidRDefault="00E952C0" w:rsidP="003A4F34">
      <w:pPr>
        <w:spacing w:before="48" w:after="48"/>
      </w:pPr>
    </w:p>
    <w:p w:rsidR="00E952C0" w:rsidRDefault="00E952C0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e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MKMJJ+TimesNewRoman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 Std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Default="009163D0" w:rsidP="00506F1F">
    <w:pPr>
      <w:framePr w:wrap="around" w:vAnchor="text" w:hAnchor="margin" w:xAlign="center" w:y="1"/>
      <w:spacing w:before="48" w:after="48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9163D0" w:rsidRDefault="009163D0" w:rsidP="00506F1F">
    <w:pPr>
      <w:spacing w:before="48" w:after="4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Default="009163D0" w:rsidP="008E7216">
    <w:pPr>
      <w:pStyle w:val="af1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725AD6">
      <w:rPr>
        <w:rStyle w:val="a9"/>
        <w:noProof/>
      </w:rPr>
      <w:t>2</w:t>
    </w:r>
    <w:r>
      <w:rPr>
        <w:rStyle w:val="a9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Default="009163D0" w:rsidP="00C43EF1">
    <w:pPr>
      <w:pStyle w:val="af1"/>
      <w:spacing w:before="48" w:after="4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Default="009163D0" w:rsidP="008E7216">
    <w:pPr>
      <w:pStyle w:val="af1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725AD6">
      <w:rPr>
        <w:rStyle w:val="a9"/>
        <w:noProof/>
      </w:rPr>
      <w:t>31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2C0" w:rsidRDefault="00E952C0" w:rsidP="00506F1F">
      <w:pPr>
        <w:spacing w:before="48" w:after="48"/>
      </w:pPr>
      <w:r>
        <w:separator/>
      </w:r>
    </w:p>
    <w:p w:rsidR="00E952C0" w:rsidRDefault="00E952C0" w:rsidP="00CF3615">
      <w:pPr>
        <w:spacing w:before="48" w:after="48"/>
      </w:pPr>
    </w:p>
    <w:p w:rsidR="00E952C0" w:rsidRDefault="00E952C0" w:rsidP="003A4F34">
      <w:pPr>
        <w:spacing w:before="48" w:after="48"/>
      </w:pPr>
    </w:p>
    <w:p w:rsidR="00E952C0" w:rsidRDefault="00E952C0" w:rsidP="005C514A">
      <w:pPr>
        <w:spacing w:before="48" w:after="48"/>
      </w:pPr>
    </w:p>
  </w:footnote>
  <w:footnote w:type="continuationSeparator" w:id="0">
    <w:p w:rsidR="00E952C0" w:rsidRDefault="00E952C0" w:rsidP="00506F1F">
      <w:pPr>
        <w:spacing w:before="48" w:after="48"/>
      </w:pPr>
      <w:r>
        <w:continuationSeparator/>
      </w:r>
    </w:p>
    <w:p w:rsidR="00E952C0" w:rsidRDefault="00E952C0" w:rsidP="00CF3615">
      <w:pPr>
        <w:spacing w:before="48" w:after="48"/>
      </w:pPr>
    </w:p>
    <w:p w:rsidR="00E952C0" w:rsidRDefault="00E952C0" w:rsidP="003A4F34">
      <w:pPr>
        <w:spacing w:before="48" w:after="48"/>
      </w:pPr>
    </w:p>
    <w:p w:rsidR="00E952C0" w:rsidRDefault="00E952C0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Pr="00E30762" w:rsidRDefault="009163D0" w:rsidP="00E30762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Default="009163D0" w:rsidP="00CF3615">
    <w:pPr>
      <w:spacing w:before="48" w:after="48"/>
    </w:pPr>
  </w:p>
  <w:p w:rsidR="009163D0" w:rsidRDefault="009163D0" w:rsidP="00C75569">
    <w:pPr>
      <w:spacing w:before="48" w:after="48"/>
    </w:pPr>
  </w:p>
  <w:p w:rsidR="009163D0" w:rsidRDefault="009163D0" w:rsidP="00C75569">
    <w:pPr>
      <w:spacing w:before="48" w:after="4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3D0" w:rsidRPr="00E81FB8" w:rsidRDefault="009163D0" w:rsidP="00E81FB8">
    <w:pPr>
      <w:pStyle w:val="a6"/>
      <w:pBdr>
        <w:bottom w:val="none" w:sz="0" w:space="0" w:color="auto"/>
      </w:pBdr>
    </w:pPr>
    <w:r>
      <w:rPr>
        <w:rFonts w:hint="eastAsia"/>
      </w:rPr>
      <w:t>ARM</w:t>
    </w:r>
    <w:r>
      <w:rPr>
        <w:rFonts w:hint="eastAsia"/>
      </w:rPr>
      <w:t>嵌入式</w:t>
    </w:r>
    <w:r>
      <w:t>软件工程方法和实践</w:t>
    </w:r>
    <w:r>
      <w:rPr>
        <w:rFonts w:hint="eastAsia"/>
      </w:rPr>
      <w:t>：</w:t>
    </w:r>
    <w:r>
      <w:t xml:space="preserve"> AMetal</w:t>
    </w:r>
    <w:r>
      <w:rPr>
        <w:rFonts w:hint="eastAsia"/>
      </w:rPr>
      <w:t>应用方案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66338AE"/>
    <w:multiLevelType w:val="multilevel"/>
    <w:tmpl w:val="D45C5A84"/>
    <w:styleLink w:val="a"/>
    <w:lvl w:ilvl="0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eastAsia="宋体" w:hint="eastAsia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">
    <w:nsid w:val="06E230D1"/>
    <w:multiLevelType w:val="hybridMultilevel"/>
    <w:tmpl w:val="F7146376"/>
    <w:lvl w:ilvl="0" w:tplc="2DB2843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3914C9"/>
    <w:multiLevelType w:val="hybridMultilevel"/>
    <w:tmpl w:val="810ACDB8"/>
    <w:lvl w:ilvl="0" w:tplc="04090001">
      <w:start w:val="1"/>
      <w:numFmt w:val="lowerLetter"/>
      <w:pStyle w:val="aaa"/>
      <w:lvlText w:val="%1)"/>
      <w:lvlJc w:val="left"/>
      <w:pPr>
        <w:tabs>
          <w:tab w:val="num" w:pos="839"/>
        </w:tabs>
        <w:ind w:left="0" w:firstLine="420"/>
      </w:pPr>
      <w:rPr>
        <w:rFonts w:hint="eastAsia"/>
      </w:rPr>
    </w:lvl>
    <w:lvl w:ilvl="1" w:tplc="04090003">
      <w:start w:val="2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05">
      <w:start w:val="1"/>
      <w:numFmt w:val="decimal"/>
      <w:lvlText w:val="（%3）"/>
      <w:lvlJc w:val="left"/>
      <w:pPr>
        <w:tabs>
          <w:tab w:val="num" w:pos="1785"/>
        </w:tabs>
        <w:ind w:left="1785" w:hanging="945"/>
      </w:pPr>
      <w:rPr>
        <w:rFonts w:hint="default"/>
      </w:rPr>
    </w:lvl>
    <w:lvl w:ilvl="3" w:tplc="0409000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>
      <w:start w:val="1"/>
      <w:numFmt w:val="decimal"/>
      <w:lvlText w:val="注%5.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91801FF"/>
    <w:multiLevelType w:val="hybridMultilevel"/>
    <w:tmpl w:val="A93E273C"/>
    <w:lvl w:ilvl="0" w:tplc="B4281878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7073B2"/>
    <w:multiLevelType w:val="hybridMultilevel"/>
    <w:tmpl w:val="7172B3C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893511"/>
    <w:multiLevelType w:val="hybridMultilevel"/>
    <w:tmpl w:val="7F64C61C"/>
    <w:lvl w:ilvl="0" w:tplc="C2501694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23193571"/>
    <w:multiLevelType w:val="hybridMultilevel"/>
    <w:tmpl w:val="D8D602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BD4557"/>
    <w:multiLevelType w:val="hybridMultilevel"/>
    <w:tmpl w:val="42B8E14C"/>
    <w:lvl w:ilvl="0" w:tplc="FFFFFFFF">
      <w:start w:val="1"/>
      <w:numFmt w:val="bullet"/>
      <w:pStyle w:val="10"/>
      <w:lvlText w:val=""/>
      <w:lvlJc w:val="left"/>
      <w:pPr>
        <w:tabs>
          <w:tab w:val="num" w:pos="839"/>
        </w:tabs>
        <w:ind w:left="839" w:hanging="419"/>
      </w:pPr>
      <w:rPr>
        <w:rFonts w:ascii="Wingdings" w:eastAsia="新宋体" w:hAnsi="Wingdings" w:cs="新宋体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27C90982"/>
    <w:multiLevelType w:val="hybridMultilevel"/>
    <w:tmpl w:val="C77EBAE6"/>
    <w:lvl w:ilvl="0" w:tplc="330E25D8">
      <w:start w:val="3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387807"/>
    <w:multiLevelType w:val="hybridMultilevel"/>
    <w:tmpl w:val="0E1474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F022513"/>
    <w:multiLevelType w:val="multilevel"/>
    <w:tmpl w:val="5754C79A"/>
    <w:lvl w:ilvl="0">
      <w:start w:val="1"/>
      <w:numFmt w:val="upperLetter"/>
      <w:pStyle w:val="11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12">
    <w:nsid w:val="36516F90"/>
    <w:multiLevelType w:val="hybridMultilevel"/>
    <w:tmpl w:val="4CB40760"/>
    <w:lvl w:ilvl="0" w:tplc="8A80DB24">
      <w:start w:val="1"/>
      <w:numFmt w:val="decimal"/>
      <w:pStyle w:val="12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373A628B"/>
    <w:multiLevelType w:val="multilevel"/>
    <w:tmpl w:val="3738C83C"/>
    <w:lvl w:ilvl="0">
      <w:start w:val="1"/>
      <w:numFmt w:val="decimal"/>
      <w:pStyle w:val="13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>
    <w:nsid w:val="43491AA4"/>
    <w:multiLevelType w:val="hybridMultilevel"/>
    <w:tmpl w:val="56427AE0"/>
    <w:lvl w:ilvl="0" w:tplc="2E48E39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2BE7BB1"/>
    <w:multiLevelType w:val="hybridMultilevel"/>
    <w:tmpl w:val="1AE050F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6">
    <w:nsid w:val="56402FD6"/>
    <w:multiLevelType w:val="hybridMultilevel"/>
    <w:tmpl w:val="DEFE74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5ADF6372"/>
    <w:multiLevelType w:val="hybridMultilevel"/>
    <w:tmpl w:val="41D2AA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E3309E2"/>
    <w:multiLevelType w:val="hybridMultilevel"/>
    <w:tmpl w:val="BD48266E"/>
    <w:lvl w:ilvl="0" w:tplc="FFFFFFFF">
      <w:start w:val="1"/>
      <w:numFmt w:val="decimal"/>
      <w:pStyle w:val="7"/>
      <w:lvlText w:val="(%1)"/>
      <w:lvlJc w:val="left"/>
      <w:pPr>
        <w:tabs>
          <w:tab w:val="num" w:pos="0"/>
        </w:tabs>
        <w:ind w:left="420" w:firstLine="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5F3A7DC1"/>
    <w:multiLevelType w:val="hybridMultilevel"/>
    <w:tmpl w:val="6A1660AC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FE2367E"/>
    <w:multiLevelType w:val="hybridMultilevel"/>
    <w:tmpl w:val="FBD25198"/>
    <w:lvl w:ilvl="0" w:tplc="8BCC9FDE">
      <w:start w:val="1"/>
      <w:numFmt w:val="decimal"/>
      <w:pStyle w:val="MDK-ARM"/>
      <w:lvlText w:val="(%1)"/>
      <w:lvlJc w:val="left"/>
      <w:pPr>
        <w:ind w:left="1407" w:hanging="42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5F6596"/>
    <w:multiLevelType w:val="hybridMultilevel"/>
    <w:tmpl w:val="474221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DE3714F"/>
    <w:multiLevelType w:val="hybridMultilevel"/>
    <w:tmpl w:val="53821F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E185531"/>
    <w:multiLevelType w:val="hybridMultilevel"/>
    <w:tmpl w:val="7818A2FA"/>
    <w:lvl w:ilvl="0" w:tplc="B330E278">
      <w:start w:val="1"/>
      <w:numFmt w:val="bullet"/>
      <w:pStyle w:val="21"/>
      <w:lvlText w:val=""/>
      <w:lvlJc w:val="left"/>
      <w:pPr>
        <w:tabs>
          <w:tab w:val="num" w:pos="1200"/>
        </w:tabs>
        <w:ind w:left="1191" w:hanging="351"/>
      </w:pPr>
      <w:rPr>
        <w:rFonts w:ascii="Wingdings" w:hAnsi="Wingdings" w:hint="default"/>
      </w:rPr>
    </w:lvl>
    <w:lvl w:ilvl="1" w:tplc="04090019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7D91660B"/>
    <w:multiLevelType w:val="hybridMultilevel"/>
    <w:tmpl w:val="13F030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5">
    <w:nsid w:val="7EB40CFB"/>
    <w:multiLevelType w:val="multilevel"/>
    <w:tmpl w:val="5A284B64"/>
    <w:styleLink w:val="14"/>
    <w:lvl w:ilvl="0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/>
        <w:kern w:val="2"/>
        <w:sz w:val="21"/>
        <w:szCs w:val="21"/>
      </w:rPr>
    </w:lvl>
    <w:lvl w:ilvl="1">
      <w:start w:val="1"/>
      <w:numFmt w:val="decimal"/>
      <w:lvlText w:val="(%2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>
    <w:abstractNumId w:val="13"/>
  </w:num>
  <w:num w:numId="2">
    <w:abstractNumId w:val="11"/>
  </w:num>
  <w:num w:numId="3">
    <w:abstractNumId w:val="6"/>
  </w:num>
  <w:num w:numId="4">
    <w:abstractNumId w:val="12"/>
  </w:num>
  <w:num w:numId="5">
    <w:abstractNumId w:val="0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</w:num>
  <w:num w:numId="8">
    <w:abstractNumId w:val="18"/>
  </w:num>
  <w:num w:numId="9">
    <w:abstractNumId w:val="3"/>
  </w:num>
  <w:num w:numId="10">
    <w:abstractNumId w:val="1"/>
  </w:num>
  <w:num w:numId="11">
    <w:abstractNumId w:val="23"/>
  </w:num>
  <w:num w:numId="12">
    <w:abstractNumId w:val="8"/>
  </w:num>
  <w:num w:numId="13">
    <w:abstractNumId w:val="24"/>
  </w:num>
  <w:num w:numId="14">
    <w:abstractNumId w:val="2"/>
  </w:num>
  <w:num w:numId="15">
    <w:abstractNumId w:val="4"/>
  </w:num>
  <w:num w:numId="16">
    <w:abstractNumId w:val="9"/>
  </w:num>
  <w:num w:numId="17">
    <w:abstractNumId w:val="14"/>
  </w:num>
  <w:num w:numId="18">
    <w:abstractNumId w:val="10"/>
  </w:num>
  <w:num w:numId="19">
    <w:abstractNumId w:val="16"/>
  </w:num>
  <w:num w:numId="20">
    <w:abstractNumId w:val="21"/>
  </w:num>
  <w:num w:numId="21">
    <w:abstractNumId w:val="17"/>
  </w:num>
  <w:num w:numId="22">
    <w:abstractNumId w:val="7"/>
  </w:num>
  <w:num w:numId="23">
    <w:abstractNumId w:val="19"/>
  </w:num>
  <w:num w:numId="24">
    <w:abstractNumId w:val="22"/>
  </w:num>
  <w:num w:numId="25">
    <w:abstractNumId w:val="5"/>
  </w:num>
  <w:num w:numId="26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B763A"/>
    <w:rsid w:val="000069FE"/>
    <w:rsid w:val="0000717E"/>
    <w:rsid w:val="0001176B"/>
    <w:rsid w:val="00015FE0"/>
    <w:rsid w:val="00023251"/>
    <w:rsid w:val="000277AE"/>
    <w:rsid w:val="000308A2"/>
    <w:rsid w:val="000324C9"/>
    <w:rsid w:val="000345AF"/>
    <w:rsid w:val="00042466"/>
    <w:rsid w:val="00050473"/>
    <w:rsid w:val="00050FD3"/>
    <w:rsid w:val="00051D03"/>
    <w:rsid w:val="0005202C"/>
    <w:rsid w:val="00054F07"/>
    <w:rsid w:val="00055D45"/>
    <w:rsid w:val="000564AB"/>
    <w:rsid w:val="00067126"/>
    <w:rsid w:val="00084C78"/>
    <w:rsid w:val="00087266"/>
    <w:rsid w:val="00087B6F"/>
    <w:rsid w:val="00093AE0"/>
    <w:rsid w:val="0009650C"/>
    <w:rsid w:val="000977B4"/>
    <w:rsid w:val="000A1338"/>
    <w:rsid w:val="000A6895"/>
    <w:rsid w:val="000B2E02"/>
    <w:rsid w:val="000B2FE1"/>
    <w:rsid w:val="000B63F7"/>
    <w:rsid w:val="000C1270"/>
    <w:rsid w:val="000C3E25"/>
    <w:rsid w:val="000C5351"/>
    <w:rsid w:val="000C6338"/>
    <w:rsid w:val="000D1439"/>
    <w:rsid w:val="000D17F8"/>
    <w:rsid w:val="000D28C7"/>
    <w:rsid w:val="000F105A"/>
    <w:rsid w:val="000F2C37"/>
    <w:rsid w:val="000F60FE"/>
    <w:rsid w:val="00105A0F"/>
    <w:rsid w:val="001067FF"/>
    <w:rsid w:val="00106C13"/>
    <w:rsid w:val="0011497D"/>
    <w:rsid w:val="00116B25"/>
    <w:rsid w:val="001203C5"/>
    <w:rsid w:val="0012313D"/>
    <w:rsid w:val="001335D7"/>
    <w:rsid w:val="00133C58"/>
    <w:rsid w:val="00134C98"/>
    <w:rsid w:val="00137D1B"/>
    <w:rsid w:val="00144E35"/>
    <w:rsid w:val="00145466"/>
    <w:rsid w:val="001457C3"/>
    <w:rsid w:val="00146C67"/>
    <w:rsid w:val="001525CE"/>
    <w:rsid w:val="0015747D"/>
    <w:rsid w:val="00157DE8"/>
    <w:rsid w:val="00160D31"/>
    <w:rsid w:val="00161595"/>
    <w:rsid w:val="0016663E"/>
    <w:rsid w:val="00176BE5"/>
    <w:rsid w:val="0018476C"/>
    <w:rsid w:val="00185295"/>
    <w:rsid w:val="00186151"/>
    <w:rsid w:val="00190A7C"/>
    <w:rsid w:val="001A29D3"/>
    <w:rsid w:val="001A3007"/>
    <w:rsid w:val="001A41C9"/>
    <w:rsid w:val="001A4F48"/>
    <w:rsid w:val="001A581A"/>
    <w:rsid w:val="001A66B2"/>
    <w:rsid w:val="001A7F9C"/>
    <w:rsid w:val="001B4FD4"/>
    <w:rsid w:val="001B71BD"/>
    <w:rsid w:val="001D05FF"/>
    <w:rsid w:val="001E117C"/>
    <w:rsid w:val="001E2CF9"/>
    <w:rsid w:val="001E6CCF"/>
    <w:rsid w:val="001F056F"/>
    <w:rsid w:val="001F0F57"/>
    <w:rsid w:val="001F640C"/>
    <w:rsid w:val="0020074B"/>
    <w:rsid w:val="002045A6"/>
    <w:rsid w:val="002058B7"/>
    <w:rsid w:val="00207CC4"/>
    <w:rsid w:val="00212B79"/>
    <w:rsid w:val="00217D8E"/>
    <w:rsid w:val="002207D5"/>
    <w:rsid w:val="002265DD"/>
    <w:rsid w:val="00226806"/>
    <w:rsid w:val="00233D3F"/>
    <w:rsid w:val="00234723"/>
    <w:rsid w:val="00245DF6"/>
    <w:rsid w:val="00250B17"/>
    <w:rsid w:val="00251598"/>
    <w:rsid w:val="00251E1C"/>
    <w:rsid w:val="00254634"/>
    <w:rsid w:val="00262DCA"/>
    <w:rsid w:val="00263E78"/>
    <w:rsid w:val="0026644A"/>
    <w:rsid w:val="0026712E"/>
    <w:rsid w:val="0027241E"/>
    <w:rsid w:val="00276617"/>
    <w:rsid w:val="00276867"/>
    <w:rsid w:val="00276AF3"/>
    <w:rsid w:val="00292D8F"/>
    <w:rsid w:val="00293F0A"/>
    <w:rsid w:val="002A076B"/>
    <w:rsid w:val="002A2589"/>
    <w:rsid w:val="002A48A9"/>
    <w:rsid w:val="002A5F6D"/>
    <w:rsid w:val="002B1652"/>
    <w:rsid w:val="002B2753"/>
    <w:rsid w:val="002D1657"/>
    <w:rsid w:val="002D22B1"/>
    <w:rsid w:val="002D3389"/>
    <w:rsid w:val="002D5DC7"/>
    <w:rsid w:val="002D66EC"/>
    <w:rsid w:val="002D77E3"/>
    <w:rsid w:val="002E0434"/>
    <w:rsid w:val="002E1918"/>
    <w:rsid w:val="002E68F8"/>
    <w:rsid w:val="002F2E54"/>
    <w:rsid w:val="002F34FF"/>
    <w:rsid w:val="002F55AC"/>
    <w:rsid w:val="002F5804"/>
    <w:rsid w:val="002F6911"/>
    <w:rsid w:val="002F7766"/>
    <w:rsid w:val="00305F82"/>
    <w:rsid w:val="00313591"/>
    <w:rsid w:val="00313782"/>
    <w:rsid w:val="00323AE8"/>
    <w:rsid w:val="003276F4"/>
    <w:rsid w:val="00331EE4"/>
    <w:rsid w:val="003332B3"/>
    <w:rsid w:val="003360BB"/>
    <w:rsid w:val="00344C6F"/>
    <w:rsid w:val="00345770"/>
    <w:rsid w:val="00346DC2"/>
    <w:rsid w:val="00351F26"/>
    <w:rsid w:val="00353302"/>
    <w:rsid w:val="003533D6"/>
    <w:rsid w:val="00354FCC"/>
    <w:rsid w:val="00356B8B"/>
    <w:rsid w:val="00357C42"/>
    <w:rsid w:val="00360A93"/>
    <w:rsid w:val="00360C2D"/>
    <w:rsid w:val="00364CB0"/>
    <w:rsid w:val="003658B0"/>
    <w:rsid w:val="00366CCA"/>
    <w:rsid w:val="0037448E"/>
    <w:rsid w:val="00376C59"/>
    <w:rsid w:val="0038134F"/>
    <w:rsid w:val="00386543"/>
    <w:rsid w:val="00390290"/>
    <w:rsid w:val="00392B91"/>
    <w:rsid w:val="0039520F"/>
    <w:rsid w:val="003A2145"/>
    <w:rsid w:val="003A2EBC"/>
    <w:rsid w:val="003A4F34"/>
    <w:rsid w:val="003A7B89"/>
    <w:rsid w:val="003B0FC7"/>
    <w:rsid w:val="003B1EFC"/>
    <w:rsid w:val="003B3869"/>
    <w:rsid w:val="003B519F"/>
    <w:rsid w:val="003B5250"/>
    <w:rsid w:val="003B7A7B"/>
    <w:rsid w:val="003D02D0"/>
    <w:rsid w:val="003D4304"/>
    <w:rsid w:val="003D7BF0"/>
    <w:rsid w:val="003E6FBB"/>
    <w:rsid w:val="003F444E"/>
    <w:rsid w:val="003F4A68"/>
    <w:rsid w:val="003F6EA3"/>
    <w:rsid w:val="003F7155"/>
    <w:rsid w:val="0040033C"/>
    <w:rsid w:val="004025FC"/>
    <w:rsid w:val="00404A51"/>
    <w:rsid w:val="004066D5"/>
    <w:rsid w:val="0041307F"/>
    <w:rsid w:val="0042155F"/>
    <w:rsid w:val="004218BD"/>
    <w:rsid w:val="0042497F"/>
    <w:rsid w:val="00427485"/>
    <w:rsid w:val="004318B9"/>
    <w:rsid w:val="00431A4B"/>
    <w:rsid w:val="0043230E"/>
    <w:rsid w:val="00432380"/>
    <w:rsid w:val="00436DEC"/>
    <w:rsid w:val="00443C86"/>
    <w:rsid w:val="00450BF2"/>
    <w:rsid w:val="004514E0"/>
    <w:rsid w:val="00452074"/>
    <w:rsid w:val="004546CF"/>
    <w:rsid w:val="004574F8"/>
    <w:rsid w:val="004618D0"/>
    <w:rsid w:val="00465701"/>
    <w:rsid w:val="004678DA"/>
    <w:rsid w:val="0046799E"/>
    <w:rsid w:val="004736A9"/>
    <w:rsid w:val="00483ECA"/>
    <w:rsid w:val="00484ECA"/>
    <w:rsid w:val="004857D5"/>
    <w:rsid w:val="00485983"/>
    <w:rsid w:val="004878D0"/>
    <w:rsid w:val="004A1E89"/>
    <w:rsid w:val="004A25A2"/>
    <w:rsid w:val="004A4BC6"/>
    <w:rsid w:val="004A4E8E"/>
    <w:rsid w:val="004A5414"/>
    <w:rsid w:val="004A6398"/>
    <w:rsid w:val="004A7902"/>
    <w:rsid w:val="004B0D2B"/>
    <w:rsid w:val="004B3A18"/>
    <w:rsid w:val="004C16EA"/>
    <w:rsid w:val="004C2AA8"/>
    <w:rsid w:val="004C2BE6"/>
    <w:rsid w:val="004C76C4"/>
    <w:rsid w:val="004D1654"/>
    <w:rsid w:val="004E2CF3"/>
    <w:rsid w:val="004E3609"/>
    <w:rsid w:val="004E3DAC"/>
    <w:rsid w:val="004F04D2"/>
    <w:rsid w:val="004F7479"/>
    <w:rsid w:val="00500DEE"/>
    <w:rsid w:val="00505171"/>
    <w:rsid w:val="00506866"/>
    <w:rsid w:val="00506A75"/>
    <w:rsid w:val="00506F1F"/>
    <w:rsid w:val="00507229"/>
    <w:rsid w:val="005107FA"/>
    <w:rsid w:val="00511248"/>
    <w:rsid w:val="005124B3"/>
    <w:rsid w:val="00514F5E"/>
    <w:rsid w:val="00515EA6"/>
    <w:rsid w:val="0051785D"/>
    <w:rsid w:val="005219A5"/>
    <w:rsid w:val="005223B1"/>
    <w:rsid w:val="00532C5F"/>
    <w:rsid w:val="005338D9"/>
    <w:rsid w:val="00533FFB"/>
    <w:rsid w:val="00534C58"/>
    <w:rsid w:val="005470EF"/>
    <w:rsid w:val="0054779C"/>
    <w:rsid w:val="00547F9D"/>
    <w:rsid w:val="0055335A"/>
    <w:rsid w:val="00556996"/>
    <w:rsid w:val="00563493"/>
    <w:rsid w:val="00564219"/>
    <w:rsid w:val="00564678"/>
    <w:rsid w:val="0056497F"/>
    <w:rsid w:val="00570F57"/>
    <w:rsid w:val="005719A7"/>
    <w:rsid w:val="00575FC4"/>
    <w:rsid w:val="00577DA8"/>
    <w:rsid w:val="00580ACF"/>
    <w:rsid w:val="005866AD"/>
    <w:rsid w:val="0058735A"/>
    <w:rsid w:val="00590F09"/>
    <w:rsid w:val="00592C8B"/>
    <w:rsid w:val="0059754E"/>
    <w:rsid w:val="005A1133"/>
    <w:rsid w:val="005A17C0"/>
    <w:rsid w:val="005A461A"/>
    <w:rsid w:val="005A5793"/>
    <w:rsid w:val="005B2D55"/>
    <w:rsid w:val="005C040C"/>
    <w:rsid w:val="005C514A"/>
    <w:rsid w:val="005D23DF"/>
    <w:rsid w:val="005E1B01"/>
    <w:rsid w:val="005E5620"/>
    <w:rsid w:val="005E62E4"/>
    <w:rsid w:val="005F114D"/>
    <w:rsid w:val="00606660"/>
    <w:rsid w:val="00611BE4"/>
    <w:rsid w:val="00614AB3"/>
    <w:rsid w:val="00616659"/>
    <w:rsid w:val="00617390"/>
    <w:rsid w:val="00621100"/>
    <w:rsid w:val="00622D34"/>
    <w:rsid w:val="006272CB"/>
    <w:rsid w:val="00632F24"/>
    <w:rsid w:val="00634FA6"/>
    <w:rsid w:val="006352B6"/>
    <w:rsid w:val="00637956"/>
    <w:rsid w:val="00650A6B"/>
    <w:rsid w:val="00656DED"/>
    <w:rsid w:val="006606ED"/>
    <w:rsid w:val="00660DB2"/>
    <w:rsid w:val="00667934"/>
    <w:rsid w:val="00672A73"/>
    <w:rsid w:val="006823BF"/>
    <w:rsid w:val="00682B76"/>
    <w:rsid w:val="006853C6"/>
    <w:rsid w:val="0068608C"/>
    <w:rsid w:val="00690A0F"/>
    <w:rsid w:val="00691476"/>
    <w:rsid w:val="00691CF8"/>
    <w:rsid w:val="006952B2"/>
    <w:rsid w:val="006A3169"/>
    <w:rsid w:val="006A3A5C"/>
    <w:rsid w:val="006A6174"/>
    <w:rsid w:val="006A6183"/>
    <w:rsid w:val="006B3331"/>
    <w:rsid w:val="006B5312"/>
    <w:rsid w:val="006C03EF"/>
    <w:rsid w:val="006C2580"/>
    <w:rsid w:val="006C4825"/>
    <w:rsid w:val="006D335E"/>
    <w:rsid w:val="006D3932"/>
    <w:rsid w:val="006E020F"/>
    <w:rsid w:val="006E26BC"/>
    <w:rsid w:val="006E2A3D"/>
    <w:rsid w:val="006E52A7"/>
    <w:rsid w:val="006E639E"/>
    <w:rsid w:val="006F1CA3"/>
    <w:rsid w:val="0070421F"/>
    <w:rsid w:val="007045A4"/>
    <w:rsid w:val="00706F99"/>
    <w:rsid w:val="007078FC"/>
    <w:rsid w:val="007101E5"/>
    <w:rsid w:val="00710719"/>
    <w:rsid w:val="00715EBC"/>
    <w:rsid w:val="0072329B"/>
    <w:rsid w:val="0072422A"/>
    <w:rsid w:val="00725AD6"/>
    <w:rsid w:val="00725EDD"/>
    <w:rsid w:val="00730223"/>
    <w:rsid w:val="0073117B"/>
    <w:rsid w:val="00731201"/>
    <w:rsid w:val="007333F9"/>
    <w:rsid w:val="00733472"/>
    <w:rsid w:val="00736FDC"/>
    <w:rsid w:val="0075138F"/>
    <w:rsid w:val="00756F4B"/>
    <w:rsid w:val="00757077"/>
    <w:rsid w:val="00760D70"/>
    <w:rsid w:val="0076240F"/>
    <w:rsid w:val="0076556C"/>
    <w:rsid w:val="007669E2"/>
    <w:rsid w:val="00771059"/>
    <w:rsid w:val="0077263B"/>
    <w:rsid w:val="00772C4B"/>
    <w:rsid w:val="00772E94"/>
    <w:rsid w:val="00775ECF"/>
    <w:rsid w:val="007877E2"/>
    <w:rsid w:val="007912F5"/>
    <w:rsid w:val="00793CC7"/>
    <w:rsid w:val="00794516"/>
    <w:rsid w:val="007A2E44"/>
    <w:rsid w:val="007A4C9F"/>
    <w:rsid w:val="007A758C"/>
    <w:rsid w:val="007B4430"/>
    <w:rsid w:val="007B592B"/>
    <w:rsid w:val="007B763A"/>
    <w:rsid w:val="007B7697"/>
    <w:rsid w:val="007C2CE2"/>
    <w:rsid w:val="007C4492"/>
    <w:rsid w:val="007D211D"/>
    <w:rsid w:val="007D4A7F"/>
    <w:rsid w:val="007D4C2F"/>
    <w:rsid w:val="007E0597"/>
    <w:rsid w:val="007E38B1"/>
    <w:rsid w:val="007E5FCB"/>
    <w:rsid w:val="007E6F3A"/>
    <w:rsid w:val="007F77FC"/>
    <w:rsid w:val="007F79CE"/>
    <w:rsid w:val="00800751"/>
    <w:rsid w:val="00800856"/>
    <w:rsid w:val="00804242"/>
    <w:rsid w:val="008070BF"/>
    <w:rsid w:val="008127D2"/>
    <w:rsid w:val="008156F0"/>
    <w:rsid w:val="00817482"/>
    <w:rsid w:val="00821DA8"/>
    <w:rsid w:val="00823E67"/>
    <w:rsid w:val="00827CD8"/>
    <w:rsid w:val="00831D18"/>
    <w:rsid w:val="008403DE"/>
    <w:rsid w:val="00843D8F"/>
    <w:rsid w:val="00850556"/>
    <w:rsid w:val="00850B36"/>
    <w:rsid w:val="00851219"/>
    <w:rsid w:val="008607BD"/>
    <w:rsid w:val="00862335"/>
    <w:rsid w:val="008631F0"/>
    <w:rsid w:val="008631FB"/>
    <w:rsid w:val="00864EEC"/>
    <w:rsid w:val="00871B37"/>
    <w:rsid w:val="0088181A"/>
    <w:rsid w:val="00885B00"/>
    <w:rsid w:val="00885EF1"/>
    <w:rsid w:val="00886B25"/>
    <w:rsid w:val="00886E35"/>
    <w:rsid w:val="008923FE"/>
    <w:rsid w:val="008954F6"/>
    <w:rsid w:val="00896E6E"/>
    <w:rsid w:val="008B4397"/>
    <w:rsid w:val="008B506A"/>
    <w:rsid w:val="008C2EB9"/>
    <w:rsid w:val="008C48E1"/>
    <w:rsid w:val="008C6F90"/>
    <w:rsid w:val="008D1B97"/>
    <w:rsid w:val="008D579F"/>
    <w:rsid w:val="008E0143"/>
    <w:rsid w:val="008E2841"/>
    <w:rsid w:val="008E3DD2"/>
    <w:rsid w:val="008E7216"/>
    <w:rsid w:val="008F0D4D"/>
    <w:rsid w:val="008F3045"/>
    <w:rsid w:val="008F3B87"/>
    <w:rsid w:val="008F5533"/>
    <w:rsid w:val="00900B10"/>
    <w:rsid w:val="00903B8B"/>
    <w:rsid w:val="00904D71"/>
    <w:rsid w:val="00905B56"/>
    <w:rsid w:val="009133FD"/>
    <w:rsid w:val="00913889"/>
    <w:rsid w:val="00914E36"/>
    <w:rsid w:val="009163D0"/>
    <w:rsid w:val="009213DB"/>
    <w:rsid w:val="00923FA6"/>
    <w:rsid w:val="009273D7"/>
    <w:rsid w:val="009344E3"/>
    <w:rsid w:val="00940E89"/>
    <w:rsid w:val="009505F8"/>
    <w:rsid w:val="00950DB7"/>
    <w:rsid w:val="00954DE5"/>
    <w:rsid w:val="00966748"/>
    <w:rsid w:val="00966F77"/>
    <w:rsid w:val="00976CD5"/>
    <w:rsid w:val="00977E56"/>
    <w:rsid w:val="009828EC"/>
    <w:rsid w:val="009854A6"/>
    <w:rsid w:val="0098753B"/>
    <w:rsid w:val="00991129"/>
    <w:rsid w:val="00991684"/>
    <w:rsid w:val="009A00ED"/>
    <w:rsid w:val="009A0F4F"/>
    <w:rsid w:val="009A1D82"/>
    <w:rsid w:val="009B1A84"/>
    <w:rsid w:val="009B2098"/>
    <w:rsid w:val="009B3209"/>
    <w:rsid w:val="009B49F9"/>
    <w:rsid w:val="009B4C9A"/>
    <w:rsid w:val="009B6781"/>
    <w:rsid w:val="009C0D9B"/>
    <w:rsid w:val="009D15DC"/>
    <w:rsid w:val="009D5230"/>
    <w:rsid w:val="009D67C2"/>
    <w:rsid w:val="009E2214"/>
    <w:rsid w:val="009E3456"/>
    <w:rsid w:val="009E3753"/>
    <w:rsid w:val="009F2364"/>
    <w:rsid w:val="009F2846"/>
    <w:rsid w:val="00A074F0"/>
    <w:rsid w:val="00A24BDD"/>
    <w:rsid w:val="00A309F4"/>
    <w:rsid w:val="00A318C2"/>
    <w:rsid w:val="00A31A02"/>
    <w:rsid w:val="00A358D4"/>
    <w:rsid w:val="00A43A12"/>
    <w:rsid w:val="00A4522E"/>
    <w:rsid w:val="00A46DE2"/>
    <w:rsid w:val="00A504F1"/>
    <w:rsid w:val="00A53ED1"/>
    <w:rsid w:val="00A82885"/>
    <w:rsid w:val="00A830E4"/>
    <w:rsid w:val="00A966B9"/>
    <w:rsid w:val="00AA5F8C"/>
    <w:rsid w:val="00AB0EA0"/>
    <w:rsid w:val="00AB182D"/>
    <w:rsid w:val="00AB64C9"/>
    <w:rsid w:val="00AB7DC8"/>
    <w:rsid w:val="00AC1040"/>
    <w:rsid w:val="00AC1634"/>
    <w:rsid w:val="00AC1C12"/>
    <w:rsid w:val="00AC3267"/>
    <w:rsid w:val="00AC372B"/>
    <w:rsid w:val="00AC5389"/>
    <w:rsid w:val="00AC5E57"/>
    <w:rsid w:val="00AC7557"/>
    <w:rsid w:val="00AE0835"/>
    <w:rsid w:val="00AE1C7E"/>
    <w:rsid w:val="00AE35AA"/>
    <w:rsid w:val="00B15C17"/>
    <w:rsid w:val="00B15E6F"/>
    <w:rsid w:val="00B1663D"/>
    <w:rsid w:val="00B16B56"/>
    <w:rsid w:val="00B16FAC"/>
    <w:rsid w:val="00B17217"/>
    <w:rsid w:val="00B23044"/>
    <w:rsid w:val="00B23A31"/>
    <w:rsid w:val="00B23C3D"/>
    <w:rsid w:val="00B25A77"/>
    <w:rsid w:val="00B308DE"/>
    <w:rsid w:val="00B31578"/>
    <w:rsid w:val="00B348DF"/>
    <w:rsid w:val="00B35DED"/>
    <w:rsid w:val="00B41AEE"/>
    <w:rsid w:val="00B46AD7"/>
    <w:rsid w:val="00B46F84"/>
    <w:rsid w:val="00B60ADA"/>
    <w:rsid w:val="00B630B5"/>
    <w:rsid w:val="00B636DA"/>
    <w:rsid w:val="00B70F09"/>
    <w:rsid w:val="00B71DFD"/>
    <w:rsid w:val="00B72B70"/>
    <w:rsid w:val="00B74803"/>
    <w:rsid w:val="00B75F51"/>
    <w:rsid w:val="00B76828"/>
    <w:rsid w:val="00B815CE"/>
    <w:rsid w:val="00B82BFE"/>
    <w:rsid w:val="00B90CAD"/>
    <w:rsid w:val="00BA06D7"/>
    <w:rsid w:val="00BA1515"/>
    <w:rsid w:val="00BA1A02"/>
    <w:rsid w:val="00BB2FC4"/>
    <w:rsid w:val="00BC0123"/>
    <w:rsid w:val="00BC0B3E"/>
    <w:rsid w:val="00BC43E1"/>
    <w:rsid w:val="00BC5F60"/>
    <w:rsid w:val="00BC679A"/>
    <w:rsid w:val="00BC70EE"/>
    <w:rsid w:val="00BD55A7"/>
    <w:rsid w:val="00BD6034"/>
    <w:rsid w:val="00BE4635"/>
    <w:rsid w:val="00BE583C"/>
    <w:rsid w:val="00BF1BA1"/>
    <w:rsid w:val="00C07330"/>
    <w:rsid w:val="00C1248F"/>
    <w:rsid w:val="00C14ADD"/>
    <w:rsid w:val="00C20899"/>
    <w:rsid w:val="00C212DD"/>
    <w:rsid w:val="00C33CA3"/>
    <w:rsid w:val="00C37668"/>
    <w:rsid w:val="00C40A70"/>
    <w:rsid w:val="00C43EF1"/>
    <w:rsid w:val="00C4522F"/>
    <w:rsid w:val="00C454AB"/>
    <w:rsid w:val="00C50BE6"/>
    <w:rsid w:val="00C51E9D"/>
    <w:rsid w:val="00C52A07"/>
    <w:rsid w:val="00C537CA"/>
    <w:rsid w:val="00C54F25"/>
    <w:rsid w:val="00C704C4"/>
    <w:rsid w:val="00C75569"/>
    <w:rsid w:val="00C838B8"/>
    <w:rsid w:val="00C84CC4"/>
    <w:rsid w:val="00C86DCD"/>
    <w:rsid w:val="00C93543"/>
    <w:rsid w:val="00C94BFE"/>
    <w:rsid w:val="00C954E4"/>
    <w:rsid w:val="00C95CD3"/>
    <w:rsid w:val="00CB3D54"/>
    <w:rsid w:val="00CB4956"/>
    <w:rsid w:val="00CC2759"/>
    <w:rsid w:val="00CC34B4"/>
    <w:rsid w:val="00CE28B6"/>
    <w:rsid w:val="00CE3091"/>
    <w:rsid w:val="00CF303E"/>
    <w:rsid w:val="00CF3460"/>
    <w:rsid w:val="00CF3615"/>
    <w:rsid w:val="00CF5512"/>
    <w:rsid w:val="00CF5A21"/>
    <w:rsid w:val="00CF7E97"/>
    <w:rsid w:val="00D1038E"/>
    <w:rsid w:val="00D20409"/>
    <w:rsid w:val="00D21122"/>
    <w:rsid w:val="00D21151"/>
    <w:rsid w:val="00D24E8C"/>
    <w:rsid w:val="00D2624A"/>
    <w:rsid w:val="00D427B7"/>
    <w:rsid w:val="00D42BA0"/>
    <w:rsid w:val="00D50339"/>
    <w:rsid w:val="00D52867"/>
    <w:rsid w:val="00D54152"/>
    <w:rsid w:val="00D65F6E"/>
    <w:rsid w:val="00D746A0"/>
    <w:rsid w:val="00D80B67"/>
    <w:rsid w:val="00D81968"/>
    <w:rsid w:val="00D8328F"/>
    <w:rsid w:val="00D83840"/>
    <w:rsid w:val="00D843FA"/>
    <w:rsid w:val="00D84C78"/>
    <w:rsid w:val="00D954B5"/>
    <w:rsid w:val="00DA096E"/>
    <w:rsid w:val="00DA1B06"/>
    <w:rsid w:val="00DA1BAE"/>
    <w:rsid w:val="00DA310C"/>
    <w:rsid w:val="00DA3AA2"/>
    <w:rsid w:val="00DA54C3"/>
    <w:rsid w:val="00DA5611"/>
    <w:rsid w:val="00DB3427"/>
    <w:rsid w:val="00DB3726"/>
    <w:rsid w:val="00DB570C"/>
    <w:rsid w:val="00DB5D28"/>
    <w:rsid w:val="00DB62F7"/>
    <w:rsid w:val="00DB6BF2"/>
    <w:rsid w:val="00DC271E"/>
    <w:rsid w:val="00DC46BA"/>
    <w:rsid w:val="00DC4B9A"/>
    <w:rsid w:val="00DC5955"/>
    <w:rsid w:val="00DC5BDC"/>
    <w:rsid w:val="00DC74A6"/>
    <w:rsid w:val="00DD0E32"/>
    <w:rsid w:val="00DD2F19"/>
    <w:rsid w:val="00DD32F3"/>
    <w:rsid w:val="00DD37B3"/>
    <w:rsid w:val="00DD3EBD"/>
    <w:rsid w:val="00DD4626"/>
    <w:rsid w:val="00DD5E10"/>
    <w:rsid w:val="00DD68EE"/>
    <w:rsid w:val="00DE43A0"/>
    <w:rsid w:val="00DF75E8"/>
    <w:rsid w:val="00E00FC1"/>
    <w:rsid w:val="00E06048"/>
    <w:rsid w:val="00E0620C"/>
    <w:rsid w:val="00E1320B"/>
    <w:rsid w:val="00E21417"/>
    <w:rsid w:val="00E21772"/>
    <w:rsid w:val="00E24708"/>
    <w:rsid w:val="00E24E5B"/>
    <w:rsid w:val="00E27154"/>
    <w:rsid w:val="00E27FD9"/>
    <w:rsid w:val="00E30762"/>
    <w:rsid w:val="00E329FA"/>
    <w:rsid w:val="00E4005F"/>
    <w:rsid w:val="00E5440F"/>
    <w:rsid w:val="00E63835"/>
    <w:rsid w:val="00E66F21"/>
    <w:rsid w:val="00E676D6"/>
    <w:rsid w:val="00E717AA"/>
    <w:rsid w:val="00E719A1"/>
    <w:rsid w:val="00E81FB8"/>
    <w:rsid w:val="00E842C0"/>
    <w:rsid w:val="00E91472"/>
    <w:rsid w:val="00E933D4"/>
    <w:rsid w:val="00E93872"/>
    <w:rsid w:val="00E952C0"/>
    <w:rsid w:val="00E95D11"/>
    <w:rsid w:val="00E972D8"/>
    <w:rsid w:val="00EA50D4"/>
    <w:rsid w:val="00EA58DD"/>
    <w:rsid w:val="00EB0467"/>
    <w:rsid w:val="00EB1D5F"/>
    <w:rsid w:val="00EC1AA0"/>
    <w:rsid w:val="00EC2051"/>
    <w:rsid w:val="00EC7A7B"/>
    <w:rsid w:val="00ED544B"/>
    <w:rsid w:val="00ED73CB"/>
    <w:rsid w:val="00ED7D42"/>
    <w:rsid w:val="00EE2CD3"/>
    <w:rsid w:val="00EF7E49"/>
    <w:rsid w:val="00F01C56"/>
    <w:rsid w:val="00F02EB5"/>
    <w:rsid w:val="00F036F8"/>
    <w:rsid w:val="00F114F4"/>
    <w:rsid w:val="00F12DD6"/>
    <w:rsid w:val="00F13EBB"/>
    <w:rsid w:val="00F151AB"/>
    <w:rsid w:val="00F17670"/>
    <w:rsid w:val="00F220CC"/>
    <w:rsid w:val="00F243E3"/>
    <w:rsid w:val="00F27372"/>
    <w:rsid w:val="00F27589"/>
    <w:rsid w:val="00F323DD"/>
    <w:rsid w:val="00F352FB"/>
    <w:rsid w:val="00F41CC4"/>
    <w:rsid w:val="00F4704F"/>
    <w:rsid w:val="00F573BE"/>
    <w:rsid w:val="00F57558"/>
    <w:rsid w:val="00F63B2E"/>
    <w:rsid w:val="00F6503E"/>
    <w:rsid w:val="00F66DFE"/>
    <w:rsid w:val="00F67C42"/>
    <w:rsid w:val="00F70824"/>
    <w:rsid w:val="00F72BC0"/>
    <w:rsid w:val="00F746BB"/>
    <w:rsid w:val="00F74B1E"/>
    <w:rsid w:val="00F76365"/>
    <w:rsid w:val="00F86582"/>
    <w:rsid w:val="00F926B3"/>
    <w:rsid w:val="00F96B9C"/>
    <w:rsid w:val="00F97746"/>
    <w:rsid w:val="00FA30C4"/>
    <w:rsid w:val="00FB182F"/>
    <w:rsid w:val="00FC2D4D"/>
    <w:rsid w:val="00FC4898"/>
    <w:rsid w:val="00FC6504"/>
    <w:rsid w:val="00FC7A8F"/>
    <w:rsid w:val="00FD146B"/>
    <w:rsid w:val="00FD2880"/>
    <w:rsid w:val="00FD7A58"/>
    <w:rsid w:val="00FD7EBB"/>
    <w:rsid w:val="00FE1629"/>
    <w:rsid w:val="00FE317D"/>
    <w:rsid w:val="00FE46B0"/>
    <w:rsid w:val="00FE5405"/>
    <w:rsid w:val="00FF09CF"/>
    <w:rsid w:val="00FF0A31"/>
    <w:rsid w:val="00FF177A"/>
    <w:rsid w:val="00FF28BE"/>
    <w:rsid w:val="00FF4A05"/>
    <w:rsid w:val="00FF4AB2"/>
    <w:rsid w:val="00FF7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docId w15:val="{C36ADD3C-1D21-4BEB-88D5-675DCA5FA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uiPriority="99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24E8C"/>
    <w:pPr>
      <w:widowControl w:val="0"/>
      <w:spacing w:beforeLines="20" w:afterLines="20"/>
      <w:jc w:val="both"/>
    </w:pPr>
    <w:rPr>
      <w:kern w:val="2"/>
      <w:sz w:val="21"/>
      <w:szCs w:val="21"/>
    </w:rPr>
  </w:style>
  <w:style w:type="paragraph" w:styleId="13">
    <w:name w:val="heading 1"/>
    <w:next w:val="a1"/>
    <w:link w:val="1Char"/>
    <w:qFormat/>
    <w:rsid w:val="004A7902"/>
    <w:pPr>
      <w:keepNext/>
      <w:keepLines/>
      <w:pageBreakBefore/>
      <w:numPr>
        <w:numId w:val="1"/>
      </w:numPr>
      <w:adjustRightInd w:val="0"/>
      <w:spacing w:before="120" w:after="120"/>
      <w:jc w:val="center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1"/>
    <w:link w:val="2Char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1"/>
    <w:link w:val="3Char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aliases w:val="条"/>
    <w:next w:val="a1"/>
    <w:link w:val="4Char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paragraph" w:styleId="5">
    <w:name w:val="heading 5"/>
    <w:basedOn w:val="a1"/>
    <w:next w:val="a1"/>
    <w:link w:val="5Char"/>
    <w:uiPriority w:val="99"/>
    <w:qFormat/>
    <w:rsid w:val="0042497F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1"/>
    <w:next w:val="a1"/>
    <w:link w:val="6Char2"/>
    <w:qFormat/>
    <w:rsid w:val="0042497F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0">
    <w:name w:val="heading 7"/>
    <w:basedOn w:val="a1"/>
    <w:next w:val="a1"/>
    <w:link w:val="7Char2"/>
    <w:qFormat/>
    <w:rsid w:val="0042497F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1"/>
    <w:next w:val="a1"/>
    <w:link w:val="8Char2"/>
    <w:qFormat/>
    <w:rsid w:val="0042497F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1"/>
    <w:next w:val="a1"/>
    <w:link w:val="9Char2"/>
    <w:qFormat/>
    <w:rsid w:val="0042497F"/>
    <w:pPr>
      <w:keepNext/>
      <w:keepLines/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程序"/>
    <w:next w:val="a1"/>
    <w:link w:val="Char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6">
    <w:name w:val="header"/>
    <w:link w:val="Char0"/>
    <w:uiPriority w:val="99"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7">
    <w:name w:val="caption"/>
    <w:next w:val="a1"/>
    <w:link w:val="Char1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1">
    <w:name w:val="题注 Char"/>
    <w:link w:val="a7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8">
    <w:name w:val="注"/>
    <w:link w:val="CharChar"/>
    <w:rsid w:val="00432380"/>
    <w:pPr>
      <w:spacing w:beforeLines="20" w:afterLines="20"/>
      <w:ind w:firstLine="420"/>
    </w:pPr>
    <w:rPr>
      <w:rFonts w:eastAsia="楷体_GB2312"/>
      <w:kern w:val="2"/>
      <w:sz w:val="18"/>
      <w:szCs w:val="18"/>
    </w:rPr>
  </w:style>
  <w:style w:type="character" w:styleId="a9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5">
    <w:name w:val="toc 1"/>
    <w:uiPriority w:val="39"/>
    <w:rsid w:val="00366CCA"/>
    <w:pPr>
      <w:widowControl w:val="0"/>
      <w:tabs>
        <w:tab w:val="right" w:leader="middleDot" w:pos="8295"/>
      </w:tabs>
    </w:pPr>
    <w:rPr>
      <w:rFonts w:eastAsia="黑体"/>
      <w:kern w:val="2"/>
      <w:sz w:val="24"/>
      <w:szCs w:val="24"/>
    </w:rPr>
  </w:style>
  <w:style w:type="paragraph" w:styleId="22">
    <w:name w:val="toc 2"/>
    <w:uiPriority w:val="39"/>
    <w:rsid w:val="00366CCA"/>
    <w:pPr>
      <w:tabs>
        <w:tab w:val="left" w:pos="1259"/>
        <w:tab w:val="right" w:leader="middleDot" w:pos="8295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366CCA"/>
    <w:pPr>
      <w:tabs>
        <w:tab w:val="left" w:pos="1678"/>
        <w:tab w:val="right" w:leader="middleDot" w:pos="8295"/>
      </w:tabs>
      <w:ind w:left="839"/>
    </w:pPr>
    <w:rPr>
      <w:noProof/>
      <w:kern w:val="2"/>
      <w:sz w:val="21"/>
      <w:szCs w:val="21"/>
    </w:rPr>
  </w:style>
  <w:style w:type="character" w:styleId="aa">
    <w:name w:val="Hyperlink"/>
    <w:uiPriority w:val="99"/>
    <w:rsid w:val="00B16FAC"/>
    <w:rPr>
      <w:color w:val="0000FF"/>
      <w:u w:val="single"/>
    </w:rPr>
  </w:style>
  <w:style w:type="paragraph" w:customStyle="1" w:styleId="ab">
    <w:name w:val="表头"/>
    <w:link w:val="Char2"/>
    <w:qFormat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0"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c">
    <w:name w:val="参考文献"/>
    <w:next w:val="a1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d">
    <w:name w:val="表文字"/>
    <w:link w:val="Char3"/>
    <w:uiPriority w:val="99"/>
    <w:qFormat/>
    <w:rsid w:val="00580ACF"/>
    <w:pPr>
      <w:jc w:val="center"/>
    </w:pPr>
    <w:rPr>
      <w:kern w:val="21"/>
      <w:sz w:val="18"/>
      <w:szCs w:val="18"/>
    </w:rPr>
  </w:style>
  <w:style w:type="character" w:customStyle="1" w:styleId="Char3">
    <w:name w:val="表文字 Char"/>
    <w:link w:val="ad"/>
    <w:uiPriority w:val="99"/>
    <w:qFormat/>
    <w:rsid w:val="000C1270"/>
    <w:rPr>
      <w:rFonts w:eastAsia="宋体"/>
      <w:kern w:val="21"/>
      <w:sz w:val="18"/>
      <w:szCs w:val="18"/>
      <w:lang w:val="en-US" w:eastAsia="zh-CN" w:bidi="ar-SA"/>
    </w:rPr>
  </w:style>
  <w:style w:type="paragraph" w:customStyle="1" w:styleId="11">
    <w:name w:val="附录 1"/>
    <w:next w:val="a1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1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1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1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e">
    <w:name w:val="Document Map"/>
    <w:basedOn w:val="a1"/>
    <w:link w:val="Char4"/>
    <w:uiPriority w:val="99"/>
    <w:semiHidden/>
    <w:rsid w:val="0088181A"/>
    <w:pPr>
      <w:shd w:val="clear" w:color="auto" w:fill="000080"/>
    </w:pPr>
  </w:style>
  <w:style w:type="paragraph" w:customStyle="1" w:styleId="af">
    <w:name w:val="目录"/>
    <w:basedOn w:val="a1"/>
    <w:rsid w:val="00506F1F"/>
    <w:pPr>
      <w:spacing w:before="62" w:after="62"/>
      <w:jc w:val="center"/>
    </w:pPr>
    <w:rPr>
      <w:rFonts w:eastAsia="黑体"/>
      <w:sz w:val="28"/>
    </w:rPr>
  </w:style>
  <w:style w:type="paragraph" w:styleId="af0">
    <w:name w:val="Balloon Text"/>
    <w:basedOn w:val="a1"/>
    <w:link w:val="Char5"/>
    <w:uiPriority w:val="99"/>
    <w:rsid w:val="00366CCA"/>
    <w:rPr>
      <w:sz w:val="18"/>
      <w:szCs w:val="18"/>
    </w:rPr>
  </w:style>
  <w:style w:type="paragraph" w:customStyle="1" w:styleId="a0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1">
    <w:name w:val="footer"/>
    <w:link w:val="Char6"/>
    <w:uiPriority w:val="99"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2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3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paragraph" w:customStyle="1" w:styleId="af4">
    <w:name w:val="序言"/>
    <w:rsid w:val="003B5250"/>
    <w:pPr>
      <w:spacing w:before="120" w:after="120"/>
      <w:jc w:val="center"/>
      <w:outlineLvl w:val="0"/>
    </w:pPr>
    <w:rPr>
      <w:rFonts w:eastAsia="华文新魏"/>
      <w:b/>
      <w:bCs/>
      <w:sz w:val="28"/>
      <w:szCs w:val="28"/>
    </w:rPr>
  </w:style>
  <w:style w:type="character" w:customStyle="1" w:styleId="5Char">
    <w:name w:val="标题 5 Char"/>
    <w:link w:val="5"/>
    <w:uiPriority w:val="99"/>
    <w:rsid w:val="0042497F"/>
    <w:rPr>
      <w:b/>
      <w:bCs/>
      <w:sz w:val="28"/>
      <w:szCs w:val="28"/>
    </w:rPr>
  </w:style>
  <w:style w:type="paragraph" w:customStyle="1" w:styleId="12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5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3">
    <w:name w:val="Body Text First Indent 2"/>
    <w:link w:val="2Char1"/>
    <w:rsid w:val="0070421F"/>
    <w:pPr>
      <w:widowControl w:val="0"/>
      <w:spacing w:beforeLines="20" w:afterLines="20"/>
      <w:ind w:firstLine="420"/>
    </w:pPr>
    <w:rPr>
      <w:sz w:val="21"/>
      <w:szCs w:val="21"/>
    </w:rPr>
  </w:style>
  <w:style w:type="character" w:customStyle="1" w:styleId="6Char">
    <w:name w:val="标题 6 Char"/>
    <w:uiPriority w:val="99"/>
    <w:rsid w:val="0042497F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Char">
    <w:name w:val="标题 7 Char"/>
    <w:uiPriority w:val="99"/>
    <w:rsid w:val="0042497F"/>
    <w:rPr>
      <w:b/>
      <w:bCs/>
      <w:kern w:val="2"/>
      <w:sz w:val="24"/>
      <w:szCs w:val="24"/>
    </w:rPr>
  </w:style>
  <w:style w:type="character" w:customStyle="1" w:styleId="8Char">
    <w:name w:val="标题 8 Char"/>
    <w:uiPriority w:val="99"/>
    <w:rsid w:val="0042497F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Char">
    <w:name w:val="标题 9 Char"/>
    <w:uiPriority w:val="99"/>
    <w:rsid w:val="0042497F"/>
    <w:rPr>
      <w:rFonts w:ascii="Calibri Light" w:eastAsia="宋体" w:hAnsi="Calibri Light" w:cs="Times New Roman"/>
      <w:kern w:val="2"/>
      <w:sz w:val="21"/>
      <w:szCs w:val="21"/>
    </w:rPr>
  </w:style>
  <w:style w:type="character" w:customStyle="1" w:styleId="Char20">
    <w:name w:val="题注 Char2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customStyle="1" w:styleId="af6">
    <w:name w:val="图片"/>
    <w:next w:val="23"/>
    <w:rsid w:val="0042497F"/>
    <w:pPr>
      <w:keepNext/>
      <w:widowControl w:val="0"/>
      <w:jc w:val="center"/>
    </w:pPr>
    <w:rPr>
      <w:sz w:val="21"/>
      <w:szCs w:val="21"/>
    </w:rPr>
  </w:style>
  <w:style w:type="paragraph" w:customStyle="1" w:styleId="02">
    <w:name w:val="图片+段前/后0.2行"/>
    <w:next w:val="23"/>
    <w:rsid w:val="0042497F"/>
    <w:pPr>
      <w:keepNext/>
      <w:widowControl w:val="0"/>
      <w:jc w:val="center"/>
    </w:pPr>
    <w:rPr>
      <w:sz w:val="21"/>
      <w:szCs w:val="21"/>
    </w:rPr>
  </w:style>
  <w:style w:type="character" w:customStyle="1" w:styleId="3Char">
    <w:name w:val="标题 3 Char"/>
    <w:link w:val="30"/>
    <w:rsid w:val="0042497F"/>
    <w:rPr>
      <w:rFonts w:ascii="Arial" w:eastAsia="黑体" w:hAnsi="Arial"/>
      <w:b/>
      <w:bCs/>
      <w:kern w:val="2"/>
      <w:sz w:val="21"/>
      <w:szCs w:val="21"/>
    </w:rPr>
  </w:style>
  <w:style w:type="character" w:customStyle="1" w:styleId="Char">
    <w:name w:val="程序 Char"/>
    <w:link w:val="a5"/>
    <w:rsid w:val="0042497F"/>
    <w:rPr>
      <w:kern w:val="2"/>
      <w:sz w:val="18"/>
      <w:szCs w:val="18"/>
      <w:shd w:val="clear" w:color="auto" w:fill="E6E6E6"/>
      <w:lang w:val="de-DE"/>
    </w:rPr>
  </w:style>
  <w:style w:type="character" w:customStyle="1" w:styleId="Char2">
    <w:name w:val="表头 Char"/>
    <w:link w:val="ab"/>
    <w:rsid w:val="0042497F"/>
    <w:rPr>
      <w:rFonts w:ascii="Arial" w:eastAsia="黑体" w:hAnsi="Arial"/>
      <w:kern w:val="2"/>
      <w:sz w:val="18"/>
      <w:szCs w:val="18"/>
    </w:rPr>
  </w:style>
  <w:style w:type="character" w:customStyle="1" w:styleId="1Char0">
    <w:name w:val="样式1 Char"/>
    <w:link w:val="1"/>
    <w:rsid w:val="0042497F"/>
    <w:rPr>
      <w:kern w:val="2"/>
      <w:sz w:val="21"/>
      <w:szCs w:val="21"/>
    </w:rPr>
  </w:style>
  <w:style w:type="character" w:customStyle="1" w:styleId="2Char1">
    <w:name w:val="正文首行缩进 2 Char1"/>
    <w:link w:val="23"/>
    <w:rsid w:val="0042497F"/>
    <w:rPr>
      <w:sz w:val="21"/>
      <w:szCs w:val="21"/>
    </w:rPr>
  </w:style>
  <w:style w:type="character" w:customStyle="1" w:styleId="apple-converted-space">
    <w:name w:val="apple-converted-space"/>
    <w:rsid w:val="0042497F"/>
  </w:style>
  <w:style w:type="character" w:styleId="HTML">
    <w:name w:val="HTML Code"/>
    <w:rsid w:val="0042497F"/>
    <w:rPr>
      <w:rFonts w:ascii="宋体" w:eastAsia="宋体" w:hAnsi="宋体" w:cs="宋体"/>
      <w:sz w:val="24"/>
      <w:szCs w:val="24"/>
    </w:rPr>
  </w:style>
  <w:style w:type="character" w:customStyle="1" w:styleId="CharChar7">
    <w:name w:val="Char Char7"/>
    <w:locked/>
    <w:rsid w:val="0042497F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f7">
    <w:name w:val="文本"/>
    <w:link w:val="Char7"/>
    <w:rsid w:val="0042497F"/>
    <w:pPr>
      <w:spacing w:beforeLines="20" w:afterLines="20"/>
      <w:ind w:firstLine="420"/>
    </w:pPr>
    <w:rPr>
      <w:rFonts w:cs="宋体"/>
      <w:sz w:val="21"/>
      <w:szCs w:val="21"/>
    </w:rPr>
  </w:style>
  <w:style w:type="character" w:customStyle="1" w:styleId="Char7">
    <w:name w:val="文本 Char"/>
    <w:link w:val="af7"/>
    <w:rsid w:val="0042497F"/>
    <w:rPr>
      <w:rFonts w:cs="宋体"/>
      <w:sz w:val="21"/>
      <w:szCs w:val="21"/>
    </w:rPr>
  </w:style>
  <w:style w:type="character" w:customStyle="1" w:styleId="2Char0">
    <w:name w:val="正文首行缩进2 Char"/>
    <w:link w:val="24"/>
    <w:rsid w:val="0042497F"/>
    <w:rPr>
      <w:rFonts w:cs="宋体"/>
      <w:sz w:val="21"/>
      <w:szCs w:val="21"/>
    </w:rPr>
  </w:style>
  <w:style w:type="paragraph" w:customStyle="1" w:styleId="24">
    <w:name w:val="正文首行缩进2"/>
    <w:link w:val="2Char0"/>
    <w:rsid w:val="0042497F"/>
    <w:pPr>
      <w:spacing w:beforeLines="20" w:afterLines="20"/>
      <w:ind w:firstLine="420"/>
    </w:pPr>
    <w:rPr>
      <w:rFonts w:cs="宋体"/>
      <w:sz w:val="21"/>
      <w:szCs w:val="21"/>
    </w:rPr>
  </w:style>
  <w:style w:type="table" w:styleId="af8">
    <w:name w:val="Table Grid"/>
    <w:aliases w:val="表格"/>
    <w:basedOn w:val="a3"/>
    <w:rsid w:val="0042497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Normal (Web)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style-span">
    <w:name w:val="apple-style-span"/>
    <w:rsid w:val="0042497F"/>
  </w:style>
  <w:style w:type="character" w:styleId="afa">
    <w:name w:val="Strong"/>
    <w:qFormat/>
    <w:rsid w:val="0042497F"/>
    <w:rPr>
      <w:b/>
      <w:bCs/>
    </w:rPr>
  </w:style>
  <w:style w:type="paragraph" w:styleId="afb">
    <w:name w:val="Date"/>
    <w:basedOn w:val="a1"/>
    <w:next w:val="a1"/>
    <w:link w:val="Char8"/>
    <w:uiPriority w:val="99"/>
    <w:rsid w:val="0042497F"/>
    <w:pPr>
      <w:ind w:leftChars="2500" w:left="100"/>
    </w:pPr>
  </w:style>
  <w:style w:type="character" w:customStyle="1" w:styleId="Char8">
    <w:name w:val="日期 Char"/>
    <w:link w:val="afb"/>
    <w:uiPriority w:val="99"/>
    <w:rsid w:val="0042497F"/>
    <w:rPr>
      <w:kern w:val="2"/>
      <w:sz w:val="21"/>
      <w:szCs w:val="21"/>
    </w:rPr>
  </w:style>
  <w:style w:type="character" w:customStyle="1" w:styleId="ttag">
    <w:name w:val="t_tag"/>
    <w:rsid w:val="0042497F"/>
  </w:style>
  <w:style w:type="character" w:styleId="afc">
    <w:name w:val="Emphasis"/>
    <w:qFormat/>
    <w:rsid w:val="0042497F"/>
    <w:rPr>
      <w:i w:val="0"/>
      <w:iCs w:val="0"/>
      <w:color w:val="CC0000"/>
    </w:rPr>
  </w:style>
  <w:style w:type="paragraph" w:styleId="HTML0">
    <w:name w:val="HTML Preformatted"/>
    <w:basedOn w:val="a1"/>
    <w:link w:val="HTMLChar"/>
    <w:uiPriority w:val="99"/>
    <w:rsid w:val="004249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330" w:lineRule="atLeast"/>
      <w:jc w:val="left"/>
    </w:pPr>
    <w:rPr>
      <w:rFonts w:ascii="Arial" w:hAnsi="Arial" w:cs="Arial"/>
      <w:kern w:val="0"/>
    </w:rPr>
  </w:style>
  <w:style w:type="character" w:customStyle="1" w:styleId="HTMLChar">
    <w:name w:val="HTML 预设格式 Char"/>
    <w:link w:val="HTML0"/>
    <w:uiPriority w:val="99"/>
    <w:rsid w:val="0042497F"/>
    <w:rPr>
      <w:rFonts w:ascii="Arial" w:hAnsi="Arial" w:cs="Arial"/>
      <w:sz w:val="21"/>
      <w:szCs w:val="21"/>
    </w:rPr>
  </w:style>
  <w:style w:type="paragraph" w:styleId="41">
    <w:name w:val="toc 4"/>
    <w:basedOn w:val="a1"/>
    <w:next w:val="a1"/>
    <w:autoRedefine/>
    <w:uiPriority w:val="39"/>
    <w:rsid w:val="0042497F"/>
    <w:pPr>
      <w:spacing w:beforeLines="0" w:afterLines="0"/>
      <w:ind w:leftChars="600" w:left="1260"/>
    </w:pPr>
    <w:rPr>
      <w:szCs w:val="24"/>
    </w:rPr>
  </w:style>
  <w:style w:type="paragraph" w:styleId="50">
    <w:name w:val="toc 5"/>
    <w:basedOn w:val="a1"/>
    <w:next w:val="a1"/>
    <w:autoRedefine/>
    <w:uiPriority w:val="39"/>
    <w:rsid w:val="0042497F"/>
    <w:pPr>
      <w:spacing w:beforeLines="0" w:afterLines="0"/>
      <w:ind w:leftChars="800" w:left="1680"/>
    </w:pPr>
    <w:rPr>
      <w:szCs w:val="24"/>
    </w:rPr>
  </w:style>
  <w:style w:type="paragraph" w:styleId="60">
    <w:name w:val="toc 6"/>
    <w:basedOn w:val="a1"/>
    <w:next w:val="a1"/>
    <w:autoRedefine/>
    <w:uiPriority w:val="39"/>
    <w:rsid w:val="0042497F"/>
    <w:pPr>
      <w:spacing w:beforeLines="0" w:afterLines="0"/>
      <w:ind w:leftChars="1000" w:left="2100"/>
    </w:pPr>
    <w:rPr>
      <w:szCs w:val="24"/>
    </w:rPr>
  </w:style>
  <w:style w:type="paragraph" w:styleId="71">
    <w:name w:val="toc 7"/>
    <w:basedOn w:val="a1"/>
    <w:next w:val="a1"/>
    <w:autoRedefine/>
    <w:uiPriority w:val="39"/>
    <w:rsid w:val="0042497F"/>
    <w:pPr>
      <w:spacing w:beforeLines="0" w:afterLines="0"/>
      <w:ind w:leftChars="1200" w:left="2520"/>
    </w:pPr>
    <w:rPr>
      <w:szCs w:val="24"/>
    </w:rPr>
  </w:style>
  <w:style w:type="paragraph" w:styleId="80">
    <w:name w:val="toc 8"/>
    <w:basedOn w:val="a1"/>
    <w:next w:val="a1"/>
    <w:autoRedefine/>
    <w:uiPriority w:val="39"/>
    <w:rsid w:val="0042497F"/>
    <w:pPr>
      <w:spacing w:beforeLines="0" w:afterLines="0"/>
      <w:ind w:leftChars="1400" w:left="2940"/>
    </w:pPr>
    <w:rPr>
      <w:szCs w:val="24"/>
    </w:rPr>
  </w:style>
  <w:style w:type="paragraph" w:styleId="90">
    <w:name w:val="toc 9"/>
    <w:basedOn w:val="a1"/>
    <w:next w:val="a1"/>
    <w:autoRedefine/>
    <w:uiPriority w:val="39"/>
    <w:rsid w:val="0042497F"/>
    <w:pPr>
      <w:spacing w:beforeLines="0" w:afterLines="0"/>
      <w:ind w:leftChars="1600" w:left="3360"/>
    </w:pPr>
    <w:rPr>
      <w:szCs w:val="24"/>
    </w:rPr>
  </w:style>
  <w:style w:type="paragraph" w:styleId="afd">
    <w:name w:val="Normal Indent"/>
    <w:aliases w:val="四号,特点,表正文,正文非缩进,正文不缩进,正文（首行缩进两字）"/>
    <w:basedOn w:val="a1"/>
    <w:link w:val="Char9"/>
    <w:rsid w:val="0042497F"/>
    <w:pPr>
      <w:spacing w:beforeLines="0" w:afterLines="0"/>
      <w:ind w:firstLine="420"/>
    </w:pPr>
    <w:rPr>
      <w:szCs w:val="20"/>
    </w:rPr>
  </w:style>
  <w:style w:type="character" w:customStyle="1" w:styleId="CharChar1">
    <w:name w:val="Char Char1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">
    <w:name w:val="Char Char2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3">
    <w:name w:val="Char Char3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spelle">
    <w:name w:val="spelle"/>
    <w:rsid w:val="0042497F"/>
  </w:style>
  <w:style w:type="character" w:customStyle="1" w:styleId="grame">
    <w:name w:val="grame"/>
    <w:rsid w:val="0042497F"/>
  </w:style>
  <w:style w:type="character" w:customStyle="1" w:styleId="CharChar4">
    <w:name w:val="Char Char4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styleId="afe">
    <w:name w:val="annotation text"/>
    <w:basedOn w:val="a1"/>
    <w:link w:val="Chara"/>
    <w:uiPriority w:val="99"/>
    <w:rsid w:val="0042497F"/>
    <w:pPr>
      <w:jc w:val="left"/>
    </w:pPr>
  </w:style>
  <w:style w:type="character" w:customStyle="1" w:styleId="Chara">
    <w:name w:val="批注文字 Char"/>
    <w:link w:val="afe"/>
    <w:uiPriority w:val="99"/>
    <w:rsid w:val="0042497F"/>
    <w:rPr>
      <w:kern w:val="2"/>
      <w:sz w:val="21"/>
      <w:szCs w:val="21"/>
    </w:rPr>
  </w:style>
  <w:style w:type="character" w:customStyle="1" w:styleId="CharChar5">
    <w:name w:val="Char Char5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customStyle="1" w:styleId="25">
    <w:name w:val="2"/>
    <w:basedOn w:val="a1"/>
    <w:rsid w:val="0042497F"/>
    <w:pPr>
      <w:widowControl/>
      <w:spacing w:beforeLines="0" w:afterLines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">
    <w:name w:val="a"/>
    <w:basedOn w:val="a1"/>
    <w:rsid w:val="0042497F"/>
    <w:pPr>
      <w:widowControl/>
      <w:spacing w:beforeLines="0" w:afterLines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Char8">
    <w:name w:val="Char Char8"/>
    <w:rsid w:val="0042497F"/>
    <w:rPr>
      <w:rFonts w:ascii="Arial" w:eastAsia="黑体" w:hAnsi="Arial"/>
      <w:b/>
      <w:bCs/>
      <w:sz w:val="21"/>
      <w:szCs w:val="21"/>
    </w:rPr>
  </w:style>
  <w:style w:type="paragraph" w:styleId="aff0">
    <w:name w:val="annotation subject"/>
    <w:basedOn w:val="afe"/>
    <w:next w:val="afe"/>
    <w:link w:val="Charb"/>
    <w:uiPriority w:val="99"/>
    <w:rsid w:val="0042497F"/>
    <w:rPr>
      <w:b/>
      <w:bCs/>
    </w:rPr>
  </w:style>
  <w:style w:type="character" w:customStyle="1" w:styleId="Charb">
    <w:name w:val="批注主题 Char"/>
    <w:link w:val="aff0"/>
    <w:uiPriority w:val="99"/>
    <w:rsid w:val="0042497F"/>
    <w:rPr>
      <w:b/>
      <w:bCs/>
      <w:kern w:val="2"/>
      <w:sz w:val="21"/>
      <w:szCs w:val="21"/>
    </w:rPr>
  </w:style>
  <w:style w:type="character" w:customStyle="1" w:styleId="CharChar6">
    <w:name w:val="Char Char6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customStyle="1" w:styleId="aff1">
    <w:name w:val="程序清单"/>
    <w:next w:val="a1"/>
    <w:link w:val="Charc"/>
    <w:rsid w:val="0042497F"/>
    <w:pPr>
      <w:widowControl w:val="0"/>
      <w:shd w:val="clear" w:color="auto" w:fill="E6E6E6"/>
    </w:pPr>
    <w:rPr>
      <w:kern w:val="2"/>
      <w:sz w:val="21"/>
      <w:szCs w:val="21"/>
    </w:rPr>
  </w:style>
  <w:style w:type="character" w:customStyle="1" w:styleId="Charc">
    <w:name w:val="程序清单 Char"/>
    <w:link w:val="aff1"/>
    <w:rsid w:val="0042497F"/>
    <w:rPr>
      <w:kern w:val="2"/>
      <w:sz w:val="21"/>
      <w:szCs w:val="21"/>
      <w:shd w:val="clear" w:color="auto" w:fill="E6E6E6"/>
    </w:rPr>
  </w:style>
  <w:style w:type="character" w:customStyle="1" w:styleId="CharChar9">
    <w:name w:val="Char Char9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0">
    <w:name w:val="Char Char10"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1">
    <w:name w:val="Char Char11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3">
    <w:name w:val="Char Char13"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px14">
    <w:name w:val="px14"/>
    <w:rsid w:val="0042497F"/>
  </w:style>
  <w:style w:type="paragraph" w:customStyle="1" w:styleId="aff2">
    <w:name w:val="程序(中文宋体"/>
    <w:aliases w:val="西文Times New Roman)"/>
    <w:basedOn w:val="a1"/>
    <w:rsid w:val="0042497F"/>
    <w:pPr>
      <w:shd w:val="clear" w:color="auto" w:fill="E6E6E6"/>
      <w:spacing w:beforeLines="0" w:afterLines="0"/>
    </w:pPr>
    <w:rPr>
      <w:sz w:val="18"/>
      <w:szCs w:val="24"/>
    </w:rPr>
  </w:style>
  <w:style w:type="character" w:customStyle="1" w:styleId="4Char">
    <w:name w:val="标题 4 Char"/>
    <w:aliases w:val="条 Char"/>
    <w:link w:val="40"/>
    <w:rsid w:val="0042497F"/>
    <w:rPr>
      <w:rFonts w:ascii="Arial" w:eastAsia="黑体" w:hAnsi="Arial"/>
      <w:bCs/>
      <w:kern w:val="2"/>
      <w:sz w:val="21"/>
      <w:szCs w:val="21"/>
    </w:rPr>
  </w:style>
  <w:style w:type="character" w:customStyle="1" w:styleId="CharChar0">
    <w:name w:val="Char Char"/>
    <w:rsid w:val="0042497F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Char">
    <w:name w:val="注 Char Char"/>
    <w:link w:val="a8"/>
    <w:locked/>
    <w:rsid w:val="0042497F"/>
    <w:rPr>
      <w:rFonts w:eastAsia="楷体_GB2312"/>
      <w:kern w:val="2"/>
      <w:sz w:val="18"/>
      <w:szCs w:val="18"/>
    </w:rPr>
  </w:style>
  <w:style w:type="character" w:styleId="aff3">
    <w:name w:val="FollowedHyperlink"/>
    <w:rsid w:val="0042497F"/>
    <w:rPr>
      <w:rFonts w:ascii="Times New Roman" w:hAnsi="Times New Roman" w:cs="Times New Roman" w:hint="default"/>
      <w:color w:val="800080"/>
      <w:u w:val="single"/>
    </w:rPr>
  </w:style>
  <w:style w:type="character" w:customStyle="1" w:styleId="CaptionChar">
    <w:name w:val="Caption Char"/>
    <w:locked/>
    <w:rsid w:val="0042497F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d">
    <w:name w:val="正文文本 Char"/>
    <w:link w:val="aff4"/>
    <w:locked/>
    <w:rsid w:val="0042497F"/>
    <w:rPr>
      <w:rFonts w:ascii="宋体" w:hAnsi="宋体"/>
      <w:kern w:val="2"/>
      <w:sz w:val="21"/>
      <w:szCs w:val="21"/>
    </w:rPr>
  </w:style>
  <w:style w:type="paragraph" w:styleId="aff4">
    <w:name w:val="Body Text"/>
    <w:basedOn w:val="a1"/>
    <w:link w:val="Chard"/>
    <w:rsid w:val="0042497F"/>
    <w:pPr>
      <w:ind w:firstLine="420"/>
    </w:pPr>
    <w:rPr>
      <w:rFonts w:ascii="宋体" w:hAnsi="宋体"/>
    </w:rPr>
  </w:style>
  <w:style w:type="character" w:customStyle="1" w:styleId="Char10">
    <w:name w:val="正文文本 Char1"/>
    <w:rsid w:val="0042497F"/>
    <w:rPr>
      <w:kern w:val="2"/>
      <w:sz w:val="21"/>
      <w:szCs w:val="21"/>
    </w:rPr>
  </w:style>
  <w:style w:type="paragraph" w:styleId="aff5">
    <w:name w:val="Body Text Indent"/>
    <w:basedOn w:val="a1"/>
    <w:link w:val="Chare"/>
    <w:uiPriority w:val="99"/>
    <w:rsid w:val="0042497F"/>
    <w:pPr>
      <w:ind w:leftChars="200" w:left="200" w:firstLine="420"/>
    </w:pPr>
  </w:style>
  <w:style w:type="character" w:customStyle="1" w:styleId="Chare">
    <w:name w:val="正文文本缩进 Char"/>
    <w:link w:val="aff5"/>
    <w:uiPriority w:val="99"/>
    <w:rsid w:val="0042497F"/>
    <w:rPr>
      <w:kern w:val="2"/>
      <w:sz w:val="21"/>
      <w:szCs w:val="21"/>
    </w:rPr>
  </w:style>
  <w:style w:type="character" w:customStyle="1" w:styleId="Char5">
    <w:name w:val="批注框文本 Char"/>
    <w:link w:val="af0"/>
    <w:uiPriority w:val="99"/>
    <w:locked/>
    <w:rsid w:val="0042497F"/>
    <w:rPr>
      <w:kern w:val="2"/>
      <w:sz w:val="18"/>
      <w:szCs w:val="18"/>
    </w:rPr>
  </w:style>
  <w:style w:type="paragraph" w:customStyle="1" w:styleId="MDK-ARM">
    <w:name w:val="安装MDK-ARM步骤编号"/>
    <w:basedOn w:val="aff4"/>
    <w:autoRedefine/>
    <w:rsid w:val="0042497F"/>
    <w:pPr>
      <w:numPr>
        <w:numId w:val="6"/>
      </w:numPr>
      <w:tabs>
        <w:tab w:val="left" w:pos="0"/>
        <w:tab w:val="num" w:pos="425"/>
        <w:tab w:val="num" w:pos="780"/>
      </w:tabs>
      <w:spacing w:before="62" w:after="62"/>
      <w:ind w:left="0" w:firstLine="420"/>
    </w:pPr>
    <w:rPr>
      <w:rFonts w:ascii="Times New Roman" w:hAnsi="Times New Roman"/>
    </w:rPr>
  </w:style>
  <w:style w:type="paragraph" w:customStyle="1" w:styleId="16">
    <w:name w:val="列出段落1"/>
    <w:aliases w:val="支持包安装步骤,List Paragraph"/>
    <w:basedOn w:val="a1"/>
    <w:rsid w:val="0042497F"/>
    <w:pPr>
      <w:ind w:firstLine="420"/>
    </w:pPr>
  </w:style>
  <w:style w:type="character" w:customStyle="1" w:styleId="Char11">
    <w:name w:val="题注 Char1"/>
    <w:uiPriority w:val="99"/>
    <w:rsid w:val="0042497F"/>
    <w:rPr>
      <w:rFonts w:ascii="Arial" w:eastAsia="黑体" w:hAnsi="Arial" w:cs="Arial" w:hint="default"/>
      <w:kern w:val="2"/>
      <w:sz w:val="18"/>
      <w:szCs w:val="18"/>
      <w:lang w:val="en-US" w:eastAsia="zh-CN" w:bidi="ar-SA"/>
    </w:rPr>
  </w:style>
  <w:style w:type="paragraph" w:customStyle="1" w:styleId="aff6">
    <w:name w:val="表题"/>
    <w:basedOn w:val="a1"/>
    <w:link w:val="Charf"/>
    <w:autoRedefine/>
    <w:rsid w:val="0042497F"/>
    <w:pPr>
      <w:framePr w:w="6636" w:h="4804" w:hRule="exact" w:hSpace="180" w:wrap="around" w:vAnchor="text" w:hAnchor="page" w:x="2845" w:y="845"/>
      <w:tabs>
        <w:tab w:val="num" w:pos="13"/>
      </w:tabs>
      <w:spacing w:beforeLines="0" w:afterLines="0"/>
      <w:jc w:val="center"/>
    </w:pPr>
    <w:rPr>
      <w:rFonts w:ascii="黑体" w:eastAsia="黑体" w:hAnsi="Arial"/>
      <w:color w:val="000000"/>
      <w:sz w:val="18"/>
      <w:szCs w:val="18"/>
    </w:rPr>
  </w:style>
  <w:style w:type="paragraph" w:styleId="aff7">
    <w:name w:val="Plain Text"/>
    <w:basedOn w:val="a1"/>
    <w:link w:val="Charf0"/>
    <w:uiPriority w:val="99"/>
    <w:rsid w:val="0042497F"/>
    <w:pPr>
      <w:spacing w:beforeLines="0" w:afterLines="0"/>
    </w:pPr>
    <w:rPr>
      <w:rFonts w:ascii="宋体" w:hAnsi="Courier New" w:cs="Courier New"/>
    </w:rPr>
  </w:style>
  <w:style w:type="character" w:customStyle="1" w:styleId="Charf0">
    <w:name w:val="纯文本 Char"/>
    <w:link w:val="aff7"/>
    <w:uiPriority w:val="99"/>
    <w:rsid w:val="0042497F"/>
    <w:rPr>
      <w:rFonts w:ascii="宋体" w:hAnsi="Courier New" w:cs="Courier New"/>
      <w:kern w:val="2"/>
      <w:sz w:val="21"/>
      <w:szCs w:val="21"/>
    </w:rPr>
  </w:style>
  <w:style w:type="paragraph" w:styleId="aff8">
    <w:name w:val="Body Text First Indent"/>
    <w:basedOn w:val="aff4"/>
    <w:link w:val="Charf1"/>
    <w:uiPriority w:val="99"/>
    <w:rsid w:val="0042497F"/>
    <w:pPr>
      <w:spacing w:before="20" w:after="120"/>
      <w:ind w:firstLineChars="100" w:firstLine="100"/>
    </w:pPr>
    <w:rPr>
      <w:rFonts w:ascii="Times New Roman" w:hAnsi="Times New Roman"/>
    </w:rPr>
  </w:style>
  <w:style w:type="character" w:customStyle="1" w:styleId="Charf1">
    <w:name w:val="正文首行缩进 Char"/>
    <w:basedOn w:val="Char10"/>
    <w:link w:val="aff8"/>
    <w:uiPriority w:val="99"/>
    <w:rsid w:val="0042497F"/>
    <w:rPr>
      <w:kern w:val="2"/>
      <w:sz w:val="21"/>
      <w:szCs w:val="21"/>
    </w:rPr>
  </w:style>
  <w:style w:type="paragraph" w:customStyle="1" w:styleId="aff9">
    <w:name w:val="正文原"/>
    <w:rsid w:val="0042497F"/>
    <w:rPr>
      <w:kern w:val="2"/>
      <w:sz w:val="21"/>
      <w:szCs w:val="21"/>
    </w:rPr>
  </w:style>
  <w:style w:type="paragraph" w:customStyle="1" w:styleId="17">
    <w:name w:val="图片1"/>
    <w:rsid w:val="0042497F"/>
    <w:pPr>
      <w:keepNext/>
      <w:keepLines/>
      <w:widowControl w:val="0"/>
      <w:spacing w:beforeLines="20" w:afterLines="20"/>
      <w:jc w:val="center"/>
    </w:pPr>
    <w:rPr>
      <w:kern w:val="2"/>
      <w:sz w:val="21"/>
      <w:szCs w:val="24"/>
    </w:rPr>
  </w:style>
  <w:style w:type="numbering" w:customStyle="1" w:styleId="14">
    <w:name w:val="样式 编号1"/>
    <w:basedOn w:val="a4"/>
    <w:rsid w:val="0042497F"/>
    <w:pPr>
      <w:numPr>
        <w:numId w:val="7"/>
      </w:numPr>
    </w:pPr>
  </w:style>
  <w:style w:type="paragraph" w:customStyle="1" w:styleId="affa">
    <w:name w:val="样式 表文字 + 两端对齐"/>
    <w:rsid w:val="0042497F"/>
    <w:pPr>
      <w:jc w:val="both"/>
    </w:pPr>
    <w:rPr>
      <w:rFonts w:cs="宋体"/>
      <w:kern w:val="2"/>
      <w:sz w:val="18"/>
      <w:szCs w:val="18"/>
    </w:rPr>
  </w:style>
  <w:style w:type="paragraph" w:customStyle="1" w:styleId="7">
    <w:name w:val="样式7"/>
    <w:basedOn w:val="a1"/>
    <w:rsid w:val="0042497F"/>
    <w:pPr>
      <w:numPr>
        <w:numId w:val="8"/>
      </w:numPr>
      <w:spacing w:beforeLines="0" w:afterLines="0"/>
    </w:pPr>
    <w:rPr>
      <w:szCs w:val="24"/>
    </w:rPr>
  </w:style>
  <w:style w:type="character" w:styleId="affb">
    <w:name w:val="annotation reference"/>
    <w:uiPriority w:val="99"/>
    <w:rsid w:val="0042497F"/>
    <w:rPr>
      <w:sz w:val="21"/>
      <w:szCs w:val="21"/>
    </w:rPr>
  </w:style>
  <w:style w:type="paragraph" w:customStyle="1" w:styleId="aaa">
    <w:name w:val="aaa"/>
    <w:rsid w:val="0042497F"/>
    <w:pPr>
      <w:widowControl w:val="0"/>
      <w:numPr>
        <w:numId w:val="9"/>
      </w:numPr>
      <w:spacing w:before="62" w:after="62"/>
    </w:pPr>
    <w:rPr>
      <w:kern w:val="2"/>
      <w:sz w:val="21"/>
      <w:szCs w:val="21"/>
    </w:rPr>
  </w:style>
  <w:style w:type="paragraph" w:customStyle="1" w:styleId="AAA0">
    <w:name w:val="AAA"/>
    <w:rsid w:val="0042497F"/>
    <w:pPr>
      <w:widowControl w:val="0"/>
      <w:tabs>
        <w:tab w:val="num" w:pos="839"/>
      </w:tabs>
      <w:spacing w:beforeLines="20" w:afterLines="20"/>
      <w:ind w:left="839" w:hanging="419"/>
    </w:pPr>
    <w:rPr>
      <w:rFonts w:cs="宋体"/>
      <w:sz w:val="21"/>
      <w:szCs w:val="21"/>
    </w:rPr>
  </w:style>
  <w:style w:type="numbering" w:customStyle="1" w:styleId="a">
    <w:name w:val="样式 编号"/>
    <w:basedOn w:val="a4"/>
    <w:rsid w:val="0042497F"/>
    <w:pPr>
      <w:numPr>
        <w:numId w:val="10"/>
      </w:numPr>
    </w:pPr>
  </w:style>
  <w:style w:type="paragraph" w:styleId="26">
    <w:name w:val="List Number 2"/>
    <w:basedOn w:val="a1"/>
    <w:rsid w:val="0042497F"/>
    <w:pPr>
      <w:tabs>
        <w:tab w:val="num" w:pos="780"/>
      </w:tabs>
      <w:ind w:left="780" w:hanging="360"/>
      <w:contextualSpacing/>
    </w:pPr>
  </w:style>
  <w:style w:type="paragraph" w:customStyle="1" w:styleId="affc">
    <w:name w:val="图表题注"/>
    <w:basedOn w:val="a1"/>
    <w:semiHidden/>
    <w:rsid w:val="0042497F"/>
    <w:pPr>
      <w:spacing w:beforeLines="50" w:afterLines="50"/>
      <w:ind w:leftChars="500" w:left="1050" w:rightChars="500" w:right="1050"/>
      <w:jc w:val="center"/>
    </w:pPr>
    <w:rPr>
      <w:rFonts w:ascii="Arial" w:hAnsi="Arial"/>
      <w:b/>
      <w:sz w:val="18"/>
      <w:szCs w:val="24"/>
    </w:rPr>
  </w:style>
  <w:style w:type="paragraph" w:customStyle="1" w:styleId="21">
    <w:name w:val="目2"/>
    <w:basedOn w:val="a1"/>
    <w:next w:val="a1"/>
    <w:rsid w:val="0042497F"/>
    <w:pPr>
      <w:numPr>
        <w:numId w:val="11"/>
      </w:numPr>
      <w:spacing w:beforeLines="0" w:afterLines="0"/>
      <w:jc w:val="left"/>
    </w:pPr>
    <w:rPr>
      <w:szCs w:val="28"/>
    </w:rPr>
  </w:style>
  <w:style w:type="paragraph" w:customStyle="1" w:styleId="18">
    <w:name w:val="目1"/>
    <w:basedOn w:val="a1"/>
    <w:next w:val="a1"/>
    <w:link w:val="1Char1"/>
    <w:rsid w:val="0042497F"/>
    <w:pPr>
      <w:tabs>
        <w:tab w:val="num" w:pos="360"/>
      </w:tabs>
      <w:spacing w:beforeLines="0" w:afterLines="0"/>
      <w:ind w:left="317" w:hanging="317"/>
    </w:pPr>
    <w:rPr>
      <w:szCs w:val="20"/>
    </w:rPr>
  </w:style>
  <w:style w:type="character" w:customStyle="1" w:styleId="Char9">
    <w:name w:val="正文缩进 Char"/>
    <w:aliases w:val="四号 Char,特点 Char,表正文 Char,正文非缩进 Char,正文不缩进 Char,正文（首行缩进两字） Char"/>
    <w:link w:val="afd"/>
    <w:rsid w:val="0042497F"/>
    <w:rPr>
      <w:kern w:val="2"/>
      <w:sz w:val="21"/>
    </w:rPr>
  </w:style>
  <w:style w:type="paragraph" w:customStyle="1" w:styleId="affd">
    <w:name w:val="正文需要"/>
    <w:basedOn w:val="a1"/>
    <w:link w:val="Charf2"/>
    <w:rsid w:val="0042497F"/>
    <w:pPr>
      <w:ind w:firstLineChars="200" w:firstLine="420"/>
    </w:pPr>
    <w:rPr>
      <w:kern w:val="0"/>
    </w:rPr>
  </w:style>
  <w:style w:type="character" w:customStyle="1" w:styleId="Charf2">
    <w:name w:val="正文需要 Char"/>
    <w:link w:val="affd"/>
    <w:rsid w:val="0042497F"/>
    <w:rPr>
      <w:sz w:val="21"/>
      <w:szCs w:val="21"/>
    </w:rPr>
  </w:style>
  <w:style w:type="character" w:customStyle="1" w:styleId="body">
    <w:name w:val="body"/>
    <w:rsid w:val="0042497F"/>
  </w:style>
  <w:style w:type="paragraph" w:customStyle="1" w:styleId="affe">
    <w:name w:val="表头字体"/>
    <w:basedOn w:val="23"/>
    <w:link w:val="Charf3"/>
    <w:qFormat/>
    <w:rsid w:val="0042497F"/>
    <w:pPr>
      <w:spacing w:after="120"/>
      <w:ind w:firstLine="0"/>
      <w:jc w:val="center"/>
    </w:pPr>
    <w:rPr>
      <w:rFonts w:ascii="Times New Rome" w:eastAsia="黑体" w:hAnsi="Times New Rome"/>
      <w:kern w:val="2"/>
      <w:sz w:val="18"/>
      <w:szCs w:val="18"/>
    </w:rPr>
  </w:style>
  <w:style w:type="paragraph" w:customStyle="1" w:styleId="afff">
    <w:name w:val="表内文字"/>
    <w:basedOn w:val="a1"/>
    <w:link w:val="Charf4"/>
    <w:qFormat/>
    <w:rsid w:val="0042497F"/>
    <w:rPr>
      <w:sz w:val="18"/>
      <w:szCs w:val="18"/>
    </w:rPr>
  </w:style>
  <w:style w:type="character" w:customStyle="1" w:styleId="Charf4">
    <w:name w:val="表内文字 Char"/>
    <w:link w:val="afff"/>
    <w:rsid w:val="0042497F"/>
    <w:rPr>
      <w:kern w:val="2"/>
      <w:sz w:val="18"/>
      <w:szCs w:val="18"/>
    </w:rPr>
  </w:style>
  <w:style w:type="character" w:customStyle="1" w:styleId="Charf3">
    <w:name w:val="表头字体 Char"/>
    <w:link w:val="affe"/>
    <w:rsid w:val="0042497F"/>
    <w:rPr>
      <w:rFonts w:ascii="Times New Rome" w:eastAsia="黑体" w:hAnsi="Times New Rome"/>
      <w:kern w:val="2"/>
      <w:sz w:val="18"/>
      <w:szCs w:val="18"/>
    </w:rPr>
  </w:style>
  <w:style w:type="character" w:customStyle="1" w:styleId="afff0">
    <w:name w:val="图内容"/>
    <w:rsid w:val="0042497F"/>
    <w:rPr>
      <w:b/>
      <w:dstrike w:val="0"/>
      <w:color w:val="0000FF"/>
      <w:sz w:val="18"/>
      <w:szCs w:val="18"/>
    </w:rPr>
  </w:style>
  <w:style w:type="paragraph" w:customStyle="1" w:styleId="afff1">
    <w:name w:val="公式"/>
    <w:basedOn w:val="afd"/>
    <w:rsid w:val="0042497F"/>
    <w:pPr>
      <w:adjustRightInd w:val="0"/>
      <w:ind w:firstLine="0"/>
      <w:jc w:val="center"/>
      <w:textAlignment w:val="bottom"/>
    </w:pPr>
    <w:rPr>
      <w:rFonts w:ascii="宋体"/>
      <w:kern w:val="0"/>
    </w:rPr>
  </w:style>
  <w:style w:type="paragraph" w:customStyle="1" w:styleId="Default">
    <w:name w:val="Default"/>
    <w:rsid w:val="0042497F"/>
    <w:pPr>
      <w:widowControl w:val="0"/>
      <w:autoSpaceDE w:val="0"/>
      <w:autoSpaceDN w:val="0"/>
      <w:adjustRightInd w:val="0"/>
    </w:pPr>
    <w:rPr>
      <w:rFonts w:ascii="MMKMJJ+TimesNewRoman" w:eastAsia="MMKMJJ+TimesNewRoman" w:cs="MMKMJJ+TimesNewRoman"/>
      <w:color w:val="000000"/>
      <w:sz w:val="24"/>
      <w:szCs w:val="24"/>
    </w:rPr>
  </w:style>
  <w:style w:type="paragraph" w:customStyle="1" w:styleId="110">
    <w:name w:val="标题11"/>
    <w:basedOn w:val="40"/>
    <w:link w:val="11CharChar"/>
    <w:autoRedefine/>
    <w:rsid w:val="0042497F"/>
    <w:pPr>
      <w:keepNext w:val="0"/>
      <w:keepLines w:val="0"/>
      <w:widowControl/>
      <w:numPr>
        <w:ilvl w:val="0"/>
        <w:numId w:val="0"/>
      </w:numPr>
      <w:tabs>
        <w:tab w:val="num" w:pos="0"/>
        <w:tab w:val="left" w:pos="168"/>
      </w:tabs>
      <w:spacing w:line="420" w:lineRule="auto"/>
    </w:pPr>
    <w:rPr>
      <w:bCs w:val="0"/>
      <w:kern w:val="0"/>
    </w:rPr>
  </w:style>
  <w:style w:type="character" w:customStyle="1" w:styleId="11CharChar">
    <w:name w:val="标题11 Char Char"/>
    <w:link w:val="110"/>
    <w:rsid w:val="0042497F"/>
    <w:rPr>
      <w:rFonts w:ascii="Arial" w:eastAsia="黑体" w:hAnsi="Arial"/>
      <w:sz w:val="21"/>
      <w:szCs w:val="21"/>
    </w:rPr>
  </w:style>
  <w:style w:type="character" w:customStyle="1" w:styleId="shorttext1">
    <w:name w:val="short_text1"/>
    <w:rsid w:val="0042497F"/>
    <w:rPr>
      <w:sz w:val="19"/>
      <w:szCs w:val="19"/>
    </w:rPr>
  </w:style>
  <w:style w:type="paragraph" w:customStyle="1" w:styleId="afff2">
    <w:name w:val="项目编号"/>
    <w:rsid w:val="0042497F"/>
    <w:pPr>
      <w:widowControl w:val="0"/>
      <w:spacing w:before="62" w:after="62"/>
      <w:jc w:val="both"/>
    </w:pPr>
    <w:rPr>
      <w:sz w:val="21"/>
      <w:szCs w:val="21"/>
    </w:rPr>
  </w:style>
  <w:style w:type="paragraph" w:customStyle="1" w:styleId="10">
    <w:name w:val="项目符号1"/>
    <w:rsid w:val="0042497F"/>
    <w:pPr>
      <w:widowControl w:val="0"/>
      <w:numPr>
        <w:numId w:val="12"/>
      </w:numPr>
      <w:jc w:val="both"/>
    </w:pPr>
    <w:rPr>
      <w:sz w:val="21"/>
      <w:szCs w:val="21"/>
    </w:rPr>
  </w:style>
  <w:style w:type="character" w:customStyle="1" w:styleId="Charf">
    <w:name w:val="表题 Char"/>
    <w:link w:val="aff6"/>
    <w:rsid w:val="0042497F"/>
    <w:rPr>
      <w:rFonts w:ascii="黑体" w:eastAsia="黑体" w:hAnsi="Arial"/>
      <w:color w:val="000000"/>
      <w:kern w:val="2"/>
      <w:sz w:val="18"/>
      <w:szCs w:val="18"/>
    </w:rPr>
  </w:style>
  <w:style w:type="paragraph" w:styleId="afff3">
    <w:name w:val="Title"/>
    <w:basedOn w:val="a1"/>
    <w:next w:val="a1"/>
    <w:link w:val="Charf5"/>
    <w:qFormat/>
    <w:rsid w:val="0042497F"/>
    <w:pPr>
      <w:tabs>
        <w:tab w:val="num" w:pos="1080"/>
      </w:tabs>
      <w:spacing w:beforeLines="0" w:afterLines="0"/>
      <w:ind w:left="431" w:hanging="431"/>
      <w:jc w:val="center"/>
      <w:outlineLvl w:val="0"/>
    </w:pPr>
    <w:rPr>
      <w:rFonts w:ascii="Arial" w:hAnsi="Arial" w:cs="Arial"/>
      <w:b/>
      <w:bCs/>
      <w:sz w:val="44"/>
      <w:szCs w:val="44"/>
    </w:rPr>
  </w:style>
  <w:style w:type="character" w:customStyle="1" w:styleId="Charf5">
    <w:name w:val="标题 Char"/>
    <w:link w:val="afff3"/>
    <w:rsid w:val="0042497F"/>
    <w:rPr>
      <w:rFonts w:ascii="Arial" w:hAnsi="Arial" w:cs="Arial"/>
      <w:b/>
      <w:bCs/>
      <w:kern w:val="2"/>
      <w:sz w:val="44"/>
      <w:szCs w:val="44"/>
    </w:rPr>
  </w:style>
  <w:style w:type="character" w:customStyle="1" w:styleId="1Char1">
    <w:name w:val="目1 Char"/>
    <w:link w:val="18"/>
    <w:rsid w:val="0042497F"/>
    <w:rPr>
      <w:kern w:val="2"/>
      <w:sz w:val="21"/>
    </w:rPr>
  </w:style>
  <w:style w:type="paragraph" w:customStyle="1" w:styleId="afff4">
    <w:name w:val="目 a)"/>
    <w:basedOn w:val="a1"/>
    <w:rsid w:val="0042497F"/>
    <w:pPr>
      <w:tabs>
        <w:tab w:val="num" w:pos="780"/>
      </w:tabs>
      <w:spacing w:beforeLines="0" w:afterLines="0"/>
      <w:ind w:left="737" w:hanging="317"/>
    </w:pPr>
  </w:style>
  <w:style w:type="paragraph" w:customStyle="1" w:styleId="afff5">
    <w:name w:val="网址"/>
    <w:link w:val="Charf6"/>
    <w:semiHidden/>
    <w:rsid w:val="0042497F"/>
    <w:pPr>
      <w:widowControl w:val="0"/>
      <w:jc w:val="both"/>
    </w:pPr>
    <w:rPr>
      <w:rFonts w:eastAsia="黑体"/>
      <w:color w:val="490C6E"/>
      <w:kern w:val="2"/>
      <w:sz w:val="18"/>
      <w:szCs w:val="18"/>
    </w:rPr>
  </w:style>
  <w:style w:type="character" w:customStyle="1" w:styleId="Charf6">
    <w:name w:val="网址 Char"/>
    <w:link w:val="afff5"/>
    <w:semiHidden/>
    <w:rsid w:val="0042497F"/>
    <w:rPr>
      <w:rFonts w:eastAsia="黑体"/>
      <w:color w:val="490C6E"/>
      <w:kern w:val="2"/>
      <w:sz w:val="18"/>
      <w:szCs w:val="18"/>
    </w:rPr>
  </w:style>
  <w:style w:type="character" w:customStyle="1" w:styleId="3Char1">
    <w:name w:val="标题 3 Char1"/>
    <w:rsid w:val="0042497F"/>
    <w:rPr>
      <w:rFonts w:ascii="Arial" w:eastAsia="黑体" w:hAnsi="Arial"/>
      <w:b/>
      <w:bCs/>
      <w:kern w:val="2"/>
      <w:sz w:val="21"/>
      <w:szCs w:val="21"/>
      <w:lang w:val="en-US" w:eastAsia="zh-CN" w:bidi="ar-SA"/>
    </w:rPr>
  </w:style>
  <w:style w:type="paragraph" w:styleId="27">
    <w:name w:val="List Bullet 2"/>
    <w:basedOn w:val="a1"/>
    <w:rsid w:val="0042497F"/>
    <w:pPr>
      <w:tabs>
        <w:tab w:val="num" w:pos="425"/>
      </w:tabs>
      <w:ind w:left="425" w:hanging="425"/>
    </w:pPr>
  </w:style>
  <w:style w:type="character" w:customStyle="1" w:styleId="CharChar17">
    <w:name w:val="Char Char17"/>
    <w:locked/>
    <w:rsid w:val="0042497F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0202">
    <w:name w:val="样式 段前: 0.2 行 段后: 0.2 行"/>
    <w:basedOn w:val="a1"/>
    <w:rsid w:val="0042497F"/>
    <w:pPr>
      <w:spacing w:before="62" w:after="62"/>
    </w:pPr>
    <w:rPr>
      <w:rFonts w:cs="宋体"/>
      <w:kern w:val="0"/>
      <w:szCs w:val="20"/>
    </w:rPr>
  </w:style>
  <w:style w:type="character" w:customStyle="1" w:styleId="description">
    <w:name w:val="description"/>
    <w:rsid w:val="0042497F"/>
  </w:style>
  <w:style w:type="paragraph" w:customStyle="1" w:styleId="reader-word-layerreader-word-s1-21">
    <w:name w:val="reader-word-layer reader-word-s1-21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-4">
    <w:name w:val="reader-word-layer reader-word-s1-4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Char2">
    <w:name w:val="正文首行缩进 2 Char"/>
    <w:rsid w:val="0042497F"/>
    <w:rPr>
      <w:rFonts w:eastAsia="宋体"/>
      <w:sz w:val="21"/>
      <w:szCs w:val="21"/>
      <w:lang w:val="en-US" w:eastAsia="zh-CN" w:bidi="ar-SA"/>
    </w:rPr>
  </w:style>
  <w:style w:type="character" w:customStyle="1" w:styleId="32">
    <w:name w:val="标题 3 字符"/>
    <w:rsid w:val="0042497F"/>
    <w:rPr>
      <w:rFonts w:ascii="Arial" w:eastAsia="黑体" w:hAnsi="Arial"/>
      <w:b/>
      <w:bCs/>
      <w:sz w:val="21"/>
      <w:szCs w:val="21"/>
    </w:rPr>
  </w:style>
  <w:style w:type="character" w:customStyle="1" w:styleId="afff6">
    <w:name w:val="题注 字符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28">
    <w:name w:val="正文首行缩进 2 字符"/>
    <w:rsid w:val="0042497F"/>
    <w:rPr>
      <w:rFonts w:eastAsia="宋体"/>
      <w:sz w:val="21"/>
      <w:szCs w:val="21"/>
      <w:lang w:val="en-US" w:eastAsia="zh-CN" w:bidi="ar-SA"/>
    </w:rPr>
  </w:style>
  <w:style w:type="character" w:customStyle="1" w:styleId="2Char">
    <w:name w:val="标题 2 Char"/>
    <w:link w:val="20"/>
    <w:rsid w:val="0042497F"/>
    <w:rPr>
      <w:rFonts w:ascii="Arial" w:eastAsia="黑体" w:hAnsi="Arial"/>
      <w:b/>
      <w:bCs/>
      <w:kern w:val="2"/>
      <w:sz w:val="24"/>
      <w:szCs w:val="24"/>
    </w:rPr>
  </w:style>
  <w:style w:type="character" w:customStyle="1" w:styleId="Char30">
    <w:name w:val="脚注文本 Char3"/>
    <w:link w:val="afff7"/>
    <w:locked/>
    <w:rsid w:val="0042497F"/>
    <w:rPr>
      <w:rFonts w:ascii="Arial" w:eastAsia="黑体" w:hAnsi="Arial" w:cs="Arial"/>
      <w:sz w:val="18"/>
      <w:szCs w:val="18"/>
    </w:rPr>
  </w:style>
  <w:style w:type="character" w:customStyle="1" w:styleId="42">
    <w:name w:val="标题 4 字符"/>
    <w:aliases w:val="条 字符"/>
    <w:rsid w:val="0042497F"/>
    <w:rPr>
      <w:rFonts w:ascii="Arial" w:eastAsia="黑体" w:hAnsi="Arial"/>
      <w:bCs/>
      <w:sz w:val="21"/>
      <w:szCs w:val="21"/>
    </w:rPr>
  </w:style>
  <w:style w:type="character" w:customStyle="1" w:styleId="afff8">
    <w:name w:val="正文文本 字符"/>
    <w:locked/>
    <w:rsid w:val="0042497F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afff9">
    <w:name w:val="批注框文本 字符"/>
    <w:locked/>
    <w:rsid w:val="0042497F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afffa">
    <w:name w:val="正文缩进 字符"/>
    <w:aliases w:val="四号 字符,特点 字符,表正文 字符,正文非缩进 字符,正文不缩进 字符,正文（首行缩进两字） 字符"/>
    <w:rsid w:val="0042497F"/>
    <w:rPr>
      <w:rFonts w:eastAsia="宋体"/>
      <w:kern w:val="2"/>
      <w:sz w:val="21"/>
      <w:lang w:val="en-US" w:eastAsia="zh-CN" w:bidi="ar-SA"/>
    </w:rPr>
  </w:style>
  <w:style w:type="character" w:customStyle="1" w:styleId="CharChar16">
    <w:name w:val="Char Char16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5">
    <w:name w:val="Char Char15"/>
    <w:rsid w:val="0042497F"/>
    <w:rPr>
      <w:sz w:val="21"/>
      <w:szCs w:val="21"/>
      <w:lang w:val="en-US" w:eastAsia="zh-CN" w:bidi="ar-SA"/>
    </w:rPr>
  </w:style>
  <w:style w:type="paragraph" w:customStyle="1" w:styleId="reader-word-layerreader-word-s1-0">
    <w:name w:val="reader-word-layer reader-word-s1-0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2-13">
    <w:name w:val="reader-word-layer reader-word-s2-13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3-13">
    <w:name w:val="reader-word-layer reader-word-s3-13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3-15">
    <w:name w:val="reader-word-layer reader-word-s3-15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3-16">
    <w:name w:val="reader-word-layer reader-word-s3-16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3-9">
    <w:name w:val="reader-word-layer reader-word-s3-9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6">
    <w:name w:val="reader-word-layer reader-word-s4-6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2reader-word-s4-5">
    <w:name w:val="reader-word-layer reader-word-s4-2 reader-word-s4-5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6reader-word-s4-8">
    <w:name w:val="reader-word-layer reader-word-s4-6 reader-word-s4-8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9">
    <w:name w:val="reader-word-layer reader-word-s4-9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0">
    <w:name w:val="reader-word-layer reader-word-s4-0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4-10">
    <w:name w:val="reader-word-layer reader-word-s4-10"/>
    <w:basedOn w:val="a1"/>
    <w:rsid w:val="0042497F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Char19">
    <w:name w:val="Char Char19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styleId="afffb">
    <w:name w:val="List Paragraph"/>
    <w:basedOn w:val="a1"/>
    <w:qFormat/>
    <w:rsid w:val="0042497F"/>
    <w:pPr>
      <w:ind w:firstLineChars="200" w:firstLine="420"/>
    </w:pPr>
    <w:rPr>
      <w:kern w:val="0"/>
    </w:rPr>
  </w:style>
  <w:style w:type="character" w:customStyle="1" w:styleId="CharChar18">
    <w:name w:val="Char Char18"/>
    <w:rsid w:val="0042497F"/>
    <w:rPr>
      <w:sz w:val="21"/>
      <w:szCs w:val="21"/>
      <w:lang w:val="en-US" w:eastAsia="zh-CN" w:bidi="ar-SA"/>
    </w:rPr>
  </w:style>
  <w:style w:type="character" w:customStyle="1" w:styleId="CharChar20">
    <w:name w:val="Char Char20"/>
    <w:locked/>
    <w:rsid w:val="0042497F"/>
    <w:rPr>
      <w:rFonts w:ascii="宋体" w:eastAsia="宋体" w:hAnsi="宋体"/>
      <w:sz w:val="21"/>
      <w:szCs w:val="21"/>
      <w:lang w:val="en-US" w:eastAsia="zh-CN" w:bidi="ar-SA"/>
    </w:rPr>
  </w:style>
  <w:style w:type="character" w:customStyle="1" w:styleId="CharChar21">
    <w:name w:val="Char Char21"/>
    <w:locked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2">
    <w:name w:val="Char Char12"/>
    <w:locked/>
    <w:rsid w:val="0042497F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CharChar14">
    <w:name w:val="Char Char14"/>
    <w:locked/>
    <w:rsid w:val="0042497F"/>
    <w:rPr>
      <w:rFonts w:ascii="宋体" w:eastAsia="宋体" w:hAnsi="宋体"/>
      <w:kern w:val="2"/>
      <w:sz w:val="18"/>
      <w:szCs w:val="18"/>
      <w:lang w:val="en-US" w:eastAsia="zh-CN" w:bidi="ar-SA"/>
    </w:rPr>
  </w:style>
  <w:style w:type="character" w:customStyle="1" w:styleId="Char12">
    <w:name w:val="表头 Char1"/>
    <w:rsid w:val="0042497F"/>
    <w:rPr>
      <w:rFonts w:ascii="Arial" w:eastAsia="黑体" w:hAnsi="Arial"/>
      <w:kern w:val="2"/>
      <w:sz w:val="18"/>
      <w:szCs w:val="18"/>
      <w:lang w:bidi="ar-SA"/>
    </w:rPr>
  </w:style>
  <w:style w:type="character" w:customStyle="1" w:styleId="CharChara">
    <w:name w:val="条 Char Char"/>
    <w:rsid w:val="0042497F"/>
    <w:rPr>
      <w:rFonts w:ascii="Arial" w:eastAsia="黑体" w:hAnsi="Arial"/>
      <w:kern w:val="2"/>
      <w:sz w:val="21"/>
      <w:szCs w:val="21"/>
      <w:lang w:val="en-US" w:eastAsia="zh-CN" w:bidi="ar-SA"/>
    </w:rPr>
  </w:style>
  <w:style w:type="paragraph" w:customStyle="1" w:styleId="33">
    <w:name w:val="附录3"/>
    <w:next w:val="a1"/>
    <w:rsid w:val="0042497F"/>
    <w:pPr>
      <w:tabs>
        <w:tab w:val="num" w:pos="360"/>
      </w:tabs>
      <w:spacing w:before="120" w:after="120"/>
      <w:outlineLvl w:val="2"/>
    </w:pPr>
    <w:rPr>
      <w:rFonts w:ascii="Arial" w:eastAsia="黑体" w:hAnsi="Arial"/>
      <w:b/>
      <w:kern w:val="2"/>
      <w:sz w:val="21"/>
      <w:szCs w:val="21"/>
    </w:rPr>
  </w:style>
  <w:style w:type="paragraph" w:styleId="19">
    <w:name w:val="index 1"/>
    <w:basedOn w:val="a1"/>
    <w:next w:val="a1"/>
    <w:autoRedefine/>
    <w:rsid w:val="0042497F"/>
    <w:rPr>
      <w:kern w:val="0"/>
    </w:rPr>
  </w:style>
  <w:style w:type="paragraph" w:styleId="afffc">
    <w:name w:val="index heading"/>
    <w:basedOn w:val="a1"/>
    <w:next w:val="a1"/>
    <w:rsid w:val="0042497F"/>
    <w:rPr>
      <w:rFonts w:ascii="Arial" w:hAnsi="Arial" w:cs="Arial"/>
      <w:b/>
      <w:bCs/>
    </w:rPr>
  </w:style>
  <w:style w:type="paragraph" w:customStyle="1" w:styleId="29">
    <w:name w:val="附录2"/>
    <w:next w:val="a1"/>
    <w:rsid w:val="0042497F"/>
    <w:pPr>
      <w:keepNext/>
      <w:tabs>
        <w:tab w:val="num" w:pos="578"/>
      </w:tabs>
      <w:spacing w:before="120" w:after="120"/>
      <w:outlineLvl w:val="1"/>
    </w:pPr>
    <w:rPr>
      <w:rFonts w:ascii="Arial" w:eastAsia="黑体" w:hAnsi="Arial" w:cs="Arial"/>
      <w:b/>
      <w:kern w:val="2"/>
      <w:sz w:val="24"/>
      <w:szCs w:val="24"/>
    </w:rPr>
  </w:style>
  <w:style w:type="paragraph" w:customStyle="1" w:styleId="afffd">
    <w:name w:val="本文题目"/>
    <w:next w:val="a1"/>
    <w:semiHidden/>
    <w:rsid w:val="0042497F"/>
    <w:rPr>
      <w:rFonts w:ascii="Arial" w:eastAsia="黑体" w:hAnsi="Arial" w:cs="Arial"/>
      <w:b/>
      <w:color w:val="025328"/>
      <w:kern w:val="2"/>
      <w:sz w:val="48"/>
      <w:szCs w:val="48"/>
    </w:rPr>
  </w:style>
  <w:style w:type="paragraph" w:customStyle="1" w:styleId="afffe">
    <w:name w:val="部门"/>
    <w:next w:val="a1"/>
    <w:semiHidden/>
    <w:rsid w:val="0042497F"/>
    <w:rPr>
      <w:rFonts w:ascii="Arial" w:eastAsia="黑体" w:hAnsi="Arial" w:cs="Arial"/>
      <w:b/>
      <w:color w:val="025328"/>
      <w:kern w:val="2"/>
      <w:sz w:val="24"/>
      <w:szCs w:val="24"/>
    </w:rPr>
  </w:style>
  <w:style w:type="paragraph" w:customStyle="1" w:styleId="affff">
    <w:name w:val="版本号"/>
    <w:link w:val="Charf7"/>
    <w:semiHidden/>
    <w:rsid w:val="0042497F"/>
    <w:rPr>
      <w:rFonts w:ascii="Arial" w:eastAsia="黑体" w:hAnsi="Arial" w:cs="Arial"/>
      <w:color w:val="025328"/>
      <w:kern w:val="2"/>
      <w:sz w:val="18"/>
      <w:szCs w:val="18"/>
    </w:rPr>
  </w:style>
  <w:style w:type="character" w:customStyle="1" w:styleId="Charf7">
    <w:name w:val="版本号 Char"/>
    <w:link w:val="affff"/>
    <w:semiHidden/>
    <w:rsid w:val="0042497F"/>
    <w:rPr>
      <w:rFonts w:ascii="Arial" w:eastAsia="黑体" w:hAnsi="Arial" w:cs="Arial"/>
      <w:color w:val="025328"/>
      <w:kern w:val="2"/>
      <w:sz w:val="18"/>
      <w:szCs w:val="18"/>
    </w:rPr>
  </w:style>
  <w:style w:type="paragraph" w:customStyle="1" w:styleId="affff0">
    <w:name w:val="手册类型"/>
    <w:semiHidden/>
    <w:rsid w:val="0042497F"/>
    <w:pPr>
      <w:jc w:val="right"/>
    </w:pPr>
    <w:rPr>
      <w:rFonts w:ascii="Arial" w:eastAsia="黑体" w:hAnsi="Arial" w:cs="Arial"/>
      <w:b/>
      <w:color w:val="025328"/>
      <w:kern w:val="2"/>
      <w:sz w:val="21"/>
      <w:szCs w:val="21"/>
    </w:rPr>
  </w:style>
  <w:style w:type="paragraph" w:customStyle="1" w:styleId="affff1">
    <w:name w:val="公司名称"/>
    <w:semiHidden/>
    <w:rsid w:val="0042497F"/>
    <w:rPr>
      <w:rFonts w:ascii="Arial" w:eastAsia="黑体" w:hAnsi="Arial" w:cs="Arial"/>
      <w:kern w:val="2"/>
      <w:sz w:val="21"/>
      <w:szCs w:val="21"/>
    </w:rPr>
  </w:style>
  <w:style w:type="paragraph" w:customStyle="1" w:styleId="2a">
    <w:name w:val="页眉2"/>
    <w:link w:val="2Char3"/>
    <w:semiHidden/>
    <w:rsid w:val="0042497F"/>
    <w:rPr>
      <w:rFonts w:ascii="Arial" w:eastAsia="黑体" w:hAnsi="Arial" w:cs="Arial"/>
      <w:b/>
      <w:color w:val="025328"/>
      <w:kern w:val="2"/>
      <w:sz w:val="21"/>
      <w:szCs w:val="21"/>
    </w:rPr>
  </w:style>
  <w:style w:type="character" w:customStyle="1" w:styleId="2Char3">
    <w:name w:val="页眉2 Char"/>
    <w:link w:val="2a"/>
    <w:semiHidden/>
    <w:rsid w:val="0042497F"/>
    <w:rPr>
      <w:rFonts w:ascii="Arial" w:eastAsia="黑体" w:hAnsi="Arial" w:cs="Arial"/>
      <w:b/>
      <w:color w:val="025328"/>
      <w:kern w:val="2"/>
      <w:sz w:val="21"/>
      <w:szCs w:val="21"/>
    </w:rPr>
  </w:style>
  <w:style w:type="paragraph" w:customStyle="1" w:styleId="1a">
    <w:name w:val="页眉1"/>
    <w:link w:val="1Char2"/>
    <w:semiHidden/>
    <w:rsid w:val="0042497F"/>
    <w:pPr>
      <w:pBdr>
        <w:bottom w:val="single" w:sz="8" w:space="1" w:color="025328"/>
      </w:pBdr>
      <w:jc w:val="right"/>
    </w:pPr>
    <w:rPr>
      <w:rFonts w:ascii="Arial" w:eastAsia="黑体" w:hAnsi="Arial" w:cs="Arial"/>
      <w:b/>
      <w:color w:val="025328"/>
      <w:kern w:val="2"/>
      <w:sz w:val="30"/>
      <w:szCs w:val="30"/>
    </w:rPr>
  </w:style>
  <w:style w:type="character" w:customStyle="1" w:styleId="1Char2">
    <w:name w:val="页眉1 Char"/>
    <w:link w:val="1a"/>
    <w:semiHidden/>
    <w:rsid w:val="0042497F"/>
    <w:rPr>
      <w:rFonts w:ascii="Arial" w:eastAsia="黑体" w:hAnsi="Arial" w:cs="Arial"/>
      <w:b/>
      <w:color w:val="025328"/>
      <w:kern w:val="2"/>
      <w:sz w:val="30"/>
      <w:szCs w:val="30"/>
    </w:rPr>
  </w:style>
  <w:style w:type="paragraph" w:customStyle="1" w:styleId="34">
    <w:name w:val="页眉3"/>
    <w:link w:val="3Char0"/>
    <w:semiHidden/>
    <w:rsid w:val="0042497F"/>
    <w:pPr>
      <w:jc w:val="right"/>
    </w:pPr>
    <w:rPr>
      <w:rFonts w:ascii="Arial" w:eastAsia="黑体" w:hAnsi="Arial"/>
      <w:color w:val="025328"/>
      <w:kern w:val="2"/>
      <w:sz w:val="18"/>
      <w:szCs w:val="18"/>
    </w:rPr>
  </w:style>
  <w:style w:type="character" w:customStyle="1" w:styleId="3Char0">
    <w:name w:val="页眉3 Char"/>
    <w:link w:val="34"/>
    <w:semiHidden/>
    <w:rsid w:val="0042497F"/>
    <w:rPr>
      <w:rFonts w:ascii="Arial" w:eastAsia="黑体" w:hAnsi="Arial"/>
      <w:color w:val="025328"/>
      <w:kern w:val="2"/>
      <w:sz w:val="18"/>
      <w:szCs w:val="18"/>
    </w:rPr>
  </w:style>
  <w:style w:type="character" w:customStyle="1" w:styleId="Charf8">
    <w:name w:val="注 Char"/>
    <w:rsid w:val="0042497F"/>
    <w:rPr>
      <w:rFonts w:eastAsia="楷体_GB2312"/>
      <w:kern w:val="2"/>
      <w:sz w:val="18"/>
      <w:szCs w:val="18"/>
      <w:lang w:bidi="ar-SA"/>
    </w:rPr>
  </w:style>
  <w:style w:type="paragraph" w:customStyle="1" w:styleId="affff2">
    <w:name w:val="英文手册类型"/>
    <w:semiHidden/>
    <w:rsid w:val="0042497F"/>
    <w:pPr>
      <w:spacing w:line="0" w:lineRule="atLeast"/>
    </w:pPr>
    <w:rPr>
      <w:rFonts w:ascii="Verdana" w:eastAsia="黑体" w:hAnsi="Verdana"/>
      <w:b/>
      <w:color w:val="FFFFFF"/>
      <w:kern w:val="2"/>
      <w:sz w:val="13"/>
      <w:szCs w:val="13"/>
    </w:rPr>
  </w:style>
  <w:style w:type="paragraph" w:customStyle="1" w:styleId="affff3">
    <w:name w:val="画布图片"/>
    <w:semiHidden/>
    <w:rsid w:val="0042497F"/>
    <w:rPr>
      <w:kern w:val="2"/>
      <w:sz w:val="21"/>
      <w:szCs w:val="21"/>
    </w:rPr>
  </w:style>
  <w:style w:type="paragraph" w:customStyle="1" w:styleId="affff4">
    <w:name w:val="销售与服务网络"/>
    <w:semiHidden/>
    <w:rsid w:val="0042497F"/>
    <w:pPr>
      <w:keepNext/>
      <w:pageBreakBefore/>
      <w:spacing w:beforeLines="50" w:afterLines="100"/>
      <w:jc w:val="center"/>
    </w:pPr>
    <w:rPr>
      <w:rFonts w:ascii="Arial" w:eastAsia="黑体" w:hAnsi="Arial"/>
      <w:b/>
      <w:kern w:val="2"/>
      <w:sz w:val="30"/>
      <w:szCs w:val="30"/>
    </w:rPr>
  </w:style>
  <w:style w:type="paragraph" w:customStyle="1" w:styleId="affff5">
    <w:name w:val="公司"/>
    <w:semiHidden/>
    <w:rsid w:val="0042497F"/>
    <w:pPr>
      <w:spacing w:before="78" w:after="78"/>
    </w:pPr>
    <w:rPr>
      <w:rFonts w:ascii="Arial" w:eastAsia="黑体" w:hAnsi="Arial" w:cs="Gill Sans Std"/>
      <w:b/>
      <w:bCs/>
      <w:color w:val="003300"/>
      <w:sz w:val="24"/>
      <w:szCs w:val="24"/>
    </w:rPr>
  </w:style>
  <w:style w:type="paragraph" w:customStyle="1" w:styleId="affff6">
    <w:name w:val="地址等"/>
    <w:link w:val="Charf9"/>
    <w:rsid w:val="0042497F"/>
    <w:rPr>
      <w:rFonts w:eastAsia="黑体"/>
      <w:kern w:val="2"/>
      <w:sz w:val="18"/>
      <w:szCs w:val="18"/>
    </w:rPr>
  </w:style>
  <w:style w:type="character" w:customStyle="1" w:styleId="Charf9">
    <w:name w:val="地址等 Char"/>
    <w:link w:val="affff6"/>
    <w:rsid w:val="0042497F"/>
    <w:rPr>
      <w:rFonts w:eastAsia="黑体"/>
      <w:kern w:val="2"/>
      <w:sz w:val="18"/>
      <w:szCs w:val="18"/>
    </w:rPr>
  </w:style>
  <w:style w:type="paragraph" w:customStyle="1" w:styleId="affff7">
    <w:name w:val="分公司"/>
    <w:rsid w:val="0042497F"/>
    <w:pPr>
      <w:widowControl w:val="0"/>
      <w:spacing w:afterLines="25"/>
      <w:jc w:val="both"/>
    </w:pPr>
    <w:rPr>
      <w:rFonts w:eastAsia="黑体"/>
      <w:color w:val="003300"/>
      <w:kern w:val="2"/>
      <w:sz w:val="21"/>
      <w:szCs w:val="21"/>
    </w:rPr>
  </w:style>
  <w:style w:type="paragraph" w:customStyle="1" w:styleId="affff8">
    <w:name w:val="技术支持"/>
    <w:semiHidden/>
    <w:rsid w:val="0042497F"/>
    <w:pPr>
      <w:spacing w:before="78" w:after="78"/>
    </w:pPr>
    <w:rPr>
      <w:rFonts w:ascii="Arial" w:eastAsia="黑体" w:hAnsi="Arial"/>
      <w:b/>
      <w:color w:val="003300"/>
      <w:kern w:val="2"/>
      <w:sz w:val="21"/>
      <w:szCs w:val="21"/>
    </w:rPr>
  </w:style>
  <w:style w:type="character" w:customStyle="1" w:styleId="CharCharb">
    <w:name w:val="地址等 Char Char"/>
    <w:semiHidden/>
    <w:locked/>
    <w:rsid w:val="0042497F"/>
    <w:rPr>
      <w:rFonts w:eastAsia="黑体"/>
      <w:kern w:val="2"/>
      <w:sz w:val="18"/>
      <w:szCs w:val="18"/>
    </w:rPr>
  </w:style>
  <w:style w:type="character" w:customStyle="1" w:styleId="CharCharc">
    <w:name w:val="网址 Char Char"/>
    <w:semiHidden/>
    <w:locked/>
    <w:rsid w:val="0042497F"/>
    <w:rPr>
      <w:rFonts w:eastAsia="黑体"/>
      <w:color w:val="025D28"/>
      <w:kern w:val="2"/>
      <w:sz w:val="18"/>
      <w:szCs w:val="18"/>
    </w:rPr>
  </w:style>
  <w:style w:type="paragraph" w:styleId="afff7">
    <w:name w:val="footnote text"/>
    <w:basedOn w:val="a1"/>
    <w:link w:val="Char30"/>
    <w:rsid w:val="0042497F"/>
    <w:pPr>
      <w:snapToGrid w:val="0"/>
      <w:jc w:val="left"/>
    </w:pPr>
    <w:rPr>
      <w:rFonts w:ascii="Arial" w:eastAsia="黑体" w:hAnsi="Arial" w:cs="Arial"/>
      <w:kern w:val="0"/>
      <w:sz w:val="18"/>
      <w:szCs w:val="18"/>
    </w:rPr>
  </w:style>
  <w:style w:type="character" w:customStyle="1" w:styleId="Charfa">
    <w:name w:val="脚注文本 Char"/>
    <w:uiPriority w:val="99"/>
    <w:rsid w:val="0042497F"/>
    <w:rPr>
      <w:kern w:val="2"/>
      <w:sz w:val="18"/>
      <w:szCs w:val="18"/>
    </w:rPr>
  </w:style>
  <w:style w:type="character" w:styleId="affff9">
    <w:name w:val="footnote reference"/>
    <w:rsid w:val="0042497F"/>
    <w:rPr>
      <w:vertAlign w:val="superscript"/>
    </w:rPr>
  </w:style>
  <w:style w:type="table" w:styleId="affffa">
    <w:name w:val="Table Theme"/>
    <w:basedOn w:val="a3"/>
    <w:rsid w:val="0042497F"/>
    <w:pPr>
      <w:widowControl w:val="0"/>
      <w:spacing w:beforeLines="20" w:afterLines="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line-content2">
    <w:name w:val="headline-content2"/>
    <w:rsid w:val="0042497F"/>
  </w:style>
  <w:style w:type="paragraph" w:customStyle="1" w:styleId="074">
    <w:name w:val="0.74正文"/>
    <w:basedOn w:val="a1"/>
    <w:rsid w:val="0042497F"/>
    <w:pPr>
      <w:spacing w:before="62" w:after="62"/>
      <w:ind w:left="420" w:firstLine="420"/>
    </w:pPr>
  </w:style>
  <w:style w:type="character" w:customStyle="1" w:styleId="2Char20">
    <w:name w:val="正文首行缩进 2 Char2"/>
    <w:rsid w:val="0042497F"/>
    <w:rPr>
      <w:sz w:val="21"/>
      <w:szCs w:val="21"/>
      <w:lang w:val="en-US" w:eastAsia="zh-CN" w:bidi="ar-SA"/>
    </w:rPr>
  </w:style>
  <w:style w:type="character" w:customStyle="1" w:styleId="Char31">
    <w:name w:val="题注 Char3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3Char2">
    <w:name w:val="标题 3 Char2"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table" w:styleId="1b">
    <w:name w:val="Table Grid 1"/>
    <w:basedOn w:val="a3"/>
    <w:rsid w:val="0042497F"/>
    <w:pPr>
      <w:widowControl w:val="0"/>
      <w:spacing w:beforeLines="20" w:afterLines="2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preprocessor">
    <w:name w:val="preprocessor"/>
    <w:rsid w:val="0042497F"/>
  </w:style>
  <w:style w:type="character" w:customStyle="1" w:styleId="CharChar26">
    <w:name w:val="Char Char26"/>
    <w:locked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a">
    <w:name w:val="条 Char Char1"/>
    <w:locked/>
    <w:rsid w:val="0042497F"/>
    <w:rPr>
      <w:rFonts w:ascii="Arial" w:eastAsia="黑体" w:hAnsi="Arial"/>
      <w:bCs/>
      <w:sz w:val="21"/>
      <w:szCs w:val="21"/>
      <w:lang w:val="en-US" w:eastAsia="zh-CN" w:bidi="ar-SA"/>
    </w:rPr>
  </w:style>
  <w:style w:type="character" w:customStyle="1" w:styleId="CharChar25">
    <w:name w:val="Char Char25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2">
    <w:name w:val="Char Char22"/>
    <w:locked/>
    <w:rsid w:val="0042497F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CharChar24">
    <w:name w:val="Char Char24"/>
    <w:locked/>
    <w:rsid w:val="0042497F"/>
    <w:rPr>
      <w:rFonts w:ascii="宋体" w:eastAsia="宋体" w:hAnsi="宋体"/>
      <w:sz w:val="21"/>
      <w:szCs w:val="21"/>
      <w:lang w:val="en-US" w:eastAsia="zh-CN" w:bidi="ar-SA"/>
    </w:rPr>
  </w:style>
  <w:style w:type="character" w:customStyle="1" w:styleId="CharChar23">
    <w:name w:val="Char Char23"/>
    <w:locked/>
    <w:rsid w:val="0042497F"/>
    <w:rPr>
      <w:rFonts w:ascii="宋体" w:eastAsia="宋体" w:hAnsi="宋体"/>
      <w:kern w:val="2"/>
      <w:sz w:val="18"/>
      <w:szCs w:val="18"/>
      <w:lang w:val="en-US" w:eastAsia="zh-CN" w:bidi="ar-SA"/>
    </w:rPr>
  </w:style>
  <w:style w:type="character" w:customStyle="1" w:styleId="CharChar31">
    <w:name w:val="Char Char31"/>
    <w:rsid w:val="0042497F"/>
    <w:rPr>
      <w:rFonts w:ascii="Arial" w:eastAsia="黑体" w:hAnsi="Arial"/>
      <w:b/>
      <w:bCs/>
      <w:sz w:val="21"/>
      <w:szCs w:val="21"/>
    </w:rPr>
  </w:style>
  <w:style w:type="character" w:customStyle="1" w:styleId="CharChar27">
    <w:name w:val="条 Char Char2"/>
    <w:rsid w:val="0042497F"/>
    <w:rPr>
      <w:rFonts w:ascii="Arial" w:eastAsia="黑体" w:hAnsi="Arial"/>
      <w:bCs/>
      <w:sz w:val="21"/>
      <w:szCs w:val="21"/>
    </w:rPr>
  </w:style>
  <w:style w:type="character" w:customStyle="1" w:styleId="6Char2">
    <w:name w:val="标题 6 Char2"/>
    <w:link w:val="6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7Char2">
    <w:name w:val="标题 7 Char2"/>
    <w:link w:val="70"/>
    <w:rsid w:val="0042497F"/>
    <w:rPr>
      <w:b/>
      <w:bCs/>
      <w:kern w:val="2"/>
      <w:sz w:val="24"/>
      <w:szCs w:val="21"/>
    </w:rPr>
  </w:style>
  <w:style w:type="character" w:customStyle="1" w:styleId="8Char2">
    <w:name w:val="标题 8 Char2"/>
    <w:link w:val="8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9Char2">
    <w:name w:val="标题 9 Char2"/>
    <w:link w:val="9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Char13">
    <w:name w:val="脚注文本 Char1"/>
    <w:rsid w:val="0042497F"/>
    <w:rPr>
      <w:sz w:val="18"/>
      <w:szCs w:val="18"/>
    </w:rPr>
  </w:style>
  <w:style w:type="character" w:customStyle="1" w:styleId="CharChar32">
    <w:name w:val="Char Char32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33">
    <w:name w:val="Char Char33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34">
    <w:name w:val="Char Char34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paragraph" w:customStyle="1" w:styleId="affffb">
    <w:name w:val="样式 表题 + 加粗"/>
    <w:basedOn w:val="a1"/>
    <w:rsid w:val="0042497F"/>
    <w:pPr>
      <w:spacing w:beforeLines="0" w:afterLines="0"/>
      <w:jc w:val="center"/>
    </w:pPr>
    <w:rPr>
      <w:sz w:val="18"/>
      <w:szCs w:val="18"/>
    </w:rPr>
  </w:style>
  <w:style w:type="character" w:customStyle="1" w:styleId="CharChar39">
    <w:name w:val="Char Char39"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30">
    <w:name w:val="条 Char Char3"/>
    <w:rsid w:val="0042497F"/>
    <w:rPr>
      <w:rFonts w:ascii="Arial" w:eastAsia="黑体" w:hAnsi="Arial"/>
      <w:bCs/>
      <w:sz w:val="21"/>
      <w:szCs w:val="21"/>
      <w:lang w:val="en-US" w:eastAsia="zh-CN" w:bidi="ar-SA"/>
    </w:rPr>
  </w:style>
  <w:style w:type="character" w:customStyle="1" w:styleId="CharChar38">
    <w:name w:val="Char Char38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CharChar37">
    <w:name w:val="Char Char37"/>
    <w:rsid w:val="0042497F"/>
    <w:rPr>
      <w:b/>
      <w:bCs/>
      <w:kern w:val="2"/>
      <w:sz w:val="24"/>
      <w:szCs w:val="21"/>
    </w:rPr>
  </w:style>
  <w:style w:type="character" w:customStyle="1" w:styleId="CharChar36">
    <w:name w:val="Char Char36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CharChar35">
    <w:name w:val="Char Char35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2Char30">
    <w:name w:val="正文首行缩进 2 Char3"/>
    <w:rsid w:val="0042497F"/>
    <w:rPr>
      <w:sz w:val="21"/>
      <w:szCs w:val="21"/>
      <w:lang w:val="en-US" w:eastAsia="zh-CN" w:bidi="ar-SA"/>
    </w:rPr>
  </w:style>
  <w:style w:type="character" w:customStyle="1" w:styleId="Char40">
    <w:name w:val="题注 Char4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44">
    <w:name w:val="Char Char44"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40">
    <w:name w:val="条 Char Char4"/>
    <w:rsid w:val="0042497F"/>
    <w:rPr>
      <w:rFonts w:ascii="Arial" w:eastAsia="黑体" w:hAnsi="Arial"/>
      <w:bCs/>
      <w:sz w:val="21"/>
      <w:szCs w:val="21"/>
      <w:lang w:val="en-US" w:eastAsia="zh-CN" w:bidi="ar-SA"/>
    </w:rPr>
  </w:style>
  <w:style w:type="character" w:customStyle="1" w:styleId="CharChar43">
    <w:name w:val="Char Char43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CharChar42">
    <w:name w:val="Char Char42"/>
    <w:rsid w:val="0042497F"/>
    <w:rPr>
      <w:b/>
      <w:bCs/>
      <w:kern w:val="2"/>
      <w:sz w:val="24"/>
      <w:szCs w:val="21"/>
    </w:rPr>
  </w:style>
  <w:style w:type="character" w:customStyle="1" w:styleId="CharChar41">
    <w:name w:val="Char Char41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CharChar400">
    <w:name w:val="Char Char40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CharChar49">
    <w:name w:val="Char Char49"/>
    <w:locked/>
    <w:rsid w:val="0042497F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50">
    <w:name w:val="条 Char Char5"/>
    <w:locked/>
    <w:rsid w:val="0042497F"/>
    <w:rPr>
      <w:rFonts w:ascii="Arial" w:eastAsia="黑体" w:hAnsi="Arial"/>
      <w:bCs/>
      <w:sz w:val="21"/>
      <w:szCs w:val="21"/>
      <w:lang w:val="en-US" w:eastAsia="zh-CN" w:bidi="ar-SA"/>
    </w:rPr>
  </w:style>
  <w:style w:type="character" w:customStyle="1" w:styleId="CharChar48">
    <w:name w:val="Char Char48"/>
    <w:locked/>
    <w:rsid w:val="0042497F"/>
    <w:rPr>
      <w:rFonts w:ascii="Arial" w:eastAsia="黑体" w:hAnsi="Arial"/>
      <w:b/>
      <w:bCs/>
      <w:kern w:val="2"/>
      <w:sz w:val="24"/>
      <w:szCs w:val="21"/>
      <w:lang w:val="en-US" w:eastAsia="zh-CN" w:bidi="ar-SA"/>
    </w:rPr>
  </w:style>
  <w:style w:type="character" w:customStyle="1" w:styleId="CharChar47">
    <w:name w:val="Char Char47"/>
    <w:locked/>
    <w:rsid w:val="0042497F"/>
    <w:rPr>
      <w:rFonts w:eastAsia="宋体"/>
      <w:b/>
      <w:bCs/>
      <w:kern w:val="2"/>
      <w:sz w:val="24"/>
      <w:szCs w:val="21"/>
      <w:lang w:val="en-US" w:eastAsia="zh-CN" w:bidi="ar-SA"/>
    </w:rPr>
  </w:style>
  <w:style w:type="character" w:customStyle="1" w:styleId="CharChar46">
    <w:name w:val="Char Char46"/>
    <w:locked/>
    <w:rsid w:val="0042497F"/>
    <w:rPr>
      <w:rFonts w:ascii="Arial" w:eastAsia="黑体" w:hAnsi="Arial"/>
      <w:kern w:val="2"/>
      <w:sz w:val="24"/>
      <w:szCs w:val="21"/>
      <w:lang w:val="en-US" w:eastAsia="zh-CN" w:bidi="ar-SA"/>
    </w:rPr>
  </w:style>
  <w:style w:type="character" w:customStyle="1" w:styleId="CharChar45">
    <w:name w:val="Char Char45"/>
    <w:locked/>
    <w:rsid w:val="0042497F"/>
    <w:rPr>
      <w:rFonts w:ascii="Arial" w:eastAsia="黑体" w:hAnsi="Arial"/>
      <w:kern w:val="2"/>
      <w:sz w:val="21"/>
      <w:szCs w:val="21"/>
      <w:lang w:val="en-US" w:eastAsia="zh-CN" w:bidi="ar-SA"/>
    </w:rPr>
  </w:style>
  <w:style w:type="character" w:customStyle="1" w:styleId="CharChar300">
    <w:name w:val="Char Char30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70">
    <w:name w:val="Char Char27"/>
    <w:locked/>
    <w:rsid w:val="0042497F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CharChar29">
    <w:name w:val="Char Char29"/>
    <w:locked/>
    <w:rsid w:val="0042497F"/>
    <w:rPr>
      <w:rFonts w:ascii="宋体" w:eastAsia="宋体" w:hAnsi="宋体"/>
      <w:sz w:val="21"/>
      <w:szCs w:val="21"/>
      <w:lang w:val="en-US" w:eastAsia="zh-CN" w:bidi="ar-SA"/>
    </w:rPr>
  </w:style>
  <w:style w:type="character" w:customStyle="1" w:styleId="CharChar28">
    <w:name w:val="Char Char28"/>
    <w:locked/>
    <w:rsid w:val="0042497F"/>
    <w:rPr>
      <w:rFonts w:ascii="宋体" w:eastAsia="宋体" w:hAnsi="宋体"/>
      <w:kern w:val="2"/>
      <w:sz w:val="18"/>
      <w:szCs w:val="18"/>
      <w:lang w:val="en-US" w:eastAsia="zh-CN" w:bidi="ar-SA"/>
    </w:rPr>
  </w:style>
  <w:style w:type="paragraph" w:styleId="affffc">
    <w:name w:val="List Bullet"/>
    <w:basedOn w:val="a1"/>
    <w:rsid w:val="0042497F"/>
    <w:pPr>
      <w:tabs>
        <w:tab w:val="num" w:pos="360"/>
      </w:tabs>
      <w:ind w:left="360" w:hangingChars="200" w:hanging="360"/>
      <w:contextualSpacing/>
    </w:pPr>
  </w:style>
  <w:style w:type="paragraph" w:styleId="TOC">
    <w:name w:val="TOC Heading"/>
    <w:basedOn w:val="13"/>
    <w:next w:val="a1"/>
    <w:uiPriority w:val="39"/>
    <w:unhideWhenUsed/>
    <w:qFormat/>
    <w:rsid w:val="0042497F"/>
    <w:pPr>
      <w:pageBreakBefore w:val="0"/>
      <w:numPr>
        <w:numId w:val="0"/>
      </w:numPr>
      <w:adjustRightIn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sz w:val="32"/>
      <w:szCs w:val="32"/>
    </w:rPr>
  </w:style>
  <w:style w:type="character" w:customStyle="1" w:styleId="1c">
    <w:name w:val="@他1"/>
    <w:uiPriority w:val="99"/>
    <w:semiHidden/>
    <w:unhideWhenUsed/>
    <w:rsid w:val="0042497F"/>
    <w:rPr>
      <w:color w:val="2B579A"/>
      <w:shd w:val="clear" w:color="auto" w:fill="E6E6E6"/>
    </w:rPr>
  </w:style>
  <w:style w:type="character" w:customStyle="1" w:styleId="4Char1">
    <w:name w:val="标题 4 Char1"/>
    <w:rsid w:val="0042497F"/>
    <w:rPr>
      <w:rFonts w:ascii="Arial" w:eastAsia="黑体" w:hAnsi="Arial"/>
      <w:bCs/>
      <w:sz w:val="21"/>
      <w:szCs w:val="21"/>
      <w:lang w:val="en-US" w:eastAsia="zh-CN" w:bidi="ar-SA"/>
    </w:rPr>
  </w:style>
  <w:style w:type="character" w:customStyle="1" w:styleId="BodyTextChar">
    <w:name w:val="Body Text Char"/>
    <w:locked/>
    <w:rsid w:val="0042497F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BalloonTextChar">
    <w:name w:val="Balloon Text Char"/>
    <w:locked/>
    <w:rsid w:val="0042497F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3"/>
    <w:rsid w:val="0042497F"/>
    <w:rPr>
      <w:rFonts w:eastAsia="华文新魏"/>
      <w:b/>
      <w:bCs/>
      <w:sz w:val="28"/>
      <w:szCs w:val="28"/>
    </w:rPr>
  </w:style>
  <w:style w:type="character" w:customStyle="1" w:styleId="Char0">
    <w:name w:val="页眉 Char"/>
    <w:link w:val="a6"/>
    <w:uiPriority w:val="99"/>
    <w:rsid w:val="0042497F"/>
    <w:rPr>
      <w:kern w:val="2"/>
      <w:sz w:val="18"/>
      <w:szCs w:val="18"/>
    </w:rPr>
  </w:style>
  <w:style w:type="character" w:customStyle="1" w:styleId="Char4">
    <w:name w:val="文档结构图 Char"/>
    <w:link w:val="ae"/>
    <w:uiPriority w:val="99"/>
    <w:semiHidden/>
    <w:rsid w:val="0042497F"/>
    <w:rPr>
      <w:kern w:val="2"/>
      <w:sz w:val="21"/>
      <w:szCs w:val="21"/>
      <w:shd w:val="clear" w:color="auto" w:fill="000080"/>
    </w:rPr>
  </w:style>
  <w:style w:type="character" w:customStyle="1" w:styleId="Char6">
    <w:name w:val="页脚 Char"/>
    <w:link w:val="af1"/>
    <w:uiPriority w:val="99"/>
    <w:rsid w:val="0042497F"/>
    <w:rPr>
      <w:kern w:val="2"/>
      <w:sz w:val="18"/>
      <w:szCs w:val="18"/>
    </w:rPr>
  </w:style>
  <w:style w:type="character" w:customStyle="1" w:styleId="BodyTextChar1">
    <w:name w:val="Body Text Char1"/>
    <w:uiPriority w:val="99"/>
    <w:semiHidden/>
    <w:rsid w:val="0042497F"/>
    <w:rPr>
      <w:kern w:val="0"/>
      <w:szCs w:val="21"/>
    </w:rPr>
  </w:style>
  <w:style w:type="character" w:customStyle="1" w:styleId="CharChar161">
    <w:name w:val="Char Char161"/>
    <w:uiPriority w:val="99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styleId="affffd">
    <w:name w:val="Placeholder Text"/>
    <w:uiPriority w:val="99"/>
    <w:semiHidden/>
    <w:rsid w:val="0042497F"/>
    <w:rPr>
      <w:rFonts w:cs="Times New Roman"/>
      <w:color w:val="808080"/>
    </w:rPr>
  </w:style>
  <w:style w:type="character" w:customStyle="1" w:styleId="1d">
    <w:name w:val="标题 1 字符"/>
    <w:uiPriority w:val="99"/>
    <w:rsid w:val="0042497F"/>
    <w:rPr>
      <w:rFonts w:eastAsia="华文新魏"/>
      <w:b/>
      <w:bCs/>
      <w:kern w:val="0"/>
      <w:sz w:val="28"/>
      <w:szCs w:val="28"/>
    </w:rPr>
  </w:style>
  <w:style w:type="character" w:customStyle="1" w:styleId="2b">
    <w:name w:val="标题 2 字符"/>
    <w:uiPriority w:val="99"/>
    <w:rsid w:val="0042497F"/>
    <w:rPr>
      <w:rFonts w:ascii="Arial" w:eastAsia="黑体" w:hAnsi="Arial"/>
      <w:b/>
      <w:bCs/>
      <w:kern w:val="0"/>
      <w:sz w:val="24"/>
      <w:szCs w:val="24"/>
    </w:rPr>
  </w:style>
  <w:style w:type="character" w:customStyle="1" w:styleId="310">
    <w:name w:val="标题 3 字符1"/>
    <w:locked/>
    <w:rsid w:val="0042497F"/>
    <w:rPr>
      <w:rFonts w:ascii="Arial" w:eastAsia="黑体" w:hAnsi="Arial"/>
      <w:b/>
      <w:bCs/>
      <w:kern w:val="0"/>
      <w:szCs w:val="21"/>
    </w:rPr>
  </w:style>
  <w:style w:type="character" w:customStyle="1" w:styleId="410">
    <w:name w:val="标题 4 字符1"/>
    <w:aliases w:val="条 字符1"/>
    <w:locked/>
    <w:rsid w:val="0042497F"/>
    <w:rPr>
      <w:rFonts w:ascii="Arial" w:eastAsia="黑体" w:hAnsi="Arial"/>
      <w:bCs/>
      <w:kern w:val="0"/>
      <w:szCs w:val="21"/>
    </w:rPr>
  </w:style>
  <w:style w:type="character" w:customStyle="1" w:styleId="51">
    <w:name w:val="标题 5 字符"/>
    <w:uiPriority w:val="99"/>
    <w:rsid w:val="0042497F"/>
    <w:rPr>
      <w:b/>
      <w:bCs/>
      <w:kern w:val="0"/>
      <w:sz w:val="28"/>
      <w:szCs w:val="28"/>
    </w:rPr>
  </w:style>
  <w:style w:type="character" w:customStyle="1" w:styleId="affffe">
    <w:name w:val="页眉 字符"/>
    <w:uiPriority w:val="99"/>
    <w:semiHidden/>
    <w:rsid w:val="0042497F"/>
    <w:rPr>
      <w:kern w:val="0"/>
      <w:sz w:val="18"/>
      <w:szCs w:val="18"/>
    </w:rPr>
  </w:style>
  <w:style w:type="character" w:customStyle="1" w:styleId="1e">
    <w:name w:val="题注 字符1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afffff">
    <w:name w:val="文档结构图 字符"/>
    <w:uiPriority w:val="99"/>
    <w:semiHidden/>
    <w:rsid w:val="0042497F"/>
    <w:rPr>
      <w:kern w:val="0"/>
      <w:sz w:val="0"/>
      <w:szCs w:val="0"/>
    </w:rPr>
  </w:style>
  <w:style w:type="character" w:customStyle="1" w:styleId="afffff0">
    <w:name w:val="页脚 字符"/>
    <w:uiPriority w:val="99"/>
    <w:semiHidden/>
    <w:rsid w:val="0042497F"/>
    <w:rPr>
      <w:kern w:val="0"/>
      <w:sz w:val="18"/>
      <w:szCs w:val="18"/>
    </w:rPr>
  </w:style>
  <w:style w:type="character" w:customStyle="1" w:styleId="afffff1">
    <w:name w:val="正文文本缩进 字符"/>
    <w:uiPriority w:val="99"/>
    <w:rsid w:val="0042497F"/>
    <w:rPr>
      <w:kern w:val="0"/>
      <w:szCs w:val="21"/>
    </w:rPr>
  </w:style>
  <w:style w:type="character" w:customStyle="1" w:styleId="210">
    <w:name w:val="正文首行缩进 2 字符1"/>
    <w:locked/>
    <w:rsid w:val="0042497F"/>
    <w:rPr>
      <w:rFonts w:cs="Times New Roman"/>
      <w:sz w:val="21"/>
      <w:szCs w:val="21"/>
      <w:lang w:val="en-US" w:eastAsia="zh-CN" w:bidi="ar-SA"/>
    </w:rPr>
  </w:style>
  <w:style w:type="character" w:customStyle="1" w:styleId="afffff2">
    <w:name w:val="日期 字符"/>
    <w:uiPriority w:val="99"/>
    <w:rsid w:val="0042497F"/>
    <w:rPr>
      <w:kern w:val="0"/>
      <w:szCs w:val="21"/>
    </w:rPr>
  </w:style>
  <w:style w:type="character" w:customStyle="1" w:styleId="HTML1">
    <w:name w:val="HTML 预设格式 字符"/>
    <w:uiPriority w:val="99"/>
    <w:rsid w:val="0042497F"/>
    <w:rPr>
      <w:rFonts w:ascii="Courier New" w:hAnsi="Courier New" w:cs="Courier New"/>
      <w:kern w:val="0"/>
      <w:sz w:val="20"/>
      <w:szCs w:val="20"/>
    </w:rPr>
  </w:style>
  <w:style w:type="character" w:customStyle="1" w:styleId="afffff3">
    <w:name w:val="批注文字 字符"/>
    <w:uiPriority w:val="99"/>
    <w:semiHidden/>
    <w:rsid w:val="0042497F"/>
    <w:rPr>
      <w:kern w:val="0"/>
      <w:szCs w:val="21"/>
    </w:rPr>
  </w:style>
  <w:style w:type="character" w:customStyle="1" w:styleId="1f">
    <w:name w:val="批注框文本 字符1"/>
    <w:locked/>
    <w:rsid w:val="0042497F"/>
    <w:rPr>
      <w:rFonts w:eastAsia="宋体" w:cs="Times New Roman"/>
      <w:kern w:val="2"/>
      <w:sz w:val="18"/>
      <w:szCs w:val="18"/>
      <w:lang w:val="en-US" w:eastAsia="zh-CN" w:bidi="ar-SA"/>
    </w:rPr>
  </w:style>
  <w:style w:type="character" w:customStyle="1" w:styleId="afffff4">
    <w:name w:val="批注主题 字符"/>
    <w:uiPriority w:val="99"/>
    <w:semiHidden/>
    <w:rsid w:val="0042497F"/>
    <w:rPr>
      <w:b/>
      <w:bCs/>
      <w:kern w:val="0"/>
      <w:szCs w:val="21"/>
    </w:rPr>
  </w:style>
  <w:style w:type="character" w:customStyle="1" w:styleId="1f0">
    <w:name w:val="正文文本 字符1"/>
    <w:locked/>
    <w:rsid w:val="0042497F"/>
    <w:rPr>
      <w:rFonts w:ascii="宋体" w:eastAsia="宋体" w:hAnsi="宋体" w:cs="Times New Roman"/>
      <w:kern w:val="2"/>
      <w:sz w:val="21"/>
      <w:szCs w:val="21"/>
      <w:lang w:val="en-US" w:eastAsia="zh-CN" w:bidi="ar-SA"/>
    </w:rPr>
  </w:style>
  <w:style w:type="character" w:customStyle="1" w:styleId="afffff5">
    <w:name w:val="纯文本 字符"/>
    <w:uiPriority w:val="99"/>
    <w:rsid w:val="0042497F"/>
    <w:rPr>
      <w:rFonts w:ascii="宋体" w:hAnsi="Courier New" w:cs="Courier New"/>
      <w:kern w:val="0"/>
      <w:szCs w:val="21"/>
    </w:rPr>
  </w:style>
  <w:style w:type="character" w:customStyle="1" w:styleId="afffff6">
    <w:name w:val="正文首行缩进 字符"/>
    <w:uiPriority w:val="99"/>
    <w:rsid w:val="0042497F"/>
    <w:rPr>
      <w:rFonts w:ascii="宋体" w:eastAsia="宋体" w:hAnsi="宋体" w:cs="Times New Roman"/>
      <w:kern w:val="0"/>
      <w:sz w:val="21"/>
      <w:szCs w:val="21"/>
      <w:lang w:val="en-US" w:eastAsia="zh-CN" w:bidi="ar-SA"/>
    </w:rPr>
  </w:style>
  <w:style w:type="character" w:customStyle="1" w:styleId="1f1">
    <w:name w:val="正文缩进 字符1"/>
    <w:aliases w:val="四号 字符1,特点 字符1,表正文 字符1,正文非缩进 字符1,正文不缩进 字符1,正文（首行缩进两字） 字符1"/>
    <w:locked/>
    <w:rsid w:val="0042497F"/>
    <w:rPr>
      <w:rFonts w:eastAsia="宋体" w:cs="Times New Roman"/>
      <w:kern w:val="2"/>
      <w:sz w:val="21"/>
      <w:lang w:val="en-US" w:eastAsia="zh-CN" w:bidi="ar-SA"/>
    </w:rPr>
  </w:style>
  <w:style w:type="character" w:customStyle="1" w:styleId="afffff7">
    <w:name w:val="标题 字符"/>
    <w:uiPriority w:val="99"/>
    <w:rsid w:val="0042497F"/>
    <w:rPr>
      <w:rFonts w:ascii="Cambria" w:hAnsi="Cambria" w:cs="Times New Roman"/>
      <w:b/>
      <w:bCs/>
      <w:kern w:val="0"/>
      <w:sz w:val="32"/>
      <w:szCs w:val="32"/>
    </w:rPr>
  </w:style>
  <w:style w:type="character" w:customStyle="1" w:styleId="1f2">
    <w:name w:val="@他1"/>
    <w:uiPriority w:val="99"/>
    <w:semiHidden/>
    <w:unhideWhenUsed/>
    <w:rsid w:val="0042497F"/>
    <w:rPr>
      <w:color w:val="2B579A"/>
      <w:shd w:val="clear" w:color="auto" w:fill="E6E6E6"/>
    </w:rPr>
  </w:style>
  <w:style w:type="character" w:customStyle="1" w:styleId="1f3">
    <w:name w:val="脚注文本 字符1"/>
    <w:locked/>
    <w:rsid w:val="0042497F"/>
    <w:rPr>
      <w:rFonts w:ascii="Arial" w:eastAsia="黑体" w:hAnsi="Arial" w:cs="Arial"/>
      <w:sz w:val="18"/>
      <w:szCs w:val="18"/>
    </w:rPr>
  </w:style>
  <w:style w:type="character" w:customStyle="1" w:styleId="61">
    <w:name w:val="标题 6 字符1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710">
    <w:name w:val="标题 7 字符1"/>
    <w:rsid w:val="0042497F"/>
    <w:rPr>
      <w:b/>
      <w:bCs/>
      <w:kern w:val="2"/>
      <w:sz w:val="24"/>
      <w:szCs w:val="21"/>
    </w:rPr>
  </w:style>
  <w:style w:type="character" w:customStyle="1" w:styleId="81">
    <w:name w:val="标题 8 字符1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91">
    <w:name w:val="标题 9 字符1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1f4">
    <w:name w:val="未处理的提及1"/>
    <w:uiPriority w:val="99"/>
    <w:semiHidden/>
    <w:unhideWhenUsed/>
    <w:rsid w:val="0042497F"/>
    <w:rPr>
      <w:color w:val="808080"/>
      <w:shd w:val="clear" w:color="auto" w:fill="E6E6E6"/>
    </w:rPr>
  </w:style>
  <w:style w:type="character" w:customStyle="1" w:styleId="111">
    <w:name w:val="标题 1 字符1"/>
    <w:rsid w:val="0042497F"/>
    <w:rPr>
      <w:rFonts w:eastAsia="华文新魏"/>
      <w:b/>
      <w:bCs/>
      <w:kern w:val="0"/>
      <w:sz w:val="28"/>
      <w:szCs w:val="28"/>
    </w:rPr>
  </w:style>
  <w:style w:type="character" w:customStyle="1" w:styleId="211">
    <w:name w:val="标题 2 字符1"/>
    <w:rsid w:val="0042497F"/>
    <w:rPr>
      <w:rFonts w:ascii="Arial" w:eastAsia="黑体" w:hAnsi="Arial"/>
      <w:b/>
      <w:bCs/>
      <w:kern w:val="0"/>
      <w:sz w:val="24"/>
      <w:szCs w:val="24"/>
    </w:rPr>
  </w:style>
  <w:style w:type="character" w:customStyle="1" w:styleId="320">
    <w:name w:val="标题 3 字符2"/>
    <w:locked/>
    <w:rsid w:val="0042497F"/>
    <w:rPr>
      <w:rFonts w:ascii="Arial" w:eastAsia="黑体" w:hAnsi="Arial"/>
      <w:b/>
      <w:bCs/>
      <w:kern w:val="0"/>
      <w:szCs w:val="21"/>
    </w:rPr>
  </w:style>
  <w:style w:type="character" w:customStyle="1" w:styleId="420">
    <w:name w:val="标题 4 字符2"/>
    <w:aliases w:val="条 字符2"/>
    <w:locked/>
    <w:rsid w:val="0042497F"/>
    <w:rPr>
      <w:rFonts w:ascii="Arial" w:eastAsia="黑体" w:hAnsi="Arial"/>
      <w:bCs/>
      <w:kern w:val="0"/>
      <w:szCs w:val="21"/>
    </w:rPr>
  </w:style>
  <w:style w:type="character" w:customStyle="1" w:styleId="510">
    <w:name w:val="标题 5 字符1"/>
    <w:uiPriority w:val="99"/>
    <w:rsid w:val="0042497F"/>
    <w:rPr>
      <w:b/>
      <w:bCs/>
      <w:kern w:val="0"/>
      <w:sz w:val="28"/>
      <w:szCs w:val="28"/>
    </w:rPr>
  </w:style>
  <w:style w:type="character" w:customStyle="1" w:styleId="1f5">
    <w:name w:val="页眉 字符1"/>
    <w:uiPriority w:val="99"/>
    <w:semiHidden/>
    <w:rsid w:val="0042497F"/>
    <w:rPr>
      <w:kern w:val="0"/>
      <w:sz w:val="18"/>
      <w:szCs w:val="18"/>
    </w:rPr>
  </w:style>
  <w:style w:type="character" w:customStyle="1" w:styleId="2c">
    <w:name w:val="题注 字符2"/>
    <w:locked/>
    <w:rsid w:val="0042497F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1f6">
    <w:name w:val="文档结构图 字符1"/>
    <w:uiPriority w:val="99"/>
    <w:semiHidden/>
    <w:rsid w:val="0042497F"/>
    <w:rPr>
      <w:kern w:val="0"/>
      <w:sz w:val="0"/>
      <w:szCs w:val="0"/>
    </w:rPr>
  </w:style>
  <w:style w:type="character" w:customStyle="1" w:styleId="1f7">
    <w:name w:val="页脚 字符1"/>
    <w:uiPriority w:val="99"/>
    <w:semiHidden/>
    <w:rsid w:val="0042497F"/>
    <w:rPr>
      <w:kern w:val="0"/>
      <w:sz w:val="18"/>
      <w:szCs w:val="18"/>
    </w:rPr>
  </w:style>
  <w:style w:type="character" w:customStyle="1" w:styleId="1f8">
    <w:name w:val="正文文本缩进 字符1"/>
    <w:uiPriority w:val="99"/>
    <w:rsid w:val="0042497F"/>
    <w:rPr>
      <w:kern w:val="0"/>
      <w:szCs w:val="21"/>
    </w:rPr>
  </w:style>
  <w:style w:type="character" w:customStyle="1" w:styleId="220">
    <w:name w:val="正文首行缩进 2 字符2"/>
    <w:locked/>
    <w:rsid w:val="0042497F"/>
    <w:rPr>
      <w:rFonts w:cs="Times New Roman"/>
      <w:sz w:val="21"/>
      <w:szCs w:val="21"/>
      <w:lang w:val="en-US" w:eastAsia="zh-CN" w:bidi="ar-SA"/>
    </w:rPr>
  </w:style>
  <w:style w:type="character" w:customStyle="1" w:styleId="1f9">
    <w:name w:val="日期 字符1"/>
    <w:uiPriority w:val="99"/>
    <w:rsid w:val="0042497F"/>
    <w:rPr>
      <w:kern w:val="0"/>
      <w:szCs w:val="21"/>
    </w:rPr>
  </w:style>
  <w:style w:type="character" w:customStyle="1" w:styleId="HTML10">
    <w:name w:val="HTML 预设格式 字符1"/>
    <w:uiPriority w:val="99"/>
    <w:rsid w:val="0042497F"/>
    <w:rPr>
      <w:rFonts w:ascii="Courier New" w:hAnsi="Courier New" w:cs="Courier New"/>
      <w:kern w:val="0"/>
      <w:sz w:val="20"/>
      <w:szCs w:val="20"/>
    </w:rPr>
  </w:style>
  <w:style w:type="character" w:customStyle="1" w:styleId="1fa">
    <w:name w:val="批注文字 字符1"/>
    <w:uiPriority w:val="99"/>
    <w:semiHidden/>
    <w:rsid w:val="0042497F"/>
    <w:rPr>
      <w:kern w:val="0"/>
      <w:szCs w:val="21"/>
    </w:rPr>
  </w:style>
  <w:style w:type="character" w:customStyle="1" w:styleId="2d">
    <w:name w:val="批注框文本 字符2"/>
    <w:locked/>
    <w:rsid w:val="0042497F"/>
    <w:rPr>
      <w:rFonts w:eastAsia="宋体" w:cs="Times New Roman"/>
      <w:kern w:val="2"/>
      <w:sz w:val="18"/>
      <w:szCs w:val="18"/>
      <w:lang w:val="en-US" w:eastAsia="zh-CN" w:bidi="ar-SA"/>
    </w:rPr>
  </w:style>
  <w:style w:type="character" w:customStyle="1" w:styleId="1fb">
    <w:name w:val="批注主题 字符1"/>
    <w:uiPriority w:val="99"/>
    <w:semiHidden/>
    <w:rsid w:val="0042497F"/>
    <w:rPr>
      <w:b/>
      <w:bCs/>
      <w:kern w:val="0"/>
      <w:szCs w:val="21"/>
    </w:rPr>
  </w:style>
  <w:style w:type="character" w:customStyle="1" w:styleId="2e">
    <w:name w:val="正文文本 字符2"/>
    <w:locked/>
    <w:rsid w:val="0042497F"/>
    <w:rPr>
      <w:rFonts w:ascii="宋体" w:eastAsia="宋体" w:hAnsi="宋体" w:cs="Times New Roman"/>
      <w:kern w:val="2"/>
      <w:sz w:val="21"/>
      <w:szCs w:val="21"/>
      <w:lang w:val="en-US" w:eastAsia="zh-CN" w:bidi="ar-SA"/>
    </w:rPr>
  </w:style>
  <w:style w:type="character" w:customStyle="1" w:styleId="1fc">
    <w:name w:val="纯文本 字符1"/>
    <w:uiPriority w:val="99"/>
    <w:rsid w:val="0042497F"/>
    <w:rPr>
      <w:rFonts w:ascii="宋体" w:hAnsi="Courier New" w:cs="Courier New"/>
      <w:kern w:val="0"/>
      <w:szCs w:val="21"/>
    </w:rPr>
  </w:style>
  <w:style w:type="character" w:customStyle="1" w:styleId="1fd">
    <w:name w:val="正文首行缩进 字符1"/>
    <w:uiPriority w:val="99"/>
    <w:rsid w:val="0042497F"/>
    <w:rPr>
      <w:rFonts w:ascii="宋体" w:eastAsia="宋体" w:hAnsi="宋体" w:cs="Times New Roman"/>
      <w:kern w:val="0"/>
      <w:sz w:val="21"/>
      <w:szCs w:val="21"/>
      <w:lang w:val="en-US" w:eastAsia="zh-CN" w:bidi="ar-SA"/>
    </w:rPr>
  </w:style>
  <w:style w:type="character" w:customStyle="1" w:styleId="2f">
    <w:name w:val="正文缩进 字符2"/>
    <w:aliases w:val="四号 字符2,特点 字符2,表正文 字符2,正文非缩进 字符2,正文不缩进 字符2,正文（首行缩进两字） 字符2"/>
    <w:locked/>
    <w:rsid w:val="0042497F"/>
    <w:rPr>
      <w:rFonts w:eastAsia="宋体" w:cs="Times New Roman"/>
      <w:kern w:val="2"/>
      <w:sz w:val="21"/>
      <w:lang w:val="en-US" w:eastAsia="zh-CN" w:bidi="ar-SA"/>
    </w:rPr>
  </w:style>
  <w:style w:type="character" w:customStyle="1" w:styleId="1fe">
    <w:name w:val="标题 字符1"/>
    <w:rsid w:val="0042497F"/>
    <w:rPr>
      <w:rFonts w:ascii="Cambria" w:hAnsi="Cambria" w:cs="Times New Roman"/>
      <w:b/>
      <w:bCs/>
      <w:kern w:val="0"/>
      <w:sz w:val="32"/>
      <w:szCs w:val="32"/>
    </w:rPr>
  </w:style>
  <w:style w:type="character" w:customStyle="1" w:styleId="2f0">
    <w:name w:val="脚注文本 字符2"/>
    <w:locked/>
    <w:rsid w:val="0042497F"/>
    <w:rPr>
      <w:rFonts w:ascii="Arial" w:eastAsia="黑体" w:hAnsi="Arial" w:cs="Arial"/>
      <w:sz w:val="18"/>
      <w:szCs w:val="18"/>
    </w:rPr>
  </w:style>
  <w:style w:type="character" w:customStyle="1" w:styleId="62">
    <w:name w:val="标题 6 字符2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72">
    <w:name w:val="标题 7 字符2"/>
    <w:rsid w:val="0042497F"/>
    <w:rPr>
      <w:b/>
      <w:bCs/>
      <w:kern w:val="2"/>
      <w:sz w:val="24"/>
      <w:szCs w:val="21"/>
    </w:rPr>
  </w:style>
  <w:style w:type="character" w:customStyle="1" w:styleId="82">
    <w:name w:val="标题 8 字符2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92">
    <w:name w:val="标题 9 字符2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Char21">
    <w:name w:val="脚注文本 Char2"/>
    <w:locked/>
    <w:rsid w:val="0042497F"/>
    <w:rPr>
      <w:rFonts w:ascii="Arial" w:eastAsia="黑体" w:hAnsi="Arial" w:cs="Arial"/>
      <w:sz w:val="18"/>
      <w:szCs w:val="18"/>
    </w:rPr>
  </w:style>
  <w:style w:type="character" w:customStyle="1" w:styleId="6Char1">
    <w:name w:val="标题 6 Char1"/>
    <w:rsid w:val="0042497F"/>
    <w:rPr>
      <w:rFonts w:ascii="Arial" w:eastAsia="黑体" w:hAnsi="Arial"/>
      <w:b/>
      <w:bCs/>
      <w:kern w:val="2"/>
      <w:sz w:val="24"/>
      <w:szCs w:val="21"/>
    </w:rPr>
  </w:style>
  <w:style w:type="character" w:customStyle="1" w:styleId="7Char1">
    <w:name w:val="标题 7 Char1"/>
    <w:rsid w:val="0042497F"/>
    <w:rPr>
      <w:b/>
      <w:bCs/>
      <w:kern w:val="2"/>
      <w:sz w:val="24"/>
      <w:szCs w:val="21"/>
    </w:rPr>
  </w:style>
  <w:style w:type="character" w:customStyle="1" w:styleId="8Char1">
    <w:name w:val="标题 8 Char1"/>
    <w:rsid w:val="0042497F"/>
    <w:rPr>
      <w:rFonts w:ascii="Arial" w:eastAsia="黑体" w:hAnsi="Arial"/>
      <w:kern w:val="2"/>
      <w:sz w:val="24"/>
      <w:szCs w:val="21"/>
    </w:rPr>
  </w:style>
  <w:style w:type="character" w:customStyle="1" w:styleId="9Char1">
    <w:name w:val="标题 9 Char1"/>
    <w:rsid w:val="0042497F"/>
    <w:rPr>
      <w:rFonts w:ascii="Arial" w:eastAsia="黑体" w:hAnsi="Arial"/>
      <w:kern w:val="2"/>
      <w:sz w:val="21"/>
      <w:szCs w:val="21"/>
    </w:rPr>
  </w:style>
  <w:style w:type="character" w:customStyle="1" w:styleId="CharChar70">
    <w:name w:val="Char Char7"/>
    <w:locked/>
    <w:rsid w:val="00185295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Char1b">
    <w:name w:val="Char Char1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a">
    <w:name w:val="Char Char2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4a">
    <w:name w:val="Char Char4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51">
    <w:name w:val="Char Char5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80">
    <w:name w:val="Char Char8"/>
    <w:rsid w:val="00185295"/>
    <w:rPr>
      <w:rFonts w:ascii="Arial" w:eastAsia="黑体" w:hAnsi="Arial"/>
      <w:b/>
      <w:bCs/>
      <w:sz w:val="21"/>
      <w:szCs w:val="21"/>
    </w:rPr>
  </w:style>
  <w:style w:type="character" w:customStyle="1" w:styleId="CharChar60">
    <w:name w:val="Char Char6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90">
    <w:name w:val="Char Char9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00">
    <w:name w:val="Char Char10"/>
    <w:rsid w:val="00185295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10">
    <w:name w:val="Char Char11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30">
    <w:name w:val="Char Char13"/>
    <w:rsid w:val="00185295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d">
    <w:name w:val="Char Char"/>
    <w:rsid w:val="00185295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fffff8">
    <w:rsid w:val="002207D5"/>
    <w:pPr>
      <w:widowControl w:val="0"/>
      <w:spacing w:beforeLines="20" w:afterLines="20"/>
      <w:jc w:val="both"/>
    </w:pPr>
    <w:rPr>
      <w:kern w:val="2"/>
      <w:sz w:val="21"/>
      <w:szCs w:val="21"/>
    </w:rPr>
  </w:style>
  <w:style w:type="character" w:customStyle="1" w:styleId="CharChar170">
    <w:name w:val="Char Char17"/>
    <w:locked/>
    <w:rsid w:val="00185295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Char160">
    <w:name w:val="Char Char16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50">
    <w:name w:val="Char Char15"/>
    <w:rsid w:val="00185295"/>
    <w:rPr>
      <w:sz w:val="21"/>
      <w:szCs w:val="21"/>
      <w:lang w:val="en-US" w:eastAsia="zh-CN" w:bidi="ar-SA"/>
    </w:rPr>
  </w:style>
  <w:style w:type="character" w:customStyle="1" w:styleId="CharChar180">
    <w:name w:val="Char Char18"/>
    <w:rsid w:val="00185295"/>
    <w:rPr>
      <w:sz w:val="21"/>
      <w:szCs w:val="21"/>
      <w:lang w:val="en-US" w:eastAsia="zh-CN" w:bidi="ar-SA"/>
    </w:rPr>
  </w:style>
  <w:style w:type="character" w:customStyle="1" w:styleId="CharChar190">
    <w:name w:val="Char Char19"/>
    <w:locked/>
    <w:rsid w:val="00185295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00">
    <w:name w:val="Char Char20"/>
    <w:rsid w:val="00185295"/>
    <w:rPr>
      <w:sz w:val="21"/>
      <w:szCs w:val="21"/>
      <w:lang w:val="en-US" w:eastAsia="zh-CN" w:bidi="ar-SA"/>
    </w:rPr>
  </w:style>
  <w:style w:type="character" w:customStyle="1" w:styleId="CharChar210">
    <w:name w:val="Char Char21"/>
    <w:rsid w:val="00185295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20">
    <w:name w:val="Char Char12"/>
    <w:locked/>
    <w:rsid w:val="00185295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CharChar140">
    <w:name w:val="Char Char14"/>
    <w:locked/>
    <w:rsid w:val="00185295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afffff9">
    <w:name w:val="概述"/>
    <w:uiPriority w:val="99"/>
    <w:semiHidden/>
    <w:rsid w:val="002207D5"/>
    <w:pPr>
      <w:spacing w:beforeLines="20" w:afterLines="20"/>
      <w:ind w:firstLineChars="100" w:firstLine="100"/>
    </w:pPr>
    <w:rPr>
      <w:rFonts w:ascii="Arial" w:eastAsia="黑体" w:hAnsi="Arial" w:cs="Tahoma"/>
      <w:b/>
      <w:i/>
      <w:color w:val="000080"/>
      <w:kern w:val="2"/>
      <w:sz w:val="21"/>
      <w:szCs w:val="21"/>
    </w:rPr>
  </w:style>
  <w:style w:type="paragraph" w:styleId="afffffa">
    <w:name w:val="macro"/>
    <w:link w:val="Charfb"/>
    <w:rsid w:val="002207D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Lines="20" w:afterLines="20"/>
    </w:pPr>
    <w:rPr>
      <w:rFonts w:ascii="Courier New" w:hAnsi="Courier New" w:cs="Courier New"/>
      <w:kern w:val="2"/>
      <w:sz w:val="24"/>
      <w:szCs w:val="24"/>
    </w:rPr>
  </w:style>
  <w:style w:type="character" w:customStyle="1" w:styleId="Charfb">
    <w:name w:val="宏文本 Char"/>
    <w:basedOn w:val="a2"/>
    <w:link w:val="afffffa"/>
    <w:rsid w:val="002207D5"/>
    <w:rPr>
      <w:rFonts w:ascii="Courier New" w:hAnsi="Courier New" w:cs="Courier New"/>
      <w:kern w:val="2"/>
      <w:sz w:val="24"/>
      <w:szCs w:val="24"/>
    </w:rPr>
  </w:style>
  <w:style w:type="paragraph" w:styleId="2f1">
    <w:name w:val="index 2"/>
    <w:basedOn w:val="a1"/>
    <w:next w:val="a1"/>
    <w:autoRedefine/>
    <w:rsid w:val="002207D5"/>
    <w:pPr>
      <w:ind w:left="420"/>
    </w:pPr>
  </w:style>
  <w:style w:type="paragraph" w:styleId="35">
    <w:name w:val="index 3"/>
    <w:basedOn w:val="a1"/>
    <w:next w:val="a1"/>
    <w:autoRedefine/>
    <w:rsid w:val="002207D5"/>
    <w:pPr>
      <w:ind w:left="840"/>
    </w:pPr>
  </w:style>
  <w:style w:type="paragraph" w:styleId="43">
    <w:name w:val="index 4"/>
    <w:basedOn w:val="a1"/>
    <w:next w:val="a1"/>
    <w:autoRedefine/>
    <w:rsid w:val="002207D5"/>
    <w:pPr>
      <w:ind w:left="1260"/>
    </w:pPr>
  </w:style>
  <w:style w:type="paragraph" w:styleId="52">
    <w:name w:val="index 5"/>
    <w:basedOn w:val="a1"/>
    <w:next w:val="a1"/>
    <w:autoRedefine/>
    <w:rsid w:val="002207D5"/>
    <w:pPr>
      <w:ind w:left="1680"/>
    </w:pPr>
  </w:style>
  <w:style w:type="paragraph" w:styleId="63">
    <w:name w:val="index 6"/>
    <w:basedOn w:val="a1"/>
    <w:next w:val="a1"/>
    <w:autoRedefine/>
    <w:rsid w:val="002207D5"/>
    <w:pPr>
      <w:ind w:left="2100"/>
    </w:pPr>
  </w:style>
  <w:style w:type="paragraph" w:styleId="73">
    <w:name w:val="index 7"/>
    <w:basedOn w:val="a1"/>
    <w:next w:val="a1"/>
    <w:autoRedefine/>
    <w:rsid w:val="002207D5"/>
    <w:pPr>
      <w:ind w:left="2520"/>
    </w:pPr>
  </w:style>
  <w:style w:type="paragraph" w:styleId="83">
    <w:name w:val="index 8"/>
    <w:basedOn w:val="a1"/>
    <w:next w:val="a1"/>
    <w:autoRedefine/>
    <w:rsid w:val="002207D5"/>
    <w:pPr>
      <w:ind w:left="2940"/>
    </w:pPr>
  </w:style>
  <w:style w:type="paragraph" w:styleId="93">
    <w:name w:val="index 9"/>
    <w:basedOn w:val="a1"/>
    <w:next w:val="a1"/>
    <w:autoRedefine/>
    <w:rsid w:val="002207D5"/>
    <w:pPr>
      <w:ind w:left="3360"/>
    </w:pPr>
  </w:style>
  <w:style w:type="paragraph" w:styleId="afffffb">
    <w:name w:val="table of figures"/>
    <w:basedOn w:val="a1"/>
    <w:next w:val="a1"/>
    <w:rsid w:val="002207D5"/>
  </w:style>
  <w:style w:type="paragraph" w:styleId="afffffc">
    <w:name w:val="endnote text"/>
    <w:basedOn w:val="a1"/>
    <w:link w:val="Charfc"/>
    <w:rsid w:val="002207D5"/>
    <w:pPr>
      <w:snapToGrid w:val="0"/>
      <w:jc w:val="left"/>
    </w:pPr>
  </w:style>
  <w:style w:type="character" w:customStyle="1" w:styleId="Charfc">
    <w:name w:val="尾注文本 Char"/>
    <w:basedOn w:val="a2"/>
    <w:link w:val="afffffc"/>
    <w:rsid w:val="002207D5"/>
    <w:rPr>
      <w:kern w:val="2"/>
      <w:sz w:val="21"/>
      <w:szCs w:val="21"/>
    </w:rPr>
  </w:style>
  <w:style w:type="character" w:styleId="afffffd">
    <w:name w:val="endnote reference"/>
    <w:rsid w:val="002207D5"/>
    <w:rPr>
      <w:rFonts w:cs="Times New Roman"/>
      <w:vertAlign w:val="superscript"/>
    </w:rPr>
  </w:style>
  <w:style w:type="paragraph" w:styleId="afffffe">
    <w:name w:val="table of authorities"/>
    <w:basedOn w:val="a1"/>
    <w:next w:val="a1"/>
    <w:rsid w:val="002207D5"/>
    <w:pPr>
      <w:ind w:left="420"/>
    </w:pPr>
  </w:style>
  <w:style w:type="paragraph" w:styleId="affffff">
    <w:name w:val="toa heading"/>
    <w:basedOn w:val="a1"/>
    <w:next w:val="a1"/>
    <w:rsid w:val="002207D5"/>
    <w:pPr>
      <w:spacing w:before="120"/>
    </w:pPr>
    <w:rPr>
      <w:rFonts w:ascii="Arial" w:hAnsi="Arial" w:cs="Arial"/>
      <w:sz w:val="24"/>
      <w:szCs w:val="24"/>
    </w:rPr>
  </w:style>
  <w:style w:type="paragraph" w:customStyle="1" w:styleId="ListParagraph1">
    <w:name w:val="List Paragraph1"/>
    <w:basedOn w:val="a1"/>
    <w:uiPriority w:val="99"/>
    <w:rsid w:val="002207D5"/>
    <w:pPr>
      <w:ind w:firstLineChars="200" w:firstLine="420"/>
    </w:pPr>
  </w:style>
  <w:style w:type="character" w:customStyle="1" w:styleId="affffff0">
    <w:name w:val="@他"/>
    <w:uiPriority w:val="99"/>
    <w:semiHidden/>
    <w:unhideWhenUsed/>
    <w:rsid w:val="004514E0"/>
    <w:rPr>
      <w:color w:val="2B579A"/>
      <w:shd w:val="clear" w:color="auto" w:fill="E6E6E6"/>
    </w:rPr>
  </w:style>
  <w:style w:type="character" w:customStyle="1" w:styleId="affffff1">
    <w:name w:val="未处理的提及"/>
    <w:uiPriority w:val="99"/>
    <w:semiHidden/>
    <w:unhideWhenUsed/>
    <w:rsid w:val="004514E0"/>
    <w:rPr>
      <w:color w:val="808080"/>
      <w:shd w:val="clear" w:color="auto" w:fill="E6E6E6"/>
    </w:rPr>
  </w:style>
  <w:style w:type="paragraph" w:customStyle="1" w:styleId="0740">
    <w:name w:val="正文 + 首行缩进:  0.74 厘米"/>
    <w:basedOn w:val="a1"/>
    <w:rsid w:val="00BB2FC4"/>
    <w:pPr>
      <w:spacing w:beforeLines="0" w:afterLines="0"/>
      <w:ind w:firstLine="420"/>
    </w:pPr>
    <w:rPr>
      <w:szCs w:val="20"/>
    </w:rPr>
  </w:style>
  <w:style w:type="character" w:styleId="affffff2">
    <w:name w:val="Book Title"/>
    <w:aliases w:val="列出段"/>
    <w:uiPriority w:val="33"/>
    <w:qFormat/>
    <w:rsid w:val="00BB2FC4"/>
    <w:rPr>
      <w:rFonts w:ascii="Arial" w:eastAsia="宋体" w:hAnsi="Arial"/>
      <w:b w:val="0"/>
      <w:bCs/>
      <w:smallCaps/>
      <w:spacing w:val="5"/>
      <w:sz w:val="21"/>
    </w:rPr>
  </w:style>
  <w:style w:type="paragraph" w:customStyle="1" w:styleId="1ff">
    <w:name w:val="表格字体1"/>
    <w:basedOn w:val="a1"/>
    <w:qFormat/>
    <w:rsid w:val="00BB2FC4"/>
    <w:pPr>
      <w:widowControl/>
      <w:autoSpaceDE w:val="0"/>
      <w:autoSpaceDN w:val="0"/>
      <w:adjustRightInd w:val="0"/>
      <w:spacing w:beforeLines="0" w:afterLines="0"/>
      <w:jc w:val="center"/>
    </w:pPr>
    <w:rPr>
      <w:rFonts w:ascii="Arial" w:hAnsi="Arial" w:cs="宋体"/>
      <w:kern w:val="0"/>
      <w:sz w:val="18"/>
      <w:szCs w:val="28"/>
    </w:rPr>
  </w:style>
  <w:style w:type="character" w:styleId="affffff3">
    <w:name w:val="Intense Emphasis"/>
    <w:uiPriority w:val="21"/>
    <w:qFormat/>
    <w:rsid w:val="00BB2FC4"/>
    <w:rPr>
      <w:i/>
      <w:iCs/>
      <w:color w:val="5B9BD5"/>
    </w:rPr>
  </w:style>
  <w:style w:type="character" w:customStyle="1" w:styleId="112">
    <w:name w:val="@他11"/>
    <w:uiPriority w:val="99"/>
    <w:semiHidden/>
    <w:unhideWhenUsed/>
    <w:rsid w:val="00BB2FC4"/>
    <w:rPr>
      <w:color w:val="2B579A"/>
      <w:shd w:val="clear" w:color="auto" w:fill="E6E6E6"/>
    </w:rPr>
  </w:style>
  <w:style w:type="character" w:customStyle="1" w:styleId="CharChar71">
    <w:name w:val="Char Char71"/>
    <w:locked/>
    <w:rsid w:val="00BB2FC4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Char1100">
    <w:name w:val="Char Char110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100">
    <w:name w:val="Char Char210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410">
    <w:name w:val="Char Char410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510">
    <w:name w:val="Char Char51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81">
    <w:name w:val="Char Char81"/>
    <w:rsid w:val="00BB2FC4"/>
    <w:rPr>
      <w:rFonts w:ascii="Arial" w:eastAsia="黑体" w:hAnsi="Arial"/>
      <w:b/>
      <w:bCs/>
      <w:sz w:val="21"/>
      <w:szCs w:val="21"/>
    </w:rPr>
  </w:style>
  <w:style w:type="character" w:customStyle="1" w:styleId="CharChar61">
    <w:name w:val="Char Char61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91">
    <w:name w:val="Char Char91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01">
    <w:name w:val="Char Char101"/>
    <w:rsid w:val="00BB2FC4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11">
    <w:name w:val="Char Char111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31">
    <w:name w:val="Char Char131"/>
    <w:rsid w:val="00BB2FC4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500">
    <w:name w:val="Char Char50"/>
    <w:rsid w:val="00BB2FC4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1ff0">
    <w:name w:val="1"/>
    <w:rsid w:val="00BB2FC4"/>
    <w:pPr>
      <w:widowControl w:val="0"/>
      <w:spacing w:beforeLines="20" w:afterLines="20"/>
      <w:jc w:val="both"/>
    </w:pPr>
    <w:rPr>
      <w:kern w:val="2"/>
      <w:sz w:val="21"/>
      <w:szCs w:val="21"/>
    </w:rPr>
  </w:style>
  <w:style w:type="character" w:customStyle="1" w:styleId="CharChar171">
    <w:name w:val="Char Char171"/>
    <w:locked/>
    <w:rsid w:val="00BB2FC4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customStyle="1" w:styleId="CharChar162">
    <w:name w:val="Char Char162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151">
    <w:name w:val="Char Char151"/>
    <w:rsid w:val="00BB2FC4"/>
    <w:rPr>
      <w:sz w:val="21"/>
      <w:szCs w:val="21"/>
      <w:lang w:val="en-US" w:eastAsia="zh-CN" w:bidi="ar-SA"/>
    </w:rPr>
  </w:style>
  <w:style w:type="character" w:customStyle="1" w:styleId="CharChar181">
    <w:name w:val="Char Char181"/>
    <w:rsid w:val="00BB2FC4"/>
    <w:rPr>
      <w:sz w:val="21"/>
      <w:szCs w:val="21"/>
      <w:lang w:val="en-US" w:eastAsia="zh-CN" w:bidi="ar-SA"/>
    </w:rPr>
  </w:style>
  <w:style w:type="character" w:customStyle="1" w:styleId="CharChar191">
    <w:name w:val="Char Char191"/>
    <w:locked/>
    <w:rsid w:val="00BB2FC4"/>
    <w:rPr>
      <w:rFonts w:ascii="Arial" w:eastAsia="黑体" w:hAnsi="Arial" w:cs="Arial"/>
      <w:sz w:val="18"/>
      <w:szCs w:val="18"/>
      <w:lang w:val="en-US" w:eastAsia="zh-CN" w:bidi="ar-SA"/>
    </w:rPr>
  </w:style>
  <w:style w:type="character" w:customStyle="1" w:styleId="CharChar201">
    <w:name w:val="Char Char201"/>
    <w:rsid w:val="00BB2FC4"/>
    <w:rPr>
      <w:sz w:val="21"/>
      <w:szCs w:val="21"/>
      <w:lang w:val="en-US" w:eastAsia="zh-CN" w:bidi="ar-SA"/>
    </w:rPr>
  </w:style>
  <w:style w:type="character" w:customStyle="1" w:styleId="CharChar211">
    <w:name w:val="Char Char211"/>
    <w:rsid w:val="00BB2FC4"/>
    <w:rPr>
      <w:rFonts w:ascii="Arial" w:eastAsia="黑体" w:hAnsi="Arial"/>
      <w:b/>
      <w:bCs/>
      <w:sz w:val="21"/>
      <w:szCs w:val="21"/>
      <w:lang w:val="en-US" w:eastAsia="zh-CN" w:bidi="ar-SA"/>
    </w:rPr>
  </w:style>
  <w:style w:type="character" w:customStyle="1" w:styleId="CharChar121">
    <w:name w:val="Char Char121"/>
    <w:locked/>
    <w:rsid w:val="00BB2FC4"/>
    <w:rPr>
      <w:rFonts w:ascii="宋体" w:eastAsia="宋体" w:hAnsi="宋体"/>
      <w:kern w:val="2"/>
      <w:sz w:val="21"/>
      <w:szCs w:val="21"/>
      <w:lang w:val="en-US" w:eastAsia="zh-CN" w:bidi="ar-SA"/>
    </w:rPr>
  </w:style>
  <w:style w:type="character" w:customStyle="1" w:styleId="CharChar141">
    <w:name w:val="Char Char141"/>
    <w:locked/>
    <w:rsid w:val="00BB2FC4"/>
    <w:rPr>
      <w:rFonts w:eastAsia="宋体"/>
      <w:kern w:val="2"/>
      <w:sz w:val="18"/>
      <w:szCs w:val="18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28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http://www.chinanews.com/cr/2014/1201/1931279246.jpg" TargetMode="External"/><Relationship Id="rId25" Type="http://schemas.openxmlformats.org/officeDocument/2006/relationships/image" Target="media/image13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\Desktop\&#26368;&#26032;&#20070;&#31295;\&#38754;&#21521;&#25509;&#21475;&#30340;&#32534;&#31243;&#65288;20170713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FFFFFF"/>
          </a:solidFill>
          <a:miter lim="800000"/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8DD00-360A-4C2C-8BEF-322D05C59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面向接口的编程（20170713）.dot</Template>
  <TotalTime>6446</TotalTime>
  <Pages>35</Pages>
  <Words>6455</Words>
  <Characters>36797</Characters>
  <Application>Microsoft Office Word</Application>
  <DocSecurity>0</DocSecurity>
  <Lines>306</Lines>
  <Paragraphs>86</Paragraphs>
  <ScaleCrop>false</ScaleCrop>
  <Company>ZLGMCU</Company>
  <LinksUpToDate>false</LinksUpToDate>
  <CharactersWithSpaces>43166</CharactersWithSpaces>
  <SharedDoc>false</SharedDoc>
  <HLinks>
    <vt:vector size="1344" baseType="variant">
      <vt:variant>
        <vt:i4>3866666</vt:i4>
      </vt:variant>
      <vt:variant>
        <vt:i4>1338</vt:i4>
      </vt:variant>
      <vt:variant>
        <vt:i4>0</vt:i4>
      </vt:variant>
      <vt:variant>
        <vt:i4>5</vt:i4>
      </vt:variant>
      <vt:variant>
        <vt:lpwstr>http://www.zlgmcu.com/</vt:lpwstr>
      </vt:variant>
      <vt:variant>
        <vt:lpwstr/>
      </vt:variant>
      <vt:variant>
        <vt:i4>7995516</vt:i4>
      </vt:variant>
      <vt:variant>
        <vt:i4>1335</vt:i4>
      </vt:variant>
      <vt:variant>
        <vt:i4>0</vt:i4>
      </vt:variant>
      <vt:variant>
        <vt:i4>5</vt:i4>
      </vt:variant>
      <vt:variant>
        <vt:lpwstr>http://www.zlg.cn/</vt:lpwstr>
      </vt:variant>
      <vt:variant>
        <vt:lpwstr/>
      </vt:variant>
      <vt:variant>
        <vt:i4>1441846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_Toc487719472</vt:lpwstr>
      </vt:variant>
      <vt:variant>
        <vt:i4>1441846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_Toc487719471</vt:lpwstr>
      </vt:variant>
      <vt:variant>
        <vt:i4>1441846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_Toc487719470</vt:lpwstr>
      </vt:variant>
      <vt:variant>
        <vt:i4>1507382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_Toc487719469</vt:lpwstr>
      </vt:variant>
      <vt:variant>
        <vt:i4>1507382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_Toc487719468</vt:lpwstr>
      </vt:variant>
      <vt:variant>
        <vt:i4>1507382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_Toc487719467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_Toc487719466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_Toc487719465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_Toc487719464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_Toc487719463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_Toc487719462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_Toc487719461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_Toc487719460</vt:lpwstr>
      </vt:variant>
      <vt:variant>
        <vt:i4>1310774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_Toc487719459</vt:lpwstr>
      </vt:variant>
      <vt:variant>
        <vt:i4>1310774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_Toc487719458</vt:lpwstr>
      </vt:variant>
      <vt:variant>
        <vt:i4>1310774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_Toc487719457</vt:lpwstr>
      </vt:variant>
      <vt:variant>
        <vt:i4>1310774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_Toc487719456</vt:lpwstr>
      </vt:variant>
      <vt:variant>
        <vt:i4>1310774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_Toc487719455</vt:lpwstr>
      </vt:variant>
      <vt:variant>
        <vt:i4>1310774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_Toc487719454</vt:lpwstr>
      </vt:variant>
      <vt:variant>
        <vt:i4>1310774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_Toc487719453</vt:lpwstr>
      </vt:variant>
      <vt:variant>
        <vt:i4>1310774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_Toc487719452</vt:lpwstr>
      </vt:variant>
      <vt:variant>
        <vt:i4>1310774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_Toc487719451</vt:lpwstr>
      </vt:variant>
      <vt:variant>
        <vt:i4>1310774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_Toc487719450</vt:lpwstr>
      </vt:variant>
      <vt:variant>
        <vt:i4>1376310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_Toc487719449</vt:lpwstr>
      </vt:variant>
      <vt:variant>
        <vt:i4>1376310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_Toc487719448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_Toc487719447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_Toc487719446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_Toc487719445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_Toc487719444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_Toc487719443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_Toc487719442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_Toc487719441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_Toc487719440</vt:lpwstr>
      </vt:variant>
      <vt:variant>
        <vt:i4>1179702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_Toc487719439</vt:lpwstr>
      </vt:variant>
      <vt:variant>
        <vt:i4>1179702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_Toc487719438</vt:lpwstr>
      </vt:variant>
      <vt:variant>
        <vt:i4>1179702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_Toc487719437</vt:lpwstr>
      </vt:variant>
      <vt:variant>
        <vt:i4>1179702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_Toc487719436</vt:lpwstr>
      </vt:variant>
      <vt:variant>
        <vt:i4>1179702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_Toc487719435</vt:lpwstr>
      </vt:variant>
      <vt:variant>
        <vt:i4>1179702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_Toc487719434</vt:lpwstr>
      </vt:variant>
      <vt:variant>
        <vt:i4>1179702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_Toc487719433</vt:lpwstr>
      </vt:variant>
      <vt:variant>
        <vt:i4>1179702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_Toc487719432</vt:lpwstr>
      </vt:variant>
      <vt:variant>
        <vt:i4>1179702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_Toc487719431</vt:lpwstr>
      </vt:variant>
      <vt:variant>
        <vt:i4>1179702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_Toc487719430</vt:lpwstr>
      </vt:variant>
      <vt:variant>
        <vt:i4>1245238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_Toc487719429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_Toc487719428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_Toc487719427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_Toc487719426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_Toc487719425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_Toc487719424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_Toc487719423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_Toc487719422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_Toc487719421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_Toc487719420</vt:lpwstr>
      </vt:variant>
      <vt:variant>
        <vt:i4>1048630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_Toc487719419</vt:lpwstr>
      </vt:variant>
      <vt:variant>
        <vt:i4>1048630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_Toc487719418</vt:lpwstr>
      </vt:variant>
      <vt:variant>
        <vt:i4>1048630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_Toc487719417</vt:lpwstr>
      </vt:variant>
      <vt:variant>
        <vt:i4>1048630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_Toc487719416</vt:lpwstr>
      </vt:variant>
      <vt:variant>
        <vt:i4>1048630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_Toc487719415</vt:lpwstr>
      </vt:variant>
      <vt:variant>
        <vt:i4>1048630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_Toc487719414</vt:lpwstr>
      </vt:variant>
      <vt:variant>
        <vt:i4>1048630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_Toc487719413</vt:lpwstr>
      </vt:variant>
      <vt:variant>
        <vt:i4>1048630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_Toc487719412</vt:lpwstr>
      </vt:variant>
      <vt:variant>
        <vt:i4>1048630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_Toc487719411</vt:lpwstr>
      </vt:variant>
      <vt:variant>
        <vt:i4>1048630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_Toc487719410</vt:lpwstr>
      </vt:variant>
      <vt:variant>
        <vt:i4>1114166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_Toc487719409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_Toc487719408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_Toc487719407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_Toc487719406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_Toc487719405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_Toc487719404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_Toc487719403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_Toc487719402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_Toc487719401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_Toc487719400</vt:lpwstr>
      </vt:variant>
      <vt:variant>
        <vt:i4>1572913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_Toc487719399</vt:lpwstr>
      </vt:variant>
      <vt:variant>
        <vt:i4>1572913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_Toc487719398</vt:lpwstr>
      </vt:variant>
      <vt:variant>
        <vt:i4>1572913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_Toc487719397</vt:lpwstr>
      </vt:variant>
      <vt:variant>
        <vt:i4>1572913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_Toc487719396</vt:lpwstr>
      </vt:variant>
      <vt:variant>
        <vt:i4>1572913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_Toc487719395</vt:lpwstr>
      </vt:variant>
      <vt:variant>
        <vt:i4>1572913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_Toc487719394</vt:lpwstr>
      </vt:variant>
      <vt:variant>
        <vt:i4>1572913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_Toc487719393</vt:lpwstr>
      </vt:variant>
      <vt:variant>
        <vt:i4>1572913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_Toc487719392</vt:lpwstr>
      </vt:variant>
      <vt:variant>
        <vt:i4>1572913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_Toc487719391</vt:lpwstr>
      </vt:variant>
      <vt:variant>
        <vt:i4>1572913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_Toc487719390</vt:lpwstr>
      </vt:variant>
      <vt:variant>
        <vt:i4>1638449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_Toc487719389</vt:lpwstr>
      </vt:variant>
      <vt:variant>
        <vt:i4>1638449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_Toc487719388</vt:lpwstr>
      </vt:variant>
      <vt:variant>
        <vt:i4>1638449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_Toc487719387</vt:lpwstr>
      </vt:variant>
      <vt:variant>
        <vt:i4>1638449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_Toc487719386</vt:lpwstr>
      </vt:variant>
      <vt:variant>
        <vt:i4>1638449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_Toc487719385</vt:lpwstr>
      </vt:variant>
      <vt:variant>
        <vt:i4>1638449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_Toc487719384</vt:lpwstr>
      </vt:variant>
      <vt:variant>
        <vt:i4>1638449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_Toc487719383</vt:lpwstr>
      </vt:variant>
      <vt:variant>
        <vt:i4>1638449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_Toc487719382</vt:lpwstr>
      </vt:variant>
      <vt:variant>
        <vt:i4>1638449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_Toc487719381</vt:lpwstr>
      </vt:variant>
      <vt:variant>
        <vt:i4>1638449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_Toc487719380</vt:lpwstr>
      </vt:variant>
      <vt:variant>
        <vt:i4>1441841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_Toc487719379</vt:lpwstr>
      </vt:variant>
      <vt:variant>
        <vt:i4>1441841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_Toc487719378</vt:lpwstr>
      </vt:variant>
      <vt:variant>
        <vt:i4>1441841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_Toc487719377</vt:lpwstr>
      </vt:variant>
      <vt:variant>
        <vt:i4>1441841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_Toc487719376</vt:lpwstr>
      </vt:variant>
      <vt:variant>
        <vt:i4>1441841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_Toc487719375</vt:lpwstr>
      </vt:variant>
      <vt:variant>
        <vt:i4>1441841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_Toc487719374</vt:lpwstr>
      </vt:variant>
      <vt:variant>
        <vt:i4>1441841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_Toc487719373</vt:lpwstr>
      </vt:variant>
      <vt:variant>
        <vt:i4>1441841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_Toc487719372</vt:lpwstr>
      </vt:variant>
      <vt:variant>
        <vt:i4>1441841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_Toc487719371</vt:lpwstr>
      </vt:variant>
      <vt:variant>
        <vt:i4>1441841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_Toc487719370</vt:lpwstr>
      </vt:variant>
      <vt:variant>
        <vt:i4>1507377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_Toc487719369</vt:lpwstr>
      </vt:variant>
      <vt:variant>
        <vt:i4>1507377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_Toc487719368</vt:lpwstr>
      </vt:variant>
      <vt:variant>
        <vt:i4>1507377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_Toc487719367</vt:lpwstr>
      </vt:variant>
      <vt:variant>
        <vt:i4>1507377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_Toc487719366</vt:lpwstr>
      </vt:variant>
      <vt:variant>
        <vt:i4>1507377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_Toc487719365</vt:lpwstr>
      </vt:variant>
      <vt:variant>
        <vt:i4>1507377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_Toc487719364</vt:lpwstr>
      </vt:variant>
      <vt:variant>
        <vt:i4>1507377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_Toc487719363</vt:lpwstr>
      </vt:variant>
      <vt:variant>
        <vt:i4>1507377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_Toc487719362</vt:lpwstr>
      </vt:variant>
      <vt:variant>
        <vt:i4>1507377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_Toc487719361</vt:lpwstr>
      </vt:variant>
      <vt:variant>
        <vt:i4>1507377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_Toc487719360</vt:lpwstr>
      </vt:variant>
      <vt:variant>
        <vt:i4>1310769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_Toc487719359</vt:lpwstr>
      </vt:variant>
      <vt:variant>
        <vt:i4>1310769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_Toc487719358</vt:lpwstr>
      </vt:variant>
      <vt:variant>
        <vt:i4>1310769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_Toc487719357</vt:lpwstr>
      </vt:variant>
      <vt:variant>
        <vt:i4>1310769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_Toc487719356</vt:lpwstr>
      </vt:variant>
      <vt:variant>
        <vt:i4>1310769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_Toc487719355</vt:lpwstr>
      </vt:variant>
      <vt:variant>
        <vt:i4>1310769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_Toc487719354</vt:lpwstr>
      </vt:variant>
      <vt:variant>
        <vt:i4>1310769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_Toc487719353</vt:lpwstr>
      </vt:variant>
      <vt:variant>
        <vt:i4>1310769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_Toc487719352</vt:lpwstr>
      </vt:variant>
      <vt:variant>
        <vt:i4>1310769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_Toc487719351</vt:lpwstr>
      </vt:variant>
      <vt:variant>
        <vt:i4>1310769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_Toc487719350</vt:lpwstr>
      </vt:variant>
      <vt:variant>
        <vt:i4>1376305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_Toc487719349</vt:lpwstr>
      </vt:variant>
      <vt:variant>
        <vt:i4>1376305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_Toc487719348</vt:lpwstr>
      </vt:variant>
      <vt:variant>
        <vt:i4>1376305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_Toc487719347</vt:lpwstr>
      </vt:variant>
      <vt:variant>
        <vt:i4>1376305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_Toc487719346</vt:lpwstr>
      </vt:variant>
      <vt:variant>
        <vt:i4>1376305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_Toc487719345</vt:lpwstr>
      </vt:variant>
      <vt:variant>
        <vt:i4>1376305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_Toc487719344</vt:lpwstr>
      </vt:variant>
      <vt:variant>
        <vt:i4>1376305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_Toc487719343</vt:lpwstr>
      </vt:variant>
      <vt:variant>
        <vt:i4>1376305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_Toc487719342</vt:lpwstr>
      </vt:variant>
      <vt:variant>
        <vt:i4>1376305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_Toc487719341</vt:lpwstr>
      </vt:variant>
      <vt:variant>
        <vt:i4>1376305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_Toc487719340</vt:lpwstr>
      </vt:variant>
      <vt:variant>
        <vt:i4>1179697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_Toc487719339</vt:lpwstr>
      </vt:variant>
      <vt:variant>
        <vt:i4>1179697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_Toc487719338</vt:lpwstr>
      </vt:variant>
      <vt:variant>
        <vt:i4>1179697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_Toc487719337</vt:lpwstr>
      </vt:variant>
      <vt:variant>
        <vt:i4>1179697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_Toc487719336</vt:lpwstr>
      </vt:variant>
      <vt:variant>
        <vt:i4>1179697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_Toc487719335</vt:lpwstr>
      </vt:variant>
      <vt:variant>
        <vt:i4>1179697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_Toc487719334</vt:lpwstr>
      </vt:variant>
      <vt:variant>
        <vt:i4>1179697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_Toc487719333</vt:lpwstr>
      </vt:variant>
      <vt:variant>
        <vt:i4>1179697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_Toc487719332</vt:lpwstr>
      </vt:variant>
      <vt:variant>
        <vt:i4>1179697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_Toc487719331</vt:lpwstr>
      </vt:variant>
      <vt:variant>
        <vt:i4>1179697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_Toc487719330</vt:lpwstr>
      </vt:variant>
      <vt:variant>
        <vt:i4>1245233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_Toc487719329</vt:lpwstr>
      </vt:variant>
      <vt:variant>
        <vt:i4>1245233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_Toc487719328</vt:lpwstr>
      </vt:variant>
      <vt:variant>
        <vt:i4>1245233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_Toc487719327</vt:lpwstr>
      </vt:variant>
      <vt:variant>
        <vt:i4>1245233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_Toc487719326</vt:lpwstr>
      </vt:variant>
      <vt:variant>
        <vt:i4>1245233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_Toc487719325</vt:lpwstr>
      </vt:variant>
      <vt:variant>
        <vt:i4>1245233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_Toc487719324</vt:lpwstr>
      </vt:variant>
      <vt:variant>
        <vt:i4>1245233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_Toc487719323</vt:lpwstr>
      </vt:variant>
      <vt:variant>
        <vt:i4>1245233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_Toc487719322</vt:lpwstr>
      </vt:variant>
      <vt:variant>
        <vt:i4>1245233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_Toc487719321</vt:lpwstr>
      </vt:variant>
      <vt:variant>
        <vt:i4>1245233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_Toc487719320</vt:lpwstr>
      </vt:variant>
      <vt:variant>
        <vt:i4>1048625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_Toc487719319</vt:lpwstr>
      </vt:variant>
      <vt:variant>
        <vt:i4>1048625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_Toc487719318</vt:lpwstr>
      </vt:variant>
      <vt:variant>
        <vt:i4>1048625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_Toc487719317</vt:lpwstr>
      </vt:variant>
      <vt:variant>
        <vt:i4>1048625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_Toc487719316</vt:lpwstr>
      </vt:variant>
      <vt:variant>
        <vt:i4>1048625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_Toc487719315</vt:lpwstr>
      </vt:variant>
      <vt:variant>
        <vt:i4>1048625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_Toc487719314</vt:lpwstr>
      </vt:variant>
      <vt:variant>
        <vt:i4>1048625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_Toc487719313</vt:lpwstr>
      </vt:variant>
      <vt:variant>
        <vt:i4>1048625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_Toc487719312</vt:lpwstr>
      </vt:variant>
      <vt:variant>
        <vt:i4>1048625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_Toc487719311</vt:lpwstr>
      </vt:variant>
      <vt:variant>
        <vt:i4>1048625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_Toc487719310</vt:lpwstr>
      </vt:variant>
      <vt:variant>
        <vt:i4>1114161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_Toc487719309</vt:lpwstr>
      </vt:variant>
      <vt:variant>
        <vt:i4>1114161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_Toc487719308</vt:lpwstr>
      </vt:variant>
      <vt:variant>
        <vt:i4>1114161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_Toc487719307</vt:lpwstr>
      </vt:variant>
      <vt:variant>
        <vt:i4>1114161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_Toc487719306</vt:lpwstr>
      </vt:variant>
      <vt:variant>
        <vt:i4>1114161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_Toc487719305</vt:lpwstr>
      </vt:variant>
      <vt:variant>
        <vt:i4>1114161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_Toc487719304</vt:lpwstr>
      </vt:variant>
      <vt:variant>
        <vt:i4>1114161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_Toc487719303</vt:lpwstr>
      </vt:variant>
      <vt:variant>
        <vt:i4>1114161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_Toc487719302</vt:lpwstr>
      </vt:variant>
      <vt:variant>
        <vt:i4>1114161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_Toc487719301</vt:lpwstr>
      </vt:variant>
      <vt:variant>
        <vt:i4>1114161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_Toc487719300</vt:lpwstr>
      </vt:variant>
      <vt:variant>
        <vt:i4>1572912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_Toc487719299</vt:lpwstr>
      </vt:variant>
      <vt:variant>
        <vt:i4>1572912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_Toc487719298</vt:lpwstr>
      </vt:variant>
      <vt:variant>
        <vt:i4>1572912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_Toc487719297</vt:lpwstr>
      </vt:variant>
      <vt:variant>
        <vt:i4>1572912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_Toc487719296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_Toc487719295</vt:lpwstr>
      </vt:variant>
      <vt:variant>
        <vt:i4>1572912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_Toc487719294</vt:lpwstr>
      </vt:variant>
      <vt:variant>
        <vt:i4>1572912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_Toc487719293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_Toc487719292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_Toc487719291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_Toc487719290</vt:lpwstr>
      </vt:variant>
      <vt:variant>
        <vt:i4>1638448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_Toc487719289</vt:lpwstr>
      </vt:variant>
      <vt:variant>
        <vt:i4>1638448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_Toc487719288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_Toc487719287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_Toc487719286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_Toc487719285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_Toc487719284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_Toc487719283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_Toc487719282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_Toc487719281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_Toc487719280</vt:lpwstr>
      </vt:variant>
      <vt:variant>
        <vt:i4>1441840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_Toc487719279</vt:lpwstr>
      </vt:variant>
      <vt:variant>
        <vt:i4>1441840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_Toc487719278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_Toc487719277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_Toc487719276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_Toc487719275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_Toc487719274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_Toc487719273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_Toc487719272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_Toc487719271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_Toc487719270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_Toc487719269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_Toc487719268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_Toc487719267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_Toc487719266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_Toc487719265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_Toc487719264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_Toc487719263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_Toc487719262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_Toc487719261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_Toc487719260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_Toc487719259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_Toc487719258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_Toc487719257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_Toc487719256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_Toc487719255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_Toc487719254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_Toc487719253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_Toc487719252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_Toc487719251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录</dc:title>
  <dc:subject/>
  <dc:creator>as</dc:creator>
  <cp:keywords/>
  <dc:description/>
  <cp:lastModifiedBy>Microsoft</cp:lastModifiedBy>
  <cp:revision>203</cp:revision>
  <cp:lastPrinted>2017-08-13T06:49:00Z</cp:lastPrinted>
  <dcterms:created xsi:type="dcterms:W3CDTF">2017-07-13T15:12:00Z</dcterms:created>
  <dcterms:modified xsi:type="dcterms:W3CDTF">2019-01-13T13:25:00Z</dcterms:modified>
</cp:coreProperties>
</file>