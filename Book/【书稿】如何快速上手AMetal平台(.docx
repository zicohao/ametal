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F26870" w14:textId="77777777" w:rsidR="00B25A77" w:rsidRPr="00506F1F" w:rsidRDefault="00B25A77" w:rsidP="00506F1F">
      <w:pPr>
        <w:pStyle w:val="af"/>
      </w:pPr>
      <w:r w:rsidRPr="00506F1F">
        <w:rPr>
          <w:rFonts w:hint="eastAsia"/>
        </w:rPr>
        <w:t>目录</w:t>
      </w:r>
    </w:p>
    <w:p w14:paraId="2139780A" w14:textId="77777777" w:rsidR="00B01674" w:rsidRDefault="00F17670">
      <w:pPr>
        <w:pStyle w:val="15"/>
        <w:rPr>
          <w:rFonts w:asciiTheme="minorHAnsi" w:eastAsiaTheme="minorEastAsia" w:hAnsiTheme="minorHAnsi" w:cstheme="minorBidi"/>
          <w:noProof/>
          <w:sz w:val="21"/>
          <w:szCs w:val="22"/>
        </w:rPr>
      </w:pPr>
      <w:r w:rsidRPr="00F70824">
        <w:fldChar w:fldCharType="begin"/>
      </w:r>
      <w:r w:rsidR="001B4FD4" w:rsidRPr="00F70824">
        <w:instrText xml:space="preserve"> TOC \o "1-3" \h \z \u </w:instrText>
      </w:r>
      <w:r w:rsidRPr="00F70824">
        <w:fldChar w:fldCharType="separate"/>
      </w:r>
      <w:hyperlink w:anchor="_Toc6175764" w:history="1">
        <w:r w:rsidR="00B01674" w:rsidRPr="00591B24">
          <w:rPr>
            <w:rStyle w:val="aa"/>
            <w:rFonts w:hint="eastAsia"/>
            <w:noProof/>
            <w:lang w:val="de-DE"/>
          </w:rPr>
          <w:t>第</w:t>
        </w:r>
        <w:r w:rsidR="00B01674" w:rsidRPr="00591B24">
          <w:rPr>
            <w:rStyle w:val="aa"/>
            <w:rFonts w:hint="eastAsia"/>
            <w:noProof/>
            <w:lang w:val="de-DE"/>
          </w:rPr>
          <w:t>1</w:t>
        </w:r>
        <w:r w:rsidR="00B01674" w:rsidRPr="00591B24">
          <w:rPr>
            <w:rStyle w:val="aa"/>
            <w:rFonts w:hint="eastAsia"/>
            <w:noProof/>
            <w:lang w:val="de-DE"/>
          </w:rPr>
          <w:t>章</w:t>
        </w:r>
        <w:r w:rsidR="00B01674" w:rsidRPr="00591B24">
          <w:rPr>
            <w:rStyle w:val="aa"/>
            <w:noProof/>
            <w:lang w:val="de-DE"/>
          </w:rPr>
          <w:t xml:space="preserve"> AMetal</w:t>
        </w:r>
        <w:r w:rsidR="00B01674" w:rsidRPr="00591B24">
          <w:rPr>
            <w:rStyle w:val="aa"/>
            <w:rFonts w:hint="eastAsia"/>
            <w:noProof/>
            <w:lang w:val="de-DE"/>
          </w:rPr>
          <w:t>平台简介与获取</w:t>
        </w:r>
        <w:r w:rsidR="00B01674">
          <w:rPr>
            <w:noProof/>
            <w:webHidden/>
          </w:rPr>
          <w:tab/>
        </w:r>
        <w:r w:rsidR="00B01674">
          <w:rPr>
            <w:noProof/>
            <w:webHidden/>
          </w:rPr>
          <w:fldChar w:fldCharType="begin"/>
        </w:r>
        <w:r w:rsidR="00B01674">
          <w:rPr>
            <w:noProof/>
            <w:webHidden/>
          </w:rPr>
          <w:instrText xml:space="preserve"> PAGEREF _Toc6175764 \h </w:instrText>
        </w:r>
        <w:r w:rsidR="00B01674">
          <w:rPr>
            <w:noProof/>
            <w:webHidden/>
          </w:rPr>
        </w:r>
        <w:r w:rsidR="00B01674">
          <w:rPr>
            <w:noProof/>
            <w:webHidden/>
          </w:rPr>
          <w:fldChar w:fldCharType="separate"/>
        </w:r>
        <w:r w:rsidR="00B01674">
          <w:rPr>
            <w:noProof/>
            <w:webHidden/>
          </w:rPr>
          <w:t>1</w:t>
        </w:r>
        <w:r w:rsidR="00B01674">
          <w:rPr>
            <w:noProof/>
            <w:webHidden/>
          </w:rPr>
          <w:fldChar w:fldCharType="end"/>
        </w:r>
      </w:hyperlink>
    </w:p>
    <w:p w14:paraId="34BEC976" w14:textId="77777777" w:rsidR="00B01674" w:rsidRDefault="00B01674">
      <w:pPr>
        <w:pStyle w:val="22"/>
        <w:rPr>
          <w:rFonts w:asciiTheme="minorHAnsi" w:eastAsiaTheme="minorEastAsia" w:hAnsiTheme="minorHAnsi" w:cstheme="minorBidi"/>
          <w:szCs w:val="22"/>
        </w:rPr>
      </w:pPr>
      <w:hyperlink w:anchor="_Toc6175765" w:history="1">
        <w:r w:rsidRPr="00591B24">
          <w:rPr>
            <w:rStyle w:val="aa"/>
            <w:lang w:val="de-DE"/>
          </w:rPr>
          <w:t>1.1</w:t>
        </w:r>
        <w:r>
          <w:rPr>
            <w:rFonts w:asciiTheme="minorHAnsi" w:eastAsiaTheme="minorEastAsia" w:hAnsiTheme="minorHAnsi" w:cstheme="minorBidi"/>
            <w:szCs w:val="22"/>
          </w:rPr>
          <w:tab/>
        </w:r>
        <w:r w:rsidRPr="00591B24">
          <w:rPr>
            <w:rStyle w:val="aa"/>
            <w:lang w:val="de-DE"/>
          </w:rPr>
          <w:t>AMetal</w:t>
        </w:r>
        <w:r w:rsidRPr="00591B24">
          <w:rPr>
            <w:rStyle w:val="aa"/>
            <w:rFonts w:hint="eastAsia"/>
            <w:lang w:val="de-DE"/>
          </w:rPr>
          <w:t>简介</w:t>
        </w:r>
        <w:r>
          <w:rPr>
            <w:webHidden/>
          </w:rPr>
          <w:tab/>
        </w:r>
        <w:r>
          <w:rPr>
            <w:webHidden/>
          </w:rPr>
          <w:fldChar w:fldCharType="begin"/>
        </w:r>
        <w:r>
          <w:rPr>
            <w:webHidden/>
          </w:rPr>
          <w:instrText xml:space="preserve"> PAGEREF _Toc6175765 \h </w:instrText>
        </w:r>
        <w:r>
          <w:rPr>
            <w:webHidden/>
          </w:rPr>
        </w:r>
        <w:r>
          <w:rPr>
            <w:webHidden/>
          </w:rPr>
          <w:fldChar w:fldCharType="separate"/>
        </w:r>
        <w:r>
          <w:rPr>
            <w:webHidden/>
          </w:rPr>
          <w:t>1</w:t>
        </w:r>
        <w:r>
          <w:rPr>
            <w:webHidden/>
          </w:rPr>
          <w:fldChar w:fldCharType="end"/>
        </w:r>
      </w:hyperlink>
    </w:p>
    <w:p w14:paraId="164385B1" w14:textId="77777777" w:rsidR="00B01674" w:rsidRDefault="00B01674">
      <w:pPr>
        <w:pStyle w:val="31"/>
        <w:rPr>
          <w:rFonts w:asciiTheme="minorHAnsi" w:eastAsiaTheme="minorEastAsia" w:hAnsiTheme="minorHAnsi" w:cstheme="minorBidi"/>
          <w:szCs w:val="22"/>
        </w:rPr>
      </w:pPr>
      <w:hyperlink w:anchor="_Toc6175766" w:history="1">
        <w:r w:rsidRPr="00591B24">
          <w:rPr>
            <w:rStyle w:val="aa"/>
            <w:lang w:val="de-DE"/>
          </w:rPr>
          <w:t>1.1.1</w:t>
        </w:r>
        <w:r>
          <w:rPr>
            <w:rFonts w:asciiTheme="minorHAnsi" w:eastAsiaTheme="minorEastAsia" w:hAnsiTheme="minorHAnsi" w:cstheme="minorBidi"/>
            <w:szCs w:val="22"/>
          </w:rPr>
          <w:tab/>
        </w:r>
        <w:r w:rsidRPr="00591B24">
          <w:rPr>
            <w:rStyle w:val="aa"/>
            <w:lang w:val="de-DE"/>
          </w:rPr>
          <w:t>AMetal</w:t>
        </w:r>
        <w:r w:rsidRPr="00591B24">
          <w:rPr>
            <w:rStyle w:val="aa"/>
            <w:rFonts w:hint="eastAsia"/>
            <w:lang w:val="de-DE"/>
          </w:rPr>
          <w:t>起源</w:t>
        </w:r>
        <w:r>
          <w:rPr>
            <w:webHidden/>
          </w:rPr>
          <w:tab/>
        </w:r>
        <w:r>
          <w:rPr>
            <w:webHidden/>
          </w:rPr>
          <w:fldChar w:fldCharType="begin"/>
        </w:r>
        <w:r>
          <w:rPr>
            <w:webHidden/>
          </w:rPr>
          <w:instrText xml:space="preserve"> PAGEREF _Toc6175766 \h </w:instrText>
        </w:r>
        <w:r>
          <w:rPr>
            <w:webHidden/>
          </w:rPr>
        </w:r>
        <w:r>
          <w:rPr>
            <w:webHidden/>
          </w:rPr>
          <w:fldChar w:fldCharType="separate"/>
        </w:r>
        <w:r>
          <w:rPr>
            <w:webHidden/>
          </w:rPr>
          <w:t>1</w:t>
        </w:r>
        <w:r>
          <w:rPr>
            <w:webHidden/>
          </w:rPr>
          <w:fldChar w:fldCharType="end"/>
        </w:r>
      </w:hyperlink>
    </w:p>
    <w:p w14:paraId="376C9844" w14:textId="77777777" w:rsidR="00B01674" w:rsidRDefault="00B01674">
      <w:pPr>
        <w:pStyle w:val="31"/>
        <w:rPr>
          <w:rFonts w:asciiTheme="minorHAnsi" w:eastAsiaTheme="minorEastAsia" w:hAnsiTheme="minorHAnsi" w:cstheme="minorBidi"/>
          <w:szCs w:val="22"/>
        </w:rPr>
      </w:pPr>
      <w:hyperlink w:anchor="_Toc6175767" w:history="1">
        <w:r w:rsidRPr="00591B24">
          <w:rPr>
            <w:rStyle w:val="aa"/>
            <w:lang w:val="de-DE"/>
          </w:rPr>
          <w:t>1.1.2</w:t>
        </w:r>
        <w:r>
          <w:rPr>
            <w:rFonts w:asciiTheme="minorHAnsi" w:eastAsiaTheme="minorEastAsia" w:hAnsiTheme="minorHAnsi" w:cstheme="minorBidi"/>
            <w:szCs w:val="22"/>
          </w:rPr>
          <w:tab/>
        </w:r>
        <w:r w:rsidRPr="00591B24">
          <w:rPr>
            <w:rStyle w:val="aa"/>
            <w:lang w:val="de-DE"/>
          </w:rPr>
          <w:t>AMetal</w:t>
        </w:r>
        <w:r w:rsidRPr="00591B24">
          <w:rPr>
            <w:rStyle w:val="aa"/>
            <w:rFonts w:hint="eastAsia"/>
            <w:lang w:val="de-DE"/>
          </w:rPr>
          <w:t>发展历程</w:t>
        </w:r>
        <w:r>
          <w:rPr>
            <w:webHidden/>
          </w:rPr>
          <w:tab/>
        </w:r>
        <w:r>
          <w:rPr>
            <w:webHidden/>
          </w:rPr>
          <w:fldChar w:fldCharType="begin"/>
        </w:r>
        <w:r>
          <w:rPr>
            <w:webHidden/>
          </w:rPr>
          <w:instrText xml:space="preserve"> PAGEREF _Toc6175767 \h </w:instrText>
        </w:r>
        <w:r>
          <w:rPr>
            <w:webHidden/>
          </w:rPr>
        </w:r>
        <w:r>
          <w:rPr>
            <w:webHidden/>
          </w:rPr>
          <w:fldChar w:fldCharType="separate"/>
        </w:r>
        <w:r>
          <w:rPr>
            <w:webHidden/>
          </w:rPr>
          <w:t>1</w:t>
        </w:r>
        <w:r>
          <w:rPr>
            <w:webHidden/>
          </w:rPr>
          <w:fldChar w:fldCharType="end"/>
        </w:r>
      </w:hyperlink>
    </w:p>
    <w:p w14:paraId="5C1A2EAF" w14:textId="77777777" w:rsidR="00B01674" w:rsidRDefault="00B01674">
      <w:pPr>
        <w:pStyle w:val="31"/>
        <w:rPr>
          <w:rFonts w:asciiTheme="minorHAnsi" w:eastAsiaTheme="minorEastAsia" w:hAnsiTheme="minorHAnsi" w:cstheme="minorBidi"/>
          <w:szCs w:val="22"/>
        </w:rPr>
      </w:pPr>
      <w:hyperlink w:anchor="_Toc6175768" w:history="1">
        <w:r w:rsidRPr="00591B24">
          <w:rPr>
            <w:rStyle w:val="aa"/>
            <w:lang w:val="de-DE"/>
          </w:rPr>
          <w:t>1.1.3</w:t>
        </w:r>
        <w:r>
          <w:rPr>
            <w:rFonts w:asciiTheme="minorHAnsi" w:eastAsiaTheme="minorEastAsia" w:hAnsiTheme="minorHAnsi" w:cstheme="minorBidi"/>
            <w:szCs w:val="22"/>
          </w:rPr>
          <w:tab/>
        </w:r>
        <w:r w:rsidRPr="00591B24">
          <w:rPr>
            <w:rStyle w:val="aa"/>
            <w:lang w:val="de-DE"/>
          </w:rPr>
          <w:t>AMetal</w:t>
        </w:r>
        <w:r w:rsidRPr="00591B24">
          <w:rPr>
            <w:rStyle w:val="aa"/>
            <w:rFonts w:hint="eastAsia"/>
            <w:lang w:val="de-DE"/>
          </w:rPr>
          <w:t>特点</w:t>
        </w:r>
        <w:r>
          <w:rPr>
            <w:webHidden/>
          </w:rPr>
          <w:tab/>
        </w:r>
        <w:r>
          <w:rPr>
            <w:webHidden/>
          </w:rPr>
          <w:fldChar w:fldCharType="begin"/>
        </w:r>
        <w:r>
          <w:rPr>
            <w:webHidden/>
          </w:rPr>
          <w:instrText xml:space="preserve"> PAGEREF _Toc6175768 \h </w:instrText>
        </w:r>
        <w:r>
          <w:rPr>
            <w:webHidden/>
          </w:rPr>
        </w:r>
        <w:r>
          <w:rPr>
            <w:webHidden/>
          </w:rPr>
          <w:fldChar w:fldCharType="separate"/>
        </w:r>
        <w:r>
          <w:rPr>
            <w:webHidden/>
          </w:rPr>
          <w:t>1</w:t>
        </w:r>
        <w:r>
          <w:rPr>
            <w:webHidden/>
          </w:rPr>
          <w:fldChar w:fldCharType="end"/>
        </w:r>
      </w:hyperlink>
    </w:p>
    <w:p w14:paraId="737DE270" w14:textId="77777777" w:rsidR="00B01674" w:rsidRDefault="00B01674">
      <w:pPr>
        <w:pStyle w:val="22"/>
        <w:rPr>
          <w:rFonts w:asciiTheme="minorHAnsi" w:eastAsiaTheme="minorEastAsia" w:hAnsiTheme="minorHAnsi" w:cstheme="minorBidi"/>
          <w:szCs w:val="22"/>
        </w:rPr>
      </w:pPr>
      <w:hyperlink w:anchor="_Toc6175769" w:history="1">
        <w:r w:rsidRPr="00591B24">
          <w:rPr>
            <w:rStyle w:val="aa"/>
            <w:lang w:val="de-DE"/>
          </w:rPr>
          <w:t>1.2</w:t>
        </w:r>
        <w:r>
          <w:rPr>
            <w:rFonts w:asciiTheme="minorHAnsi" w:eastAsiaTheme="minorEastAsia" w:hAnsiTheme="minorHAnsi" w:cstheme="minorBidi"/>
            <w:szCs w:val="22"/>
          </w:rPr>
          <w:tab/>
        </w:r>
        <w:r w:rsidRPr="00591B24">
          <w:rPr>
            <w:rStyle w:val="aa"/>
            <w:lang w:val="de-DE"/>
          </w:rPr>
          <w:t>AMetal</w:t>
        </w:r>
        <w:r w:rsidRPr="00591B24">
          <w:rPr>
            <w:rStyle w:val="aa"/>
            <w:rFonts w:hint="eastAsia"/>
            <w:lang w:val="de-DE"/>
          </w:rPr>
          <w:t>架构</w:t>
        </w:r>
        <w:r>
          <w:rPr>
            <w:webHidden/>
          </w:rPr>
          <w:tab/>
        </w:r>
        <w:r>
          <w:rPr>
            <w:webHidden/>
          </w:rPr>
          <w:fldChar w:fldCharType="begin"/>
        </w:r>
        <w:r>
          <w:rPr>
            <w:webHidden/>
          </w:rPr>
          <w:instrText xml:space="preserve"> PAGEREF _Toc6175769 \h </w:instrText>
        </w:r>
        <w:r>
          <w:rPr>
            <w:webHidden/>
          </w:rPr>
        </w:r>
        <w:r>
          <w:rPr>
            <w:webHidden/>
          </w:rPr>
          <w:fldChar w:fldCharType="separate"/>
        </w:r>
        <w:r>
          <w:rPr>
            <w:webHidden/>
          </w:rPr>
          <w:t>2</w:t>
        </w:r>
        <w:r>
          <w:rPr>
            <w:webHidden/>
          </w:rPr>
          <w:fldChar w:fldCharType="end"/>
        </w:r>
      </w:hyperlink>
    </w:p>
    <w:p w14:paraId="3F64CDFC" w14:textId="77777777" w:rsidR="00B01674" w:rsidRDefault="00B01674">
      <w:pPr>
        <w:pStyle w:val="31"/>
        <w:rPr>
          <w:rFonts w:asciiTheme="minorHAnsi" w:eastAsiaTheme="minorEastAsia" w:hAnsiTheme="minorHAnsi" w:cstheme="minorBidi"/>
          <w:szCs w:val="22"/>
        </w:rPr>
      </w:pPr>
      <w:hyperlink w:anchor="_Toc6175770" w:history="1">
        <w:r w:rsidRPr="00591B24">
          <w:rPr>
            <w:rStyle w:val="aa"/>
          </w:rPr>
          <w:t>1.2.1</w:t>
        </w:r>
        <w:r>
          <w:rPr>
            <w:rFonts w:asciiTheme="minorHAnsi" w:eastAsiaTheme="minorEastAsia" w:hAnsiTheme="minorHAnsi" w:cstheme="minorBidi"/>
            <w:szCs w:val="22"/>
          </w:rPr>
          <w:tab/>
        </w:r>
        <w:r w:rsidRPr="00591B24">
          <w:rPr>
            <w:rStyle w:val="aa"/>
          </w:rPr>
          <w:t>AMetal</w:t>
        </w:r>
        <w:r w:rsidRPr="00591B24">
          <w:rPr>
            <w:rStyle w:val="aa"/>
            <w:rFonts w:hint="eastAsia"/>
          </w:rPr>
          <w:t>架构</w:t>
        </w:r>
        <w:r>
          <w:rPr>
            <w:webHidden/>
          </w:rPr>
          <w:tab/>
        </w:r>
        <w:r>
          <w:rPr>
            <w:webHidden/>
          </w:rPr>
          <w:fldChar w:fldCharType="begin"/>
        </w:r>
        <w:r>
          <w:rPr>
            <w:webHidden/>
          </w:rPr>
          <w:instrText xml:space="preserve"> PAGEREF _Toc6175770 \h </w:instrText>
        </w:r>
        <w:r>
          <w:rPr>
            <w:webHidden/>
          </w:rPr>
        </w:r>
        <w:r>
          <w:rPr>
            <w:webHidden/>
          </w:rPr>
          <w:fldChar w:fldCharType="separate"/>
        </w:r>
        <w:r>
          <w:rPr>
            <w:webHidden/>
          </w:rPr>
          <w:t>2</w:t>
        </w:r>
        <w:r>
          <w:rPr>
            <w:webHidden/>
          </w:rPr>
          <w:fldChar w:fldCharType="end"/>
        </w:r>
      </w:hyperlink>
    </w:p>
    <w:p w14:paraId="193F1A96" w14:textId="77777777" w:rsidR="00B01674" w:rsidRDefault="00B01674">
      <w:pPr>
        <w:pStyle w:val="31"/>
        <w:rPr>
          <w:rFonts w:asciiTheme="minorHAnsi" w:eastAsiaTheme="minorEastAsia" w:hAnsiTheme="minorHAnsi" w:cstheme="minorBidi"/>
          <w:szCs w:val="22"/>
        </w:rPr>
      </w:pPr>
      <w:hyperlink w:anchor="_Toc6175771" w:history="1">
        <w:r w:rsidRPr="00591B24">
          <w:rPr>
            <w:rStyle w:val="aa"/>
          </w:rPr>
          <w:t>1.2.2</w:t>
        </w:r>
        <w:r>
          <w:rPr>
            <w:rFonts w:asciiTheme="minorHAnsi" w:eastAsiaTheme="minorEastAsia" w:hAnsiTheme="minorHAnsi" w:cstheme="minorBidi"/>
            <w:szCs w:val="22"/>
          </w:rPr>
          <w:tab/>
        </w:r>
        <w:r w:rsidRPr="00591B24">
          <w:rPr>
            <w:rStyle w:val="aa"/>
            <w:lang w:val="de-DE"/>
          </w:rPr>
          <w:t>AMetal</w:t>
        </w:r>
        <w:r w:rsidRPr="00591B24">
          <w:rPr>
            <w:rStyle w:val="aa"/>
            <w:rFonts w:hint="eastAsia"/>
          </w:rPr>
          <w:t>目录架构</w:t>
        </w:r>
        <w:r>
          <w:rPr>
            <w:webHidden/>
          </w:rPr>
          <w:tab/>
        </w:r>
        <w:r>
          <w:rPr>
            <w:webHidden/>
          </w:rPr>
          <w:fldChar w:fldCharType="begin"/>
        </w:r>
        <w:r>
          <w:rPr>
            <w:webHidden/>
          </w:rPr>
          <w:instrText xml:space="preserve"> PAGEREF _Toc6175771 \h </w:instrText>
        </w:r>
        <w:r>
          <w:rPr>
            <w:webHidden/>
          </w:rPr>
        </w:r>
        <w:r>
          <w:rPr>
            <w:webHidden/>
          </w:rPr>
          <w:fldChar w:fldCharType="separate"/>
        </w:r>
        <w:r>
          <w:rPr>
            <w:webHidden/>
          </w:rPr>
          <w:t>3</w:t>
        </w:r>
        <w:r>
          <w:rPr>
            <w:webHidden/>
          </w:rPr>
          <w:fldChar w:fldCharType="end"/>
        </w:r>
      </w:hyperlink>
    </w:p>
    <w:p w14:paraId="24EB9E65" w14:textId="77777777" w:rsidR="00B01674" w:rsidRDefault="00B01674">
      <w:pPr>
        <w:pStyle w:val="31"/>
        <w:rPr>
          <w:rFonts w:asciiTheme="minorHAnsi" w:eastAsiaTheme="minorEastAsia" w:hAnsiTheme="minorHAnsi" w:cstheme="minorBidi"/>
          <w:szCs w:val="22"/>
        </w:rPr>
      </w:pPr>
      <w:hyperlink w:anchor="_Toc6175772" w:history="1">
        <w:r w:rsidRPr="00591B24">
          <w:rPr>
            <w:rStyle w:val="aa"/>
          </w:rPr>
          <w:t>1.2.3</w:t>
        </w:r>
        <w:r>
          <w:rPr>
            <w:rFonts w:asciiTheme="minorHAnsi" w:eastAsiaTheme="minorEastAsia" w:hAnsiTheme="minorHAnsi" w:cstheme="minorBidi"/>
            <w:szCs w:val="22"/>
          </w:rPr>
          <w:tab/>
        </w:r>
        <w:r w:rsidRPr="00591B24">
          <w:rPr>
            <w:rStyle w:val="aa"/>
            <w:lang w:val="de-DE"/>
          </w:rPr>
          <w:t>AMetal</w:t>
        </w:r>
        <w:r w:rsidRPr="00591B24">
          <w:rPr>
            <w:rStyle w:val="aa"/>
            <w:rFonts w:hint="eastAsia"/>
          </w:rPr>
          <w:t>工程架构</w:t>
        </w:r>
        <w:r>
          <w:rPr>
            <w:webHidden/>
          </w:rPr>
          <w:tab/>
        </w:r>
        <w:r>
          <w:rPr>
            <w:webHidden/>
          </w:rPr>
          <w:fldChar w:fldCharType="begin"/>
        </w:r>
        <w:r>
          <w:rPr>
            <w:webHidden/>
          </w:rPr>
          <w:instrText xml:space="preserve"> PAGEREF _Toc6175772 \h </w:instrText>
        </w:r>
        <w:r>
          <w:rPr>
            <w:webHidden/>
          </w:rPr>
        </w:r>
        <w:r>
          <w:rPr>
            <w:webHidden/>
          </w:rPr>
          <w:fldChar w:fldCharType="separate"/>
        </w:r>
        <w:r>
          <w:rPr>
            <w:webHidden/>
          </w:rPr>
          <w:t>5</w:t>
        </w:r>
        <w:r>
          <w:rPr>
            <w:webHidden/>
          </w:rPr>
          <w:fldChar w:fldCharType="end"/>
        </w:r>
      </w:hyperlink>
    </w:p>
    <w:p w14:paraId="7E28617A" w14:textId="77777777" w:rsidR="00B01674" w:rsidRDefault="00B01674">
      <w:pPr>
        <w:pStyle w:val="22"/>
        <w:rPr>
          <w:rFonts w:asciiTheme="minorHAnsi" w:eastAsiaTheme="minorEastAsia" w:hAnsiTheme="minorHAnsi" w:cstheme="minorBidi"/>
          <w:szCs w:val="22"/>
        </w:rPr>
      </w:pPr>
      <w:hyperlink w:anchor="_Toc6175773" w:history="1">
        <w:r w:rsidRPr="00591B24">
          <w:rPr>
            <w:rStyle w:val="aa"/>
            <w:lang w:val="de-DE"/>
          </w:rPr>
          <w:t>1.3</w:t>
        </w:r>
        <w:r>
          <w:rPr>
            <w:rFonts w:asciiTheme="minorHAnsi" w:eastAsiaTheme="minorEastAsia" w:hAnsiTheme="minorHAnsi" w:cstheme="minorBidi"/>
            <w:szCs w:val="22"/>
          </w:rPr>
          <w:tab/>
        </w:r>
        <w:r w:rsidRPr="00591B24">
          <w:rPr>
            <w:rStyle w:val="aa"/>
            <w:lang w:val="de-DE"/>
          </w:rPr>
          <w:t>AMetal</w:t>
        </w:r>
        <w:r w:rsidRPr="00591B24">
          <w:rPr>
            <w:rStyle w:val="aa"/>
            <w:rFonts w:hint="eastAsia"/>
            <w:lang w:val="de-DE"/>
          </w:rPr>
          <w:t>入门</w:t>
        </w:r>
        <w:r>
          <w:rPr>
            <w:webHidden/>
          </w:rPr>
          <w:tab/>
        </w:r>
        <w:r>
          <w:rPr>
            <w:webHidden/>
          </w:rPr>
          <w:fldChar w:fldCharType="begin"/>
        </w:r>
        <w:r>
          <w:rPr>
            <w:webHidden/>
          </w:rPr>
          <w:instrText xml:space="preserve"> PAGEREF _Toc6175773 \h </w:instrText>
        </w:r>
        <w:r>
          <w:rPr>
            <w:webHidden/>
          </w:rPr>
        </w:r>
        <w:r>
          <w:rPr>
            <w:webHidden/>
          </w:rPr>
          <w:fldChar w:fldCharType="separate"/>
        </w:r>
        <w:r>
          <w:rPr>
            <w:webHidden/>
          </w:rPr>
          <w:t>6</w:t>
        </w:r>
        <w:r>
          <w:rPr>
            <w:webHidden/>
          </w:rPr>
          <w:fldChar w:fldCharType="end"/>
        </w:r>
      </w:hyperlink>
    </w:p>
    <w:p w14:paraId="6E308EE3" w14:textId="77777777" w:rsidR="00B01674" w:rsidRDefault="00B01674">
      <w:pPr>
        <w:pStyle w:val="31"/>
        <w:rPr>
          <w:rFonts w:asciiTheme="minorHAnsi" w:eastAsiaTheme="minorEastAsia" w:hAnsiTheme="minorHAnsi" w:cstheme="minorBidi"/>
          <w:szCs w:val="22"/>
        </w:rPr>
      </w:pPr>
      <w:hyperlink w:anchor="_Toc6175774" w:history="1">
        <w:r w:rsidRPr="00591B24">
          <w:rPr>
            <w:rStyle w:val="aa"/>
            <w:lang w:val="de-DE"/>
          </w:rPr>
          <w:t>1.3.1</w:t>
        </w:r>
        <w:r>
          <w:rPr>
            <w:rFonts w:asciiTheme="minorHAnsi" w:eastAsiaTheme="minorEastAsia" w:hAnsiTheme="minorHAnsi" w:cstheme="minorBidi"/>
            <w:szCs w:val="22"/>
          </w:rPr>
          <w:tab/>
        </w:r>
        <w:r w:rsidRPr="00591B24">
          <w:rPr>
            <w:rStyle w:val="aa"/>
            <w:rFonts w:hint="eastAsia"/>
            <w:lang w:val="de-DE"/>
          </w:rPr>
          <w:t>源码获取与贡献</w:t>
        </w:r>
        <w:r>
          <w:rPr>
            <w:webHidden/>
          </w:rPr>
          <w:tab/>
        </w:r>
        <w:r>
          <w:rPr>
            <w:webHidden/>
          </w:rPr>
          <w:fldChar w:fldCharType="begin"/>
        </w:r>
        <w:r>
          <w:rPr>
            <w:webHidden/>
          </w:rPr>
          <w:instrText xml:space="preserve"> PAGEREF _Toc6175774 \h </w:instrText>
        </w:r>
        <w:r>
          <w:rPr>
            <w:webHidden/>
          </w:rPr>
        </w:r>
        <w:r>
          <w:rPr>
            <w:webHidden/>
          </w:rPr>
          <w:fldChar w:fldCharType="separate"/>
        </w:r>
        <w:r>
          <w:rPr>
            <w:webHidden/>
          </w:rPr>
          <w:t>6</w:t>
        </w:r>
        <w:r>
          <w:rPr>
            <w:webHidden/>
          </w:rPr>
          <w:fldChar w:fldCharType="end"/>
        </w:r>
      </w:hyperlink>
    </w:p>
    <w:p w14:paraId="57E6872F" w14:textId="77777777" w:rsidR="00B01674" w:rsidRDefault="00B01674">
      <w:pPr>
        <w:pStyle w:val="31"/>
        <w:rPr>
          <w:rFonts w:asciiTheme="minorHAnsi" w:eastAsiaTheme="minorEastAsia" w:hAnsiTheme="minorHAnsi" w:cstheme="minorBidi"/>
          <w:szCs w:val="22"/>
        </w:rPr>
      </w:pPr>
      <w:hyperlink w:anchor="_Toc6175775" w:history="1">
        <w:r w:rsidRPr="00591B24">
          <w:rPr>
            <w:rStyle w:val="aa"/>
            <w:lang w:val="de-DE"/>
          </w:rPr>
          <w:t>1.3.2</w:t>
        </w:r>
        <w:r>
          <w:rPr>
            <w:rFonts w:asciiTheme="minorHAnsi" w:eastAsiaTheme="minorEastAsia" w:hAnsiTheme="minorHAnsi" w:cstheme="minorBidi"/>
            <w:szCs w:val="22"/>
          </w:rPr>
          <w:tab/>
        </w:r>
        <w:r w:rsidRPr="00591B24">
          <w:rPr>
            <w:rStyle w:val="aa"/>
            <w:rFonts w:hint="eastAsia"/>
            <w:lang w:val="de-DE"/>
          </w:rPr>
          <w:t>编译环境介绍</w:t>
        </w:r>
        <w:r>
          <w:rPr>
            <w:webHidden/>
          </w:rPr>
          <w:tab/>
        </w:r>
        <w:r>
          <w:rPr>
            <w:webHidden/>
          </w:rPr>
          <w:fldChar w:fldCharType="begin"/>
        </w:r>
        <w:r>
          <w:rPr>
            <w:webHidden/>
          </w:rPr>
          <w:instrText xml:space="preserve"> PAGEREF _Toc6175775 \h </w:instrText>
        </w:r>
        <w:r>
          <w:rPr>
            <w:webHidden/>
          </w:rPr>
        </w:r>
        <w:r>
          <w:rPr>
            <w:webHidden/>
          </w:rPr>
          <w:fldChar w:fldCharType="separate"/>
        </w:r>
        <w:r>
          <w:rPr>
            <w:webHidden/>
          </w:rPr>
          <w:t>6</w:t>
        </w:r>
        <w:r>
          <w:rPr>
            <w:webHidden/>
          </w:rPr>
          <w:fldChar w:fldCharType="end"/>
        </w:r>
      </w:hyperlink>
    </w:p>
    <w:p w14:paraId="41DD057E" w14:textId="77777777" w:rsidR="00B01674" w:rsidRDefault="00B01674">
      <w:pPr>
        <w:pStyle w:val="15"/>
        <w:rPr>
          <w:rFonts w:asciiTheme="minorHAnsi" w:eastAsiaTheme="minorEastAsia" w:hAnsiTheme="minorHAnsi" w:cstheme="minorBidi"/>
          <w:noProof/>
          <w:sz w:val="21"/>
          <w:szCs w:val="22"/>
        </w:rPr>
      </w:pPr>
      <w:hyperlink w:anchor="_Toc6175776" w:history="1">
        <w:r w:rsidRPr="00591B24">
          <w:rPr>
            <w:rStyle w:val="aa"/>
            <w:rFonts w:hint="eastAsia"/>
            <w:noProof/>
            <w:lang w:val="de-DE"/>
          </w:rPr>
          <w:t>第</w:t>
        </w:r>
        <w:r w:rsidRPr="00591B24">
          <w:rPr>
            <w:rStyle w:val="aa"/>
            <w:rFonts w:hint="eastAsia"/>
            <w:noProof/>
            <w:lang w:val="de-DE"/>
          </w:rPr>
          <w:t>2</w:t>
        </w:r>
        <w:r w:rsidRPr="00591B24">
          <w:rPr>
            <w:rStyle w:val="aa"/>
            <w:rFonts w:hint="eastAsia"/>
            <w:noProof/>
            <w:lang w:val="de-DE"/>
          </w:rPr>
          <w:t>章</w:t>
        </w:r>
        <w:r w:rsidRPr="00591B24">
          <w:rPr>
            <w:rStyle w:val="aa"/>
            <w:rFonts w:hint="eastAsia"/>
            <w:noProof/>
            <w:lang w:val="de-DE"/>
          </w:rPr>
          <w:t xml:space="preserve"> </w:t>
        </w:r>
        <w:r w:rsidRPr="00591B24">
          <w:rPr>
            <w:rStyle w:val="aa"/>
            <w:rFonts w:hint="eastAsia"/>
            <w:noProof/>
            <w:lang w:val="de-DE"/>
          </w:rPr>
          <w:t>硬件平台</w:t>
        </w:r>
        <w:r w:rsidRPr="00591B24">
          <w:rPr>
            <w:rStyle w:val="aa"/>
            <w:noProof/>
            <w:lang w:val="de-DE"/>
          </w:rPr>
          <w:t>AM116-Core</w:t>
        </w:r>
        <w:r>
          <w:rPr>
            <w:noProof/>
            <w:webHidden/>
          </w:rPr>
          <w:tab/>
        </w:r>
        <w:r>
          <w:rPr>
            <w:noProof/>
            <w:webHidden/>
          </w:rPr>
          <w:fldChar w:fldCharType="begin"/>
        </w:r>
        <w:r>
          <w:rPr>
            <w:noProof/>
            <w:webHidden/>
          </w:rPr>
          <w:instrText xml:space="preserve"> PAGEREF _Toc6175776 \h </w:instrText>
        </w:r>
        <w:r>
          <w:rPr>
            <w:noProof/>
            <w:webHidden/>
          </w:rPr>
        </w:r>
        <w:r>
          <w:rPr>
            <w:noProof/>
            <w:webHidden/>
          </w:rPr>
          <w:fldChar w:fldCharType="separate"/>
        </w:r>
        <w:r>
          <w:rPr>
            <w:noProof/>
            <w:webHidden/>
          </w:rPr>
          <w:t>7</w:t>
        </w:r>
        <w:r>
          <w:rPr>
            <w:noProof/>
            <w:webHidden/>
          </w:rPr>
          <w:fldChar w:fldCharType="end"/>
        </w:r>
      </w:hyperlink>
    </w:p>
    <w:p w14:paraId="5728906F" w14:textId="77777777" w:rsidR="00B01674" w:rsidRDefault="00B01674">
      <w:pPr>
        <w:pStyle w:val="22"/>
        <w:rPr>
          <w:rFonts w:asciiTheme="minorHAnsi" w:eastAsiaTheme="minorEastAsia" w:hAnsiTheme="minorHAnsi" w:cstheme="minorBidi"/>
          <w:szCs w:val="22"/>
        </w:rPr>
      </w:pPr>
      <w:hyperlink w:anchor="_Toc6175777" w:history="1">
        <w:r w:rsidRPr="00591B24">
          <w:rPr>
            <w:rStyle w:val="aa"/>
            <w:lang w:val="de-DE"/>
          </w:rPr>
          <w:t>2.1</w:t>
        </w:r>
        <w:r>
          <w:rPr>
            <w:rFonts w:asciiTheme="minorHAnsi" w:eastAsiaTheme="minorEastAsia" w:hAnsiTheme="minorHAnsi" w:cstheme="minorBidi"/>
            <w:szCs w:val="22"/>
          </w:rPr>
          <w:tab/>
        </w:r>
        <w:r w:rsidRPr="00591B24">
          <w:rPr>
            <w:rStyle w:val="aa"/>
            <w:lang w:val="de-DE"/>
          </w:rPr>
          <w:t>ZLG116</w:t>
        </w:r>
        <w:r w:rsidRPr="00591B24">
          <w:rPr>
            <w:rStyle w:val="aa"/>
            <w:rFonts w:hint="eastAsia"/>
            <w:lang w:val="de-DE"/>
          </w:rPr>
          <w:t>微控制器</w:t>
        </w:r>
        <w:r>
          <w:rPr>
            <w:webHidden/>
          </w:rPr>
          <w:tab/>
        </w:r>
        <w:r>
          <w:rPr>
            <w:webHidden/>
          </w:rPr>
          <w:fldChar w:fldCharType="begin"/>
        </w:r>
        <w:r>
          <w:rPr>
            <w:webHidden/>
          </w:rPr>
          <w:instrText xml:space="preserve"> PAGEREF _Toc6175777 \h </w:instrText>
        </w:r>
        <w:r>
          <w:rPr>
            <w:webHidden/>
          </w:rPr>
        </w:r>
        <w:r>
          <w:rPr>
            <w:webHidden/>
          </w:rPr>
          <w:fldChar w:fldCharType="separate"/>
        </w:r>
        <w:r>
          <w:rPr>
            <w:webHidden/>
          </w:rPr>
          <w:t>7</w:t>
        </w:r>
        <w:r>
          <w:rPr>
            <w:webHidden/>
          </w:rPr>
          <w:fldChar w:fldCharType="end"/>
        </w:r>
      </w:hyperlink>
    </w:p>
    <w:p w14:paraId="4A39CE1C" w14:textId="77777777" w:rsidR="00B01674" w:rsidRDefault="00B01674">
      <w:pPr>
        <w:pStyle w:val="31"/>
        <w:rPr>
          <w:rFonts w:asciiTheme="minorHAnsi" w:eastAsiaTheme="minorEastAsia" w:hAnsiTheme="minorHAnsi" w:cstheme="minorBidi"/>
          <w:szCs w:val="22"/>
        </w:rPr>
      </w:pPr>
      <w:hyperlink w:anchor="_Toc6175778" w:history="1">
        <w:r w:rsidRPr="00591B24">
          <w:rPr>
            <w:rStyle w:val="aa"/>
            <w:lang w:val="de-DE"/>
          </w:rPr>
          <w:t>2.1.1</w:t>
        </w:r>
        <w:r>
          <w:rPr>
            <w:rFonts w:asciiTheme="minorHAnsi" w:eastAsiaTheme="minorEastAsia" w:hAnsiTheme="minorHAnsi" w:cstheme="minorBidi"/>
            <w:szCs w:val="22"/>
          </w:rPr>
          <w:tab/>
        </w:r>
        <w:r w:rsidRPr="00591B24">
          <w:rPr>
            <w:rStyle w:val="aa"/>
            <w:rFonts w:hint="eastAsia"/>
            <w:lang w:val="de-DE"/>
          </w:rPr>
          <w:t>特性</w:t>
        </w:r>
        <w:r>
          <w:rPr>
            <w:webHidden/>
          </w:rPr>
          <w:tab/>
        </w:r>
        <w:r>
          <w:rPr>
            <w:webHidden/>
          </w:rPr>
          <w:fldChar w:fldCharType="begin"/>
        </w:r>
        <w:r>
          <w:rPr>
            <w:webHidden/>
          </w:rPr>
          <w:instrText xml:space="preserve"> PAGEREF _Toc6175778 \h </w:instrText>
        </w:r>
        <w:r>
          <w:rPr>
            <w:webHidden/>
          </w:rPr>
        </w:r>
        <w:r>
          <w:rPr>
            <w:webHidden/>
          </w:rPr>
          <w:fldChar w:fldCharType="separate"/>
        </w:r>
        <w:r>
          <w:rPr>
            <w:webHidden/>
          </w:rPr>
          <w:t>7</w:t>
        </w:r>
        <w:r>
          <w:rPr>
            <w:webHidden/>
          </w:rPr>
          <w:fldChar w:fldCharType="end"/>
        </w:r>
      </w:hyperlink>
    </w:p>
    <w:p w14:paraId="26A4F592" w14:textId="77777777" w:rsidR="00B01674" w:rsidRDefault="00B01674">
      <w:pPr>
        <w:pStyle w:val="31"/>
        <w:rPr>
          <w:rFonts w:asciiTheme="minorHAnsi" w:eastAsiaTheme="minorEastAsia" w:hAnsiTheme="minorHAnsi" w:cstheme="minorBidi"/>
          <w:szCs w:val="22"/>
        </w:rPr>
      </w:pPr>
      <w:hyperlink w:anchor="_Toc6175779" w:history="1">
        <w:r w:rsidRPr="00591B24">
          <w:rPr>
            <w:rStyle w:val="aa"/>
            <w:lang w:val="de-DE"/>
          </w:rPr>
          <w:t>2.1.2</w:t>
        </w:r>
        <w:r>
          <w:rPr>
            <w:rFonts w:asciiTheme="minorHAnsi" w:eastAsiaTheme="minorEastAsia" w:hAnsiTheme="minorHAnsi" w:cstheme="minorBidi"/>
            <w:szCs w:val="22"/>
          </w:rPr>
          <w:tab/>
        </w:r>
        <w:r w:rsidRPr="00591B24">
          <w:rPr>
            <w:rStyle w:val="aa"/>
            <w:rFonts w:hint="eastAsia"/>
            <w:lang w:val="de-DE"/>
          </w:rPr>
          <w:t>概述</w:t>
        </w:r>
        <w:r>
          <w:rPr>
            <w:webHidden/>
          </w:rPr>
          <w:tab/>
        </w:r>
        <w:r>
          <w:rPr>
            <w:webHidden/>
          </w:rPr>
          <w:fldChar w:fldCharType="begin"/>
        </w:r>
        <w:r>
          <w:rPr>
            <w:webHidden/>
          </w:rPr>
          <w:instrText xml:space="preserve"> PAGEREF _Toc6175779 \h </w:instrText>
        </w:r>
        <w:r>
          <w:rPr>
            <w:webHidden/>
          </w:rPr>
        </w:r>
        <w:r>
          <w:rPr>
            <w:webHidden/>
          </w:rPr>
          <w:fldChar w:fldCharType="separate"/>
        </w:r>
        <w:r>
          <w:rPr>
            <w:webHidden/>
          </w:rPr>
          <w:t>8</w:t>
        </w:r>
        <w:r>
          <w:rPr>
            <w:webHidden/>
          </w:rPr>
          <w:fldChar w:fldCharType="end"/>
        </w:r>
      </w:hyperlink>
    </w:p>
    <w:p w14:paraId="216D9D03" w14:textId="77777777" w:rsidR="00B01674" w:rsidRDefault="00B01674">
      <w:pPr>
        <w:pStyle w:val="22"/>
        <w:rPr>
          <w:rFonts w:asciiTheme="minorHAnsi" w:eastAsiaTheme="minorEastAsia" w:hAnsiTheme="minorHAnsi" w:cstheme="minorBidi"/>
          <w:szCs w:val="22"/>
        </w:rPr>
      </w:pPr>
      <w:hyperlink w:anchor="_Toc6175780" w:history="1">
        <w:r w:rsidRPr="00591B24">
          <w:rPr>
            <w:rStyle w:val="aa"/>
            <w:lang w:val="de-DE"/>
          </w:rPr>
          <w:t>2.2</w:t>
        </w:r>
        <w:r>
          <w:rPr>
            <w:rFonts w:asciiTheme="minorHAnsi" w:eastAsiaTheme="minorEastAsia" w:hAnsiTheme="minorHAnsi" w:cstheme="minorBidi"/>
            <w:szCs w:val="22"/>
          </w:rPr>
          <w:tab/>
        </w:r>
        <w:r w:rsidRPr="00591B24">
          <w:rPr>
            <w:rStyle w:val="aa"/>
            <w:lang w:val="de-DE"/>
          </w:rPr>
          <w:t>AM116-Core</w:t>
        </w:r>
        <w:r>
          <w:rPr>
            <w:webHidden/>
          </w:rPr>
          <w:tab/>
        </w:r>
        <w:r>
          <w:rPr>
            <w:webHidden/>
          </w:rPr>
          <w:fldChar w:fldCharType="begin"/>
        </w:r>
        <w:r>
          <w:rPr>
            <w:webHidden/>
          </w:rPr>
          <w:instrText xml:space="preserve"> PAGEREF _Toc6175780 \h </w:instrText>
        </w:r>
        <w:r>
          <w:rPr>
            <w:webHidden/>
          </w:rPr>
        </w:r>
        <w:r>
          <w:rPr>
            <w:webHidden/>
          </w:rPr>
          <w:fldChar w:fldCharType="separate"/>
        </w:r>
        <w:r>
          <w:rPr>
            <w:webHidden/>
          </w:rPr>
          <w:t>11</w:t>
        </w:r>
        <w:r>
          <w:rPr>
            <w:webHidden/>
          </w:rPr>
          <w:fldChar w:fldCharType="end"/>
        </w:r>
      </w:hyperlink>
    </w:p>
    <w:p w14:paraId="052D2DB2" w14:textId="77777777" w:rsidR="00B01674" w:rsidRDefault="00B01674">
      <w:pPr>
        <w:pStyle w:val="31"/>
        <w:rPr>
          <w:rFonts w:asciiTheme="minorHAnsi" w:eastAsiaTheme="minorEastAsia" w:hAnsiTheme="minorHAnsi" w:cstheme="minorBidi"/>
          <w:szCs w:val="22"/>
        </w:rPr>
      </w:pPr>
      <w:hyperlink w:anchor="_Toc6175781" w:history="1">
        <w:r w:rsidRPr="00591B24">
          <w:rPr>
            <w:rStyle w:val="aa"/>
            <w:lang w:val="de-DE"/>
          </w:rPr>
          <w:t>2.2.1</w:t>
        </w:r>
        <w:r>
          <w:rPr>
            <w:rFonts w:asciiTheme="minorHAnsi" w:eastAsiaTheme="minorEastAsia" w:hAnsiTheme="minorHAnsi" w:cstheme="minorBidi"/>
            <w:szCs w:val="22"/>
          </w:rPr>
          <w:tab/>
        </w:r>
        <w:r w:rsidRPr="00591B24">
          <w:rPr>
            <w:rStyle w:val="aa"/>
            <w:rFonts w:hint="eastAsia"/>
            <w:lang w:val="de-DE"/>
          </w:rPr>
          <w:t>电源电路</w:t>
        </w:r>
        <w:r>
          <w:rPr>
            <w:webHidden/>
          </w:rPr>
          <w:tab/>
        </w:r>
        <w:r>
          <w:rPr>
            <w:webHidden/>
          </w:rPr>
          <w:fldChar w:fldCharType="begin"/>
        </w:r>
        <w:r>
          <w:rPr>
            <w:webHidden/>
          </w:rPr>
          <w:instrText xml:space="preserve"> PAGEREF _Toc6175781 \h </w:instrText>
        </w:r>
        <w:r>
          <w:rPr>
            <w:webHidden/>
          </w:rPr>
        </w:r>
        <w:r>
          <w:rPr>
            <w:webHidden/>
          </w:rPr>
          <w:fldChar w:fldCharType="separate"/>
        </w:r>
        <w:r>
          <w:rPr>
            <w:webHidden/>
          </w:rPr>
          <w:t>11</w:t>
        </w:r>
        <w:r>
          <w:rPr>
            <w:webHidden/>
          </w:rPr>
          <w:fldChar w:fldCharType="end"/>
        </w:r>
      </w:hyperlink>
    </w:p>
    <w:p w14:paraId="313EC295" w14:textId="77777777" w:rsidR="00B01674" w:rsidRDefault="00B01674">
      <w:pPr>
        <w:pStyle w:val="31"/>
        <w:rPr>
          <w:rFonts w:asciiTheme="minorHAnsi" w:eastAsiaTheme="minorEastAsia" w:hAnsiTheme="minorHAnsi" w:cstheme="minorBidi"/>
          <w:szCs w:val="22"/>
        </w:rPr>
      </w:pPr>
      <w:hyperlink w:anchor="_Toc6175782" w:history="1">
        <w:r w:rsidRPr="00591B24">
          <w:rPr>
            <w:rStyle w:val="aa"/>
            <w:lang w:val="de-DE"/>
          </w:rPr>
          <w:t>2.2.2</w:t>
        </w:r>
        <w:r>
          <w:rPr>
            <w:rFonts w:asciiTheme="minorHAnsi" w:eastAsiaTheme="minorEastAsia" w:hAnsiTheme="minorHAnsi" w:cstheme="minorBidi"/>
            <w:szCs w:val="22"/>
          </w:rPr>
          <w:tab/>
        </w:r>
        <w:r w:rsidRPr="00591B24">
          <w:rPr>
            <w:rStyle w:val="aa"/>
            <w:rFonts w:hint="eastAsia"/>
            <w:lang w:val="de-DE"/>
          </w:rPr>
          <w:t>最小系统</w:t>
        </w:r>
        <w:r>
          <w:rPr>
            <w:webHidden/>
          </w:rPr>
          <w:tab/>
        </w:r>
        <w:r>
          <w:rPr>
            <w:webHidden/>
          </w:rPr>
          <w:fldChar w:fldCharType="begin"/>
        </w:r>
        <w:r>
          <w:rPr>
            <w:webHidden/>
          </w:rPr>
          <w:instrText xml:space="preserve"> PAGEREF _Toc6175782 \h </w:instrText>
        </w:r>
        <w:r>
          <w:rPr>
            <w:webHidden/>
          </w:rPr>
        </w:r>
        <w:r>
          <w:rPr>
            <w:webHidden/>
          </w:rPr>
          <w:fldChar w:fldCharType="separate"/>
        </w:r>
        <w:r>
          <w:rPr>
            <w:webHidden/>
          </w:rPr>
          <w:t>12</w:t>
        </w:r>
        <w:r>
          <w:rPr>
            <w:webHidden/>
          </w:rPr>
          <w:fldChar w:fldCharType="end"/>
        </w:r>
      </w:hyperlink>
    </w:p>
    <w:p w14:paraId="4FBB9B74" w14:textId="77777777" w:rsidR="00B01674" w:rsidRDefault="00B01674">
      <w:pPr>
        <w:pStyle w:val="31"/>
        <w:rPr>
          <w:rFonts w:asciiTheme="minorHAnsi" w:eastAsiaTheme="minorEastAsia" w:hAnsiTheme="minorHAnsi" w:cstheme="minorBidi"/>
          <w:szCs w:val="22"/>
        </w:rPr>
      </w:pPr>
      <w:hyperlink w:anchor="_Toc6175783" w:history="1">
        <w:r w:rsidRPr="00591B24">
          <w:rPr>
            <w:rStyle w:val="aa"/>
            <w:lang w:val="de-DE"/>
          </w:rPr>
          <w:t>2.2.3</w:t>
        </w:r>
        <w:r>
          <w:rPr>
            <w:rFonts w:asciiTheme="minorHAnsi" w:eastAsiaTheme="minorEastAsia" w:hAnsiTheme="minorHAnsi" w:cstheme="minorBidi"/>
            <w:szCs w:val="22"/>
          </w:rPr>
          <w:tab/>
        </w:r>
        <w:r w:rsidRPr="00591B24">
          <w:rPr>
            <w:rStyle w:val="aa"/>
            <w:rFonts w:hint="eastAsia"/>
            <w:lang w:val="de-DE"/>
          </w:rPr>
          <w:t>复位与调试电路</w:t>
        </w:r>
        <w:r>
          <w:rPr>
            <w:webHidden/>
          </w:rPr>
          <w:tab/>
        </w:r>
        <w:r>
          <w:rPr>
            <w:webHidden/>
          </w:rPr>
          <w:fldChar w:fldCharType="begin"/>
        </w:r>
        <w:r>
          <w:rPr>
            <w:webHidden/>
          </w:rPr>
          <w:instrText xml:space="preserve"> PAGEREF _Toc6175783 \h </w:instrText>
        </w:r>
        <w:r>
          <w:rPr>
            <w:webHidden/>
          </w:rPr>
        </w:r>
        <w:r>
          <w:rPr>
            <w:webHidden/>
          </w:rPr>
          <w:fldChar w:fldCharType="separate"/>
        </w:r>
        <w:r>
          <w:rPr>
            <w:webHidden/>
          </w:rPr>
          <w:t>12</w:t>
        </w:r>
        <w:r>
          <w:rPr>
            <w:webHidden/>
          </w:rPr>
          <w:fldChar w:fldCharType="end"/>
        </w:r>
      </w:hyperlink>
    </w:p>
    <w:p w14:paraId="6B479C5C" w14:textId="77777777" w:rsidR="00B01674" w:rsidRDefault="00B01674">
      <w:pPr>
        <w:pStyle w:val="31"/>
        <w:rPr>
          <w:rFonts w:asciiTheme="minorHAnsi" w:eastAsiaTheme="minorEastAsia" w:hAnsiTheme="minorHAnsi" w:cstheme="minorBidi"/>
          <w:szCs w:val="22"/>
        </w:rPr>
      </w:pPr>
      <w:hyperlink w:anchor="_Toc6175784" w:history="1">
        <w:r w:rsidRPr="00591B24">
          <w:rPr>
            <w:rStyle w:val="aa"/>
            <w:lang w:val="de-DE"/>
          </w:rPr>
          <w:t>2.2.4</w:t>
        </w:r>
        <w:r>
          <w:rPr>
            <w:rFonts w:asciiTheme="minorHAnsi" w:eastAsiaTheme="minorEastAsia" w:hAnsiTheme="minorHAnsi" w:cstheme="minorBidi"/>
            <w:szCs w:val="22"/>
          </w:rPr>
          <w:tab/>
        </w:r>
        <w:r w:rsidRPr="00591B24">
          <w:rPr>
            <w:rStyle w:val="aa"/>
            <w:rFonts w:hint="eastAsia"/>
            <w:lang w:val="de-DE"/>
          </w:rPr>
          <w:t>板载外设电路</w:t>
        </w:r>
        <w:r>
          <w:rPr>
            <w:webHidden/>
          </w:rPr>
          <w:tab/>
        </w:r>
        <w:r>
          <w:rPr>
            <w:webHidden/>
          </w:rPr>
          <w:fldChar w:fldCharType="begin"/>
        </w:r>
        <w:r>
          <w:rPr>
            <w:webHidden/>
          </w:rPr>
          <w:instrText xml:space="preserve"> PAGEREF _Toc6175784 \h </w:instrText>
        </w:r>
        <w:r>
          <w:rPr>
            <w:webHidden/>
          </w:rPr>
        </w:r>
        <w:r>
          <w:rPr>
            <w:webHidden/>
          </w:rPr>
          <w:fldChar w:fldCharType="separate"/>
        </w:r>
        <w:r>
          <w:rPr>
            <w:webHidden/>
          </w:rPr>
          <w:t>13</w:t>
        </w:r>
        <w:r>
          <w:rPr>
            <w:webHidden/>
          </w:rPr>
          <w:fldChar w:fldCharType="end"/>
        </w:r>
      </w:hyperlink>
    </w:p>
    <w:p w14:paraId="354672DA" w14:textId="77777777" w:rsidR="00B01674" w:rsidRDefault="00B01674">
      <w:pPr>
        <w:pStyle w:val="31"/>
        <w:rPr>
          <w:rFonts w:asciiTheme="minorHAnsi" w:eastAsiaTheme="minorEastAsia" w:hAnsiTheme="minorHAnsi" w:cstheme="minorBidi"/>
          <w:szCs w:val="22"/>
        </w:rPr>
      </w:pPr>
      <w:hyperlink w:anchor="_Toc6175785" w:history="1">
        <w:r w:rsidRPr="00591B24">
          <w:rPr>
            <w:rStyle w:val="aa"/>
            <w:lang w:val="de-DE"/>
          </w:rPr>
          <w:t>2.2.5</w:t>
        </w:r>
        <w:r>
          <w:rPr>
            <w:rFonts w:asciiTheme="minorHAnsi" w:eastAsiaTheme="minorEastAsia" w:hAnsiTheme="minorHAnsi" w:cstheme="minorBidi"/>
            <w:szCs w:val="22"/>
          </w:rPr>
          <w:tab/>
        </w:r>
        <w:r w:rsidRPr="00591B24">
          <w:rPr>
            <w:rStyle w:val="aa"/>
            <w:rFonts w:hint="eastAsia"/>
            <w:lang w:val="de-DE"/>
          </w:rPr>
          <w:t>跳帽使用</w:t>
        </w:r>
        <w:r>
          <w:rPr>
            <w:webHidden/>
          </w:rPr>
          <w:tab/>
        </w:r>
        <w:r>
          <w:rPr>
            <w:webHidden/>
          </w:rPr>
          <w:fldChar w:fldCharType="begin"/>
        </w:r>
        <w:r>
          <w:rPr>
            <w:webHidden/>
          </w:rPr>
          <w:instrText xml:space="preserve"> PAGEREF _Toc6175785 \h </w:instrText>
        </w:r>
        <w:r>
          <w:rPr>
            <w:webHidden/>
          </w:rPr>
        </w:r>
        <w:r>
          <w:rPr>
            <w:webHidden/>
          </w:rPr>
          <w:fldChar w:fldCharType="separate"/>
        </w:r>
        <w:r>
          <w:rPr>
            <w:webHidden/>
          </w:rPr>
          <w:t>16</w:t>
        </w:r>
        <w:r>
          <w:rPr>
            <w:webHidden/>
          </w:rPr>
          <w:fldChar w:fldCharType="end"/>
        </w:r>
      </w:hyperlink>
    </w:p>
    <w:p w14:paraId="6AB0F1BB" w14:textId="77777777" w:rsidR="00B01674" w:rsidRDefault="00B01674">
      <w:pPr>
        <w:pStyle w:val="31"/>
        <w:rPr>
          <w:rFonts w:asciiTheme="minorHAnsi" w:eastAsiaTheme="minorEastAsia" w:hAnsiTheme="minorHAnsi" w:cstheme="minorBidi"/>
          <w:szCs w:val="22"/>
        </w:rPr>
      </w:pPr>
      <w:hyperlink w:anchor="_Toc6175786" w:history="1">
        <w:r w:rsidRPr="00591B24">
          <w:rPr>
            <w:rStyle w:val="aa"/>
            <w:lang w:val="de-DE"/>
          </w:rPr>
          <w:t>2.2.6</w:t>
        </w:r>
        <w:r>
          <w:rPr>
            <w:rFonts w:asciiTheme="minorHAnsi" w:eastAsiaTheme="minorEastAsia" w:hAnsiTheme="minorHAnsi" w:cstheme="minorBidi"/>
            <w:szCs w:val="22"/>
          </w:rPr>
          <w:tab/>
        </w:r>
        <w:r w:rsidRPr="00591B24">
          <w:rPr>
            <w:rStyle w:val="aa"/>
            <w:rFonts w:hint="eastAsia"/>
            <w:lang w:val="de-DE"/>
          </w:rPr>
          <w:t>拓展接口说明</w:t>
        </w:r>
        <w:r>
          <w:rPr>
            <w:webHidden/>
          </w:rPr>
          <w:tab/>
        </w:r>
        <w:r>
          <w:rPr>
            <w:webHidden/>
          </w:rPr>
          <w:fldChar w:fldCharType="begin"/>
        </w:r>
        <w:r>
          <w:rPr>
            <w:webHidden/>
          </w:rPr>
          <w:instrText xml:space="preserve"> PAGEREF _Toc6175786 \h </w:instrText>
        </w:r>
        <w:r>
          <w:rPr>
            <w:webHidden/>
          </w:rPr>
        </w:r>
        <w:r>
          <w:rPr>
            <w:webHidden/>
          </w:rPr>
          <w:fldChar w:fldCharType="separate"/>
        </w:r>
        <w:r>
          <w:rPr>
            <w:webHidden/>
          </w:rPr>
          <w:t>16</w:t>
        </w:r>
        <w:r>
          <w:rPr>
            <w:webHidden/>
          </w:rPr>
          <w:fldChar w:fldCharType="end"/>
        </w:r>
      </w:hyperlink>
    </w:p>
    <w:p w14:paraId="2136794A" w14:textId="77777777" w:rsidR="00B01674" w:rsidRDefault="00B01674">
      <w:pPr>
        <w:pStyle w:val="15"/>
        <w:rPr>
          <w:rFonts w:asciiTheme="minorHAnsi" w:eastAsiaTheme="minorEastAsia" w:hAnsiTheme="minorHAnsi" w:cstheme="minorBidi"/>
          <w:noProof/>
          <w:sz w:val="21"/>
          <w:szCs w:val="22"/>
        </w:rPr>
      </w:pPr>
      <w:hyperlink w:anchor="_Toc6175787" w:history="1">
        <w:r w:rsidRPr="00591B24">
          <w:rPr>
            <w:rStyle w:val="aa"/>
            <w:rFonts w:hint="eastAsia"/>
            <w:noProof/>
            <w:lang w:val="de-DE"/>
          </w:rPr>
          <w:t>第</w:t>
        </w:r>
        <w:r w:rsidRPr="00591B24">
          <w:rPr>
            <w:rStyle w:val="aa"/>
            <w:rFonts w:hint="eastAsia"/>
            <w:noProof/>
            <w:lang w:val="de-DE"/>
          </w:rPr>
          <w:t>3</w:t>
        </w:r>
        <w:r w:rsidRPr="00591B24">
          <w:rPr>
            <w:rStyle w:val="aa"/>
            <w:rFonts w:hint="eastAsia"/>
            <w:noProof/>
            <w:lang w:val="de-DE"/>
          </w:rPr>
          <w:t>章</w:t>
        </w:r>
        <w:r w:rsidRPr="00591B24">
          <w:rPr>
            <w:rStyle w:val="aa"/>
            <w:noProof/>
            <w:lang w:val="de-DE"/>
          </w:rPr>
          <w:t xml:space="preserve"> AMetal</w:t>
        </w:r>
        <w:r w:rsidRPr="00591B24">
          <w:rPr>
            <w:rStyle w:val="aa"/>
            <w:rFonts w:hint="eastAsia"/>
            <w:noProof/>
            <w:lang w:val="de-DE"/>
          </w:rPr>
          <w:t>接口定义</w:t>
        </w:r>
        <w:r>
          <w:rPr>
            <w:noProof/>
            <w:webHidden/>
          </w:rPr>
          <w:tab/>
        </w:r>
        <w:r>
          <w:rPr>
            <w:noProof/>
            <w:webHidden/>
          </w:rPr>
          <w:fldChar w:fldCharType="begin"/>
        </w:r>
        <w:r>
          <w:rPr>
            <w:noProof/>
            <w:webHidden/>
          </w:rPr>
          <w:instrText xml:space="preserve"> PAGEREF _Toc6175787 \h </w:instrText>
        </w:r>
        <w:r>
          <w:rPr>
            <w:noProof/>
            <w:webHidden/>
          </w:rPr>
        </w:r>
        <w:r>
          <w:rPr>
            <w:noProof/>
            <w:webHidden/>
          </w:rPr>
          <w:fldChar w:fldCharType="separate"/>
        </w:r>
        <w:r>
          <w:rPr>
            <w:noProof/>
            <w:webHidden/>
          </w:rPr>
          <w:t>20</w:t>
        </w:r>
        <w:r>
          <w:rPr>
            <w:noProof/>
            <w:webHidden/>
          </w:rPr>
          <w:fldChar w:fldCharType="end"/>
        </w:r>
      </w:hyperlink>
    </w:p>
    <w:p w14:paraId="41D7C401" w14:textId="77777777" w:rsidR="00B01674" w:rsidRDefault="00B01674">
      <w:pPr>
        <w:pStyle w:val="22"/>
        <w:rPr>
          <w:rFonts w:asciiTheme="minorHAnsi" w:eastAsiaTheme="minorEastAsia" w:hAnsiTheme="minorHAnsi" w:cstheme="minorBidi"/>
          <w:szCs w:val="22"/>
        </w:rPr>
      </w:pPr>
      <w:hyperlink w:anchor="_Toc6175788" w:history="1">
        <w:r w:rsidRPr="00591B24">
          <w:rPr>
            <w:rStyle w:val="aa"/>
            <w:lang w:val="de-DE"/>
          </w:rPr>
          <w:t>3.1</w:t>
        </w:r>
        <w:r>
          <w:rPr>
            <w:rFonts w:asciiTheme="minorHAnsi" w:eastAsiaTheme="minorEastAsia" w:hAnsiTheme="minorHAnsi" w:cstheme="minorBidi"/>
            <w:szCs w:val="22"/>
          </w:rPr>
          <w:tab/>
        </w:r>
        <w:r w:rsidRPr="00591B24">
          <w:rPr>
            <w:rStyle w:val="aa"/>
            <w:lang w:val="de-DE"/>
          </w:rPr>
          <w:t>LED</w:t>
        </w:r>
        <w:r w:rsidRPr="00591B24">
          <w:rPr>
            <w:rStyle w:val="aa"/>
            <w:rFonts w:hint="eastAsia"/>
            <w:lang w:val="de-DE"/>
          </w:rPr>
          <w:t>通用接口</w:t>
        </w:r>
        <w:r>
          <w:rPr>
            <w:webHidden/>
          </w:rPr>
          <w:tab/>
        </w:r>
        <w:r>
          <w:rPr>
            <w:webHidden/>
          </w:rPr>
          <w:fldChar w:fldCharType="begin"/>
        </w:r>
        <w:r>
          <w:rPr>
            <w:webHidden/>
          </w:rPr>
          <w:instrText xml:space="preserve"> PAGEREF _Toc6175788 \h </w:instrText>
        </w:r>
        <w:r>
          <w:rPr>
            <w:webHidden/>
          </w:rPr>
        </w:r>
        <w:r>
          <w:rPr>
            <w:webHidden/>
          </w:rPr>
          <w:fldChar w:fldCharType="separate"/>
        </w:r>
        <w:r>
          <w:rPr>
            <w:webHidden/>
          </w:rPr>
          <w:t>20</w:t>
        </w:r>
        <w:r>
          <w:rPr>
            <w:webHidden/>
          </w:rPr>
          <w:fldChar w:fldCharType="end"/>
        </w:r>
      </w:hyperlink>
    </w:p>
    <w:p w14:paraId="0D873614" w14:textId="77777777" w:rsidR="00B01674" w:rsidRDefault="00B01674">
      <w:pPr>
        <w:pStyle w:val="31"/>
        <w:rPr>
          <w:rFonts w:asciiTheme="minorHAnsi" w:eastAsiaTheme="minorEastAsia" w:hAnsiTheme="minorHAnsi" w:cstheme="minorBidi"/>
          <w:szCs w:val="22"/>
        </w:rPr>
      </w:pPr>
      <w:hyperlink w:anchor="_Toc6175789" w:history="1">
        <w:r w:rsidRPr="00591B24">
          <w:rPr>
            <w:rStyle w:val="aa"/>
            <w:lang w:val="de-DE"/>
          </w:rPr>
          <w:t>3.1.1</w:t>
        </w:r>
        <w:r>
          <w:rPr>
            <w:rFonts w:asciiTheme="minorHAnsi" w:eastAsiaTheme="minorEastAsia" w:hAnsiTheme="minorHAnsi" w:cstheme="minorBidi"/>
            <w:szCs w:val="22"/>
          </w:rPr>
          <w:tab/>
        </w:r>
        <w:r w:rsidRPr="00591B24">
          <w:rPr>
            <w:rStyle w:val="aa"/>
            <w:rFonts w:hint="eastAsia"/>
            <w:lang w:val="de-DE"/>
          </w:rPr>
          <w:t>定义接口</w:t>
        </w:r>
        <w:r>
          <w:rPr>
            <w:webHidden/>
          </w:rPr>
          <w:tab/>
        </w:r>
        <w:r>
          <w:rPr>
            <w:webHidden/>
          </w:rPr>
          <w:fldChar w:fldCharType="begin"/>
        </w:r>
        <w:r>
          <w:rPr>
            <w:webHidden/>
          </w:rPr>
          <w:instrText xml:space="preserve"> PAGEREF _Toc6175789 \h </w:instrText>
        </w:r>
        <w:r>
          <w:rPr>
            <w:webHidden/>
          </w:rPr>
        </w:r>
        <w:r>
          <w:rPr>
            <w:webHidden/>
          </w:rPr>
          <w:fldChar w:fldCharType="separate"/>
        </w:r>
        <w:r>
          <w:rPr>
            <w:webHidden/>
          </w:rPr>
          <w:t>20</w:t>
        </w:r>
        <w:r>
          <w:rPr>
            <w:webHidden/>
          </w:rPr>
          <w:fldChar w:fldCharType="end"/>
        </w:r>
      </w:hyperlink>
    </w:p>
    <w:p w14:paraId="17325D55" w14:textId="77777777" w:rsidR="00B01674" w:rsidRDefault="00B01674">
      <w:pPr>
        <w:pStyle w:val="31"/>
        <w:rPr>
          <w:rFonts w:asciiTheme="minorHAnsi" w:eastAsiaTheme="minorEastAsia" w:hAnsiTheme="minorHAnsi" w:cstheme="minorBidi"/>
          <w:szCs w:val="22"/>
        </w:rPr>
      </w:pPr>
      <w:hyperlink w:anchor="_Toc6175790" w:history="1">
        <w:r w:rsidRPr="00591B24">
          <w:rPr>
            <w:rStyle w:val="aa"/>
            <w:lang w:val="de-DE"/>
          </w:rPr>
          <w:t>3.1.2</w:t>
        </w:r>
        <w:r>
          <w:rPr>
            <w:rFonts w:asciiTheme="minorHAnsi" w:eastAsiaTheme="minorEastAsia" w:hAnsiTheme="minorHAnsi" w:cstheme="minorBidi"/>
            <w:szCs w:val="22"/>
          </w:rPr>
          <w:tab/>
        </w:r>
        <w:r w:rsidRPr="00591B24">
          <w:rPr>
            <w:rStyle w:val="aa"/>
            <w:rFonts w:hint="eastAsia"/>
            <w:lang w:val="de-DE"/>
          </w:rPr>
          <w:t>实现接口</w:t>
        </w:r>
        <w:r>
          <w:rPr>
            <w:webHidden/>
          </w:rPr>
          <w:tab/>
        </w:r>
        <w:r>
          <w:rPr>
            <w:webHidden/>
          </w:rPr>
          <w:fldChar w:fldCharType="begin"/>
        </w:r>
        <w:r>
          <w:rPr>
            <w:webHidden/>
          </w:rPr>
          <w:instrText xml:space="preserve"> PAGEREF _Toc6175790 \h </w:instrText>
        </w:r>
        <w:r>
          <w:rPr>
            <w:webHidden/>
          </w:rPr>
        </w:r>
        <w:r>
          <w:rPr>
            <w:webHidden/>
          </w:rPr>
          <w:fldChar w:fldCharType="separate"/>
        </w:r>
        <w:r>
          <w:rPr>
            <w:webHidden/>
          </w:rPr>
          <w:t>20</w:t>
        </w:r>
        <w:r>
          <w:rPr>
            <w:webHidden/>
          </w:rPr>
          <w:fldChar w:fldCharType="end"/>
        </w:r>
      </w:hyperlink>
    </w:p>
    <w:p w14:paraId="023344F9" w14:textId="77777777" w:rsidR="00B01674" w:rsidRDefault="00B01674">
      <w:pPr>
        <w:pStyle w:val="22"/>
        <w:rPr>
          <w:rFonts w:asciiTheme="minorHAnsi" w:eastAsiaTheme="minorEastAsia" w:hAnsiTheme="minorHAnsi" w:cstheme="minorBidi"/>
          <w:szCs w:val="22"/>
        </w:rPr>
      </w:pPr>
      <w:hyperlink w:anchor="_Toc6175791" w:history="1">
        <w:r w:rsidRPr="00591B24">
          <w:rPr>
            <w:rStyle w:val="aa"/>
            <w:lang w:val="de-DE"/>
          </w:rPr>
          <w:t>3.2</w:t>
        </w:r>
        <w:r>
          <w:rPr>
            <w:rFonts w:asciiTheme="minorHAnsi" w:eastAsiaTheme="minorEastAsia" w:hAnsiTheme="minorHAnsi" w:cstheme="minorBidi"/>
            <w:szCs w:val="22"/>
          </w:rPr>
          <w:tab/>
        </w:r>
        <w:r w:rsidRPr="00591B24">
          <w:rPr>
            <w:rStyle w:val="aa"/>
            <w:rFonts w:hint="eastAsia"/>
            <w:lang w:val="de-DE"/>
          </w:rPr>
          <w:t>温度采集接口</w:t>
        </w:r>
        <w:r>
          <w:rPr>
            <w:webHidden/>
          </w:rPr>
          <w:tab/>
        </w:r>
        <w:r>
          <w:rPr>
            <w:webHidden/>
          </w:rPr>
          <w:fldChar w:fldCharType="begin"/>
        </w:r>
        <w:r>
          <w:rPr>
            <w:webHidden/>
          </w:rPr>
          <w:instrText xml:space="preserve"> PAGEREF _Toc6175791 \h </w:instrText>
        </w:r>
        <w:r>
          <w:rPr>
            <w:webHidden/>
          </w:rPr>
        </w:r>
        <w:r>
          <w:rPr>
            <w:webHidden/>
          </w:rPr>
          <w:fldChar w:fldCharType="separate"/>
        </w:r>
        <w:r>
          <w:rPr>
            <w:webHidden/>
          </w:rPr>
          <w:t>23</w:t>
        </w:r>
        <w:r>
          <w:rPr>
            <w:webHidden/>
          </w:rPr>
          <w:fldChar w:fldCharType="end"/>
        </w:r>
      </w:hyperlink>
    </w:p>
    <w:p w14:paraId="03E9B5B0" w14:textId="77777777" w:rsidR="00B01674" w:rsidRDefault="00B01674">
      <w:pPr>
        <w:pStyle w:val="31"/>
        <w:rPr>
          <w:rFonts w:asciiTheme="minorHAnsi" w:eastAsiaTheme="minorEastAsia" w:hAnsiTheme="minorHAnsi" w:cstheme="minorBidi"/>
          <w:szCs w:val="22"/>
        </w:rPr>
      </w:pPr>
      <w:hyperlink w:anchor="_Toc6175792" w:history="1">
        <w:r w:rsidRPr="00591B24">
          <w:rPr>
            <w:rStyle w:val="aa"/>
            <w:lang w:val="de-DE"/>
          </w:rPr>
          <w:t>3.2.1</w:t>
        </w:r>
        <w:r>
          <w:rPr>
            <w:rFonts w:asciiTheme="minorHAnsi" w:eastAsiaTheme="minorEastAsia" w:hAnsiTheme="minorHAnsi" w:cstheme="minorBidi"/>
            <w:szCs w:val="22"/>
          </w:rPr>
          <w:tab/>
        </w:r>
        <w:r w:rsidRPr="00591B24">
          <w:rPr>
            <w:rStyle w:val="aa"/>
            <w:rFonts w:hint="eastAsia"/>
            <w:lang w:val="de-DE"/>
          </w:rPr>
          <w:t>定义接口</w:t>
        </w:r>
        <w:r>
          <w:rPr>
            <w:webHidden/>
          </w:rPr>
          <w:tab/>
        </w:r>
        <w:r>
          <w:rPr>
            <w:webHidden/>
          </w:rPr>
          <w:fldChar w:fldCharType="begin"/>
        </w:r>
        <w:r>
          <w:rPr>
            <w:webHidden/>
          </w:rPr>
          <w:instrText xml:space="preserve"> PAGEREF _Toc6175792 \h </w:instrText>
        </w:r>
        <w:r>
          <w:rPr>
            <w:webHidden/>
          </w:rPr>
        </w:r>
        <w:r>
          <w:rPr>
            <w:webHidden/>
          </w:rPr>
          <w:fldChar w:fldCharType="separate"/>
        </w:r>
        <w:r>
          <w:rPr>
            <w:webHidden/>
          </w:rPr>
          <w:t>23</w:t>
        </w:r>
        <w:r>
          <w:rPr>
            <w:webHidden/>
          </w:rPr>
          <w:fldChar w:fldCharType="end"/>
        </w:r>
      </w:hyperlink>
    </w:p>
    <w:p w14:paraId="37EBE161" w14:textId="77777777" w:rsidR="00B01674" w:rsidRDefault="00B01674">
      <w:pPr>
        <w:pStyle w:val="31"/>
        <w:rPr>
          <w:rFonts w:asciiTheme="minorHAnsi" w:eastAsiaTheme="minorEastAsia" w:hAnsiTheme="minorHAnsi" w:cstheme="minorBidi"/>
          <w:szCs w:val="22"/>
        </w:rPr>
      </w:pPr>
      <w:hyperlink w:anchor="_Toc6175793" w:history="1">
        <w:r w:rsidRPr="00591B24">
          <w:rPr>
            <w:rStyle w:val="aa"/>
            <w:lang w:val="de-DE"/>
          </w:rPr>
          <w:t>3.2.2</w:t>
        </w:r>
        <w:r>
          <w:rPr>
            <w:rFonts w:asciiTheme="minorHAnsi" w:eastAsiaTheme="minorEastAsia" w:hAnsiTheme="minorHAnsi" w:cstheme="minorBidi"/>
            <w:szCs w:val="22"/>
          </w:rPr>
          <w:tab/>
        </w:r>
        <w:r w:rsidRPr="00591B24">
          <w:rPr>
            <w:rStyle w:val="aa"/>
            <w:rFonts w:hint="eastAsia"/>
            <w:lang w:val="de-DE"/>
          </w:rPr>
          <w:t>实现接口</w:t>
        </w:r>
        <w:r>
          <w:rPr>
            <w:webHidden/>
          </w:rPr>
          <w:tab/>
        </w:r>
        <w:r>
          <w:rPr>
            <w:webHidden/>
          </w:rPr>
          <w:fldChar w:fldCharType="begin"/>
        </w:r>
        <w:r>
          <w:rPr>
            <w:webHidden/>
          </w:rPr>
          <w:instrText xml:space="preserve"> PAGEREF _Toc6175793 \h </w:instrText>
        </w:r>
        <w:r>
          <w:rPr>
            <w:webHidden/>
          </w:rPr>
        </w:r>
        <w:r>
          <w:rPr>
            <w:webHidden/>
          </w:rPr>
          <w:fldChar w:fldCharType="separate"/>
        </w:r>
        <w:r>
          <w:rPr>
            <w:webHidden/>
          </w:rPr>
          <w:t>23</w:t>
        </w:r>
        <w:r>
          <w:rPr>
            <w:webHidden/>
          </w:rPr>
          <w:fldChar w:fldCharType="end"/>
        </w:r>
      </w:hyperlink>
    </w:p>
    <w:p w14:paraId="6F3218CC" w14:textId="77777777" w:rsidR="00B01674" w:rsidRDefault="00B01674">
      <w:pPr>
        <w:pStyle w:val="22"/>
        <w:rPr>
          <w:rFonts w:asciiTheme="minorHAnsi" w:eastAsiaTheme="minorEastAsia" w:hAnsiTheme="minorHAnsi" w:cstheme="minorBidi"/>
          <w:szCs w:val="22"/>
        </w:rPr>
      </w:pPr>
      <w:hyperlink w:anchor="_Toc6175794" w:history="1">
        <w:r w:rsidRPr="00591B24">
          <w:rPr>
            <w:rStyle w:val="aa"/>
            <w:lang w:val="de-DE"/>
          </w:rPr>
          <w:t>3.3</w:t>
        </w:r>
        <w:r>
          <w:rPr>
            <w:rFonts w:asciiTheme="minorHAnsi" w:eastAsiaTheme="minorEastAsia" w:hAnsiTheme="minorHAnsi" w:cstheme="minorBidi"/>
            <w:szCs w:val="22"/>
          </w:rPr>
          <w:tab/>
        </w:r>
        <w:r w:rsidRPr="00591B24">
          <w:rPr>
            <w:rStyle w:val="aa"/>
            <w:rFonts w:hint="eastAsia"/>
            <w:lang w:val="de-DE"/>
          </w:rPr>
          <w:t>通用按键接口</w:t>
        </w:r>
        <w:r>
          <w:rPr>
            <w:webHidden/>
          </w:rPr>
          <w:tab/>
        </w:r>
        <w:r>
          <w:rPr>
            <w:webHidden/>
          </w:rPr>
          <w:fldChar w:fldCharType="begin"/>
        </w:r>
        <w:r>
          <w:rPr>
            <w:webHidden/>
          </w:rPr>
          <w:instrText xml:space="preserve"> PAGEREF _Toc6175794 \h </w:instrText>
        </w:r>
        <w:r>
          <w:rPr>
            <w:webHidden/>
          </w:rPr>
        </w:r>
        <w:r>
          <w:rPr>
            <w:webHidden/>
          </w:rPr>
          <w:fldChar w:fldCharType="separate"/>
        </w:r>
        <w:r>
          <w:rPr>
            <w:webHidden/>
          </w:rPr>
          <w:t>25</w:t>
        </w:r>
        <w:r>
          <w:rPr>
            <w:webHidden/>
          </w:rPr>
          <w:fldChar w:fldCharType="end"/>
        </w:r>
      </w:hyperlink>
    </w:p>
    <w:p w14:paraId="6FEE4178" w14:textId="77777777" w:rsidR="00B01674" w:rsidRDefault="00B01674">
      <w:pPr>
        <w:pStyle w:val="31"/>
        <w:rPr>
          <w:rFonts w:asciiTheme="minorHAnsi" w:eastAsiaTheme="minorEastAsia" w:hAnsiTheme="minorHAnsi" w:cstheme="minorBidi"/>
          <w:szCs w:val="22"/>
        </w:rPr>
      </w:pPr>
      <w:hyperlink w:anchor="_Toc6175795" w:history="1">
        <w:r w:rsidRPr="00591B24">
          <w:rPr>
            <w:rStyle w:val="aa"/>
            <w:lang w:val="de-DE"/>
          </w:rPr>
          <w:t>3.3.1</w:t>
        </w:r>
        <w:r>
          <w:rPr>
            <w:rFonts w:asciiTheme="minorHAnsi" w:eastAsiaTheme="minorEastAsia" w:hAnsiTheme="minorHAnsi" w:cstheme="minorBidi"/>
            <w:szCs w:val="22"/>
          </w:rPr>
          <w:tab/>
        </w:r>
        <w:r w:rsidRPr="00591B24">
          <w:rPr>
            <w:rStyle w:val="aa"/>
            <w:rFonts w:hint="eastAsia"/>
            <w:lang w:val="de-DE"/>
          </w:rPr>
          <w:t>定义接口</w:t>
        </w:r>
        <w:r>
          <w:rPr>
            <w:webHidden/>
          </w:rPr>
          <w:tab/>
        </w:r>
        <w:r>
          <w:rPr>
            <w:webHidden/>
          </w:rPr>
          <w:fldChar w:fldCharType="begin"/>
        </w:r>
        <w:r>
          <w:rPr>
            <w:webHidden/>
          </w:rPr>
          <w:instrText xml:space="preserve"> PAGEREF _Toc6175795 \h </w:instrText>
        </w:r>
        <w:r>
          <w:rPr>
            <w:webHidden/>
          </w:rPr>
        </w:r>
        <w:r>
          <w:rPr>
            <w:webHidden/>
          </w:rPr>
          <w:fldChar w:fldCharType="separate"/>
        </w:r>
        <w:r>
          <w:rPr>
            <w:webHidden/>
          </w:rPr>
          <w:t>25</w:t>
        </w:r>
        <w:r>
          <w:rPr>
            <w:webHidden/>
          </w:rPr>
          <w:fldChar w:fldCharType="end"/>
        </w:r>
      </w:hyperlink>
    </w:p>
    <w:p w14:paraId="22528012" w14:textId="77777777" w:rsidR="00B01674" w:rsidRDefault="00B01674">
      <w:pPr>
        <w:pStyle w:val="31"/>
        <w:rPr>
          <w:rFonts w:asciiTheme="minorHAnsi" w:eastAsiaTheme="minorEastAsia" w:hAnsiTheme="minorHAnsi" w:cstheme="minorBidi"/>
          <w:szCs w:val="22"/>
        </w:rPr>
      </w:pPr>
      <w:hyperlink w:anchor="_Toc6175796" w:history="1">
        <w:r w:rsidRPr="00591B24">
          <w:rPr>
            <w:rStyle w:val="aa"/>
            <w:lang w:val="de-DE"/>
          </w:rPr>
          <w:t>3.3.2</w:t>
        </w:r>
        <w:r>
          <w:rPr>
            <w:rFonts w:asciiTheme="minorHAnsi" w:eastAsiaTheme="minorEastAsia" w:hAnsiTheme="minorHAnsi" w:cstheme="minorBidi"/>
            <w:szCs w:val="22"/>
          </w:rPr>
          <w:tab/>
        </w:r>
        <w:r w:rsidRPr="00591B24">
          <w:rPr>
            <w:rStyle w:val="aa"/>
            <w:rFonts w:hint="eastAsia"/>
            <w:lang w:val="de-DE"/>
          </w:rPr>
          <w:t>实现接口</w:t>
        </w:r>
        <w:r>
          <w:rPr>
            <w:webHidden/>
          </w:rPr>
          <w:tab/>
        </w:r>
        <w:r>
          <w:rPr>
            <w:webHidden/>
          </w:rPr>
          <w:fldChar w:fldCharType="begin"/>
        </w:r>
        <w:r>
          <w:rPr>
            <w:webHidden/>
          </w:rPr>
          <w:instrText xml:space="preserve"> PAGEREF _Toc6175796 \h </w:instrText>
        </w:r>
        <w:r>
          <w:rPr>
            <w:webHidden/>
          </w:rPr>
        </w:r>
        <w:r>
          <w:rPr>
            <w:webHidden/>
          </w:rPr>
          <w:fldChar w:fldCharType="separate"/>
        </w:r>
        <w:r>
          <w:rPr>
            <w:webHidden/>
          </w:rPr>
          <w:t>26</w:t>
        </w:r>
        <w:r>
          <w:rPr>
            <w:webHidden/>
          </w:rPr>
          <w:fldChar w:fldCharType="end"/>
        </w:r>
      </w:hyperlink>
    </w:p>
    <w:p w14:paraId="52080688" w14:textId="77777777" w:rsidR="00B01674" w:rsidRDefault="00B01674">
      <w:pPr>
        <w:pStyle w:val="22"/>
        <w:rPr>
          <w:rFonts w:asciiTheme="minorHAnsi" w:eastAsiaTheme="minorEastAsia" w:hAnsiTheme="minorHAnsi" w:cstheme="minorBidi"/>
          <w:szCs w:val="22"/>
        </w:rPr>
      </w:pPr>
      <w:hyperlink w:anchor="_Toc6175797" w:history="1">
        <w:r w:rsidRPr="00591B24">
          <w:rPr>
            <w:rStyle w:val="aa"/>
            <w:lang w:val="de-DE"/>
          </w:rPr>
          <w:t>3.4</w:t>
        </w:r>
        <w:r>
          <w:rPr>
            <w:rFonts w:asciiTheme="minorHAnsi" w:eastAsiaTheme="minorEastAsia" w:hAnsiTheme="minorHAnsi" w:cstheme="minorBidi"/>
            <w:szCs w:val="22"/>
          </w:rPr>
          <w:tab/>
        </w:r>
        <w:r w:rsidRPr="00591B24">
          <w:rPr>
            <w:rStyle w:val="aa"/>
            <w:rFonts w:hint="eastAsia"/>
            <w:lang w:val="de-DE"/>
          </w:rPr>
          <w:t>通用数码管接口</w:t>
        </w:r>
        <w:r>
          <w:rPr>
            <w:webHidden/>
          </w:rPr>
          <w:tab/>
        </w:r>
        <w:r>
          <w:rPr>
            <w:webHidden/>
          </w:rPr>
          <w:fldChar w:fldCharType="begin"/>
        </w:r>
        <w:r>
          <w:rPr>
            <w:webHidden/>
          </w:rPr>
          <w:instrText xml:space="preserve"> PAGEREF _Toc6175797 \h </w:instrText>
        </w:r>
        <w:r>
          <w:rPr>
            <w:webHidden/>
          </w:rPr>
        </w:r>
        <w:r>
          <w:rPr>
            <w:webHidden/>
          </w:rPr>
          <w:fldChar w:fldCharType="separate"/>
        </w:r>
        <w:r>
          <w:rPr>
            <w:webHidden/>
          </w:rPr>
          <w:t>26</w:t>
        </w:r>
        <w:r>
          <w:rPr>
            <w:webHidden/>
          </w:rPr>
          <w:fldChar w:fldCharType="end"/>
        </w:r>
      </w:hyperlink>
    </w:p>
    <w:p w14:paraId="18EF8100" w14:textId="77777777" w:rsidR="00B01674" w:rsidRDefault="00B01674">
      <w:pPr>
        <w:pStyle w:val="31"/>
        <w:rPr>
          <w:rFonts w:asciiTheme="minorHAnsi" w:eastAsiaTheme="minorEastAsia" w:hAnsiTheme="minorHAnsi" w:cstheme="minorBidi"/>
          <w:szCs w:val="22"/>
        </w:rPr>
      </w:pPr>
      <w:hyperlink w:anchor="_Toc6175798" w:history="1">
        <w:r w:rsidRPr="00591B24">
          <w:rPr>
            <w:rStyle w:val="aa"/>
            <w:lang w:val="de-DE"/>
          </w:rPr>
          <w:t>3.4.1</w:t>
        </w:r>
        <w:r>
          <w:rPr>
            <w:rFonts w:asciiTheme="minorHAnsi" w:eastAsiaTheme="minorEastAsia" w:hAnsiTheme="minorHAnsi" w:cstheme="minorBidi"/>
            <w:szCs w:val="22"/>
          </w:rPr>
          <w:tab/>
        </w:r>
        <w:r w:rsidRPr="00591B24">
          <w:rPr>
            <w:rStyle w:val="aa"/>
            <w:rFonts w:hint="eastAsia"/>
            <w:lang w:val="de-DE"/>
          </w:rPr>
          <w:t>定义接口</w:t>
        </w:r>
        <w:r>
          <w:rPr>
            <w:webHidden/>
          </w:rPr>
          <w:tab/>
        </w:r>
        <w:r>
          <w:rPr>
            <w:webHidden/>
          </w:rPr>
          <w:fldChar w:fldCharType="begin"/>
        </w:r>
        <w:r>
          <w:rPr>
            <w:webHidden/>
          </w:rPr>
          <w:instrText xml:space="preserve"> PAGEREF _Toc6175798 \h </w:instrText>
        </w:r>
        <w:r>
          <w:rPr>
            <w:webHidden/>
          </w:rPr>
        </w:r>
        <w:r>
          <w:rPr>
            <w:webHidden/>
          </w:rPr>
          <w:fldChar w:fldCharType="separate"/>
        </w:r>
        <w:r>
          <w:rPr>
            <w:webHidden/>
          </w:rPr>
          <w:t>26</w:t>
        </w:r>
        <w:r>
          <w:rPr>
            <w:webHidden/>
          </w:rPr>
          <w:fldChar w:fldCharType="end"/>
        </w:r>
      </w:hyperlink>
    </w:p>
    <w:p w14:paraId="37349E90" w14:textId="77777777" w:rsidR="00B01674" w:rsidRDefault="00B01674">
      <w:pPr>
        <w:pStyle w:val="31"/>
        <w:rPr>
          <w:rFonts w:asciiTheme="minorHAnsi" w:eastAsiaTheme="minorEastAsia" w:hAnsiTheme="minorHAnsi" w:cstheme="minorBidi"/>
          <w:szCs w:val="22"/>
        </w:rPr>
      </w:pPr>
      <w:hyperlink w:anchor="_Toc6175799" w:history="1">
        <w:r w:rsidRPr="00591B24">
          <w:rPr>
            <w:rStyle w:val="aa"/>
            <w:lang w:val="de-DE"/>
          </w:rPr>
          <w:t>3.4.2</w:t>
        </w:r>
        <w:r>
          <w:rPr>
            <w:rFonts w:asciiTheme="minorHAnsi" w:eastAsiaTheme="minorEastAsia" w:hAnsiTheme="minorHAnsi" w:cstheme="minorBidi"/>
            <w:szCs w:val="22"/>
          </w:rPr>
          <w:tab/>
        </w:r>
        <w:r w:rsidRPr="00591B24">
          <w:rPr>
            <w:rStyle w:val="aa"/>
            <w:rFonts w:hint="eastAsia"/>
            <w:lang w:val="de-DE"/>
          </w:rPr>
          <w:t>实现接口</w:t>
        </w:r>
        <w:r>
          <w:rPr>
            <w:webHidden/>
          </w:rPr>
          <w:tab/>
        </w:r>
        <w:r>
          <w:rPr>
            <w:webHidden/>
          </w:rPr>
          <w:fldChar w:fldCharType="begin"/>
        </w:r>
        <w:r>
          <w:rPr>
            <w:webHidden/>
          </w:rPr>
          <w:instrText xml:space="preserve"> PAGEREF _Toc6175799 \h </w:instrText>
        </w:r>
        <w:r>
          <w:rPr>
            <w:webHidden/>
          </w:rPr>
        </w:r>
        <w:r>
          <w:rPr>
            <w:webHidden/>
          </w:rPr>
          <w:fldChar w:fldCharType="separate"/>
        </w:r>
        <w:r>
          <w:rPr>
            <w:webHidden/>
          </w:rPr>
          <w:t>28</w:t>
        </w:r>
        <w:r>
          <w:rPr>
            <w:webHidden/>
          </w:rPr>
          <w:fldChar w:fldCharType="end"/>
        </w:r>
      </w:hyperlink>
    </w:p>
    <w:p w14:paraId="78B3D1AD" w14:textId="77777777" w:rsidR="00B01674" w:rsidRDefault="00B01674">
      <w:pPr>
        <w:pStyle w:val="22"/>
        <w:rPr>
          <w:rFonts w:asciiTheme="minorHAnsi" w:eastAsiaTheme="minorEastAsia" w:hAnsiTheme="minorHAnsi" w:cstheme="minorBidi"/>
          <w:szCs w:val="22"/>
        </w:rPr>
      </w:pPr>
      <w:hyperlink w:anchor="_Toc6175800" w:history="1">
        <w:r w:rsidRPr="00591B24">
          <w:rPr>
            <w:rStyle w:val="aa"/>
            <w:lang w:val="de-DE"/>
          </w:rPr>
          <w:t>3.5</w:t>
        </w:r>
        <w:r>
          <w:rPr>
            <w:rFonts w:asciiTheme="minorHAnsi" w:eastAsiaTheme="minorEastAsia" w:hAnsiTheme="minorHAnsi" w:cstheme="minorBidi"/>
            <w:szCs w:val="22"/>
          </w:rPr>
          <w:tab/>
        </w:r>
        <w:r w:rsidRPr="00591B24">
          <w:rPr>
            <w:rStyle w:val="aa"/>
            <w:rFonts w:hint="eastAsia"/>
            <w:lang w:val="de-DE"/>
          </w:rPr>
          <w:t>待续</w:t>
        </w:r>
        <w:r>
          <w:rPr>
            <w:webHidden/>
          </w:rPr>
          <w:tab/>
        </w:r>
        <w:r>
          <w:rPr>
            <w:webHidden/>
          </w:rPr>
          <w:fldChar w:fldCharType="begin"/>
        </w:r>
        <w:r>
          <w:rPr>
            <w:webHidden/>
          </w:rPr>
          <w:instrText xml:space="preserve"> PAGEREF _Toc6175800 \h </w:instrText>
        </w:r>
        <w:r>
          <w:rPr>
            <w:webHidden/>
          </w:rPr>
        </w:r>
        <w:r>
          <w:rPr>
            <w:webHidden/>
          </w:rPr>
          <w:fldChar w:fldCharType="separate"/>
        </w:r>
        <w:r>
          <w:rPr>
            <w:webHidden/>
          </w:rPr>
          <w:t>44</w:t>
        </w:r>
        <w:r>
          <w:rPr>
            <w:webHidden/>
          </w:rPr>
          <w:fldChar w:fldCharType="end"/>
        </w:r>
      </w:hyperlink>
    </w:p>
    <w:p w14:paraId="257FD21C" w14:textId="77777777" w:rsidR="00B01674" w:rsidRDefault="00B01674">
      <w:pPr>
        <w:pStyle w:val="15"/>
        <w:rPr>
          <w:rFonts w:asciiTheme="minorHAnsi" w:eastAsiaTheme="minorEastAsia" w:hAnsiTheme="minorHAnsi" w:cstheme="minorBidi"/>
          <w:noProof/>
          <w:sz w:val="21"/>
          <w:szCs w:val="22"/>
        </w:rPr>
      </w:pPr>
      <w:hyperlink w:anchor="_Toc6175801" w:history="1">
        <w:r w:rsidRPr="00591B24">
          <w:rPr>
            <w:rStyle w:val="aa"/>
            <w:rFonts w:hint="eastAsia"/>
            <w:noProof/>
            <w:lang w:val="de-DE"/>
          </w:rPr>
          <w:t>第</w:t>
        </w:r>
        <w:r w:rsidRPr="00591B24">
          <w:rPr>
            <w:rStyle w:val="aa"/>
            <w:rFonts w:hint="eastAsia"/>
            <w:noProof/>
            <w:lang w:val="de-DE"/>
          </w:rPr>
          <w:t>4</w:t>
        </w:r>
        <w:r w:rsidRPr="00591B24">
          <w:rPr>
            <w:rStyle w:val="aa"/>
            <w:rFonts w:hint="eastAsia"/>
            <w:noProof/>
            <w:lang w:val="de-DE"/>
          </w:rPr>
          <w:t>章</w:t>
        </w:r>
        <w:r w:rsidRPr="00591B24">
          <w:rPr>
            <w:rStyle w:val="aa"/>
            <w:noProof/>
            <w:lang w:val="de-DE"/>
          </w:rPr>
          <w:t xml:space="preserve"> AMetal</w:t>
        </w:r>
        <w:r w:rsidRPr="00591B24">
          <w:rPr>
            <w:rStyle w:val="aa"/>
            <w:rFonts w:hint="eastAsia"/>
            <w:noProof/>
            <w:lang w:val="de-DE"/>
          </w:rPr>
          <w:t>外设应用详解</w:t>
        </w:r>
        <w:r>
          <w:rPr>
            <w:noProof/>
            <w:webHidden/>
          </w:rPr>
          <w:tab/>
        </w:r>
        <w:r>
          <w:rPr>
            <w:noProof/>
            <w:webHidden/>
          </w:rPr>
          <w:fldChar w:fldCharType="begin"/>
        </w:r>
        <w:r>
          <w:rPr>
            <w:noProof/>
            <w:webHidden/>
          </w:rPr>
          <w:instrText xml:space="preserve"> PAGEREF _Toc6175801 \h </w:instrText>
        </w:r>
        <w:r>
          <w:rPr>
            <w:noProof/>
            <w:webHidden/>
          </w:rPr>
        </w:r>
        <w:r>
          <w:rPr>
            <w:noProof/>
            <w:webHidden/>
          </w:rPr>
          <w:fldChar w:fldCharType="separate"/>
        </w:r>
        <w:r>
          <w:rPr>
            <w:noProof/>
            <w:webHidden/>
          </w:rPr>
          <w:t>45</w:t>
        </w:r>
        <w:r>
          <w:rPr>
            <w:noProof/>
            <w:webHidden/>
          </w:rPr>
          <w:fldChar w:fldCharType="end"/>
        </w:r>
      </w:hyperlink>
    </w:p>
    <w:p w14:paraId="33AC442E" w14:textId="77777777" w:rsidR="00B01674" w:rsidRDefault="00B01674">
      <w:pPr>
        <w:pStyle w:val="22"/>
        <w:rPr>
          <w:rFonts w:asciiTheme="minorHAnsi" w:eastAsiaTheme="minorEastAsia" w:hAnsiTheme="minorHAnsi" w:cstheme="minorBidi"/>
          <w:szCs w:val="22"/>
        </w:rPr>
      </w:pPr>
      <w:hyperlink w:anchor="_Toc6175802" w:history="1">
        <w:r w:rsidRPr="00591B24">
          <w:rPr>
            <w:rStyle w:val="aa"/>
            <w:lang w:val="de-DE"/>
          </w:rPr>
          <w:t>4.1</w:t>
        </w:r>
        <w:r>
          <w:rPr>
            <w:rFonts w:asciiTheme="minorHAnsi" w:eastAsiaTheme="minorEastAsia" w:hAnsiTheme="minorHAnsi" w:cstheme="minorBidi"/>
            <w:szCs w:val="22"/>
          </w:rPr>
          <w:tab/>
        </w:r>
        <w:r w:rsidRPr="00591B24">
          <w:rPr>
            <w:rStyle w:val="aa"/>
            <w:lang w:val="de-DE"/>
          </w:rPr>
          <w:t>GPIO</w:t>
        </w:r>
        <w:r w:rsidRPr="00591B24">
          <w:rPr>
            <w:rStyle w:val="aa"/>
            <w:rFonts w:hint="eastAsia"/>
            <w:lang w:val="de-DE"/>
          </w:rPr>
          <w:t>外设应用详解</w:t>
        </w:r>
        <w:r>
          <w:rPr>
            <w:webHidden/>
          </w:rPr>
          <w:tab/>
        </w:r>
        <w:r>
          <w:rPr>
            <w:webHidden/>
          </w:rPr>
          <w:fldChar w:fldCharType="begin"/>
        </w:r>
        <w:r>
          <w:rPr>
            <w:webHidden/>
          </w:rPr>
          <w:instrText xml:space="preserve"> PAGEREF _Toc6175802 \h </w:instrText>
        </w:r>
        <w:r>
          <w:rPr>
            <w:webHidden/>
          </w:rPr>
        </w:r>
        <w:r>
          <w:rPr>
            <w:webHidden/>
          </w:rPr>
          <w:fldChar w:fldCharType="separate"/>
        </w:r>
        <w:r>
          <w:rPr>
            <w:webHidden/>
          </w:rPr>
          <w:t>45</w:t>
        </w:r>
        <w:r>
          <w:rPr>
            <w:webHidden/>
          </w:rPr>
          <w:fldChar w:fldCharType="end"/>
        </w:r>
      </w:hyperlink>
    </w:p>
    <w:p w14:paraId="72C0618A" w14:textId="77777777" w:rsidR="00B01674" w:rsidRDefault="00B01674">
      <w:pPr>
        <w:pStyle w:val="31"/>
        <w:rPr>
          <w:rFonts w:asciiTheme="minorHAnsi" w:eastAsiaTheme="minorEastAsia" w:hAnsiTheme="minorHAnsi" w:cstheme="minorBidi"/>
          <w:szCs w:val="22"/>
        </w:rPr>
      </w:pPr>
      <w:hyperlink w:anchor="_Toc6175803" w:history="1">
        <w:r w:rsidRPr="00591B24">
          <w:rPr>
            <w:rStyle w:val="aa"/>
            <w:lang w:val="de-DE"/>
          </w:rPr>
          <w:t>4.1.1</w:t>
        </w:r>
        <w:r>
          <w:rPr>
            <w:rFonts w:asciiTheme="minorHAnsi" w:eastAsiaTheme="minorEastAsia" w:hAnsiTheme="minorHAnsi" w:cstheme="minorBidi"/>
            <w:szCs w:val="22"/>
          </w:rPr>
          <w:tab/>
        </w:r>
        <w:r w:rsidRPr="00591B24">
          <w:rPr>
            <w:rStyle w:val="aa"/>
            <w:rFonts w:hint="eastAsia"/>
            <w:lang w:val="de-DE"/>
          </w:rPr>
          <w:t>新建</w:t>
        </w:r>
        <w:r w:rsidRPr="00591B24">
          <w:rPr>
            <w:rStyle w:val="aa"/>
            <w:lang w:val="de-DE"/>
          </w:rPr>
          <w:t>GPIO</w:t>
        </w:r>
        <w:r w:rsidRPr="00591B24">
          <w:rPr>
            <w:rStyle w:val="aa"/>
            <w:rFonts w:hint="eastAsia"/>
            <w:lang w:val="de-DE"/>
          </w:rPr>
          <w:t>工程</w:t>
        </w:r>
        <w:r>
          <w:rPr>
            <w:webHidden/>
          </w:rPr>
          <w:tab/>
        </w:r>
        <w:r>
          <w:rPr>
            <w:webHidden/>
          </w:rPr>
          <w:fldChar w:fldCharType="begin"/>
        </w:r>
        <w:r>
          <w:rPr>
            <w:webHidden/>
          </w:rPr>
          <w:instrText xml:space="preserve"> PAGEREF _Toc6175803 \h </w:instrText>
        </w:r>
        <w:r>
          <w:rPr>
            <w:webHidden/>
          </w:rPr>
        </w:r>
        <w:r>
          <w:rPr>
            <w:webHidden/>
          </w:rPr>
          <w:fldChar w:fldCharType="separate"/>
        </w:r>
        <w:r>
          <w:rPr>
            <w:webHidden/>
          </w:rPr>
          <w:t>45</w:t>
        </w:r>
        <w:r>
          <w:rPr>
            <w:webHidden/>
          </w:rPr>
          <w:fldChar w:fldCharType="end"/>
        </w:r>
      </w:hyperlink>
    </w:p>
    <w:p w14:paraId="596ADA40" w14:textId="77777777" w:rsidR="00B01674" w:rsidRDefault="00B01674">
      <w:pPr>
        <w:pStyle w:val="31"/>
        <w:rPr>
          <w:rFonts w:asciiTheme="minorHAnsi" w:eastAsiaTheme="minorEastAsia" w:hAnsiTheme="minorHAnsi" w:cstheme="minorBidi"/>
          <w:szCs w:val="22"/>
        </w:rPr>
      </w:pPr>
      <w:hyperlink w:anchor="_Toc6175804" w:history="1">
        <w:r w:rsidRPr="00591B24">
          <w:rPr>
            <w:rStyle w:val="aa"/>
            <w:lang w:val="de-DE"/>
          </w:rPr>
          <w:t>4.1.2</w:t>
        </w:r>
        <w:r>
          <w:rPr>
            <w:rFonts w:asciiTheme="minorHAnsi" w:eastAsiaTheme="minorEastAsia" w:hAnsiTheme="minorHAnsi" w:cstheme="minorBidi"/>
            <w:szCs w:val="22"/>
          </w:rPr>
          <w:tab/>
        </w:r>
        <w:r w:rsidRPr="00591B24">
          <w:rPr>
            <w:rStyle w:val="aa"/>
            <w:rFonts w:hint="eastAsia"/>
            <w:lang w:val="de-DE"/>
          </w:rPr>
          <w:t>编写</w:t>
        </w:r>
        <w:r w:rsidRPr="00591B24">
          <w:rPr>
            <w:rStyle w:val="aa"/>
            <w:lang w:val="de-DE"/>
          </w:rPr>
          <w:t>GPIO LED</w:t>
        </w:r>
        <w:r w:rsidRPr="00591B24">
          <w:rPr>
            <w:rStyle w:val="aa"/>
            <w:rFonts w:hint="eastAsia"/>
            <w:lang w:val="de-DE"/>
          </w:rPr>
          <w:t>程序</w:t>
        </w:r>
        <w:r>
          <w:rPr>
            <w:webHidden/>
          </w:rPr>
          <w:tab/>
        </w:r>
        <w:r>
          <w:rPr>
            <w:webHidden/>
          </w:rPr>
          <w:fldChar w:fldCharType="begin"/>
        </w:r>
        <w:r>
          <w:rPr>
            <w:webHidden/>
          </w:rPr>
          <w:instrText xml:space="preserve"> PAGEREF _Toc6175804 \h </w:instrText>
        </w:r>
        <w:r>
          <w:rPr>
            <w:webHidden/>
          </w:rPr>
        </w:r>
        <w:r>
          <w:rPr>
            <w:webHidden/>
          </w:rPr>
          <w:fldChar w:fldCharType="separate"/>
        </w:r>
        <w:r>
          <w:rPr>
            <w:webHidden/>
          </w:rPr>
          <w:t>46</w:t>
        </w:r>
        <w:r>
          <w:rPr>
            <w:webHidden/>
          </w:rPr>
          <w:fldChar w:fldCharType="end"/>
        </w:r>
      </w:hyperlink>
    </w:p>
    <w:p w14:paraId="7343B179" w14:textId="77777777" w:rsidR="00B01674" w:rsidRDefault="00B01674">
      <w:pPr>
        <w:pStyle w:val="31"/>
        <w:rPr>
          <w:rFonts w:asciiTheme="minorHAnsi" w:eastAsiaTheme="minorEastAsia" w:hAnsiTheme="minorHAnsi" w:cstheme="minorBidi"/>
          <w:szCs w:val="22"/>
        </w:rPr>
      </w:pPr>
      <w:hyperlink w:anchor="_Toc6175805" w:history="1">
        <w:r w:rsidRPr="00591B24">
          <w:rPr>
            <w:rStyle w:val="aa"/>
            <w:lang w:val="de-DE"/>
          </w:rPr>
          <w:t>4.1.3</w:t>
        </w:r>
        <w:r>
          <w:rPr>
            <w:rFonts w:asciiTheme="minorHAnsi" w:eastAsiaTheme="minorEastAsia" w:hAnsiTheme="minorHAnsi" w:cstheme="minorBidi"/>
            <w:szCs w:val="22"/>
          </w:rPr>
          <w:tab/>
        </w:r>
        <w:r w:rsidRPr="00591B24">
          <w:rPr>
            <w:rStyle w:val="aa"/>
            <w:rFonts w:hint="eastAsia"/>
            <w:lang w:val="de-DE"/>
          </w:rPr>
          <w:t>编写</w:t>
        </w:r>
        <w:r w:rsidRPr="00591B24">
          <w:rPr>
            <w:rStyle w:val="aa"/>
            <w:lang w:val="de-DE"/>
          </w:rPr>
          <w:t>GPIO</w:t>
        </w:r>
        <w:r w:rsidRPr="00591B24">
          <w:rPr>
            <w:rStyle w:val="aa"/>
            <w:rFonts w:hint="eastAsia"/>
            <w:lang w:val="de-DE"/>
          </w:rPr>
          <w:t>按键程序</w:t>
        </w:r>
        <w:r>
          <w:rPr>
            <w:webHidden/>
          </w:rPr>
          <w:tab/>
        </w:r>
        <w:r>
          <w:rPr>
            <w:webHidden/>
          </w:rPr>
          <w:fldChar w:fldCharType="begin"/>
        </w:r>
        <w:r>
          <w:rPr>
            <w:webHidden/>
          </w:rPr>
          <w:instrText xml:space="preserve"> PAGEREF _Toc6175805 \h </w:instrText>
        </w:r>
        <w:r>
          <w:rPr>
            <w:webHidden/>
          </w:rPr>
        </w:r>
        <w:r>
          <w:rPr>
            <w:webHidden/>
          </w:rPr>
          <w:fldChar w:fldCharType="separate"/>
        </w:r>
        <w:r>
          <w:rPr>
            <w:webHidden/>
          </w:rPr>
          <w:t>47</w:t>
        </w:r>
        <w:r>
          <w:rPr>
            <w:webHidden/>
          </w:rPr>
          <w:fldChar w:fldCharType="end"/>
        </w:r>
      </w:hyperlink>
    </w:p>
    <w:p w14:paraId="06FC6233" w14:textId="77777777" w:rsidR="00B01674" w:rsidRDefault="00B01674">
      <w:pPr>
        <w:pStyle w:val="22"/>
        <w:rPr>
          <w:rFonts w:asciiTheme="minorHAnsi" w:eastAsiaTheme="minorEastAsia" w:hAnsiTheme="minorHAnsi" w:cstheme="minorBidi"/>
          <w:szCs w:val="22"/>
        </w:rPr>
      </w:pPr>
      <w:hyperlink w:anchor="_Toc6175806" w:history="1">
        <w:r w:rsidRPr="00591B24">
          <w:rPr>
            <w:rStyle w:val="aa"/>
            <w:lang w:val="de-DE"/>
          </w:rPr>
          <w:t>4.2</w:t>
        </w:r>
        <w:r>
          <w:rPr>
            <w:rFonts w:asciiTheme="minorHAnsi" w:eastAsiaTheme="minorEastAsia" w:hAnsiTheme="minorHAnsi" w:cstheme="minorBidi"/>
            <w:szCs w:val="22"/>
          </w:rPr>
          <w:tab/>
        </w:r>
        <w:r w:rsidRPr="00591B24">
          <w:rPr>
            <w:rStyle w:val="aa"/>
            <w:lang w:val="de-DE"/>
          </w:rPr>
          <w:t>UART</w:t>
        </w:r>
        <w:r w:rsidRPr="00591B24">
          <w:rPr>
            <w:rStyle w:val="aa"/>
            <w:rFonts w:hint="eastAsia"/>
            <w:lang w:val="de-DE"/>
          </w:rPr>
          <w:t>外设应用详解</w:t>
        </w:r>
        <w:r>
          <w:rPr>
            <w:webHidden/>
          </w:rPr>
          <w:tab/>
        </w:r>
        <w:r>
          <w:rPr>
            <w:webHidden/>
          </w:rPr>
          <w:fldChar w:fldCharType="begin"/>
        </w:r>
        <w:r>
          <w:rPr>
            <w:webHidden/>
          </w:rPr>
          <w:instrText xml:space="preserve"> PAGEREF _Toc6175806 \h </w:instrText>
        </w:r>
        <w:r>
          <w:rPr>
            <w:webHidden/>
          </w:rPr>
        </w:r>
        <w:r>
          <w:rPr>
            <w:webHidden/>
          </w:rPr>
          <w:fldChar w:fldCharType="separate"/>
        </w:r>
        <w:r>
          <w:rPr>
            <w:webHidden/>
          </w:rPr>
          <w:t>48</w:t>
        </w:r>
        <w:r>
          <w:rPr>
            <w:webHidden/>
          </w:rPr>
          <w:fldChar w:fldCharType="end"/>
        </w:r>
      </w:hyperlink>
    </w:p>
    <w:p w14:paraId="1B500018" w14:textId="77777777" w:rsidR="00B01674" w:rsidRDefault="00B01674">
      <w:pPr>
        <w:pStyle w:val="31"/>
        <w:rPr>
          <w:rFonts w:asciiTheme="minorHAnsi" w:eastAsiaTheme="minorEastAsia" w:hAnsiTheme="minorHAnsi" w:cstheme="minorBidi"/>
          <w:szCs w:val="22"/>
        </w:rPr>
      </w:pPr>
      <w:hyperlink w:anchor="_Toc6175807" w:history="1">
        <w:r w:rsidRPr="00591B24">
          <w:rPr>
            <w:rStyle w:val="aa"/>
          </w:rPr>
          <w:t>4.2.1</w:t>
        </w:r>
        <w:r>
          <w:rPr>
            <w:rFonts w:asciiTheme="minorHAnsi" w:eastAsiaTheme="minorEastAsia" w:hAnsiTheme="minorHAnsi" w:cstheme="minorBidi"/>
            <w:szCs w:val="22"/>
          </w:rPr>
          <w:tab/>
        </w:r>
        <w:r w:rsidRPr="00591B24">
          <w:rPr>
            <w:rStyle w:val="aa"/>
            <w:rFonts w:hint="eastAsia"/>
          </w:rPr>
          <w:t>新建</w:t>
        </w:r>
        <w:r w:rsidRPr="00591B24">
          <w:rPr>
            <w:rStyle w:val="aa"/>
          </w:rPr>
          <w:t>UART</w:t>
        </w:r>
        <w:r w:rsidRPr="00591B24">
          <w:rPr>
            <w:rStyle w:val="aa"/>
            <w:rFonts w:hint="eastAsia"/>
          </w:rPr>
          <w:t>工程</w:t>
        </w:r>
        <w:r>
          <w:rPr>
            <w:webHidden/>
          </w:rPr>
          <w:tab/>
        </w:r>
        <w:r>
          <w:rPr>
            <w:webHidden/>
          </w:rPr>
          <w:fldChar w:fldCharType="begin"/>
        </w:r>
        <w:r>
          <w:rPr>
            <w:webHidden/>
          </w:rPr>
          <w:instrText xml:space="preserve"> PAGEREF _Toc6175807 \h </w:instrText>
        </w:r>
        <w:r>
          <w:rPr>
            <w:webHidden/>
          </w:rPr>
        </w:r>
        <w:r>
          <w:rPr>
            <w:webHidden/>
          </w:rPr>
          <w:fldChar w:fldCharType="separate"/>
        </w:r>
        <w:r>
          <w:rPr>
            <w:webHidden/>
          </w:rPr>
          <w:t>48</w:t>
        </w:r>
        <w:r>
          <w:rPr>
            <w:webHidden/>
          </w:rPr>
          <w:fldChar w:fldCharType="end"/>
        </w:r>
      </w:hyperlink>
    </w:p>
    <w:p w14:paraId="672049B8" w14:textId="77777777" w:rsidR="00B01674" w:rsidRDefault="00B01674">
      <w:pPr>
        <w:pStyle w:val="31"/>
        <w:rPr>
          <w:rFonts w:asciiTheme="minorHAnsi" w:eastAsiaTheme="minorEastAsia" w:hAnsiTheme="minorHAnsi" w:cstheme="minorBidi"/>
          <w:szCs w:val="22"/>
        </w:rPr>
      </w:pPr>
      <w:hyperlink w:anchor="_Toc6175808" w:history="1">
        <w:r w:rsidRPr="00591B24">
          <w:rPr>
            <w:rStyle w:val="aa"/>
            <w:lang w:val="de-DE"/>
          </w:rPr>
          <w:t>4.2.2</w:t>
        </w:r>
        <w:r>
          <w:rPr>
            <w:rFonts w:asciiTheme="minorHAnsi" w:eastAsiaTheme="minorEastAsia" w:hAnsiTheme="minorHAnsi" w:cstheme="minorBidi"/>
            <w:szCs w:val="22"/>
          </w:rPr>
          <w:tab/>
        </w:r>
        <w:r w:rsidRPr="00591B24">
          <w:rPr>
            <w:rStyle w:val="aa"/>
            <w:lang w:val="de-DE"/>
          </w:rPr>
          <w:t>UART</w:t>
        </w:r>
        <w:r w:rsidRPr="00591B24">
          <w:rPr>
            <w:rStyle w:val="aa"/>
            <w:rFonts w:hint="eastAsia"/>
            <w:lang w:val="de-DE"/>
          </w:rPr>
          <w:t>介绍</w:t>
        </w:r>
        <w:r>
          <w:rPr>
            <w:webHidden/>
          </w:rPr>
          <w:tab/>
        </w:r>
        <w:r>
          <w:rPr>
            <w:webHidden/>
          </w:rPr>
          <w:fldChar w:fldCharType="begin"/>
        </w:r>
        <w:r>
          <w:rPr>
            <w:webHidden/>
          </w:rPr>
          <w:instrText xml:space="preserve"> PAGEREF _Toc6175808 \h </w:instrText>
        </w:r>
        <w:r>
          <w:rPr>
            <w:webHidden/>
          </w:rPr>
        </w:r>
        <w:r>
          <w:rPr>
            <w:webHidden/>
          </w:rPr>
          <w:fldChar w:fldCharType="separate"/>
        </w:r>
        <w:r>
          <w:rPr>
            <w:webHidden/>
          </w:rPr>
          <w:t>48</w:t>
        </w:r>
        <w:r>
          <w:rPr>
            <w:webHidden/>
          </w:rPr>
          <w:fldChar w:fldCharType="end"/>
        </w:r>
      </w:hyperlink>
    </w:p>
    <w:p w14:paraId="5CB9101A" w14:textId="77777777" w:rsidR="00B01674" w:rsidRDefault="00B01674">
      <w:pPr>
        <w:pStyle w:val="31"/>
        <w:rPr>
          <w:rFonts w:asciiTheme="minorHAnsi" w:eastAsiaTheme="minorEastAsia" w:hAnsiTheme="minorHAnsi" w:cstheme="minorBidi"/>
          <w:szCs w:val="22"/>
        </w:rPr>
      </w:pPr>
      <w:hyperlink w:anchor="_Toc6175809" w:history="1">
        <w:r w:rsidRPr="00591B24">
          <w:rPr>
            <w:rStyle w:val="aa"/>
            <w:lang w:val="de-DE"/>
          </w:rPr>
          <w:t>4.2.3</w:t>
        </w:r>
        <w:r>
          <w:rPr>
            <w:rFonts w:asciiTheme="minorHAnsi" w:eastAsiaTheme="minorEastAsia" w:hAnsiTheme="minorHAnsi" w:cstheme="minorBidi"/>
            <w:szCs w:val="22"/>
          </w:rPr>
          <w:tab/>
        </w:r>
        <w:r w:rsidRPr="00591B24">
          <w:rPr>
            <w:rStyle w:val="aa"/>
            <w:rFonts w:hint="eastAsia"/>
            <w:lang w:val="de-DE"/>
          </w:rPr>
          <w:t>编写</w:t>
        </w:r>
        <w:r w:rsidRPr="00591B24">
          <w:rPr>
            <w:rStyle w:val="aa"/>
            <w:lang w:val="de-DE"/>
          </w:rPr>
          <w:t>UART</w:t>
        </w:r>
        <w:r w:rsidRPr="00591B24">
          <w:rPr>
            <w:rStyle w:val="aa"/>
            <w:rFonts w:hint="eastAsia"/>
            <w:lang w:val="de-DE"/>
          </w:rPr>
          <w:t>应用程序</w:t>
        </w:r>
        <w:r>
          <w:rPr>
            <w:webHidden/>
          </w:rPr>
          <w:tab/>
        </w:r>
        <w:r>
          <w:rPr>
            <w:webHidden/>
          </w:rPr>
          <w:fldChar w:fldCharType="begin"/>
        </w:r>
        <w:r>
          <w:rPr>
            <w:webHidden/>
          </w:rPr>
          <w:instrText xml:space="preserve"> PAGEREF _Toc6175809 \h </w:instrText>
        </w:r>
        <w:r>
          <w:rPr>
            <w:webHidden/>
          </w:rPr>
        </w:r>
        <w:r>
          <w:rPr>
            <w:webHidden/>
          </w:rPr>
          <w:fldChar w:fldCharType="separate"/>
        </w:r>
        <w:r>
          <w:rPr>
            <w:webHidden/>
          </w:rPr>
          <w:t>49</w:t>
        </w:r>
        <w:r>
          <w:rPr>
            <w:webHidden/>
          </w:rPr>
          <w:fldChar w:fldCharType="end"/>
        </w:r>
      </w:hyperlink>
    </w:p>
    <w:p w14:paraId="42ABA3BD" w14:textId="77777777" w:rsidR="00B01674" w:rsidRDefault="00B01674">
      <w:pPr>
        <w:pStyle w:val="22"/>
        <w:rPr>
          <w:rFonts w:asciiTheme="minorHAnsi" w:eastAsiaTheme="minorEastAsia" w:hAnsiTheme="minorHAnsi" w:cstheme="minorBidi"/>
          <w:szCs w:val="22"/>
        </w:rPr>
      </w:pPr>
      <w:hyperlink w:anchor="_Toc6175810" w:history="1">
        <w:r w:rsidRPr="00591B24">
          <w:rPr>
            <w:rStyle w:val="aa"/>
            <w:lang w:val="de-DE"/>
          </w:rPr>
          <w:t>4.3</w:t>
        </w:r>
        <w:r>
          <w:rPr>
            <w:rFonts w:asciiTheme="minorHAnsi" w:eastAsiaTheme="minorEastAsia" w:hAnsiTheme="minorHAnsi" w:cstheme="minorBidi"/>
            <w:szCs w:val="22"/>
          </w:rPr>
          <w:tab/>
        </w:r>
        <w:r w:rsidRPr="00591B24">
          <w:rPr>
            <w:rStyle w:val="aa"/>
            <w:lang w:val="de-DE"/>
          </w:rPr>
          <w:t>I</w:t>
        </w:r>
        <w:r w:rsidRPr="00591B24">
          <w:rPr>
            <w:rStyle w:val="aa"/>
            <w:vertAlign w:val="superscript"/>
            <w:lang w:val="de-DE"/>
          </w:rPr>
          <w:t>2</w:t>
        </w:r>
        <w:r w:rsidRPr="00591B24">
          <w:rPr>
            <w:rStyle w:val="aa"/>
            <w:lang w:val="de-DE"/>
          </w:rPr>
          <w:t>C</w:t>
        </w:r>
        <w:r w:rsidRPr="00591B24">
          <w:rPr>
            <w:rStyle w:val="aa"/>
            <w:rFonts w:hint="eastAsia"/>
            <w:lang w:val="de-DE"/>
          </w:rPr>
          <w:t>外设应用详解</w:t>
        </w:r>
        <w:r>
          <w:rPr>
            <w:webHidden/>
          </w:rPr>
          <w:tab/>
        </w:r>
        <w:r>
          <w:rPr>
            <w:webHidden/>
          </w:rPr>
          <w:fldChar w:fldCharType="begin"/>
        </w:r>
        <w:r>
          <w:rPr>
            <w:webHidden/>
          </w:rPr>
          <w:instrText xml:space="preserve"> PAGEREF _Toc6175810 \h </w:instrText>
        </w:r>
        <w:r>
          <w:rPr>
            <w:webHidden/>
          </w:rPr>
        </w:r>
        <w:r>
          <w:rPr>
            <w:webHidden/>
          </w:rPr>
          <w:fldChar w:fldCharType="separate"/>
        </w:r>
        <w:r>
          <w:rPr>
            <w:webHidden/>
          </w:rPr>
          <w:t>53</w:t>
        </w:r>
        <w:r>
          <w:rPr>
            <w:webHidden/>
          </w:rPr>
          <w:fldChar w:fldCharType="end"/>
        </w:r>
      </w:hyperlink>
    </w:p>
    <w:p w14:paraId="4DB571E3" w14:textId="77777777" w:rsidR="00B01674" w:rsidRDefault="00B01674">
      <w:pPr>
        <w:pStyle w:val="31"/>
        <w:rPr>
          <w:rFonts w:asciiTheme="minorHAnsi" w:eastAsiaTheme="minorEastAsia" w:hAnsiTheme="minorHAnsi" w:cstheme="minorBidi"/>
          <w:szCs w:val="22"/>
        </w:rPr>
      </w:pPr>
      <w:hyperlink w:anchor="_Toc6175811" w:history="1">
        <w:r w:rsidRPr="00591B24">
          <w:rPr>
            <w:rStyle w:val="aa"/>
          </w:rPr>
          <w:t>4.3.1</w:t>
        </w:r>
        <w:r>
          <w:rPr>
            <w:rFonts w:asciiTheme="minorHAnsi" w:eastAsiaTheme="minorEastAsia" w:hAnsiTheme="minorHAnsi" w:cstheme="minorBidi"/>
            <w:szCs w:val="22"/>
          </w:rPr>
          <w:tab/>
        </w:r>
        <w:r w:rsidRPr="00591B24">
          <w:rPr>
            <w:rStyle w:val="aa"/>
            <w:lang w:val="de-DE"/>
          </w:rPr>
          <w:t>I</w:t>
        </w:r>
        <w:r w:rsidRPr="00591B24">
          <w:rPr>
            <w:rStyle w:val="aa"/>
            <w:vertAlign w:val="superscript"/>
            <w:lang w:val="de-DE"/>
          </w:rPr>
          <w:t>2</w:t>
        </w:r>
        <w:r w:rsidRPr="00591B24">
          <w:rPr>
            <w:rStyle w:val="aa"/>
            <w:lang w:val="de-DE"/>
          </w:rPr>
          <w:t>C</w:t>
        </w:r>
        <w:r w:rsidRPr="00591B24">
          <w:rPr>
            <w:rStyle w:val="aa"/>
            <w:rFonts w:hint="eastAsia"/>
            <w:lang w:val="de-DE"/>
          </w:rPr>
          <w:t>主机程序</w:t>
        </w:r>
        <w:r>
          <w:rPr>
            <w:webHidden/>
          </w:rPr>
          <w:tab/>
        </w:r>
        <w:r>
          <w:rPr>
            <w:webHidden/>
          </w:rPr>
          <w:fldChar w:fldCharType="begin"/>
        </w:r>
        <w:r>
          <w:rPr>
            <w:webHidden/>
          </w:rPr>
          <w:instrText xml:space="preserve"> PAGEREF _Toc6175811 \h </w:instrText>
        </w:r>
        <w:r>
          <w:rPr>
            <w:webHidden/>
          </w:rPr>
        </w:r>
        <w:r>
          <w:rPr>
            <w:webHidden/>
          </w:rPr>
          <w:fldChar w:fldCharType="separate"/>
        </w:r>
        <w:r>
          <w:rPr>
            <w:webHidden/>
          </w:rPr>
          <w:t>53</w:t>
        </w:r>
        <w:r>
          <w:rPr>
            <w:webHidden/>
          </w:rPr>
          <w:fldChar w:fldCharType="end"/>
        </w:r>
      </w:hyperlink>
    </w:p>
    <w:p w14:paraId="44DEDE57" w14:textId="77777777" w:rsidR="00B01674" w:rsidRDefault="00B01674">
      <w:pPr>
        <w:pStyle w:val="31"/>
        <w:rPr>
          <w:rFonts w:asciiTheme="minorHAnsi" w:eastAsiaTheme="minorEastAsia" w:hAnsiTheme="minorHAnsi" w:cstheme="minorBidi"/>
          <w:szCs w:val="22"/>
        </w:rPr>
      </w:pPr>
      <w:hyperlink w:anchor="_Toc6175812" w:history="1">
        <w:r w:rsidRPr="00591B24">
          <w:rPr>
            <w:rStyle w:val="aa"/>
            <w:lang w:val="de-DE"/>
          </w:rPr>
          <w:t>4.3.2</w:t>
        </w:r>
        <w:r>
          <w:rPr>
            <w:rFonts w:asciiTheme="minorHAnsi" w:eastAsiaTheme="minorEastAsia" w:hAnsiTheme="minorHAnsi" w:cstheme="minorBidi"/>
            <w:szCs w:val="22"/>
          </w:rPr>
          <w:tab/>
        </w:r>
        <w:r w:rsidRPr="00591B24">
          <w:rPr>
            <w:rStyle w:val="aa"/>
          </w:rPr>
          <w:t>I</w:t>
        </w:r>
        <w:r w:rsidRPr="00591B24">
          <w:rPr>
            <w:rStyle w:val="aa"/>
            <w:vertAlign w:val="superscript"/>
            <w:lang w:val="de-DE"/>
          </w:rPr>
          <w:t>2</w:t>
        </w:r>
        <w:r w:rsidRPr="00591B24">
          <w:rPr>
            <w:rStyle w:val="aa"/>
          </w:rPr>
          <w:t>C</w:t>
        </w:r>
        <w:r w:rsidRPr="00591B24">
          <w:rPr>
            <w:rStyle w:val="aa"/>
            <w:rFonts w:hint="eastAsia"/>
            <w:lang w:val="de-DE"/>
          </w:rPr>
          <w:t>从机程序</w:t>
        </w:r>
        <w:r>
          <w:rPr>
            <w:webHidden/>
          </w:rPr>
          <w:tab/>
        </w:r>
        <w:r>
          <w:rPr>
            <w:webHidden/>
          </w:rPr>
          <w:fldChar w:fldCharType="begin"/>
        </w:r>
        <w:r>
          <w:rPr>
            <w:webHidden/>
          </w:rPr>
          <w:instrText xml:space="preserve"> PAGEREF _Toc6175812 \h </w:instrText>
        </w:r>
        <w:r>
          <w:rPr>
            <w:webHidden/>
          </w:rPr>
        </w:r>
        <w:r>
          <w:rPr>
            <w:webHidden/>
          </w:rPr>
          <w:fldChar w:fldCharType="separate"/>
        </w:r>
        <w:r>
          <w:rPr>
            <w:webHidden/>
          </w:rPr>
          <w:t>55</w:t>
        </w:r>
        <w:r>
          <w:rPr>
            <w:webHidden/>
          </w:rPr>
          <w:fldChar w:fldCharType="end"/>
        </w:r>
      </w:hyperlink>
    </w:p>
    <w:p w14:paraId="35049762" w14:textId="77777777" w:rsidR="00B01674" w:rsidRDefault="00B01674">
      <w:pPr>
        <w:pStyle w:val="22"/>
        <w:rPr>
          <w:rFonts w:asciiTheme="minorHAnsi" w:eastAsiaTheme="minorEastAsia" w:hAnsiTheme="minorHAnsi" w:cstheme="minorBidi"/>
          <w:szCs w:val="22"/>
        </w:rPr>
      </w:pPr>
      <w:hyperlink w:anchor="_Toc6175813" w:history="1">
        <w:r w:rsidRPr="00591B24">
          <w:rPr>
            <w:rStyle w:val="aa"/>
            <w:lang w:val="de-DE"/>
          </w:rPr>
          <w:t>4.4</w:t>
        </w:r>
        <w:r>
          <w:rPr>
            <w:rFonts w:asciiTheme="minorHAnsi" w:eastAsiaTheme="minorEastAsia" w:hAnsiTheme="minorHAnsi" w:cstheme="minorBidi"/>
            <w:szCs w:val="22"/>
          </w:rPr>
          <w:tab/>
        </w:r>
        <w:r w:rsidRPr="00591B24">
          <w:rPr>
            <w:rStyle w:val="aa"/>
            <w:lang w:val="de-DE"/>
          </w:rPr>
          <w:t>SPI</w:t>
        </w:r>
        <w:r w:rsidRPr="00591B24">
          <w:rPr>
            <w:rStyle w:val="aa"/>
            <w:rFonts w:hint="eastAsia"/>
            <w:lang w:val="de-DE"/>
          </w:rPr>
          <w:t>外设应用详解</w:t>
        </w:r>
        <w:r>
          <w:rPr>
            <w:webHidden/>
          </w:rPr>
          <w:tab/>
        </w:r>
        <w:r>
          <w:rPr>
            <w:webHidden/>
          </w:rPr>
          <w:fldChar w:fldCharType="begin"/>
        </w:r>
        <w:r>
          <w:rPr>
            <w:webHidden/>
          </w:rPr>
          <w:instrText xml:space="preserve"> PAGEREF _Toc6175813 \h </w:instrText>
        </w:r>
        <w:r>
          <w:rPr>
            <w:webHidden/>
          </w:rPr>
        </w:r>
        <w:r>
          <w:rPr>
            <w:webHidden/>
          </w:rPr>
          <w:fldChar w:fldCharType="separate"/>
        </w:r>
        <w:r>
          <w:rPr>
            <w:webHidden/>
          </w:rPr>
          <w:t>58</w:t>
        </w:r>
        <w:r>
          <w:rPr>
            <w:webHidden/>
          </w:rPr>
          <w:fldChar w:fldCharType="end"/>
        </w:r>
      </w:hyperlink>
    </w:p>
    <w:p w14:paraId="0C305409" w14:textId="77777777" w:rsidR="00B01674" w:rsidRDefault="00B01674">
      <w:pPr>
        <w:pStyle w:val="31"/>
        <w:rPr>
          <w:rFonts w:asciiTheme="minorHAnsi" w:eastAsiaTheme="minorEastAsia" w:hAnsiTheme="minorHAnsi" w:cstheme="minorBidi"/>
          <w:szCs w:val="22"/>
        </w:rPr>
      </w:pPr>
      <w:hyperlink w:anchor="_Toc6175814" w:history="1">
        <w:r w:rsidRPr="00591B24">
          <w:rPr>
            <w:rStyle w:val="aa"/>
            <w:lang w:val="de-DE"/>
          </w:rPr>
          <w:t>4.4.1</w:t>
        </w:r>
        <w:r>
          <w:rPr>
            <w:rFonts w:asciiTheme="minorHAnsi" w:eastAsiaTheme="minorEastAsia" w:hAnsiTheme="minorHAnsi" w:cstheme="minorBidi"/>
            <w:szCs w:val="22"/>
          </w:rPr>
          <w:tab/>
        </w:r>
        <w:r w:rsidRPr="00591B24">
          <w:rPr>
            <w:rStyle w:val="aa"/>
            <w:rFonts w:hint="eastAsia"/>
            <w:lang w:val="de-DE"/>
          </w:rPr>
          <w:t>新建</w:t>
        </w:r>
        <w:r w:rsidRPr="00591B24">
          <w:rPr>
            <w:rStyle w:val="aa"/>
            <w:lang w:val="de-DE"/>
          </w:rPr>
          <w:t>SPI</w:t>
        </w:r>
        <w:r w:rsidRPr="00591B24">
          <w:rPr>
            <w:rStyle w:val="aa"/>
            <w:rFonts w:hint="eastAsia"/>
            <w:lang w:val="de-DE"/>
          </w:rPr>
          <w:t>工程</w:t>
        </w:r>
        <w:r>
          <w:rPr>
            <w:webHidden/>
          </w:rPr>
          <w:tab/>
        </w:r>
        <w:r>
          <w:rPr>
            <w:webHidden/>
          </w:rPr>
          <w:fldChar w:fldCharType="begin"/>
        </w:r>
        <w:r>
          <w:rPr>
            <w:webHidden/>
          </w:rPr>
          <w:instrText xml:space="preserve"> PAGEREF _Toc6175814 \h </w:instrText>
        </w:r>
        <w:r>
          <w:rPr>
            <w:webHidden/>
          </w:rPr>
        </w:r>
        <w:r>
          <w:rPr>
            <w:webHidden/>
          </w:rPr>
          <w:fldChar w:fldCharType="separate"/>
        </w:r>
        <w:r>
          <w:rPr>
            <w:webHidden/>
          </w:rPr>
          <w:t>58</w:t>
        </w:r>
        <w:r>
          <w:rPr>
            <w:webHidden/>
          </w:rPr>
          <w:fldChar w:fldCharType="end"/>
        </w:r>
      </w:hyperlink>
    </w:p>
    <w:p w14:paraId="3514910C" w14:textId="77777777" w:rsidR="00B01674" w:rsidRDefault="00B01674">
      <w:pPr>
        <w:pStyle w:val="31"/>
        <w:rPr>
          <w:rFonts w:asciiTheme="minorHAnsi" w:eastAsiaTheme="minorEastAsia" w:hAnsiTheme="minorHAnsi" w:cstheme="minorBidi"/>
          <w:szCs w:val="22"/>
        </w:rPr>
      </w:pPr>
      <w:hyperlink w:anchor="_Toc6175815" w:history="1">
        <w:r w:rsidRPr="00591B24">
          <w:rPr>
            <w:rStyle w:val="aa"/>
          </w:rPr>
          <w:t>4.4.2</w:t>
        </w:r>
        <w:r>
          <w:rPr>
            <w:rFonts w:asciiTheme="minorHAnsi" w:eastAsiaTheme="minorEastAsia" w:hAnsiTheme="minorHAnsi" w:cstheme="minorBidi"/>
            <w:szCs w:val="22"/>
          </w:rPr>
          <w:tab/>
        </w:r>
        <w:r w:rsidRPr="00591B24">
          <w:rPr>
            <w:rStyle w:val="aa"/>
          </w:rPr>
          <w:t>SPI</w:t>
        </w:r>
        <w:r w:rsidRPr="00591B24">
          <w:rPr>
            <w:rStyle w:val="aa"/>
            <w:rFonts w:hint="eastAsia"/>
          </w:rPr>
          <w:t>总线介绍</w:t>
        </w:r>
        <w:r>
          <w:rPr>
            <w:webHidden/>
          </w:rPr>
          <w:tab/>
        </w:r>
        <w:r>
          <w:rPr>
            <w:webHidden/>
          </w:rPr>
          <w:fldChar w:fldCharType="begin"/>
        </w:r>
        <w:r>
          <w:rPr>
            <w:webHidden/>
          </w:rPr>
          <w:instrText xml:space="preserve"> PAGEREF _Toc6175815 \h </w:instrText>
        </w:r>
        <w:r>
          <w:rPr>
            <w:webHidden/>
          </w:rPr>
        </w:r>
        <w:r>
          <w:rPr>
            <w:webHidden/>
          </w:rPr>
          <w:fldChar w:fldCharType="separate"/>
        </w:r>
        <w:r>
          <w:rPr>
            <w:webHidden/>
          </w:rPr>
          <w:t>58</w:t>
        </w:r>
        <w:r>
          <w:rPr>
            <w:webHidden/>
          </w:rPr>
          <w:fldChar w:fldCharType="end"/>
        </w:r>
      </w:hyperlink>
    </w:p>
    <w:p w14:paraId="710D408A" w14:textId="77777777" w:rsidR="00B01674" w:rsidRDefault="00B01674">
      <w:pPr>
        <w:pStyle w:val="31"/>
        <w:rPr>
          <w:rFonts w:asciiTheme="minorHAnsi" w:eastAsiaTheme="minorEastAsia" w:hAnsiTheme="minorHAnsi" w:cstheme="minorBidi"/>
          <w:szCs w:val="22"/>
        </w:rPr>
      </w:pPr>
      <w:hyperlink w:anchor="_Toc6175816" w:history="1">
        <w:r w:rsidRPr="00591B24">
          <w:rPr>
            <w:rStyle w:val="aa"/>
          </w:rPr>
          <w:t>4.4.3</w:t>
        </w:r>
        <w:r>
          <w:rPr>
            <w:rFonts w:asciiTheme="minorHAnsi" w:eastAsiaTheme="minorEastAsia" w:hAnsiTheme="minorHAnsi" w:cstheme="minorBidi"/>
            <w:szCs w:val="22"/>
          </w:rPr>
          <w:tab/>
        </w:r>
        <w:r w:rsidRPr="00591B24">
          <w:rPr>
            <w:rStyle w:val="aa"/>
          </w:rPr>
          <w:t>SPI</w:t>
        </w:r>
        <w:r w:rsidRPr="00591B24">
          <w:rPr>
            <w:rStyle w:val="aa"/>
            <w:rFonts w:hint="eastAsia"/>
          </w:rPr>
          <w:t>初始化</w:t>
        </w:r>
        <w:r>
          <w:rPr>
            <w:webHidden/>
          </w:rPr>
          <w:tab/>
        </w:r>
        <w:r>
          <w:rPr>
            <w:webHidden/>
          </w:rPr>
          <w:fldChar w:fldCharType="begin"/>
        </w:r>
        <w:r>
          <w:rPr>
            <w:webHidden/>
          </w:rPr>
          <w:instrText xml:space="preserve"> PAGEREF _Toc6175816 \h </w:instrText>
        </w:r>
        <w:r>
          <w:rPr>
            <w:webHidden/>
          </w:rPr>
        </w:r>
        <w:r>
          <w:rPr>
            <w:webHidden/>
          </w:rPr>
          <w:fldChar w:fldCharType="separate"/>
        </w:r>
        <w:r>
          <w:rPr>
            <w:webHidden/>
          </w:rPr>
          <w:t>59</w:t>
        </w:r>
        <w:r>
          <w:rPr>
            <w:webHidden/>
          </w:rPr>
          <w:fldChar w:fldCharType="end"/>
        </w:r>
      </w:hyperlink>
    </w:p>
    <w:p w14:paraId="2471DD67" w14:textId="77777777" w:rsidR="00B01674" w:rsidRDefault="00B01674">
      <w:pPr>
        <w:pStyle w:val="31"/>
        <w:rPr>
          <w:rFonts w:asciiTheme="minorHAnsi" w:eastAsiaTheme="minorEastAsia" w:hAnsiTheme="minorHAnsi" w:cstheme="minorBidi"/>
          <w:szCs w:val="22"/>
        </w:rPr>
      </w:pPr>
      <w:hyperlink w:anchor="_Toc6175817" w:history="1">
        <w:r w:rsidRPr="00591B24">
          <w:rPr>
            <w:rStyle w:val="aa"/>
          </w:rPr>
          <w:t>4.4.4</w:t>
        </w:r>
        <w:r>
          <w:rPr>
            <w:rFonts w:asciiTheme="minorHAnsi" w:eastAsiaTheme="minorEastAsia" w:hAnsiTheme="minorHAnsi" w:cstheme="minorBidi"/>
            <w:szCs w:val="22"/>
          </w:rPr>
          <w:tab/>
        </w:r>
        <w:r w:rsidRPr="00591B24">
          <w:rPr>
            <w:rStyle w:val="aa"/>
          </w:rPr>
          <w:t>SPI</w:t>
        </w:r>
        <w:r w:rsidRPr="00591B24">
          <w:rPr>
            <w:rStyle w:val="aa"/>
            <w:rFonts w:hint="eastAsia"/>
          </w:rPr>
          <w:t>接口函数</w:t>
        </w:r>
        <w:r>
          <w:rPr>
            <w:webHidden/>
          </w:rPr>
          <w:tab/>
        </w:r>
        <w:r>
          <w:rPr>
            <w:webHidden/>
          </w:rPr>
          <w:fldChar w:fldCharType="begin"/>
        </w:r>
        <w:r>
          <w:rPr>
            <w:webHidden/>
          </w:rPr>
          <w:instrText xml:space="preserve"> PAGEREF _Toc6175817 \h </w:instrText>
        </w:r>
        <w:r>
          <w:rPr>
            <w:webHidden/>
          </w:rPr>
        </w:r>
        <w:r>
          <w:rPr>
            <w:webHidden/>
          </w:rPr>
          <w:fldChar w:fldCharType="separate"/>
        </w:r>
        <w:r>
          <w:rPr>
            <w:webHidden/>
          </w:rPr>
          <w:t>59</w:t>
        </w:r>
        <w:r>
          <w:rPr>
            <w:webHidden/>
          </w:rPr>
          <w:fldChar w:fldCharType="end"/>
        </w:r>
      </w:hyperlink>
    </w:p>
    <w:p w14:paraId="3F478838" w14:textId="77777777" w:rsidR="00B01674" w:rsidRDefault="00B01674">
      <w:pPr>
        <w:pStyle w:val="31"/>
        <w:rPr>
          <w:rFonts w:asciiTheme="minorHAnsi" w:eastAsiaTheme="minorEastAsia" w:hAnsiTheme="minorHAnsi" w:cstheme="minorBidi"/>
          <w:szCs w:val="22"/>
        </w:rPr>
      </w:pPr>
      <w:hyperlink w:anchor="_Toc6175818" w:history="1">
        <w:r w:rsidRPr="00591B24">
          <w:rPr>
            <w:rStyle w:val="aa"/>
          </w:rPr>
          <w:t>4.4.5</w:t>
        </w:r>
        <w:r>
          <w:rPr>
            <w:rFonts w:asciiTheme="minorHAnsi" w:eastAsiaTheme="minorEastAsia" w:hAnsiTheme="minorHAnsi" w:cstheme="minorBidi"/>
            <w:szCs w:val="22"/>
          </w:rPr>
          <w:tab/>
        </w:r>
        <w:r w:rsidRPr="00591B24">
          <w:rPr>
            <w:rStyle w:val="aa"/>
          </w:rPr>
          <w:t>SPI</w:t>
        </w:r>
        <w:r w:rsidRPr="00591B24">
          <w:rPr>
            <w:rStyle w:val="aa"/>
            <w:rFonts w:hint="eastAsia"/>
          </w:rPr>
          <w:t>从机初始化</w:t>
        </w:r>
        <w:r>
          <w:rPr>
            <w:webHidden/>
          </w:rPr>
          <w:tab/>
        </w:r>
        <w:r>
          <w:rPr>
            <w:webHidden/>
          </w:rPr>
          <w:fldChar w:fldCharType="begin"/>
        </w:r>
        <w:r>
          <w:rPr>
            <w:webHidden/>
          </w:rPr>
          <w:instrText xml:space="preserve"> PAGEREF _Toc6175818 \h </w:instrText>
        </w:r>
        <w:r>
          <w:rPr>
            <w:webHidden/>
          </w:rPr>
        </w:r>
        <w:r>
          <w:rPr>
            <w:webHidden/>
          </w:rPr>
          <w:fldChar w:fldCharType="separate"/>
        </w:r>
        <w:r>
          <w:rPr>
            <w:webHidden/>
          </w:rPr>
          <w:t>60</w:t>
        </w:r>
        <w:r>
          <w:rPr>
            <w:webHidden/>
          </w:rPr>
          <w:fldChar w:fldCharType="end"/>
        </w:r>
      </w:hyperlink>
    </w:p>
    <w:p w14:paraId="364190FB" w14:textId="77777777" w:rsidR="00B01674" w:rsidRDefault="00B01674">
      <w:pPr>
        <w:pStyle w:val="31"/>
        <w:rPr>
          <w:rFonts w:asciiTheme="minorHAnsi" w:eastAsiaTheme="minorEastAsia" w:hAnsiTheme="minorHAnsi" w:cstheme="minorBidi"/>
          <w:szCs w:val="22"/>
        </w:rPr>
      </w:pPr>
      <w:hyperlink w:anchor="_Toc6175819" w:history="1">
        <w:r w:rsidRPr="00591B24">
          <w:rPr>
            <w:rStyle w:val="aa"/>
          </w:rPr>
          <w:t>4.4.6</w:t>
        </w:r>
        <w:r>
          <w:rPr>
            <w:rFonts w:asciiTheme="minorHAnsi" w:eastAsiaTheme="minorEastAsia" w:hAnsiTheme="minorHAnsi" w:cstheme="minorBidi"/>
            <w:szCs w:val="22"/>
          </w:rPr>
          <w:tab/>
        </w:r>
        <w:r w:rsidRPr="00591B24">
          <w:rPr>
            <w:rStyle w:val="aa"/>
          </w:rPr>
          <w:t>Flash</w:t>
        </w:r>
        <w:r w:rsidRPr="00591B24">
          <w:rPr>
            <w:rStyle w:val="aa"/>
            <w:rFonts w:hint="eastAsia"/>
          </w:rPr>
          <w:t>擦读写</w:t>
        </w:r>
        <w:r>
          <w:rPr>
            <w:webHidden/>
          </w:rPr>
          <w:tab/>
        </w:r>
        <w:r>
          <w:rPr>
            <w:webHidden/>
          </w:rPr>
          <w:fldChar w:fldCharType="begin"/>
        </w:r>
        <w:r>
          <w:rPr>
            <w:webHidden/>
          </w:rPr>
          <w:instrText xml:space="preserve"> PAGEREF _Toc6175819 \h </w:instrText>
        </w:r>
        <w:r>
          <w:rPr>
            <w:webHidden/>
          </w:rPr>
        </w:r>
        <w:r>
          <w:rPr>
            <w:webHidden/>
          </w:rPr>
          <w:fldChar w:fldCharType="separate"/>
        </w:r>
        <w:r>
          <w:rPr>
            <w:webHidden/>
          </w:rPr>
          <w:t>64</w:t>
        </w:r>
        <w:r>
          <w:rPr>
            <w:webHidden/>
          </w:rPr>
          <w:fldChar w:fldCharType="end"/>
        </w:r>
      </w:hyperlink>
    </w:p>
    <w:p w14:paraId="0C63AF59" w14:textId="77777777" w:rsidR="00B01674" w:rsidRDefault="00B01674">
      <w:pPr>
        <w:pStyle w:val="31"/>
        <w:rPr>
          <w:rFonts w:asciiTheme="minorHAnsi" w:eastAsiaTheme="minorEastAsia" w:hAnsiTheme="minorHAnsi" w:cstheme="minorBidi"/>
          <w:szCs w:val="22"/>
        </w:rPr>
      </w:pPr>
      <w:hyperlink w:anchor="_Toc6175820" w:history="1">
        <w:r w:rsidRPr="00591B24">
          <w:rPr>
            <w:rStyle w:val="aa"/>
            <w:lang w:val="de-DE"/>
          </w:rPr>
          <w:t>4.4.7</w:t>
        </w:r>
        <w:r>
          <w:rPr>
            <w:rFonts w:asciiTheme="minorHAnsi" w:eastAsiaTheme="minorEastAsia" w:hAnsiTheme="minorHAnsi" w:cstheme="minorBidi"/>
            <w:szCs w:val="22"/>
          </w:rPr>
          <w:tab/>
        </w:r>
        <w:r w:rsidRPr="00591B24">
          <w:rPr>
            <w:rStyle w:val="aa"/>
            <w:lang w:val="de-DE"/>
          </w:rPr>
          <w:t>SPI flash</w:t>
        </w:r>
        <w:r w:rsidRPr="00591B24">
          <w:rPr>
            <w:rStyle w:val="aa"/>
            <w:rFonts w:hint="eastAsia"/>
            <w:lang w:val="de-DE"/>
          </w:rPr>
          <w:t>读写范例</w:t>
        </w:r>
        <w:r>
          <w:rPr>
            <w:webHidden/>
          </w:rPr>
          <w:tab/>
        </w:r>
        <w:r>
          <w:rPr>
            <w:webHidden/>
          </w:rPr>
          <w:fldChar w:fldCharType="begin"/>
        </w:r>
        <w:r>
          <w:rPr>
            <w:webHidden/>
          </w:rPr>
          <w:instrText xml:space="preserve"> PAGEREF _Toc6175820 \h </w:instrText>
        </w:r>
        <w:r>
          <w:rPr>
            <w:webHidden/>
          </w:rPr>
        </w:r>
        <w:r>
          <w:rPr>
            <w:webHidden/>
          </w:rPr>
          <w:fldChar w:fldCharType="separate"/>
        </w:r>
        <w:r>
          <w:rPr>
            <w:webHidden/>
          </w:rPr>
          <w:t>66</w:t>
        </w:r>
        <w:r>
          <w:rPr>
            <w:webHidden/>
          </w:rPr>
          <w:fldChar w:fldCharType="end"/>
        </w:r>
      </w:hyperlink>
    </w:p>
    <w:p w14:paraId="674AABB7" w14:textId="77777777" w:rsidR="00B01674" w:rsidRDefault="00B01674">
      <w:pPr>
        <w:pStyle w:val="22"/>
        <w:rPr>
          <w:rFonts w:asciiTheme="minorHAnsi" w:eastAsiaTheme="minorEastAsia" w:hAnsiTheme="minorHAnsi" w:cstheme="minorBidi"/>
          <w:szCs w:val="22"/>
        </w:rPr>
      </w:pPr>
      <w:hyperlink w:anchor="_Toc6175821" w:history="1">
        <w:r w:rsidRPr="00591B24">
          <w:rPr>
            <w:rStyle w:val="aa"/>
            <w:lang w:val="de-DE"/>
          </w:rPr>
          <w:t>4.5</w:t>
        </w:r>
        <w:r>
          <w:rPr>
            <w:rFonts w:asciiTheme="minorHAnsi" w:eastAsiaTheme="minorEastAsia" w:hAnsiTheme="minorHAnsi" w:cstheme="minorBidi"/>
            <w:szCs w:val="22"/>
          </w:rPr>
          <w:tab/>
        </w:r>
        <w:r w:rsidRPr="00591B24">
          <w:rPr>
            <w:rStyle w:val="aa"/>
            <w:lang w:val="de-DE"/>
          </w:rPr>
          <w:t>ADC</w:t>
        </w:r>
        <w:r w:rsidRPr="00591B24">
          <w:rPr>
            <w:rStyle w:val="aa"/>
            <w:rFonts w:hint="eastAsia"/>
            <w:lang w:val="de-DE"/>
          </w:rPr>
          <w:t>外设应用详解</w:t>
        </w:r>
        <w:r>
          <w:rPr>
            <w:webHidden/>
          </w:rPr>
          <w:tab/>
        </w:r>
        <w:r>
          <w:rPr>
            <w:webHidden/>
          </w:rPr>
          <w:fldChar w:fldCharType="begin"/>
        </w:r>
        <w:r>
          <w:rPr>
            <w:webHidden/>
          </w:rPr>
          <w:instrText xml:space="preserve"> PAGEREF _Toc6175821 \h </w:instrText>
        </w:r>
        <w:r>
          <w:rPr>
            <w:webHidden/>
          </w:rPr>
        </w:r>
        <w:r>
          <w:rPr>
            <w:webHidden/>
          </w:rPr>
          <w:fldChar w:fldCharType="separate"/>
        </w:r>
        <w:r>
          <w:rPr>
            <w:webHidden/>
          </w:rPr>
          <w:t>67</w:t>
        </w:r>
        <w:r>
          <w:rPr>
            <w:webHidden/>
          </w:rPr>
          <w:fldChar w:fldCharType="end"/>
        </w:r>
      </w:hyperlink>
    </w:p>
    <w:p w14:paraId="36AA8923" w14:textId="77777777" w:rsidR="00B01674" w:rsidRDefault="00B01674">
      <w:pPr>
        <w:pStyle w:val="22"/>
        <w:rPr>
          <w:rFonts w:asciiTheme="minorHAnsi" w:eastAsiaTheme="minorEastAsia" w:hAnsiTheme="minorHAnsi" w:cstheme="minorBidi"/>
          <w:szCs w:val="22"/>
        </w:rPr>
      </w:pPr>
      <w:hyperlink w:anchor="_Toc6175822" w:history="1">
        <w:r w:rsidRPr="00591B24">
          <w:rPr>
            <w:rStyle w:val="aa"/>
            <w:lang w:val="de-DE"/>
          </w:rPr>
          <w:t>4.6</w:t>
        </w:r>
        <w:r>
          <w:rPr>
            <w:rFonts w:asciiTheme="minorHAnsi" w:eastAsiaTheme="minorEastAsia" w:hAnsiTheme="minorHAnsi" w:cstheme="minorBidi"/>
            <w:szCs w:val="22"/>
          </w:rPr>
          <w:tab/>
        </w:r>
        <w:r w:rsidRPr="00591B24">
          <w:rPr>
            <w:rStyle w:val="aa"/>
            <w:rFonts w:hint="eastAsia"/>
            <w:lang w:val="de-DE"/>
          </w:rPr>
          <w:t>定时器外设应用详解</w:t>
        </w:r>
        <w:r>
          <w:rPr>
            <w:webHidden/>
          </w:rPr>
          <w:tab/>
        </w:r>
        <w:r>
          <w:rPr>
            <w:webHidden/>
          </w:rPr>
          <w:fldChar w:fldCharType="begin"/>
        </w:r>
        <w:r>
          <w:rPr>
            <w:webHidden/>
          </w:rPr>
          <w:instrText xml:space="preserve"> PAGEREF _Toc6175822 \h </w:instrText>
        </w:r>
        <w:r>
          <w:rPr>
            <w:webHidden/>
          </w:rPr>
        </w:r>
        <w:r>
          <w:rPr>
            <w:webHidden/>
          </w:rPr>
          <w:fldChar w:fldCharType="separate"/>
        </w:r>
        <w:r>
          <w:rPr>
            <w:webHidden/>
          </w:rPr>
          <w:t>69</w:t>
        </w:r>
        <w:r>
          <w:rPr>
            <w:webHidden/>
          </w:rPr>
          <w:fldChar w:fldCharType="end"/>
        </w:r>
      </w:hyperlink>
    </w:p>
    <w:p w14:paraId="475BCEA5" w14:textId="77777777" w:rsidR="00B01674" w:rsidRDefault="00B01674">
      <w:pPr>
        <w:pStyle w:val="31"/>
        <w:rPr>
          <w:rFonts w:asciiTheme="minorHAnsi" w:eastAsiaTheme="minorEastAsia" w:hAnsiTheme="minorHAnsi" w:cstheme="minorBidi"/>
          <w:szCs w:val="22"/>
        </w:rPr>
      </w:pPr>
      <w:hyperlink w:anchor="_Toc6175823" w:history="1">
        <w:r w:rsidRPr="00591B24">
          <w:rPr>
            <w:rStyle w:val="aa"/>
            <w:lang w:val="de-DE"/>
          </w:rPr>
          <w:t>4.6.1</w:t>
        </w:r>
        <w:r>
          <w:rPr>
            <w:rFonts w:asciiTheme="minorHAnsi" w:eastAsiaTheme="minorEastAsia" w:hAnsiTheme="minorHAnsi" w:cstheme="minorBidi"/>
            <w:szCs w:val="22"/>
          </w:rPr>
          <w:tab/>
        </w:r>
        <w:r w:rsidRPr="00591B24">
          <w:rPr>
            <w:rStyle w:val="aa"/>
            <w:lang w:val="de-DE"/>
          </w:rPr>
          <w:t>Timer</w:t>
        </w:r>
        <w:r w:rsidRPr="00591B24">
          <w:rPr>
            <w:rStyle w:val="aa"/>
            <w:rFonts w:hint="eastAsia"/>
            <w:lang w:val="de-DE"/>
          </w:rPr>
          <w:t>外设应用详解</w:t>
        </w:r>
        <w:r>
          <w:rPr>
            <w:webHidden/>
          </w:rPr>
          <w:tab/>
        </w:r>
        <w:r>
          <w:rPr>
            <w:webHidden/>
          </w:rPr>
          <w:fldChar w:fldCharType="begin"/>
        </w:r>
        <w:r>
          <w:rPr>
            <w:webHidden/>
          </w:rPr>
          <w:instrText xml:space="preserve"> PAGEREF _Toc6175823 \h </w:instrText>
        </w:r>
        <w:r>
          <w:rPr>
            <w:webHidden/>
          </w:rPr>
        </w:r>
        <w:r>
          <w:rPr>
            <w:webHidden/>
          </w:rPr>
          <w:fldChar w:fldCharType="separate"/>
        </w:r>
        <w:r>
          <w:rPr>
            <w:webHidden/>
          </w:rPr>
          <w:t>69</w:t>
        </w:r>
        <w:r>
          <w:rPr>
            <w:webHidden/>
          </w:rPr>
          <w:fldChar w:fldCharType="end"/>
        </w:r>
      </w:hyperlink>
    </w:p>
    <w:p w14:paraId="28135BFF" w14:textId="77777777" w:rsidR="00B01674" w:rsidRDefault="00B01674">
      <w:pPr>
        <w:pStyle w:val="31"/>
        <w:rPr>
          <w:rFonts w:asciiTheme="minorHAnsi" w:eastAsiaTheme="minorEastAsia" w:hAnsiTheme="minorHAnsi" w:cstheme="minorBidi"/>
          <w:szCs w:val="22"/>
        </w:rPr>
      </w:pPr>
      <w:hyperlink w:anchor="_Toc6175824" w:history="1">
        <w:r w:rsidRPr="00591B24">
          <w:rPr>
            <w:rStyle w:val="aa"/>
            <w:lang w:val="de-DE"/>
          </w:rPr>
          <w:t>4.6.2</w:t>
        </w:r>
        <w:r>
          <w:rPr>
            <w:rFonts w:asciiTheme="minorHAnsi" w:eastAsiaTheme="minorEastAsia" w:hAnsiTheme="minorHAnsi" w:cstheme="minorBidi"/>
            <w:szCs w:val="22"/>
          </w:rPr>
          <w:tab/>
        </w:r>
        <w:r w:rsidRPr="00591B24">
          <w:rPr>
            <w:rStyle w:val="aa"/>
            <w:lang w:val="de-DE"/>
          </w:rPr>
          <w:t>PWM</w:t>
        </w:r>
        <w:r w:rsidRPr="00591B24">
          <w:rPr>
            <w:rStyle w:val="aa"/>
            <w:rFonts w:hint="eastAsia"/>
            <w:lang w:val="de-DE"/>
          </w:rPr>
          <w:t>外设应用详解</w:t>
        </w:r>
        <w:r>
          <w:rPr>
            <w:webHidden/>
          </w:rPr>
          <w:tab/>
        </w:r>
        <w:r>
          <w:rPr>
            <w:webHidden/>
          </w:rPr>
          <w:fldChar w:fldCharType="begin"/>
        </w:r>
        <w:r>
          <w:rPr>
            <w:webHidden/>
          </w:rPr>
          <w:instrText xml:space="preserve"> PAGEREF _Toc6175824 \h </w:instrText>
        </w:r>
        <w:r>
          <w:rPr>
            <w:webHidden/>
          </w:rPr>
        </w:r>
        <w:r>
          <w:rPr>
            <w:webHidden/>
          </w:rPr>
          <w:fldChar w:fldCharType="separate"/>
        </w:r>
        <w:r>
          <w:rPr>
            <w:webHidden/>
          </w:rPr>
          <w:t>72</w:t>
        </w:r>
        <w:r>
          <w:rPr>
            <w:webHidden/>
          </w:rPr>
          <w:fldChar w:fldCharType="end"/>
        </w:r>
      </w:hyperlink>
    </w:p>
    <w:p w14:paraId="09BD0721" w14:textId="77777777" w:rsidR="00B01674" w:rsidRDefault="00B01674">
      <w:pPr>
        <w:pStyle w:val="31"/>
        <w:rPr>
          <w:rFonts w:asciiTheme="minorHAnsi" w:eastAsiaTheme="minorEastAsia" w:hAnsiTheme="minorHAnsi" w:cstheme="minorBidi"/>
          <w:szCs w:val="22"/>
        </w:rPr>
      </w:pPr>
      <w:hyperlink w:anchor="_Toc6175825" w:history="1">
        <w:r w:rsidRPr="00591B24">
          <w:rPr>
            <w:rStyle w:val="aa"/>
            <w:lang w:val="de-DE"/>
          </w:rPr>
          <w:t>4.6.3</w:t>
        </w:r>
        <w:r>
          <w:rPr>
            <w:rFonts w:asciiTheme="minorHAnsi" w:eastAsiaTheme="minorEastAsia" w:hAnsiTheme="minorHAnsi" w:cstheme="minorBidi"/>
            <w:szCs w:val="22"/>
          </w:rPr>
          <w:tab/>
        </w:r>
        <w:r w:rsidRPr="00591B24">
          <w:rPr>
            <w:rStyle w:val="aa"/>
            <w:lang w:val="de-DE"/>
          </w:rPr>
          <w:t>CAP</w:t>
        </w:r>
        <w:r w:rsidRPr="00591B24">
          <w:rPr>
            <w:rStyle w:val="aa"/>
            <w:rFonts w:hint="eastAsia"/>
            <w:lang w:val="de-DE"/>
          </w:rPr>
          <w:t>外设详解</w:t>
        </w:r>
        <w:r>
          <w:rPr>
            <w:webHidden/>
          </w:rPr>
          <w:tab/>
        </w:r>
        <w:r>
          <w:rPr>
            <w:webHidden/>
          </w:rPr>
          <w:fldChar w:fldCharType="begin"/>
        </w:r>
        <w:r>
          <w:rPr>
            <w:webHidden/>
          </w:rPr>
          <w:instrText xml:space="preserve"> PAGEREF _Toc6175825 \h </w:instrText>
        </w:r>
        <w:r>
          <w:rPr>
            <w:webHidden/>
          </w:rPr>
        </w:r>
        <w:r>
          <w:rPr>
            <w:webHidden/>
          </w:rPr>
          <w:fldChar w:fldCharType="separate"/>
        </w:r>
        <w:r>
          <w:rPr>
            <w:webHidden/>
          </w:rPr>
          <w:t>74</w:t>
        </w:r>
        <w:r>
          <w:rPr>
            <w:webHidden/>
          </w:rPr>
          <w:fldChar w:fldCharType="end"/>
        </w:r>
      </w:hyperlink>
    </w:p>
    <w:p w14:paraId="33C72706" w14:textId="77777777" w:rsidR="00B01674" w:rsidRDefault="00B01674">
      <w:pPr>
        <w:pStyle w:val="15"/>
        <w:rPr>
          <w:rFonts w:asciiTheme="minorHAnsi" w:eastAsiaTheme="minorEastAsia" w:hAnsiTheme="minorHAnsi" w:cstheme="minorBidi"/>
          <w:noProof/>
          <w:sz w:val="21"/>
          <w:szCs w:val="22"/>
        </w:rPr>
      </w:pPr>
      <w:hyperlink w:anchor="_Toc6175826" w:history="1">
        <w:r w:rsidRPr="00591B24">
          <w:rPr>
            <w:rStyle w:val="aa"/>
            <w:rFonts w:hint="eastAsia"/>
            <w:noProof/>
            <w:lang w:val="de-DE"/>
          </w:rPr>
          <w:t>第</w:t>
        </w:r>
        <w:r w:rsidRPr="00591B24">
          <w:rPr>
            <w:rStyle w:val="aa"/>
            <w:rFonts w:hint="eastAsia"/>
            <w:noProof/>
            <w:lang w:val="de-DE"/>
          </w:rPr>
          <w:t>5</w:t>
        </w:r>
        <w:r w:rsidRPr="00591B24">
          <w:rPr>
            <w:rStyle w:val="aa"/>
            <w:rFonts w:hint="eastAsia"/>
            <w:noProof/>
            <w:lang w:val="de-DE"/>
          </w:rPr>
          <w:t>章</w:t>
        </w:r>
        <w:r w:rsidRPr="00591B24">
          <w:rPr>
            <w:rStyle w:val="aa"/>
            <w:noProof/>
            <w:lang w:val="de-DE"/>
          </w:rPr>
          <w:t xml:space="preserve"> AMetal</w:t>
        </w:r>
        <w:r w:rsidRPr="00591B24">
          <w:rPr>
            <w:rStyle w:val="aa"/>
            <w:rFonts w:hint="eastAsia"/>
            <w:noProof/>
            <w:lang w:val="de-DE"/>
          </w:rPr>
          <w:t>组件详解</w:t>
        </w:r>
        <w:r>
          <w:rPr>
            <w:noProof/>
            <w:webHidden/>
          </w:rPr>
          <w:tab/>
        </w:r>
        <w:r>
          <w:rPr>
            <w:noProof/>
            <w:webHidden/>
          </w:rPr>
          <w:fldChar w:fldCharType="begin"/>
        </w:r>
        <w:r>
          <w:rPr>
            <w:noProof/>
            <w:webHidden/>
          </w:rPr>
          <w:instrText xml:space="preserve"> PAGEREF _Toc6175826 \h </w:instrText>
        </w:r>
        <w:r>
          <w:rPr>
            <w:noProof/>
            <w:webHidden/>
          </w:rPr>
        </w:r>
        <w:r>
          <w:rPr>
            <w:noProof/>
            <w:webHidden/>
          </w:rPr>
          <w:fldChar w:fldCharType="separate"/>
        </w:r>
        <w:r>
          <w:rPr>
            <w:noProof/>
            <w:webHidden/>
          </w:rPr>
          <w:t>78</w:t>
        </w:r>
        <w:r>
          <w:rPr>
            <w:noProof/>
            <w:webHidden/>
          </w:rPr>
          <w:fldChar w:fldCharType="end"/>
        </w:r>
      </w:hyperlink>
    </w:p>
    <w:p w14:paraId="7A30E732" w14:textId="77777777" w:rsidR="00B01674" w:rsidRDefault="00B01674">
      <w:pPr>
        <w:pStyle w:val="22"/>
        <w:rPr>
          <w:rFonts w:asciiTheme="minorHAnsi" w:eastAsiaTheme="minorEastAsia" w:hAnsiTheme="minorHAnsi" w:cstheme="minorBidi"/>
          <w:szCs w:val="22"/>
        </w:rPr>
      </w:pPr>
      <w:hyperlink w:anchor="_Toc6175827" w:history="1">
        <w:r w:rsidRPr="00591B24">
          <w:rPr>
            <w:rStyle w:val="aa"/>
            <w:lang w:val="de-DE"/>
          </w:rPr>
          <w:t>5.1</w:t>
        </w:r>
        <w:r>
          <w:rPr>
            <w:rFonts w:asciiTheme="minorHAnsi" w:eastAsiaTheme="minorEastAsia" w:hAnsiTheme="minorHAnsi" w:cstheme="minorBidi"/>
            <w:szCs w:val="22"/>
          </w:rPr>
          <w:tab/>
        </w:r>
        <w:r w:rsidRPr="00591B24">
          <w:rPr>
            <w:rStyle w:val="aa"/>
            <w:rFonts w:hint="eastAsia"/>
            <w:lang w:val="de-DE"/>
          </w:rPr>
          <w:t>矩阵键盘组件</w:t>
        </w:r>
        <w:r>
          <w:rPr>
            <w:webHidden/>
          </w:rPr>
          <w:tab/>
        </w:r>
        <w:r>
          <w:rPr>
            <w:webHidden/>
          </w:rPr>
          <w:fldChar w:fldCharType="begin"/>
        </w:r>
        <w:r>
          <w:rPr>
            <w:webHidden/>
          </w:rPr>
          <w:instrText xml:space="preserve"> PAGEREF _Toc6175827 \h </w:instrText>
        </w:r>
        <w:r>
          <w:rPr>
            <w:webHidden/>
          </w:rPr>
        </w:r>
        <w:r>
          <w:rPr>
            <w:webHidden/>
          </w:rPr>
          <w:fldChar w:fldCharType="separate"/>
        </w:r>
        <w:r>
          <w:rPr>
            <w:webHidden/>
          </w:rPr>
          <w:t>78</w:t>
        </w:r>
        <w:r>
          <w:rPr>
            <w:webHidden/>
          </w:rPr>
          <w:fldChar w:fldCharType="end"/>
        </w:r>
      </w:hyperlink>
    </w:p>
    <w:p w14:paraId="41225716" w14:textId="77777777" w:rsidR="00B01674" w:rsidRDefault="00B01674">
      <w:pPr>
        <w:pStyle w:val="22"/>
        <w:rPr>
          <w:rFonts w:asciiTheme="minorHAnsi" w:eastAsiaTheme="minorEastAsia" w:hAnsiTheme="minorHAnsi" w:cstheme="minorBidi"/>
          <w:szCs w:val="22"/>
        </w:rPr>
      </w:pPr>
      <w:hyperlink w:anchor="_Toc6175828" w:history="1">
        <w:r w:rsidRPr="00591B24">
          <w:rPr>
            <w:rStyle w:val="aa"/>
            <w:lang w:val="de-DE"/>
          </w:rPr>
          <w:t>5.2</w:t>
        </w:r>
        <w:r>
          <w:rPr>
            <w:rFonts w:asciiTheme="minorHAnsi" w:eastAsiaTheme="minorEastAsia" w:hAnsiTheme="minorHAnsi" w:cstheme="minorBidi"/>
            <w:szCs w:val="22"/>
          </w:rPr>
          <w:tab/>
        </w:r>
        <w:r w:rsidRPr="00591B24">
          <w:rPr>
            <w:rStyle w:val="aa"/>
            <w:lang w:val="de-DE"/>
          </w:rPr>
          <w:t>UART</w:t>
        </w:r>
        <w:r w:rsidRPr="00591B24">
          <w:rPr>
            <w:rStyle w:val="aa"/>
            <w:rFonts w:hint="eastAsia"/>
            <w:lang w:val="de-DE"/>
          </w:rPr>
          <w:t>缓冲接口</w:t>
        </w:r>
        <w:r>
          <w:rPr>
            <w:webHidden/>
          </w:rPr>
          <w:tab/>
        </w:r>
        <w:r>
          <w:rPr>
            <w:webHidden/>
          </w:rPr>
          <w:fldChar w:fldCharType="begin"/>
        </w:r>
        <w:r>
          <w:rPr>
            <w:webHidden/>
          </w:rPr>
          <w:instrText xml:space="preserve"> PAGEREF _Toc6175828 \h </w:instrText>
        </w:r>
        <w:r>
          <w:rPr>
            <w:webHidden/>
          </w:rPr>
        </w:r>
        <w:r>
          <w:rPr>
            <w:webHidden/>
          </w:rPr>
          <w:fldChar w:fldCharType="separate"/>
        </w:r>
        <w:r>
          <w:rPr>
            <w:webHidden/>
          </w:rPr>
          <w:t>80</w:t>
        </w:r>
        <w:r>
          <w:rPr>
            <w:webHidden/>
          </w:rPr>
          <w:fldChar w:fldCharType="end"/>
        </w:r>
      </w:hyperlink>
    </w:p>
    <w:p w14:paraId="5D73AC73" w14:textId="77777777" w:rsidR="00B01674" w:rsidRDefault="00B01674">
      <w:pPr>
        <w:pStyle w:val="22"/>
        <w:rPr>
          <w:rFonts w:asciiTheme="minorHAnsi" w:eastAsiaTheme="minorEastAsia" w:hAnsiTheme="minorHAnsi" w:cstheme="minorBidi"/>
          <w:szCs w:val="22"/>
        </w:rPr>
      </w:pPr>
      <w:hyperlink w:anchor="_Toc6175829" w:history="1">
        <w:r w:rsidRPr="00591B24">
          <w:rPr>
            <w:rStyle w:val="aa"/>
            <w:lang w:val="de-DE"/>
          </w:rPr>
          <w:t>5.3</w:t>
        </w:r>
        <w:r>
          <w:rPr>
            <w:rFonts w:asciiTheme="minorHAnsi" w:eastAsiaTheme="minorEastAsia" w:hAnsiTheme="minorHAnsi" w:cstheme="minorBidi"/>
            <w:szCs w:val="22"/>
          </w:rPr>
          <w:tab/>
        </w:r>
        <w:r w:rsidRPr="00591B24">
          <w:rPr>
            <w:rStyle w:val="aa"/>
            <w:lang w:val="de-DE"/>
          </w:rPr>
          <w:t>E</w:t>
        </w:r>
        <w:r w:rsidRPr="00591B24">
          <w:rPr>
            <w:rStyle w:val="aa"/>
            <w:vertAlign w:val="superscript"/>
            <w:lang w:val="de-DE"/>
          </w:rPr>
          <w:t>2</w:t>
        </w:r>
        <w:r w:rsidRPr="00591B24">
          <w:rPr>
            <w:rStyle w:val="aa"/>
            <w:lang w:val="de-DE"/>
          </w:rPr>
          <w:t>PROM</w:t>
        </w:r>
        <w:r w:rsidRPr="00591B24">
          <w:rPr>
            <w:rStyle w:val="aa"/>
            <w:rFonts w:hint="eastAsia"/>
          </w:rPr>
          <w:t>组件</w:t>
        </w:r>
        <w:r>
          <w:rPr>
            <w:webHidden/>
          </w:rPr>
          <w:tab/>
        </w:r>
        <w:r>
          <w:rPr>
            <w:webHidden/>
          </w:rPr>
          <w:fldChar w:fldCharType="begin"/>
        </w:r>
        <w:r>
          <w:rPr>
            <w:webHidden/>
          </w:rPr>
          <w:instrText xml:space="preserve"> PAGEREF _Toc6175829 \h </w:instrText>
        </w:r>
        <w:r>
          <w:rPr>
            <w:webHidden/>
          </w:rPr>
        </w:r>
        <w:r>
          <w:rPr>
            <w:webHidden/>
          </w:rPr>
          <w:fldChar w:fldCharType="separate"/>
        </w:r>
        <w:r>
          <w:rPr>
            <w:webHidden/>
          </w:rPr>
          <w:t>83</w:t>
        </w:r>
        <w:r>
          <w:rPr>
            <w:webHidden/>
          </w:rPr>
          <w:fldChar w:fldCharType="end"/>
        </w:r>
      </w:hyperlink>
    </w:p>
    <w:p w14:paraId="39ABA03A" w14:textId="77777777" w:rsidR="00B01674" w:rsidRDefault="00B01674">
      <w:pPr>
        <w:pStyle w:val="31"/>
        <w:rPr>
          <w:rFonts w:asciiTheme="minorHAnsi" w:eastAsiaTheme="minorEastAsia" w:hAnsiTheme="minorHAnsi" w:cstheme="minorBidi"/>
          <w:szCs w:val="22"/>
        </w:rPr>
      </w:pPr>
      <w:hyperlink w:anchor="_Toc6175830" w:history="1">
        <w:r w:rsidRPr="00591B24">
          <w:rPr>
            <w:rStyle w:val="aa"/>
            <w:lang w:val="de-DE"/>
          </w:rPr>
          <w:t>5.3.1</w:t>
        </w:r>
        <w:r>
          <w:rPr>
            <w:rFonts w:asciiTheme="minorHAnsi" w:eastAsiaTheme="minorEastAsia" w:hAnsiTheme="minorHAnsi" w:cstheme="minorBidi"/>
            <w:szCs w:val="22"/>
          </w:rPr>
          <w:tab/>
        </w:r>
        <w:r w:rsidRPr="00591B24">
          <w:rPr>
            <w:rStyle w:val="aa"/>
            <w:rFonts w:hint="eastAsia"/>
            <w:lang w:val="de-DE"/>
          </w:rPr>
          <w:t>器件介绍</w:t>
        </w:r>
        <w:r>
          <w:rPr>
            <w:webHidden/>
          </w:rPr>
          <w:tab/>
        </w:r>
        <w:r>
          <w:rPr>
            <w:webHidden/>
          </w:rPr>
          <w:fldChar w:fldCharType="begin"/>
        </w:r>
        <w:r>
          <w:rPr>
            <w:webHidden/>
          </w:rPr>
          <w:instrText xml:space="preserve"> PAGEREF _Toc6175830 \h </w:instrText>
        </w:r>
        <w:r>
          <w:rPr>
            <w:webHidden/>
          </w:rPr>
        </w:r>
        <w:r>
          <w:rPr>
            <w:webHidden/>
          </w:rPr>
          <w:fldChar w:fldCharType="separate"/>
        </w:r>
        <w:r>
          <w:rPr>
            <w:webHidden/>
          </w:rPr>
          <w:t>83</w:t>
        </w:r>
        <w:r>
          <w:rPr>
            <w:webHidden/>
          </w:rPr>
          <w:fldChar w:fldCharType="end"/>
        </w:r>
      </w:hyperlink>
    </w:p>
    <w:p w14:paraId="082EB2DB" w14:textId="77777777" w:rsidR="00B01674" w:rsidRDefault="00B01674">
      <w:pPr>
        <w:pStyle w:val="31"/>
        <w:rPr>
          <w:rFonts w:asciiTheme="minorHAnsi" w:eastAsiaTheme="minorEastAsia" w:hAnsiTheme="minorHAnsi" w:cstheme="minorBidi"/>
          <w:szCs w:val="22"/>
        </w:rPr>
      </w:pPr>
      <w:hyperlink w:anchor="_Toc6175831" w:history="1">
        <w:r w:rsidRPr="00591B24">
          <w:rPr>
            <w:rStyle w:val="aa"/>
            <w:lang w:val="de-DE"/>
          </w:rPr>
          <w:t>5.3.2</w:t>
        </w:r>
        <w:r>
          <w:rPr>
            <w:rFonts w:asciiTheme="minorHAnsi" w:eastAsiaTheme="minorEastAsia" w:hAnsiTheme="minorHAnsi" w:cstheme="minorBidi"/>
            <w:szCs w:val="22"/>
          </w:rPr>
          <w:tab/>
        </w:r>
        <w:r w:rsidRPr="00591B24">
          <w:rPr>
            <w:rStyle w:val="aa"/>
            <w:rFonts w:hint="eastAsia"/>
            <w:lang w:val="de-DE"/>
          </w:rPr>
          <w:t>初始化</w:t>
        </w:r>
        <w:r>
          <w:rPr>
            <w:webHidden/>
          </w:rPr>
          <w:tab/>
        </w:r>
        <w:r>
          <w:rPr>
            <w:webHidden/>
          </w:rPr>
          <w:fldChar w:fldCharType="begin"/>
        </w:r>
        <w:r>
          <w:rPr>
            <w:webHidden/>
          </w:rPr>
          <w:instrText xml:space="preserve"> PAGEREF _Toc6175831 \h </w:instrText>
        </w:r>
        <w:r>
          <w:rPr>
            <w:webHidden/>
          </w:rPr>
        </w:r>
        <w:r>
          <w:rPr>
            <w:webHidden/>
          </w:rPr>
          <w:fldChar w:fldCharType="separate"/>
        </w:r>
        <w:r>
          <w:rPr>
            <w:webHidden/>
          </w:rPr>
          <w:t>84</w:t>
        </w:r>
        <w:r>
          <w:rPr>
            <w:webHidden/>
          </w:rPr>
          <w:fldChar w:fldCharType="end"/>
        </w:r>
      </w:hyperlink>
    </w:p>
    <w:p w14:paraId="0290309D" w14:textId="77777777" w:rsidR="00B01674" w:rsidRDefault="00B01674">
      <w:pPr>
        <w:pStyle w:val="31"/>
        <w:rPr>
          <w:rFonts w:asciiTheme="minorHAnsi" w:eastAsiaTheme="minorEastAsia" w:hAnsiTheme="minorHAnsi" w:cstheme="minorBidi"/>
          <w:szCs w:val="22"/>
        </w:rPr>
      </w:pPr>
      <w:hyperlink w:anchor="_Toc6175832" w:history="1">
        <w:r w:rsidRPr="00591B24">
          <w:rPr>
            <w:rStyle w:val="aa"/>
            <w:lang w:val="de-DE"/>
          </w:rPr>
          <w:t>5.3.3</w:t>
        </w:r>
        <w:r>
          <w:rPr>
            <w:rFonts w:asciiTheme="minorHAnsi" w:eastAsiaTheme="minorEastAsia" w:hAnsiTheme="minorHAnsi" w:cstheme="minorBidi"/>
            <w:szCs w:val="22"/>
          </w:rPr>
          <w:tab/>
        </w:r>
        <w:r w:rsidRPr="00591B24">
          <w:rPr>
            <w:rStyle w:val="aa"/>
            <w:rFonts w:hint="eastAsia"/>
            <w:lang w:val="de-DE"/>
          </w:rPr>
          <w:t>读写函数</w:t>
        </w:r>
        <w:r>
          <w:rPr>
            <w:webHidden/>
          </w:rPr>
          <w:tab/>
        </w:r>
        <w:r>
          <w:rPr>
            <w:webHidden/>
          </w:rPr>
          <w:fldChar w:fldCharType="begin"/>
        </w:r>
        <w:r>
          <w:rPr>
            <w:webHidden/>
          </w:rPr>
          <w:instrText xml:space="preserve"> PAGEREF _Toc6175832 \h </w:instrText>
        </w:r>
        <w:r>
          <w:rPr>
            <w:webHidden/>
          </w:rPr>
        </w:r>
        <w:r>
          <w:rPr>
            <w:webHidden/>
          </w:rPr>
          <w:fldChar w:fldCharType="separate"/>
        </w:r>
        <w:r>
          <w:rPr>
            <w:webHidden/>
          </w:rPr>
          <w:t>85</w:t>
        </w:r>
        <w:r>
          <w:rPr>
            <w:webHidden/>
          </w:rPr>
          <w:fldChar w:fldCharType="end"/>
        </w:r>
      </w:hyperlink>
    </w:p>
    <w:p w14:paraId="70A59B39" w14:textId="77777777" w:rsidR="00B01674" w:rsidRDefault="00B01674">
      <w:pPr>
        <w:pStyle w:val="31"/>
        <w:rPr>
          <w:rFonts w:asciiTheme="minorHAnsi" w:eastAsiaTheme="minorEastAsia" w:hAnsiTheme="minorHAnsi" w:cstheme="minorBidi"/>
          <w:szCs w:val="22"/>
        </w:rPr>
      </w:pPr>
      <w:hyperlink w:anchor="_Toc6175833" w:history="1">
        <w:r w:rsidRPr="00591B24">
          <w:rPr>
            <w:rStyle w:val="aa"/>
            <w:lang w:val="de-DE"/>
          </w:rPr>
          <w:t>5.3.4</w:t>
        </w:r>
        <w:r>
          <w:rPr>
            <w:rFonts w:asciiTheme="minorHAnsi" w:eastAsiaTheme="minorEastAsia" w:hAnsiTheme="minorHAnsi" w:cstheme="minorBidi"/>
            <w:szCs w:val="22"/>
          </w:rPr>
          <w:tab/>
        </w:r>
        <w:r w:rsidRPr="00591B24">
          <w:rPr>
            <w:rStyle w:val="aa"/>
            <w:lang w:val="de-DE"/>
          </w:rPr>
          <w:t>NVRAM</w:t>
        </w:r>
        <w:r w:rsidRPr="00591B24">
          <w:rPr>
            <w:rStyle w:val="aa"/>
            <w:rFonts w:hint="eastAsia"/>
            <w:lang w:val="de-DE"/>
          </w:rPr>
          <w:t>通用接口函数</w:t>
        </w:r>
        <w:r>
          <w:rPr>
            <w:webHidden/>
          </w:rPr>
          <w:tab/>
        </w:r>
        <w:r>
          <w:rPr>
            <w:webHidden/>
          </w:rPr>
          <w:fldChar w:fldCharType="begin"/>
        </w:r>
        <w:r>
          <w:rPr>
            <w:webHidden/>
          </w:rPr>
          <w:instrText xml:space="preserve"> PAGEREF _Toc6175833 \h </w:instrText>
        </w:r>
        <w:r>
          <w:rPr>
            <w:webHidden/>
          </w:rPr>
        </w:r>
        <w:r>
          <w:rPr>
            <w:webHidden/>
          </w:rPr>
          <w:fldChar w:fldCharType="separate"/>
        </w:r>
        <w:r>
          <w:rPr>
            <w:webHidden/>
          </w:rPr>
          <w:t>87</w:t>
        </w:r>
        <w:r>
          <w:rPr>
            <w:webHidden/>
          </w:rPr>
          <w:fldChar w:fldCharType="end"/>
        </w:r>
      </w:hyperlink>
    </w:p>
    <w:p w14:paraId="1C40CFA6" w14:textId="77777777" w:rsidR="00B01674" w:rsidRDefault="00B01674">
      <w:pPr>
        <w:pStyle w:val="22"/>
        <w:rPr>
          <w:rFonts w:asciiTheme="minorHAnsi" w:eastAsiaTheme="minorEastAsia" w:hAnsiTheme="minorHAnsi" w:cstheme="minorBidi"/>
          <w:szCs w:val="22"/>
        </w:rPr>
      </w:pPr>
      <w:hyperlink w:anchor="_Toc6175834" w:history="1">
        <w:r w:rsidRPr="00591B24">
          <w:rPr>
            <w:rStyle w:val="aa"/>
            <w:lang w:val="de-DE"/>
          </w:rPr>
          <w:t>5.4</w:t>
        </w:r>
        <w:r>
          <w:rPr>
            <w:rFonts w:asciiTheme="minorHAnsi" w:eastAsiaTheme="minorEastAsia" w:hAnsiTheme="minorHAnsi" w:cstheme="minorBidi"/>
            <w:szCs w:val="22"/>
          </w:rPr>
          <w:tab/>
        </w:r>
        <w:r w:rsidRPr="00591B24">
          <w:rPr>
            <w:rStyle w:val="aa"/>
            <w:lang w:val="de-DE"/>
          </w:rPr>
          <w:t xml:space="preserve">SPI </w:t>
        </w:r>
        <w:r w:rsidRPr="00591B24">
          <w:rPr>
            <w:rStyle w:val="aa"/>
          </w:rPr>
          <w:t>Flash</w:t>
        </w:r>
        <w:r w:rsidRPr="00591B24">
          <w:rPr>
            <w:rStyle w:val="aa"/>
            <w:rFonts w:hint="eastAsia"/>
          </w:rPr>
          <w:t>组件</w:t>
        </w:r>
        <w:r>
          <w:rPr>
            <w:webHidden/>
          </w:rPr>
          <w:tab/>
        </w:r>
        <w:r>
          <w:rPr>
            <w:webHidden/>
          </w:rPr>
          <w:fldChar w:fldCharType="begin"/>
        </w:r>
        <w:r>
          <w:rPr>
            <w:webHidden/>
          </w:rPr>
          <w:instrText xml:space="preserve"> PAGEREF _Toc6175834 \h </w:instrText>
        </w:r>
        <w:r>
          <w:rPr>
            <w:webHidden/>
          </w:rPr>
        </w:r>
        <w:r>
          <w:rPr>
            <w:webHidden/>
          </w:rPr>
          <w:fldChar w:fldCharType="separate"/>
        </w:r>
        <w:r>
          <w:rPr>
            <w:webHidden/>
          </w:rPr>
          <w:t>93</w:t>
        </w:r>
        <w:r>
          <w:rPr>
            <w:webHidden/>
          </w:rPr>
          <w:fldChar w:fldCharType="end"/>
        </w:r>
      </w:hyperlink>
    </w:p>
    <w:p w14:paraId="7D6ADA1C" w14:textId="77777777" w:rsidR="00B01674" w:rsidRDefault="00B01674">
      <w:pPr>
        <w:pStyle w:val="31"/>
        <w:rPr>
          <w:rFonts w:asciiTheme="minorHAnsi" w:eastAsiaTheme="minorEastAsia" w:hAnsiTheme="minorHAnsi" w:cstheme="minorBidi"/>
          <w:szCs w:val="22"/>
        </w:rPr>
      </w:pPr>
      <w:hyperlink w:anchor="_Toc6175835" w:history="1">
        <w:r w:rsidRPr="00591B24">
          <w:rPr>
            <w:rStyle w:val="aa"/>
            <w:lang w:val="de-DE"/>
          </w:rPr>
          <w:t>5.4.1</w:t>
        </w:r>
        <w:r>
          <w:rPr>
            <w:rFonts w:asciiTheme="minorHAnsi" w:eastAsiaTheme="minorEastAsia" w:hAnsiTheme="minorHAnsi" w:cstheme="minorBidi"/>
            <w:szCs w:val="22"/>
          </w:rPr>
          <w:tab/>
        </w:r>
        <w:r w:rsidRPr="00591B24">
          <w:rPr>
            <w:rStyle w:val="aa"/>
            <w:rFonts w:hint="eastAsia"/>
            <w:lang w:val="de-DE"/>
          </w:rPr>
          <w:t>基本功能</w:t>
        </w:r>
        <w:r>
          <w:rPr>
            <w:webHidden/>
          </w:rPr>
          <w:tab/>
        </w:r>
        <w:r>
          <w:rPr>
            <w:webHidden/>
          </w:rPr>
          <w:fldChar w:fldCharType="begin"/>
        </w:r>
        <w:r>
          <w:rPr>
            <w:webHidden/>
          </w:rPr>
          <w:instrText xml:space="preserve"> PAGEREF _Toc6175835 \h </w:instrText>
        </w:r>
        <w:r>
          <w:rPr>
            <w:webHidden/>
          </w:rPr>
        </w:r>
        <w:r>
          <w:rPr>
            <w:webHidden/>
          </w:rPr>
          <w:fldChar w:fldCharType="separate"/>
        </w:r>
        <w:r>
          <w:rPr>
            <w:webHidden/>
          </w:rPr>
          <w:t>93</w:t>
        </w:r>
        <w:r>
          <w:rPr>
            <w:webHidden/>
          </w:rPr>
          <w:fldChar w:fldCharType="end"/>
        </w:r>
      </w:hyperlink>
    </w:p>
    <w:p w14:paraId="073E56F7" w14:textId="77777777" w:rsidR="00B01674" w:rsidRDefault="00B01674">
      <w:pPr>
        <w:pStyle w:val="31"/>
        <w:rPr>
          <w:rFonts w:asciiTheme="minorHAnsi" w:eastAsiaTheme="minorEastAsia" w:hAnsiTheme="minorHAnsi" w:cstheme="minorBidi"/>
          <w:szCs w:val="22"/>
        </w:rPr>
      </w:pPr>
      <w:hyperlink w:anchor="_Toc6175836" w:history="1">
        <w:r w:rsidRPr="00591B24">
          <w:rPr>
            <w:rStyle w:val="aa"/>
          </w:rPr>
          <w:t>5.4.2</w:t>
        </w:r>
        <w:r>
          <w:rPr>
            <w:rFonts w:asciiTheme="minorHAnsi" w:eastAsiaTheme="minorEastAsia" w:hAnsiTheme="minorHAnsi" w:cstheme="minorBidi"/>
            <w:szCs w:val="22"/>
          </w:rPr>
          <w:tab/>
        </w:r>
        <w:r w:rsidRPr="00591B24">
          <w:rPr>
            <w:rStyle w:val="aa"/>
            <w:rFonts w:hint="eastAsia"/>
          </w:rPr>
          <w:t>初始化</w:t>
        </w:r>
        <w:r>
          <w:rPr>
            <w:webHidden/>
          </w:rPr>
          <w:tab/>
        </w:r>
        <w:r>
          <w:rPr>
            <w:webHidden/>
          </w:rPr>
          <w:fldChar w:fldCharType="begin"/>
        </w:r>
        <w:r>
          <w:rPr>
            <w:webHidden/>
          </w:rPr>
          <w:instrText xml:space="preserve"> PAGEREF _Toc6175836 \h </w:instrText>
        </w:r>
        <w:r>
          <w:rPr>
            <w:webHidden/>
          </w:rPr>
        </w:r>
        <w:r>
          <w:rPr>
            <w:webHidden/>
          </w:rPr>
          <w:fldChar w:fldCharType="separate"/>
        </w:r>
        <w:r>
          <w:rPr>
            <w:webHidden/>
          </w:rPr>
          <w:t>93</w:t>
        </w:r>
        <w:r>
          <w:rPr>
            <w:webHidden/>
          </w:rPr>
          <w:fldChar w:fldCharType="end"/>
        </w:r>
      </w:hyperlink>
    </w:p>
    <w:p w14:paraId="7D9AFFB1" w14:textId="77777777" w:rsidR="00B01674" w:rsidRDefault="00B01674">
      <w:pPr>
        <w:pStyle w:val="31"/>
        <w:rPr>
          <w:rFonts w:asciiTheme="minorHAnsi" w:eastAsiaTheme="minorEastAsia" w:hAnsiTheme="minorHAnsi" w:cstheme="minorBidi"/>
          <w:szCs w:val="22"/>
        </w:rPr>
      </w:pPr>
      <w:hyperlink w:anchor="_Toc6175837" w:history="1">
        <w:r w:rsidRPr="00591B24">
          <w:rPr>
            <w:rStyle w:val="aa"/>
          </w:rPr>
          <w:t>5.4.3</w:t>
        </w:r>
        <w:r>
          <w:rPr>
            <w:rFonts w:asciiTheme="minorHAnsi" w:eastAsiaTheme="minorEastAsia" w:hAnsiTheme="minorHAnsi" w:cstheme="minorBidi"/>
            <w:szCs w:val="22"/>
          </w:rPr>
          <w:tab/>
        </w:r>
        <w:r w:rsidRPr="00591B24">
          <w:rPr>
            <w:rStyle w:val="aa"/>
            <w:rFonts w:hint="eastAsia"/>
          </w:rPr>
          <w:t>接口函数</w:t>
        </w:r>
        <w:r>
          <w:rPr>
            <w:webHidden/>
          </w:rPr>
          <w:tab/>
        </w:r>
        <w:r>
          <w:rPr>
            <w:webHidden/>
          </w:rPr>
          <w:fldChar w:fldCharType="begin"/>
        </w:r>
        <w:r>
          <w:rPr>
            <w:webHidden/>
          </w:rPr>
          <w:instrText xml:space="preserve"> PAGEREF _Toc6175837 \h </w:instrText>
        </w:r>
        <w:r>
          <w:rPr>
            <w:webHidden/>
          </w:rPr>
        </w:r>
        <w:r>
          <w:rPr>
            <w:webHidden/>
          </w:rPr>
          <w:fldChar w:fldCharType="separate"/>
        </w:r>
        <w:r>
          <w:rPr>
            <w:webHidden/>
          </w:rPr>
          <w:t>95</w:t>
        </w:r>
        <w:r>
          <w:rPr>
            <w:webHidden/>
          </w:rPr>
          <w:fldChar w:fldCharType="end"/>
        </w:r>
      </w:hyperlink>
    </w:p>
    <w:p w14:paraId="3E5031D2" w14:textId="77777777" w:rsidR="00B01674" w:rsidRDefault="00B01674">
      <w:pPr>
        <w:pStyle w:val="31"/>
        <w:rPr>
          <w:rFonts w:asciiTheme="minorHAnsi" w:eastAsiaTheme="minorEastAsia" w:hAnsiTheme="minorHAnsi" w:cstheme="minorBidi"/>
          <w:szCs w:val="22"/>
        </w:rPr>
      </w:pPr>
      <w:hyperlink w:anchor="_Toc6175838" w:history="1">
        <w:r w:rsidRPr="00591B24">
          <w:rPr>
            <w:rStyle w:val="aa"/>
            <w:lang w:val="de-DE"/>
          </w:rPr>
          <w:t>5.4.4</w:t>
        </w:r>
        <w:r>
          <w:rPr>
            <w:rFonts w:asciiTheme="minorHAnsi" w:eastAsiaTheme="minorEastAsia" w:hAnsiTheme="minorHAnsi" w:cstheme="minorBidi"/>
            <w:szCs w:val="22"/>
          </w:rPr>
          <w:tab/>
        </w:r>
        <w:r w:rsidRPr="00591B24">
          <w:rPr>
            <w:rStyle w:val="aa"/>
            <w:lang w:val="de-DE"/>
          </w:rPr>
          <w:t>MTD</w:t>
        </w:r>
        <w:r w:rsidRPr="00591B24">
          <w:rPr>
            <w:rStyle w:val="aa"/>
            <w:rFonts w:hint="eastAsia"/>
            <w:lang w:val="de-DE"/>
          </w:rPr>
          <w:t>通用接口函数</w:t>
        </w:r>
        <w:r>
          <w:rPr>
            <w:webHidden/>
          </w:rPr>
          <w:tab/>
        </w:r>
        <w:r>
          <w:rPr>
            <w:webHidden/>
          </w:rPr>
          <w:fldChar w:fldCharType="begin"/>
        </w:r>
        <w:r>
          <w:rPr>
            <w:webHidden/>
          </w:rPr>
          <w:instrText xml:space="preserve"> PAGEREF _Toc6175838 \h </w:instrText>
        </w:r>
        <w:r>
          <w:rPr>
            <w:webHidden/>
          </w:rPr>
        </w:r>
        <w:r>
          <w:rPr>
            <w:webHidden/>
          </w:rPr>
          <w:fldChar w:fldCharType="separate"/>
        </w:r>
        <w:r>
          <w:rPr>
            <w:webHidden/>
          </w:rPr>
          <w:t>98</w:t>
        </w:r>
        <w:r>
          <w:rPr>
            <w:webHidden/>
          </w:rPr>
          <w:fldChar w:fldCharType="end"/>
        </w:r>
      </w:hyperlink>
    </w:p>
    <w:p w14:paraId="25941D55" w14:textId="77777777" w:rsidR="00B01674" w:rsidRDefault="00B01674">
      <w:pPr>
        <w:pStyle w:val="31"/>
        <w:rPr>
          <w:rFonts w:asciiTheme="minorHAnsi" w:eastAsiaTheme="minorEastAsia" w:hAnsiTheme="minorHAnsi" w:cstheme="minorBidi"/>
          <w:szCs w:val="22"/>
        </w:rPr>
      </w:pPr>
      <w:hyperlink w:anchor="_Toc6175839" w:history="1">
        <w:r w:rsidRPr="00591B24">
          <w:rPr>
            <w:rStyle w:val="aa"/>
            <w:lang w:val="de-DE"/>
          </w:rPr>
          <w:t>5.4.5</w:t>
        </w:r>
        <w:r>
          <w:rPr>
            <w:rFonts w:asciiTheme="minorHAnsi" w:eastAsiaTheme="minorEastAsia" w:hAnsiTheme="minorHAnsi" w:cstheme="minorBidi"/>
            <w:szCs w:val="22"/>
          </w:rPr>
          <w:tab/>
        </w:r>
        <w:r w:rsidRPr="00591B24">
          <w:rPr>
            <w:rStyle w:val="aa"/>
            <w:lang w:val="de-DE"/>
          </w:rPr>
          <w:t>FTL</w:t>
        </w:r>
        <w:r w:rsidRPr="00591B24">
          <w:rPr>
            <w:rStyle w:val="aa"/>
            <w:rFonts w:hint="eastAsia"/>
            <w:lang w:val="de-DE"/>
          </w:rPr>
          <w:t>通用接口函数</w:t>
        </w:r>
        <w:r>
          <w:rPr>
            <w:webHidden/>
          </w:rPr>
          <w:tab/>
        </w:r>
        <w:r>
          <w:rPr>
            <w:webHidden/>
          </w:rPr>
          <w:fldChar w:fldCharType="begin"/>
        </w:r>
        <w:r>
          <w:rPr>
            <w:webHidden/>
          </w:rPr>
          <w:instrText xml:space="preserve"> PAGEREF _Toc6175839 \h </w:instrText>
        </w:r>
        <w:r>
          <w:rPr>
            <w:webHidden/>
          </w:rPr>
        </w:r>
        <w:r>
          <w:rPr>
            <w:webHidden/>
          </w:rPr>
          <w:fldChar w:fldCharType="separate"/>
        </w:r>
        <w:r>
          <w:rPr>
            <w:webHidden/>
          </w:rPr>
          <w:t>102</w:t>
        </w:r>
        <w:r>
          <w:rPr>
            <w:webHidden/>
          </w:rPr>
          <w:fldChar w:fldCharType="end"/>
        </w:r>
      </w:hyperlink>
    </w:p>
    <w:p w14:paraId="3E3609C4" w14:textId="77777777" w:rsidR="00B01674" w:rsidRDefault="00B01674">
      <w:pPr>
        <w:pStyle w:val="31"/>
        <w:rPr>
          <w:rFonts w:asciiTheme="minorHAnsi" w:eastAsiaTheme="minorEastAsia" w:hAnsiTheme="minorHAnsi" w:cstheme="minorBidi"/>
          <w:szCs w:val="22"/>
        </w:rPr>
      </w:pPr>
      <w:hyperlink w:anchor="_Toc6175840" w:history="1">
        <w:r w:rsidRPr="00591B24">
          <w:rPr>
            <w:rStyle w:val="aa"/>
            <w:lang w:val="de-DE"/>
          </w:rPr>
          <w:t>5.4.6</w:t>
        </w:r>
        <w:r>
          <w:rPr>
            <w:rFonts w:asciiTheme="minorHAnsi" w:eastAsiaTheme="minorEastAsia" w:hAnsiTheme="minorHAnsi" w:cstheme="minorBidi"/>
            <w:szCs w:val="22"/>
          </w:rPr>
          <w:tab/>
        </w:r>
        <w:r w:rsidRPr="00591B24">
          <w:rPr>
            <w:rStyle w:val="aa"/>
            <w:rFonts w:hint="eastAsia"/>
            <w:lang w:val="de-DE"/>
          </w:rPr>
          <w:t>微型数据库</w:t>
        </w:r>
        <w:r>
          <w:rPr>
            <w:webHidden/>
          </w:rPr>
          <w:tab/>
        </w:r>
        <w:r>
          <w:rPr>
            <w:webHidden/>
          </w:rPr>
          <w:fldChar w:fldCharType="begin"/>
        </w:r>
        <w:r>
          <w:rPr>
            <w:webHidden/>
          </w:rPr>
          <w:instrText xml:space="preserve"> PAGEREF _Toc6175840 \h </w:instrText>
        </w:r>
        <w:r>
          <w:rPr>
            <w:webHidden/>
          </w:rPr>
        </w:r>
        <w:r>
          <w:rPr>
            <w:webHidden/>
          </w:rPr>
          <w:fldChar w:fldCharType="separate"/>
        </w:r>
        <w:r>
          <w:rPr>
            <w:webHidden/>
          </w:rPr>
          <w:t>107</w:t>
        </w:r>
        <w:r>
          <w:rPr>
            <w:webHidden/>
          </w:rPr>
          <w:fldChar w:fldCharType="end"/>
        </w:r>
      </w:hyperlink>
    </w:p>
    <w:p w14:paraId="3A216D69" w14:textId="77777777" w:rsidR="00B01674" w:rsidRDefault="00B01674">
      <w:pPr>
        <w:pStyle w:val="22"/>
        <w:rPr>
          <w:rFonts w:asciiTheme="minorHAnsi" w:eastAsiaTheme="minorEastAsia" w:hAnsiTheme="minorHAnsi" w:cstheme="minorBidi"/>
          <w:szCs w:val="22"/>
        </w:rPr>
      </w:pPr>
      <w:hyperlink w:anchor="_Toc6175841" w:history="1">
        <w:r w:rsidRPr="00591B24">
          <w:rPr>
            <w:rStyle w:val="aa"/>
          </w:rPr>
          <w:t>5.5</w:t>
        </w:r>
        <w:r>
          <w:rPr>
            <w:rFonts w:asciiTheme="minorHAnsi" w:eastAsiaTheme="minorEastAsia" w:hAnsiTheme="minorHAnsi" w:cstheme="minorBidi"/>
            <w:szCs w:val="22"/>
          </w:rPr>
          <w:tab/>
        </w:r>
        <w:r w:rsidRPr="00591B24">
          <w:rPr>
            <w:rStyle w:val="aa"/>
            <w:rFonts w:hint="eastAsia"/>
          </w:rPr>
          <w:t>数码管组件</w:t>
        </w:r>
        <w:r>
          <w:rPr>
            <w:webHidden/>
          </w:rPr>
          <w:tab/>
        </w:r>
        <w:r>
          <w:rPr>
            <w:webHidden/>
          </w:rPr>
          <w:fldChar w:fldCharType="begin"/>
        </w:r>
        <w:r>
          <w:rPr>
            <w:webHidden/>
          </w:rPr>
          <w:instrText xml:space="preserve"> PAGEREF _Toc6175841 \h </w:instrText>
        </w:r>
        <w:r>
          <w:rPr>
            <w:webHidden/>
          </w:rPr>
        </w:r>
        <w:r>
          <w:rPr>
            <w:webHidden/>
          </w:rPr>
          <w:fldChar w:fldCharType="separate"/>
        </w:r>
        <w:r>
          <w:rPr>
            <w:webHidden/>
          </w:rPr>
          <w:t>109</w:t>
        </w:r>
        <w:r>
          <w:rPr>
            <w:webHidden/>
          </w:rPr>
          <w:fldChar w:fldCharType="end"/>
        </w:r>
      </w:hyperlink>
    </w:p>
    <w:p w14:paraId="2F6F1A61" w14:textId="77777777" w:rsidR="00B01674" w:rsidRDefault="00B01674">
      <w:pPr>
        <w:pStyle w:val="22"/>
        <w:rPr>
          <w:rFonts w:asciiTheme="minorHAnsi" w:eastAsiaTheme="minorEastAsia" w:hAnsiTheme="minorHAnsi" w:cstheme="minorBidi"/>
          <w:szCs w:val="22"/>
        </w:rPr>
      </w:pPr>
      <w:hyperlink w:anchor="_Toc6175842" w:history="1">
        <w:r w:rsidRPr="00591B24">
          <w:rPr>
            <w:rStyle w:val="aa"/>
          </w:rPr>
          <w:t>5.6</w:t>
        </w:r>
        <w:r>
          <w:rPr>
            <w:rFonts w:asciiTheme="minorHAnsi" w:eastAsiaTheme="minorEastAsia" w:hAnsiTheme="minorHAnsi" w:cstheme="minorBidi"/>
            <w:szCs w:val="22"/>
          </w:rPr>
          <w:tab/>
        </w:r>
        <w:r w:rsidRPr="00591B24">
          <w:rPr>
            <w:rStyle w:val="aa"/>
          </w:rPr>
          <w:t>72128</w:t>
        </w:r>
        <w:r w:rsidRPr="00591B24">
          <w:rPr>
            <w:rStyle w:val="aa"/>
            <w:rFonts w:hint="eastAsia"/>
          </w:rPr>
          <w:t>组件</w:t>
        </w:r>
        <w:r>
          <w:rPr>
            <w:webHidden/>
          </w:rPr>
          <w:tab/>
        </w:r>
        <w:r>
          <w:rPr>
            <w:webHidden/>
          </w:rPr>
          <w:fldChar w:fldCharType="begin"/>
        </w:r>
        <w:r>
          <w:rPr>
            <w:webHidden/>
          </w:rPr>
          <w:instrText xml:space="preserve"> PAGEREF _Toc6175842 \h </w:instrText>
        </w:r>
        <w:r>
          <w:rPr>
            <w:webHidden/>
          </w:rPr>
        </w:r>
        <w:r>
          <w:rPr>
            <w:webHidden/>
          </w:rPr>
          <w:fldChar w:fldCharType="separate"/>
        </w:r>
        <w:r>
          <w:rPr>
            <w:webHidden/>
          </w:rPr>
          <w:t>109</w:t>
        </w:r>
        <w:r>
          <w:rPr>
            <w:webHidden/>
          </w:rPr>
          <w:fldChar w:fldCharType="end"/>
        </w:r>
      </w:hyperlink>
    </w:p>
    <w:p w14:paraId="5453CEC8" w14:textId="77777777" w:rsidR="00B01674" w:rsidRDefault="00B01674">
      <w:pPr>
        <w:pStyle w:val="22"/>
        <w:rPr>
          <w:rFonts w:asciiTheme="minorHAnsi" w:eastAsiaTheme="minorEastAsia" w:hAnsiTheme="minorHAnsi" w:cstheme="minorBidi"/>
          <w:szCs w:val="22"/>
        </w:rPr>
      </w:pPr>
      <w:hyperlink w:anchor="_Toc6175843" w:history="1">
        <w:r w:rsidRPr="00591B24">
          <w:rPr>
            <w:rStyle w:val="aa"/>
          </w:rPr>
          <w:t>5.7</w:t>
        </w:r>
        <w:r>
          <w:rPr>
            <w:rFonts w:asciiTheme="minorHAnsi" w:eastAsiaTheme="minorEastAsia" w:hAnsiTheme="minorHAnsi" w:cstheme="minorBidi"/>
            <w:szCs w:val="22"/>
          </w:rPr>
          <w:tab/>
        </w:r>
        <w:r w:rsidRPr="00591B24">
          <w:rPr>
            <w:rStyle w:val="aa"/>
            <w:rFonts w:hint="eastAsia"/>
          </w:rPr>
          <w:t>液晶驱动组件</w:t>
        </w:r>
        <w:r>
          <w:rPr>
            <w:webHidden/>
          </w:rPr>
          <w:tab/>
        </w:r>
        <w:r>
          <w:rPr>
            <w:webHidden/>
          </w:rPr>
          <w:fldChar w:fldCharType="begin"/>
        </w:r>
        <w:r>
          <w:rPr>
            <w:webHidden/>
          </w:rPr>
          <w:instrText xml:space="preserve"> PAGEREF _Toc6175843 \h </w:instrText>
        </w:r>
        <w:r>
          <w:rPr>
            <w:webHidden/>
          </w:rPr>
        </w:r>
        <w:r>
          <w:rPr>
            <w:webHidden/>
          </w:rPr>
          <w:fldChar w:fldCharType="separate"/>
        </w:r>
        <w:r>
          <w:rPr>
            <w:webHidden/>
          </w:rPr>
          <w:t>109</w:t>
        </w:r>
        <w:r>
          <w:rPr>
            <w:webHidden/>
          </w:rPr>
          <w:fldChar w:fldCharType="end"/>
        </w:r>
      </w:hyperlink>
    </w:p>
    <w:p w14:paraId="2E30BCCD" w14:textId="77777777" w:rsidR="00B01674" w:rsidRDefault="00B01674">
      <w:pPr>
        <w:pStyle w:val="22"/>
        <w:rPr>
          <w:rFonts w:asciiTheme="minorHAnsi" w:eastAsiaTheme="minorEastAsia" w:hAnsiTheme="minorHAnsi" w:cstheme="minorBidi"/>
          <w:szCs w:val="22"/>
        </w:rPr>
      </w:pPr>
      <w:hyperlink w:anchor="_Toc6175844" w:history="1">
        <w:r w:rsidRPr="00591B24">
          <w:rPr>
            <w:rStyle w:val="aa"/>
          </w:rPr>
          <w:t>5.8</w:t>
        </w:r>
        <w:r>
          <w:rPr>
            <w:rFonts w:asciiTheme="minorHAnsi" w:eastAsiaTheme="minorEastAsia" w:hAnsiTheme="minorHAnsi" w:cstheme="minorBidi"/>
            <w:szCs w:val="22"/>
          </w:rPr>
          <w:tab/>
        </w:r>
        <w:r w:rsidRPr="00591B24">
          <w:rPr>
            <w:rStyle w:val="aa"/>
          </w:rPr>
          <w:t>RTC</w:t>
        </w:r>
        <w:r w:rsidRPr="00591B24">
          <w:rPr>
            <w:rStyle w:val="aa"/>
            <w:rFonts w:hint="eastAsia"/>
          </w:rPr>
          <w:t>组件</w:t>
        </w:r>
        <w:r>
          <w:rPr>
            <w:webHidden/>
          </w:rPr>
          <w:tab/>
        </w:r>
        <w:r>
          <w:rPr>
            <w:webHidden/>
          </w:rPr>
          <w:fldChar w:fldCharType="begin"/>
        </w:r>
        <w:r>
          <w:rPr>
            <w:webHidden/>
          </w:rPr>
          <w:instrText xml:space="preserve"> PAGEREF _Toc6175844 \h </w:instrText>
        </w:r>
        <w:r>
          <w:rPr>
            <w:webHidden/>
          </w:rPr>
        </w:r>
        <w:r>
          <w:rPr>
            <w:webHidden/>
          </w:rPr>
          <w:fldChar w:fldCharType="separate"/>
        </w:r>
        <w:r>
          <w:rPr>
            <w:webHidden/>
          </w:rPr>
          <w:t>109</w:t>
        </w:r>
        <w:r>
          <w:rPr>
            <w:webHidden/>
          </w:rPr>
          <w:fldChar w:fldCharType="end"/>
        </w:r>
      </w:hyperlink>
    </w:p>
    <w:p w14:paraId="1EC7DEC3" w14:textId="77777777" w:rsidR="00B01674" w:rsidRDefault="00B01674">
      <w:pPr>
        <w:pStyle w:val="22"/>
        <w:rPr>
          <w:rFonts w:asciiTheme="minorHAnsi" w:eastAsiaTheme="minorEastAsia" w:hAnsiTheme="minorHAnsi" w:cstheme="minorBidi"/>
          <w:szCs w:val="22"/>
        </w:rPr>
      </w:pPr>
      <w:hyperlink w:anchor="_Toc6175845" w:history="1">
        <w:r w:rsidRPr="00591B24">
          <w:rPr>
            <w:rStyle w:val="aa"/>
            <w:lang w:val="de-DE"/>
          </w:rPr>
          <w:t>5.9</w:t>
        </w:r>
        <w:r>
          <w:rPr>
            <w:rFonts w:asciiTheme="minorHAnsi" w:eastAsiaTheme="minorEastAsia" w:hAnsiTheme="minorHAnsi" w:cstheme="minorBidi"/>
            <w:szCs w:val="22"/>
          </w:rPr>
          <w:tab/>
        </w:r>
        <w:r w:rsidRPr="00591B24">
          <w:rPr>
            <w:rStyle w:val="aa"/>
            <w:rFonts w:hint="eastAsia"/>
          </w:rPr>
          <w:t>读卡组件</w:t>
        </w:r>
        <w:r>
          <w:rPr>
            <w:webHidden/>
          </w:rPr>
          <w:tab/>
        </w:r>
        <w:r>
          <w:rPr>
            <w:webHidden/>
          </w:rPr>
          <w:fldChar w:fldCharType="begin"/>
        </w:r>
        <w:r>
          <w:rPr>
            <w:webHidden/>
          </w:rPr>
          <w:instrText xml:space="preserve"> PAGEREF _Toc6175845 \h </w:instrText>
        </w:r>
        <w:r>
          <w:rPr>
            <w:webHidden/>
          </w:rPr>
        </w:r>
        <w:r>
          <w:rPr>
            <w:webHidden/>
          </w:rPr>
          <w:fldChar w:fldCharType="separate"/>
        </w:r>
        <w:r>
          <w:rPr>
            <w:webHidden/>
          </w:rPr>
          <w:t>109</w:t>
        </w:r>
        <w:r>
          <w:rPr>
            <w:webHidden/>
          </w:rPr>
          <w:fldChar w:fldCharType="end"/>
        </w:r>
      </w:hyperlink>
    </w:p>
    <w:p w14:paraId="74B9B3F5" w14:textId="77777777" w:rsidR="00B01674" w:rsidRDefault="00B01674">
      <w:pPr>
        <w:pStyle w:val="31"/>
        <w:rPr>
          <w:rFonts w:asciiTheme="minorHAnsi" w:eastAsiaTheme="minorEastAsia" w:hAnsiTheme="minorHAnsi" w:cstheme="minorBidi"/>
          <w:szCs w:val="22"/>
        </w:rPr>
      </w:pPr>
      <w:hyperlink w:anchor="_Toc6175846" w:history="1">
        <w:r w:rsidRPr="00591B24">
          <w:rPr>
            <w:rStyle w:val="aa"/>
          </w:rPr>
          <w:t>5.9.1</w:t>
        </w:r>
        <w:r>
          <w:rPr>
            <w:rFonts w:asciiTheme="minorHAnsi" w:eastAsiaTheme="minorEastAsia" w:hAnsiTheme="minorHAnsi" w:cstheme="minorBidi"/>
            <w:szCs w:val="22"/>
          </w:rPr>
          <w:tab/>
        </w:r>
        <w:r w:rsidRPr="00591B24">
          <w:rPr>
            <w:rStyle w:val="aa"/>
            <w:rFonts w:hint="eastAsia"/>
          </w:rPr>
          <w:t>读卡通信设计</w:t>
        </w:r>
        <w:r>
          <w:rPr>
            <w:webHidden/>
          </w:rPr>
          <w:tab/>
        </w:r>
        <w:r>
          <w:rPr>
            <w:webHidden/>
          </w:rPr>
          <w:fldChar w:fldCharType="begin"/>
        </w:r>
        <w:r>
          <w:rPr>
            <w:webHidden/>
          </w:rPr>
          <w:instrText xml:space="preserve"> PAGEREF _Toc6175846 \h </w:instrText>
        </w:r>
        <w:r>
          <w:rPr>
            <w:webHidden/>
          </w:rPr>
        </w:r>
        <w:r>
          <w:rPr>
            <w:webHidden/>
          </w:rPr>
          <w:fldChar w:fldCharType="separate"/>
        </w:r>
        <w:r>
          <w:rPr>
            <w:webHidden/>
          </w:rPr>
          <w:t>110</w:t>
        </w:r>
        <w:r>
          <w:rPr>
            <w:webHidden/>
          </w:rPr>
          <w:fldChar w:fldCharType="end"/>
        </w:r>
      </w:hyperlink>
    </w:p>
    <w:p w14:paraId="1339A509" w14:textId="77777777" w:rsidR="00B01674" w:rsidRDefault="00B01674">
      <w:pPr>
        <w:pStyle w:val="31"/>
        <w:rPr>
          <w:rFonts w:asciiTheme="minorHAnsi" w:eastAsiaTheme="minorEastAsia" w:hAnsiTheme="minorHAnsi" w:cstheme="minorBidi"/>
          <w:szCs w:val="22"/>
        </w:rPr>
      </w:pPr>
      <w:hyperlink w:anchor="_Toc6175847" w:history="1">
        <w:r w:rsidRPr="00591B24">
          <w:rPr>
            <w:rStyle w:val="aa"/>
          </w:rPr>
          <w:t>5.9.2</w:t>
        </w:r>
        <w:r>
          <w:rPr>
            <w:rFonts w:asciiTheme="minorHAnsi" w:eastAsiaTheme="minorEastAsia" w:hAnsiTheme="minorHAnsi" w:cstheme="minorBidi"/>
            <w:szCs w:val="22"/>
          </w:rPr>
          <w:tab/>
        </w:r>
        <w:r w:rsidRPr="00591B24">
          <w:rPr>
            <w:rStyle w:val="aa"/>
            <w:rFonts w:hint="eastAsia"/>
          </w:rPr>
          <w:t>设备控制类接口函数</w:t>
        </w:r>
        <w:r>
          <w:rPr>
            <w:webHidden/>
          </w:rPr>
          <w:tab/>
        </w:r>
        <w:r>
          <w:rPr>
            <w:webHidden/>
          </w:rPr>
          <w:fldChar w:fldCharType="begin"/>
        </w:r>
        <w:r>
          <w:rPr>
            <w:webHidden/>
          </w:rPr>
          <w:instrText xml:space="preserve"> PAGEREF _Toc6175847 \h </w:instrText>
        </w:r>
        <w:r>
          <w:rPr>
            <w:webHidden/>
          </w:rPr>
        </w:r>
        <w:r>
          <w:rPr>
            <w:webHidden/>
          </w:rPr>
          <w:fldChar w:fldCharType="separate"/>
        </w:r>
        <w:r>
          <w:rPr>
            <w:webHidden/>
          </w:rPr>
          <w:t>111</w:t>
        </w:r>
        <w:r>
          <w:rPr>
            <w:webHidden/>
          </w:rPr>
          <w:fldChar w:fldCharType="end"/>
        </w:r>
      </w:hyperlink>
    </w:p>
    <w:p w14:paraId="257CF475" w14:textId="77777777" w:rsidR="00B01674" w:rsidRDefault="00B01674">
      <w:pPr>
        <w:pStyle w:val="31"/>
        <w:rPr>
          <w:rFonts w:asciiTheme="minorHAnsi" w:eastAsiaTheme="minorEastAsia" w:hAnsiTheme="minorHAnsi" w:cstheme="minorBidi"/>
          <w:szCs w:val="22"/>
        </w:rPr>
      </w:pPr>
      <w:hyperlink w:anchor="_Toc6175848" w:history="1">
        <w:r w:rsidRPr="00591B24">
          <w:rPr>
            <w:rStyle w:val="aa"/>
          </w:rPr>
          <w:t>5.9.3</w:t>
        </w:r>
        <w:r>
          <w:rPr>
            <w:rFonts w:asciiTheme="minorHAnsi" w:eastAsiaTheme="minorEastAsia" w:hAnsiTheme="minorHAnsi" w:cstheme="minorBidi"/>
            <w:szCs w:val="22"/>
          </w:rPr>
          <w:tab/>
        </w:r>
        <w:r w:rsidRPr="00591B24">
          <w:rPr>
            <w:rStyle w:val="aa"/>
            <w:rFonts w:hint="eastAsia"/>
          </w:rPr>
          <w:t>操作接口函数</w:t>
        </w:r>
        <w:r>
          <w:rPr>
            <w:webHidden/>
          </w:rPr>
          <w:tab/>
        </w:r>
        <w:r>
          <w:rPr>
            <w:webHidden/>
          </w:rPr>
          <w:fldChar w:fldCharType="begin"/>
        </w:r>
        <w:r>
          <w:rPr>
            <w:webHidden/>
          </w:rPr>
          <w:instrText xml:space="preserve"> PAGEREF _Toc6175848 \h </w:instrText>
        </w:r>
        <w:r>
          <w:rPr>
            <w:webHidden/>
          </w:rPr>
        </w:r>
        <w:r>
          <w:rPr>
            <w:webHidden/>
          </w:rPr>
          <w:fldChar w:fldCharType="separate"/>
        </w:r>
        <w:r>
          <w:rPr>
            <w:webHidden/>
          </w:rPr>
          <w:t>112</w:t>
        </w:r>
        <w:r>
          <w:rPr>
            <w:webHidden/>
          </w:rPr>
          <w:fldChar w:fldCharType="end"/>
        </w:r>
      </w:hyperlink>
    </w:p>
    <w:p w14:paraId="45BAEA18" w14:textId="77777777" w:rsidR="00B01674" w:rsidRDefault="00B01674">
      <w:pPr>
        <w:pStyle w:val="31"/>
        <w:rPr>
          <w:rFonts w:asciiTheme="minorHAnsi" w:eastAsiaTheme="minorEastAsia" w:hAnsiTheme="minorHAnsi" w:cstheme="minorBidi"/>
          <w:szCs w:val="22"/>
        </w:rPr>
      </w:pPr>
      <w:hyperlink w:anchor="_Toc6175849" w:history="1">
        <w:r w:rsidRPr="00591B24">
          <w:rPr>
            <w:rStyle w:val="aa"/>
            <w:lang w:val="de-DE"/>
          </w:rPr>
          <w:t>5.9.4</w:t>
        </w:r>
        <w:r>
          <w:rPr>
            <w:rFonts w:asciiTheme="minorHAnsi" w:eastAsiaTheme="minorEastAsia" w:hAnsiTheme="minorHAnsi" w:cstheme="minorBidi"/>
            <w:szCs w:val="22"/>
          </w:rPr>
          <w:tab/>
        </w:r>
        <w:r w:rsidRPr="00591B24">
          <w:rPr>
            <w:rStyle w:val="aa"/>
            <w:rFonts w:hint="eastAsia"/>
            <w:lang w:val="de-DE"/>
          </w:rPr>
          <w:t>密钥和权限控制</w:t>
        </w:r>
        <w:r>
          <w:rPr>
            <w:webHidden/>
          </w:rPr>
          <w:tab/>
        </w:r>
        <w:r>
          <w:rPr>
            <w:webHidden/>
          </w:rPr>
          <w:fldChar w:fldCharType="begin"/>
        </w:r>
        <w:r>
          <w:rPr>
            <w:webHidden/>
          </w:rPr>
          <w:instrText xml:space="preserve"> PAGEREF _Toc6175849 \h </w:instrText>
        </w:r>
        <w:r>
          <w:rPr>
            <w:webHidden/>
          </w:rPr>
        </w:r>
        <w:r>
          <w:rPr>
            <w:webHidden/>
          </w:rPr>
          <w:fldChar w:fldCharType="separate"/>
        </w:r>
        <w:r>
          <w:rPr>
            <w:webHidden/>
          </w:rPr>
          <w:t>114</w:t>
        </w:r>
        <w:r>
          <w:rPr>
            <w:webHidden/>
          </w:rPr>
          <w:fldChar w:fldCharType="end"/>
        </w:r>
      </w:hyperlink>
    </w:p>
    <w:p w14:paraId="2EB38066" w14:textId="77777777" w:rsidR="00B01674" w:rsidRDefault="00B01674">
      <w:pPr>
        <w:pStyle w:val="22"/>
        <w:rPr>
          <w:rFonts w:asciiTheme="minorHAnsi" w:eastAsiaTheme="minorEastAsia" w:hAnsiTheme="minorHAnsi" w:cstheme="minorBidi"/>
          <w:szCs w:val="22"/>
        </w:rPr>
      </w:pPr>
      <w:hyperlink w:anchor="_Toc6175850" w:history="1">
        <w:r w:rsidRPr="00591B24">
          <w:rPr>
            <w:rStyle w:val="aa"/>
          </w:rPr>
          <w:t>5.10</w:t>
        </w:r>
        <w:r>
          <w:rPr>
            <w:rFonts w:asciiTheme="minorHAnsi" w:eastAsiaTheme="minorEastAsia" w:hAnsiTheme="minorHAnsi" w:cstheme="minorBidi"/>
            <w:szCs w:val="22"/>
          </w:rPr>
          <w:tab/>
        </w:r>
        <w:r w:rsidRPr="00591B24">
          <w:rPr>
            <w:rStyle w:val="aa"/>
          </w:rPr>
          <w:t>LSM6DSL</w:t>
        </w:r>
        <w:r w:rsidRPr="00591B24">
          <w:rPr>
            <w:rStyle w:val="aa"/>
            <w:rFonts w:hint="eastAsia"/>
          </w:rPr>
          <w:t>传感器组件</w:t>
        </w:r>
        <w:r>
          <w:rPr>
            <w:webHidden/>
          </w:rPr>
          <w:tab/>
        </w:r>
        <w:r>
          <w:rPr>
            <w:webHidden/>
          </w:rPr>
          <w:fldChar w:fldCharType="begin"/>
        </w:r>
        <w:r>
          <w:rPr>
            <w:webHidden/>
          </w:rPr>
          <w:instrText xml:space="preserve"> PAGEREF _Toc6175850 \h </w:instrText>
        </w:r>
        <w:r>
          <w:rPr>
            <w:webHidden/>
          </w:rPr>
        </w:r>
        <w:r>
          <w:rPr>
            <w:webHidden/>
          </w:rPr>
          <w:fldChar w:fldCharType="separate"/>
        </w:r>
        <w:r>
          <w:rPr>
            <w:webHidden/>
          </w:rPr>
          <w:t>116</w:t>
        </w:r>
        <w:r>
          <w:rPr>
            <w:webHidden/>
          </w:rPr>
          <w:fldChar w:fldCharType="end"/>
        </w:r>
      </w:hyperlink>
    </w:p>
    <w:p w14:paraId="37518F30" w14:textId="77777777" w:rsidR="00B01674" w:rsidRDefault="00B01674">
      <w:pPr>
        <w:pStyle w:val="31"/>
        <w:rPr>
          <w:rFonts w:asciiTheme="minorHAnsi" w:eastAsiaTheme="minorEastAsia" w:hAnsiTheme="minorHAnsi" w:cstheme="minorBidi"/>
          <w:szCs w:val="22"/>
        </w:rPr>
      </w:pPr>
      <w:hyperlink w:anchor="_Toc6175851" w:history="1">
        <w:r w:rsidRPr="00591B24">
          <w:rPr>
            <w:rStyle w:val="aa"/>
          </w:rPr>
          <w:t>5.10.1</w:t>
        </w:r>
        <w:r>
          <w:rPr>
            <w:rFonts w:asciiTheme="minorHAnsi" w:eastAsiaTheme="minorEastAsia" w:hAnsiTheme="minorHAnsi" w:cstheme="minorBidi"/>
            <w:szCs w:val="22"/>
          </w:rPr>
          <w:tab/>
        </w:r>
        <w:r w:rsidRPr="00591B24">
          <w:rPr>
            <w:rStyle w:val="aa"/>
            <w:rFonts w:hint="eastAsia"/>
          </w:rPr>
          <w:t>器件简介</w:t>
        </w:r>
        <w:r>
          <w:rPr>
            <w:webHidden/>
          </w:rPr>
          <w:tab/>
        </w:r>
        <w:r>
          <w:rPr>
            <w:webHidden/>
          </w:rPr>
          <w:fldChar w:fldCharType="begin"/>
        </w:r>
        <w:r>
          <w:rPr>
            <w:webHidden/>
          </w:rPr>
          <w:instrText xml:space="preserve"> PAGEREF _Toc6175851 \h </w:instrText>
        </w:r>
        <w:r>
          <w:rPr>
            <w:webHidden/>
          </w:rPr>
        </w:r>
        <w:r>
          <w:rPr>
            <w:webHidden/>
          </w:rPr>
          <w:fldChar w:fldCharType="separate"/>
        </w:r>
        <w:r>
          <w:rPr>
            <w:webHidden/>
          </w:rPr>
          <w:t>116</w:t>
        </w:r>
        <w:r>
          <w:rPr>
            <w:webHidden/>
          </w:rPr>
          <w:fldChar w:fldCharType="end"/>
        </w:r>
      </w:hyperlink>
    </w:p>
    <w:p w14:paraId="4EEEFEE0" w14:textId="77777777" w:rsidR="00B01674" w:rsidRDefault="00B01674">
      <w:pPr>
        <w:pStyle w:val="31"/>
        <w:rPr>
          <w:rFonts w:asciiTheme="minorHAnsi" w:eastAsiaTheme="minorEastAsia" w:hAnsiTheme="minorHAnsi" w:cstheme="minorBidi"/>
          <w:szCs w:val="22"/>
        </w:rPr>
      </w:pPr>
      <w:hyperlink w:anchor="_Toc6175852" w:history="1">
        <w:r w:rsidRPr="00591B24">
          <w:rPr>
            <w:rStyle w:val="aa"/>
          </w:rPr>
          <w:t>5.10.2</w:t>
        </w:r>
        <w:r>
          <w:rPr>
            <w:rFonts w:asciiTheme="minorHAnsi" w:eastAsiaTheme="minorEastAsia" w:hAnsiTheme="minorHAnsi" w:cstheme="minorBidi"/>
            <w:szCs w:val="22"/>
          </w:rPr>
          <w:tab/>
        </w:r>
        <w:r w:rsidRPr="00591B24">
          <w:rPr>
            <w:rStyle w:val="aa"/>
          </w:rPr>
          <w:t>LSM6DSL</w:t>
        </w:r>
        <w:r w:rsidRPr="00591B24">
          <w:rPr>
            <w:rStyle w:val="aa"/>
            <w:rFonts w:hint="eastAsia"/>
          </w:rPr>
          <w:t>初始化</w:t>
        </w:r>
        <w:r>
          <w:rPr>
            <w:webHidden/>
          </w:rPr>
          <w:tab/>
        </w:r>
        <w:r>
          <w:rPr>
            <w:webHidden/>
          </w:rPr>
          <w:fldChar w:fldCharType="begin"/>
        </w:r>
        <w:r>
          <w:rPr>
            <w:webHidden/>
          </w:rPr>
          <w:instrText xml:space="preserve"> PAGEREF _Toc6175852 \h </w:instrText>
        </w:r>
        <w:r>
          <w:rPr>
            <w:webHidden/>
          </w:rPr>
        </w:r>
        <w:r>
          <w:rPr>
            <w:webHidden/>
          </w:rPr>
          <w:fldChar w:fldCharType="separate"/>
        </w:r>
        <w:r>
          <w:rPr>
            <w:webHidden/>
          </w:rPr>
          <w:t>116</w:t>
        </w:r>
        <w:r>
          <w:rPr>
            <w:webHidden/>
          </w:rPr>
          <w:fldChar w:fldCharType="end"/>
        </w:r>
      </w:hyperlink>
    </w:p>
    <w:p w14:paraId="41B4BA6E" w14:textId="77777777" w:rsidR="00B01674" w:rsidRDefault="00B01674">
      <w:pPr>
        <w:pStyle w:val="31"/>
        <w:rPr>
          <w:rFonts w:asciiTheme="minorHAnsi" w:eastAsiaTheme="minorEastAsia" w:hAnsiTheme="minorHAnsi" w:cstheme="minorBidi"/>
          <w:szCs w:val="22"/>
        </w:rPr>
      </w:pPr>
      <w:hyperlink w:anchor="_Toc6175853" w:history="1">
        <w:r w:rsidRPr="00591B24">
          <w:rPr>
            <w:rStyle w:val="aa"/>
            <w:lang w:val="de-DE"/>
          </w:rPr>
          <w:t>5.10.3</w:t>
        </w:r>
        <w:r>
          <w:rPr>
            <w:rFonts w:asciiTheme="minorHAnsi" w:eastAsiaTheme="minorEastAsia" w:hAnsiTheme="minorHAnsi" w:cstheme="minorBidi"/>
            <w:szCs w:val="22"/>
          </w:rPr>
          <w:tab/>
        </w:r>
        <w:r w:rsidRPr="00591B24">
          <w:rPr>
            <w:rStyle w:val="aa"/>
            <w:lang w:val="de-DE"/>
          </w:rPr>
          <w:t>LSM6DSL</w:t>
        </w:r>
        <w:r w:rsidRPr="00591B24">
          <w:rPr>
            <w:rStyle w:val="aa"/>
            <w:rFonts w:hint="eastAsia"/>
            <w:lang w:val="de-DE"/>
          </w:rPr>
          <w:t>接口函数</w:t>
        </w:r>
        <w:r>
          <w:rPr>
            <w:webHidden/>
          </w:rPr>
          <w:tab/>
        </w:r>
        <w:r>
          <w:rPr>
            <w:webHidden/>
          </w:rPr>
          <w:fldChar w:fldCharType="begin"/>
        </w:r>
        <w:r>
          <w:rPr>
            <w:webHidden/>
          </w:rPr>
          <w:instrText xml:space="preserve"> PAGEREF _Toc6175853 \h </w:instrText>
        </w:r>
        <w:r>
          <w:rPr>
            <w:webHidden/>
          </w:rPr>
        </w:r>
        <w:r>
          <w:rPr>
            <w:webHidden/>
          </w:rPr>
          <w:fldChar w:fldCharType="separate"/>
        </w:r>
        <w:r>
          <w:rPr>
            <w:webHidden/>
          </w:rPr>
          <w:t>118</w:t>
        </w:r>
        <w:r>
          <w:rPr>
            <w:webHidden/>
          </w:rPr>
          <w:fldChar w:fldCharType="end"/>
        </w:r>
      </w:hyperlink>
    </w:p>
    <w:p w14:paraId="4D60ECBF" w14:textId="77777777" w:rsidR="00B01674" w:rsidRDefault="00B01674">
      <w:pPr>
        <w:pStyle w:val="22"/>
        <w:rPr>
          <w:rFonts w:asciiTheme="minorHAnsi" w:eastAsiaTheme="minorEastAsia" w:hAnsiTheme="minorHAnsi" w:cstheme="minorBidi"/>
          <w:szCs w:val="22"/>
        </w:rPr>
      </w:pPr>
      <w:hyperlink w:anchor="_Toc6175854" w:history="1">
        <w:r w:rsidRPr="00591B24">
          <w:rPr>
            <w:rStyle w:val="aa"/>
          </w:rPr>
          <w:t>5.11</w:t>
        </w:r>
        <w:r>
          <w:rPr>
            <w:rFonts w:asciiTheme="minorHAnsi" w:eastAsiaTheme="minorEastAsia" w:hAnsiTheme="minorHAnsi" w:cstheme="minorBidi"/>
            <w:szCs w:val="22"/>
          </w:rPr>
          <w:tab/>
        </w:r>
        <w:r w:rsidRPr="00591B24">
          <w:rPr>
            <w:rStyle w:val="aa"/>
          </w:rPr>
          <w:t>BMG160</w:t>
        </w:r>
        <w:r w:rsidRPr="00591B24">
          <w:rPr>
            <w:rStyle w:val="aa"/>
            <w:rFonts w:hint="eastAsia"/>
          </w:rPr>
          <w:t>传感器组件</w:t>
        </w:r>
        <w:r>
          <w:rPr>
            <w:webHidden/>
          </w:rPr>
          <w:tab/>
        </w:r>
        <w:r>
          <w:rPr>
            <w:webHidden/>
          </w:rPr>
          <w:fldChar w:fldCharType="begin"/>
        </w:r>
        <w:r>
          <w:rPr>
            <w:webHidden/>
          </w:rPr>
          <w:instrText xml:space="preserve"> PAGEREF _Toc6175854 \h </w:instrText>
        </w:r>
        <w:r>
          <w:rPr>
            <w:webHidden/>
          </w:rPr>
        </w:r>
        <w:r>
          <w:rPr>
            <w:webHidden/>
          </w:rPr>
          <w:fldChar w:fldCharType="separate"/>
        </w:r>
        <w:r>
          <w:rPr>
            <w:webHidden/>
          </w:rPr>
          <w:t>121</w:t>
        </w:r>
        <w:r>
          <w:rPr>
            <w:webHidden/>
          </w:rPr>
          <w:fldChar w:fldCharType="end"/>
        </w:r>
      </w:hyperlink>
    </w:p>
    <w:p w14:paraId="1A672C9D" w14:textId="77777777" w:rsidR="00B01674" w:rsidRDefault="00B01674">
      <w:pPr>
        <w:pStyle w:val="31"/>
        <w:rPr>
          <w:rFonts w:asciiTheme="minorHAnsi" w:eastAsiaTheme="minorEastAsia" w:hAnsiTheme="minorHAnsi" w:cstheme="minorBidi"/>
          <w:szCs w:val="22"/>
        </w:rPr>
      </w:pPr>
      <w:hyperlink w:anchor="_Toc6175855" w:history="1">
        <w:r w:rsidRPr="00591B24">
          <w:rPr>
            <w:rStyle w:val="aa"/>
          </w:rPr>
          <w:t>5.11.1</w:t>
        </w:r>
        <w:r>
          <w:rPr>
            <w:rFonts w:asciiTheme="minorHAnsi" w:eastAsiaTheme="minorEastAsia" w:hAnsiTheme="minorHAnsi" w:cstheme="minorBidi"/>
            <w:szCs w:val="22"/>
          </w:rPr>
          <w:tab/>
        </w:r>
        <w:r w:rsidRPr="00591B24">
          <w:rPr>
            <w:rStyle w:val="aa"/>
            <w:rFonts w:hint="eastAsia"/>
          </w:rPr>
          <w:t>器件介绍</w:t>
        </w:r>
        <w:r>
          <w:rPr>
            <w:webHidden/>
          </w:rPr>
          <w:tab/>
        </w:r>
        <w:r>
          <w:rPr>
            <w:webHidden/>
          </w:rPr>
          <w:fldChar w:fldCharType="begin"/>
        </w:r>
        <w:r>
          <w:rPr>
            <w:webHidden/>
          </w:rPr>
          <w:instrText xml:space="preserve"> PAGEREF _Toc6175855 \h </w:instrText>
        </w:r>
        <w:r>
          <w:rPr>
            <w:webHidden/>
          </w:rPr>
        </w:r>
        <w:r>
          <w:rPr>
            <w:webHidden/>
          </w:rPr>
          <w:fldChar w:fldCharType="separate"/>
        </w:r>
        <w:r>
          <w:rPr>
            <w:webHidden/>
          </w:rPr>
          <w:t>121</w:t>
        </w:r>
        <w:r>
          <w:rPr>
            <w:webHidden/>
          </w:rPr>
          <w:fldChar w:fldCharType="end"/>
        </w:r>
      </w:hyperlink>
    </w:p>
    <w:p w14:paraId="0327329E" w14:textId="77777777" w:rsidR="00B01674" w:rsidRDefault="00B01674">
      <w:pPr>
        <w:pStyle w:val="31"/>
        <w:rPr>
          <w:rFonts w:asciiTheme="minorHAnsi" w:eastAsiaTheme="minorEastAsia" w:hAnsiTheme="minorHAnsi" w:cstheme="minorBidi"/>
          <w:szCs w:val="22"/>
        </w:rPr>
      </w:pPr>
      <w:hyperlink w:anchor="_Toc6175856" w:history="1">
        <w:r w:rsidRPr="00591B24">
          <w:rPr>
            <w:rStyle w:val="aa"/>
          </w:rPr>
          <w:t>5.11.2</w:t>
        </w:r>
        <w:r>
          <w:rPr>
            <w:rFonts w:asciiTheme="minorHAnsi" w:eastAsiaTheme="minorEastAsia" w:hAnsiTheme="minorHAnsi" w:cstheme="minorBidi"/>
            <w:szCs w:val="22"/>
          </w:rPr>
          <w:tab/>
        </w:r>
        <w:r w:rsidRPr="00591B24">
          <w:rPr>
            <w:rStyle w:val="aa"/>
          </w:rPr>
          <w:t>BMG160</w:t>
        </w:r>
        <w:r w:rsidRPr="00591B24">
          <w:rPr>
            <w:rStyle w:val="aa"/>
            <w:rFonts w:hint="eastAsia"/>
          </w:rPr>
          <w:t>初始化</w:t>
        </w:r>
        <w:r>
          <w:rPr>
            <w:webHidden/>
          </w:rPr>
          <w:tab/>
        </w:r>
        <w:r>
          <w:rPr>
            <w:webHidden/>
          </w:rPr>
          <w:fldChar w:fldCharType="begin"/>
        </w:r>
        <w:r>
          <w:rPr>
            <w:webHidden/>
          </w:rPr>
          <w:instrText xml:space="preserve"> PAGEREF _Toc6175856 \h </w:instrText>
        </w:r>
        <w:r>
          <w:rPr>
            <w:webHidden/>
          </w:rPr>
        </w:r>
        <w:r>
          <w:rPr>
            <w:webHidden/>
          </w:rPr>
          <w:fldChar w:fldCharType="separate"/>
        </w:r>
        <w:r>
          <w:rPr>
            <w:webHidden/>
          </w:rPr>
          <w:t>121</w:t>
        </w:r>
        <w:r>
          <w:rPr>
            <w:webHidden/>
          </w:rPr>
          <w:fldChar w:fldCharType="end"/>
        </w:r>
      </w:hyperlink>
    </w:p>
    <w:p w14:paraId="11CD97FD" w14:textId="77777777" w:rsidR="00B01674" w:rsidRDefault="00B01674">
      <w:pPr>
        <w:pStyle w:val="31"/>
        <w:rPr>
          <w:rFonts w:asciiTheme="minorHAnsi" w:eastAsiaTheme="minorEastAsia" w:hAnsiTheme="minorHAnsi" w:cstheme="minorBidi"/>
          <w:szCs w:val="22"/>
        </w:rPr>
      </w:pPr>
      <w:hyperlink w:anchor="_Toc6175857" w:history="1">
        <w:r w:rsidRPr="00591B24">
          <w:rPr>
            <w:rStyle w:val="aa"/>
          </w:rPr>
          <w:t>5.11.3</w:t>
        </w:r>
        <w:r>
          <w:rPr>
            <w:rFonts w:asciiTheme="minorHAnsi" w:eastAsiaTheme="minorEastAsia" w:hAnsiTheme="minorHAnsi" w:cstheme="minorBidi"/>
            <w:szCs w:val="22"/>
          </w:rPr>
          <w:tab/>
        </w:r>
        <w:r w:rsidRPr="00591B24">
          <w:rPr>
            <w:rStyle w:val="aa"/>
          </w:rPr>
          <w:t>BMG160</w:t>
        </w:r>
        <w:r w:rsidRPr="00591B24">
          <w:rPr>
            <w:rStyle w:val="aa"/>
            <w:rFonts w:hint="eastAsia"/>
          </w:rPr>
          <w:t>接口函数</w:t>
        </w:r>
        <w:r>
          <w:rPr>
            <w:webHidden/>
          </w:rPr>
          <w:tab/>
        </w:r>
        <w:r>
          <w:rPr>
            <w:webHidden/>
          </w:rPr>
          <w:fldChar w:fldCharType="begin"/>
        </w:r>
        <w:r>
          <w:rPr>
            <w:webHidden/>
          </w:rPr>
          <w:instrText xml:space="preserve"> PAGEREF _Toc6175857 \h </w:instrText>
        </w:r>
        <w:r>
          <w:rPr>
            <w:webHidden/>
          </w:rPr>
        </w:r>
        <w:r>
          <w:rPr>
            <w:webHidden/>
          </w:rPr>
          <w:fldChar w:fldCharType="separate"/>
        </w:r>
        <w:r>
          <w:rPr>
            <w:webHidden/>
          </w:rPr>
          <w:t>124</w:t>
        </w:r>
        <w:r>
          <w:rPr>
            <w:webHidden/>
          </w:rPr>
          <w:fldChar w:fldCharType="end"/>
        </w:r>
      </w:hyperlink>
    </w:p>
    <w:p w14:paraId="174C8E6C" w14:textId="77777777" w:rsidR="00B01674" w:rsidRDefault="00B01674">
      <w:pPr>
        <w:pStyle w:val="22"/>
        <w:rPr>
          <w:rFonts w:asciiTheme="minorHAnsi" w:eastAsiaTheme="minorEastAsia" w:hAnsiTheme="minorHAnsi" w:cstheme="minorBidi"/>
          <w:szCs w:val="22"/>
        </w:rPr>
      </w:pPr>
      <w:hyperlink w:anchor="_Toc6175858" w:history="1">
        <w:r w:rsidRPr="00591B24">
          <w:rPr>
            <w:rStyle w:val="aa"/>
          </w:rPr>
          <w:t>5.12</w:t>
        </w:r>
        <w:r>
          <w:rPr>
            <w:rFonts w:asciiTheme="minorHAnsi" w:eastAsiaTheme="minorEastAsia" w:hAnsiTheme="minorHAnsi" w:cstheme="minorBidi"/>
            <w:szCs w:val="22"/>
          </w:rPr>
          <w:tab/>
        </w:r>
        <w:r w:rsidRPr="00591B24">
          <w:rPr>
            <w:rStyle w:val="aa"/>
          </w:rPr>
          <w:t>BME280</w:t>
        </w:r>
        <w:r w:rsidRPr="00591B24">
          <w:rPr>
            <w:rStyle w:val="aa"/>
            <w:rFonts w:hint="eastAsia"/>
          </w:rPr>
          <w:t>传感器组件</w:t>
        </w:r>
        <w:r>
          <w:rPr>
            <w:webHidden/>
          </w:rPr>
          <w:tab/>
        </w:r>
        <w:r>
          <w:rPr>
            <w:webHidden/>
          </w:rPr>
          <w:fldChar w:fldCharType="begin"/>
        </w:r>
        <w:r>
          <w:rPr>
            <w:webHidden/>
          </w:rPr>
          <w:instrText xml:space="preserve"> PAGEREF _Toc6175858 \h </w:instrText>
        </w:r>
        <w:r>
          <w:rPr>
            <w:webHidden/>
          </w:rPr>
        </w:r>
        <w:r>
          <w:rPr>
            <w:webHidden/>
          </w:rPr>
          <w:fldChar w:fldCharType="separate"/>
        </w:r>
        <w:r>
          <w:rPr>
            <w:webHidden/>
          </w:rPr>
          <w:t>126</w:t>
        </w:r>
        <w:r>
          <w:rPr>
            <w:webHidden/>
          </w:rPr>
          <w:fldChar w:fldCharType="end"/>
        </w:r>
      </w:hyperlink>
    </w:p>
    <w:p w14:paraId="6F00709E" w14:textId="77777777" w:rsidR="00B01674" w:rsidRDefault="00B01674">
      <w:pPr>
        <w:pStyle w:val="31"/>
        <w:rPr>
          <w:rFonts w:asciiTheme="minorHAnsi" w:eastAsiaTheme="minorEastAsia" w:hAnsiTheme="minorHAnsi" w:cstheme="minorBidi"/>
          <w:szCs w:val="22"/>
        </w:rPr>
      </w:pPr>
      <w:hyperlink w:anchor="_Toc6175859" w:history="1">
        <w:r w:rsidRPr="00591B24">
          <w:rPr>
            <w:rStyle w:val="aa"/>
          </w:rPr>
          <w:t>5.12.1</w:t>
        </w:r>
        <w:r>
          <w:rPr>
            <w:rFonts w:asciiTheme="minorHAnsi" w:eastAsiaTheme="minorEastAsia" w:hAnsiTheme="minorHAnsi" w:cstheme="minorBidi"/>
            <w:szCs w:val="22"/>
          </w:rPr>
          <w:tab/>
        </w:r>
        <w:r w:rsidRPr="00591B24">
          <w:rPr>
            <w:rStyle w:val="aa"/>
            <w:rFonts w:hint="eastAsia"/>
          </w:rPr>
          <w:t>器件介绍</w:t>
        </w:r>
        <w:r>
          <w:rPr>
            <w:webHidden/>
          </w:rPr>
          <w:tab/>
        </w:r>
        <w:r>
          <w:rPr>
            <w:webHidden/>
          </w:rPr>
          <w:fldChar w:fldCharType="begin"/>
        </w:r>
        <w:r>
          <w:rPr>
            <w:webHidden/>
          </w:rPr>
          <w:instrText xml:space="preserve"> PAGEREF _Toc6175859 \h </w:instrText>
        </w:r>
        <w:r>
          <w:rPr>
            <w:webHidden/>
          </w:rPr>
        </w:r>
        <w:r>
          <w:rPr>
            <w:webHidden/>
          </w:rPr>
          <w:fldChar w:fldCharType="separate"/>
        </w:r>
        <w:r>
          <w:rPr>
            <w:webHidden/>
          </w:rPr>
          <w:t>126</w:t>
        </w:r>
        <w:r>
          <w:rPr>
            <w:webHidden/>
          </w:rPr>
          <w:fldChar w:fldCharType="end"/>
        </w:r>
      </w:hyperlink>
    </w:p>
    <w:p w14:paraId="7EED3DC1" w14:textId="77777777" w:rsidR="00B01674" w:rsidRDefault="00B01674">
      <w:pPr>
        <w:pStyle w:val="31"/>
        <w:rPr>
          <w:rFonts w:asciiTheme="minorHAnsi" w:eastAsiaTheme="minorEastAsia" w:hAnsiTheme="minorHAnsi" w:cstheme="minorBidi"/>
          <w:szCs w:val="22"/>
        </w:rPr>
      </w:pPr>
      <w:hyperlink w:anchor="_Toc6175860" w:history="1">
        <w:r w:rsidRPr="00591B24">
          <w:rPr>
            <w:rStyle w:val="aa"/>
          </w:rPr>
          <w:t>5.12.2</w:t>
        </w:r>
        <w:r>
          <w:rPr>
            <w:rFonts w:asciiTheme="minorHAnsi" w:eastAsiaTheme="minorEastAsia" w:hAnsiTheme="minorHAnsi" w:cstheme="minorBidi"/>
            <w:szCs w:val="22"/>
          </w:rPr>
          <w:tab/>
        </w:r>
        <w:r w:rsidRPr="00591B24">
          <w:rPr>
            <w:rStyle w:val="aa"/>
          </w:rPr>
          <w:t>BME280</w:t>
        </w:r>
        <w:r w:rsidRPr="00591B24">
          <w:rPr>
            <w:rStyle w:val="aa"/>
            <w:rFonts w:hint="eastAsia"/>
          </w:rPr>
          <w:t>初始化</w:t>
        </w:r>
        <w:r>
          <w:rPr>
            <w:webHidden/>
          </w:rPr>
          <w:tab/>
        </w:r>
        <w:r>
          <w:rPr>
            <w:webHidden/>
          </w:rPr>
          <w:fldChar w:fldCharType="begin"/>
        </w:r>
        <w:r>
          <w:rPr>
            <w:webHidden/>
          </w:rPr>
          <w:instrText xml:space="preserve"> PAGEREF _Toc6175860 \h </w:instrText>
        </w:r>
        <w:r>
          <w:rPr>
            <w:webHidden/>
          </w:rPr>
        </w:r>
        <w:r>
          <w:rPr>
            <w:webHidden/>
          </w:rPr>
          <w:fldChar w:fldCharType="separate"/>
        </w:r>
        <w:r>
          <w:rPr>
            <w:webHidden/>
          </w:rPr>
          <w:t>126</w:t>
        </w:r>
        <w:r>
          <w:rPr>
            <w:webHidden/>
          </w:rPr>
          <w:fldChar w:fldCharType="end"/>
        </w:r>
      </w:hyperlink>
    </w:p>
    <w:p w14:paraId="6E6705BA" w14:textId="77777777" w:rsidR="00B01674" w:rsidRDefault="00B01674">
      <w:pPr>
        <w:pStyle w:val="31"/>
        <w:rPr>
          <w:rFonts w:asciiTheme="minorHAnsi" w:eastAsiaTheme="minorEastAsia" w:hAnsiTheme="minorHAnsi" w:cstheme="minorBidi"/>
          <w:szCs w:val="22"/>
        </w:rPr>
      </w:pPr>
      <w:hyperlink w:anchor="_Toc6175861" w:history="1">
        <w:r w:rsidRPr="00591B24">
          <w:rPr>
            <w:rStyle w:val="aa"/>
          </w:rPr>
          <w:t>5.12.3</w:t>
        </w:r>
        <w:r>
          <w:rPr>
            <w:rFonts w:asciiTheme="minorHAnsi" w:eastAsiaTheme="minorEastAsia" w:hAnsiTheme="minorHAnsi" w:cstheme="minorBidi"/>
            <w:szCs w:val="22"/>
          </w:rPr>
          <w:tab/>
        </w:r>
        <w:r w:rsidRPr="00591B24">
          <w:rPr>
            <w:rStyle w:val="aa"/>
          </w:rPr>
          <w:t>BME280</w:t>
        </w:r>
        <w:r w:rsidRPr="00591B24">
          <w:rPr>
            <w:rStyle w:val="aa"/>
            <w:rFonts w:hint="eastAsia"/>
          </w:rPr>
          <w:t>获取数据</w:t>
        </w:r>
        <w:r>
          <w:rPr>
            <w:webHidden/>
          </w:rPr>
          <w:tab/>
        </w:r>
        <w:r>
          <w:rPr>
            <w:webHidden/>
          </w:rPr>
          <w:fldChar w:fldCharType="begin"/>
        </w:r>
        <w:r>
          <w:rPr>
            <w:webHidden/>
          </w:rPr>
          <w:instrText xml:space="preserve"> PAGEREF _Toc6175861 \h </w:instrText>
        </w:r>
        <w:r>
          <w:rPr>
            <w:webHidden/>
          </w:rPr>
        </w:r>
        <w:r>
          <w:rPr>
            <w:webHidden/>
          </w:rPr>
          <w:fldChar w:fldCharType="separate"/>
        </w:r>
        <w:r>
          <w:rPr>
            <w:webHidden/>
          </w:rPr>
          <w:t>128</w:t>
        </w:r>
        <w:r>
          <w:rPr>
            <w:webHidden/>
          </w:rPr>
          <w:fldChar w:fldCharType="end"/>
        </w:r>
      </w:hyperlink>
    </w:p>
    <w:p w14:paraId="0153B114" w14:textId="77777777" w:rsidR="00B01674" w:rsidRDefault="00B01674">
      <w:pPr>
        <w:pStyle w:val="22"/>
        <w:rPr>
          <w:rFonts w:asciiTheme="minorHAnsi" w:eastAsiaTheme="minorEastAsia" w:hAnsiTheme="minorHAnsi" w:cstheme="minorBidi"/>
          <w:szCs w:val="22"/>
        </w:rPr>
      </w:pPr>
      <w:hyperlink w:anchor="_Toc6175862" w:history="1">
        <w:r w:rsidRPr="00591B24">
          <w:rPr>
            <w:rStyle w:val="aa"/>
          </w:rPr>
          <w:t>5.13</w:t>
        </w:r>
        <w:r>
          <w:rPr>
            <w:rFonts w:asciiTheme="minorHAnsi" w:eastAsiaTheme="minorEastAsia" w:hAnsiTheme="minorHAnsi" w:cstheme="minorBidi"/>
            <w:szCs w:val="22"/>
          </w:rPr>
          <w:tab/>
        </w:r>
        <w:r w:rsidRPr="00591B24">
          <w:rPr>
            <w:rStyle w:val="aa"/>
          </w:rPr>
          <w:t>BMP280</w:t>
        </w:r>
        <w:r w:rsidRPr="00591B24">
          <w:rPr>
            <w:rStyle w:val="aa"/>
            <w:rFonts w:hint="eastAsia"/>
          </w:rPr>
          <w:t>传感器组件</w:t>
        </w:r>
        <w:r>
          <w:rPr>
            <w:webHidden/>
          </w:rPr>
          <w:tab/>
        </w:r>
        <w:r>
          <w:rPr>
            <w:webHidden/>
          </w:rPr>
          <w:fldChar w:fldCharType="begin"/>
        </w:r>
        <w:r>
          <w:rPr>
            <w:webHidden/>
          </w:rPr>
          <w:instrText xml:space="preserve"> PAGEREF _Toc6175862 \h </w:instrText>
        </w:r>
        <w:r>
          <w:rPr>
            <w:webHidden/>
          </w:rPr>
        </w:r>
        <w:r>
          <w:rPr>
            <w:webHidden/>
          </w:rPr>
          <w:fldChar w:fldCharType="separate"/>
        </w:r>
        <w:r>
          <w:rPr>
            <w:webHidden/>
          </w:rPr>
          <w:t>131</w:t>
        </w:r>
        <w:r>
          <w:rPr>
            <w:webHidden/>
          </w:rPr>
          <w:fldChar w:fldCharType="end"/>
        </w:r>
      </w:hyperlink>
    </w:p>
    <w:p w14:paraId="02BCED2A" w14:textId="77777777" w:rsidR="00B01674" w:rsidRDefault="00B01674">
      <w:pPr>
        <w:pStyle w:val="31"/>
        <w:rPr>
          <w:rFonts w:asciiTheme="minorHAnsi" w:eastAsiaTheme="minorEastAsia" w:hAnsiTheme="minorHAnsi" w:cstheme="minorBidi"/>
          <w:szCs w:val="22"/>
        </w:rPr>
      </w:pPr>
      <w:hyperlink w:anchor="_Toc6175863" w:history="1">
        <w:r w:rsidRPr="00591B24">
          <w:rPr>
            <w:rStyle w:val="aa"/>
          </w:rPr>
          <w:t>5.13.1</w:t>
        </w:r>
        <w:r>
          <w:rPr>
            <w:rFonts w:asciiTheme="minorHAnsi" w:eastAsiaTheme="minorEastAsia" w:hAnsiTheme="minorHAnsi" w:cstheme="minorBidi"/>
            <w:szCs w:val="22"/>
          </w:rPr>
          <w:tab/>
        </w:r>
        <w:r w:rsidRPr="00591B24">
          <w:rPr>
            <w:rStyle w:val="aa"/>
            <w:rFonts w:hint="eastAsia"/>
          </w:rPr>
          <w:t>器件介绍</w:t>
        </w:r>
        <w:r>
          <w:rPr>
            <w:webHidden/>
          </w:rPr>
          <w:tab/>
        </w:r>
        <w:r>
          <w:rPr>
            <w:webHidden/>
          </w:rPr>
          <w:fldChar w:fldCharType="begin"/>
        </w:r>
        <w:r>
          <w:rPr>
            <w:webHidden/>
          </w:rPr>
          <w:instrText xml:space="preserve"> PAGEREF _Toc6175863 \h </w:instrText>
        </w:r>
        <w:r>
          <w:rPr>
            <w:webHidden/>
          </w:rPr>
        </w:r>
        <w:r>
          <w:rPr>
            <w:webHidden/>
          </w:rPr>
          <w:fldChar w:fldCharType="separate"/>
        </w:r>
        <w:r>
          <w:rPr>
            <w:webHidden/>
          </w:rPr>
          <w:t>131</w:t>
        </w:r>
        <w:r>
          <w:rPr>
            <w:webHidden/>
          </w:rPr>
          <w:fldChar w:fldCharType="end"/>
        </w:r>
      </w:hyperlink>
    </w:p>
    <w:p w14:paraId="24E30DC5" w14:textId="77777777" w:rsidR="00B01674" w:rsidRDefault="00B01674">
      <w:pPr>
        <w:pStyle w:val="31"/>
        <w:rPr>
          <w:rFonts w:asciiTheme="minorHAnsi" w:eastAsiaTheme="minorEastAsia" w:hAnsiTheme="minorHAnsi" w:cstheme="minorBidi"/>
          <w:szCs w:val="22"/>
        </w:rPr>
      </w:pPr>
      <w:hyperlink w:anchor="_Toc6175864" w:history="1">
        <w:r w:rsidRPr="00591B24">
          <w:rPr>
            <w:rStyle w:val="aa"/>
          </w:rPr>
          <w:t>5.13.2</w:t>
        </w:r>
        <w:r>
          <w:rPr>
            <w:rFonts w:asciiTheme="minorHAnsi" w:eastAsiaTheme="minorEastAsia" w:hAnsiTheme="minorHAnsi" w:cstheme="minorBidi"/>
            <w:szCs w:val="22"/>
          </w:rPr>
          <w:tab/>
        </w:r>
        <w:r w:rsidRPr="00591B24">
          <w:rPr>
            <w:rStyle w:val="aa"/>
          </w:rPr>
          <w:t>BMP280</w:t>
        </w:r>
        <w:r w:rsidRPr="00591B24">
          <w:rPr>
            <w:rStyle w:val="aa"/>
            <w:rFonts w:hint="eastAsia"/>
          </w:rPr>
          <w:t>初始化</w:t>
        </w:r>
        <w:r>
          <w:rPr>
            <w:webHidden/>
          </w:rPr>
          <w:tab/>
        </w:r>
        <w:r>
          <w:rPr>
            <w:webHidden/>
          </w:rPr>
          <w:fldChar w:fldCharType="begin"/>
        </w:r>
        <w:r>
          <w:rPr>
            <w:webHidden/>
          </w:rPr>
          <w:instrText xml:space="preserve"> PAGEREF _Toc6175864 \h </w:instrText>
        </w:r>
        <w:r>
          <w:rPr>
            <w:webHidden/>
          </w:rPr>
        </w:r>
        <w:r>
          <w:rPr>
            <w:webHidden/>
          </w:rPr>
          <w:fldChar w:fldCharType="separate"/>
        </w:r>
        <w:r>
          <w:rPr>
            <w:webHidden/>
          </w:rPr>
          <w:t>131</w:t>
        </w:r>
        <w:r>
          <w:rPr>
            <w:webHidden/>
          </w:rPr>
          <w:fldChar w:fldCharType="end"/>
        </w:r>
      </w:hyperlink>
    </w:p>
    <w:p w14:paraId="359415AB" w14:textId="77777777" w:rsidR="00B01674" w:rsidRDefault="00B01674">
      <w:pPr>
        <w:pStyle w:val="31"/>
        <w:rPr>
          <w:rFonts w:asciiTheme="minorHAnsi" w:eastAsiaTheme="minorEastAsia" w:hAnsiTheme="minorHAnsi" w:cstheme="minorBidi"/>
          <w:szCs w:val="22"/>
        </w:rPr>
      </w:pPr>
      <w:hyperlink w:anchor="_Toc6175865" w:history="1">
        <w:r w:rsidRPr="00591B24">
          <w:rPr>
            <w:rStyle w:val="aa"/>
          </w:rPr>
          <w:t>5.13.3</w:t>
        </w:r>
        <w:r>
          <w:rPr>
            <w:rFonts w:asciiTheme="minorHAnsi" w:eastAsiaTheme="minorEastAsia" w:hAnsiTheme="minorHAnsi" w:cstheme="minorBidi"/>
            <w:szCs w:val="22"/>
          </w:rPr>
          <w:tab/>
        </w:r>
        <w:r w:rsidRPr="00591B24">
          <w:rPr>
            <w:rStyle w:val="aa"/>
            <w:lang w:val="de-DE"/>
          </w:rPr>
          <w:t>BMP28</w:t>
        </w:r>
        <w:r w:rsidRPr="00591B24">
          <w:rPr>
            <w:rStyle w:val="aa"/>
          </w:rPr>
          <w:t>0</w:t>
        </w:r>
        <w:r w:rsidRPr="00591B24">
          <w:rPr>
            <w:rStyle w:val="aa"/>
            <w:rFonts w:hint="eastAsia"/>
          </w:rPr>
          <w:t>接口函数</w:t>
        </w:r>
        <w:r>
          <w:rPr>
            <w:webHidden/>
          </w:rPr>
          <w:tab/>
        </w:r>
        <w:r>
          <w:rPr>
            <w:webHidden/>
          </w:rPr>
          <w:fldChar w:fldCharType="begin"/>
        </w:r>
        <w:r>
          <w:rPr>
            <w:webHidden/>
          </w:rPr>
          <w:instrText xml:space="preserve"> PAGEREF _Toc6175865 \h </w:instrText>
        </w:r>
        <w:r>
          <w:rPr>
            <w:webHidden/>
          </w:rPr>
        </w:r>
        <w:r>
          <w:rPr>
            <w:webHidden/>
          </w:rPr>
          <w:fldChar w:fldCharType="separate"/>
        </w:r>
        <w:r>
          <w:rPr>
            <w:webHidden/>
          </w:rPr>
          <w:t>133</w:t>
        </w:r>
        <w:r>
          <w:rPr>
            <w:webHidden/>
          </w:rPr>
          <w:fldChar w:fldCharType="end"/>
        </w:r>
      </w:hyperlink>
    </w:p>
    <w:p w14:paraId="0D101D2D" w14:textId="77777777" w:rsidR="00B01674" w:rsidRDefault="00B01674">
      <w:pPr>
        <w:pStyle w:val="22"/>
        <w:rPr>
          <w:rFonts w:asciiTheme="minorHAnsi" w:eastAsiaTheme="minorEastAsia" w:hAnsiTheme="minorHAnsi" w:cstheme="minorBidi"/>
          <w:szCs w:val="22"/>
        </w:rPr>
      </w:pPr>
      <w:hyperlink w:anchor="_Toc6175866" w:history="1">
        <w:r w:rsidRPr="00591B24">
          <w:rPr>
            <w:rStyle w:val="aa"/>
          </w:rPr>
          <w:t>5.14</w:t>
        </w:r>
        <w:r>
          <w:rPr>
            <w:rFonts w:asciiTheme="minorHAnsi" w:eastAsiaTheme="minorEastAsia" w:hAnsiTheme="minorHAnsi" w:cstheme="minorBidi"/>
            <w:szCs w:val="22"/>
          </w:rPr>
          <w:tab/>
        </w:r>
        <w:r w:rsidRPr="00591B24">
          <w:rPr>
            <w:rStyle w:val="aa"/>
          </w:rPr>
          <w:t>BH1730FVC</w:t>
        </w:r>
        <w:r w:rsidRPr="00591B24">
          <w:rPr>
            <w:rStyle w:val="aa"/>
            <w:rFonts w:hint="eastAsia"/>
          </w:rPr>
          <w:t>传感器组件</w:t>
        </w:r>
        <w:r>
          <w:rPr>
            <w:webHidden/>
          </w:rPr>
          <w:tab/>
        </w:r>
        <w:r>
          <w:rPr>
            <w:webHidden/>
          </w:rPr>
          <w:fldChar w:fldCharType="begin"/>
        </w:r>
        <w:r>
          <w:rPr>
            <w:webHidden/>
          </w:rPr>
          <w:instrText xml:space="preserve"> PAGEREF _Toc6175866 \h </w:instrText>
        </w:r>
        <w:r>
          <w:rPr>
            <w:webHidden/>
          </w:rPr>
        </w:r>
        <w:r>
          <w:rPr>
            <w:webHidden/>
          </w:rPr>
          <w:fldChar w:fldCharType="separate"/>
        </w:r>
        <w:r>
          <w:rPr>
            <w:webHidden/>
          </w:rPr>
          <w:t>136</w:t>
        </w:r>
        <w:r>
          <w:rPr>
            <w:webHidden/>
          </w:rPr>
          <w:fldChar w:fldCharType="end"/>
        </w:r>
      </w:hyperlink>
    </w:p>
    <w:p w14:paraId="3E3BED43" w14:textId="77777777" w:rsidR="00B01674" w:rsidRDefault="00B01674">
      <w:pPr>
        <w:pStyle w:val="31"/>
        <w:rPr>
          <w:rFonts w:asciiTheme="minorHAnsi" w:eastAsiaTheme="minorEastAsia" w:hAnsiTheme="minorHAnsi" w:cstheme="minorBidi"/>
          <w:szCs w:val="22"/>
        </w:rPr>
      </w:pPr>
      <w:hyperlink w:anchor="_Toc6175867" w:history="1">
        <w:r w:rsidRPr="00591B24">
          <w:rPr>
            <w:rStyle w:val="aa"/>
          </w:rPr>
          <w:t>5.14.1</w:t>
        </w:r>
        <w:r>
          <w:rPr>
            <w:rFonts w:asciiTheme="minorHAnsi" w:eastAsiaTheme="minorEastAsia" w:hAnsiTheme="minorHAnsi" w:cstheme="minorBidi"/>
            <w:szCs w:val="22"/>
          </w:rPr>
          <w:tab/>
        </w:r>
        <w:r w:rsidRPr="00591B24">
          <w:rPr>
            <w:rStyle w:val="aa"/>
            <w:rFonts w:hint="eastAsia"/>
          </w:rPr>
          <w:t>器件介绍</w:t>
        </w:r>
        <w:r>
          <w:rPr>
            <w:webHidden/>
          </w:rPr>
          <w:tab/>
        </w:r>
        <w:r>
          <w:rPr>
            <w:webHidden/>
          </w:rPr>
          <w:fldChar w:fldCharType="begin"/>
        </w:r>
        <w:r>
          <w:rPr>
            <w:webHidden/>
          </w:rPr>
          <w:instrText xml:space="preserve"> PAGEREF _Toc6175867 \h </w:instrText>
        </w:r>
        <w:r>
          <w:rPr>
            <w:webHidden/>
          </w:rPr>
        </w:r>
        <w:r>
          <w:rPr>
            <w:webHidden/>
          </w:rPr>
          <w:fldChar w:fldCharType="separate"/>
        </w:r>
        <w:r>
          <w:rPr>
            <w:webHidden/>
          </w:rPr>
          <w:t>136</w:t>
        </w:r>
        <w:r>
          <w:rPr>
            <w:webHidden/>
          </w:rPr>
          <w:fldChar w:fldCharType="end"/>
        </w:r>
      </w:hyperlink>
    </w:p>
    <w:p w14:paraId="1C09F9BC" w14:textId="77777777" w:rsidR="00B01674" w:rsidRDefault="00B01674">
      <w:pPr>
        <w:pStyle w:val="31"/>
        <w:rPr>
          <w:rFonts w:asciiTheme="minorHAnsi" w:eastAsiaTheme="minorEastAsia" w:hAnsiTheme="minorHAnsi" w:cstheme="minorBidi"/>
          <w:szCs w:val="22"/>
        </w:rPr>
      </w:pPr>
      <w:hyperlink w:anchor="_Toc6175868" w:history="1">
        <w:r w:rsidRPr="00591B24">
          <w:rPr>
            <w:rStyle w:val="aa"/>
          </w:rPr>
          <w:t>5.14.2</w:t>
        </w:r>
        <w:r>
          <w:rPr>
            <w:rFonts w:asciiTheme="minorHAnsi" w:eastAsiaTheme="minorEastAsia" w:hAnsiTheme="minorHAnsi" w:cstheme="minorBidi"/>
            <w:szCs w:val="22"/>
          </w:rPr>
          <w:tab/>
        </w:r>
        <w:r w:rsidRPr="00591B24">
          <w:rPr>
            <w:rStyle w:val="aa"/>
          </w:rPr>
          <w:t>BH1730FVC</w:t>
        </w:r>
        <w:r w:rsidRPr="00591B24">
          <w:rPr>
            <w:rStyle w:val="aa"/>
            <w:rFonts w:hint="eastAsia"/>
          </w:rPr>
          <w:t>初始化</w:t>
        </w:r>
        <w:r>
          <w:rPr>
            <w:webHidden/>
          </w:rPr>
          <w:tab/>
        </w:r>
        <w:r>
          <w:rPr>
            <w:webHidden/>
          </w:rPr>
          <w:fldChar w:fldCharType="begin"/>
        </w:r>
        <w:r>
          <w:rPr>
            <w:webHidden/>
          </w:rPr>
          <w:instrText xml:space="preserve"> PAGEREF _Toc6175868 \h </w:instrText>
        </w:r>
        <w:r>
          <w:rPr>
            <w:webHidden/>
          </w:rPr>
        </w:r>
        <w:r>
          <w:rPr>
            <w:webHidden/>
          </w:rPr>
          <w:fldChar w:fldCharType="separate"/>
        </w:r>
        <w:r>
          <w:rPr>
            <w:webHidden/>
          </w:rPr>
          <w:t>138</w:t>
        </w:r>
        <w:r>
          <w:rPr>
            <w:webHidden/>
          </w:rPr>
          <w:fldChar w:fldCharType="end"/>
        </w:r>
      </w:hyperlink>
    </w:p>
    <w:p w14:paraId="45BE6555" w14:textId="77777777" w:rsidR="00B01674" w:rsidRDefault="00B01674">
      <w:pPr>
        <w:pStyle w:val="31"/>
        <w:rPr>
          <w:rFonts w:asciiTheme="minorHAnsi" w:eastAsiaTheme="minorEastAsia" w:hAnsiTheme="minorHAnsi" w:cstheme="minorBidi"/>
          <w:szCs w:val="22"/>
        </w:rPr>
      </w:pPr>
      <w:hyperlink w:anchor="_Toc6175869" w:history="1">
        <w:r w:rsidRPr="00591B24">
          <w:rPr>
            <w:rStyle w:val="aa"/>
          </w:rPr>
          <w:t>5.14.3</w:t>
        </w:r>
        <w:r>
          <w:rPr>
            <w:rFonts w:asciiTheme="minorHAnsi" w:eastAsiaTheme="minorEastAsia" w:hAnsiTheme="minorHAnsi" w:cstheme="minorBidi"/>
            <w:szCs w:val="22"/>
          </w:rPr>
          <w:tab/>
        </w:r>
        <w:r w:rsidRPr="00591B24">
          <w:rPr>
            <w:rStyle w:val="aa"/>
          </w:rPr>
          <w:t>BH1730FVC</w:t>
        </w:r>
        <w:r w:rsidRPr="00591B24">
          <w:rPr>
            <w:rStyle w:val="aa"/>
            <w:rFonts w:hint="eastAsia"/>
          </w:rPr>
          <w:t>接口函数</w:t>
        </w:r>
        <w:r>
          <w:rPr>
            <w:webHidden/>
          </w:rPr>
          <w:tab/>
        </w:r>
        <w:r>
          <w:rPr>
            <w:webHidden/>
          </w:rPr>
          <w:fldChar w:fldCharType="begin"/>
        </w:r>
        <w:r>
          <w:rPr>
            <w:webHidden/>
          </w:rPr>
          <w:instrText xml:space="preserve"> PAGEREF _Toc6175869 \h </w:instrText>
        </w:r>
        <w:r>
          <w:rPr>
            <w:webHidden/>
          </w:rPr>
        </w:r>
        <w:r>
          <w:rPr>
            <w:webHidden/>
          </w:rPr>
          <w:fldChar w:fldCharType="separate"/>
        </w:r>
        <w:r>
          <w:rPr>
            <w:webHidden/>
          </w:rPr>
          <w:t>140</w:t>
        </w:r>
        <w:r>
          <w:rPr>
            <w:webHidden/>
          </w:rPr>
          <w:fldChar w:fldCharType="end"/>
        </w:r>
      </w:hyperlink>
    </w:p>
    <w:p w14:paraId="34424506" w14:textId="77777777" w:rsidR="00B01674" w:rsidRDefault="00B01674">
      <w:pPr>
        <w:pStyle w:val="22"/>
        <w:rPr>
          <w:rFonts w:asciiTheme="minorHAnsi" w:eastAsiaTheme="minorEastAsia" w:hAnsiTheme="minorHAnsi" w:cstheme="minorBidi"/>
          <w:szCs w:val="22"/>
        </w:rPr>
      </w:pPr>
      <w:hyperlink w:anchor="_Toc6175870" w:history="1">
        <w:r w:rsidRPr="00591B24">
          <w:rPr>
            <w:rStyle w:val="aa"/>
          </w:rPr>
          <w:t>5.15</w:t>
        </w:r>
        <w:r>
          <w:rPr>
            <w:rFonts w:asciiTheme="minorHAnsi" w:eastAsiaTheme="minorEastAsia" w:hAnsiTheme="minorHAnsi" w:cstheme="minorBidi"/>
            <w:szCs w:val="22"/>
          </w:rPr>
          <w:tab/>
        </w:r>
        <w:r w:rsidRPr="00591B24">
          <w:rPr>
            <w:rStyle w:val="aa"/>
          </w:rPr>
          <w:t>BMA253</w:t>
        </w:r>
        <w:r w:rsidRPr="00591B24">
          <w:rPr>
            <w:rStyle w:val="aa"/>
            <w:rFonts w:hint="eastAsia"/>
          </w:rPr>
          <w:t>传感器组件</w:t>
        </w:r>
        <w:r>
          <w:rPr>
            <w:webHidden/>
          </w:rPr>
          <w:tab/>
        </w:r>
        <w:r>
          <w:rPr>
            <w:webHidden/>
          </w:rPr>
          <w:fldChar w:fldCharType="begin"/>
        </w:r>
        <w:r>
          <w:rPr>
            <w:webHidden/>
          </w:rPr>
          <w:instrText xml:space="preserve"> PAGEREF _Toc6175870 \h </w:instrText>
        </w:r>
        <w:r>
          <w:rPr>
            <w:webHidden/>
          </w:rPr>
        </w:r>
        <w:r>
          <w:rPr>
            <w:webHidden/>
          </w:rPr>
          <w:fldChar w:fldCharType="separate"/>
        </w:r>
        <w:r>
          <w:rPr>
            <w:webHidden/>
          </w:rPr>
          <w:t>141</w:t>
        </w:r>
        <w:r>
          <w:rPr>
            <w:webHidden/>
          </w:rPr>
          <w:fldChar w:fldCharType="end"/>
        </w:r>
      </w:hyperlink>
    </w:p>
    <w:p w14:paraId="6D5EB42B" w14:textId="77777777" w:rsidR="00B01674" w:rsidRDefault="00B01674">
      <w:pPr>
        <w:pStyle w:val="31"/>
        <w:rPr>
          <w:rFonts w:asciiTheme="minorHAnsi" w:eastAsiaTheme="minorEastAsia" w:hAnsiTheme="minorHAnsi" w:cstheme="minorBidi"/>
          <w:szCs w:val="22"/>
        </w:rPr>
      </w:pPr>
      <w:hyperlink w:anchor="_Toc6175871" w:history="1">
        <w:r w:rsidRPr="00591B24">
          <w:rPr>
            <w:rStyle w:val="aa"/>
          </w:rPr>
          <w:t>5.15.1</w:t>
        </w:r>
        <w:r>
          <w:rPr>
            <w:rFonts w:asciiTheme="minorHAnsi" w:eastAsiaTheme="minorEastAsia" w:hAnsiTheme="minorHAnsi" w:cstheme="minorBidi"/>
            <w:szCs w:val="22"/>
          </w:rPr>
          <w:tab/>
        </w:r>
        <w:r w:rsidRPr="00591B24">
          <w:rPr>
            <w:rStyle w:val="aa"/>
            <w:rFonts w:hint="eastAsia"/>
          </w:rPr>
          <w:t>器件介绍</w:t>
        </w:r>
        <w:r>
          <w:rPr>
            <w:webHidden/>
          </w:rPr>
          <w:tab/>
        </w:r>
        <w:r>
          <w:rPr>
            <w:webHidden/>
          </w:rPr>
          <w:fldChar w:fldCharType="begin"/>
        </w:r>
        <w:r>
          <w:rPr>
            <w:webHidden/>
          </w:rPr>
          <w:instrText xml:space="preserve"> PAGEREF _Toc6175871 \h </w:instrText>
        </w:r>
        <w:r>
          <w:rPr>
            <w:webHidden/>
          </w:rPr>
        </w:r>
        <w:r>
          <w:rPr>
            <w:webHidden/>
          </w:rPr>
          <w:fldChar w:fldCharType="separate"/>
        </w:r>
        <w:r>
          <w:rPr>
            <w:webHidden/>
          </w:rPr>
          <w:t>141</w:t>
        </w:r>
        <w:r>
          <w:rPr>
            <w:webHidden/>
          </w:rPr>
          <w:fldChar w:fldCharType="end"/>
        </w:r>
      </w:hyperlink>
    </w:p>
    <w:p w14:paraId="6532D047" w14:textId="77777777" w:rsidR="00B01674" w:rsidRDefault="00B01674">
      <w:pPr>
        <w:pStyle w:val="31"/>
        <w:rPr>
          <w:rFonts w:asciiTheme="minorHAnsi" w:eastAsiaTheme="minorEastAsia" w:hAnsiTheme="minorHAnsi" w:cstheme="minorBidi"/>
          <w:szCs w:val="22"/>
        </w:rPr>
      </w:pPr>
      <w:hyperlink w:anchor="_Toc6175872" w:history="1">
        <w:r w:rsidRPr="00591B24">
          <w:rPr>
            <w:rStyle w:val="aa"/>
          </w:rPr>
          <w:t>5.15.2</w:t>
        </w:r>
        <w:r>
          <w:rPr>
            <w:rFonts w:asciiTheme="minorHAnsi" w:eastAsiaTheme="minorEastAsia" w:hAnsiTheme="minorHAnsi" w:cstheme="minorBidi"/>
            <w:szCs w:val="22"/>
          </w:rPr>
          <w:tab/>
        </w:r>
        <w:r w:rsidRPr="00591B24">
          <w:rPr>
            <w:rStyle w:val="aa"/>
          </w:rPr>
          <w:t>BMA253</w:t>
        </w:r>
        <w:r w:rsidRPr="00591B24">
          <w:rPr>
            <w:rStyle w:val="aa"/>
            <w:rFonts w:hint="eastAsia"/>
          </w:rPr>
          <w:t>初始化</w:t>
        </w:r>
        <w:r>
          <w:rPr>
            <w:webHidden/>
          </w:rPr>
          <w:tab/>
        </w:r>
        <w:r>
          <w:rPr>
            <w:webHidden/>
          </w:rPr>
          <w:fldChar w:fldCharType="begin"/>
        </w:r>
        <w:r>
          <w:rPr>
            <w:webHidden/>
          </w:rPr>
          <w:instrText xml:space="preserve"> PAGEREF _Toc6175872 \h </w:instrText>
        </w:r>
        <w:r>
          <w:rPr>
            <w:webHidden/>
          </w:rPr>
        </w:r>
        <w:r>
          <w:rPr>
            <w:webHidden/>
          </w:rPr>
          <w:fldChar w:fldCharType="separate"/>
        </w:r>
        <w:r>
          <w:rPr>
            <w:webHidden/>
          </w:rPr>
          <w:t>141</w:t>
        </w:r>
        <w:r>
          <w:rPr>
            <w:webHidden/>
          </w:rPr>
          <w:fldChar w:fldCharType="end"/>
        </w:r>
      </w:hyperlink>
    </w:p>
    <w:p w14:paraId="696D1AF8" w14:textId="77777777" w:rsidR="00B01674" w:rsidRDefault="00B01674">
      <w:pPr>
        <w:pStyle w:val="31"/>
        <w:rPr>
          <w:rFonts w:asciiTheme="minorHAnsi" w:eastAsiaTheme="minorEastAsia" w:hAnsiTheme="minorHAnsi" w:cstheme="minorBidi"/>
          <w:szCs w:val="22"/>
        </w:rPr>
      </w:pPr>
      <w:hyperlink w:anchor="_Toc6175873" w:history="1">
        <w:r w:rsidRPr="00591B24">
          <w:rPr>
            <w:rStyle w:val="aa"/>
          </w:rPr>
          <w:t>5.15.3</w:t>
        </w:r>
        <w:r>
          <w:rPr>
            <w:rFonts w:asciiTheme="minorHAnsi" w:eastAsiaTheme="minorEastAsia" w:hAnsiTheme="minorHAnsi" w:cstheme="minorBidi"/>
            <w:szCs w:val="22"/>
          </w:rPr>
          <w:tab/>
        </w:r>
        <w:r w:rsidRPr="00591B24">
          <w:rPr>
            <w:rStyle w:val="aa"/>
          </w:rPr>
          <w:t>BMA253</w:t>
        </w:r>
        <w:r w:rsidRPr="00591B24">
          <w:rPr>
            <w:rStyle w:val="aa"/>
            <w:rFonts w:hint="eastAsia"/>
          </w:rPr>
          <w:t>接口函数</w:t>
        </w:r>
        <w:r>
          <w:rPr>
            <w:webHidden/>
          </w:rPr>
          <w:tab/>
        </w:r>
        <w:r>
          <w:rPr>
            <w:webHidden/>
          </w:rPr>
          <w:fldChar w:fldCharType="begin"/>
        </w:r>
        <w:r>
          <w:rPr>
            <w:webHidden/>
          </w:rPr>
          <w:instrText xml:space="preserve"> PAGEREF _Toc6175873 \h </w:instrText>
        </w:r>
        <w:r>
          <w:rPr>
            <w:webHidden/>
          </w:rPr>
        </w:r>
        <w:r>
          <w:rPr>
            <w:webHidden/>
          </w:rPr>
          <w:fldChar w:fldCharType="separate"/>
        </w:r>
        <w:r>
          <w:rPr>
            <w:webHidden/>
          </w:rPr>
          <w:t>143</w:t>
        </w:r>
        <w:r>
          <w:rPr>
            <w:webHidden/>
          </w:rPr>
          <w:fldChar w:fldCharType="end"/>
        </w:r>
      </w:hyperlink>
    </w:p>
    <w:p w14:paraId="19B07A82" w14:textId="77777777" w:rsidR="00B01674" w:rsidRDefault="00B01674">
      <w:pPr>
        <w:pStyle w:val="22"/>
        <w:rPr>
          <w:rFonts w:asciiTheme="minorHAnsi" w:eastAsiaTheme="minorEastAsia" w:hAnsiTheme="minorHAnsi" w:cstheme="minorBidi"/>
          <w:szCs w:val="22"/>
        </w:rPr>
      </w:pPr>
      <w:hyperlink w:anchor="_Toc6175874" w:history="1">
        <w:r w:rsidRPr="00591B24">
          <w:rPr>
            <w:rStyle w:val="aa"/>
          </w:rPr>
          <w:t>5.16</w:t>
        </w:r>
        <w:r>
          <w:rPr>
            <w:rFonts w:asciiTheme="minorHAnsi" w:eastAsiaTheme="minorEastAsia" w:hAnsiTheme="minorHAnsi" w:cstheme="minorBidi"/>
            <w:szCs w:val="22"/>
          </w:rPr>
          <w:tab/>
        </w:r>
        <w:r w:rsidRPr="00591B24">
          <w:rPr>
            <w:rStyle w:val="aa"/>
          </w:rPr>
          <w:t>LPS22HB</w:t>
        </w:r>
        <w:r w:rsidRPr="00591B24">
          <w:rPr>
            <w:rStyle w:val="aa"/>
            <w:rFonts w:hint="eastAsia"/>
          </w:rPr>
          <w:t>传感器组件</w:t>
        </w:r>
        <w:r>
          <w:rPr>
            <w:webHidden/>
          </w:rPr>
          <w:tab/>
        </w:r>
        <w:r>
          <w:rPr>
            <w:webHidden/>
          </w:rPr>
          <w:fldChar w:fldCharType="begin"/>
        </w:r>
        <w:r>
          <w:rPr>
            <w:webHidden/>
          </w:rPr>
          <w:instrText xml:space="preserve"> PAGEREF _Toc6175874 \h </w:instrText>
        </w:r>
        <w:r>
          <w:rPr>
            <w:webHidden/>
          </w:rPr>
        </w:r>
        <w:r>
          <w:rPr>
            <w:webHidden/>
          </w:rPr>
          <w:fldChar w:fldCharType="separate"/>
        </w:r>
        <w:r>
          <w:rPr>
            <w:webHidden/>
          </w:rPr>
          <w:t>146</w:t>
        </w:r>
        <w:r>
          <w:rPr>
            <w:webHidden/>
          </w:rPr>
          <w:fldChar w:fldCharType="end"/>
        </w:r>
      </w:hyperlink>
    </w:p>
    <w:p w14:paraId="22587B9C" w14:textId="77777777" w:rsidR="00B01674" w:rsidRDefault="00B01674">
      <w:pPr>
        <w:pStyle w:val="31"/>
        <w:rPr>
          <w:rFonts w:asciiTheme="minorHAnsi" w:eastAsiaTheme="minorEastAsia" w:hAnsiTheme="minorHAnsi" w:cstheme="minorBidi"/>
          <w:szCs w:val="22"/>
        </w:rPr>
      </w:pPr>
      <w:hyperlink w:anchor="_Toc6175875" w:history="1">
        <w:r w:rsidRPr="00591B24">
          <w:rPr>
            <w:rStyle w:val="aa"/>
          </w:rPr>
          <w:t>5.16.1</w:t>
        </w:r>
        <w:r>
          <w:rPr>
            <w:rFonts w:asciiTheme="minorHAnsi" w:eastAsiaTheme="minorEastAsia" w:hAnsiTheme="minorHAnsi" w:cstheme="minorBidi"/>
            <w:szCs w:val="22"/>
          </w:rPr>
          <w:tab/>
        </w:r>
        <w:r w:rsidRPr="00591B24">
          <w:rPr>
            <w:rStyle w:val="aa"/>
            <w:rFonts w:hint="eastAsia"/>
          </w:rPr>
          <w:t>器件介绍</w:t>
        </w:r>
        <w:r>
          <w:rPr>
            <w:webHidden/>
          </w:rPr>
          <w:tab/>
        </w:r>
        <w:r>
          <w:rPr>
            <w:webHidden/>
          </w:rPr>
          <w:fldChar w:fldCharType="begin"/>
        </w:r>
        <w:r>
          <w:rPr>
            <w:webHidden/>
          </w:rPr>
          <w:instrText xml:space="preserve"> PAGEREF _Toc6175875 \h </w:instrText>
        </w:r>
        <w:r>
          <w:rPr>
            <w:webHidden/>
          </w:rPr>
        </w:r>
        <w:r>
          <w:rPr>
            <w:webHidden/>
          </w:rPr>
          <w:fldChar w:fldCharType="separate"/>
        </w:r>
        <w:r>
          <w:rPr>
            <w:webHidden/>
          </w:rPr>
          <w:t>146</w:t>
        </w:r>
        <w:r>
          <w:rPr>
            <w:webHidden/>
          </w:rPr>
          <w:fldChar w:fldCharType="end"/>
        </w:r>
      </w:hyperlink>
    </w:p>
    <w:p w14:paraId="378AD3DC" w14:textId="77777777" w:rsidR="00B01674" w:rsidRDefault="00B01674">
      <w:pPr>
        <w:pStyle w:val="31"/>
        <w:rPr>
          <w:rFonts w:asciiTheme="minorHAnsi" w:eastAsiaTheme="minorEastAsia" w:hAnsiTheme="minorHAnsi" w:cstheme="minorBidi"/>
          <w:szCs w:val="22"/>
        </w:rPr>
      </w:pPr>
      <w:hyperlink w:anchor="_Toc6175876" w:history="1">
        <w:r w:rsidRPr="00591B24">
          <w:rPr>
            <w:rStyle w:val="aa"/>
          </w:rPr>
          <w:t>5.16.2</w:t>
        </w:r>
        <w:r>
          <w:rPr>
            <w:rFonts w:asciiTheme="minorHAnsi" w:eastAsiaTheme="minorEastAsia" w:hAnsiTheme="minorHAnsi" w:cstheme="minorBidi"/>
            <w:szCs w:val="22"/>
          </w:rPr>
          <w:tab/>
        </w:r>
        <w:r w:rsidRPr="00591B24">
          <w:rPr>
            <w:rStyle w:val="aa"/>
          </w:rPr>
          <w:t>LPS22HB</w:t>
        </w:r>
        <w:r w:rsidRPr="00591B24">
          <w:rPr>
            <w:rStyle w:val="aa"/>
            <w:rFonts w:hint="eastAsia"/>
          </w:rPr>
          <w:t>初始化</w:t>
        </w:r>
        <w:r>
          <w:rPr>
            <w:webHidden/>
          </w:rPr>
          <w:tab/>
        </w:r>
        <w:r>
          <w:rPr>
            <w:webHidden/>
          </w:rPr>
          <w:fldChar w:fldCharType="begin"/>
        </w:r>
        <w:r>
          <w:rPr>
            <w:webHidden/>
          </w:rPr>
          <w:instrText xml:space="preserve"> PAGEREF _Toc6175876 \h </w:instrText>
        </w:r>
        <w:r>
          <w:rPr>
            <w:webHidden/>
          </w:rPr>
        </w:r>
        <w:r>
          <w:rPr>
            <w:webHidden/>
          </w:rPr>
          <w:fldChar w:fldCharType="separate"/>
        </w:r>
        <w:r>
          <w:rPr>
            <w:webHidden/>
          </w:rPr>
          <w:t>146</w:t>
        </w:r>
        <w:r>
          <w:rPr>
            <w:webHidden/>
          </w:rPr>
          <w:fldChar w:fldCharType="end"/>
        </w:r>
      </w:hyperlink>
    </w:p>
    <w:p w14:paraId="63EE5DA3" w14:textId="77777777" w:rsidR="00B01674" w:rsidRDefault="00B01674">
      <w:pPr>
        <w:pStyle w:val="31"/>
        <w:rPr>
          <w:rFonts w:asciiTheme="minorHAnsi" w:eastAsiaTheme="minorEastAsia" w:hAnsiTheme="minorHAnsi" w:cstheme="minorBidi"/>
          <w:szCs w:val="22"/>
        </w:rPr>
      </w:pPr>
      <w:hyperlink w:anchor="_Toc6175877" w:history="1">
        <w:r w:rsidRPr="00591B24">
          <w:rPr>
            <w:rStyle w:val="aa"/>
          </w:rPr>
          <w:t>5.16.3</w:t>
        </w:r>
        <w:r>
          <w:rPr>
            <w:rFonts w:asciiTheme="minorHAnsi" w:eastAsiaTheme="minorEastAsia" w:hAnsiTheme="minorHAnsi" w:cstheme="minorBidi"/>
            <w:szCs w:val="22"/>
          </w:rPr>
          <w:tab/>
        </w:r>
        <w:r w:rsidRPr="00591B24">
          <w:rPr>
            <w:rStyle w:val="aa"/>
          </w:rPr>
          <w:t>LPS22HB</w:t>
        </w:r>
        <w:r w:rsidRPr="00591B24">
          <w:rPr>
            <w:rStyle w:val="aa"/>
            <w:rFonts w:hint="eastAsia"/>
          </w:rPr>
          <w:t>接口函数</w:t>
        </w:r>
        <w:r>
          <w:rPr>
            <w:webHidden/>
          </w:rPr>
          <w:tab/>
        </w:r>
        <w:r>
          <w:rPr>
            <w:webHidden/>
          </w:rPr>
          <w:fldChar w:fldCharType="begin"/>
        </w:r>
        <w:r>
          <w:rPr>
            <w:webHidden/>
          </w:rPr>
          <w:instrText xml:space="preserve"> PAGEREF _Toc6175877 \h </w:instrText>
        </w:r>
        <w:r>
          <w:rPr>
            <w:webHidden/>
          </w:rPr>
        </w:r>
        <w:r>
          <w:rPr>
            <w:webHidden/>
          </w:rPr>
          <w:fldChar w:fldCharType="separate"/>
        </w:r>
        <w:r>
          <w:rPr>
            <w:webHidden/>
          </w:rPr>
          <w:t>148</w:t>
        </w:r>
        <w:r>
          <w:rPr>
            <w:webHidden/>
          </w:rPr>
          <w:fldChar w:fldCharType="end"/>
        </w:r>
      </w:hyperlink>
    </w:p>
    <w:p w14:paraId="4A8B1154" w14:textId="77777777" w:rsidR="00B01674" w:rsidRDefault="00B01674">
      <w:pPr>
        <w:pStyle w:val="22"/>
        <w:rPr>
          <w:rFonts w:asciiTheme="minorHAnsi" w:eastAsiaTheme="minorEastAsia" w:hAnsiTheme="minorHAnsi" w:cstheme="minorBidi"/>
          <w:szCs w:val="22"/>
        </w:rPr>
      </w:pPr>
      <w:hyperlink w:anchor="_Toc6175878" w:history="1">
        <w:r w:rsidRPr="00591B24">
          <w:rPr>
            <w:rStyle w:val="aa"/>
            <w:lang w:val="de-DE"/>
          </w:rPr>
          <w:t>5.17</w:t>
        </w:r>
        <w:r>
          <w:rPr>
            <w:rFonts w:asciiTheme="minorHAnsi" w:eastAsiaTheme="minorEastAsia" w:hAnsiTheme="minorHAnsi" w:cstheme="minorBidi"/>
            <w:szCs w:val="22"/>
          </w:rPr>
          <w:tab/>
        </w:r>
        <w:r w:rsidRPr="00591B24">
          <w:rPr>
            <w:rStyle w:val="aa"/>
            <w:lang w:val="de-DE"/>
          </w:rPr>
          <w:t>LTR-553ALS</w:t>
        </w:r>
        <w:r w:rsidRPr="00591B24">
          <w:rPr>
            <w:rStyle w:val="aa"/>
            <w:rFonts w:hint="eastAsia"/>
          </w:rPr>
          <w:t>传感器组件</w:t>
        </w:r>
        <w:r>
          <w:rPr>
            <w:webHidden/>
          </w:rPr>
          <w:tab/>
        </w:r>
        <w:r>
          <w:rPr>
            <w:webHidden/>
          </w:rPr>
          <w:fldChar w:fldCharType="begin"/>
        </w:r>
        <w:r>
          <w:rPr>
            <w:webHidden/>
          </w:rPr>
          <w:instrText xml:space="preserve"> PAGEREF _Toc6175878 \h </w:instrText>
        </w:r>
        <w:r>
          <w:rPr>
            <w:webHidden/>
          </w:rPr>
        </w:r>
        <w:r>
          <w:rPr>
            <w:webHidden/>
          </w:rPr>
          <w:fldChar w:fldCharType="separate"/>
        </w:r>
        <w:r>
          <w:rPr>
            <w:webHidden/>
          </w:rPr>
          <w:t>151</w:t>
        </w:r>
        <w:r>
          <w:rPr>
            <w:webHidden/>
          </w:rPr>
          <w:fldChar w:fldCharType="end"/>
        </w:r>
      </w:hyperlink>
    </w:p>
    <w:p w14:paraId="5424988F" w14:textId="77777777" w:rsidR="00B01674" w:rsidRDefault="00B01674">
      <w:pPr>
        <w:pStyle w:val="31"/>
        <w:rPr>
          <w:rFonts w:asciiTheme="minorHAnsi" w:eastAsiaTheme="minorEastAsia" w:hAnsiTheme="minorHAnsi" w:cstheme="minorBidi"/>
          <w:szCs w:val="22"/>
        </w:rPr>
      </w:pPr>
      <w:hyperlink w:anchor="_Toc6175879" w:history="1">
        <w:r w:rsidRPr="00591B24">
          <w:rPr>
            <w:rStyle w:val="aa"/>
            <w:lang w:val="de-DE"/>
          </w:rPr>
          <w:t>5.17.1</w:t>
        </w:r>
        <w:r>
          <w:rPr>
            <w:rFonts w:asciiTheme="minorHAnsi" w:eastAsiaTheme="minorEastAsia" w:hAnsiTheme="minorHAnsi" w:cstheme="minorBidi"/>
            <w:szCs w:val="22"/>
          </w:rPr>
          <w:tab/>
        </w:r>
        <w:r w:rsidRPr="00591B24">
          <w:rPr>
            <w:rStyle w:val="aa"/>
            <w:rFonts w:hint="eastAsia"/>
            <w:lang w:val="de-DE"/>
          </w:rPr>
          <w:t>器件介绍</w:t>
        </w:r>
        <w:r>
          <w:rPr>
            <w:webHidden/>
          </w:rPr>
          <w:tab/>
        </w:r>
        <w:r>
          <w:rPr>
            <w:webHidden/>
          </w:rPr>
          <w:fldChar w:fldCharType="begin"/>
        </w:r>
        <w:r>
          <w:rPr>
            <w:webHidden/>
          </w:rPr>
          <w:instrText xml:space="preserve"> PAGEREF _Toc6175879 \h </w:instrText>
        </w:r>
        <w:r>
          <w:rPr>
            <w:webHidden/>
          </w:rPr>
        </w:r>
        <w:r>
          <w:rPr>
            <w:webHidden/>
          </w:rPr>
          <w:fldChar w:fldCharType="separate"/>
        </w:r>
        <w:r>
          <w:rPr>
            <w:webHidden/>
          </w:rPr>
          <w:t>151</w:t>
        </w:r>
        <w:r>
          <w:rPr>
            <w:webHidden/>
          </w:rPr>
          <w:fldChar w:fldCharType="end"/>
        </w:r>
      </w:hyperlink>
    </w:p>
    <w:p w14:paraId="1AFD8603" w14:textId="77777777" w:rsidR="00B01674" w:rsidRDefault="00B01674">
      <w:pPr>
        <w:pStyle w:val="31"/>
        <w:rPr>
          <w:rFonts w:asciiTheme="minorHAnsi" w:eastAsiaTheme="minorEastAsia" w:hAnsiTheme="minorHAnsi" w:cstheme="minorBidi"/>
          <w:szCs w:val="22"/>
        </w:rPr>
      </w:pPr>
      <w:hyperlink w:anchor="_Toc6175880" w:history="1">
        <w:r w:rsidRPr="00591B24">
          <w:rPr>
            <w:rStyle w:val="aa"/>
            <w:lang w:val="de-DE"/>
          </w:rPr>
          <w:t>5.17.2</w:t>
        </w:r>
        <w:r>
          <w:rPr>
            <w:rFonts w:asciiTheme="minorHAnsi" w:eastAsiaTheme="minorEastAsia" w:hAnsiTheme="minorHAnsi" w:cstheme="minorBidi"/>
            <w:szCs w:val="22"/>
          </w:rPr>
          <w:tab/>
        </w:r>
        <w:r w:rsidRPr="00591B24">
          <w:rPr>
            <w:rStyle w:val="aa"/>
            <w:lang w:val="de-DE"/>
          </w:rPr>
          <w:t>LTR-553ALS</w:t>
        </w:r>
        <w:r w:rsidRPr="00591B24">
          <w:rPr>
            <w:rStyle w:val="aa"/>
            <w:rFonts w:hint="eastAsia"/>
            <w:lang w:val="de-DE"/>
          </w:rPr>
          <w:t>初始化</w:t>
        </w:r>
        <w:r>
          <w:rPr>
            <w:webHidden/>
          </w:rPr>
          <w:tab/>
        </w:r>
        <w:r>
          <w:rPr>
            <w:webHidden/>
          </w:rPr>
          <w:fldChar w:fldCharType="begin"/>
        </w:r>
        <w:r>
          <w:rPr>
            <w:webHidden/>
          </w:rPr>
          <w:instrText xml:space="preserve"> PAGEREF _Toc6175880 \h </w:instrText>
        </w:r>
        <w:r>
          <w:rPr>
            <w:webHidden/>
          </w:rPr>
        </w:r>
        <w:r>
          <w:rPr>
            <w:webHidden/>
          </w:rPr>
          <w:fldChar w:fldCharType="separate"/>
        </w:r>
        <w:r>
          <w:rPr>
            <w:webHidden/>
          </w:rPr>
          <w:t>151</w:t>
        </w:r>
        <w:r>
          <w:rPr>
            <w:webHidden/>
          </w:rPr>
          <w:fldChar w:fldCharType="end"/>
        </w:r>
      </w:hyperlink>
    </w:p>
    <w:p w14:paraId="0B0ACF53" w14:textId="77777777" w:rsidR="00B01674" w:rsidRDefault="00B01674">
      <w:pPr>
        <w:pStyle w:val="31"/>
        <w:rPr>
          <w:rFonts w:asciiTheme="minorHAnsi" w:eastAsiaTheme="minorEastAsia" w:hAnsiTheme="minorHAnsi" w:cstheme="minorBidi"/>
          <w:szCs w:val="22"/>
        </w:rPr>
      </w:pPr>
      <w:hyperlink w:anchor="_Toc6175881" w:history="1">
        <w:r w:rsidRPr="00591B24">
          <w:rPr>
            <w:rStyle w:val="aa"/>
            <w:lang w:val="de-DE"/>
          </w:rPr>
          <w:t>5.17.3</w:t>
        </w:r>
        <w:r>
          <w:rPr>
            <w:rFonts w:asciiTheme="minorHAnsi" w:eastAsiaTheme="minorEastAsia" w:hAnsiTheme="minorHAnsi" w:cstheme="minorBidi"/>
            <w:szCs w:val="22"/>
          </w:rPr>
          <w:tab/>
        </w:r>
        <w:r w:rsidRPr="00591B24">
          <w:rPr>
            <w:rStyle w:val="aa"/>
          </w:rPr>
          <w:t>LTR_553ALS</w:t>
        </w:r>
        <w:r w:rsidRPr="00591B24">
          <w:rPr>
            <w:rStyle w:val="aa"/>
            <w:rFonts w:hint="eastAsia"/>
            <w:lang w:val="de-DE"/>
          </w:rPr>
          <w:t>接口函数</w:t>
        </w:r>
        <w:r>
          <w:rPr>
            <w:webHidden/>
          </w:rPr>
          <w:tab/>
        </w:r>
        <w:r>
          <w:rPr>
            <w:webHidden/>
          </w:rPr>
          <w:fldChar w:fldCharType="begin"/>
        </w:r>
        <w:r>
          <w:rPr>
            <w:webHidden/>
          </w:rPr>
          <w:instrText xml:space="preserve"> PAGEREF _Toc6175881 \h </w:instrText>
        </w:r>
        <w:r>
          <w:rPr>
            <w:webHidden/>
          </w:rPr>
        </w:r>
        <w:r>
          <w:rPr>
            <w:webHidden/>
          </w:rPr>
          <w:fldChar w:fldCharType="separate"/>
        </w:r>
        <w:r>
          <w:rPr>
            <w:webHidden/>
          </w:rPr>
          <w:t>154</w:t>
        </w:r>
        <w:r>
          <w:rPr>
            <w:webHidden/>
          </w:rPr>
          <w:fldChar w:fldCharType="end"/>
        </w:r>
      </w:hyperlink>
    </w:p>
    <w:p w14:paraId="38C05967" w14:textId="77777777" w:rsidR="00B01674" w:rsidRDefault="00B01674">
      <w:pPr>
        <w:pStyle w:val="22"/>
        <w:rPr>
          <w:rFonts w:asciiTheme="minorHAnsi" w:eastAsiaTheme="minorEastAsia" w:hAnsiTheme="minorHAnsi" w:cstheme="minorBidi"/>
          <w:szCs w:val="22"/>
        </w:rPr>
      </w:pPr>
      <w:hyperlink w:anchor="_Toc6175882" w:history="1">
        <w:r w:rsidRPr="00591B24">
          <w:rPr>
            <w:rStyle w:val="aa"/>
            <w:lang w:val="de-DE"/>
          </w:rPr>
          <w:t>5.18</w:t>
        </w:r>
        <w:r>
          <w:rPr>
            <w:rFonts w:asciiTheme="minorHAnsi" w:eastAsiaTheme="minorEastAsia" w:hAnsiTheme="minorHAnsi" w:cstheme="minorBidi"/>
            <w:szCs w:val="22"/>
          </w:rPr>
          <w:tab/>
        </w:r>
        <w:r w:rsidRPr="00591B24">
          <w:rPr>
            <w:rStyle w:val="aa"/>
            <w:lang w:val="de-DE"/>
          </w:rPr>
          <w:t xml:space="preserve">HTS221 </w:t>
        </w:r>
        <w:r w:rsidRPr="00591B24">
          <w:rPr>
            <w:rStyle w:val="aa"/>
            <w:rFonts w:hint="eastAsia"/>
          </w:rPr>
          <w:t>传感器组件</w:t>
        </w:r>
        <w:r>
          <w:rPr>
            <w:webHidden/>
          </w:rPr>
          <w:tab/>
        </w:r>
        <w:r>
          <w:rPr>
            <w:webHidden/>
          </w:rPr>
          <w:fldChar w:fldCharType="begin"/>
        </w:r>
        <w:r>
          <w:rPr>
            <w:webHidden/>
          </w:rPr>
          <w:instrText xml:space="preserve"> PAGEREF _Toc6175882 \h </w:instrText>
        </w:r>
        <w:r>
          <w:rPr>
            <w:webHidden/>
          </w:rPr>
        </w:r>
        <w:r>
          <w:rPr>
            <w:webHidden/>
          </w:rPr>
          <w:fldChar w:fldCharType="separate"/>
        </w:r>
        <w:r>
          <w:rPr>
            <w:webHidden/>
          </w:rPr>
          <w:t>157</w:t>
        </w:r>
        <w:r>
          <w:rPr>
            <w:webHidden/>
          </w:rPr>
          <w:fldChar w:fldCharType="end"/>
        </w:r>
      </w:hyperlink>
    </w:p>
    <w:p w14:paraId="46328B60" w14:textId="77777777" w:rsidR="00B01674" w:rsidRDefault="00B01674">
      <w:pPr>
        <w:pStyle w:val="31"/>
        <w:rPr>
          <w:rFonts w:asciiTheme="minorHAnsi" w:eastAsiaTheme="minorEastAsia" w:hAnsiTheme="minorHAnsi" w:cstheme="minorBidi"/>
          <w:szCs w:val="22"/>
        </w:rPr>
      </w:pPr>
      <w:hyperlink w:anchor="_Toc6175883" w:history="1">
        <w:r w:rsidRPr="00591B24">
          <w:rPr>
            <w:rStyle w:val="aa"/>
            <w:lang w:val="de-DE"/>
          </w:rPr>
          <w:t>5.18.1</w:t>
        </w:r>
        <w:r>
          <w:rPr>
            <w:rFonts w:asciiTheme="minorHAnsi" w:eastAsiaTheme="minorEastAsia" w:hAnsiTheme="minorHAnsi" w:cstheme="minorBidi"/>
            <w:szCs w:val="22"/>
          </w:rPr>
          <w:tab/>
        </w:r>
        <w:r w:rsidRPr="00591B24">
          <w:rPr>
            <w:rStyle w:val="aa"/>
            <w:rFonts w:hint="eastAsia"/>
            <w:lang w:val="de-DE"/>
          </w:rPr>
          <w:t>器件介绍</w:t>
        </w:r>
        <w:r>
          <w:rPr>
            <w:webHidden/>
          </w:rPr>
          <w:tab/>
        </w:r>
        <w:r>
          <w:rPr>
            <w:webHidden/>
          </w:rPr>
          <w:fldChar w:fldCharType="begin"/>
        </w:r>
        <w:r>
          <w:rPr>
            <w:webHidden/>
          </w:rPr>
          <w:instrText xml:space="preserve"> PAGEREF _Toc6175883 \h </w:instrText>
        </w:r>
        <w:r>
          <w:rPr>
            <w:webHidden/>
          </w:rPr>
        </w:r>
        <w:r>
          <w:rPr>
            <w:webHidden/>
          </w:rPr>
          <w:fldChar w:fldCharType="separate"/>
        </w:r>
        <w:r>
          <w:rPr>
            <w:webHidden/>
          </w:rPr>
          <w:t>157</w:t>
        </w:r>
        <w:r>
          <w:rPr>
            <w:webHidden/>
          </w:rPr>
          <w:fldChar w:fldCharType="end"/>
        </w:r>
      </w:hyperlink>
    </w:p>
    <w:p w14:paraId="1C19BC3E" w14:textId="77777777" w:rsidR="00B01674" w:rsidRDefault="00B01674">
      <w:pPr>
        <w:pStyle w:val="31"/>
        <w:rPr>
          <w:rFonts w:asciiTheme="minorHAnsi" w:eastAsiaTheme="minorEastAsia" w:hAnsiTheme="minorHAnsi" w:cstheme="minorBidi"/>
          <w:szCs w:val="22"/>
        </w:rPr>
      </w:pPr>
      <w:hyperlink w:anchor="_Toc6175884" w:history="1">
        <w:r w:rsidRPr="00591B24">
          <w:rPr>
            <w:rStyle w:val="aa"/>
            <w:lang w:val="de-DE"/>
          </w:rPr>
          <w:t>5.18.2</w:t>
        </w:r>
        <w:r>
          <w:rPr>
            <w:rFonts w:asciiTheme="minorHAnsi" w:eastAsiaTheme="minorEastAsia" w:hAnsiTheme="minorHAnsi" w:cstheme="minorBidi"/>
            <w:szCs w:val="22"/>
          </w:rPr>
          <w:tab/>
        </w:r>
        <w:r w:rsidRPr="00591B24">
          <w:rPr>
            <w:rStyle w:val="aa"/>
            <w:lang w:val="de-DE"/>
          </w:rPr>
          <w:t>HTS221</w:t>
        </w:r>
        <w:r w:rsidRPr="00591B24">
          <w:rPr>
            <w:rStyle w:val="aa"/>
            <w:rFonts w:hint="eastAsia"/>
            <w:lang w:val="de-DE"/>
          </w:rPr>
          <w:t>初始化</w:t>
        </w:r>
        <w:r>
          <w:rPr>
            <w:webHidden/>
          </w:rPr>
          <w:tab/>
        </w:r>
        <w:r>
          <w:rPr>
            <w:webHidden/>
          </w:rPr>
          <w:fldChar w:fldCharType="begin"/>
        </w:r>
        <w:r>
          <w:rPr>
            <w:webHidden/>
          </w:rPr>
          <w:instrText xml:space="preserve"> PAGEREF _Toc6175884 \h </w:instrText>
        </w:r>
        <w:r>
          <w:rPr>
            <w:webHidden/>
          </w:rPr>
        </w:r>
        <w:r>
          <w:rPr>
            <w:webHidden/>
          </w:rPr>
          <w:fldChar w:fldCharType="separate"/>
        </w:r>
        <w:r>
          <w:rPr>
            <w:webHidden/>
          </w:rPr>
          <w:t>157</w:t>
        </w:r>
        <w:r>
          <w:rPr>
            <w:webHidden/>
          </w:rPr>
          <w:fldChar w:fldCharType="end"/>
        </w:r>
      </w:hyperlink>
    </w:p>
    <w:p w14:paraId="22574C40" w14:textId="77777777" w:rsidR="00B01674" w:rsidRDefault="00B01674">
      <w:pPr>
        <w:pStyle w:val="31"/>
        <w:rPr>
          <w:rFonts w:asciiTheme="minorHAnsi" w:eastAsiaTheme="minorEastAsia" w:hAnsiTheme="minorHAnsi" w:cstheme="minorBidi"/>
          <w:szCs w:val="22"/>
        </w:rPr>
      </w:pPr>
      <w:hyperlink w:anchor="_Toc6175885" w:history="1">
        <w:r w:rsidRPr="00591B24">
          <w:rPr>
            <w:rStyle w:val="aa"/>
            <w:lang w:val="de-DE"/>
          </w:rPr>
          <w:t>5.18.3</w:t>
        </w:r>
        <w:r>
          <w:rPr>
            <w:rFonts w:asciiTheme="minorHAnsi" w:eastAsiaTheme="minorEastAsia" w:hAnsiTheme="minorHAnsi" w:cstheme="minorBidi"/>
            <w:szCs w:val="22"/>
          </w:rPr>
          <w:tab/>
        </w:r>
        <w:r w:rsidRPr="00591B24">
          <w:rPr>
            <w:rStyle w:val="aa"/>
            <w:lang w:val="de-DE"/>
          </w:rPr>
          <w:t>HTS221</w:t>
        </w:r>
        <w:r w:rsidRPr="00591B24">
          <w:rPr>
            <w:rStyle w:val="aa"/>
            <w:rFonts w:hint="eastAsia"/>
            <w:lang w:val="de-DE"/>
          </w:rPr>
          <w:t>接口函数</w:t>
        </w:r>
        <w:r>
          <w:rPr>
            <w:webHidden/>
          </w:rPr>
          <w:tab/>
        </w:r>
        <w:r>
          <w:rPr>
            <w:webHidden/>
          </w:rPr>
          <w:fldChar w:fldCharType="begin"/>
        </w:r>
        <w:r>
          <w:rPr>
            <w:webHidden/>
          </w:rPr>
          <w:instrText xml:space="preserve"> PAGEREF _Toc6175885 \h </w:instrText>
        </w:r>
        <w:r>
          <w:rPr>
            <w:webHidden/>
          </w:rPr>
        </w:r>
        <w:r>
          <w:rPr>
            <w:webHidden/>
          </w:rPr>
          <w:fldChar w:fldCharType="separate"/>
        </w:r>
        <w:r>
          <w:rPr>
            <w:webHidden/>
          </w:rPr>
          <w:t>159</w:t>
        </w:r>
        <w:r>
          <w:rPr>
            <w:webHidden/>
          </w:rPr>
          <w:fldChar w:fldCharType="end"/>
        </w:r>
      </w:hyperlink>
    </w:p>
    <w:p w14:paraId="0A14EFCC" w14:textId="77777777" w:rsidR="00B01674" w:rsidRDefault="00B01674">
      <w:pPr>
        <w:pStyle w:val="22"/>
        <w:rPr>
          <w:rFonts w:asciiTheme="minorHAnsi" w:eastAsiaTheme="minorEastAsia" w:hAnsiTheme="minorHAnsi" w:cstheme="minorBidi"/>
          <w:szCs w:val="22"/>
        </w:rPr>
      </w:pPr>
      <w:hyperlink w:anchor="_Toc6175886" w:history="1">
        <w:r w:rsidRPr="00591B24">
          <w:rPr>
            <w:rStyle w:val="aa"/>
            <w:lang w:val="de-DE"/>
          </w:rPr>
          <w:t>5.19</w:t>
        </w:r>
        <w:r>
          <w:rPr>
            <w:rFonts w:asciiTheme="minorHAnsi" w:eastAsiaTheme="minorEastAsia" w:hAnsiTheme="minorHAnsi" w:cstheme="minorBidi"/>
            <w:szCs w:val="22"/>
          </w:rPr>
          <w:tab/>
        </w:r>
        <w:r w:rsidRPr="00591B24">
          <w:rPr>
            <w:rStyle w:val="aa"/>
            <w:lang w:val="de-DE"/>
          </w:rPr>
          <w:t>LIS3MDL</w:t>
        </w:r>
        <w:r w:rsidRPr="00591B24">
          <w:rPr>
            <w:rStyle w:val="aa"/>
            <w:rFonts w:hint="eastAsia"/>
          </w:rPr>
          <w:t>传感器组件</w:t>
        </w:r>
        <w:r>
          <w:rPr>
            <w:webHidden/>
          </w:rPr>
          <w:tab/>
        </w:r>
        <w:r>
          <w:rPr>
            <w:webHidden/>
          </w:rPr>
          <w:fldChar w:fldCharType="begin"/>
        </w:r>
        <w:r>
          <w:rPr>
            <w:webHidden/>
          </w:rPr>
          <w:instrText xml:space="preserve"> PAGEREF _Toc6175886 \h </w:instrText>
        </w:r>
        <w:r>
          <w:rPr>
            <w:webHidden/>
          </w:rPr>
        </w:r>
        <w:r>
          <w:rPr>
            <w:webHidden/>
          </w:rPr>
          <w:fldChar w:fldCharType="separate"/>
        </w:r>
        <w:r>
          <w:rPr>
            <w:webHidden/>
          </w:rPr>
          <w:t>161</w:t>
        </w:r>
        <w:r>
          <w:rPr>
            <w:webHidden/>
          </w:rPr>
          <w:fldChar w:fldCharType="end"/>
        </w:r>
      </w:hyperlink>
    </w:p>
    <w:p w14:paraId="60400F98" w14:textId="77777777" w:rsidR="00B01674" w:rsidRDefault="00B01674">
      <w:pPr>
        <w:pStyle w:val="31"/>
        <w:rPr>
          <w:rFonts w:asciiTheme="minorHAnsi" w:eastAsiaTheme="minorEastAsia" w:hAnsiTheme="minorHAnsi" w:cstheme="minorBidi"/>
          <w:szCs w:val="22"/>
        </w:rPr>
      </w:pPr>
      <w:hyperlink w:anchor="_Toc6175887" w:history="1">
        <w:r w:rsidRPr="00591B24">
          <w:rPr>
            <w:rStyle w:val="aa"/>
            <w:lang w:val="de-DE"/>
          </w:rPr>
          <w:t>5.19.1</w:t>
        </w:r>
        <w:r>
          <w:rPr>
            <w:rFonts w:asciiTheme="minorHAnsi" w:eastAsiaTheme="minorEastAsia" w:hAnsiTheme="minorHAnsi" w:cstheme="minorBidi"/>
            <w:szCs w:val="22"/>
          </w:rPr>
          <w:tab/>
        </w:r>
        <w:r w:rsidRPr="00591B24">
          <w:rPr>
            <w:rStyle w:val="aa"/>
            <w:rFonts w:hint="eastAsia"/>
            <w:lang w:val="de-DE"/>
          </w:rPr>
          <w:t>器件介绍</w:t>
        </w:r>
        <w:r>
          <w:rPr>
            <w:webHidden/>
          </w:rPr>
          <w:tab/>
        </w:r>
        <w:r>
          <w:rPr>
            <w:webHidden/>
          </w:rPr>
          <w:fldChar w:fldCharType="begin"/>
        </w:r>
        <w:r>
          <w:rPr>
            <w:webHidden/>
          </w:rPr>
          <w:instrText xml:space="preserve"> PAGEREF _Toc6175887 \h </w:instrText>
        </w:r>
        <w:r>
          <w:rPr>
            <w:webHidden/>
          </w:rPr>
        </w:r>
        <w:r>
          <w:rPr>
            <w:webHidden/>
          </w:rPr>
          <w:fldChar w:fldCharType="separate"/>
        </w:r>
        <w:r>
          <w:rPr>
            <w:webHidden/>
          </w:rPr>
          <w:t>161</w:t>
        </w:r>
        <w:r>
          <w:rPr>
            <w:webHidden/>
          </w:rPr>
          <w:fldChar w:fldCharType="end"/>
        </w:r>
      </w:hyperlink>
    </w:p>
    <w:p w14:paraId="14A313B0" w14:textId="77777777" w:rsidR="00B01674" w:rsidRDefault="00B01674">
      <w:pPr>
        <w:pStyle w:val="31"/>
        <w:rPr>
          <w:rFonts w:asciiTheme="minorHAnsi" w:eastAsiaTheme="minorEastAsia" w:hAnsiTheme="minorHAnsi" w:cstheme="minorBidi"/>
          <w:szCs w:val="22"/>
        </w:rPr>
      </w:pPr>
      <w:hyperlink w:anchor="_Toc6175888" w:history="1">
        <w:r w:rsidRPr="00591B24">
          <w:rPr>
            <w:rStyle w:val="aa"/>
            <w:lang w:val="de-DE"/>
          </w:rPr>
          <w:t>5.19.2</w:t>
        </w:r>
        <w:r>
          <w:rPr>
            <w:rFonts w:asciiTheme="minorHAnsi" w:eastAsiaTheme="minorEastAsia" w:hAnsiTheme="minorHAnsi" w:cstheme="minorBidi"/>
            <w:szCs w:val="22"/>
          </w:rPr>
          <w:tab/>
        </w:r>
        <w:r w:rsidRPr="00591B24">
          <w:rPr>
            <w:rStyle w:val="aa"/>
            <w:lang w:val="de-DE"/>
          </w:rPr>
          <w:t>LIS3MDL</w:t>
        </w:r>
        <w:r w:rsidRPr="00591B24">
          <w:rPr>
            <w:rStyle w:val="aa"/>
            <w:rFonts w:hint="eastAsia"/>
            <w:lang w:val="de-DE"/>
          </w:rPr>
          <w:t>初始化</w:t>
        </w:r>
        <w:r>
          <w:rPr>
            <w:webHidden/>
          </w:rPr>
          <w:tab/>
        </w:r>
        <w:r>
          <w:rPr>
            <w:webHidden/>
          </w:rPr>
          <w:fldChar w:fldCharType="begin"/>
        </w:r>
        <w:r>
          <w:rPr>
            <w:webHidden/>
          </w:rPr>
          <w:instrText xml:space="preserve"> PAGEREF _Toc6175888 \h </w:instrText>
        </w:r>
        <w:r>
          <w:rPr>
            <w:webHidden/>
          </w:rPr>
        </w:r>
        <w:r>
          <w:rPr>
            <w:webHidden/>
          </w:rPr>
          <w:fldChar w:fldCharType="separate"/>
        </w:r>
        <w:r>
          <w:rPr>
            <w:webHidden/>
          </w:rPr>
          <w:t>161</w:t>
        </w:r>
        <w:r>
          <w:rPr>
            <w:webHidden/>
          </w:rPr>
          <w:fldChar w:fldCharType="end"/>
        </w:r>
      </w:hyperlink>
    </w:p>
    <w:p w14:paraId="4F36F5C4" w14:textId="77777777" w:rsidR="00B01674" w:rsidRDefault="00B01674">
      <w:pPr>
        <w:pStyle w:val="31"/>
        <w:rPr>
          <w:rFonts w:asciiTheme="minorHAnsi" w:eastAsiaTheme="minorEastAsia" w:hAnsiTheme="minorHAnsi" w:cstheme="minorBidi"/>
          <w:szCs w:val="22"/>
        </w:rPr>
      </w:pPr>
      <w:hyperlink w:anchor="_Toc6175889" w:history="1">
        <w:r w:rsidRPr="00591B24">
          <w:rPr>
            <w:rStyle w:val="aa"/>
            <w:lang w:val="de-DE"/>
          </w:rPr>
          <w:t>5.19.3</w:t>
        </w:r>
        <w:r>
          <w:rPr>
            <w:rFonts w:asciiTheme="minorHAnsi" w:eastAsiaTheme="minorEastAsia" w:hAnsiTheme="minorHAnsi" w:cstheme="minorBidi"/>
            <w:szCs w:val="22"/>
          </w:rPr>
          <w:tab/>
        </w:r>
        <w:r w:rsidRPr="00591B24">
          <w:rPr>
            <w:rStyle w:val="aa"/>
            <w:lang w:val="de-DE"/>
          </w:rPr>
          <w:t>LIS3MDL</w:t>
        </w:r>
        <w:r w:rsidRPr="00591B24">
          <w:rPr>
            <w:rStyle w:val="aa"/>
            <w:rFonts w:hint="eastAsia"/>
            <w:lang w:val="de-DE"/>
          </w:rPr>
          <w:t>接口函数</w:t>
        </w:r>
        <w:r>
          <w:rPr>
            <w:webHidden/>
          </w:rPr>
          <w:tab/>
        </w:r>
        <w:r>
          <w:rPr>
            <w:webHidden/>
          </w:rPr>
          <w:fldChar w:fldCharType="begin"/>
        </w:r>
        <w:r>
          <w:rPr>
            <w:webHidden/>
          </w:rPr>
          <w:instrText xml:space="preserve"> PAGEREF _Toc6175889 \h </w:instrText>
        </w:r>
        <w:r>
          <w:rPr>
            <w:webHidden/>
          </w:rPr>
        </w:r>
        <w:r>
          <w:rPr>
            <w:webHidden/>
          </w:rPr>
          <w:fldChar w:fldCharType="separate"/>
        </w:r>
        <w:r>
          <w:rPr>
            <w:webHidden/>
          </w:rPr>
          <w:t>164</w:t>
        </w:r>
        <w:r>
          <w:rPr>
            <w:webHidden/>
          </w:rPr>
          <w:fldChar w:fldCharType="end"/>
        </w:r>
      </w:hyperlink>
    </w:p>
    <w:p w14:paraId="0A7F4E34" w14:textId="77777777" w:rsidR="00B01674" w:rsidRDefault="00B01674">
      <w:pPr>
        <w:pStyle w:val="22"/>
        <w:rPr>
          <w:rFonts w:asciiTheme="minorHAnsi" w:eastAsiaTheme="minorEastAsia" w:hAnsiTheme="minorHAnsi" w:cstheme="minorBidi"/>
          <w:szCs w:val="22"/>
        </w:rPr>
      </w:pPr>
      <w:hyperlink w:anchor="_Toc6175890" w:history="1">
        <w:r w:rsidRPr="00591B24">
          <w:rPr>
            <w:rStyle w:val="aa"/>
            <w:lang w:val="de-DE"/>
          </w:rPr>
          <w:t>5.20</w:t>
        </w:r>
        <w:r>
          <w:rPr>
            <w:rFonts w:asciiTheme="minorHAnsi" w:eastAsiaTheme="minorEastAsia" w:hAnsiTheme="minorHAnsi" w:cstheme="minorBidi"/>
            <w:szCs w:val="22"/>
          </w:rPr>
          <w:tab/>
        </w:r>
        <w:r w:rsidRPr="00591B24">
          <w:rPr>
            <w:rStyle w:val="aa"/>
            <w:rFonts w:hint="eastAsia"/>
            <w:lang w:val="de-DE"/>
          </w:rPr>
          <w:t>蜂鸣器组件</w:t>
        </w:r>
        <w:r>
          <w:rPr>
            <w:webHidden/>
          </w:rPr>
          <w:tab/>
        </w:r>
        <w:r>
          <w:rPr>
            <w:webHidden/>
          </w:rPr>
          <w:fldChar w:fldCharType="begin"/>
        </w:r>
        <w:r>
          <w:rPr>
            <w:webHidden/>
          </w:rPr>
          <w:instrText xml:space="preserve"> PAGEREF _Toc6175890 \h </w:instrText>
        </w:r>
        <w:r>
          <w:rPr>
            <w:webHidden/>
          </w:rPr>
        </w:r>
        <w:r>
          <w:rPr>
            <w:webHidden/>
          </w:rPr>
          <w:fldChar w:fldCharType="separate"/>
        </w:r>
        <w:r>
          <w:rPr>
            <w:webHidden/>
          </w:rPr>
          <w:t>166</w:t>
        </w:r>
        <w:r>
          <w:rPr>
            <w:webHidden/>
          </w:rPr>
          <w:fldChar w:fldCharType="end"/>
        </w:r>
      </w:hyperlink>
    </w:p>
    <w:p w14:paraId="50E7C6E1" w14:textId="77777777" w:rsidR="00B01674" w:rsidRDefault="00B01674">
      <w:pPr>
        <w:pStyle w:val="31"/>
        <w:rPr>
          <w:rFonts w:asciiTheme="minorHAnsi" w:eastAsiaTheme="minorEastAsia" w:hAnsiTheme="minorHAnsi" w:cstheme="minorBidi"/>
          <w:szCs w:val="22"/>
        </w:rPr>
      </w:pPr>
      <w:hyperlink w:anchor="_Toc6175891" w:history="1">
        <w:r w:rsidRPr="00591B24">
          <w:rPr>
            <w:rStyle w:val="aa"/>
            <w:lang w:val="de-DE"/>
          </w:rPr>
          <w:t>5.20.1</w:t>
        </w:r>
        <w:r>
          <w:rPr>
            <w:rFonts w:asciiTheme="minorHAnsi" w:eastAsiaTheme="minorEastAsia" w:hAnsiTheme="minorHAnsi" w:cstheme="minorBidi"/>
            <w:szCs w:val="22"/>
          </w:rPr>
          <w:tab/>
        </w:r>
        <w:r w:rsidRPr="00591B24">
          <w:rPr>
            <w:rStyle w:val="aa"/>
            <w:rFonts w:hint="eastAsia"/>
            <w:lang w:val="de-DE"/>
          </w:rPr>
          <w:t>器件介绍</w:t>
        </w:r>
        <w:r>
          <w:rPr>
            <w:webHidden/>
          </w:rPr>
          <w:tab/>
        </w:r>
        <w:r>
          <w:rPr>
            <w:webHidden/>
          </w:rPr>
          <w:fldChar w:fldCharType="begin"/>
        </w:r>
        <w:r>
          <w:rPr>
            <w:webHidden/>
          </w:rPr>
          <w:instrText xml:space="preserve"> PAGEREF _Toc6175891 \h </w:instrText>
        </w:r>
        <w:r>
          <w:rPr>
            <w:webHidden/>
          </w:rPr>
        </w:r>
        <w:r>
          <w:rPr>
            <w:webHidden/>
          </w:rPr>
          <w:fldChar w:fldCharType="separate"/>
        </w:r>
        <w:r>
          <w:rPr>
            <w:webHidden/>
          </w:rPr>
          <w:t>166</w:t>
        </w:r>
        <w:r>
          <w:rPr>
            <w:webHidden/>
          </w:rPr>
          <w:fldChar w:fldCharType="end"/>
        </w:r>
      </w:hyperlink>
    </w:p>
    <w:p w14:paraId="66C58319" w14:textId="77777777" w:rsidR="00B01674" w:rsidRDefault="00B01674">
      <w:pPr>
        <w:pStyle w:val="31"/>
        <w:rPr>
          <w:rFonts w:asciiTheme="minorHAnsi" w:eastAsiaTheme="minorEastAsia" w:hAnsiTheme="minorHAnsi" w:cstheme="minorBidi"/>
          <w:szCs w:val="22"/>
        </w:rPr>
      </w:pPr>
      <w:hyperlink w:anchor="_Toc6175892" w:history="1">
        <w:r w:rsidRPr="00591B24">
          <w:rPr>
            <w:rStyle w:val="aa"/>
            <w:lang w:val="de-DE"/>
          </w:rPr>
          <w:t>5.20.2</w:t>
        </w:r>
        <w:r>
          <w:rPr>
            <w:rFonts w:asciiTheme="minorHAnsi" w:eastAsiaTheme="minorEastAsia" w:hAnsiTheme="minorHAnsi" w:cstheme="minorBidi"/>
            <w:szCs w:val="22"/>
          </w:rPr>
          <w:tab/>
        </w:r>
        <w:r w:rsidRPr="00591B24">
          <w:rPr>
            <w:rStyle w:val="aa"/>
            <w:rFonts w:hint="eastAsia"/>
            <w:lang w:val="de-DE"/>
          </w:rPr>
          <w:t>蜂鸣器接口函数</w:t>
        </w:r>
        <w:r>
          <w:rPr>
            <w:webHidden/>
          </w:rPr>
          <w:tab/>
        </w:r>
        <w:r>
          <w:rPr>
            <w:webHidden/>
          </w:rPr>
          <w:fldChar w:fldCharType="begin"/>
        </w:r>
        <w:r>
          <w:rPr>
            <w:webHidden/>
          </w:rPr>
          <w:instrText xml:space="preserve"> PAGEREF _Toc6175892 \h </w:instrText>
        </w:r>
        <w:r>
          <w:rPr>
            <w:webHidden/>
          </w:rPr>
        </w:r>
        <w:r>
          <w:rPr>
            <w:webHidden/>
          </w:rPr>
          <w:fldChar w:fldCharType="separate"/>
        </w:r>
        <w:r>
          <w:rPr>
            <w:webHidden/>
          </w:rPr>
          <w:t>167</w:t>
        </w:r>
        <w:r>
          <w:rPr>
            <w:webHidden/>
          </w:rPr>
          <w:fldChar w:fldCharType="end"/>
        </w:r>
      </w:hyperlink>
    </w:p>
    <w:p w14:paraId="42433C5C" w14:textId="77777777" w:rsidR="00B01674" w:rsidRDefault="00B01674">
      <w:pPr>
        <w:pStyle w:val="31"/>
        <w:rPr>
          <w:rFonts w:asciiTheme="minorHAnsi" w:eastAsiaTheme="minorEastAsia" w:hAnsiTheme="minorHAnsi" w:cstheme="minorBidi"/>
          <w:szCs w:val="22"/>
        </w:rPr>
      </w:pPr>
      <w:hyperlink w:anchor="_Toc6175893" w:history="1">
        <w:r w:rsidRPr="00591B24">
          <w:rPr>
            <w:rStyle w:val="aa"/>
            <w:lang w:val="de-DE"/>
          </w:rPr>
          <w:t>5.20.3</w:t>
        </w:r>
        <w:r>
          <w:rPr>
            <w:rFonts w:asciiTheme="minorHAnsi" w:eastAsiaTheme="minorEastAsia" w:hAnsiTheme="minorHAnsi" w:cstheme="minorBidi"/>
            <w:szCs w:val="22"/>
          </w:rPr>
          <w:tab/>
        </w:r>
        <w:r w:rsidRPr="00591B24">
          <w:rPr>
            <w:rStyle w:val="aa"/>
            <w:rFonts w:hint="eastAsia"/>
            <w:lang w:val="de-DE"/>
          </w:rPr>
          <w:t>无源蜂鸣器驱动</w:t>
        </w:r>
        <w:r>
          <w:rPr>
            <w:webHidden/>
          </w:rPr>
          <w:tab/>
        </w:r>
        <w:r>
          <w:rPr>
            <w:webHidden/>
          </w:rPr>
          <w:fldChar w:fldCharType="begin"/>
        </w:r>
        <w:r>
          <w:rPr>
            <w:webHidden/>
          </w:rPr>
          <w:instrText xml:space="preserve"> PAGEREF _Toc6175893 \h </w:instrText>
        </w:r>
        <w:r>
          <w:rPr>
            <w:webHidden/>
          </w:rPr>
        </w:r>
        <w:r>
          <w:rPr>
            <w:webHidden/>
          </w:rPr>
          <w:fldChar w:fldCharType="separate"/>
        </w:r>
        <w:r>
          <w:rPr>
            <w:webHidden/>
          </w:rPr>
          <w:t>168</w:t>
        </w:r>
        <w:r>
          <w:rPr>
            <w:webHidden/>
          </w:rPr>
          <w:fldChar w:fldCharType="end"/>
        </w:r>
      </w:hyperlink>
    </w:p>
    <w:p w14:paraId="286F6CF1" w14:textId="77777777" w:rsidR="00B01674" w:rsidRDefault="00B01674">
      <w:pPr>
        <w:pStyle w:val="22"/>
        <w:rPr>
          <w:rFonts w:asciiTheme="minorHAnsi" w:eastAsiaTheme="minorEastAsia" w:hAnsiTheme="minorHAnsi" w:cstheme="minorBidi"/>
          <w:szCs w:val="22"/>
        </w:rPr>
      </w:pPr>
      <w:hyperlink w:anchor="_Toc6175894" w:history="1">
        <w:r w:rsidRPr="00591B24">
          <w:rPr>
            <w:rStyle w:val="aa"/>
            <w:lang w:val="de-DE"/>
          </w:rPr>
          <w:t>5.21</w:t>
        </w:r>
        <w:r>
          <w:rPr>
            <w:rFonts w:asciiTheme="minorHAnsi" w:eastAsiaTheme="minorEastAsia" w:hAnsiTheme="minorHAnsi" w:cstheme="minorBidi"/>
            <w:szCs w:val="22"/>
          </w:rPr>
          <w:tab/>
        </w:r>
        <w:r w:rsidRPr="00591B24">
          <w:rPr>
            <w:rStyle w:val="aa"/>
            <w:lang w:val="de-DE"/>
          </w:rPr>
          <w:t>M150-II</w:t>
        </w:r>
        <w:r w:rsidRPr="00591B24">
          <w:rPr>
            <w:rStyle w:val="aa"/>
            <w:rFonts w:hint="eastAsia"/>
            <w:lang w:val="de-DE"/>
          </w:rPr>
          <w:t>打印机组件</w:t>
        </w:r>
        <w:r>
          <w:rPr>
            <w:webHidden/>
          </w:rPr>
          <w:tab/>
        </w:r>
        <w:r>
          <w:rPr>
            <w:webHidden/>
          </w:rPr>
          <w:fldChar w:fldCharType="begin"/>
        </w:r>
        <w:r>
          <w:rPr>
            <w:webHidden/>
          </w:rPr>
          <w:instrText xml:space="preserve"> PAGEREF _Toc6175894 \h </w:instrText>
        </w:r>
        <w:r>
          <w:rPr>
            <w:webHidden/>
          </w:rPr>
        </w:r>
        <w:r>
          <w:rPr>
            <w:webHidden/>
          </w:rPr>
          <w:fldChar w:fldCharType="separate"/>
        </w:r>
        <w:r>
          <w:rPr>
            <w:webHidden/>
          </w:rPr>
          <w:t>169</w:t>
        </w:r>
        <w:r>
          <w:rPr>
            <w:webHidden/>
          </w:rPr>
          <w:fldChar w:fldCharType="end"/>
        </w:r>
      </w:hyperlink>
    </w:p>
    <w:p w14:paraId="55B31305" w14:textId="77777777" w:rsidR="00B01674" w:rsidRDefault="00B01674">
      <w:pPr>
        <w:pStyle w:val="31"/>
        <w:rPr>
          <w:rFonts w:asciiTheme="minorHAnsi" w:eastAsiaTheme="minorEastAsia" w:hAnsiTheme="minorHAnsi" w:cstheme="minorBidi"/>
          <w:szCs w:val="22"/>
        </w:rPr>
      </w:pPr>
      <w:hyperlink w:anchor="_Toc6175895" w:history="1">
        <w:r w:rsidRPr="00591B24">
          <w:rPr>
            <w:rStyle w:val="aa"/>
            <w:lang w:val="de-DE"/>
          </w:rPr>
          <w:t>5.21.1</w:t>
        </w:r>
        <w:r>
          <w:rPr>
            <w:rFonts w:asciiTheme="minorHAnsi" w:eastAsiaTheme="minorEastAsia" w:hAnsiTheme="minorHAnsi" w:cstheme="minorBidi"/>
            <w:szCs w:val="22"/>
          </w:rPr>
          <w:tab/>
        </w:r>
        <w:r w:rsidRPr="00591B24">
          <w:rPr>
            <w:rStyle w:val="aa"/>
            <w:rFonts w:hint="eastAsia"/>
            <w:lang w:val="de-DE"/>
          </w:rPr>
          <w:t>器件介绍</w:t>
        </w:r>
        <w:r>
          <w:rPr>
            <w:webHidden/>
          </w:rPr>
          <w:tab/>
        </w:r>
        <w:r>
          <w:rPr>
            <w:webHidden/>
          </w:rPr>
          <w:fldChar w:fldCharType="begin"/>
        </w:r>
        <w:r>
          <w:rPr>
            <w:webHidden/>
          </w:rPr>
          <w:instrText xml:space="preserve"> PAGEREF _Toc6175895 \h </w:instrText>
        </w:r>
        <w:r>
          <w:rPr>
            <w:webHidden/>
          </w:rPr>
        </w:r>
        <w:r>
          <w:rPr>
            <w:webHidden/>
          </w:rPr>
          <w:fldChar w:fldCharType="separate"/>
        </w:r>
        <w:r>
          <w:rPr>
            <w:webHidden/>
          </w:rPr>
          <w:t>169</w:t>
        </w:r>
        <w:r>
          <w:rPr>
            <w:webHidden/>
          </w:rPr>
          <w:fldChar w:fldCharType="end"/>
        </w:r>
      </w:hyperlink>
    </w:p>
    <w:p w14:paraId="51ED8CDE" w14:textId="77777777" w:rsidR="00B01674" w:rsidRDefault="00B01674">
      <w:pPr>
        <w:pStyle w:val="31"/>
        <w:rPr>
          <w:rFonts w:asciiTheme="minorHAnsi" w:eastAsiaTheme="minorEastAsia" w:hAnsiTheme="minorHAnsi" w:cstheme="minorBidi"/>
          <w:szCs w:val="22"/>
        </w:rPr>
      </w:pPr>
      <w:hyperlink w:anchor="_Toc6175896" w:history="1">
        <w:r w:rsidRPr="00591B24">
          <w:rPr>
            <w:rStyle w:val="aa"/>
            <w:lang w:val="de-DE"/>
          </w:rPr>
          <w:t>5.21.2</w:t>
        </w:r>
        <w:r>
          <w:rPr>
            <w:rFonts w:asciiTheme="minorHAnsi" w:eastAsiaTheme="minorEastAsia" w:hAnsiTheme="minorHAnsi" w:cstheme="minorBidi"/>
            <w:szCs w:val="22"/>
          </w:rPr>
          <w:tab/>
        </w:r>
        <w:r w:rsidRPr="00591B24">
          <w:rPr>
            <w:rStyle w:val="aa"/>
            <w:lang w:val="de-DE"/>
          </w:rPr>
          <w:t>M150-II</w:t>
        </w:r>
        <w:r w:rsidRPr="00591B24">
          <w:rPr>
            <w:rStyle w:val="aa"/>
            <w:rFonts w:hint="eastAsia"/>
            <w:lang w:val="de-DE"/>
          </w:rPr>
          <w:t>打印机初始化</w:t>
        </w:r>
        <w:r>
          <w:rPr>
            <w:webHidden/>
          </w:rPr>
          <w:tab/>
        </w:r>
        <w:r>
          <w:rPr>
            <w:webHidden/>
          </w:rPr>
          <w:fldChar w:fldCharType="begin"/>
        </w:r>
        <w:r>
          <w:rPr>
            <w:webHidden/>
          </w:rPr>
          <w:instrText xml:space="preserve"> PAGEREF _Toc6175896 \h </w:instrText>
        </w:r>
        <w:r>
          <w:rPr>
            <w:webHidden/>
          </w:rPr>
        </w:r>
        <w:r>
          <w:rPr>
            <w:webHidden/>
          </w:rPr>
          <w:fldChar w:fldCharType="separate"/>
        </w:r>
        <w:r>
          <w:rPr>
            <w:webHidden/>
          </w:rPr>
          <w:t>169</w:t>
        </w:r>
        <w:r>
          <w:rPr>
            <w:webHidden/>
          </w:rPr>
          <w:fldChar w:fldCharType="end"/>
        </w:r>
      </w:hyperlink>
    </w:p>
    <w:p w14:paraId="214209A0" w14:textId="77777777" w:rsidR="00B01674" w:rsidRDefault="00B01674">
      <w:pPr>
        <w:pStyle w:val="31"/>
        <w:rPr>
          <w:rFonts w:asciiTheme="minorHAnsi" w:eastAsiaTheme="minorEastAsia" w:hAnsiTheme="minorHAnsi" w:cstheme="minorBidi"/>
          <w:szCs w:val="22"/>
        </w:rPr>
      </w:pPr>
      <w:hyperlink w:anchor="_Toc6175897" w:history="1">
        <w:r w:rsidRPr="00591B24">
          <w:rPr>
            <w:rStyle w:val="aa"/>
            <w:lang w:val="de-DE"/>
          </w:rPr>
          <w:t>5.21.3</w:t>
        </w:r>
        <w:r>
          <w:rPr>
            <w:rFonts w:asciiTheme="minorHAnsi" w:eastAsiaTheme="minorEastAsia" w:hAnsiTheme="minorHAnsi" w:cstheme="minorBidi"/>
            <w:szCs w:val="22"/>
          </w:rPr>
          <w:tab/>
        </w:r>
        <w:r w:rsidRPr="00591B24">
          <w:rPr>
            <w:rStyle w:val="aa"/>
            <w:lang w:val="de-DE"/>
          </w:rPr>
          <w:t>M150-II</w:t>
        </w:r>
        <w:r w:rsidRPr="00591B24">
          <w:rPr>
            <w:rStyle w:val="aa"/>
            <w:rFonts w:hint="eastAsia"/>
            <w:lang w:val="de-DE"/>
          </w:rPr>
          <w:t>打印机接口函数</w:t>
        </w:r>
        <w:r>
          <w:rPr>
            <w:webHidden/>
          </w:rPr>
          <w:tab/>
        </w:r>
        <w:r>
          <w:rPr>
            <w:webHidden/>
          </w:rPr>
          <w:fldChar w:fldCharType="begin"/>
        </w:r>
        <w:r>
          <w:rPr>
            <w:webHidden/>
          </w:rPr>
          <w:instrText xml:space="preserve"> PAGEREF _Toc6175897 \h </w:instrText>
        </w:r>
        <w:r>
          <w:rPr>
            <w:webHidden/>
          </w:rPr>
        </w:r>
        <w:r>
          <w:rPr>
            <w:webHidden/>
          </w:rPr>
          <w:fldChar w:fldCharType="separate"/>
        </w:r>
        <w:r>
          <w:rPr>
            <w:webHidden/>
          </w:rPr>
          <w:t>169</w:t>
        </w:r>
        <w:r>
          <w:rPr>
            <w:webHidden/>
          </w:rPr>
          <w:fldChar w:fldCharType="end"/>
        </w:r>
      </w:hyperlink>
    </w:p>
    <w:p w14:paraId="7D7804F4" w14:textId="77777777" w:rsidR="00B01674" w:rsidRDefault="00B01674">
      <w:pPr>
        <w:pStyle w:val="22"/>
        <w:rPr>
          <w:rFonts w:asciiTheme="minorHAnsi" w:eastAsiaTheme="minorEastAsia" w:hAnsiTheme="minorHAnsi" w:cstheme="minorBidi"/>
          <w:szCs w:val="22"/>
        </w:rPr>
      </w:pPr>
      <w:hyperlink w:anchor="_Toc6175898" w:history="1">
        <w:r w:rsidRPr="00591B24">
          <w:rPr>
            <w:rStyle w:val="aa"/>
            <w:lang w:val="de-DE"/>
          </w:rPr>
          <w:t>5.22</w:t>
        </w:r>
        <w:r>
          <w:rPr>
            <w:rFonts w:asciiTheme="minorHAnsi" w:eastAsiaTheme="minorEastAsia" w:hAnsiTheme="minorHAnsi" w:cstheme="minorBidi"/>
            <w:szCs w:val="22"/>
          </w:rPr>
          <w:tab/>
        </w:r>
        <w:r w:rsidRPr="00591B24">
          <w:rPr>
            <w:rStyle w:val="aa"/>
            <w:lang w:val="de-DE"/>
          </w:rPr>
          <w:t>HC595</w:t>
        </w:r>
        <w:r w:rsidRPr="00591B24">
          <w:rPr>
            <w:rStyle w:val="aa"/>
            <w:rFonts w:hint="eastAsia"/>
            <w:lang w:val="de-DE"/>
          </w:rPr>
          <w:t>组件</w:t>
        </w:r>
        <w:r>
          <w:rPr>
            <w:webHidden/>
          </w:rPr>
          <w:tab/>
        </w:r>
        <w:r>
          <w:rPr>
            <w:webHidden/>
          </w:rPr>
          <w:fldChar w:fldCharType="begin"/>
        </w:r>
        <w:r>
          <w:rPr>
            <w:webHidden/>
          </w:rPr>
          <w:instrText xml:space="preserve"> PAGEREF _Toc6175898 \h </w:instrText>
        </w:r>
        <w:r>
          <w:rPr>
            <w:webHidden/>
          </w:rPr>
        </w:r>
        <w:r>
          <w:rPr>
            <w:webHidden/>
          </w:rPr>
          <w:fldChar w:fldCharType="separate"/>
        </w:r>
        <w:r>
          <w:rPr>
            <w:webHidden/>
          </w:rPr>
          <w:t>169</w:t>
        </w:r>
        <w:r>
          <w:rPr>
            <w:webHidden/>
          </w:rPr>
          <w:fldChar w:fldCharType="end"/>
        </w:r>
      </w:hyperlink>
    </w:p>
    <w:p w14:paraId="00630FF0" w14:textId="77777777" w:rsidR="00B01674" w:rsidRDefault="00B01674">
      <w:pPr>
        <w:pStyle w:val="31"/>
        <w:rPr>
          <w:rFonts w:asciiTheme="minorHAnsi" w:eastAsiaTheme="minorEastAsia" w:hAnsiTheme="minorHAnsi" w:cstheme="minorBidi"/>
          <w:szCs w:val="22"/>
        </w:rPr>
      </w:pPr>
      <w:hyperlink w:anchor="_Toc6175899" w:history="1">
        <w:r w:rsidRPr="00591B24">
          <w:rPr>
            <w:rStyle w:val="aa"/>
            <w:lang w:val="de-DE"/>
          </w:rPr>
          <w:t>5.22.1</w:t>
        </w:r>
        <w:r>
          <w:rPr>
            <w:rFonts w:asciiTheme="minorHAnsi" w:eastAsiaTheme="minorEastAsia" w:hAnsiTheme="minorHAnsi" w:cstheme="minorBidi"/>
            <w:szCs w:val="22"/>
          </w:rPr>
          <w:tab/>
        </w:r>
        <w:r w:rsidRPr="00591B24">
          <w:rPr>
            <w:rStyle w:val="aa"/>
            <w:rFonts w:hint="eastAsia"/>
            <w:lang w:val="de-DE"/>
          </w:rPr>
          <w:t>器件介绍</w:t>
        </w:r>
        <w:r>
          <w:rPr>
            <w:webHidden/>
          </w:rPr>
          <w:tab/>
        </w:r>
        <w:r>
          <w:rPr>
            <w:webHidden/>
          </w:rPr>
          <w:fldChar w:fldCharType="begin"/>
        </w:r>
        <w:r>
          <w:rPr>
            <w:webHidden/>
          </w:rPr>
          <w:instrText xml:space="preserve"> PAGEREF _Toc6175899 \h </w:instrText>
        </w:r>
        <w:r>
          <w:rPr>
            <w:webHidden/>
          </w:rPr>
        </w:r>
        <w:r>
          <w:rPr>
            <w:webHidden/>
          </w:rPr>
          <w:fldChar w:fldCharType="separate"/>
        </w:r>
        <w:r>
          <w:rPr>
            <w:webHidden/>
          </w:rPr>
          <w:t>169</w:t>
        </w:r>
        <w:r>
          <w:rPr>
            <w:webHidden/>
          </w:rPr>
          <w:fldChar w:fldCharType="end"/>
        </w:r>
      </w:hyperlink>
    </w:p>
    <w:p w14:paraId="73671113" w14:textId="77777777" w:rsidR="00B01674" w:rsidRDefault="00B01674">
      <w:pPr>
        <w:pStyle w:val="31"/>
        <w:rPr>
          <w:rFonts w:asciiTheme="minorHAnsi" w:eastAsiaTheme="minorEastAsia" w:hAnsiTheme="minorHAnsi" w:cstheme="minorBidi"/>
          <w:szCs w:val="22"/>
        </w:rPr>
      </w:pPr>
      <w:hyperlink w:anchor="_Toc6175900" w:history="1">
        <w:r w:rsidRPr="00591B24">
          <w:rPr>
            <w:rStyle w:val="aa"/>
            <w:lang w:val="de-DE"/>
          </w:rPr>
          <w:t>5.22.2</w:t>
        </w:r>
        <w:r>
          <w:rPr>
            <w:rFonts w:asciiTheme="minorHAnsi" w:eastAsiaTheme="minorEastAsia" w:hAnsiTheme="minorHAnsi" w:cstheme="minorBidi"/>
            <w:szCs w:val="22"/>
          </w:rPr>
          <w:tab/>
        </w:r>
        <w:r w:rsidRPr="00591B24">
          <w:rPr>
            <w:rStyle w:val="aa"/>
            <w:lang w:val="de-DE"/>
          </w:rPr>
          <w:t>HC595</w:t>
        </w:r>
        <w:r w:rsidRPr="00591B24">
          <w:rPr>
            <w:rStyle w:val="aa"/>
            <w:rFonts w:hint="eastAsia"/>
            <w:lang w:val="de-DE"/>
          </w:rPr>
          <w:t>初始化</w:t>
        </w:r>
        <w:r>
          <w:rPr>
            <w:webHidden/>
          </w:rPr>
          <w:tab/>
        </w:r>
        <w:r>
          <w:rPr>
            <w:webHidden/>
          </w:rPr>
          <w:fldChar w:fldCharType="begin"/>
        </w:r>
        <w:r>
          <w:rPr>
            <w:webHidden/>
          </w:rPr>
          <w:instrText xml:space="preserve"> PAGEREF _Toc6175900 \h </w:instrText>
        </w:r>
        <w:r>
          <w:rPr>
            <w:webHidden/>
          </w:rPr>
        </w:r>
        <w:r>
          <w:rPr>
            <w:webHidden/>
          </w:rPr>
          <w:fldChar w:fldCharType="separate"/>
        </w:r>
        <w:r>
          <w:rPr>
            <w:webHidden/>
          </w:rPr>
          <w:t>169</w:t>
        </w:r>
        <w:r>
          <w:rPr>
            <w:webHidden/>
          </w:rPr>
          <w:fldChar w:fldCharType="end"/>
        </w:r>
      </w:hyperlink>
    </w:p>
    <w:p w14:paraId="5406EA28" w14:textId="77777777" w:rsidR="00B01674" w:rsidRDefault="00B01674">
      <w:pPr>
        <w:pStyle w:val="31"/>
        <w:rPr>
          <w:rFonts w:asciiTheme="minorHAnsi" w:eastAsiaTheme="minorEastAsia" w:hAnsiTheme="minorHAnsi" w:cstheme="minorBidi"/>
          <w:szCs w:val="22"/>
        </w:rPr>
      </w:pPr>
      <w:hyperlink w:anchor="_Toc6175901" w:history="1">
        <w:r w:rsidRPr="00591B24">
          <w:rPr>
            <w:rStyle w:val="aa"/>
            <w:lang w:val="de-DE"/>
          </w:rPr>
          <w:t>5.22.3</w:t>
        </w:r>
        <w:r>
          <w:rPr>
            <w:rFonts w:asciiTheme="minorHAnsi" w:eastAsiaTheme="minorEastAsia" w:hAnsiTheme="minorHAnsi" w:cstheme="minorBidi"/>
            <w:szCs w:val="22"/>
          </w:rPr>
          <w:tab/>
        </w:r>
        <w:r w:rsidRPr="00591B24">
          <w:rPr>
            <w:rStyle w:val="aa"/>
            <w:lang w:val="de-DE"/>
          </w:rPr>
          <w:t>HC595</w:t>
        </w:r>
        <w:r w:rsidRPr="00591B24">
          <w:rPr>
            <w:rStyle w:val="aa"/>
            <w:rFonts w:hint="eastAsia"/>
            <w:lang w:val="de-DE"/>
          </w:rPr>
          <w:t>接口函数</w:t>
        </w:r>
        <w:r>
          <w:rPr>
            <w:webHidden/>
          </w:rPr>
          <w:tab/>
        </w:r>
        <w:r>
          <w:rPr>
            <w:webHidden/>
          </w:rPr>
          <w:fldChar w:fldCharType="begin"/>
        </w:r>
        <w:r>
          <w:rPr>
            <w:webHidden/>
          </w:rPr>
          <w:instrText xml:space="preserve"> PAGEREF _Toc6175901 \h </w:instrText>
        </w:r>
        <w:r>
          <w:rPr>
            <w:webHidden/>
          </w:rPr>
        </w:r>
        <w:r>
          <w:rPr>
            <w:webHidden/>
          </w:rPr>
          <w:fldChar w:fldCharType="separate"/>
        </w:r>
        <w:r>
          <w:rPr>
            <w:webHidden/>
          </w:rPr>
          <w:t>169</w:t>
        </w:r>
        <w:r>
          <w:rPr>
            <w:webHidden/>
          </w:rPr>
          <w:fldChar w:fldCharType="end"/>
        </w:r>
      </w:hyperlink>
    </w:p>
    <w:p w14:paraId="6129251B" w14:textId="77777777" w:rsidR="009828EC" w:rsidRPr="00F70824" w:rsidRDefault="00F17670" w:rsidP="0070421F">
      <w:pPr>
        <w:pStyle w:val="23"/>
        <w:spacing w:before="62" w:after="62"/>
        <w:sectPr w:rsidR="009828EC" w:rsidRPr="00F70824" w:rsidSect="0044232D">
          <w:headerReference w:type="default" r:id="rId8"/>
          <w:footerReference w:type="even" r:id="rId9"/>
          <w:footerReference w:type="default" r:id="rId10"/>
          <w:footerReference w:type="first" r:id="rId11"/>
          <w:pgSz w:w="11906" w:h="16838"/>
          <w:pgMar w:top="1440" w:right="1797" w:bottom="1440" w:left="1797" w:header="851" w:footer="992" w:gutter="0"/>
          <w:pgNumType w:start="1"/>
          <w:cols w:space="425"/>
          <w:docGrid w:type="lines" w:linePitch="312"/>
        </w:sectPr>
      </w:pPr>
      <w:r w:rsidRPr="00F70824">
        <w:fldChar w:fldCharType="end"/>
      </w:r>
      <w:bookmarkStart w:id="0" w:name="_GoBack"/>
      <w:bookmarkEnd w:id="0"/>
    </w:p>
    <w:p w14:paraId="0281785F" w14:textId="77777777" w:rsidR="0042497F" w:rsidRDefault="005B2D55" w:rsidP="004C2BE6">
      <w:pPr>
        <w:pStyle w:val="13"/>
        <w:rPr>
          <w:lang w:val="de-DE"/>
        </w:rPr>
      </w:pPr>
      <w:bookmarkStart w:id="1" w:name="_Toc83207399"/>
      <w:bookmarkStart w:id="2" w:name="_Toc83207544"/>
      <w:bookmarkStart w:id="3" w:name="_Toc83208578"/>
      <w:bookmarkStart w:id="4" w:name="_Toc83207400"/>
      <w:bookmarkStart w:id="5" w:name="_Toc83207545"/>
      <w:bookmarkStart w:id="6" w:name="_Toc83208579"/>
      <w:bookmarkStart w:id="7" w:name="_Toc83208759"/>
      <w:bookmarkStart w:id="8" w:name="_Toc83207401"/>
      <w:bookmarkStart w:id="9" w:name="_Toc83207546"/>
      <w:bookmarkStart w:id="10" w:name="_Toc83208580"/>
      <w:bookmarkStart w:id="11" w:name="_Toc83208760"/>
      <w:bookmarkStart w:id="12" w:name="_Toc83207402"/>
      <w:bookmarkStart w:id="13" w:name="_Toc83207547"/>
      <w:bookmarkStart w:id="14" w:name="_Toc83208581"/>
      <w:bookmarkStart w:id="15" w:name="_Toc83208761"/>
      <w:bookmarkStart w:id="16" w:name="_Toc83207403"/>
      <w:bookmarkStart w:id="17" w:name="_Toc83207548"/>
      <w:bookmarkStart w:id="18" w:name="_Toc83208582"/>
      <w:bookmarkStart w:id="19" w:name="_Toc83208762"/>
      <w:bookmarkStart w:id="20" w:name="_Toc83207404"/>
      <w:bookmarkStart w:id="21" w:name="_Toc83207549"/>
      <w:bookmarkStart w:id="22" w:name="_Toc83208583"/>
      <w:bookmarkStart w:id="23" w:name="_Toc83208763"/>
      <w:bookmarkStart w:id="24" w:name="_Toc83207405"/>
      <w:bookmarkStart w:id="25" w:name="_Toc83207550"/>
      <w:bookmarkStart w:id="26" w:name="_Toc83208584"/>
      <w:bookmarkStart w:id="27" w:name="_Toc83208764"/>
      <w:bookmarkStart w:id="28" w:name="_Toc188145986"/>
      <w:bookmarkStart w:id="29" w:name="_Toc617576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rPr>
          <w:rFonts w:hint="eastAsia"/>
          <w:lang w:val="de-DE"/>
        </w:rPr>
        <w:lastRenderedPageBreak/>
        <w:t>A</w:t>
      </w:r>
      <w:r>
        <w:rPr>
          <w:lang w:val="de-DE"/>
        </w:rPr>
        <w:t>M</w:t>
      </w:r>
      <w:r>
        <w:rPr>
          <w:rFonts w:hint="eastAsia"/>
          <w:lang w:val="de-DE"/>
        </w:rPr>
        <w:t>etal</w:t>
      </w:r>
      <w:r>
        <w:rPr>
          <w:rFonts w:hint="eastAsia"/>
          <w:lang w:val="de-DE"/>
        </w:rPr>
        <w:t>平台</w:t>
      </w:r>
      <w:r>
        <w:rPr>
          <w:lang w:val="de-DE"/>
        </w:rPr>
        <w:t>简介</w:t>
      </w:r>
      <w:r>
        <w:rPr>
          <w:rFonts w:hint="eastAsia"/>
          <w:lang w:val="de-DE"/>
        </w:rPr>
        <w:t>与</w:t>
      </w:r>
      <w:r>
        <w:rPr>
          <w:lang w:val="de-DE"/>
        </w:rPr>
        <w:t>获取</w:t>
      </w:r>
      <w:bookmarkEnd w:id="29"/>
    </w:p>
    <w:p w14:paraId="3BF3813F" w14:textId="0C10C3F1" w:rsidR="00160D31" w:rsidRDefault="00160D31" w:rsidP="00160D31">
      <w:pPr>
        <w:pStyle w:val="20"/>
        <w:keepLines w:val="0"/>
        <w:rPr>
          <w:lang w:val="de-DE"/>
        </w:rPr>
      </w:pPr>
      <w:bookmarkStart w:id="30" w:name="_Toc6175765"/>
      <w:r>
        <w:rPr>
          <w:lang w:val="de-DE"/>
        </w:rPr>
        <w:t>AMetal</w:t>
      </w:r>
      <w:r>
        <w:rPr>
          <w:rFonts w:hint="eastAsia"/>
          <w:lang w:val="de-DE"/>
        </w:rPr>
        <w:t>简介</w:t>
      </w:r>
      <w:bookmarkEnd w:id="30"/>
    </w:p>
    <w:p w14:paraId="1405CEC7" w14:textId="59B5C0DA" w:rsidR="005659F3" w:rsidRDefault="005659F3" w:rsidP="005659F3">
      <w:pPr>
        <w:pStyle w:val="23"/>
        <w:spacing w:before="62" w:after="62"/>
      </w:pPr>
      <w:r w:rsidRPr="00B302C7">
        <w:t>AMetal</w:t>
      </w:r>
      <w:r w:rsidRPr="00B302C7">
        <w:t>是</w:t>
      </w:r>
      <w:r w:rsidRPr="00B302C7">
        <w:rPr>
          <w:rFonts w:hint="eastAsia"/>
        </w:rPr>
        <w:t>一个</w:t>
      </w:r>
      <w:r w:rsidRPr="00B302C7">
        <w:t>芯片级的裸机软件包，定义了跨平台的通用接口（使得基于</w:t>
      </w:r>
      <w:r w:rsidRPr="00B302C7">
        <w:t>AMetal</w:t>
      </w:r>
      <w:r w:rsidRPr="00B302C7">
        <w:t>的应用程序可以和具体硬件完全分离</w:t>
      </w:r>
      <w:r w:rsidR="00A44799">
        <w:rPr>
          <w:rFonts w:hint="eastAsia"/>
        </w:rPr>
        <w:t>，</w:t>
      </w:r>
      <w:r w:rsidRPr="00B302C7">
        <w:t>实现跨平台复用），并提供了一系列驱动及常用的软件服务。</w:t>
      </w:r>
    </w:p>
    <w:p w14:paraId="3DDA6ECD" w14:textId="77777777" w:rsidR="005659F3" w:rsidRPr="005D1943" w:rsidRDefault="005659F3" w:rsidP="005659F3">
      <w:pPr>
        <w:pStyle w:val="30"/>
        <w:rPr>
          <w:lang w:val="de-DE"/>
        </w:rPr>
      </w:pPr>
      <w:bookmarkStart w:id="31" w:name="_Toc534394124"/>
      <w:bookmarkStart w:id="32" w:name="_Toc6175766"/>
      <w:r w:rsidRPr="005D1943">
        <w:rPr>
          <w:lang w:val="de-DE"/>
        </w:rPr>
        <w:t>AMetal</w:t>
      </w:r>
      <w:r w:rsidRPr="005D1943">
        <w:rPr>
          <w:lang w:val="de-DE"/>
        </w:rPr>
        <w:t>起源</w:t>
      </w:r>
      <w:bookmarkEnd w:id="31"/>
      <w:bookmarkEnd w:id="32"/>
    </w:p>
    <w:p w14:paraId="7FD98563" w14:textId="77777777" w:rsidR="005659F3" w:rsidRPr="00AE6235" w:rsidRDefault="005659F3" w:rsidP="00AE6235">
      <w:pPr>
        <w:pStyle w:val="23"/>
        <w:spacing w:before="62" w:after="62"/>
      </w:pPr>
      <w:r w:rsidRPr="00AE6235">
        <w:t>在</w:t>
      </w:r>
      <w:r w:rsidRPr="00AE6235">
        <w:t>MCU</w:t>
      </w:r>
      <w:r w:rsidRPr="00AE6235">
        <w:t>产业快速发展的今天，芯片厂商推出了越来越多的</w:t>
      </w:r>
      <w:r w:rsidRPr="00AE6235">
        <w:t>MCU</w:t>
      </w:r>
      <w:r w:rsidRPr="00AE6235">
        <w:t>。不同厂商、型号之间，</w:t>
      </w:r>
      <w:r w:rsidRPr="00AE6235">
        <w:t>MCU</w:t>
      </w:r>
      <w:r w:rsidRPr="00AE6235">
        <w:t>外设可能千差万别，例如，对于</w:t>
      </w:r>
      <w:r w:rsidRPr="00AE6235">
        <w:t>UART</w:t>
      </w:r>
      <w:r w:rsidRPr="00AE6235">
        <w:t>，不同芯片所对应的寄存器含义、波特率计算方法，中断处理方法等可能全然不同，这给广大嵌入式开发人员带来了诸多烦恼（例如，出于芯片资源、芯片供货情况等种种原因，产品需要更换使用的芯片，此时，底层大部分操作硬件的程序以及与之关联的应用程序可能都需要全部推翻重写）。实际上，对于同类外设，虽然底层差异性很大，但用途却是基本相同的，无论何种芯片上的</w:t>
      </w:r>
      <w:r w:rsidRPr="00AE6235">
        <w:t>UART</w:t>
      </w:r>
      <w:r w:rsidRPr="00AE6235">
        <w:t>外设，其提供的核心功能无非是发送串口数据或接收串口数据。对于上层操作系统而言，例如，</w:t>
      </w:r>
      <w:r w:rsidRPr="00AE6235">
        <w:t>AWorks</w:t>
      </w:r>
      <w:r w:rsidRPr="00AE6235">
        <w:t>、</w:t>
      </w:r>
      <w:r w:rsidRPr="00AE6235">
        <w:t>Linux</w:t>
      </w:r>
      <w:r w:rsidRPr="00AE6235">
        <w:t>等，对各个外设都需要编写驱动。在编写特定操作系统下的驱动时，必须要熟悉特定的驱动框架及操作系统调用，这往往会花费开发人员相当大的精力。对于同一个外设而言，如果要支持多个操作系统，就需要编写多个驱动，其实，驱动底层对硬件的操作是有相通之处的。</w:t>
      </w:r>
    </w:p>
    <w:p w14:paraId="56DF1BC7" w14:textId="77777777" w:rsidR="005659F3" w:rsidRPr="00C1204B" w:rsidRDefault="005659F3" w:rsidP="00AE6235">
      <w:pPr>
        <w:pStyle w:val="23"/>
        <w:spacing w:before="62" w:after="62"/>
      </w:pPr>
      <w:r w:rsidRPr="00AE6235">
        <w:rPr>
          <w:rFonts w:hint="eastAsia"/>
        </w:rPr>
        <w:t>A</w:t>
      </w:r>
      <w:r w:rsidRPr="00AE6235">
        <w:t>M</w:t>
      </w:r>
      <w:r w:rsidRPr="00AE6235">
        <w:rPr>
          <w:rFonts w:hint="eastAsia"/>
        </w:rPr>
        <w:t>etal</w:t>
      </w:r>
      <w:r w:rsidRPr="00AE6235">
        <w:rPr>
          <w:rFonts w:hint="eastAsia"/>
        </w:rPr>
        <w:t>平台就是</w:t>
      </w:r>
      <w:r w:rsidRPr="00AE6235">
        <w:t>为了解决传统嵌入式开发模式难</w:t>
      </w:r>
      <w:r>
        <w:t>道高</w:t>
      </w:r>
      <w:r>
        <w:rPr>
          <w:rFonts w:hint="eastAsia"/>
        </w:rPr>
        <w:t>、</w:t>
      </w:r>
      <w:r>
        <w:t>周期长</w:t>
      </w:r>
      <w:r>
        <w:rPr>
          <w:rFonts w:hint="eastAsia"/>
        </w:rPr>
        <w:t>的现状，</w:t>
      </w:r>
      <w:r w:rsidRPr="00C1204B">
        <w:t>实现</w:t>
      </w:r>
      <w:r w:rsidRPr="00C1204B">
        <w:rPr>
          <w:rFonts w:hint="eastAsia"/>
        </w:rPr>
        <w:t>软件的可复用</w:t>
      </w:r>
      <w:r>
        <w:rPr>
          <w:rFonts w:hint="eastAsia"/>
        </w:rPr>
        <w:t>、</w:t>
      </w:r>
      <w:r w:rsidRPr="00C1204B">
        <w:rPr>
          <w:rFonts w:hint="eastAsia"/>
        </w:rPr>
        <w:t>跨平台而</w:t>
      </w:r>
      <w:r>
        <w:rPr>
          <w:rFonts w:hint="eastAsia"/>
        </w:rPr>
        <w:t>发展起来</w:t>
      </w:r>
      <w:r w:rsidRPr="00C1204B">
        <w:rPr>
          <w:rFonts w:hint="eastAsia"/>
        </w:rPr>
        <w:t>的。</w:t>
      </w:r>
    </w:p>
    <w:p w14:paraId="48398206" w14:textId="77777777" w:rsidR="005659F3" w:rsidRDefault="005659F3" w:rsidP="005659F3">
      <w:pPr>
        <w:pStyle w:val="30"/>
        <w:rPr>
          <w:lang w:val="de-DE"/>
        </w:rPr>
      </w:pPr>
      <w:bookmarkStart w:id="33" w:name="_Toc534394125"/>
      <w:bookmarkStart w:id="34" w:name="_Toc6175767"/>
      <w:r>
        <w:rPr>
          <w:lang w:val="de-DE"/>
        </w:rPr>
        <w:t>AMetal</w:t>
      </w:r>
      <w:r>
        <w:rPr>
          <w:rFonts w:hint="eastAsia"/>
          <w:lang w:val="de-DE"/>
        </w:rPr>
        <w:t>发展</w:t>
      </w:r>
      <w:r>
        <w:rPr>
          <w:lang w:val="de-DE"/>
        </w:rPr>
        <w:t>历程</w:t>
      </w:r>
      <w:bookmarkEnd w:id="33"/>
      <w:bookmarkEnd w:id="34"/>
    </w:p>
    <w:p w14:paraId="613E0D20" w14:textId="77777777" w:rsidR="005659F3" w:rsidRDefault="005659F3" w:rsidP="005659F3">
      <w:pPr>
        <w:pStyle w:val="23"/>
        <w:spacing w:before="62" w:after="62"/>
        <w:rPr>
          <w:lang w:val="de-DE"/>
        </w:rPr>
      </w:pPr>
      <w:r>
        <w:rPr>
          <w:rFonts w:hint="eastAsia"/>
          <w:lang w:val="de-DE"/>
        </w:rPr>
        <w:t>2014</w:t>
      </w:r>
      <w:r>
        <w:rPr>
          <w:rFonts w:hint="eastAsia"/>
          <w:lang w:val="de-DE"/>
        </w:rPr>
        <w:t>年，周立功教授提出了软件要可复用、跨平台、标准化的愿景，随后创建了全新的</w:t>
      </w:r>
      <w:r>
        <w:rPr>
          <w:rFonts w:hint="eastAsia"/>
          <w:lang w:val="de-DE"/>
        </w:rPr>
        <w:t>A</w:t>
      </w:r>
      <w:r>
        <w:rPr>
          <w:lang w:val="de-DE"/>
        </w:rPr>
        <w:t>M</w:t>
      </w:r>
      <w:r>
        <w:rPr>
          <w:rFonts w:hint="eastAsia"/>
          <w:lang w:val="de-DE"/>
        </w:rPr>
        <w:t>etal</w:t>
      </w:r>
      <w:r>
        <w:rPr>
          <w:rFonts w:hint="eastAsia"/>
          <w:lang w:val="de-DE"/>
        </w:rPr>
        <w:t>平台及口号：一次编程，终生使用。</w:t>
      </w:r>
    </w:p>
    <w:p w14:paraId="248A6283" w14:textId="1B0D0CE4" w:rsidR="005659F3" w:rsidRPr="005D1943" w:rsidRDefault="005659F3" w:rsidP="004622D4">
      <w:pPr>
        <w:pStyle w:val="23"/>
        <w:numPr>
          <w:ilvl w:val="0"/>
          <w:numId w:val="31"/>
        </w:numPr>
        <w:spacing w:before="62" w:after="62"/>
        <w:rPr>
          <w:lang w:val="de-DE"/>
        </w:rPr>
      </w:pPr>
      <w:r w:rsidRPr="005D1943">
        <w:rPr>
          <w:rFonts w:hint="eastAsia"/>
          <w:lang w:val="de-DE"/>
        </w:rPr>
        <w:t>2014</w:t>
      </w:r>
      <w:r w:rsidRPr="005D1943">
        <w:rPr>
          <w:rFonts w:hint="eastAsia"/>
          <w:lang w:val="de-DE"/>
        </w:rPr>
        <w:t>年</w:t>
      </w:r>
      <w:r w:rsidRPr="005D1943">
        <w:rPr>
          <w:rFonts w:hint="eastAsia"/>
          <w:lang w:val="de-DE"/>
        </w:rPr>
        <w:t>9</w:t>
      </w:r>
      <w:r w:rsidRPr="005D1943">
        <w:rPr>
          <w:rFonts w:hint="eastAsia"/>
          <w:lang w:val="de-DE"/>
        </w:rPr>
        <w:t>月</w:t>
      </w:r>
      <w:r w:rsidRPr="005D1943">
        <w:rPr>
          <w:rFonts w:hint="eastAsia"/>
          <w:lang w:val="de-DE"/>
        </w:rPr>
        <w:t>1</w:t>
      </w:r>
      <w:r w:rsidRPr="005D1943">
        <w:rPr>
          <w:rFonts w:hint="eastAsia"/>
          <w:lang w:val="de-DE"/>
        </w:rPr>
        <w:t>日，写下了</w:t>
      </w:r>
      <w:r w:rsidRPr="005D1943">
        <w:rPr>
          <w:rFonts w:hint="eastAsia"/>
          <w:lang w:val="de-DE"/>
        </w:rPr>
        <w:t>AMetal</w:t>
      </w:r>
      <w:r w:rsidRPr="005D1943">
        <w:rPr>
          <w:rFonts w:hint="eastAsia"/>
          <w:lang w:val="de-DE"/>
        </w:rPr>
        <w:t>的第一行代码</w:t>
      </w:r>
      <w:r w:rsidR="00A55335">
        <w:rPr>
          <w:rFonts w:hint="eastAsia"/>
          <w:lang w:val="de-DE"/>
        </w:rPr>
        <w:t>；</w:t>
      </w:r>
    </w:p>
    <w:p w14:paraId="6BF205EB" w14:textId="449203F9" w:rsidR="005659F3" w:rsidRPr="005D1943" w:rsidRDefault="005659F3" w:rsidP="004622D4">
      <w:pPr>
        <w:pStyle w:val="23"/>
        <w:numPr>
          <w:ilvl w:val="0"/>
          <w:numId w:val="31"/>
        </w:numPr>
        <w:spacing w:before="62" w:after="62"/>
        <w:rPr>
          <w:lang w:val="de-DE"/>
        </w:rPr>
      </w:pPr>
      <w:r w:rsidRPr="005D1943">
        <w:rPr>
          <w:rFonts w:hint="eastAsia"/>
          <w:lang w:val="de-DE"/>
        </w:rPr>
        <w:t>2015</w:t>
      </w:r>
      <w:r w:rsidRPr="005D1943">
        <w:rPr>
          <w:rFonts w:hint="eastAsia"/>
          <w:lang w:val="de-DE"/>
        </w:rPr>
        <w:t>年</w:t>
      </w:r>
      <w:r w:rsidRPr="005D1943">
        <w:rPr>
          <w:rFonts w:hint="eastAsia"/>
          <w:lang w:val="de-DE"/>
        </w:rPr>
        <w:t>12</w:t>
      </w:r>
      <w:r w:rsidRPr="005D1943">
        <w:rPr>
          <w:rFonts w:hint="eastAsia"/>
          <w:lang w:val="de-DE"/>
        </w:rPr>
        <w:t>月</w:t>
      </w:r>
      <w:r w:rsidRPr="005D1943">
        <w:rPr>
          <w:rFonts w:hint="eastAsia"/>
          <w:lang w:val="de-DE"/>
        </w:rPr>
        <w:t>15</w:t>
      </w:r>
      <w:r w:rsidRPr="005D1943">
        <w:rPr>
          <w:rFonts w:hint="eastAsia"/>
          <w:lang w:val="de-DE"/>
        </w:rPr>
        <w:t>日，以</w:t>
      </w:r>
      <w:r w:rsidRPr="005D1943">
        <w:rPr>
          <w:rFonts w:hint="eastAsia"/>
          <w:lang w:val="de-DE"/>
        </w:rPr>
        <w:t>board</w:t>
      </w:r>
      <w:r w:rsidRPr="005D1943">
        <w:rPr>
          <w:rFonts w:hint="eastAsia"/>
          <w:lang w:val="de-DE"/>
        </w:rPr>
        <w:t>对应</w:t>
      </w:r>
      <w:r w:rsidRPr="005D1943">
        <w:rPr>
          <w:rFonts w:hint="eastAsia"/>
          <w:lang w:val="de-DE"/>
        </w:rPr>
        <w:t>SDK</w:t>
      </w:r>
      <w:r w:rsidRPr="005D1943">
        <w:rPr>
          <w:rFonts w:hint="eastAsia"/>
          <w:lang w:val="de-DE"/>
        </w:rPr>
        <w:t>包的形式发布全新的</w:t>
      </w:r>
      <w:r w:rsidRPr="005D1943">
        <w:rPr>
          <w:rFonts w:hint="eastAsia"/>
          <w:lang w:val="de-DE"/>
        </w:rPr>
        <w:t>AMe</w:t>
      </w:r>
      <w:r w:rsidRPr="005D1943">
        <w:rPr>
          <w:lang w:val="de-DE"/>
        </w:rPr>
        <w:t>tal</w:t>
      </w:r>
      <w:r w:rsidRPr="005D1943">
        <w:rPr>
          <w:rFonts w:hint="eastAsia"/>
          <w:lang w:val="de-DE"/>
        </w:rPr>
        <w:t>平台</w:t>
      </w:r>
      <w:r w:rsidR="00A55335">
        <w:rPr>
          <w:rFonts w:hint="eastAsia"/>
          <w:lang w:val="de-DE"/>
        </w:rPr>
        <w:t>；</w:t>
      </w:r>
    </w:p>
    <w:p w14:paraId="3ED9E967" w14:textId="4C802844" w:rsidR="005659F3" w:rsidRPr="005D1943" w:rsidRDefault="005659F3" w:rsidP="004622D4">
      <w:pPr>
        <w:pStyle w:val="23"/>
        <w:numPr>
          <w:ilvl w:val="0"/>
          <w:numId w:val="31"/>
        </w:numPr>
        <w:spacing w:before="62" w:after="62"/>
        <w:rPr>
          <w:lang w:val="de-DE"/>
        </w:rPr>
      </w:pPr>
      <w:r w:rsidRPr="005D1943">
        <w:rPr>
          <w:rFonts w:hint="eastAsia"/>
          <w:lang w:val="de-DE"/>
        </w:rPr>
        <w:t>2016</w:t>
      </w:r>
      <w:r w:rsidRPr="005D1943">
        <w:rPr>
          <w:rFonts w:hint="eastAsia"/>
          <w:lang w:val="de-DE"/>
        </w:rPr>
        <w:t>年</w:t>
      </w:r>
      <w:r w:rsidRPr="005D1943">
        <w:rPr>
          <w:rFonts w:hint="eastAsia"/>
          <w:lang w:val="de-DE"/>
        </w:rPr>
        <w:t>11</w:t>
      </w:r>
      <w:r w:rsidRPr="005D1943">
        <w:rPr>
          <w:rFonts w:hint="eastAsia"/>
          <w:lang w:val="de-DE"/>
        </w:rPr>
        <w:t>月</w:t>
      </w:r>
      <w:r w:rsidRPr="005D1943">
        <w:rPr>
          <w:rFonts w:hint="eastAsia"/>
          <w:lang w:val="de-DE"/>
        </w:rPr>
        <w:t>24</w:t>
      </w:r>
      <w:r w:rsidRPr="005D1943">
        <w:rPr>
          <w:rFonts w:hint="eastAsia"/>
          <w:lang w:val="de-DE"/>
        </w:rPr>
        <w:t>日，</w:t>
      </w:r>
      <w:r w:rsidRPr="005D1943">
        <w:rPr>
          <w:rFonts w:hint="eastAsia"/>
          <w:lang w:val="de-DE"/>
        </w:rPr>
        <w:t>AMetal</w:t>
      </w:r>
      <w:r w:rsidRPr="005D1943">
        <w:rPr>
          <w:rFonts w:hint="eastAsia"/>
          <w:lang w:val="de-DE"/>
        </w:rPr>
        <w:t>的第一个应用案例“广州慧城第二代读卡器”上线</w:t>
      </w:r>
      <w:r w:rsidR="00A55335">
        <w:rPr>
          <w:rFonts w:hint="eastAsia"/>
          <w:lang w:val="de-DE"/>
        </w:rPr>
        <w:t>；</w:t>
      </w:r>
    </w:p>
    <w:p w14:paraId="48DBF6F3" w14:textId="65939F9D" w:rsidR="005659F3" w:rsidRPr="005D1943" w:rsidRDefault="005659F3" w:rsidP="004622D4">
      <w:pPr>
        <w:pStyle w:val="23"/>
        <w:numPr>
          <w:ilvl w:val="0"/>
          <w:numId w:val="31"/>
        </w:numPr>
        <w:spacing w:before="62" w:after="62"/>
        <w:rPr>
          <w:lang w:val="de-DE"/>
        </w:rPr>
      </w:pPr>
      <w:r w:rsidRPr="005D1943">
        <w:rPr>
          <w:rFonts w:hint="eastAsia"/>
          <w:lang w:val="de-DE"/>
        </w:rPr>
        <w:t>2017</w:t>
      </w:r>
      <w:r w:rsidRPr="005D1943">
        <w:rPr>
          <w:rFonts w:hint="eastAsia"/>
          <w:lang w:val="de-DE"/>
        </w:rPr>
        <w:t>年</w:t>
      </w:r>
      <w:r w:rsidRPr="005D1943">
        <w:rPr>
          <w:rFonts w:hint="eastAsia"/>
          <w:lang w:val="de-DE"/>
        </w:rPr>
        <w:t>8</w:t>
      </w:r>
      <w:r w:rsidRPr="005D1943">
        <w:rPr>
          <w:rFonts w:hint="eastAsia"/>
          <w:lang w:val="de-DE"/>
        </w:rPr>
        <w:t>月</w:t>
      </w:r>
      <w:r w:rsidRPr="005D1943">
        <w:rPr>
          <w:rFonts w:hint="eastAsia"/>
          <w:lang w:val="de-DE"/>
        </w:rPr>
        <w:t>18</w:t>
      </w:r>
      <w:r w:rsidRPr="005D1943">
        <w:rPr>
          <w:rFonts w:hint="eastAsia"/>
          <w:lang w:val="de-DE"/>
        </w:rPr>
        <w:t>日，</w:t>
      </w:r>
      <w:r w:rsidRPr="005D1943">
        <w:rPr>
          <w:rFonts w:hint="eastAsia"/>
          <w:lang w:val="de-DE"/>
        </w:rPr>
        <w:t>AMetal</w:t>
      </w:r>
      <w:r w:rsidRPr="005D1943">
        <w:rPr>
          <w:rFonts w:hint="eastAsia"/>
          <w:lang w:val="de-DE"/>
        </w:rPr>
        <w:t>的第一本教程《面向</w:t>
      </w:r>
      <w:r w:rsidRPr="005D1943">
        <w:rPr>
          <w:rFonts w:hint="eastAsia"/>
          <w:lang w:val="de-DE"/>
        </w:rPr>
        <w:t>AMetal</w:t>
      </w:r>
      <w:r w:rsidRPr="005D1943">
        <w:rPr>
          <w:rFonts w:hint="eastAsia"/>
          <w:lang w:val="de-DE"/>
        </w:rPr>
        <w:t>框架与接口编程》出版</w:t>
      </w:r>
      <w:r w:rsidR="00A55335">
        <w:rPr>
          <w:rFonts w:hint="eastAsia"/>
          <w:lang w:val="de-DE"/>
        </w:rPr>
        <w:t>；</w:t>
      </w:r>
    </w:p>
    <w:p w14:paraId="399D9CA6" w14:textId="3D548A03" w:rsidR="005659F3" w:rsidRPr="005D1943" w:rsidRDefault="005659F3" w:rsidP="004622D4">
      <w:pPr>
        <w:pStyle w:val="23"/>
        <w:numPr>
          <w:ilvl w:val="0"/>
          <w:numId w:val="31"/>
        </w:numPr>
        <w:spacing w:before="62" w:after="62"/>
        <w:rPr>
          <w:lang w:val="de-DE"/>
        </w:rPr>
      </w:pPr>
      <w:r w:rsidRPr="005D1943">
        <w:rPr>
          <w:rFonts w:hint="eastAsia"/>
          <w:lang w:val="de-DE"/>
        </w:rPr>
        <w:t>2018</w:t>
      </w:r>
      <w:r w:rsidRPr="005D1943">
        <w:rPr>
          <w:rFonts w:hint="eastAsia"/>
          <w:lang w:val="de-DE"/>
        </w:rPr>
        <w:t>年</w:t>
      </w:r>
      <w:r w:rsidRPr="005D1943">
        <w:rPr>
          <w:rFonts w:hint="eastAsia"/>
          <w:lang w:val="de-DE"/>
        </w:rPr>
        <w:t>4</w:t>
      </w:r>
      <w:r w:rsidRPr="005D1943">
        <w:rPr>
          <w:rFonts w:hint="eastAsia"/>
          <w:lang w:val="de-DE"/>
        </w:rPr>
        <w:t>月</w:t>
      </w:r>
      <w:r w:rsidRPr="005D1943">
        <w:rPr>
          <w:rFonts w:hint="eastAsia"/>
          <w:lang w:val="de-DE"/>
        </w:rPr>
        <w:t>26</w:t>
      </w:r>
      <w:r w:rsidRPr="005D1943">
        <w:rPr>
          <w:rFonts w:hint="eastAsia"/>
          <w:lang w:val="de-DE"/>
        </w:rPr>
        <w:t>日，以</w:t>
      </w:r>
      <w:r w:rsidRPr="005D1943">
        <w:rPr>
          <w:rFonts w:hint="eastAsia"/>
          <w:lang w:val="de-DE"/>
        </w:rPr>
        <w:t>board</w:t>
      </w:r>
      <w:r w:rsidRPr="005D1943">
        <w:rPr>
          <w:rFonts w:hint="eastAsia"/>
          <w:lang w:val="de-DE"/>
        </w:rPr>
        <w:t>对应</w:t>
      </w:r>
      <w:r w:rsidRPr="005D1943">
        <w:rPr>
          <w:rFonts w:hint="eastAsia"/>
          <w:lang w:val="de-DE"/>
        </w:rPr>
        <w:t>SDK</w:t>
      </w:r>
      <w:r w:rsidRPr="005D1943">
        <w:rPr>
          <w:rFonts w:hint="eastAsia"/>
          <w:lang w:val="de-DE"/>
        </w:rPr>
        <w:t>包的形式开源发布</w:t>
      </w:r>
      <w:r w:rsidR="00A55335">
        <w:rPr>
          <w:rFonts w:hint="eastAsia"/>
          <w:lang w:val="de-DE"/>
        </w:rPr>
        <w:t>；</w:t>
      </w:r>
    </w:p>
    <w:p w14:paraId="6E8F5402" w14:textId="77777777" w:rsidR="005659F3" w:rsidRPr="005D1943" w:rsidRDefault="005659F3" w:rsidP="004622D4">
      <w:pPr>
        <w:pStyle w:val="23"/>
        <w:numPr>
          <w:ilvl w:val="0"/>
          <w:numId w:val="31"/>
        </w:numPr>
        <w:spacing w:before="62" w:after="62"/>
        <w:rPr>
          <w:lang w:val="de-DE"/>
        </w:rPr>
      </w:pPr>
      <w:r w:rsidRPr="005D1943">
        <w:rPr>
          <w:rFonts w:hint="eastAsia"/>
          <w:lang w:val="de-DE"/>
        </w:rPr>
        <w:t>2018</w:t>
      </w:r>
      <w:r w:rsidRPr="005D1943">
        <w:rPr>
          <w:rFonts w:hint="eastAsia"/>
          <w:lang w:val="de-DE"/>
        </w:rPr>
        <w:t>年</w:t>
      </w:r>
      <w:r w:rsidRPr="005D1943">
        <w:rPr>
          <w:rFonts w:hint="eastAsia"/>
          <w:lang w:val="de-DE"/>
        </w:rPr>
        <w:t>8</w:t>
      </w:r>
      <w:r w:rsidRPr="005D1943">
        <w:rPr>
          <w:rFonts w:hint="eastAsia"/>
          <w:lang w:val="de-DE"/>
        </w:rPr>
        <w:t>月</w:t>
      </w:r>
      <w:r w:rsidRPr="005D1943">
        <w:rPr>
          <w:rFonts w:hint="eastAsia"/>
          <w:lang w:val="de-DE"/>
        </w:rPr>
        <w:t>3</w:t>
      </w:r>
      <w:r w:rsidRPr="005D1943">
        <w:rPr>
          <w:rFonts w:hint="eastAsia"/>
          <w:lang w:val="de-DE"/>
        </w:rPr>
        <w:t>日，</w:t>
      </w:r>
      <w:r w:rsidRPr="005D1943">
        <w:rPr>
          <w:rFonts w:hint="eastAsia"/>
          <w:lang w:val="de-DE"/>
        </w:rPr>
        <w:t>AMetal</w:t>
      </w:r>
      <w:r w:rsidRPr="005D1943">
        <w:rPr>
          <w:rFonts w:hint="eastAsia"/>
          <w:lang w:val="de-DE"/>
        </w:rPr>
        <w:t>软件包上传</w:t>
      </w:r>
      <w:r w:rsidRPr="005D1943">
        <w:rPr>
          <w:rFonts w:hint="eastAsia"/>
          <w:lang w:val="de-DE"/>
        </w:rPr>
        <w:t>githu</w:t>
      </w:r>
      <w:r w:rsidRPr="005D1943">
        <w:rPr>
          <w:lang w:val="de-DE"/>
        </w:rPr>
        <w:t>b</w:t>
      </w:r>
      <w:r w:rsidRPr="005D1943">
        <w:rPr>
          <w:rFonts w:hint="eastAsia"/>
          <w:lang w:val="de-DE"/>
        </w:rPr>
        <w:t>托管，正式开源。</w:t>
      </w:r>
    </w:p>
    <w:p w14:paraId="0B96CA6A" w14:textId="77777777" w:rsidR="005659F3" w:rsidRDefault="005659F3" w:rsidP="005659F3">
      <w:pPr>
        <w:pStyle w:val="30"/>
        <w:rPr>
          <w:lang w:val="de-DE"/>
        </w:rPr>
      </w:pPr>
      <w:bookmarkStart w:id="35" w:name="_Toc534394126"/>
      <w:bookmarkStart w:id="36" w:name="_Toc6175768"/>
      <w:r>
        <w:rPr>
          <w:rFonts w:hint="eastAsia"/>
          <w:lang w:val="de-DE"/>
        </w:rPr>
        <w:t>A</w:t>
      </w:r>
      <w:r>
        <w:rPr>
          <w:lang w:val="de-DE"/>
        </w:rPr>
        <w:t>Metal</w:t>
      </w:r>
      <w:r>
        <w:rPr>
          <w:rFonts w:hint="eastAsia"/>
          <w:lang w:val="de-DE"/>
        </w:rPr>
        <w:t>特点</w:t>
      </w:r>
      <w:bookmarkEnd w:id="35"/>
      <w:bookmarkEnd w:id="36"/>
    </w:p>
    <w:p w14:paraId="32DFF763" w14:textId="77777777" w:rsidR="005659F3" w:rsidRDefault="005659F3" w:rsidP="005659F3">
      <w:pPr>
        <w:pStyle w:val="23"/>
        <w:spacing w:before="62" w:after="62"/>
      </w:pPr>
      <w:r w:rsidRPr="00B302C7">
        <w:t xml:space="preserve">AMetal </w:t>
      </w:r>
      <w:r w:rsidRPr="00B302C7">
        <w:t>对同一类外设进行了抽象，</w:t>
      </w:r>
      <w:r w:rsidRPr="006A60BB">
        <w:t>为用户提供了与具体芯片无关、仅与外设功能相关的通用接口，屏蔽了不同芯片底层的差</w:t>
      </w:r>
      <w:r>
        <w:t>异性</w:t>
      </w:r>
      <w:r>
        <w:rPr>
          <w:rFonts w:hint="eastAsia"/>
        </w:rPr>
        <w:t>，</w:t>
      </w:r>
      <w:r w:rsidRPr="00B302C7">
        <w:t>基于外设功能设计了相应的通用接口（也称之为标准接口），使得不同厂商、型号的</w:t>
      </w:r>
      <w:r w:rsidRPr="00B302C7">
        <w:t>MCU</w:t>
      </w:r>
      <w:r w:rsidRPr="00B302C7">
        <w:t>外设都能以通用接口操作。</w:t>
      </w:r>
      <w:r>
        <w:t>外设</w:t>
      </w:r>
      <w:r w:rsidRPr="00B302C7">
        <w:t>驱动基于</w:t>
      </w:r>
      <w:r w:rsidRPr="00B302C7">
        <w:t>AMetal</w:t>
      </w:r>
      <w:r>
        <w:t>通用接口编写，</w:t>
      </w:r>
      <w:r w:rsidRPr="00B302C7">
        <w:t>驱动将与具体芯片无关，只要</w:t>
      </w:r>
      <w:r w:rsidRPr="00B302C7">
        <w:t>AMetal</w:t>
      </w:r>
      <w:r w:rsidRPr="00B302C7">
        <w:t>支持了该芯片，为上层操作系统编写的驱动也就支持了该芯片。</w:t>
      </w:r>
      <w:r>
        <w:t>同时</w:t>
      </w:r>
      <w:r>
        <w:rPr>
          <w:rFonts w:hint="eastAsia"/>
        </w:rPr>
        <w:t>，</w:t>
      </w:r>
      <w:r w:rsidRPr="006A60BB">
        <w:t>AMetal</w:t>
      </w:r>
      <w:r w:rsidRPr="00B302C7">
        <w:t>也提供了直接操作寄存器的接口，用户可直接使用这部分接口操作寄存器，实现特殊功能。</w:t>
      </w:r>
    </w:p>
    <w:p w14:paraId="55225141" w14:textId="77777777" w:rsidR="005659F3" w:rsidRDefault="005659F3" w:rsidP="005659F3">
      <w:pPr>
        <w:pStyle w:val="23"/>
        <w:spacing w:before="62" w:after="62"/>
      </w:pPr>
      <w:r>
        <w:t>总的来说</w:t>
      </w:r>
      <w:r>
        <w:rPr>
          <w:rFonts w:hint="eastAsia"/>
        </w:rPr>
        <w:t>，</w:t>
      </w:r>
      <w:r>
        <w:t>AMetal</w:t>
      </w:r>
      <w:r>
        <w:t>有以下特点</w:t>
      </w:r>
      <w:r>
        <w:rPr>
          <w:rFonts w:hint="eastAsia"/>
        </w:rPr>
        <w:t>：</w:t>
      </w:r>
    </w:p>
    <w:p w14:paraId="2093FE9C" w14:textId="6DAC87DB" w:rsidR="005659F3" w:rsidRPr="00D672B2" w:rsidRDefault="005659F3" w:rsidP="004622D4">
      <w:pPr>
        <w:pStyle w:val="23"/>
        <w:numPr>
          <w:ilvl w:val="0"/>
          <w:numId w:val="32"/>
        </w:numPr>
        <w:spacing w:before="62" w:after="62"/>
      </w:pPr>
      <w:r w:rsidRPr="00CB1F33">
        <w:t>开源</w:t>
      </w:r>
      <w:r>
        <w:rPr>
          <w:rFonts w:hint="eastAsia"/>
        </w:rPr>
        <w:t>、</w:t>
      </w:r>
      <w:r>
        <w:t>高效</w:t>
      </w:r>
      <w:r>
        <w:rPr>
          <w:rFonts w:hint="eastAsia"/>
        </w:rPr>
        <w:t>、</w:t>
      </w:r>
      <w:r>
        <w:t>组件齐全</w:t>
      </w:r>
      <w:r w:rsidRPr="00CB1F33">
        <w:t>，提供</w:t>
      </w:r>
      <w:r>
        <w:t>详细的</w:t>
      </w:r>
      <w:r>
        <w:t>demo</w:t>
      </w:r>
      <w:r>
        <w:t>程序</w:t>
      </w:r>
      <w:r>
        <w:rPr>
          <w:rFonts w:hint="eastAsia"/>
        </w:rPr>
        <w:t>，</w:t>
      </w:r>
      <w:r>
        <w:t>支持丰富的硬件平台</w:t>
      </w:r>
      <w:r w:rsidR="00A55335">
        <w:rPr>
          <w:rFonts w:hint="eastAsia"/>
        </w:rPr>
        <w:t>；</w:t>
      </w:r>
    </w:p>
    <w:p w14:paraId="689B71E6" w14:textId="7D2F73FF" w:rsidR="005659F3" w:rsidRPr="00CB1F33" w:rsidRDefault="005659F3" w:rsidP="004622D4">
      <w:pPr>
        <w:pStyle w:val="23"/>
        <w:numPr>
          <w:ilvl w:val="0"/>
          <w:numId w:val="32"/>
        </w:numPr>
        <w:spacing w:before="62" w:after="62"/>
      </w:pPr>
      <w:r>
        <w:lastRenderedPageBreak/>
        <w:t>独立的命名空间</w:t>
      </w:r>
      <w:r>
        <w:rPr>
          <w:rFonts w:hint="eastAsia"/>
        </w:rPr>
        <w:t>，</w:t>
      </w:r>
      <w:r w:rsidRPr="00CB1F33">
        <w:t>将</w:t>
      </w:r>
      <w:r>
        <w:t>外设操作标准化，避免上层软件、驱动的再次开发</w:t>
      </w:r>
      <w:r w:rsidR="00A55335">
        <w:rPr>
          <w:rFonts w:hint="eastAsia"/>
        </w:rPr>
        <w:t>；</w:t>
      </w:r>
    </w:p>
    <w:p w14:paraId="513C5E98" w14:textId="22ADA6EC" w:rsidR="005659F3" w:rsidRPr="005659F3" w:rsidRDefault="005659F3" w:rsidP="004622D4">
      <w:pPr>
        <w:pStyle w:val="afffb"/>
        <w:numPr>
          <w:ilvl w:val="0"/>
          <w:numId w:val="32"/>
        </w:numPr>
        <w:spacing w:before="62" w:after="62"/>
        <w:ind w:firstLineChars="0"/>
        <w:rPr>
          <w:lang w:val="de-DE"/>
        </w:rPr>
      </w:pPr>
      <w:r>
        <w:t>开放外设所有功能</w:t>
      </w:r>
      <w:r>
        <w:rPr>
          <w:rFonts w:hint="eastAsia"/>
        </w:rPr>
        <w:t>特性，</w:t>
      </w:r>
      <w:r>
        <w:t>提供跨平台标准</w:t>
      </w:r>
      <w:r>
        <w:t>API</w:t>
      </w:r>
      <w:r>
        <w:t>接口</w:t>
      </w:r>
      <w:r>
        <w:rPr>
          <w:rFonts w:hint="eastAsia"/>
        </w:rPr>
        <w:t>，</w:t>
      </w:r>
      <w:r w:rsidRPr="00CB1F33">
        <w:t>不依赖操作系统服务</w:t>
      </w:r>
      <w:r>
        <w:rPr>
          <w:rFonts w:hint="eastAsia"/>
        </w:rPr>
        <w:t>。</w:t>
      </w:r>
    </w:p>
    <w:p w14:paraId="165C7D9C" w14:textId="593EEEDA" w:rsidR="007E6866" w:rsidRDefault="007E6866" w:rsidP="007E6866">
      <w:pPr>
        <w:pStyle w:val="20"/>
        <w:rPr>
          <w:lang w:val="de-DE"/>
        </w:rPr>
      </w:pPr>
      <w:bookmarkStart w:id="37" w:name="_Toc6175769"/>
      <w:r>
        <w:rPr>
          <w:lang w:val="de-DE"/>
        </w:rPr>
        <w:t>AM</w:t>
      </w:r>
      <w:r>
        <w:rPr>
          <w:rFonts w:hint="eastAsia"/>
          <w:lang w:val="de-DE"/>
        </w:rPr>
        <w:t>etal</w:t>
      </w:r>
      <w:r w:rsidR="00596B56">
        <w:rPr>
          <w:rFonts w:hint="eastAsia"/>
          <w:lang w:val="de-DE"/>
        </w:rPr>
        <w:t>架构</w:t>
      </w:r>
      <w:bookmarkEnd w:id="37"/>
    </w:p>
    <w:p w14:paraId="40B8248C" w14:textId="77777777" w:rsidR="00357455" w:rsidRPr="006D46BD" w:rsidRDefault="00357455" w:rsidP="00357455">
      <w:pPr>
        <w:pStyle w:val="30"/>
      </w:pPr>
      <w:bookmarkStart w:id="38" w:name="_Toc533523591"/>
      <w:bookmarkStart w:id="39" w:name="_Toc6175770"/>
      <w:r w:rsidRPr="006D46BD">
        <w:t>AM</w:t>
      </w:r>
      <w:r w:rsidRPr="006D46BD">
        <w:rPr>
          <w:rFonts w:hint="eastAsia"/>
        </w:rPr>
        <w:t>etal</w:t>
      </w:r>
      <w:r w:rsidRPr="006D46BD">
        <w:t>架构</w:t>
      </w:r>
      <w:bookmarkEnd w:id="38"/>
      <w:bookmarkEnd w:id="39"/>
    </w:p>
    <w:p w14:paraId="735EF7C2" w14:textId="77777777" w:rsidR="00357455" w:rsidRPr="00342D03" w:rsidRDefault="00357455" w:rsidP="00357455">
      <w:pPr>
        <w:pStyle w:val="23"/>
        <w:spacing w:before="62" w:after="62"/>
        <w:rPr>
          <w:kern w:val="2"/>
        </w:rPr>
      </w:pPr>
      <w:r w:rsidRPr="00342D03">
        <w:rPr>
          <w:kern w:val="2"/>
        </w:rPr>
        <w:t>AMetal</w:t>
      </w:r>
      <w:r w:rsidRPr="00342D03">
        <w:rPr>
          <w:kern w:val="2"/>
        </w:rPr>
        <w:t>共分为</w:t>
      </w:r>
      <w:r w:rsidRPr="00342D03">
        <w:rPr>
          <w:kern w:val="2"/>
        </w:rPr>
        <w:t>3</w:t>
      </w:r>
      <w:r w:rsidRPr="00342D03">
        <w:rPr>
          <w:kern w:val="2"/>
        </w:rPr>
        <w:t>层</w:t>
      </w:r>
      <w:r w:rsidRPr="00342D03">
        <w:rPr>
          <w:rFonts w:hint="eastAsia"/>
          <w:kern w:val="2"/>
        </w:rPr>
        <w:t>，</w:t>
      </w:r>
      <w:r w:rsidRPr="00342D03">
        <w:rPr>
          <w:kern w:val="2"/>
        </w:rPr>
        <w:t>硬件层、驱动层和标准接口层，详见</w:t>
      </w:r>
      <w:r w:rsidRPr="00342D03">
        <w:rPr>
          <w:kern w:val="2"/>
        </w:rPr>
        <w:fldChar w:fldCharType="begin"/>
      </w:r>
      <w:r w:rsidRPr="00342D03">
        <w:rPr>
          <w:kern w:val="2"/>
        </w:rPr>
        <w:instrText xml:space="preserve"> REF _Ref534187772 \h  \* MERGEFORMAT </w:instrText>
      </w:r>
      <w:r w:rsidRPr="00342D03">
        <w:rPr>
          <w:kern w:val="2"/>
        </w:rPr>
      </w:r>
      <w:r w:rsidRPr="00342D03">
        <w:rPr>
          <w:kern w:val="2"/>
        </w:rPr>
        <w:fldChar w:fldCharType="separate"/>
      </w:r>
      <w:r w:rsidR="00B93B10" w:rsidRPr="00B93B10">
        <w:rPr>
          <w:rFonts w:hint="eastAsia"/>
          <w:kern w:val="2"/>
        </w:rPr>
        <w:t>图</w:t>
      </w:r>
      <w:r w:rsidR="00B93B10" w:rsidRPr="00B93B10">
        <w:rPr>
          <w:kern w:val="2"/>
        </w:rPr>
        <w:t>1.1</w:t>
      </w:r>
      <w:r w:rsidRPr="00342D03">
        <w:rPr>
          <w:kern w:val="2"/>
        </w:rPr>
        <w:fldChar w:fldCharType="end"/>
      </w:r>
      <w:r w:rsidRPr="00342D03">
        <w:rPr>
          <w:kern w:val="2"/>
        </w:rPr>
        <w:t>。</w:t>
      </w:r>
    </w:p>
    <w:p w14:paraId="1D53B2B5" w14:textId="77777777" w:rsidR="00357455" w:rsidRPr="00407858" w:rsidRDefault="00357455" w:rsidP="00357455">
      <w:pPr>
        <w:spacing w:before="62" w:after="62"/>
        <w:jc w:val="center"/>
      </w:pPr>
      <w:r>
        <w:rPr>
          <w:noProof/>
        </w:rPr>
        <w:drawing>
          <wp:inline distT="0" distB="0" distL="0" distR="0" wp14:anchorId="7D12D93E" wp14:editId="57250A4C">
            <wp:extent cx="4476584" cy="3060148"/>
            <wp:effectExtent l="0" t="0" r="63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Metal架构.jpg"/>
                    <pic:cNvPicPr/>
                  </pic:nvPicPr>
                  <pic:blipFill>
                    <a:blip r:embed="rId12">
                      <a:extLst>
                        <a:ext uri="{28A0092B-C50C-407E-A947-70E740481C1C}">
                          <a14:useLocalDpi xmlns:a14="http://schemas.microsoft.com/office/drawing/2010/main" val="0"/>
                        </a:ext>
                      </a:extLst>
                    </a:blip>
                    <a:stretch>
                      <a:fillRect/>
                    </a:stretch>
                  </pic:blipFill>
                  <pic:spPr>
                    <a:xfrm>
                      <a:off x="0" y="0"/>
                      <a:ext cx="4493856" cy="3071955"/>
                    </a:xfrm>
                    <a:prstGeom prst="rect">
                      <a:avLst/>
                    </a:prstGeom>
                  </pic:spPr>
                </pic:pic>
              </a:graphicData>
            </a:graphic>
          </wp:inline>
        </w:drawing>
      </w:r>
    </w:p>
    <w:p w14:paraId="2EFB8C84" w14:textId="06C3F1FC" w:rsidR="00357455" w:rsidRDefault="00357455" w:rsidP="00357455">
      <w:pPr>
        <w:pStyle w:val="a7"/>
        <w:rPr>
          <w:lang w:val="de-DE"/>
        </w:rPr>
      </w:pPr>
      <w:bookmarkStart w:id="40" w:name="_Ref534187772"/>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1</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w:t>
      </w:r>
      <w:r w:rsidR="006352F3">
        <w:fldChar w:fldCharType="end"/>
      </w:r>
      <w:bookmarkEnd w:id="40"/>
      <w:r>
        <w:t xml:space="preserve">  AMetal</w:t>
      </w:r>
      <w:r>
        <w:t>架构</w:t>
      </w:r>
    </w:p>
    <w:p w14:paraId="034A77BA" w14:textId="77777777" w:rsidR="00357455" w:rsidRPr="00342D03" w:rsidRDefault="00357455" w:rsidP="00357455">
      <w:pPr>
        <w:pStyle w:val="23"/>
        <w:spacing w:before="62" w:after="62"/>
        <w:jc w:val="both"/>
        <w:rPr>
          <w:kern w:val="2"/>
        </w:rPr>
      </w:pPr>
      <w:r w:rsidRPr="00342D03">
        <w:rPr>
          <w:kern w:val="2"/>
        </w:rPr>
        <w:t>根据实际需求，这三层对应的接口均可被应用程序使用。对于</w:t>
      </w:r>
      <w:r w:rsidRPr="00342D03">
        <w:rPr>
          <w:kern w:val="2"/>
        </w:rPr>
        <w:t>AWorks</w:t>
      </w:r>
      <w:r w:rsidRPr="00342D03">
        <w:rPr>
          <w:kern w:val="2"/>
        </w:rPr>
        <w:t>平台或者其他操作系统，它们可以使用</w:t>
      </w:r>
      <w:r w:rsidRPr="00342D03">
        <w:rPr>
          <w:kern w:val="2"/>
        </w:rPr>
        <w:t>AMetal</w:t>
      </w:r>
      <w:r w:rsidRPr="00342D03">
        <w:rPr>
          <w:kern w:val="2"/>
        </w:rPr>
        <w:t>的标准接口层接口开发相关外设的驱动。这样，</w:t>
      </w:r>
      <w:r w:rsidRPr="00342D03">
        <w:rPr>
          <w:kern w:val="2"/>
        </w:rPr>
        <w:t xml:space="preserve">AWorks </w:t>
      </w:r>
      <w:r w:rsidRPr="00342D03">
        <w:rPr>
          <w:kern w:val="2"/>
        </w:rPr>
        <w:t>或者其它操作系统在以后的使用过程中，针对提供相同标准服务的不同外设，不需要再额外开发相对应的驱动。</w:t>
      </w:r>
    </w:p>
    <w:p w14:paraId="5ADFD0E4" w14:textId="77777777" w:rsidR="00357455" w:rsidRPr="006D46BD" w:rsidRDefault="00357455" w:rsidP="00357455">
      <w:pPr>
        <w:pStyle w:val="40"/>
        <w:rPr>
          <w:rStyle w:val="420"/>
        </w:rPr>
      </w:pPr>
      <w:r w:rsidRPr="006D46BD">
        <w:rPr>
          <w:rStyle w:val="420"/>
        </w:rPr>
        <w:t>硬件层</w:t>
      </w:r>
    </w:p>
    <w:p w14:paraId="575DAF1E" w14:textId="0800F6EB" w:rsidR="00357455" w:rsidRPr="00BA126D" w:rsidRDefault="00357455" w:rsidP="00BA126D">
      <w:pPr>
        <w:pStyle w:val="23"/>
        <w:spacing w:before="62" w:after="62"/>
        <w:jc w:val="both"/>
        <w:rPr>
          <w:kern w:val="2"/>
        </w:rPr>
      </w:pPr>
      <w:r w:rsidRPr="00BA126D">
        <w:rPr>
          <w:kern w:val="2"/>
        </w:rPr>
        <w:t>硬件层对</w:t>
      </w:r>
      <w:r w:rsidRPr="00BA126D">
        <w:rPr>
          <w:kern w:val="2"/>
        </w:rPr>
        <w:t>SOC</w:t>
      </w:r>
      <w:r w:rsidRPr="00BA126D">
        <w:rPr>
          <w:kern w:val="2"/>
        </w:rPr>
        <w:t>做最原始封装，其提供的</w:t>
      </w:r>
      <w:r w:rsidRPr="00BA126D">
        <w:rPr>
          <w:kern w:val="2"/>
        </w:rPr>
        <w:t>API</w:t>
      </w:r>
      <w:r w:rsidRPr="00BA126D">
        <w:rPr>
          <w:kern w:val="2"/>
        </w:rPr>
        <w:t>基本上是直接操作寄存器的内联函数，效率最高。当需要操作外设的特殊功能，或者对效率等有需求时，可以调用硬件层</w:t>
      </w:r>
      <w:r w:rsidRPr="00BA126D">
        <w:rPr>
          <w:kern w:val="2"/>
        </w:rPr>
        <w:t>API</w:t>
      </w:r>
      <w:r w:rsidRPr="00BA126D">
        <w:rPr>
          <w:kern w:val="2"/>
        </w:rPr>
        <w:t>。硬件层等价于传统</w:t>
      </w:r>
      <w:r w:rsidRPr="00BA126D">
        <w:rPr>
          <w:kern w:val="2"/>
        </w:rPr>
        <w:t xml:space="preserve"> SOC</w:t>
      </w:r>
      <w:r w:rsidRPr="00BA126D">
        <w:rPr>
          <w:kern w:val="2"/>
        </w:rPr>
        <w:t>原厂的裸机包。硬件层接口使用</w:t>
      </w:r>
      <w:r w:rsidRPr="00BA126D">
        <w:rPr>
          <w:kern w:val="2"/>
        </w:rPr>
        <w:t xml:space="preserve">amhw_/AMHW_ + </w:t>
      </w:r>
      <w:r w:rsidRPr="00BA126D">
        <w:rPr>
          <w:rFonts w:ascii="黑体" w:eastAsia="黑体" w:hAnsi="黑体"/>
          <w:kern w:val="2"/>
        </w:rPr>
        <w:t>芯片名</w:t>
      </w:r>
      <w:r w:rsidRPr="00BA126D">
        <w:rPr>
          <w:kern w:val="2"/>
        </w:rPr>
        <w:t>作为命名空间，如</w:t>
      </w:r>
      <w:r w:rsidRPr="00BA126D">
        <w:rPr>
          <w:kern w:val="2"/>
        </w:rPr>
        <w:t>amhw_zlg116</w:t>
      </w:r>
      <w:r w:rsidRPr="00BA126D">
        <w:rPr>
          <w:kern w:val="2"/>
        </w:rPr>
        <w:t>、</w:t>
      </w:r>
      <w:r w:rsidRPr="00BA126D">
        <w:rPr>
          <w:kern w:val="2"/>
        </w:rPr>
        <w:t>AMHW_ZLG116</w:t>
      </w:r>
      <w:r w:rsidRPr="00BA126D">
        <w:rPr>
          <w:kern w:val="2"/>
        </w:rPr>
        <w:t>。更多的硬件层接口定义及示例请参考</w:t>
      </w:r>
      <w:r w:rsidRPr="00BA126D">
        <w:rPr>
          <w:kern w:val="2"/>
        </w:rPr>
        <w:t>ametal\</w:t>
      </w:r>
      <w:r w:rsidR="00E3262E">
        <w:rPr>
          <w:kern w:val="2"/>
        </w:rPr>
        <w:t xml:space="preserve"> </w:t>
      </w:r>
      <w:r w:rsidRPr="00BA126D">
        <w:rPr>
          <w:kern w:val="2"/>
        </w:rPr>
        <w:t>documents\</w:t>
      </w:r>
      <w:r w:rsidRPr="00BA126D">
        <w:rPr>
          <w:kern w:val="2"/>
        </w:rPr>
        <w:t>《</w:t>
      </w:r>
      <w:r w:rsidRPr="00BA126D">
        <w:rPr>
          <w:rFonts w:hint="eastAsia"/>
          <w:kern w:val="2"/>
        </w:rPr>
        <w:t>AMetal API</w:t>
      </w:r>
      <w:r w:rsidRPr="00BA126D">
        <w:rPr>
          <w:rFonts w:hint="eastAsia"/>
          <w:kern w:val="2"/>
        </w:rPr>
        <w:t>参考手册</w:t>
      </w:r>
      <w:r w:rsidRPr="00BA126D">
        <w:rPr>
          <w:kern w:val="2"/>
        </w:rPr>
        <w:t>.chm</w:t>
      </w:r>
      <w:r w:rsidRPr="00BA126D">
        <w:rPr>
          <w:kern w:val="2"/>
        </w:rPr>
        <w:t>》或</w:t>
      </w:r>
      <w:r w:rsidRPr="00BA126D">
        <w:rPr>
          <w:kern w:val="2"/>
        </w:rPr>
        <w:t>ametal\soc\zlg\drivers</w:t>
      </w:r>
      <w:r w:rsidRPr="00BA126D">
        <w:rPr>
          <w:kern w:val="2"/>
        </w:rPr>
        <w:t>文件夹中的相关文件。</w:t>
      </w:r>
    </w:p>
    <w:p w14:paraId="4013FF25" w14:textId="77777777" w:rsidR="00357455" w:rsidRDefault="00357455" w:rsidP="00357455">
      <w:pPr>
        <w:pStyle w:val="40"/>
        <w:rPr>
          <w:lang w:val="de-DE"/>
        </w:rPr>
      </w:pPr>
      <w:r>
        <w:rPr>
          <w:rFonts w:hint="eastAsia"/>
          <w:lang w:val="de-DE"/>
        </w:rPr>
        <w:t>驱动层</w:t>
      </w:r>
    </w:p>
    <w:p w14:paraId="5A3001D6" w14:textId="1EF22775" w:rsidR="00357455" w:rsidRPr="00A2129E" w:rsidRDefault="00357455" w:rsidP="00A2129E">
      <w:pPr>
        <w:pStyle w:val="23"/>
        <w:spacing w:before="62" w:after="62"/>
        <w:jc w:val="both"/>
        <w:rPr>
          <w:kern w:val="2"/>
        </w:rPr>
      </w:pPr>
      <w:r w:rsidRPr="00A2129E">
        <w:rPr>
          <w:kern w:val="2"/>
        </w:rPr>
        <w:t>虽然硬件层对外设做了封装，但其通常与外设寄存器的联系比较紧密，用起来比较繁琐。为了方便使用，驱动层在硬件层的基础上做了进一步封装，进一步简化对外设的操作。根据是否实现了标准层接口可以划分为标准驱动和非标准驱动，前者实现了标准层的接口，例如</w:t>
      </w:r>
      <w:r w:rsidRPr="00A2129E">
        <w:rPr>
          <w:kern w:val="2"/>
        </w:rPr>
        <w:t xml:space="preserve"> GPIO</w:t>
      </w:r>
      <w:r w:rsidRPr="00A2129E">
        <w:rPr>
          <w:kern w:val="2"/>
        </w:rPr>
        <w:t>、</w:t>
      </w:r>
      <w:r w:rsidRPr="00A2129E">
        <w:rPr>
          <w:kern w:val="2"/>
        </w:rPr>
        <w:t>UART</w:t>
      </w:r>
      <w:r w:rsidRPr="00A2129E">
        <w:rPr>
          <w:kern w:val="2"/>
        </w:rPr>
        <w:t>、</w:t>
      </w:r>
      <w:r w:rsidRPr="00A2129E">
        <w:rPr>
          <w:kern w:val="2"/>
        </w:rPr>
        <w:t xml:space="preserve">SPI </w:t>
      </w:r>
      <w:r w:rsidRPr="00A2129E">
        <w:rPr>
          <w:kern w:val="2"/>
        </w:rPr>
        <w:t>等常见的外设；后者因为某些外设的特殊性，并未实现标准层接口，需要自定义接口，例如</w:t>
      </w:r>
      <w:r w:rsidRPr="00A2129E">
        <w:rPr>
          <w:kern w:val="2"/>
        </w:rPr>
        <w:t>DMA</w:t>
      </w:r>
      <w:r w:rsidRPr="00A2129E">
        <w:rPr>
          <w:kern w:val="2"/>
        </w:rPr>
        <w:t>等。驱动层接口使用</w:t>
      </w:r>
      <w:r w:rsidRPr="00A2129E">
        <w:rPr>
          <w:kern w:val="2"/>
        </w:rPr>
        <w:t xml:space="preserve">am_/AM_ + </w:t>
      </w:r>
      <w:r w:rsidRPr="00E3262E">
        <w:rPr>
          <w:rFonts w:ascii="黑体" w:eastAsia="黑体" w:hAnsi="黑体"/>
          <w:kern w:val="2"/>
        </w:rPr>
        <w:t>芯片名</w:t>
      </w:r>
      <w:r w:rsidRPr="00A2129E">
        <w:rPr>
          <w:kern w:val="2"/>
        </w:rPr>
        <w:t>作为命名空间，如</w:t>
      </w:r>
      <w:r w:rsidRPr="00A2129E">
        <w:rPr>
          <w:kern w:val="2"/>
        </w:rPr>
        <w:t xml:space="preserve"> am_zlg116</w:t>
      </w:r>
      <w:r w:rsidRPr="00A2129E">
        <w:rPr>
          <w:kern w:val="2"/>
        </w:rPr>
        <w:t>、</w:t>
      </w:r>
      <w:r w:rsidRPr="00A2129E">
        <w:rPr>
          <w:kern w:val="2"/>
        </w:rPr>
        <w:t>AM_ZLG116</w:t>
      </w:r>
      <w:r w:rsidRPr="00A2129E">
        <w:rPr>
          <w:kern w:val="2"/>
        </w:rPr>
        <w:t>。更多的驱动层接口定义及示例请参考</w:t>
      </w:r>
      <w:r w:rsidRPr="00A2129E">
        <w:rPr>
          <w:kern w:val="2"/>
        </w:rPr>
        <w:t>ametal \documents\</w:t>
      </w:r>
      <w:r w:rsidRPr="00A2129E">
        <w:rPr>
          <w:kern w:val="2"/>
        </w:rPr>
        <w:t>《</w:t>
      </w:r>
      <w:r w:rsidRPr="00A2129E">
        <w:rPr>
          <w:kern w:val="2"/>
        </w:rPr>
        <w:t xml:space="preserve">AMetal API </w:t>
      </w:r>
      <w:r w:rsidRPr="00A2129E">
        <w:rPr>
          <w:kern w:val="2"/>
        </w:rPr>
        <w:t>参考手册</w:t>
      </w:r>
      <w:r w:rsidRPr="00A2129E">
        <w:rPr>
          <w:kern w:val="2"/>
        </w:rPr>
        <w:t>.chm</w:t>
      </w:r>
      <w:r w:rsidRPr="00A2129E">
        <w:rPr>
          <w:kern w:val="2"/>
        </w:rPr>
        <w:t>》或</w:t>
      </w:r>
      <w:r w:rsidRPr="00A2129E">
        <w:rPr>
          <w:rStyle w:val="fontstyle01"/>
          <w:rFonts w:ascii="Times New Roman" w:hAnsi="Times New Roman"/>
          <w:color w:val="auto"/>
          <w:kern w:val="2"/>
          <w:sz w:val="21"/>
          <w:szCs w:val="21"/>
        </w:rPr>
        <w:t>ametal\soc\zlg\drivers</w:t>
      </w:r>
      <w:r w:rsidRPr="00A2129E">
        <w:rPr>
          <w:kern w:val="2"/>
        </w:rPr>
        <w:t>文件夹中的相关文件。</w:t>
      </w:r>
    </w:p>
    <w:p w14:paraId="7EC34EF2" w14:textId="77777777" w:rsidR="00357455" w:rsidRDefault="00357455" w:rsidP="00357455">
      <w:pPr>
        <w:pStyle w:val="40"/>
      </w:pPr>
      <w:r>
        <w:lastRenderedPageBreak/>
        <w:t>标准接口层</w:t>
      </w:r>
    </w:p>
    <w:p w14:paraId="25B8A2CF" w14:textId="4878A1C3" w:rsidR="00357455" w:rsidRPr="00A2129E" w:rsidRDefault="00357455" w:rsidP="00A2129E">
      <w:pPr>
        <w:pStyle w:val="23"/>
        <w:spacing w:before="62" w:after="62"/>
        <w:jc w:val="both"/>
      </w:pPr>
      <w:r w:rsidRPr="00A2129E">
        <w:t>标准接口层对常见外设的操作进行了抽象，提取出了一套标准</w:t>
      </w:r>
      <w:r w:rsidRPr="00A2129E">
        <w:t xml:space="preserve"> API </w:t>
      </w:r>
      <w:r w:rsidRPr="00A2129E">
        <w:t>接口，可以保证在不同的硬件上，标准</w:t>
      </w:r>
      <w:r w:rsidR="00E3262E">
        <w:t>API</w:t>
      </w:r>
      <w:r w:rsidRPr="00A2129E">
        <w:t>的行为都是一样的。标准层接口使用</w:t>
      </w:r>
      <w:r w:rsidRPr="00A2129E">
        <w:t>am_/AM_</w:t>
      </w:r>
      <w:r w:rsidR="00E3262E">
        <w:t xml:space="preserve"> </w:t>
      </w:r>
      <w:r w:rsidRPr="00A2129E">
        <w:t>作为命名空间。更多的标准接口定义及示例请参考</w:t>
      </w:r>
      <w:r w:rsidRPr="00A2129E">
        <w:t>ametal\documents\</w:t>
      </w:r>
      <w:r w:rsidRPr="00A2129E">
        <w:t>《</w:t>
      </w:r>
      <w:r w:rsidRPr="00A2129E">
        <w:t xml:space="preserve">AMetal API </w:t>
      </w:r>
      <w:r w:rsidRPr="00A2129E">
        <w:t>参考手册</w:t>
      </w:r>
      <w:r w:rsidRPr="00A2129E">
        <w:t>.chm</w:t>
      </w:r>
      <w:r w:rsidRPr="00A2129E">
        <w:t>》或者</w:t>
      </w:r>
      <w:r w:rsidRPr="00A2129E">
        <w:t xml:space="preserve"> ametal \interface</w:t>
      </w:r>
      <w:r w:rsidRPr="00A2129E">
        <w:t>文件夹中的相关文件。</w:t>
      </w:r>
    </w:p>
    <w:p w14:paraId="374AB3A5" w14:textId="5B5FCD72" w:rsidR="00357455" w:rsidRDefault="00357455" w:rsidP="00357455">
      <w:pPr>
        <w:pStyle w:val="30"/>
      </w:pPr>
      <w:bookmarkStart w:id="41" w:name="_Toc6175771"/>
      <w:r>
        <w:rPr>
          <w:lang w:val="de-DE"/>
        </w:rPr>
        <w:t>AMetal</w:t>
      </w:r>
      <w:r>
        <w:rPr>
          <w:rFonts w:hint="eastAsia"/>
        </w:rPr>
        <w:t>目录</w:t>
      </w:r>
      <w:r w:rsidR="00596B56">
        <w:rPr>
          <w:rFonts w:hint="eastAsia"/>
        </w:rPr>
        <w:t>架</w:t>
      </w:r>
      <w:r>
        <w:rPr>
          <w:rFonts w:hint="eastAsia"/>
        </w:rPr>
        <w:t>构</w:t>
      </w:r>
      <w:bookmarkEnd w:id="41"/>
    </w:p>
    <w:p w14:paraId="47DA8F9E" w14:textId="4B056B06" w:rsidR="00357455" w:rsidRPr="00A2129E" w:rsidRDefault="00357455" w:rsidP="00A2129E">
      <w:pPr>
        <w:pStyle w:val="23"/>
        <w:spacing w:before="62" w:after="62"/>
        <w:rPr>
          <w:kern w:val="2"/>
        </w:rPr>
      </w:pPr>
      <w:r w:rsidRPr="00A2129E">
        <w:rPr>
          <w:kern w:val="2"/>
        </w:rPr>
        <w:t>本</w:t>
      </w:r>
      <w:r w:rsidRPr="00A2129E">
        <w:rPr>
          <w:rFonts w:hint="eastAsia"/>
          <w:kern w:val="2"/>
        </w:rPr>
        <w:t>小节将</w:t>
      </w:r>
      <w:r w:rsidRPr="00A2129E">
        <w:rPr>
          <w:kern w:val="2"/>
        </w:rPr>
        <w:t>详细介绍</w:t>
      </w:r>
      <w:r w:rsidRPr="00A2129E">
        <w:rPr>
          <w:kern w:val="2"/>
        </w:rPr>
        <w:t>AMetal</w:t>
      </w:r>
      <w:r w:rsidRPr="00A2129E">
        <w:rPr>
          <w:kern w:val="2"/>
        </w:rPr>
        <w:t>软件包的目录</w:t>
      </w:r>
      <w:r w:rsidR="00596B56">
        <w:rPr>
          <w:rFonts w:hint="eastAsia"/>
          <w:kern w:val="2"/>
        </w:rPr>
        <w:t>架</w:t>
      </w:r>
      <w:r w:rsidRPr="00A2129E">
        <w:rPr>
          <w:kern w:val="2"/>
        </w:rPr>
        <w:t>构，用户可以通过查阅</w:t>
      </w:r>
      <w:r w:rsidR="00E3262E">
        <w:rPr>
          <w:rFonts w:hint="eastAsia"/>
          <w:kern w:val="2"/>
        </w:rPr>
        <w:t>本节</w:t>
      </w:r>
      <w:r w:rsidRPr="00A2129E">
        <w:rPr>
          <w:kern w:val="2"/>
        </w:rPr>
        <w:t>，了解应该将自己编写的文件放在软件包的哪个位置。</w:t>
      </w:r>
    </w:p>
    <w:p w14:paraId="26C46F99" w14:textId="0FD67A4F" w:rsidR="00357455" w:rsidRDefault="00357455" w:rsidP="00A2129E">
      <w:pPr>
        <w:pStyle w:val="23"/>
        <w:spacing w:before="62" w:after="62"/>
        <w:rPr>
          <w:noProof/>
        </w:rPr>
      </w:pPr>
      <w:r w:rsidRPr="00A2129E">
        <w:rPr>
          <w:kern w:val="2"/>
        </w:rPr>
        <w:t>AMetal</w:t>
      </w:r>
      <w:r w:rsidRPr="00A2129E">
        <w:rPr>
          <w:kern w:val="2"/>
        </w:rPr>
        <w:t>根目录详见</w:t>
      </w:r>
      <w:r w:rsidRPr="00A2129E">
        <w:rPr>
          <w:kern w:val="2"/>
        </w:rPr>
        <w:fldChar w:fldCharType="begin"/>
      </w:r>
      <w:r w:rsidRPr="00A2129E">
        <w:rPr>
          <w:kern w:val="2"/>
        </w:rPr>
        <w:instrText xml:space="preserve"> REF _Ref534200967 \h </w:instrText>
      </w:r>
      <w:r w:rsidR="00A2129E">
        <w:rPr>
          <w:kern w:val="2"/>
        </w:rPr>
        <w:instrText xml:space="preserve"> \* MERGEFORMAT </w:instrText>
      </w:r>
      <w:r w:rsidRPr="00A2129E">
        <w:rPr>
          <w:kern w:val="2"/>
        </w:rPr>
      </w:r>
      <w:r w:rsidRPr="00A2129E">
        <w:rPr>
          <w:kern w:val="2"/>
        </w:rPr>
        <w:fldChar w:fldCharType="separate"/>
      </w:r>
      <w:r w:rsidR="00B93B10" w:rsidRPr="00B93B10">
        <w:rPr>
          <w:rFonts w:hint="eastAsia"/>
          <w:kern w:val="2"/>
        </w:rPr>
        <w:t>图</w:t>
      </w:r>
      <w:r w:rsidR="00B93B10" w:rsidRPr="00B93B10">
        <w:rPr>
          <w:kern w:val="2"/>
        </w:rPr>
        <w:t>1.2</w:t>
      </w:r>
      <w:r w:rsidRPr="00A2129E">
        <w:rPr>
          <w:kern w:val="2"/>
        </w:rPr>
        <w:fldChar w:fldCharType="end"/>
      </w:r>
      <w:r w:rsidRPr="00A2129E">
        <w:rPr>
          <w:kern w:val="2"/>
        </w:rPr>
        <w:t>，</w:t>
      </w:r>
      <w:r w:rsidRPr="00A2129E">
        <w:rPr>
          <w:kern w:val="2"/>
        </w:rPr>
        <w:t xml:space="preserve"> </w:t>
      </w:r>
      <w:r w:rsidRPr="00A2129E">
        <w:rPr>
          <w:kern w:val="2"/>
        </w:rPr>
        <w:fldChar w:fldCharType="begin"/>
      </w:r>
      <w:r w:rsidRPr="00A2129E">
        <w:rPr>
          <w:kern w:val="2"/>
        </w:rPr>
        <w:instrText xml:space="preserve"> REF _Ref534203198 \h </w:instrText>
      </w:r>
      <w:r w:rsidR="00A2129E">
        <w:rPr>
          <w:kern w:val="2"/>
        </w:rPr>
        <w:instrText xml:space="preserve"> \* MERGEFORMAT </w:instrText>
      </w:r>
      <w:r w:rsidRPr="00A2129E">
        <w:rPr>
          <w:kern w:val="2"/>
        </w:rPr>
      </w:r>
      <w:r w:rsidRPr="00A2129E">
        <w:rPr>
          <w:kern w:val="2"/>
        </w:rPr>
        <w:fldChar w:fldCharType="separate"/>
      </w:r>
      <w:r w:rsidR="00B93B10" w:rsidRPr="00B93B10">
        <w:rPr>
          <w:rFonts w:hint="eastAsia"/>
          <w:kern w:val="2"/>
        </w:rPr>
        <w:t>表</w:t>
      </w:r>
      <w:r w:rsidR="00B93B10" w:rsidRPr="00B93B10">
        <w:rPr>
          <w:kern w:val="2"/>
        </w:rPr>
        <w:t>1.1</w:t>
      </w:r>
      <w:r w:rsidRPr="00A2129E">
        <w:rPr>
          <w:kern w:val="2"/>
        </w:rPr>
        <w:fldChar w:fldCharType="end"/>
      </w:r>
      <w:r w:rsidRPr="00A2129E">
        <w:rPr>
          <w:kern w:val="2"/>
        </w:rPr>
        <w:t>简单描述了这些文件夹及文件的功能</w:t>
      </w:r>
      <w:r w:rsidRPr="00A2129E">
        <w:rPr>
          <w:rFonts w:hint="eastAsia"/>
          <w:kern w:val="2"/>
        </w:rPr>
        <w:t>。</w:t>
      </w:r>
      <w:r w:rsidRPr="00563C8C">
        <w:t xml:space="preserve"> </w:t>
      </w:r>
    </w:p>
    <w:p w14:paraId="321EDCED" w14:textId="37DDB703" w:rsidR="009F64F7" w:rsidRDefault="009F64F7" w:rsidP="009F64F7">
      <w:pPr>
        <w:pStyle w:val="23"/>
        <w:spacing w:before="62" w:after="62"/>
        <w:jc w:val="center"/>
      </w:pPr>
      <w:r>
        <w:rPr>
          <w:noProof/>
        </w:rPr>
        <w:drawing>
          <wp:inline distT="0" distB="0" distL="0" distR="0" wp14:anchorId="4FC2B3EC" wp14:editId="6B2AE01A">
            <wp:extent cx="4399200" cy="288360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9200" cy="2883600"/>
                    </a:xfrm>
                    <a:prstGeom prst="rect">
                      <a:avLst/>
                    </a:prstGeom>
                  </pic:spPr>
                </pic:pic>
              </a:graphicData>
            </a:graphic>
          </wp:inline>
        </w:drawing>
      </w:r>
    </w:p>
    <w:p w14:paraId="58FA1A32" w14:textId="577A4BB7" w:rsidR="00357455" w:rsidRDefault="00357455" w:rsidP="00357455">
      <w:pPr>
        <w:pStyle w:val="a7"/>
      </w:pPr>
      <w:bookmarkStart w:id="42" w:name="_Ref534200967"/>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1</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2</w:t>
      </w:r>
      <w:r w:rsidR="006352F3">
        <w:fldChar w:fldCharType="end"/>
      </w:r>
      <w:bookmarkEnd w:id="42"/>
      <w:r>
        <w:t xml:space="preserve">  AMetal</w:t>
      </w:r>
      <w:r w:rsidR="00AB187C">
        <w:t>根目录架</w:t>
      </w:r>
      <w:r>
        <w:t>构</w:t>
      </w:r>
    </w:p>
    <w:p w14:paraId="0DCBD34C" w14:textId="128E2560" w:rsidR="00357455" w:rsidRDefault="00357455" w:rsidP="00357455">
      <w:pPr>
        <w:pStyle w:val="a7"/>
      </w:pPr>
      <w:bookmarkStart w:id="43" w:name="_Ref53420319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w:t>
      </w:r>
      <w:r>
        <w:fldChar w:fldCharType="end"/>
      </w:r>
      <w:bookmarkEnd w:id="43"/>
      <w:r>
        <w:t xml:space="preserve">  AMetal</w:t>
      </w:r>
      <w:r w:rsidR="00AB187C">
        <w:t>根目录架</w:t>
      </w:r>
      <w:r>
        <w:t>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4247"/>
      </w:tblGrid>
      <w:tr w:rsidR="00357455" w:rsidRPr="00184227" w14:paraId="74C2CEC3" w14:textId="77777777" w:rsidTr="00D1632F">
        <w:trPr>
          <w:jc w:val="center"/>
        </w:trPr>
        <w:tc>
          <w:tcPr>
            <w:tcW w:w="1418" w:type="dxa"/>
            <w:tcBorders>
              <w:top w:val="thinThickSmallGap" w:sz="24" w:space="0" w:color="auto"/>
              <w:bottom w:val="double" w:sz="4" w:space="0" w:color="auto"/>
            </w:tcBorders>
            <w:shd w:val="pct10" w:color="auto" w:fill="auto"/>
          </w:tcPr>
          <w:p w14:paraId="5F75C9FF" w14:textId="77777777" w:rsidR="00357455" w:rsidRPr="00186D5B" w:rsidRDefault="00357455" w:rsidP="00D1632F">
            <w:pPr>
              <w:pStyle w:val="ab"/>
            </w:pPr>
            <w:r>
              <w:rPr>
                <w:rFonts w:hint="eastAsia"/>
              </w:rPr>
              <w:t>文件</w:t>
            </w:r>
            <w:r>
              <w:rPr>
                <w:rFonts w:hint="eastAsia"/>
              </w:rPr>
              <w:t>/</w:t>
            </w:r>
            <w:r>
              <w:rPr>
                <w:rFonts w:hint="eastAsia"/>
              </w:rPr>
              <w:t>文件名</w:t>
            </w:r>
          </w:p>
        </w:tc>
        <w:tc>
          <w:tcPr>
            <w:tcW w:w="4247" w:type="dxa"/>
            <w:tcBorders>
              <w:top w:val="thinThickSmallGap" w:sz="24" w:space="0" w:color="auto"/>
              <w:left w:val="double" w:sz="4" w:space="0" w:color="auto"/>
              <w:bottom w:val="double" w:sz="4" w:space="0" w:color="auto"/>
            </w:tcBorders>
            <w:shd w:val="pct10" w:color="auto" w:fill="auto"/>
          </w:tcPr>
          <w:p w14:paraId="44D32F1A" w14:textId="77777777" w:rsidR="00357455" w:rsidRPr="00186D5B" w:rsidRDefault="00357455" w:rsidP="00D1632F">
            <w:pPr>
              <w:pStyle w:val="ab"/>
            </w:pPr>
            <w:r>
              <w:rPr>
                <w:rFonts w:hint="eastAsia"/>
              </w:rPr>
              <w:t>描述</w:t>
            </w:r>
          </w:p>
        </w:tc>
      </w:tr>
      <w:tr w:rsidR="00357455" w:rsidRPr="00184227" w14:paraId="756F8570" w14:textId="77777777" w:rsidTr="00D1632F">
        <w:trPr>
          <w:jc w:val="center"/>
        </w:trPr>
        <w:tc>
          <w:tcPr>
            <w:tcW w:w="1418" w:type="dxa"/>
            <w:tcBorders>
              <w:top w:val="double" w:sz="4" w:space="0" w:color="auto"/>
            </w:tcBorders>
            <w:vAlign w:val="center"/>
          </w:tcPr>
          <w:p w14:paraId="7082F244" w14:textId="77777777" w:rsidR="00357455" w:rsidRPr="005A525B" w:rsidRDefault="00357455" w:rsidP="00D1632F">
            <w:pPr>
              <w:pStyle w:val="afff"/>
              <w:spacing w:before="62" w:after="62"/>
            </w:pPr>
            <w:r w:rsidRPr="005A525B">
              <w:t>3rdparty</w:t>
            </w:r>
          </w:p>
        </w:tc>
        <w:tc>
          <w:tcPr>
            <w:tcW w:w="4247" w:type="dxa"/>
            <w:tcBorders>
              <w:top w:val="double" w:sz="4" w:space="0" w:color="auto"/>
              <w:left w:val="double" w:sz="4" w:space="0" w:color="auto"/>
            </w:tcBorders>
            <w:vAlign w:val="center"/>
          </w:tcPr>
          <w:p w14:paraId="6A951C67" w14:textId="6BC05D18" w:rsidR="00357455" w:rsidRPr="005A525B" w:rsidRDefault="00357455" w:rsidP="00D1632F">
            <w:pPr>
              <w:pStyle w:val="afff"/>
              <w:spacing w:before="62" w:after="62"/>
            </w:pPr>
            <w:r w:rsidRPr="005A525B">
              <w:t>存放第三方软件包</w:t>
            </w:r>
            <w:r w:rsidR="003023AF">
              <w:rPr>
                <w:rFonts w:hint="eastAsia"/>
              </w:rPr>
              <w:t>；</w:t>
            </w:r>
          </w:p>
        </w:tc>
      </w:tr>
      <w:tr w:rsidR="00357455" w:rsidRPr="00184227" w14:paraId="3AC5816E" w14:textId="77777777" w:rsidTr="00D1632F">
        <w:trPr>
          <w:jc w:val="center"/>
        </w:trPr>
        <w:tc>
          <w:tcPr>
            <w:tcW w:w="1418" w:type="dxa"/>
            <w:vAlign w:val="center"/>
          </w:tcPr>
          <w:p w14:paraId="525F1AB7" w14:textId="77777777" w:rsidR="00357455" w:rsidRPr="005A525B" w:rsidRDefault="00357455" w:rsidP="00D1632F">
            <w:pPr>
              <w:pStyle w:val="afff"/>
              <w:spacing w:before="62" w:after="62"/>
            </w:pPr>
            <w:r w:rsidRPr="005A525B">
              <w:t>arch</w:t>
            </w:r>
          </w:p>
        </w:tc>
        <w:tc>
          <w:tcPr>
            <w:tcW w:w="4247" w:type="dxa"/>
            <w:tcBorders>
              <w:left w:val="double" w:sz="4" w:space="0" w:color="auto"/>
            </w:tcBorders>
            <w:vAlign w:val="center"/>
          </w:tcPr>
          <w:p w14:paraId="2590B03B" w14:textId="21E4067F" w:rsidR="00357455" w:rsidRPr="005A525B" w:rsidRDefault="00357455" w:rsidP="00D1632F">
            <w:pPr>
              <w:pStyle w:val="afff"/>
              <w:spacing w:before="62" w:after="62"/>
            </w:pPr>
            <w:r w:rsidRPr="005A525B">
              <w:t>存放内核相关文件</w:t>
            </w:r>
            <w:r w:rsidR="003023AF">
              <w:rPr>
                <w:rFonts w:hint="eastAsia"/>
              </w:rPr>
              <w:t>；</w:t>
            </w:r>
          </w:p>
        </w:tc>
      </w:tr>
      <w:tr w:rsidR="00357455" w:rsidRPr="00184227" w14:paraId="1D08EBCB" w14:textId="77777777" w:rsidTr="00D1632F">
        <w:trPr>
          <w:jc w:val="center"/>
        </w:trPr>
        <w:tc>
          <w:tcPr>
            <w:tcW w:w="1418" w:type="dxa"/>
            <w:vAlign w:val="center"/>
          </w:tcPr>
          <w:p w14:paraId="46032311" w14:textId="77777777" w:rsidR="00357455" w:rsidRPr="005A525B" w:rsidRDefault="00357455" w:rsidP="00D1632F">
            <w:pPr>
              <w:pStyle w:val="afff"/>
              <w:spacing w:before="62" w:after="62"/>
            </w:pPr>
            <w:r w:rsidRPr="005A525B">
              <w:t>board</w:t>
            </w:r>
          </w:p>
        </w:tc>
        <w:tc>
          <w:tcPr>
            <w:tcW w:w="4247" w:type="dxa"/>
            <w:tcBorders>
              <w:left w:val="double" w:sz="4" w:space="0" w:color="auto"/>
            </w:tcBorders>
            <w:vAlign w:val="center"/>
          </w:tcPr>
          <w:p w14:paraId="01650F4F" w14:textId="640B5676" w:rsidR="00357455" w:rsidRPr="005A525B" w:rsidRDefault="00357455" w:rsidP="00D1632F">
            <w:pPr>
              <w:pStyle w:val="afff"/>
              <w:spacing w:before="62" w:after="62"/>
            </w:pPr>
            <w:r w:rsidRPr="005A525B">
              <w:t>存放板级相关文件</w:t>
            </w:r>
            <w:r w:rsidR="003023AF">
              <w:rPr>
                <w:rFonts w:hint="eastAsia"/>
              </w:rPr>
              <w:t>；</w:t>
            </w:r>
          </w:p>
        </w:tc>
      </w:tr>
      <w:tr w:rsidR="00357455" w:rsidRPr="00184227" w14:paraId="39CCE2B3" w14:textId="77777777" w:rsidTr="00D1632F">
        <w:trPr>
          <w:jc w:val="center"/>
        </w:trPr>
        <w:tc>
          <w:tcPr>
            <w:tcW w:w="1418" w:type="dxa"/>
            <w:vAlign w:val="center"/>
          </w:tcPr>
          <w:p w14:paraId="7A4A9705" w14:textId="77777777" w:rsidR="00357455" w:rsidRPr="005A525B" w:rsidRDefault="00357455" w:rsidP="00D1632F">
            <w:pPr>
              <w:pStyle w:val="afff"/>
              <w:spacing w:before="62" w:after="62"/>
            </w:pPr>
            <w:r w:rsidRPr="005A525B">
              <w:rPr>
                <w:rFonts w:hint="eastAsia"/>
              </w:rPr>
              <w:t>c</w:t>
            </w:r>
            <w:r w:rsidRPr="005A525B">
              <w:t>omponents</w:t>
            </w:r>
          </w:p>
        </w:tc>
        <w:tc>
          <w:tcPr>
            <w:tcW w:w="4247" w:type="dxa"/>
            <w:tcBorders>
              <w:left w:val="double" w:sz="4" w:space="0" w:color="auto"/>
            </w:tcBorders>
            <w:vAlign w:val="center"/>
          </w:tcPr>
          <w:p w14:paraId="1A90A313" w14:textId="43459283" w:rsidR="00357455" w:rsidRPr="005A525B" w:rsidRDefault="00357455" w:rsidP="00D1632F">
            <w:pPr>
              <w:pStyle w:val="afff"/>
              <w:spacing w:before="62" w:after="62"/>
            </w:pPr>
            <w:r w:rsidRPr="005A525B">
              <w:t>存放组件文件</w:t>
            </w:r>
            <w:r w:rsidR="003023AF">
              <w:rPr>
                <w:rFonts w:hint="eastAsia"/>
              </w:rPr>
              <w:t>；</w:t>
            </w:r>
          </w:p>
        </w:tc>
      </w:tr>
      <w:tr w:rsidR="00357455" w:rsidRPr="00184227" w14:paraId="675EC940" w14:textId="77777777" w:rsidTr="00D1632F">
        <w:trPr>
          <w:jc w:val="center"/>
        </w:trPr>
        <w:tc>
          <w:tcPr>
            <w:tcW w:w="1418" w:type="dxa"/>
            <w:vAlign w:val="center"/>
          </w:tcPr>
          <w:p w14:paraId="0421BBDB" w14:textId="77777777" w:rsidR="00357455" w:rsidRPr="005A525B" w:rsidRDefault="00357455" w:rsidP="00D1632F">
            <w:pPr>
              <w:pStyle w:val="afff"/>
              <w:spacing w:before="62" w:after="62"/>
            </w:pPr>
            <w:r w:rsidRPr="005A525B">
              <w:rPr>
                <w:rFonts w:hint="eastAsia"/>
              </w:rPr>
              <w:t>d</w:t>
            </w:r>
            <w:r w:rsidRPr="005A525B">
              <w:t>ocuments</w:t>
            </w:r>
          </w:p>
        </w:tc>
        <w:tc>
          <w:tcPr>
            <w:tcW w:w="4247" w:type="dxa"/>
            <w:tcBorders>
              <w:left w:val="double" w:sz="4" w:space="0" w:color="auto"/>
            </w:tcBorders>
            <w:vAlign w:val="center"/>
          </w:tcPr>
          <w:p w14:paraId="1D307755" w14:textId="5319BBC5" w:rsidR="00357455" w:rsidRPr="005A525B" w:rsidRDefault="00357455" w:rsidP="00D1632F">
            <w:pPr>
              <w:pStyle w:val="afff"/>
              <w:spacing w:before="62" w:after="62"/>
            </w:pPr>
            <w:r w:rsidRPr="005A525B">
              <w:t>存放各类文档</w:t>
            </w:r>
            <w:r w:rsidR="003023AF">
              <w:rPr>
                <w:rFonts w:hint="eastAsia"/>
              </w:rPr>
              <w:t>；</w:t>
            </w:r>
          </w:p>
        </w:tc>
      </w:tr>
      <w:tr w:rsidR="00357455" w:rsidRPr="00184227" w14:paraId="74D7AD47" w14:textId="77777777" w:rsidTr="00D1632F">
        <w:trPr>
          <w:jc w:val="center"/>
        </w:trPr>
        <w:tc>
          <w:tcPr>
            <w:tcW w:w="1418" w:type="dxa"/>
            <w:vAlign w:val="center"/>
          </w:tcPr>
          <w:p w14:paraId="3A5B8021" w14:textId="77777777" w:rsidR="00357455" w:rsidRPr="005A525B" w:rsidRDefault="00357455" w:rsidP="00D1632F">
            <w:pPr>
              <w:pStyle w:val="afff"/>
              <w:spacing w:before="62" w:after="62"/>
            </w:pPr>
            <w:r w:rsidRPr="005A525B">
              <w:rPr>
                <w:rFonts w:hint="eastAsia"/>
              </w:rPr>
              <w:t>e</w:t>
            </w:r>
            <w:r w:rsidRPr="005A525B">
              <w:t>xamples</w:t>
            </w:r>
          </w:p>
        </w:tc>
        <w:tc>
          <w:tcPr>
            <w:tcW w:w="4247" w:type="dxa"/>
            <w:tcBorders>
              <w:left w:val="double" w:sz="4" w:space="0" w:color="auto"/>
            </w:tcBorders>
            <w:vAlign w:val="center"/>
          </w:tcPr>
          <w:p w14:paraId="634F50B2" w14:textId="24AA9B27" w:rsidR="00357455" w:rsidRPr="005A525B" w:rsidRDefault="00357455" w:rsidP="00D1632F">
            <w:pPr>
              <w:pStyle w:val="afff"/>
              <w:spacing w:before="62" w:after="62"/>
            </w:pPr>
            <w:r w:rsidRPr="005A525B">
              <w:t>存放各类例程</w:t>
            </w:r>
            <w:r w:rsidR="003023AF">
              <w:rPr>
                <w:rFonts w:hint="eastAsia"/>
              </w:rPr>
              <w:t>；</w:t>
            </w:r>
          </w:p>
        </w:tc>
      </w:tr>
      <w:tr w:rsidR="00357455" w:rsidRPr="00184227" w14:paraId="0EEFF181" w14:textId="77777777" w:rsidTr="00D1632F">
        <w:trPr>
          <w:jc w:val="center"/>
        </w:trPr>
        <w:tc>
          <w:tcPr>
            <w:tcW w:w="1418" w:type="dxa"/>
            <w:vAlign w:val="center"/>
          </w:tcPr>
          <w:p w14:paraId="111F7D39" w14:textId="77777777" w:rsidR="00357455" w:rsidRPr="005A525B" w:rsidRDefault="00357455" w:rsidP="00D1632F">
            <w:pPr>
              <w:pStyle w:val="afff"/>
              <w:spacing w:before="62" w:after="62"/>
            </w:pPr>
            <w:r w:rsidRPr="005A525B">
              <w:t>interface</w:t>
            </w:r>
          </w:p>
        </w:tc>
        <w:tc>
          <w:tcPr>
            <w:tcW w:w="4247" w:type="dxa"/>
            <w:tcBorders>
              <w:left w:val="double" w:sz="4" w:space="0" w:color="auto"/>
            </w:tcBorders>
            <w:vAlign w:val="center"/>
          </w:tcPr>
          <w:p w14:paraId="0013B413" w14:textId="396EED6F" w:rsidR="00357455" w:rsidRPr="005A525B" w:rsidRDefault="00357455" w:rsidP="00D1632F">
            <w:pPr>
              <w:pStyle w:val="afff"/>
              <w:spacing w:before="62" w:after="62"/>
            </w:pPr>
            <w:r w:rsidRPr="005A525B">
              <w:t>存放</w:t>
            </w:r>
            <w:r w:rsidRPr="005A525B">
              <w:rPr>
                <w:rFonts w:hint="eastAsia"/>
              </w:rPr>
              <w:t>AMetal</w:t>
            </w:r>
            <w:r w:rsidRPr="005A525B">
              <w:rPr>
                <w:rFonts w:hint="eastAsia"/>
              </w:rPr>
              <w:t>标准接口文件</w:t>
            </w:r>
            <w:r w:rsidR="003023AF">
              <w:rPr>
                <w:rFonts w:hint="eastAsia"/>
              </w:rPr>
              <w:t>；</w:t>
            </w:r>
          </w:p>
        </w:tc>
      </w:tr>
      <w:tr w:rsidR="00357455" w:rsidRPr="00184227" w14:paraId="742048F2" w14:textId="77777777" w:rsidTr="00D1632F">
        <w:trPr>
          <w:jc w:val="center"/>
        </w:trPr>
        <w:tc>
          <w:tcPr>
            <w:tcW w:w="1418" w:type="dxa"/>
            <w:vAlign w:val="center"/>
          </w:tcPr>
          <w:p w14:paraId="2610A8F9" w14:textId="77777777" w:rsidR="00357455" w:rsidRPr="005A525B" w:rsidRDefault="00357455" w:rsidP="00D1632F">
            <w:pPr>
              <w:pStyle w:val="afff"/>
              <w:spacing w:before="62" w:after="62"/>
            </w:pPr>
            <w:r w:rsidRPr="005A525B">
              <w:t>soc</w:t>
            </w:r>
          </w:p>
        </w:tc>
        <w:tc>
          <w:tcPr>
            <w:tcW w:w="4247" w:type="dxa"/>
            <w:tcBorders>
              <w:left w:val="double" w:sz="4" w:space="0" w:color="auto"/>
            </w:tcBorders>
            <w:vAlign w:val="center"/>
          </w:tcPr>
          <w:p w14:paraId="682F280C" w14:textId="7B1673E1" w:rsidR="00357455" w:rsidRPr="005A525B" w:rsidRDefault="00357455" w:rsidP="00D1632F">
            <w:pPr>
              <w:pStyle w:val="afff"/>
              <w:spacing w:before="62" w:after="62"/>
            </w:pPr>
            <w:r w:rsidRPr="005A525B">
              <w:t>存放片上系统（</w:t>
            </w:r>
            <w:r w:rsidRPr="005A525B">
              <w:rPr>
                <w:rFonts w:hint="eastAsia"/>
              </w:rPr>
              <w:t>MCU</w:t>
            </w:r>
            <w:r w:rsidRPr="005A525B">
              <w:rPr>
                <w:rFonts w:hint="eastAsia"/>
              </w:rPr>
              <w:t>，如</w:t>
            </w:r>
            <w:r w:rsidRPr="005A525B">
              <w:rPr>
                <w:rFonts w:hint="eastAsia"/>
              </w:rPr>
              <w:t>ZLG116</w:t>
            </w:r>
            <w:r w:rsidRPr="005A525B">
              <w:t>）</w:t>
            </w:r>
            <w:r w:rsidRPr="005A525B">
              <w:rPr>
                <w:rFonts w:hint="eastAsia"/>
              </w:rPr>
              <w:t>相关文件</w:t>
            </w:r>
            <w:r w:rsidR="003023AF">
              <w:rPr>
                <w:rFonts w:hint="eastAsia"/>
              </w:rPr>
              <w:t>；</w:t>
            </w:r>
          </w:p>
        </w:tc>
      </w:tr>
      <w:tr w:rsidR="00357455" w:rsidRPr="00184227" w14:paraId="505DB2DB" w14:textId="77777777" w:rsidTr="00D1632F">
        <w:trPr>
          <w:jc w:val="center"/>
        </w:trPr>
        <w:tc>
          <w:tcPr>
            <w:tcW w:w="1418" w:type="dxa"/>
            <w:vAlign w:val="center"/>
          </w:tcPr>
          <w:p w14:paraId="159B5E08" w14:textId="77777777" w:rsidR="00357455" w:rsidRPr="005A525B" w:rsidRDefault="00357455" w:rsidP="00D1632F">
            <w:pPr>
              <w:pStyle w:val="afff"/>
              <w:spacing w:before="62" w:after="62"/>
            </w:pPr>
            <w:r w:rsidRPr="005A525B">
              <w:t>tools</w:t>
            </w:r>
          </w:p>
        </w:tc>
        <w:tc>
          <w:tcPr>
            <w:tcW w:w="4247" w:type="dxa"/>
            <w:tcBorders>
              <w:left w:val="double" w:sz="4" w:space="0" w:color="auto"/>
            </w:tcBorders>
            <w:vAlign w:val="center"/>
          </w:tcPr>
          <w:p w14:paraId="047324F6" w14:textId="1E725A62" w:rsidR="00357455" w:rsidRPr="005A525B" w:rsidRDefault="00357455" w:rsidP="00D1632F">
            <w:pPr>
              <w:pStyle w:val="afff"/>
              <w:spacing w:before="62" w:after="62"/>
            </w:pPr>
            <w:r w:rsidRPr="005A525B">
              <w:t>存放一些工具包，如</w:t>
            </w:r>
            <w:r w:rsidRPr="005A525B">
              <w:t>Keil</w:t>
            </w:r>
            <w:r w:rsidRPr="005A525B">
              <w:t>的</w:t>
            </w:r>
            <w:r w:rsidRPr="005A525B">
              <w:rPr>
                <w:rFonts w:hint="eastAsia"/>
              </w:rPr>
              <w:t>PACK</w:t>
            </w:r>
            <w:r w:rsidRPr="005A525B">
              <w:rPr>
                <w:rFonts w:hint="eastAsia"/>
              </w:rPr>
              <w:t>包</w:t>
            </w:r>
            <w:r w:rsidR="003023AF">
              <w:rPr>
                <w:rFonts w:hint="eastAsia"/>
              </w:rPr>
              <w:t>；</w:t>
            </w:r>
          </w:p>
        </w:tc>
      </w:tr>
      <w:tr w:rsidR="00357455" w:rsidRPr="00184227" w14:paraId="7790C9BC" w14:textId="77777777" w:rsidTr="00D1632F">
        <w:trPr>
          <w:jc w:val="center"/>
        </w:trPr>
        <w:tc>
          <w:tcPr>
            <w:tcW w:w="1418" w:type="dxa"/>
            <w:vAlign w:val="center"/>
          </w:tcPr>
          <w:p w14:paraId="35A34BF5" w14:textId="77777777" w:rsidR="00357455" w:rsidRPr="005A525B" w:rsidRDefault="00357455" w:rsidP="00D1632F">
            <w:pPr>
              <w:pStyle w:val="afff"/>
              <w:spacing w:before="62" w:after="62"/>
            </w:pPr>
            <w:r w:rsidRPr="005A525B">
              <w:rPr>
                <w:rFonts w:hint="eastAsia"/>
              </w:rPr>
              <w:t>CHANGELOG</w:t>
            </w:r>
          </w:p>
        </w:tc>
        <w:tc>
          <w:tcPr>
            <w:tcW w:w="4247" w:type="dxa"/>
            <w:tcBorders>
              <w:left w:val="double" w:sz="4" w:space="0" w:color="auto"/>
            </w:tcBorders>
            <w:vAlign w:val="center"/>
          </w:tcPr>
          <w:p w14:paraId="54A5CC05" w14:textId="755EF017" w:rsidR="00357455" w:rsidRPr="005A525B" w:rsidRDefault="00357455" w:rsidP="00D1632F">
            <w:pPr>
              <w:pStyle w:val="afff"/>
              <w:spacing w:before="62" w:after="62"/>
            </w:pPr>
            <w:r w:rsidRPr="005A525B">
              <w:t>版本修改记录文件</w:t>
            </w:r>
            <w:r w:rsidR="003023AF">
              <w:rPr>
                <w:rFonts w:hint="eastAsia"/>
              </w:rPr>
              <w:t>；</w:t>
            </w:r>
          </w:p>
        </w:tc>
      </w:tr>
      <w:tr w:rsidR="00357455" w:rsidRPr="00184227" w14:paraId="474DBDF7" w14:textId="77777777" w:rsidTr="00D1632F">
        <w:trPr>
          <w:jc w:val="center"/>
        </w:trPr>
        <w:tc>
          <w:tcPr>
            <w:tcW w:w="1418" w:type="dxa"/>
            <w:vAlign w:val="center"/>
          </w:tcPr>
          <w:p w14:paraId="08981D0C" w14:textId="77777777" w:rsidR="00357455" w:rsidRPr="005A525B" w:rsidRDefault="00357455" w:rsidP="00D1632F">
            <w:pPr>
              <w:pStyle w:val="afff"/>
              <w:spacing w:before="62" w:after="62"/>
            </w:pPr>
            <w:r w:rsidRPr="005A525B">
              <w:rPr>
                <w:rFonts w:hint="eastAsia"/>
              </w:rPr>
              <w:lastRenderedPageBreak/>
              <w:t>COPYING</w:t>
            </w:r>
          </w:p>
        </w:tc>
        <w:tc>
          <w:tcPr>
            <w:tcW w:w="4247" w:type="dxa"/>
            <w:tcBorders>
              <w:left w:val="double" w:sz="4" w:space="0" w:color="auto"/>
            </w:tcBorders>
            <w:vAlign w:val="center"/>
          </w:tcPr>
          <w:p w14:paraId="4E9F10A1" w14:textId="4888E199" w:rsidR="00357455" w:rsidRPr="005A525B" w:rsidRDefault="00357455" w:rsidP="00D1632F">
            <w:pPr>
              <w:pStyle w:val="afff"/>
              <w:spacing w:before="62" w:after="62"/>
            </w:pPr>
            <w:r w:rsidRPr="005A525B">
              <w:t>版本声明文件</w:t>
            </w:r>
            <w:r w:rsidR="003023AF">
              <w:rPr>
                <w:rFonts w:hint="eastAsia"/>
              </w:rPr>
              <w:t>；</w:t>
            </w:r>
          </w:p>
        </w:tc>
      </w:tr>
      <w:tr w:rsidR="00357455" w:rsidRPr="00184227" w14:paraId="13D01DCA" w14:textId="77777777" w:rsidTr="00D1632F">
        <w:trPr>
          <w:jc w:val="center"/>
        </w:trPr>
        <w:tc>
          <w:tcPr>
            <w:tcW w:w="1418" w:type="dxa"/>
            <w:vAlign w:val="center"/>
          </w:tcPr>
          <w:p w14:paraId="0C7D7F88" w14:textId="77777777" w:rsidR="00357455" w:rsidRPr="005A525B" w:rsidRDefault="00357455" w:rsidP="00D1632F">
            <w:pPr>
              <w:pStyle w:val="afff"/>
              <w:spacing w:before="62" w:after="62"/>
            </w:pPr>
            <w:r w:rsidRPr="005A525B">
              <w:rPr>
                <w:rFonts w:hint="eastAsia"/>
              </w:rPr>
              <w:t>LICENSE</w:t>
            </w:r>
          </w:p>
        </w:tc>
        <w:tc>
          <w:tcPr>
            <w:tcW w:w="4247" w:type="dxa"/>
            <w:tcBorders>
              <w:left w:val="double" w:sz="4" w:space="0" w:color="auto"/>
            </w:tcBorders>
            <w:vAlign w:val="center"/>
          </w:tcPr>
          <w:p w14:paraId="45922CDE" w14:textId="2C0C51E7" w:rsidR="00357455" w:rsidRPr="005A525B" w:rsidRDefault="00357455" w:rsidP="00D1632F">
            <w:pPr>
              <w:pStyle w:val="afff"/>
              <w:spacing w:before="62" w:after="62"/>
            </w:pPr>
            <w:r w:rsidRPr="005A525B">
              <w:t>版权许可证文件（</w:t>
            </w:r>
            <w:r w:rsidRPr="005A525B">
              <w:rPr>
                <w:rFonts w:hint="eastAsia"/>
              </w:rPr>
              <w:t>AMetal</w:t>
            </w:r>
            <w:r w:rsidRPr="005A525B">
              <w:rPr>
                <w:rFonts w:hint="eastAsia"/>
              </w:rPr>
              <w:t>采用的是</w:t>
            </w:r>
            <w:r w:rsidRPr="005A525B">
              <w:rPr>
                <w:rFonts w:hint="eastAsia"/>
              </w:rPr>
              <w:t>LGPL</w:t>
            </w:r>
            <w:r w:rsidRPr="005A525B">
              <w:rPr>
                <w:rFonts w:hint="eastAsia"/>
              </w:rPr>
              <w:t>许可证</w:t>
            </w:r>
            <w:r w:rsidRPr="005A525B">
              <w:t>）</w:t>
            </w:r>
            <w:r w:rsidR="003023AF">
              <w:rPr>
                <w:rFonts w:hint="eastAsia"/>
              </w:rPr>
              <w:t>；</w:t>
            </w:r>
          </w:p>
        </w:tc>
      </w:tr>
      <w:tr w:rsidR="00357455" w:rsidRPr="00184227" w14:paraId="101430F7" w14:textId="77777777" w:rsidTr="00D1632F">
        <w:trPr>
          <w:jc w:val="center"/>
        </w:trPr>
        <w:tc>
          <w:tcPr>
            <w:tcW w:w="1418" w:type="dxa"/>
            <w:tcBorders>
              <w:bottom w:val="thickThinSmallGap" w:sz="24" w:space="0" w:color="auto"/>
            </w:tcBorders>
            <w:vAlign w:val="center"/>
          </w:tcPr>
          <w:p w14:paraId="32137965" w14:textId="77777777" w:rsidR="00357455" w:rsidRPr="005A525B" w:rsidRDefault="00357455" w:rsidP="00D1632F">
            <w:pPr>
              <w:pStyle w:val="afff"/>
              <w:spacing w:before="62" w:after="62"/>
            </w:pPr>
            <w:r w:rsidRPr="005A525B">
              <w:rPr>
                <w:rFonts w:hint="eastAsia"/>
              </w:rPr>
              <w:t>README</w:t>
            </w:r>
          </w:p>
        </w:tc>
        <w:tc>
          <w:tcPr>
            <w:tcW w:w="4247" w:type="dxa"/>
            <w:tcBorders>
              <w:left w:val="double" w:sz="4" w:space="0" w:color="auto"/>
              <w:bottom w:val="thickThinSmallGap" w:sz="24" w:space="0" w:color="auto"/>
            </w:tcBorders>
            <w:vAlign w:val="center"/>
          </w:tcPr>
          <w:p w14:paraId="3024D535" w14:textId="41FB3F4D" w:rsidR="00357455" w:rsidRPr="005A525B" w:rsidRDefault="00357455" w:rsidP="00D1632F">
            <w:pPr>
              <w:pStyle w:val="afff"/>
              <w:spacing w:before="62" w:after="62"/>
            </w:pPr>
            <w:r w:rsidRPr="005A525B">
              <w:rPr>
                <w:rFonts w:hint="eastAsia"/>
              </w:rPr>
              <w:t>README</w:t>
            </w:r>
            <w:r w:rsidRPr="005A525B">
              <w:rPr>
                <w:rFonts w:hint="eastAsia"/>
              </w:rPr>
              <w:t>文件</w:t>
            </w:r>
            <w:r w:rsidR="003023AF">
              <w:rPr>
                <w:rFonts w:hint="eastAsia"/>
              </w:rPr>
              <w:t>；</w:t>
            </w:r>
          </w:p>
        </w:tc>
      </w:tr>
    </w:tbl>
    <w:p w14:paraId="71A73DFB" w14:textId="77777777" w:rsidR="00357455" w:rsidRPr="00563C8C" w:rsidRDefault="00357455" w:rsidP="00357455">
      <w:pPr>
        <w:spacing w:before="62" w:after="62"/>
      </w:pPr>
    </w:p>
    <w:p w14:paraId="3801C69D" w14:textId="77777777" w:rsidR="00357455" w:rsidRPr="007A5DB2" w:rsidRDefault="00357455" w:rsidP="00357455">
      <w:pPr>
        <w:pStyle w:val="40"/>
      </w:pPr>
      <w:r w:rsidRPr="007A5DB2">
        <w:rPr>
          <w:rFonts w:hint="eastAsia"/>
        </w:rPr>
        <w:t>3rdparty</w:t>
      </w:r>
    </w:p>
    <w:p w14:paraId="372D3566" w14:textId="4AE0737E" w:rsidR="00357455" w:rsidRPr="00A2129E" w:rsidRDefault="00357455" w:rsidP="00A2129E">
      <w:pPr>
        <w:pStyle w:val="23"/>
        <w:spacing w:before="62" w:after="62"/>
        <w:jc w:val="both"/>
        <w:rPr>
          <w:kern w:val="2"/>
        </w:rPr>
      </w:pPr>
      <w:r w:rsidRPr="00A2129E">
        <w:rPr>
          <w:rStyle w:val="fontstyle01"/>
          <w:rFonts w:ascii="Times New Roman" w:hAnsi="Times New Roman"/>
          <w:color w:val="auto"/>
          <w:kern w:val="2"/>
          <w:sz w:val="21"/>
          <w:szCs w:val="21"/>
        </w:rPr>
        <w:t xml:space="preserve">3rdparty </w:t>
      </w:r>
      <w:r w:rsidRPr="00A2129E">
        <w:rPr>
          <w:rStyle w:val="fontstyle21"/>
          <w:rFonts w:ascii="Times New Roman" w:hAnsi="Times New Roman" w:hint="default"/>
          <w:color w:val="auto"/>
          <w:kern w:val="2"/>
          <w:sz w:val="21"/>
          <w:szCs w:val="21"/>
        </w:rPr>
        <w:t>用于存放一些完全由第三方提供的软件包，比如</w:t>
      </w:r>
      <w:r w:rsidRPr="00A2129E">
        <w:rPr>
          <w:rStyle w:val="fontstyle01"/>
          <w:rFonts w:ascii="Times New Roman" w:hAnsi="Times New Roman"/>
          <w:color w:val="auto"/>
          <w:kern w:val="2"/>
          <w:sz w:val="21"/>
          <w:szCs w:val="21"/>
        </w:rPr>
        <w:t>CMSIS</w:t>
      </w:r>
      <w:r w:rsidRPr="00A2129E">
        <w:rPr>
          <w:rStyle w:val="fontstyle21"/>
          <w:rFonts w:ascii="Times New Roman" w:hAnsi="Times New Roman" w:hint="default"/>
          <w:color w:val="auto"/>
          <w:kern w:val="2"/>
          <w:sz w:val="21"/>
          <w:szCs w:val="21"/>
        </w:rPr>
        <w:t>软件包。</w:t>
      </w:r>
      <w:r w:rsidRPr="00A2129E">
        <w:rPr>
          <w:rStyle w:val="fontstyle01"/>
          <w:rFonts w:ascii="Times New Roman" w:hAnsi="Times New Roman"/>
          <w:color w:val="auto"/>
          <w:kern w:val="2"/>
          <w:sz w:val="21"/>
          <w:szCs w:val="21"/>
        </w:rPr>
        <w:t>CMSIS</w:t>
      </w:r>
      <w:r w:rsidRPr="00A2129E">
        <w:rPr>
          <w:rStyle w:val="fontstyle21"/>
          <w:rFonts w:ascii="Times New Roman" w:hAnsi="Times New Roman" w:hint="default"/>
          <w:color w:val="auto"/>
          <w:kern w:val="2"/>
          <w:sz w:val="21"/>
          <w:szCs w:val="21"/>
        </w:rPr>
        <w:t>（</w:t>
      </w:r>
      <w:r w:rsidRPr="00A2129E">
        <w:rPr>
          <w:rStyle w:val="fontstyle01"/>
          <w:rFonts w:ascii="Times New Roman" w:hAnsi="Times New Roman"/>
          <w:color w:val="auto"/>
          <w:kern w:val="2"/>
          <w:sz w:val="21"/>
          <w:szCs w:val="21"/>
        </w:rPr>
        <w:t>Cortex</w:t>
      </w:r>
      <w:r w:rsidRPr="00A2129E">
        <w:rPr>
          <w:kern w:val="2"/>
        </w:rPr>
        <w:t xml:space="preserve"> </w:t>
      </w:r>
      <w:r w:rsidRPr="00A2129E">
        <w:rPr>
          <w:rStyle w:val="fontstyle01"/>
          <w:rFonts w:ascii="Times New Roman" w:hAnsi="Times New Roman"/>
          <w:color w:val="auto"/>
          <w:kern w:val="2"/>
          <w:sz w:val="21"/>
          <w:szCs w:val="21"/>
        </w:rPr>
        <w:t>Microcontroller Software Interface Standard</w:t>
      </w:r>
      <w:r w:rsidRPr="00A2129E">
        <w:rPr>
          <w:rStyle w:val="fontstyle21"/>
          <w:rFonts w:ascii="Times New Roman" w:hAnsi="Times New Roman" w:hint="default"/>
          <w:color w:val="auto"/>
          <w:kern w:val="2"/>
          <w:sz w:val="21"/>
          <w:szCs w:val="21"/>
        </w:rPr>
        <w:t>）是</w:t>
      </w:r>
      <w:r w:rsidRPr="00A2129E">
        <w:rPr>
          <w:rStyle w:val="fontstyle01"/>
          <w:rFonts w:ascii="Times New Roman" w:hAnsi="Times New Roman"/>
          <w:color w:val="auto"/>
          <w:kern w:val="2"/>
          <w:sz w:val="21"/>
          <w:szCs w:val="21"/>
        </w:rPr>
        <w:t>ARM Cortex</w:t>
      </w:r>
      <w:r w:rsidRPr="00A2129E">
        <w:rPr>
          <w:rStyle w:val="fontstyle21"/>
          <w:rFonts w:ascii="Times New Roman" w:hAnsi="Times New Roman" w:hint="default"/>
          <w:color w:val="auto"/>
          <w:kern w:val="2"/>
          <w:sz w:val="21"/>
          <w:szCs w:val="21"/>
        </w:rPr>
        <w:t>微控制器软件接口标准，是</w:t>
      </w:r>
      <w:r w:rsidRPr="00A2129E">
        <w:rPr>
          <w:rStyle w:val="fontstyle21"/>
          <w:rFonts w:ascii="Times New Roman" w:hAnsi="Times New Roman" w:hint="default"/>
          <w:color w:val="auto"/>
          <w:kern w:val="2"/>
          <w:sz w:val="21"/>
          <w:szCs w:val="21"/>
        </w:rPr>
        <w:t xml:space="preserve"> </w:t>
      </w:r>
      <w:r w:rsidRPr="00A2129E">
        <w:rPr>
          <w:rStyle w:val="fontstyle01"/>
          <w:rFonts w:ascii="Times New Roman" w:hAnsi="Times New Roman"/>
          <w:color w:val="auto"/>
          <w:kern w:val="2"/>
          <w:sz w:val="21"/>
          <w:szCs w:val="21"/>
        </w:rPr>
        <w:t>Cortex</w:t>
      </w:r>
      <w:r w:rsidRPr="00A2129E">
        <w:rPr>
          <w:rStyle w:val="fontstyle01"/>
          <w:rFonts w:ascii="Times New Roman" w:hAnsi="Times New Roman"/>
          <w:color w:val="auto"/>
          <w:kern w:val="2"/>
          <w:sz w:val="21"/>
        </w:rPr>
        <w:t>-</w:t>
      </w:r>
      <w:r w:rsidRPr="00A2129E">
        <w:rPr>
          <w:rStyle w:val="fontstyle01"/>
          <w:rFonts w:ascii="Times New Roman" w:hAnsi="Times New Roman"/>
          <w:color w:val="auto"/>
          <w:kern w:val="2"/>
          <w:sz w:val="21"/>
          <w:szCs w:val="21"/>
        </w:rPr>
        <w:t>M</w:t>
      </w:r>
      <w:r w:rsidRPr="00A2129E">
        <w:rPr>
          <w:rStyle w:val="fontstyle21"/>
          <w:rFonts w:ascii="Times New Roman" w:hAnsi="Times New Roman" w:hint="default"/>
          <w:color w:val="auto"/>
          <w:kern w:val="2"/>
          <w:sz w:val="21"/>
          <w:szCs w:val="21"/>
        </w:rPr>
        <w:t>处理器系列的与供应商无关的硬件抽象层。</w:t>
      </w:r>
    </w:p>
    <w:p w14:paraId="5C666504" w14:textId="77777777" w:rsidR="00357455" w:rsidRDefault="00357455" w:rsidP="00357455">
      <w:pPr>
        <w:pStyle w:val="40"/>
      </w:pPr>
      <w:r>
        <w:t>arch</w:t>
      </w:r>
    </w:p>
    <w:p w14:paraId="5F3E37EC" w14:textId="77777777" w:rsidR="00357455" w:rsidRPr="008D1E14" w:rsidRDefault="00357455" w:rsidP="00A2129E">
      <w:pPr>
        <w:pStyle w:val="23"/>
        <w:spacing w:before="62" w:after="62"/>
        <w:jc w:val="both"/>
      </w:pPr>
      <w:r w:rsidRPr="008D1E14">
        <w:rPr>
          <w:rStyle w:val="fontstyle01"/>
          <w:rFonts w:ascii="TimesNewRomanPS-BoldMT" w:hAnsi="TimesNewRomanPS-BoldMT" w:hint="eastAsia"/>
          <w:color w:val="auto"/>
          <w:sz w:val="21"/>
        </w:rPr>
        <w:t>arch</w:t>
      </w:r>
      <w:r w:rsidRPr="008D1E14">
        <w:rPr>
          <w:rStyle w:val="fontstyle01"/>
          <w:rFonts w:ascii="TimesNewRomanPS-BoldMT" w:hAnsi="TimesNewRomanPS-BoldMT" w:hint="eastAsia"/>
          <w:color w:val="auto"/>
          <w:sz w:val="21"/>
        </w:rPr>
        <w:t>文件夹用于存放与架构相关的通用文件，如</w:t>
      </w:r>
      <w:r w:rsidRPr="008D1E14">
        <w:rPr>
          <w:rStyle w:val="fontstyle01"/>
          <w:rFonts w:ascii="TimesNewRomanPS-BoldMT" w:hAnsi="TimesNewRomanPS-BoldMT" w:hint="eastAsia"/>
          <w:color w:val="auto"/>
          <w:sz w:val="21"/>
        </w:rPr>
        <w:t>ARM</w:t>
      </w:r>
      <w:r w:rsidRPr="008D1E14">
        <w:rPr>
          <w:rStyle w:val="fontstyle01"/>
          <w:rFonts w:ascii="TimesNewRomanPS-BoldMT" w:hAnsi="TimesNewRomanPS-BoldMT" w:hint="eastAsia"/>
          <w:color w:val="auto"/>
          <w:sz w:val="21"/>
        </w:rPr>
        <w:t>、</w:t>
      </w:r>
      <w:r>
        <w:rPr>
          <w:rStyle w:val="fontstyle01"/>
          <w:rFonts w:ascii="TimesNewRomanPS-BoldMT" w:hAnsi="TimesNewRomanPS-BoldMT" w:hint="eastAsia"/>
          <w:color w:val="auto"/>
          <w:sz w:val="21"/>
        </w:rPr>
        <w:t>X86</w:t>
      </w:r>
      <w:r w:rsidRPr="008D1E14">
        <w:rPr>
          <w:rStyle w:val="fontstyle01"/>
          <w:rFonts w:ascii="TimesNewRomanPS-BoldMT" w:hAnsi="TimesNewRomanPS-BoldMT" w:hint="eastAsia"/>
          <w:color w:val="auto"/>
          <w:sz w:val="21"/>
        </w:rPr>
        <w:t>等。该目录下按不同的架构分成不同的文件夹，如</w:t>
      </w:r>
      <w:r>
        <w:rPr>
          <w:rStyle w:val="fontstyle01"/>
          <w:rFonts w:ascii="TimesNewRomanPS-BoldMT" w:hAnsi="TimesNewRomanPS-BoldMT" w:hint="eastAsia"/>
          <w:color w:val="auto"/>
          <w:sz w:val="21"/>
        </w:rPr>
        <w:t>arm</w:t>
      </w:r>
      <w:r w:rsidRPr="008D1E14">
        <w:rPr>
          <w:rStyle w:val="fontstyle01"/>
          <w:rFonts w:ascii="TimesNewRomanPS-BoldMT" w:hAnsi="TimesNewRomanPS-BoldMT" w:hint="eastAsia"/>
          <w:color w:val="auto"/>
          <w:sz w:val="21"/>
        </w:rPr>
        <w:t>文件夹。</w:t>
      </w:r>
    </w:p>
    <w:p w14:paraId="70F44108" w14:textId="77777777" w:rsidR="00357455" w:rsidRDefault="00357455" w:rsidP="00357455">
      <w:pPr>
        <w:pStyle w:val="40"/>
      </w:pPr>
      <w:r>
        <w:t>board</w:t>
      </w:r>
    </w:p>
    <w:p w14:paraId="656FCA1D" w14:textId="60EF88DE" w:rsidR="00357455" w:rsidRPr="004C2EF0" w:rsidRDefault="00357455" w:rsidP="00DF62F8">
      <w:pPr>
        <w:pStyle w:val="23"/>
        <w:spacing w:before="62" w:after="62"/>
        <w:jc w:val="both"/>
      </w:pPr>
      <w:r w:rsidRPr="004C2EF0">
        <w:rPr>
          <w:rStyle w:val="fontstyle01"/>
          <w:rFonts w:ascii="Times New Roman" w:hAnsi="Times New Roman"/>
          <w:color w:val="auto"/>
          <w:kern w:val="2"/>
          <w:sz w:val="21"/>
          <w:szCs w:val="21"/>
        </w:rPr>
        <w:t>board</w:t>
      </w:r>
      <w:r w:rsidRPr="004C2EF0">
        <w:rPr>
          <w:rStyle w:val="fontstyle21"/>
          <w:rFonts w:ascii="Times New Roman" w:hAnsi="Times New Roman" w:hint="default"/>
          <w:color w:val="auto"/>
          <w:kern w:val="2"/>
          <w:sz w:val="21"/>
          <w:szCs w:val="21"/>
        </w:rPr>
        <w:t>文件夹包含了与开发板相关的文件，如启动文件及与开发板相关的设置和初始化函数等。</w:t>
      </w:r>
      <w:r w:rsidRPr="004C2EF0">
        <w:rPr>
          <w:rStyle w:val="fontstyle01"/>
          <w:rFonts w:ascii="Times New Roman" w:hAnsi="Times New Roman"/>
          <w:color w:val="auto"/>
          <w:kern w:val="2"/>
          <w:sz w:val="21"/>
          <w:szCs w:val="21"/>
        </w:rPr>
        <w:t>board</w:t>
      </w:r>
      <w:r w:rsidRPr="004C2EF0">
        <w:rPr>
          <w:rStyle w:val="fontstyle21"/>
          <w:rFonts w:ascii="Times New Roman" w:hAnsi="Times New Roman" w:hint="default"/>
          <w:color w:val="auto"/>
          <w:kern w:val="2"/>
          <w:sz w:val="21"/>
          <w:szCs w:val="21"/>
        </w:rPr>
        <w:t>文件夹内分为板级通用文件夹</w:t>
      </w:r>
      <w:r w:rsidR="006610CA">
        <w:rPr>
          <w:rFonts w:hint="eastAsia"/>
        </w:rPr>
        <w:t>“</w:t>
      </w:r>
      <w:r w:rsidRPr="006610CA">
        <w:t>bsp_common</w:t>
      </w:r>
      <w:r w:rsidR="006610CA">
        <w:rPr>
          <w:rFonts w:hint="eastAsia"/>
        </w:rPr>
        <w:t>”</w:t>
      </w:r>
      <w:r w:rsidRPr="004C2EF0">
        <w:rPr>
          <w:rStyle w:val="fontstyle21"/>
          <w:rFonts w:ascii="Times New Roman" w:hAnsi="Times New Roman" w:hint="default"/>
          <w:color w:val="auto"/>
          <w:kern w:val="2"/>
          <w:sz w:val="21"/>
          <w:szCs w:val="21"/>
        </w:rPr>
        <w:t>和若干某一型号开发板的专用文件夹，如</w:t>
      </w:r>
      <w:r w:rsidR="00BE7121">
        <w:rPr>
          <w:rStyle w:val="fontstyle21"/>
          <w:rFonts w:ascii="Times New Roman" w:hAnsi="Times New Roman" w:hint="default"/>
          <w:color w:val="auto"/>
          <w:kern w:val="2"/>
          <w:sz w:val="21"/>
          <w:szCs w:val="21"/>
        </w:rPr>
        <w:t>“</w:t>
      </w:r>
      <w:r w:rsidR="004C2EF0" w:rsidRPr="004C2EF0">
        <w:rPr>
          <w:rStyle w:val="fontstyle01"/>
          <w:rFonts w:ascii="Times New Roman" w:hAnsi="Times New Roman"/>
          <w:color w:val="auto"/>
          <w:kern w:val="2"/>
          <w:sz w:val="21"/>
          <w:szCs w:val="21"/>
        </w:rPr>
        <w:t>am116_core</w:t>
      </w:r>
      <w:r w:rsidR="00BE7121">
        <w:rPr>
          <w:rStyle w:val="fontstyle21"/>
          <w:rFonts w:ascii="Times New Roman" w:hAnsi="Times New Roman" w:hint="default"/>
          <w:color w:val="auto"/>
          <w:kern w:val="2"/>
          <w:sz w:val="21"/>
          <w:szCs w:val="21"/>
        </w:rPr>
        <w:t>”</w:t>
      </w:r>
      <w:r w:rsidRPr="004C2EF0">
        <w:rPr>
          <w:rStyle w:val="fontstyle21"/>
          <w:rFonts w:ascii="Times New Roman" w:hAnsi="Times New Roman" w:hint="default"/>
          <w:color w:val="auto"/>
          <w:kern w:val="2"/>
          <w:sz w:val="21"/>
          <w:szCs w:val="21"/>
        </w:rPr>
        <w:t>。分别用于存放板级通用文件和对应型号开发板的专用板级文件。</w:t>
      </w:r>
    </w:p>
    <w:p w14:paraId="0CA99E45" w14:textId="77777777" w:rsidR="00357455" w:rsidRDefault="00357455" w:rsidP="00357455">
      <w:pPr>
        <w:pStyle w:val="40"/>
      </w:pPr>
      <w:r>
        <w:t>c</w:t>
      </w:r>
      <w:r>
        <w:rPr>
          <w:rFonts w:hint="eastAsia"/>
        </w:rPr>
        <w:t>omponents</w:t>
      </w:r>
    </w:p>
    <w:p w14:paraId="62296779" w14:textId="77777777" w:rsidR="00357455" w:rsidRPr="00B84C4A" w:rsidRDefault="00357455" w:rsidP="00B84C4A">
      <w:pPr>
        <w:pStyle w:val="23"/>
        <w:spacing w:before="62" w:after="62"/>
        <w:jc w:val="both"/>
        <w:rPr>
          <w:rStyle w:val="fontstyle01"/>
          <w:rFonts w:ascii="Times New Roman" w:hAnsi="Times New Roman"/>
          <w:color w:val="auto"/>
          <w:kern w:val="2"/>
          <w:sz w:val="21"/>
          <w:szCs w:val="21"/>
        </w:rPr>
      </w:pPr>
      <w:r w:rsidRPr="00B84C4A">
        <w:rPr>
          <w:rStyle w:val="fontstyle01"/>
          <w:rFonts w:ascii="Times New Roman" w:hAnsi="Times New Roman"/>
          <w:color w:val="auto"/>
          <w:kern w:val="2"/>
          <w:sz w:val="21"/>
          <w:szCs w:val="21"/>
        </w:rPr>
        <w:t xml:space="preserve">components </w:t>
      </w:r>
      <w:r w:rsidRPr="00B84C4A">
        <w:rPr>
          <w:rStyle w:val="fontstyle01"/>
          <w:rFonts w:ascii="Times New Roman" w:hAnsi="Times New Roman"/>
          <w:color w:val="auto"/>
          <w:kern w:val="2"/>
          <w:sz w:val="21"/>
          <w:szCs w:val="21"/>
        </w:rPr>
        <w:t>文件夹用于存放</w:t>
      </w:r>
      <w:r w:rsidRPr="00B84C4A">
        <w:rPr>
          <w:rStyle w:val="fontstyle01"/>
          <w:rFonts w:ascii="Times New Roman" w:hAnsi="Times New Roman"/>
          <w:color w:val="auto"/>
          <w:kern w:val="2"/>
          <w:sz w:val="21"/>
          <w:szCs w:val="21"/>
        </w:rPr>
        <w:t xml:space="preserve"> AMetal </w:t>
      </w:r>
      <w:r w:rsidRPr="00B84C4A">
        <w:rPr>
          <w:rStyle w:val="fontstyle01"/>
          <w:rFonts w:ascii="Times New Roman" w:hAnsi="Times New Roman"/>
          <w:color w:val="auto"/>
          <w:kern w:val="2"/>
          <w:sz w:val="21"/>
          <w:szCs w:val="21"/>
        </w:rPr>
        <w:t>的一些组件。比如</w:t>
      </w:r>
      <w:r w:rsidRPr="00B84C4A">
        <w:rPr>
          <w:rStyle w:val="fontstyle01"/>
          <w:rFonts w:ascii="Times New Roman" w:hAnsi="Times New Roman"/>
          <w:color w:val="auto"/>
          <w:kern w:val="2"/>
          <w:sz w:val="21"/>
          <w:szCs w:val="21"/>
        </w:rPr>
        <w:t xml:space="preserve"> AMetal </w:t>
      </w:r>
      <w:r w:rsidRPr="00B84C4A">
        <w:rPr>
          <w:rStyle w:val="fontstyle01"/>
          <w:rFonts w:ascii="Times New Roman" w:hAnsi="Times New Roman"/>
          <w:color w:val="auto"/>
          <w:kern w:val="2"/>
          <w:sz w:val="21"/>
          <w:szCs w:val="21"/>
        </w:rPr>
        <w:t>通用服务组件</w:t>
      </w:r>
      <w:r w:rsidRPr="00B84C4A">
        <w:rPr>
          <w:rStyle w:val="fontstyle01"/>
          <w:rFonts w:ascii="Times New Roman" w:hAnsi="Times New Roman"/>
          <w:color w:val="auto"/>
          <w:kern w:val="2"/>
          <w:sz w:val="21"/>
          <w:szCs w:val="21"/>
        </w:rPr>
        <w:t>service</w:t>
      </w:r>
      <w:r w:rsidRPr="00B84C4A">
        <w:rPr>
          <w:rStyle w:val="fontstyle01"/>
          <w:rFonts w:ascii="Times New Roman" w:hAnsi="Times New Roman"/>
          <w:color w:val="auto"/>
          <w:kern w:val="2"/>
          <w:sz w:val="21"/>
          <w:szCs w:val="21"/>
        </w:rPr>
        <w:t>，其内部包含了一些通用外设的抽象定义，如蜂鸣器、数码管等以及它们的标准接口函数定义等，用户可通过</w:t>
      </w:r>
      <w:r w:rsidRPr="00B84C4A">
        <w:rPr>
          <w:rStyle w:val="fontstyle01"/>
          <w:rFonts w:ascii="Times New Roman" w:hAnsi="Times New Roman"/>
          <w:color w:val="auto"/>
          <w:kern w:val="2"/>
          <w:sz w:val="21"/>
          <w:szCs w:val="21"/>
        </w:rPr>
        <w:t xml:space="preserve"> AMetal </w:t>
      </w:r>
      <w:r w:rsidRPr="00B84C4A">
        <w:rPr>
          <w:rStyle w:val="fontstyle01"/>
          <w:rFonts w:ascii="Times New Roman" w:hAnsi="Times New Roman"/>
          <w:color w:val="auto"/>
          <w:kern w:val="2"/>
          <w:sz w:val="21"/>
          <w:szCs w:val="21"/>
        </w:rPr>
        <w:t>标准接口调用</w:t>
      </w:r>
      <w:r w:rsidRPr="00B84C4A">
        <w:rPr>
          <w:rStyle w:val="fontstyle01"/>
          <w:rFonts w:ascii="Times New Roman" w:hAnsi="Times New Roman" w:hint="eastAsia"/>
          <w:color w:val="auto"/>
          <w:kern w:val="2"/>
          <w:sz w:val="21"/>
          <w:szCs w:val="21"/>
        </w:rPr>
        <w:t>。</w:t>
      </w:r>
    </w:p>
    <w:p w14:paraId="697385D0" w14:textId="77777777" w:rsidR="00357455" w:rsidRDefault="00357455" w:rsidP="00357455">
      <w:pPr>
        <w:pStyle w:val="40"/>
      </w:pPr>
      <w:r>
        <w:t>documents</w:t>
      </w:r>
    </w:p>
    <w:p w14:paraId="0FE17C3E" w14:textId="1BAE533E" w:rsidR="00357455" w:rsidRDefault="00357455" w:rsidP="00B84C4A">
      <w:pPr>
        <w:pStyle w:val="23"/>
        <w:spacing w:before="62" w:after="62"/>
        <w:jc w:val="both"/>
      </w:pPr>
      <w:r>
        <w:t>documents</w:t>
      </w:r>
      <w:r w:rsidRPr="000B459E">
        <w:t>用于存放</w:t>
      </w:r>
      <w:r>
        <w:t>SDK</w:t>
      </w:r>
      <w:r w:rsidRPr="000B459E">
        <w:t>相关文档，各文档内容如下：</w:t>
      </w:r>
    </w:p>
    <w:p w14:paraId="58681DC7" w14:textId="36E73743" w:rsidR="00357455" w:rsidRDefault="00357455" w:rsidP="004622D4">
      <w:pPr>
        <w:pStyle w:val="afffb"/>
        <w:numPr>
          <w:ilvl w:val="0"/>
          <w:numId w:val="29"/>
        </w:numPr>
        <w:spacing w:before="62" w:after="62"/>
        <w:ind w:firstLineChars="0"/>
      </w:pPr>
      <w:r w:rsidRPr="00B84C4A">
        <w:rPr>
          <w:rFonts w:ascii="FangSong" w:hAnsi="FangSong"/>
        </w:rPr>
        <w:t>《快速入门手册</w:t>
      </w:r>
      <w:r w:rsidRPr="00B84C4A">
        <w:rPr>
          <w:rFonts w:ascii="LMMono10-Regular-Identity-H" w:hAnsi="LMMono10-Regular-Identity-H"/>
        </w:rPr>
        <w:t>.pdf</w:t>
      </w:r>
      <w:r w:rsidRPr="00B84C4A">
        <w:rPr>
          <w:rFonts w:ascii="FangSong" w:hAnsi="FangSong"/>
        </w:rPr>
        <w:t>》</w:t>
      </w:r>
      <w:r w:rsidRPr="000B459E">
        <w:t>：快速入门手册介绍了获取到</w:t>
      </w:r>
      <w:r w:rsidRPr="000B459E">
        <w:t xml:space="preserve"> </w:t>
      </w:r>
      <w:r w:rsidRPr="001B052A">
        <w:t xml:space="preserve">SDK </w:t>
      </w:r>
      <w:r w:rsidRPr="000B459E">
        <w:t>后，如何快速的搭建好开发环境，成功运行、调试第一个程序</w:t>
      </w:r>
      <w:r w:rsidR="00B84C4A">
        <w:rPr>
          <w:rFonts w:hint="eastAsia"/>
        </w:rPr>
        <w:t>，</w:t>
      </w:r>
      <w:r w:rsidRPr="000B459E">
        <w:t>建议首先阅读。</w:t>
      </w:r>
    </w:p>
    <w:p w14:paraId="2D4B5188" w14:textId="1A623BE6" w:rsidR="00357455" w:rsidRDefault="00357455" w:rsidP="004622D4">
      <w:pPr>
        <w:pStyle w:val="afffb"/>
        <w:numPr>
          <w:ilvl w:val="0"/>
          <w:numId w:val="29"/>
        </w:numPr>
        <w:spacing w:before="62" w:after="62"/>
        <w:ind w:firstLineChars="0"/>
      </w:pPr>
      <w:r w:rsidRPr="00B84C4A">
        <w:rPr>
          <w:rFonts w:ascii="FangSong" w:hAnsi="FangSong"/>
        </w:rPr>
        <w:t>《用户手册</w:t>
      </w:r>
      <w:r w:rsidRPr="00B84C4A">
        <w:rPr>
          <w:rFonts w:ascii="LMMono10-Regular-Identity-H" w:hAnsi="LMMono10-Regular-Identity-H"/>
        </w:rPr>
        <w:t>.pdf</w:t>
      </w:r>
      <w:r w:rsidRPr="00B84C4A">
        <w:rPr>
          <w:rFonts w:ascii="FangSong" w:hAnsi="FangSong"/>
        </w:rPr>
        <w:t>》</w:t>
      </w:r>
      <w:r w:rsidRPr="000B459E">
        <w:t>：用户手册详细介绍了</w:t>
      </w:r>
      <w:r w:rsidRPr="000B459E">
        <w:t xml:space="preserve"> </w:t>
      </w:r>
      <w:r w:rsidRPr="001B052A">
        <w:t xml:space="preserve">AMetal </w:t>
      </w:r>
      <w:r w:rsidRPr="000B459E">
        <w:t>架构、目录</w:t>
      </w:r>
      <w:r w:rsidR="00AB187C">
        <w:rPr>
          <w:rFonts w:hint="eastAsia"/>
        </w:rPr>
        <w:t>架构</w:t>
      </w:r>
      <w:r w:rsidRPr="000B459E">
        <w:t>、平台资源以及通用外设常见的配置方法。</w:t>
      </w:r>
    </w:p>
    <w:p w14:paraId="3D839A02" w14:textId="77777777" w:rsidR="00357455" w:rsidRDefault="00357455" w:rsidP="004622D4">
      <w:pPr>
        <w:pStyle w:val="afffb"/>
        <w:numPr>
          <w:ilvl w:val="0"/>
          <w:numId w:val="29"/>
        </w:numPr>
        <w:spacing w:before="62" w:after="62"/>
        <w:ind w:firstLineChars="0"/>
      </w:pPr>
      <w:r w:rsidRPr="00B84C4A">
        <w:rPr>
          <w:rFonts w:ascii="FangSong" w:hAnsi="FangSong"/>
        </w:rPr>
        <w:t>《</w:t>
      </w:r>
      <w:r w:rsidRPr="00B84C4A">
        <w:rPr>
          <w:rFonts w:ascii="LMMono10-Regular-Identity-H" w:hAnsi="LMMono10-Regular-Identity-H"/>
        </w:rPr>
        <w:t xml:space="preserve">API </w:t>
      </w:r>
      <w:r w:rsidRPr="00B84C4A">
        <w:rPr>
          <w:rFonts w:ascii="FangSong" w:hAnsi="FangSong"/>
        </w:rPr>
        <w:t>参考手册</w:t>
      </w:r>
      <w:r w:rsidRPr="00B84C4A">
        <w:rPr>
          <w:rFonts w:ascii="LMMono10-Regular-Identity-H" w:hAnsi="LMMono10-Regular-Identity-H"/>
        </w:rPr>
        <w:t>.chm</w:t>
      </w:r>
      <w:r w:rsidRPr="00B84C4A">
        <w:rPr>
          <w:rFonts w:ascii="FangSong" w:hAnsi="FangSong"/>
        </w:rPr>
        <w:t>》</w:t>
      </w:r>
      <w:r w:rsidRPr="000B459E">
        <w:t>：</w:t>
      </w:r>
      <w:r w:rsidRPr="000B459E">
        <w:t xml:space="preserve"> </w:t>
      </w:r>
      <w:r w:rsidRPr="001B052A">
        <w:t xml:space="preserve">API </w:t>
      </w:r>
      <w:r w:rsidRPr="000B459E">
        <w:t>参考手册详细描述了</w:t>
      </w:r>
      <w:r w:rsidRPr="000B459E">
        <w:t xml:space="preserve"> </w:t>
      </w:r>
      <w:r w:rsidRPr="001B052A">
        <w:t xml:space="preserve">SDK </w:t>
      </w:r>
      <w:r w:rsidRPr="000B459E">
        <w:t>各层中每个</w:t>
      </w:r>
      <w:r w:rsidRPr="000B459E">
        <w:t xml:space="preserve"> </w:t>
      </w:r>
      <w:r w:rsidRPr="001B052A">
        <w:t xml:space="preserve">API </w:t>
      </w:r>
      <w:r w:rsidRPr="000B459E">
        <w:t>函数的使用方法，往往还提供了</w:t>
      </w:r>
      <w:r w:rsidRPr="000B459E">
        <w:t xml:space="preserve"> </w:t>
      </w:r>
      <w:r w:rsidRPr="001B052A">
        <w:t xml:space="preserve">API </w:t>
      </w:r>
      <w:r w:rsidRPr="000B459E">
        <w:t>函数的使用范例。在使用</w:t>
      </w:r>
      <w:r w:rsidRPr="000B459E">
        <w:t xml:space="preserve"> </w:t>
      </w:r>
      <w:r w:rsidRPr="001B052A">
        <w:t xml:space="preserve">API </w:t>
      </w:r>
      <w:r w:rsidRPr="000B459E">
        <w:t>之前，应该通过该文档详细了解</w:t>
      </w:r>
      <w:r w:rsidRPr="001B052A">
        <w:t xml:space="preserve">API </w:t>
      </w:r>
      <w:r w:rsidRPr="000B459E">
        <w:t>的使用方法和注意事项。</w:t>
      </w:r>
    </w:p>
    <w:p w14:paraId="7CB82321" w14:textId="77777777" w:rsidR="00357455" w:rsidRDefault="00357455" w:rsidP="004622D4">
      <w:pPr>
        <w:pStyle w:val="afffb"/>
        <w:numPr>
          <w:ilvl w:val="0"/>
          <w:numId w:val="29"/>
        </w:numPr>
        <w:spacing w:before="62" w:after="62"/>
        <w:ind w:firstLineChars="0"/>
      </w:pPr>
      <w:r w:rsidRPr="00B84C4A">
        <w:rPr>
          <w:rFonts w:ascii="FangSong" w:hAnsi="FangSong"/>
        </w:rPr>
        <w:t>《引脚配置及查询</w:t>
      </w:r>
      <w:r w:rsidRPr="00B84C4A">
        <w:rPr>
          <w:rFonts w:ascii="LMMono10-Regular-Identity-H" w:hAnsi="LMMono10-Regular-Identity-H"/>
        </w:rPr>
        <w:t>.xlsm</w:t>
      </w:r>
      <w:r w:rsidRPr="00B84C4A">
        <w:rPr>
          <w:rFonts w:ascii="FangSong" w:hAnsi="FangSong"/>
        </w:rPr>
        <w:t>》</w:t>
      </w:r>
      <w:r w:rsidRPr="000B459E">
        <w:t>：引脚配置及查询表可以用于查询引脚的上下拉模式和引脚速率，里面还详细介绍了各个引脚可以用于哪些外设，并提供了可以快速生成对应于外设的引脚配置代码。</w:t>
      </w:r>
    </w:p>
    <w:p w14:paraId="3F28921D" w14:textId="77777777" w:rsidR="00357455" w:rsidRPr="00B84C4A" w:rsidRDefault="00357455" w:rsidP="00B84C4A">
      <w:pPr>
        <w:pStyle w:val="23"/>
        <w:spacing w:before="62" w:after="62"/>
        <w:jc w:val="both"/>
        <w:rPr>
          <w:kern w:val="2"/>
        </w:rPr>
      </w:pPr>
      <w:r w:rsidRPr="00B84C4A">
        <w:rPr>
          <w:kern w:val="2"/>
        </w:rPr>
        <w:t xml:space="preserve">documents </w:t>
      </w:r>
      <w:r w:rsidRPr="00B84C4A">
        <w:rPr>
          <w:kern w:val="2"/>
        </w:rPr>
        <w:t>内部按不同型号的开发板分成不同的文件夹（如</w:t>
      </w:r>
      <w:r w:rsidRPr="00B84C4A">
        <w:rPr>
          <w:rFonts w:hint="eastAsia"/>
          <w:kern w:val="2"/>
        </w:rPr>
        <w:t>“</w:t>
      </w:r>
      <w:r w:rsidRPr="00B84C4A">
        <w:rPr>
          <w:kern w:val="2"/>
        </w:rPr>
        <w:t>am116_core</w:t>
      </w:r>
      <w:r w:rsidRPr="00B84C4A">
        <w:rPr>
          <w:kern w:val="2"/>
        </w:rPr>
        <w:t>文件夹</w:t>
      </w:r>
      <w:r w:rsidRPr="00B84C4A">
        <w:rPr>
          <w:rFonts w:hint="eastAsia"/>
          <w:kern w:val="2"/>
        </w:rPr>
        <w:t>”</w:t>
      </w:r>
      <w:r w:rsidRPr="00B84C4A">
        <w:rPr>
          <w:kern w:val="2"/>
        </w:rPr>
        <w:t>），存放与其开发板硬件直接相关的文档（如《引脚配置及查询</w:t>
      </w:r>
      <w:r w:rsidRPr="00B84C4A">
        <w:rPr>
          <w:kern w:val="2"/>
        </w:rPr>
        <w:t>.xlsm</w:t>
      </w:r>
      <w:r w:rsidRPr="00B84C4A">
        <w:rPr>
          <w:kern w:val="2"/>
        </w:rPr>
        <w:t>》）。其他通用文件直接存放在</w:t>
      </w:r>
      <w:r w:rsidRPr="00B84C4A">
        <w:rPr>
          <w:kern w:val="2"/>
        </w:rPr>
        <w:t xml:space="preserve"> documents </w:t>
      </w:r>
      <w:r w:rsidRPr="00B84C4A">
        <w:rPr>
          <w:kern w:val="2"/>
        </w:rPr>
        <w:t>第一级目录下。</w:t>
      </w:r>
    </w:p>
    <w:p w14:paraId="127A3662" w14:textId="77777777" w:rsidR="00357455" w:rsidRDefault="00357455" w:rsidP="00357455">
      <w:pPr>
        <w:pStyle w:val="40"/>
      </w:pPr>
      <w:r>
        <w:t>examples</w:t>
      </w:r>
    </w:p>
    <w:p w14:paraId="75850AE4" w14:textId="77777777" w:rsidR="00357455" w:rsidRPr="00432604" w:rsidRDefault="00357455" w:rsidP="00432604">
      <w:pPr>
        <w:pStyle w:val="23"/>
        <w:spacing w:before="62" w:after="62"/>
        <w:jc w:val="both"/>
        <w:rPr>
          <w:kern w:val="2"/>
        </w:rPr>
      </w:pPr>
      <w:r w:rsidRPr="00432604">
        <w:rPr>
          <w:rStyle w:val="fontstyle01"/>
          <w:color w:val="auto"/>
          <w:kern w:val="2"/>
          <w:sz w:val="21"/>
        </w:rPr>
        <w:t>examples</w:t>
      </w:r>
      <w:r w:rsidRPr="00432604">
        <w:rPr>
          <w:rStyle w:val="fontstyle21"/>
          <w:rFonts w:ascii="TimesNewRomanPSMT" w:hAnsi="TimesNewRomanPSMT" w:hint="default"/>
          <w:color w:val="auto"/>
          <w:kern w:val="2"/>
          <w:sz w:val="21"/>
        </w:rPr>
        <w:t>文件夹主要</w:t>
      </w:r>
      <w:r w:rsidRPr="00432604">
        <w:rPr>
          <w:kern w:val="2"/>
        </w:rPr>
        <w:t>包含各级示例程序，包</w:t>
      </w:r>
      <w:r w:rsidRPr="00432604">
        <w:rPr>
          <w:rStyle w:val="fontstyle21"/>
          <w:rFonts w:ascii="TimesNewRomanPSMT" w:hAnsi="TimesNewRomanPSMT" w:hint="default"/>
          <w:color w:val="auto"/>
          <w:kern w:val="2"/>
          <w:sz w:val="21"/>
        </w:rPr>
        <w:t>括硬件层</w:t>
      </w:r>
      <w:r w:rsidRPr="00432604">
        <w:rPr>
          <w:rStyle w:val="fontstyle01"/>
          <w:color w:val="auto"/>
          <w:kern w:val="2"/>
          <w:sz w:val="21"/>
        </w:rPr>
        <w:t>demo</w:t>
      </w:r>
      <w:r w:rsidRPr="00432604">
        <w:rPr>
          <w:rStyle w:val="fontstyle21"/>
          <w:rFonts w:ascii="TimesNewRomanPSMT" w:hAnsi="TimesNewRomanPSMT" w:hint="default"/>
          <w:color w:val="auto"/>
          <w:kern w:val="2"/>
          <w:sz w:val="21"/>
        </w:rPr>
        <w:t>、驱动层</w:t>
      </w:r>
      <w:r w:rsidRPr="00432604">
        <w:rPr>
          <w:rStyle w:val="fontstyle01"/>
          <w:color w:val="auto"/>
          <w:kern w:val="2"/>
          <w:sz w:val="21"/>
        </w:rPr>
        <w:t>demo</w:t>
      </w:r>
      <w:r w:rsidRPr="00432604">
        <w:rPr>
          <w:rStyle w:val="fontstyle21"/>
          <w:rFonts w:ascii="TimesNewRomanPSMT" w:hAnsi="TimesNewRomanPSMT" w:hint="default"/>
          <w:color w:val="auto"/>
          <w:kern w:val="2"/>
          <w:sz w:val="21"/>
        </w:rPr>
        <w:t>、板级</w:t>
      </w:r>
      <w:r w:rsidRPr="00432604">
        <w:rPr>
          <w:rStyle w:val="fontstyle01"/>
          <w:color w:val="auto"/>
          <w:kern w:val="2"/>
          <w:sz w:val="21"/>
        </w:rPr>
        <w:t>demo</w:t>
      </w:r>
      <w:r w:rsidRPr="00432604">
        <w:rPr>
          <w:rStyle w:val="fontstyle21"/>
          <w:rFonts w:ascii="TimesNewRomanPSMT" w:hAnsi="TimesNewRomanPSMT" w:hint="default"/>
          <w:color w:val="auto"/>
          <w:kern w:val="2"/>
          <w:sz w:val="21"/>
        </w:rPr>
        <w:t>及组件</w:t>
      </w:r>
      <w:r w:rsidRPr="00432604">
        <w:rPr>
          <w:rStyle w:val="fontstyle01"/>
          <w:color w:val="auto"/>
          <w:kern w:val="2"/>
          <w:sz w:val="21"/>
        </w:rPr>
        <w:t>demo</w:t>
      </w:r>
      <w:r w:rsidRPr="00432604">
        <w:rPr>
          <w:rStyle w:val="fontstyle21"/>
          <w:rFonts w:ascii="TimesNewRomanPSMT" w:hAnsi="TimesNewRomanPSMT" w:hint="default"/>
          <w:color w:val="auto"/>
          <w:kern w:val="2"/>
          <w:sz w:val="21"/>
        </w:rPr>
        <w:t>等。</w:t>
      </w:r>
    </w:p>
    <w:p w14:paraId="0BFFBD00" w14:textId="77777777" w:rsidR="00357455" w:rsidRDefault="00357455" w:rsidP="00357455">
      <w:pPr>
        <w:pStyle w:val="40"/>
      </w:pPr>
      <w:r>
        <w:t>interface</w:t>
      </w:r>
    </w:p>
    <w:p w14:paraId="6D025954" w14:textId="77777777" w:rsidR="00357455" w:rsidRPr="00432604" w:rsidRDefault="00357455" w:rsidP="00432604">
      <w:pPr>
        <w:pStyle w:val="23"/>
        <w:spacing w:before="62" w:after="62"/>
        <w:jc w:val="both"/>
        <w:rPr>
          <w:kern w:val="2"/>
        </w:rPr>
      </w:pPr>
      <w:r w:rsidRPr="00432604">
        <w:rPr>
          <w:kern w:val="2"/>
        </w:rPr>
        <w:t>interface</w:t>
      </w:r>
      <w:r w:rsidRPr="00432604">
        <w:rPr>
          <w:kern w:val="2"/>
        </w:rPr>
        <w:t>文件夹下包含</w:t>
      </w:r>
      <w:r w:rsidRPr="00432604">
        <w:rPr>
          <w:kern w:val="2"/>
        </w:rPr>
        <w:t>AMetal</w:t>
      </w:r>
      <w:r w:rsidRPr="00432604">
        <w:rPr>
          <w:kern w:val="2"/>
        </w:rPr>
        <w:t>提供的通用文件，包括标准接口文件和一些工具文件，</w:t>
      </w:r>
      <w:r w:rsidRPr="00432604">
        <w:rPr>
          <w:kern w:val="2"/>
        </w:rPr>
        <w:lastRenderedPageBreak/>
        <w:t>这些标准接口与具体芯片无关，只与外设的功能相关，屏蔽了不同芯片底层的差异性，使不同厂商、型号的</w:t>
      </w:r>
      <w:r w:rsidRPr="00432604">
        <w:rPr>
          <w:kern w:val="2"/>
        </w:rPr>
        <w:t xml:space="preserve"> MCU </w:t>
      </w:r>
      <w:r w:rsidRPr="00432604">
        <w:rPr>
          <w:kern w:val="2"/>
        </w:rPr>
        <w:t>都能以通用接口进行操作。</w:t>
      </w:r>
    </w:p>
    <w:p w14:paraId="0E29CB6D" w14:textId="77777777" w:rsidR="00357455" w:rsidRPr="00432604" w:rsidRDefault="00357455" w:rsidP="00432604">
      <w:pPr>
        <w:pStyle w:val="23"/>
        <w:spacing w:before="62" w:after="62"/>
        <w:jc w:val="both"/>
        <w:rPr>
          <w:kern w:val="2"/>
        </w:rPr>
      </w:pPr>
      <w:r w:rsidRPr="00432604">
        <w:rPr>
          <w:kern w:val="2"/>
        </w:rPr>
        <w:t>以</w:t>
      </w:r>
      <w:r w:rsidRPr="00432604">
        <w:rPr>
          <w:rFonts w:hint="eastAsia"/>
          <w:kern w:val="2"/>
        </w:rPr>
        <w:t>“</w:t>
      </w:r>
      <w:r w:rsidRPr="00432604">
        <w:rPr>
          <w:kern w:val="2"/>
        </w:rPr>
        <w:t>am_gpio.h</w:t>
      </w:r>
      <w:r w:rsidRPr="00432604">
        <w:rPr>
          <w:rFonts w:hint="eastAsia"/>
          <w:kern w:val="2"/>
        </w:rPr>
        <w:t>”</w:t>
      </w:r>
      <w:r w:rsidRPr="00432604">
        <w:rPr>
          <w:kern w:val="2"/>
        </w:rPr>
        <w:t>文件为例，它包含了用于控制</w:t>
      </w:r>
      <w:r w:rsidRPr="00432604">
        <w:rPr>
          <w:kern w:val="2"/>
        </w:rPr>
        <w:t xml:space="preserve"> GPIO </w:t>
      </w:r>
      <w:r w:rsidRPr="00432604">
        <w:rPr>
          <w:kern w:val="2"/>
        </w:rPr>
        <w:t>的各个函数的函数原型及一些参数宏定义，如</w:t>
      </w:r>
      <w:r w:rsidRPr="00432604">
        <w:rPr>
          <w:kern w:val="2"/>
        </w:rPr>
        <w:t xml:space="preserve"> GPIO </w:t>
      </w:r>
      <w:r w:rsidRPr="00432604">
        <w:rPr>
          <w:kern w:val="2"/>
        </w:rPr>
        <w:t>配置函数</w:t>
      </w:r>
      <w:r w:rsidRPr="00432604">
        <w:rPr>
          <w:rFonts w:hint="eastAsia"/>
          <w:kern w:val="2"/>
        </w:rPr>
        <w:t>“</w:t>
      </w:r>
      <w:r w:rsidRPr="00432604">
        <w:rPr>
          <w:kern w:val="2"/>
        </w:rPr>
        <w:t>int am_gpio_pin_cfg(int pin, uint32_t flags)</w:t>
      </w:r>
      <w:r w:rsidRPr="00432604">
        <w:rPr>
          <w:rFonts w:hint="eastAsia"/>
          <w:kern w:val="2"/>
        </w:rPr>
        <w:t xml:space="preserve"> </w:t>
      </w:r>
      <w:r w:rsidRPr="00432604">
        <w:rPr>
          <w:rFonts w:hint="eastAsia"/>
          <w:kern w:val="2"/>
        </w:rPr>
        <w:t>”</w:t>
      </w:r>
      <w:r w:rsidRPr="00432604">
        <w:rPr>
          <w:kern w:val="2"/>
        </w:rPr>
        <w:t>，用户可以直接调用此函数对</w:t>
      </w:r>
      <w:r w:rsidRPr="00432604">
        <w:rPr>
          <w:kern w:val="2"/>
        </w:rPr>
        <w:t>MCU</w:t>
      </w:r>
      <w:r w:rsidRPr="00432604">
        <w:rPr>
          <w:kern w:val="2"/>
        </w:rPr>
        <w:t>的</w:t>
      </w:r>
      <w:r w:rsidRPr="00432604">
        <w:rPr>
          <w:kern w:val="2"/>
        </w:rPr>
        <w:t>GPIO</w:t>
      </w:r>
      <w:r w:rsidRPr="00432604">
        <w:rPr>
          <w:kern w:val="2"/>
        </w:rPr>
        <w:t>引脚进行配置，而不用考虑不同芯片之间的差异。</w:t>
      </w:r>
    </w:p>
    <w:p w14:paraId="746DDB41" w14:textId="77777777" w:rsidR="00357455" w:rsidRDefault="00357455" w:rsidP="00357455">
      <w:pPr>
        <w:pStyle w:val="40"/>
      </w:pPr>
      <w:r>
        <w:t>soc</w:t>
      </w:r>
    </w:p>
    <w:p w14:paraId="35813178" w14:textId="77777777" w:rsidR="00357455" w:rsidRPr="00432604" w:rsidRDefault="00357455" w:rsidP="00432604">
      <w:pPr>
        <w:pStyle w:val="23"/>
        <w:spacing w:before="62" w:after="62"/>
        <w:jc w:val="both"/>
        <w:rPr>
          <w:kern w:val="2"/>
        </w:rPr>
      </w:pPr>
      <w:r w:rsidRPr="00432604">
        <w:rPr>
          <w:kern w:val="2"/>
        </w:rPr>
        <w:t>soc</w:t>
      </w:r>
      <w:r w:rsidRPr="00432604">
        <w:rPr>
          <w:kern w:val="2"/>
        </w:rPr>
        <w:t>，片上系统文件夹，主要包含了与</w:t>
      </w:r>
      <w:r w:rsidRPr="00432604">
        <w:rPr>
          <w:kern w:val="2"/>
        </w:rPr>
        <w:t xml:space="preserve"> MCU </w:t>
      </w:r>
      <w:r w:rsidRPr="00432604">
        <w:rPr>
          <w:kern w:val="2"/>
        </w:rPr>
        <w:t>密切相关的文件，包括硬件层和驱动层文件。</w:t>
      </w:r>
    </w:p>
    <w:p w14:paraId="38538EF4" w14:textId="77777777" w:rsidR="00357455" w:rsidRDefault="00357455" w:rsidP="00357455">
      <w:pPr>
        <w:pStyle w:val="40"/>
      </w:pPr>
      <w:r>
        <w:t>tools</w:t>
      </w:r>
    </w:p>
    <w:p w14:paraId="789FEF9E" w14:textId="77777777" w:rsidR="00357455" w:rsidRPr="00432604" w:rsidRDefault="00357455" w:rsidP="00432604">
      <w:pPr>
        <w:pStyle w:val="23"/>
        <w:spacing w:before="62" w:after="62"/>
        <w:jc w:val="both"/>
        <w:rPr>
          <w:kern w:val="2"/>
        </w:rPr>
      </w:pPr>
      <w:r w:rsidRPr="00432604">
        <w:rPr>
          <w:rStyle w:val="fontstyle01"/>
          <w:color w:val="auto"/>
          <w:kern w:val="2"/>
          <w:sz w:val="21"/>
        </w:rPr>
        <w:t>tools</w:t>
      </w:r>
      <w:r w:rsidRPr="00432604">
        <w:rPr>
          <w:rStyle w:val="fontstyle21"/>
          <w:rFonts w:ascii="TimesNewRomanPSMT" w:hAnsi="TimesNewRomanPSMT" w:hint="default"/>
          <w:color w:val="auto"/>
          <w:kern w:val="2"/>
          <w:sz w:val="21"/>
        </w:rPr>
        <w:t>目录下存放</w:t>
      </w:r>
      <w:r w:rsidRPr="00432604">
        <w:rPr>
          <w:rStyle w:val="fontstyle01"/>
          <w:color w:val="auto"/>
          <w:kern w:val="2"/>
          <w:sz w:val="21"/>
        </w:rPr>
        <w:t>SDK</w:t>
      </w:r>
      <w:r w:rsidRPr="00432604">
        <w:rPr>
          <w:rStyle w:val="fontstyle21"/>
          <w:rFonts w:ascii="TimesNewRomanPSMT" w:hAnsi="TimesNewRomanPSMT" w:hint="default"/>
          <w:color w:val="auto"/>
          <w:kern w:val="2"/>
          <w:sz w:val="21"/>
        </w:rPr>
        <w:t>相关工具，如</w:t>
      </w:r>
      <w:r w:rsidRPr="00432604">
        <w:rPr>
          <w:rStyle w:val="fontstyle01"/>
          <w:color w:val="auto"/>
          <w:kern w:val="2"/>
          <w:sz w:val="21"/>
        </w:rPr>
        <w:t>Keil</w:t>
      </w:r>
      <w:r w:rsidRPr="00432604">
        <w:rPr>
          <w:rStyle w:val="fontstyle21"/>
          <w:rFonts w:ascii="TimesNewRomanPSMT" w:hAnsi="TimesNewRomanPSMT" w:hint="default"/>
          <w:color w:val="auto"/>
          <w:kern w:val="2"/>
          <w:sz w:val="21"/>
        </w:rPr>
        <w:t>的</w:t>
      </w:r>
      <w:r w:rsidRPr="00432604">
        <w:rPr>
          <w:rStyle w:val="fontstyle01"/>
          <w:color w:val="auto"/>
          <w:kern w:val="2"/>
          <w:sz w:val="21"/>
        </w:rPr>
        <w:t>PACK</w:t>
      </w:r>
      <w:r w:rsidRPr="00432604">
        <w:rPr>
          <w:rStyle w:val="fontstyle21"/>
          <w:rFonts w:ascii="TimesNewRomanPSMT" w:hAnsi="TimesNewRomanPSMT" w:hint="default"/>
          <w:color w:val="auto"/>
          <w:kern w:val="2"/>
          <w:sz w:val="21"/>
        </w:rPr>
        <w:t>包。</w:t>
      </w:r>
    </w:p>
    <w:p w14:paraId="2AB87D75" w14:textId="5D141EAD" w:rsidR="00357455" w:rsidRDefault="00357455" w:rsidP="00357455">
      <w:pPr>
        <w:pStyle w:val="30"/>
      </w:pPr>
      <w:bookmarkStart w:id="44" w:name="_Toc6175772"/>
      <w:r>
        <w:rPr>
          <w:lang w:val="de-DE"/>
        </w:rPr>
        <w:t>AMetal</w:t>
      </w:r>
      <w:r>
        <w:rPr>
          <w:rFonts w:hint="eastAsia"/>
        </w:rPr>
        <w:t>工程</w:t>
      </w:r>
      <w:r w:rsidR="00596B56">
        <w:rPr>
          <w:rFonts w:hint="eastAsia"/>
        </w:rPr>
        <w:t>架</w:t>
      </w:r>
      <w:r>
        <w:rPr>
          <w:rFonts w:hint="eastAsia"/>
        </w:rPr>
        <w:t>构</w:t>
      </w:r>
      <w:bookmarkEnd w:id="44"/>
    </w:p>
    <w:p w14:paraId="02B1AB21" w14:textId="0AEEA979" w:rsidR="00357455" w:rsidRPr="00432604" w:rsidRDefault="00357455" w:rsidP="00432604">
      <w:pPr>
        <w:pStyle w:val="23"/>
        <w:spacing w:before="62" w:after="62"/>
        <w:jc w:val="both"/>
        <w:rPr>
          <w:kern w:val="2"/>
        </w:rPr>
      </w:pPr>
      <w:r w:rsidRPr="00432604">
        <w:rPr>
          <w:kern w:val="2"/>
        </w:rPr>
        <w:t>打开</w:t>
      </w:r>
      <w:r w:rsidRPr="00432604">
        <w:rPr>
          <w:kern w:val="2"/>
        </w:rPr>
        <w:t xml:space="preserve"> Keil </w:t>
      </w:r>
      <w:r w:rsidRPr="00432604">
        <w:rPr>
          <w:kern w:val="2"/>
        </w:rPr>
        <w:t>版本的</w:t>
      </w:r>
      <w:r w:rsidRPr="00432604">
        <w:rPr>
          <w:kern w:val="2"/>
        </w:rPr>
        <w:t xml:space="preserve"> template_am116</w:t>
      </w:r>
      <w:r w:rsidRPr="00432604">
        <w:rPr>
          <w:rFonts w:hint="eastAsia"/>
          <w:kern w:val="2"/>
        </w:rPr>
        <w:t>_core</w:t>
      </w:r>
      <w:r w:rsidRPr="00432604">
        <w:rPr>
          <w:kern w:val="2"/>
        </w:rPr>
        <w:t>模板工程，其工程</w:t>
      </w:r>
      <w:r w:rsidR="00596B56">
        <w:rPr>
          <w:rFonts w:hint="eastAsia"/>
          <w:kern w:val="2"/>
        </w:rPr>
        <w:t>架</w:t>
      </w:r>
      <w:r w:rsidRPr="00432604">
        <w:rPr>
          <w:kern w:val="2"/>
        </w:rPr>
        <w:t>构详见</w:t>
      </w:r>
      <w:r w:rsidRPr="00432604">
        <w:rPr>
          <w:rFonts w:hint="eastAsia"/>
          <w:kern w:val="2"/>
        </w:rPr>
        <w:fldChar w:fldCharType="begin"/>
      </w:r>
      <w:r w:rsidRPr="00432604">
        <w:rPr>
          <w:rFonts w:hint="eastAsia"/>
          <w:kern w:val="2"/>
        </w:rPr>
        <w:instrText xml:space="preserve"> </w:instrText>
      </w:r>
      <w:r w:rsidRPr="00432604">
        <w:rPr>
          <w:kern w:val="2"/>
        </w:rPr>
        <w:instrText>REF _Ref534205902 \h</w:instrText>
      </w:r>
      <w:r w:rsidRPr="00432604">
        <w:rPr>
          <w:rFonts w:hint="eastAsia"/>
          <w:kern w:val="2"/>
        </w:rPr>
        <w:instrText xml:space="preserve"> </w:instrText>
      </w:r>
      <w:r w:rsidRPr="00432604">
        <w:rPr>
          <w:kern w:val="2"/>
        </w:rPr>
        <w:instrText xml:space="preserve"> \* MERGEFORMAT </w:instrText>
      </w:r>
      <w:r w:rsidRPr="00432604">
        <w:rPr>
          <w:rFonts w:hint="eastAsia"/>
          <w:kern w:val="2"/>
        </w:rPr>
      </w:r>
      <w:r w:rsidRPr="00432604">
        <w:rPr>
          <w:rFonts w:hint="eastAsia"/>
          <w:kern w:val="2"/>
        </w:rPr>
        <w:fldChar w:fldCharType="separate"/>
      </w:r>
      <w:r w:rsidR="00B93B10" w:rsidRPr="00B93B10">
        <w:rPr>
          <w:rFonts w:hint="eastAsia"/>
          <w:kern w:val="2"/>
        </w:rPr>
        <w:t>图</w:t>
      </w:r>
      <w:r w:rsidR="00B93B10" w:rsidRPr="00B93B10">
        <w:rPr>
          <w:kern w:val="2"/>
        </w:rPr>
        <w:t>1.3</w:t>
      </w:r>
      <w:r w:rsidRPr="00432604">
        <w:rPr>
          <w:rFonts w:hint="eastAsia"/>
          <w:kern w:val="2"/>
        </w:rPr>
        <w:fldChar w:fldCharType="end"/>
      </w:r>
      <w:r w:rsidRPr="00432604">
        <w:rPr>
          <w:kern w:val="2"/>
        </w:rPr>
        <w:t>。</w:t>
      </w:r>
    </w:p>
    <w:p w14:paraId="74FEB83F" w14:textId="54656A6E" w:rsidR="00357455" w:rsidRDefault="00576C9B" w:rsidP="00357455">
      <w:pPr>
        <w:spacing w:before="62" w:after="62"/>
        <w:jc w:val="center"/>
      </w:pPr>
      <w:r>
        <w:rPr>
          <w:noProof/>
        </w:rPr>
        <w:drawing>
          <wp:inline distT="0" distB="0" distL="0" distR="0" wp14:anchorId="51B0E3F0" wp14:editId="0A255033">
            <wp:extent cx="2028825" cy="2343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8825" cy="2343150"/>
                    </a:xfrm>
                    <a:prstGeom prst="rect">
                      <a:avLst/>
                    </a:prstGeom>
                  </pic:spPr>
                </pic:pic>
              </a:graphicData>
            </a:graphic>
          </wp:inline>
        </w:drawing>
      </w:r>
    </w:p>
    <w:p w14:paraId="6AEF4FFC" w14:textId="4AFECF3C" w:rsidR="00357455" w:rsidRDefault="00357455" w:rsidP="00357455">
      <w:pPr>
        <w:pStyle w:val="a7"/>
      </w:pPr>
      <w:bookmarkStart w:id="45" w:name="_Ref534205902"/>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1</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3</w:t>
      </w:r>
      <w:r w:rsidR="006352F3">
        <w:fldChar w:fldCharType="end"/>
      </w:r>
      <w:bookmarkEnd w:id="45"/>
      <w:r>
        <w:t xml:space="preserve">  AMetal Keil</w:t>
      </w:r>
      <w:r>
        <w:t>模板工程</w:t>
      </w:r>
      <w:r w:rsidR="00AB187C">
        <w:rPr>
          <w:rFonts w:hint="eastAsia"/>
        </w:rPr>
        <w:t>架构</w:t>
      </w:r>
    </w:p>
    <w:p w14:paraId="79DC5421" w14:textId="6B412186" w:rsidR="00357455" w:rsidRPr="00432604" w:rsidRDefault="00357455" w:rsidP="00432604">
      <w:pPr>
        <w:pStyle w:val="23"/>
        <w:spacing w:before="62" w:after="62"/>
        <w:jc w:val="both"/>
        <w:rPr>
          <w:kern w:val="2"/>
        </w:rPr>
      </w:pPr>
      <w:r w:rsidRPr="00A60AC2">
        <w:t>在工程</w:t>
      </w:r>
      <w:r w:rsidR="00596B56">
        <w:rPr>
          <w:rFonts w:hint="eastAsia"/>
        </w:rPr>
        <w:t>架</w:t>
      </w:r>
      <w:r w:rsidRPr="00A60AC2">
        <w:t>构中，包含了</w:t>
      </w:r>
      <w:r w:rsidRPr="00A60AC2">
        <w:t>bsp_common</w:t>
      </w:r>
      <w:r w:rsidRPr="00A60AC2">
        <w:t>、</w:t>
      </w:r>
      <w:r w:rsidRPr="00A60AC2">
        <w:t>arm</w:t>
      </w:r>
      <w:r w:rsidRPr="00A60AC2">
        <w:t>、</w:t>
      </w:r>
      <w:r w:rsidRPr="00A60AC2">
        <w:t>drivers</w:t>
      </w:r>
      <w:r w:rsidRPr="00A60AC2">
        <w:rPr>
          <w:rFonts w:hint="eastAsia"/>
        </w:rPr>
        <w:t>、</w:t>
      </w:r>
      <w:r w:rsidRPr="00A60AC2">
        <w:rPr>
          <w:rFonts w:hint="eastAsia"/>
        </w:rPr>
        <w:t>libc</w:t>
      </w:r>
      <w:r w:rsidRPr="00A60AC2">
        <w:rPr>
          <w:rFonts w:hint="eastAsia"/>
        </w:rPr>
        <w:t>、</w:t>
      </w:r>
      <w:r w:rsidRPr="00A60AC2">
        <w:rPr>
          <w:rFonts w:hint="eastAsia"/>
        </w:rPr>
        <w:t>server</w:t>
      </w:r>
      <w:r w:rsidRPr="00A60AC2">
        <w:rPr>
          <w:rFonts w:hint="eastAsia"/>
        </w:rPr>
        <w:t>、</w:t>
      </w:r>
      <w:r w:rsidRPr="00A60AC2">
        <w:rPr>
          <w:rFonts w:hint="eastAsia"/>
        </w:rPr>
        <w:t>util</w:t>
      </w:r>
      <w:r w:rsidRPr="00A60AC2">
        <w:rPr>
          <w:rFonts w:hint="eastAsia"/>
        </w:rPr>
        <w:t>、</w:t>
      </w:r>
      <w:r w:rsidRPr="00A60AC2">
        <w:rPr>
          <w:rFonts w:hint="eastAsia"/>
        </w:rPr>
        <w:t>soc</w:t>
      </w:r>
      <w:r w:rsidRPr="00A60AC2">
        <w:rPr>
          <w:rFonts w:hint="eastAsia"/>
        </w:rPr>
        <w:t>、</w:t>
      </w:r>
      <w:r w:rsidRPr="00A60AC2">
        <w:rPr>
          <w:rFonts w:hint="eastAsia"/>
        </w:rPr>
        <w:t>startup</w:t>
      </w:r>
      <w:r w:rsidRPr="00A60AC2">
        <w:rPr>
          <w:rFonts w:hint="eastAsia"/>
        </w:rPr>
        <w:t>、</w:t>
      </w:r>
      <w:r w:rsidRPr="00432604">
        <w:rPr>
          <w:kern w:val="2"/>
        </w:rPr>
        <w:t>user_code</w:t>
      </w:r>
      <w:r w:rsidRPr="00432604">
        <w:rPr>
          <w:kern w:val="2"/>
        </w:rPr>
        <w:t>、</w:t>
      </w:r>
      <w:r w:rsidRPr="00432604">
        <w:rPr>
          <w:kern w:val="2"/>
        </w:rPr>
        <w:t xml:space="preserve">user_config </w:t>
      </w:r>
      <w:r w:rsidRPr="00432604">
        <w:rPr>
          <w:kern w:val="2"/>
        </w:rPr>
        <w:t>共</w:t>
      </w:r>
      <w:r w:rsidRPr="00432604">
        <w:rPr>
          <w:kern w:val="2"/>
        </w:rPr>
        <w:t>10</w:t>
      </w:r>
      <w:r w:rsidRPr="00432604">
        <w:rPr>
          <w:kern w:val="2"/>
        </w:rPr>
        <w:t>个节点。</w:t>
      </w:r>
    </w:p>
    <w:p w14:paraId="14947140" w14:textId="2567D7F2" w:rsidR="00357455" w:rsidRPr="00432604" w:rsidRDefault="00357455" w:rsidP="004622D4">
      <w:pPr>
        <w:pStyle w:val="23"/>
        <w:numPr>
          <w:ilvl w:val="0"/>
          <w:numId w:val="30"/>
        </w:numPr>
        <w:spacing w:before="62" w:after="62"/>
        <w:jc w:val="both"/>
        <w:rPr>
          <w:color w:val="000000"/>
          <w:kern w:val="2"/>
          <w:sz w:val="22"/>
          <w:szCs w:val="22"/>
        </w:rPr>
      </w:pPr>
      <w:r w:rsidRPr="00432604">
        <w:rPr>
          <w:kern w:val="2"/>
        </w:rPr>
        <w:t>bsp_common</w:t>
      </w:r>
      <w:r w:rsidRPr="00432604">
        <w:rPr>
          <w:rFonts w:hint="eastAsia"/>
          <w:kern w:val="2"/>
        </w:rPr>
        <w:t>包含</w:t>
      </w:r>
      <w:r w:rsidRPr="00432604">
        <w:rPr>
          <w:kern w:val="2"/>
        </w:rPr>
        <w:t>一些通用的板级文件</w:t>
      </w:r>
      <w:r w:rsidRPr="00432604">
        <w:rPr>
          <w:rFonts w:hint="eastAsia"/>
          <w:kern w:val="2"/>
        </w:rPr>
        <w:t>，例如</w:t>
      </w:r>
      <w:r w:rsidRPr="00432604">
        <w:rPr>
          <w:rFonts w:hint="eastAsia"/>
          <w:kern w:val="2"/>
        </w:rPr>
        <w:t>C</w:t>
      </w:r>
      <w:r w:rsidRPr="00432604">
        <w:rPr>
          <w:rFonts w:hint="eastAsia"/>
          <w:kern w:val="2"/>
        </w:rPr>
        <w:t>库的适配文件“</w:t>
      </w:r>
      <w:r w:rsidRPr="00432604">
        <w:rPr>
          <w:kern w:val="2"/>
        </w:rPr>
        <w:t>am_bsp_</w:t>
      </w:r>
      <w:r w:rsidRPr="00432604">
        <w:rPr>
          <w:rFonts w:hint="eastAsia"/>
          <w:kern w:val="2"/>
        </w:rPr>
        <w:t>arm</w:t>
      </w:r>
      <w:r w:rsidRPr="00432604">
        <w:rPr>
          <w:kern w:val="2"/>
        </w:rPr>
        <w:t>lib.c</w:t>
      </w:r>
      <w:r w:rsidRPr="00432604">
        <w:rPr>
          <w:rFonts w:hint="eastAsia"/>
          <w:kern w:val="2"/>
        </w:rPr>
        <w:t>”、系统堆的适配文件“</w:t>
      </w:r>
      <w:r w:rsidRPr="00432604">
        <w:rPr>
          <w:rFonts w:hint="eastAsia"/>
          <w:kern w:val="2"/>
        </w:rPr>
        <w:t>arm_bsp_system_heap.c</w:t>
      </w:r>
      <w:r w:rsidRPr="00432604">
        <w:rPr>
          <w:rFonts w:hint="eastAsia"/>
          <w:kern w:val="2"/>
        </w:rPr>
        <w:t>”</w:t>
      </w:r>
      <w:r w:rsidRPr="00432604">
        <w:rPr>
          <w:kern w:val="2"/>
        </w:rPr>
        <w:t>等</w:t>
      </w:r>
      <w:r w:rsidR="00891BB5">
        <w:rPr>
          <w:rFonts w:hint="eastAsia"/>
          <w:kern w:val="2"/>
        </w:rPr>
        <w:t>；</w:t>
      </w:r>
    </w:p>
    <w:p w14:paraId="1DC95016" w14:textId="355EAF22" w:rsidR="00357455" w:rsidRPr="00432604" w:rsidRDefault="00357455" w:rsidP="004622D4">
      <w:pPr>
        <w:pStyle w:val="23"/>
        <w:numPr>
          <w:ilvl w:val="0"/>
          <w:numId w:val="30"/>
        </w:numPr>
        <w:spacing w:before="62" w:after="62"/>
        <w:jc w:val="both"/>
        <w:rPr>
          <w:color w:val="000000"/>
          <w:kern w:val="2"/>
          <w:sz w:val="22"/>
          <w:szCs w:val="22"/>
        </w:rPr>
      </w:pPr>
      <w:r w:rsidRPr="00432604">
        <w:rPr>
          <w:kern w:val="2"/>
        </w:rPr>
        <w:t>arm</w:t>
      </w:r>
      <w:r w:rsidRPr="00432604">
        <w:rPr>
          <w:kern w:val="2"/>
        </w:rPr>
        <w:t>文件夹存放了与内核相关的通用文件，如</w:t>
      </w:r>
      <w:r w:rsidRPr="00432604">
        <w:rPr>
          <w:kern w:val="2"/>
        </w:rPr>
        <w:t>NVIC</w:t>
      </w:r>
      <w:r w:rsidRPr="00432604">
        <w:rPr>
          <w:kern w:val="2"/>
        </w:rPr>
        <w:t>、</w:t>
      </w:r>
      <w:r w:rsidRPr="00432604">
        <w:rPr>
          <w:kern w:val="2"/>
        </w:rPr>
        <w:t>Systick</w:t>
      </w:r>
      <w:r w:rsidRPr="00432604">
        <w:rPr>
          <w:kern w:val="2"/>
        </w:rPr>
        <w:t>等</w:t>
      </w:r>
      <w:r w:rsidR="00891BB5">
        <w:rPr>
          <w:rFonts w:hint="eastAsia"/>
          <w:kern w:val="2"/>
        </w:rPr>
        <w:t>；</w:t>
      </w:r>
    </w:p>
    <w:p w14:paraId="4F12196F" w14:textId="7A4EB7A0" w:rsidR="00357455" w:rsidRPr="00432604" w:rsidRDefault="00357455" w:rsidP="004622D4">
      <w:pPr>
        <w:pStyle w:val="23"/>
        <w:numPr>
          <w:ilvl w:val="0"/>
          <w:numId w:val="30"/>
        </w:numPr>
        <w:spacing w:before="62" w:after="62"/>
        <w:jc w:val="both"/>
        <w:rPr>
          <w:color w:val="000000"/>
          <w:kern w:val="2"/>
          <w:sz w:val="22"/>
          <w:szCs w:val="22"/>
        </w:rPr>
      </w:pPr>
      <w:r w:rsidRPr="00432604">
        <w:rPr>
          <w:kern w:val="2"/>
        </w:rPr>
        <w:t>drivers</w:t>
      </w:r>
      <w:r w:rsidRPr="00432604">
        <w:rPr>
          <w:rFonts w:hint="eastAsia"/>
          <w:kern w:val="2"/>
        </w:rPr>
        <w:t>包含</w:t>
      </w:r>
      <w:r w:rsidRPr="00432604">
        <w:rPr>
          <w:kern w:val="2"/>
        </w:rPr>
        <w:t>外围设备的驱动文件</w:t>
      </w:r>
      <w:r w:rsidR="009F64F7">
        <w:rPr>
          <w:rFonts w:hint="eastAsia"/>
          <w:kern w:val="2"/>
        </w:rPr>
        <w:t>，</w:t>
      </w:r>
      <w:r w:rsidR="009F64F7">
        <w:rPr>
          <w:kern w:val="2"/>
        </w:rPr>
        <w:t>如</w:t>
      </w:r>
      <w:r w:rsidR="0026746F">
        <w:rPr>
          <w:rFonts w:hint="eastAsia"/>
          <w:kern w:val="2"/>
        </w:rPr>
        <w:t>ZLG71128</w:t>
      </w:r>
      <w:r w:rsidR="0026746F">
        <w:rPr>
          <w:rFonts w:hint="eastAsia"/>
          <w:kern w:val="2"/>
        </w:rPr>
        <w:t>驱动</w:t>
      </w:r>
      <w:r w:rsidR="00891BB5">
        <w:rPr>
          <w:rFonts w:hint="eastAsia"/>
          <w:kern w:val="2"/>
        </w:rPr>
        <w:t>；</w:t>
      </w:r>
    </w:p>
    <w:p w14:paraId="04668F12" w14:textId="20650218" w:rsidR="00357455" w:rsidRPr="00432604" w:rsidRDefault="00357455" w:rsidP="004622D4">
      <w:pPr>
        <w:pStyle w:val="23"/>
        <w:numPr>
          <w:ilvl w:val="0"/>
          <w:numId w:val="30"/>
        </w:numPr>
        <w:spacing w:before="62" w:after="62"/>
        <w:jc w:val="both"/>
        <w:rPr>
          <w:color w:val="000000"/>
          <w:kern w:val="2"/>
          <w:sz w:val="22"/>
          <w:szCs w:val="22"/>
        </w:rPr>
      </w:pPr>
      <w:r w:rsidRPr="00432604">
        <w:rPr>
          <w:rFonts w:hint="eastAsia"/>
          <w:kern w:val="2"/>
        </w:rPr>
        <w:t>libc</w:t>
      </w:r>
      <w:r w:rsidRPr="00432604">
        <w:rPr>
          <w:rFonts w:hint="eastAsia"/>
          <w:kern w:val="2"/>
        </w:rPr>
        <w:t>包含了</w:t>
      </w:r>
      <w:r w:rsidRPr="00432604">
        <w:rPr>
          <w:rFonts w:hint="eastAsia"/>
          <w:kern w:val="2"/>
        </w:rPr>
        <w:t>C</w:t>
      </w:r>
      <w:r w:rsidRPr="00432604">
        <w:rPr>
          <w:rFonts w:hint="eastAsia"/>
          <w:kern w:val="2"/>
        </w:rPr>
        <w:t>库适配器文件，如</w:t>
      </w:r>
      <w:r w:rsidRPr="00432604">
        <w:rPr>
          <w:rFonts w:hint="eastAsia"/>
          <w:kern w:val="2"/>
        </w:rPr>
        <w:t>arm_adpater</w:t>
      </w:r>
      <w:r w:rsidRPr="00432604">
        <w:rPr>
          <w:rFonts w:hint="eastAsia"/>
          <w:kern w:val="2"/>
        </w:rPr>
        <w:t>，主要用于适配相应的</w:t>
      </w:r>
      <w:r w:rsidRPr="00432604">
        <w:rPr>
          <w:rFonts w:hint="eastAsia"/>
          <w:kern w:val="2"/>
        </w:rPr>
        <w:t>C</w:t>
      </w:r>
      <w:r w:rsidRPr="00432604">
        <w:rPr>
          <w:rFonts w:hint="eastAsia"/>
          <w:kern w:val="2"/>
        </w:rPr>
        <w:t>库</w:t>
      </w:r>
      <w:r w:rsidR="00891BB5">
        <w:rPr>
          <w:rFonts w:hint="eastAsia"/>
          <w:kern w:val="2"/>
        </w:rPr>
        <w:t>；</w:t>
      </w:r>
    </w:p>
    <w:p w14:paraId="6D8B4D8C" w14:textId="5FA26933" w:rsidR="00357455" w:rsidRPr="00432604" w:rsidRDefault="00357455" w:rsidP="004622D4">
      <w:pPr>
        <w:pStyle w:val="23"/>
        <w:numPr>
          <w:ilvl w:val="0"/>
          <w:numId w:val="30"/>
        </w:numPr>
        <w:spacing w:before="62" w:after="62"/>
        <w:jc w:val="both"/>
        <w:rPr>
          <w:kern w:val="2"/>
        </w:rPr>
      </w:pPr>
      <w:r w:rsidRPr="00432604">
        <w:rPr>
          <w:rFonts w:hint="eastAsia"/>
          <w:kern w:val="2"/>
        </w:rPr>
        <w:t>server</w:t>
      </w:r>
      <w:r w:rsidRPr="00432604">
        <w:rPr>
          <w:rFonts w:hint="eastAsia"/>
          <w:kern w:val="2"/>
        </w:rPr>
        <w:t>包含通用服务组件的驱动文件，如</w:t>
      </w:r>
      <w:r w:rsidRPr="00432604">
        <w:rPr>
          <w:rFonts w:hint="eastAsia"/>
          <w:kern w:val="2"/>
        </w:rPr>
        <w:t>ADC</w:t>
      </w:r>
      <w:r w:rsidRPr="00432604">
        <w:rPr>
          <w:rFonts w:hint="eastAsia"/>
          <w:kern w:val="2"/>
        </w:rPr>
        <w:t>、蜂鸣器等</w:t>
      </w:r>
      <w:r w:rsidR="00891BB5">
        <w:rPr>
          <w:rFonts w:hint="eastAsia"/>
          <w:kern w:val="2"/>
        </w:rPr>
        <w:t>；</w:t>
      </w:r>
    </w:p>
    <w:p w14:paraId="142AF3EA" w14:textId="52D3ED1A" w:rsidR="00357455" w:rsidRPr="00432604" w:rsidRDefault="00357455" w:rsidP="004622D4">
      <w:pPr>
        <w:pStyle w:val="23"/>
        <w:numPr>
          <w:ilvl w:val="0"/>
          <w:numId w:val="30"/>
        </w:numPr>
        <w:spacing w:before="62" w:after="62"/>
        <w:jc w:val="both"/>
        <w:rPr>
          <w:kern w:val="2"/>
        </w:rPr>
      </w:pPr>
      <w:r w:rsidRPr="00432604">
        <w:rPr>
          <w:kern w:val="2"/>
        </w:rPr>
        <w:t>util</w:t>
      </w:r>
      <w:r w:rsidRPr="00432604">
        <w:rPr>
          <w:rFonts w:hint="eastAsia"/>
          <w:kern w:val="2"/>
        </w:rPr>
        <w:t>包含</w:t>
      </w:r>
      <w:r w:rsidRPr="00432604">
        <w:rPr>
          <w:rFonts w:hint="eastAsia"/>
          <w:kern w:val="2"/>
        </w:rPr>
        <w:t>AMetal</w:t>
      </w:r>
      <w:r w:rsidRPr="00432604">
        <w:rPr>
          <w:rFonts w:hint="eastAsia"/>
          <w:kern w:val="2"/>
        </w:rPr>
        <w:t>通用辅助工具文件，如堆管理器、软件定时器以及打印输出函数等</w:t>
      </w:r>
      <w:r w:rsidR="00891BB5">
        <w:rPr>
          <w:rFonts w:hint="eastAsia"/>
          <w:kern w:val="2"/>
        </w:rPr>
        <w:t>；</w:t>
      </w:r>
    </w:p>
    <w:p w14:paraId="4EDC1BD1" w14:textId="3F77A816" w:rsidR="00357455" w:rsidRPr="00432604" w:rsidRDefault="00357455" w:rsidP="004622D4">
      <w:pPr>
        <w:pStyle w:val="23"/>
        <w:numPr>
          <w:ilvl w:val="0"/>
          <w:numId w:val="30"/>
        </w:numPr>
        <w:spacing w:before="62" w:after="62"/>
        <w:jc w:val="both"/>
        <w:rPr>
          <w:kern w:val="2"/>
        </w:rPr>
      </w:pPr>
      <w:r w:rsidRPr="00432604">
        <w:rPr>
          <w:rFonts w:hint="eastAsia"/>
          <w:kern w:val="2"/>
        </w:rPr>
        <w:t>soc</w:t>
      </w:r>
      <w:r w:rsidRPr="00432604">
        <w:rPr>
          <w:kern w:val="2"/>
        </w:rPr>
        <w:t>文件夹主要包含了与芯片密切相关的文件，主要是硬件层和驱动层文件</w:t>
      </w:r>
      <w:r w:rsidR="00891BB5">
        <w:rPr>
          <w:rFonts w:hint="eastAsia"/>
          <w:kern w:val="2"/>
        </w:rPr>
        <w:t>；</w:t>
      </w:r>
    </w:p>
    <w:p w14:paraId="6D240986" w14:textId="59385969" w:rsidR="00357455" w:rsidRPr="00432604" w:rsidRDefault="00357455" w:rsidP="004622D4">
      <w:pPr>
        <w:pStyle w:val="23"/>
        <w:numPr>
          <w:ilvl w:val="0"/>
          <w:numId w:val="30"/>
        </w:numPr>
        <w:spacing w:before="62" w:after="62"/>
        <w:jc w:val="both"/>
        <w:rPr>
          <w:kern w:val="2"/>
        </w:rPr>
      </w:pPr>
      <w:r w:rsidRPr="00432604">
        <w:rPr>
          <w:rFonts w:hint="eastAsia"/>
          <w:kern w:val="2"/>
        </w:rPr>
        <w:t>startup</w:t>
      </w:r>
      <w:r w:rsidRPr="00432604">
        <w:rPr>
          <w:kern w:val="2"/>
        </w:rPr>
        <w:t>文件夹包含了一些与芯片相关的启动文件</w:t>
      </w:r>
      <w:r w:rsidR="00891BB5">
        <w:rPr>
          <w:rFonts w:hint="eastAsia"/>
          <w:kern w:val="2"/>
        </w:rPr>
        <w:t>；</w:t>
      </w:r>
    </w:p>
    <w:p w14:paraId="1A8E4966" w14:textId="4523637D" w:rsidR="00357455" w:rsidRPr="00432604" w:rsidRDefault="00357455" w:rsidP="004622D4">
      <w:pPr>
        <w:pStyle w:val="23"/>
        <w:numPr>
          <w:ilvl w:val="0"/>
          <w:numId w:val="30"/>
        </w:numPr>
        <w:spacing w:before="62" w:after="62"/>
        <w:jc w:val="both"/>
        <w:rPr>
          <w:kern w:val="2"/>
        </w:rPr>
      </w:pPr>
      <w:r w:rsidRPr="00432604">
        <w:rPr>
          <w:kern w:val="2"/>
        </w:rPr>
        <w:t>user_code</w:t>
      </w:r>
      <w:r w:rsidRPr="00432604">
        <w:rPr>
          <w:kern w:val="2"/>
        </w:rPr>
        <w:t>下为用户程序，每个工程对应的应用程序均存放在该目录下，该目录下默认有一个</w:t>
      </w:r>
      <w:r w:rsidRPr="00432604">
        <w:rPr>
          <w:kern w:val="2"/>
        </w:rPr>
        <w:t>main.c</w:t>
      </w:r>
      <w:r w:rsidRPr="00432604">
        <w:rPr>
          <w:kern w:val="2"/>
        </w:rPr>
        <w:t>文件，其中包含了</w:t>
      </w:r>
      <w:r w:rsidRPr="00432604">
        <w:rPr>
          <w:kern w:val="2"/>
        </w:rPr>
        <w:t xml:space="preserve">AMetal </w:t>
      </w:r>
      <w:r w:rsidRPr="00432604">
        <w:rPr>
          <w:kern w:val="2"/>
        </w:rPr>
        <w:t>软件包的应用程序入口函数</w:t>
      </w:r>
      <w:r w:rsidRPr="00432604">
        <w:rPr>
          <w:kern w:val="2"/>
        </w:rPr>
        <w:t xml:space="preserve"> am_main()</w:t>
      </w:r>
      <w:r w:rsidRPr="00432604">
        <w:rPr>
          <w:kern w:val="2"/>
        </w:rPr>
        <w:t>。用户开发的其它程序源文件均应存放在</w:t>
      </w:r>
      <w:r w:rsidRPr="00432604">
        <w:rPr>
          <w:kern w:val="2"/>
        </w:rPr>
        <w:t>user_code</w:t>
      </w:r>
      <w:r w:rsidRPr="00432604">
        <w:rPr>
          <w:kern w:val="2"/>
        </w:rPr>
        <w:t>目录下</w:t>
      </w:r>
      <w:r w:rsidR="00891BB5">
        <w:rPr>
          <w:rFonts w:hint="eastAsia"/>
          <w:kern w:val="2"/>
        </w:rPr>
        <w:t>；</w:t>
      </w:r>
    </w:p>
    <w:p w14:paraId="30656739" w14:textId="5CE5D520" w:rsidR="00357455" w:rsidRPr="00432604" w:rsidRDefault="00357455" w:rsidP="004622D4">
      <w:pPr>
        <w:pStyle w:val="23"/>
        <w:numPr>
          <w:ilvl w:val="0"/>
          <w:numId w:val="30"/>
        </w:numPr>
        <w:spacing w:before="62" w:after="62"/>
        <w:jc w:val="both"/>
        <w:rPr>
          <w:lang w:val="de-DE"/>
        </w:rPr>
      </w:pPr>
      <w:r w:rsidRPr="00432604">
        <w:rPr>
          <w:kern w:val="2"/>
        </w:rPr>
        <w:lastRenderedPageBreak/>
        <w:t>user_config</w:t>
      </w:r>
      <w:r w:rsidRPr="00432604">
        <w:rPr>
          <w:kern w:val="2"/>
        </w:rPr>
        <w:t>下为配置文件，不同工程可以有不同的配置。</w:t>
      </w:r>
    </w:p>
    <w:p w14:paraId="1051D198" w14:textId="2DEA97CE" w:rsidR="00160D31" w:rsidRPr="00184227" w:rsidRDefault="00160D31" w:rsidP="00160D31">
      <w:pPr>
        <w:pStyle w:val="20"/>
        <w:keepLines w:val="0"/>
        <w:rPr>
          <w:lang w:val="de-DE"/>
        </w:rPr>
      </w:pPr>
      <w:bookmarkStart w:id="46" w:name="_Toc6175773"/>
      <w:r>
        <w:rPr>
          <w:lang w:val="de-DE"/>
        </w:rPr>
        <w:t>A</w:t>
      </w:r>
      <w:r w:rsidR="00C14ADD">
        <w:rPr>
          <w:lang w:val="de-DE"/>
        </w:rPr>
        <w:t>M</w:t>
      </w:r>
      <w:r>
        <w:rPr>
          <w:lang w:val="de-DE"/>
        </w:rPr>
        <w:t>etal</w:t>
      </w:r>
      <w:r>
        <w:rPr>
          <w:rFonts w:hint="eastAsia"/>
          <w:lang w:val="de-DE"/>
        </w:rPr>
        <w:t>入门</w:t>
      </w:r>
      <w:bookmarkEnd w:id="46"/>
    </w:p>
    <w:p w14:paraId="2DE26479" w14:textId="77777777" w:rsidR="00160D31" w:rsidRDefault="00160D31" w:rsidP="00160D31">
      <w:pPr>
        <w:pStyle w:val="30"/>
        <w:rPr>
          <w:color w:val="000000"/>
          <w:lang w:val="de-DE"/>
        </w:rPr>
      </w:pPr>
      <w:bookmarkStart w:id="47" w:name="_Toc6175774"/>
      <w:r>
        <w:rPr>
          <w:rFonts w:hint="eastAsia"/>
          <w:color w:val="000000"/>
          <w:lang w:val="de-DE"/>
        </w:rPr>
        <w:t>源码获取与</w:t>
      </w:r>
      <w:r>
        <w:rPr>
          <w:color w:val="000000"/>
          <w:lang w:val="de-DE"/>
        </w:rPr>
        <w:t>贡献</w:t>
      </w:r>
      <w:bookmarkEnd w:id="47"/>
    </w:p>
    <w:p w14:paraId="5098C80D" w14:textId="77777777" w:rsidR="001756FF" w:rsidRPr="009863D7" w:rsidRDefault="001756FF" w:rsidP="001756FF">
      <w:pPr>
        <w:pStyle w:val="23"/>
        <w:spacing w:before="62" w:after="62"/>
        <w:jc w:val="both"/>
      </w:pPr>
      <w:r w:rsidRPr="009863D7">
        <w:rPr>
          <w:rFonts w:hint="eastAsia"/>
        </w:rPr>
        <w:t>A</w:t>
      </w:r>
      <w:r w:rsidRPr="009863D7">
        <w:t>Metal</w:t>
      </w:r>
      <w:r w:rsidRPr="009863D7">
        <w:rPr>
          <w:rFonts w:hint="eastAsia"/>
        </w:rPr>
        <w:t>由广州致远电子有限公司开发，是完全开源的，相关资源共享在</w:t>
      </w:r>
      <w:r w:rsidRPr="009863D7">
        <w:rPr>
          <w:rFonts w:hint="eastAsia"/>
        </w:rPr>
        <w:t>github</w:t>
      </w:r>
      <w:r w:rsidRPr="009863D7">
        <w:rPr>
          <w:rFonts w:hint="eastAsia"/>
        </w:rPr>
        <w:t>平台上</w:t>
      </w:r>
      <w:r w:rsidRPr="009863D7">
        <w:rPr>
          <w:rFonts w:hint="eastAsia"/>
        </w:rPr>
        <w:t xml:space="preserve"> (</w:t>
      </w:r>
      <w:r w:rsidRPr="009863D7">
        <w:rPr>
          <w:rFonts w:hint="eastAsia"/>
        </w:rPr>
        <w:t>链接：</w:t>
      </w:r>
      <w:hyperlink r:id="rId15" w:history="1">
        <w:r w:rsidRPr="009863D7">
          <w:rPr>
            <w:rStyle w:val="aa"/>
            <w:color w:val="auto"/>
            <w:u w:val="none"/>
          </w:rPr>
          <w:t>https://github.com/zlgopen/ametal</w:t>
        </w:r>
      </w:hyperlink>
      <w:r w:rsidRPr="009863D7">
        <w:rPr>
          <w:rFonts w:hint="eastAsia"/>
        </w:rPr>
        <w:t>)</w:t>
      </w:r>
      <w:r w:rsidRPr="009863D7">
        <w:rPr>
          <w:rFonts w:hint="eastAsia"/>
        </w:rPr>
        <w:t>。用户可直接通过此页面下载</w:t>
      </w:r>
      <w:r w:rsidRPr="009863D7">
        <w:rPr>
          <w:rFonts w:hint="eastAsia"/>
        </w:rPr>
        <w:t>AMetal</w:t>
      </w:r>
      <w:r w:rsidRPr="009863D7">
        <w:rPr>
          <w:rFonts w:hint="eastAsia"/>
        </w:rPr>
        <w:t>开源代码</w:t>
      </w:r>
      <w:r>
        <w:rPr>
          <w:rFonts w:hint="eastAsia"/>
        </w:rPr>
        <w:t>包</w:t>
      </w:r>
      <w:r w:rsidRPr="009863D7">
        <w:rPr>
          <w:rFonts w:hint="eastAsia"/>
        </w:rPr>
        <w:t>，</w:t>
      </w:r>
      <w:r w:rsidRPr="009863D7">
        <w:t>点击</w:t>
      </w:r>
      <w:r>
        <w:rPr>
          <w:rFonts w:hint="eastAsia"/>
        </w:rPr>
        <w:t>“</w:t>
      </w:r>
      <w:r w:rsidRPr="009863D7">
        <w:t>Clone or download</w:t>
      </w:r>
      <w:r>
        <w:rPr>
          <w:rFonts w:hint="eastAsia"/>
        </w:rPr>
        <w:t>”</w:t>
      </w:r>
      <w:r w:rsidRPr="009863D7">
        <w:t>，再点击</w:t>
      </w:r>
      <w:r>
        <w:rPr>
          <w:rFonts w:hint="eastAsia"/>
        </w:rPr>
        <w:t>“</w:t>
      </w:r>
      <w:r w:rsidRPr="009863D7">
        <w:t>Download ZIP</w:t>
      </w:r>
      <w:r>
        <w:rPr>
          <w:rFonts w:hint="eastAsia"/>
        </w:rPr>
        <w:t>”</w:t>
      </w:r>
      <w:r w:rsidRPr="009863D7">
        <w:t>即可下载开源代码包，详见</w:t>
      </w:r>
      <w:r w:rsidRPr="009863D7">
        <w:fldChar w:fldCharType="begin"/>
      </w:r>
      <w:r w:rsidRPr="009863D7">
        <w:instrText xml:space="preserve"> REF _Ref534188582 \h </w:instrText>
      </w:r>
      <w:r>
        <w:instrText xml:space="preserve"> \* MERGEFORMAT </w:instrText>
      </w:r>
      <w:r w:rsidRPr="009863D7">
        <w:fldChar w:fldCharType="separate"/>
      </w:r>
      <w:r w:rsidR="00B93B10">
        <w:rPr>
          <w:rFonts w:hint="eastAsia"/>
        </w:rPr>
        <w:t>图</w:t>
      </w:r>
      <w:r w:rsidR="00B93B10">
        <w:t>1.4</w:t>
      </w:r>
      <w:r w:rsidRPr="009863D7">
        <w:fldChar w:fldCharType="end"/>
      </w:r>
      <w:r w:rsidRPr="009863D7">
        <w:t>。</w:t>
      </w:r>
    </w:p>
    <w:p w14:paraId="103F8739" w14:textId="77777777" w:rsidR="001756FF" w:rsidRDefault="001756FF" w:rsidP="001756FF">
      <w:pPr>
        <w:pStyle w:val="23"/>
        <w:keepNext/>
        <w:spacing w:before="62" w:after="62"/>
        <w:ind w:firstLine="0"/>
        <w:jc w:val="center"/>
      </w:pPr>
      <w:r>
        <w:rPr>
          <w:noProof/>
        </w:rPr>
        <w:drawing>
          <wp:inline distT="0" distB="0" distL="0" distR="0" wp14:anchorId="702573D3" wp14:editId="67D96494">
            <wp:extent cx="4264996" cy="196778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7851" cy="2227480"/>
                    </a:xfrm>
                    <a:prstGeom prst="rect">
                      <a:avLst/>
                    </a:prstGeom>
                  </pic:spPr>
                </pic:pic>
              </a:graphicData>
            </a:graphic>
          </wp:inline>
        </w:drawing>
      </w:r>
    </w:p>
    <w:p w14:paraId="703349C8" w14:textId="778620B3" w:rsidR="001756FF" w:rsidRDefault="001756FF" w:rsidP="001756FF">
      <w:pPr>
        <w:pStyle w:val="a7"/>
      </w:pPr>
      <w:bookmarkStart w:id="48" w:name="_Ref534188582"/>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1</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4</w:t>
      </w:r>
      <w:r w:rsidR="006352F3">
        <w:fldChar w:fldCharType="end"/>
      </w:r>
      <w:bookmarkEnd w:id="48"/>
      <w:r>
        <w:t xml:space="preserve">  </w:t>
      </w:r>
      <w:r w:rsidRPr="00CC4FE2">
        <w:rPr>
          <w:rFonts w:hint="eastAsia"/>
        </w:rPr>
        <w:t>在</w:t>
      </w:r>
      <w:r w:rsidRPr="00CC4FE2">
        <w:rPr>
          <w:rFonts w:hint="eastAsia"/>
        </w:rPr>
        <w:t>Github</w:t>
      </w:r>
      <w:r w:rsidRPr="00CC4FE2">
        <w:rPr>
          <w:rFonts w:hint="eastAsia"/>
        </w:rPr>
        <w:t>上下载</w:t>
      </w:r>
      <w:r>
        <w:rPr>
          <w:rFonts w:hint="eastAsia"/>
        </w:rPr>
        <w:t>AMetal</w:t>
      </w:r>
      <w:r w:rsidRPr="00CC4FE2">
        <w:rPr>
          <w:rFonts w:hint="eastAsia"/>
        </w:rPr>
        <w:t>代码包</w:t>
      </w:r>
    </w:p>
    <w:p w14:paraId="7AA260B5" w14:textId="77777777" w:rsidR="001756FF" w:rsidRPr="009863D7" w:rsidRDefault="001756FF" w:rsidP="001756FF">
      <w:pPr>
        <w:pStyle w:val="23"/>
        <w:spacing w:before="62" w:after="62"/>
      </w:pPr>
      <w:r w:rsidRPr="009863D7">
        <w:t>下载解压后，在</w:t>
      </w:r>
      <w:r>
        <w:rPr>
          <w:rFonts w:hint="eastAsia"/>
        </w:rPr>
        <w:t>“</w:t>
      </w:r>
      <w:r w:rsidRPr="009863D7">
        <w:t>ametal</w:t>
      </w:r>
      <w:r w:rsidRPr="00CC06D5">
        <w:t>-master</w:t>
      </w:r>
      <w:r w:rsidRPr="009863D7">
        <w:t>/documents</w:t>
      </w:r>
      <w:r>
        <w:rPr>
          <w:rFonts w:hint="eastAsia"/>
        </w:rPr>
        <w:t>”</w:t>
      </w:r>
      <w:r w:rsidRPr="009863D7">
        <w:t>目录下有一系列文档，可帮助用户快速了解</w:t>
      </w:r>
      <w:r w:rsidRPr="009863D7">
        <w:t>AMetal</w:t>
      </w:r>
      <w:r w:rsidRPr="009863D7">
        <w:t>并使用</w:t>
      </w:r>
      <w:r w:rsidRPr="009863D7">
        <w:t>AMetal</w:t>
      </w:r>
      <w:r w:rsidRPr="009863D7">
        <w:t>进行项目开发。由于</w:t>
      </w:r>
      <w:r w:rsidRPr="009863D7">
        <w:t>AMetal</w:t>
      </w:r>
      <w:r>
        <w:t xml:space="preserve"> </w:t>
      </w:r>
      <w:r w:rsidRPr="009863D7">
        <w:t>开源项目在持续的更新，用户在使用</w:t>
      </w:r>
      <w:r w:rsidRPr="009863D7">
        <w:t>ZIP</w:t>
      </w:r>
      <w:r w:rsidRPr="009863D7">
        <w:t>方式下载时，有如下几处缺陷：</w:t>
      </w:r>
    </w:p>
    <w:p w14:paraId="4265050D" w14:textId="77777777" w:rsidR="001756FF" w:rsidRPr="009863D7" w:rsidRDefault="001756FF" w:rsidP="004622D4">
      <w:pPr>
        <w:pStyle w:val="23"/>
        <w:numPr>
          <w:ilvl w:val="0"/>
          <w:numId w:val="33"/>
        </w:numPr>
        <w:spacing w:before="62" w:after="62"/>
      </w:pPr>
      <w:r w:rsidRPr="009863D7">
        <w:t>不易对代码进行维护；</w:t>
      </w:r>
    </w:p>
    <w:p w14:paraId="387FA2F5" w14:textId="77777777" w:rsidR="001756FF" w:rsidRPr="009863D7" w:rsidRDefault="001756FF" w:rsidP="004622D4">
      <w:pPr>
        <w:pStyle w:val="23"/>
        <w:numPr>
          <w:ilvl w:val="0"/>
          <w:numId w:val="33"/>
        </w:numPr>
        <w:spacing w:before="62" w:after="62"/>
      </w:pPr>
      <w:r w:rsidRPr="009863D7">
        <w:t>不易具体的知道代码更新情况；</w:t>
      </w:r>
    </w:p>
    <w:p w14:paraId="139B65AD" w14:textId="77777777" w:rsidR="001756FF" w:rsidRPr="009863D7" w:rsidRDefault="001756FF" w:rsidP="004622D4">
      <w:pPr>
        <w:pStyle w:val="23"/>
        <w:numPr>
          <w:ilvl w:val="0"/>
          <w:numId w:val="33"/>
        </w:numPr>
        <w:spacing w:before="62" w:after="62"/>
      </w:pPr>
      <w:r w:rsidRPr="009863D7">
        <w:t>不易定位更新代码位置。</w:t>
      </w:r>
    </w:p>
    <w:p w14:paraId="4B985B10" w14:textId="77777777" w:rsidR="001756FF" w:rsidRPr="001218F8" w:rsidRDefault="001756FF" w:rsidP="001218F8">
      <w:pPr>
        <w:pStyle w:val="23"/>
        <w:spacing w:before="62" w:after="62"/>
      </w:pPr>
      <w:r w:rsidRPr="001218F8">
        <w:t>用户可参考</w:t>
      </w:r>
      <w:r w:rsidRPr="001218F8">
        <w:rPr>
          <w:rFonts w:hint="eastAsia"/>
        </w:rPr>
        <w:t>“</w:t>
      </w:r>
      <w:r w:rsidRPr="001218F8">
        <w:t>ametal-master/documents</w:t>
      </w:r>
      <w:r w:rsidRPr="001218F8">
        <w:rPr>
          <w:rFonts w:hint="eastAsia"/>
        </w:rPr>
        <w:t>”</w:t>
      </w:r>
      <w:r w:rsidRPr="001218F8">
        <w:t>目录下的</w:t>
      </w:r>
      <w:r w:rsidRPr="001218F8">
        <w:rPr>
          <w:rFonts w:hint="eastAsia"/>
        </w:rPr>
        <w:t>“</w:t>
      </w:r>
      <w:r w:rsidRPr="001218F8">
        <w:rPr>
          <w:rFonts w:hint="eastAsia"/>
        </w:rPr>
        <w:t>AMeta</w:t>
      </w:r>
      <w:r w:rsidRPr="001218F8">
        <w:rPr>
          <w:rFonts w:hint="eastAsia"/>
        </w:rPr>
        <w:t>代码仓库使用说明</w:t>
      </w:r>
      <w:r w:rsidRPr="001218F8">
        <w:rPr>
          <w:rFonts w:hint="eastAsia"/>
        </w:rPr>
        <w:t>(Tortoise</w:t>
      </w:r>
      <w:r w:rsidRPr="001218F8">
        <w:t xml:space="preserve"> </w:t>
      </w:r>
      <w:r w:rsidRPr="001218F8">
        <w:rPr>
          <w:rFonts w:hint="eastAsia"/>
        </w:rPr>
        <w:t>Git).pdf</w:t>
      </w:r>
      <w:r w:rsidRPr="001218F8">
        <w:rPr>
          <w:rFonts w:hint="eastAsia"/>
        </w:rPr>
        <w:t>”，</w:t>
      </w:r>
      <w:r w:rsidRPr="001218F8">
        <w:t>搭建好</w:t>
      </w:r>
      <w:r w:rsidRPr="001218F8">
        <w:t>Git</w:t>
      </w:r>
      <w:r w:rsidRPr="001218F8">
        <w:t>环境</w:t>
      </w:r>
      <w:r w:rsidRPr="001218F8">
        <w:rPr>
          <w:rFonts w:hint="eastAsia"/>
        </w:rPr>
        <w:t>。使用</w:t>
      </w:r>
      <w:r w:rsidRPr="001218F8">
        <w:rPr>
          <w:rFonts w:hint="eastAsia"/>
        </w:rPr>
        <w:t>Git</w:t>
      </w:r>
      <w:r w:rsidRPr="001218F8">
        <w:t>可以直接在本地进行更新、获取更新信息</w:t>
      </w:r>
      <w:r w:rsidRPr="001218F8">
        <w:rPr>
          <w:rFonts w:hint="eastAsia"/>
        </w:rPr>
        <w:t>并且</w:t>
      </w:r>
      <w:r w:rsidRPr="001218F8">
        <w:t>能定位更新文件</w:t>
      </w:r>
      <w:r w:rsidRPr="001218F8">
        <w:rPr>
          <w:rFonts w:hint="eastAsia"/>
        </w:rPr>
        <w:t>，使得维护代码变得非常简单。</w:t>
      </w:r>
    </w:p>
    <w:p w14:paraId="17AC85E1" w14:textId="7D392BE8" w:rsidR="001756FF" w:rsidRPr="001218F8" w:rsidRDefault="001756FF" w:rsidP="001218F8">
      <w:pPr>
        <w:pStyle w:val="23"/>
        <w:spacing w:before="62" w:after="62"/>
      </w:pPr>
      <w:r w:rsidRPr="001218F8">
        <w:t>在本地工作时，若开发者编写了比较优秀的代码或者在使用</w:t>
      </w:r>
      <w:r w:rsidRPr="001218F8">
        <w:t>AMetal</w:t>
      </w:r>
      <w:r w:rsidRPr="001218F8">
        <w:t>过程中发现了某些错误并对其进行了修改，开发者可以将添加或者修改的代码上传至版本库，向</w:t>
      </w:r>
      <w:r w:rsidRPr="001218F8">
        <w:t xml:space="preserve"> AMetal</w:t>
      </w:r>
      <w:r w:rsidRPr="001218F8">
        <w:t>贡献代码。贡献代码的相关操作流程参照上述文档的第四章</w:t>
      </w:r>
      <w:r w:rsidRPr="001218F8">
        <w:rPr>
          <w:rFonts w:hint="eastAsia"/>
        </w:rPr>
        <w:t>。</w:t>
      </w:r>
    </w:p>
    <w:p w14:paraId="61354EE5" w14:textId="77777777" w:rsidR="00160D31" w:rsidRDefault="00160D31" w:rsidP="00160D31">
      <w:pPr>
        <w:pStyle w:val="30"/>
        <w:rPr>
          <w:lang w:val="de-DE"/>
        </w:rPr>
      </w:pPr>
      <w:bookmarkStart w:id="49" w:name="_Toc6175775"/>
      <w:r>
        <w:rPr>
          <w:rFonts w:hint="eastAsia"/>
          <w:lang w:val="de-DE"/>
        </w:rPr>
        <w:t>编译</w:t>
      </w:r>
      <w:r>
        <w:rPr>
          <w:lang w:val="de-DE"/>
        </w:rPr>
        <w:t>环境</w:t>
      </w:r>
      <w:r>
        <w:rPr>
          <w:rFonts w:hint="eastAsia"/>
          <w:lang w:val="de-DE"/>
        </w:rPr>
        <w:t>介绍</w:t>
      </w:r>
      <w:bookmarkEnd w:id="49"/>
    </w:p>
    <w:p w14:paraId="7EDE9F49" w14:textId="74583655" w:rsidR="00186279" w:rsidRPr="005705F6" w:rsidRDefault="00186279" w:rsidP="006F2F69">
      <w:pPr>
        <w:pStyle w:val="23"/>
        <w:spacing w:before="62" w:after="62"/>
        <w:jc w:val="both"/>
        <w:rPr>
          <w:lang w:val="de-DE"/>
        </w:rPr>
      </w:pPr>
      <w:r w:rsidRPr="005705F6">
        <w:rPr>
          <w:rFonts w:hint="eastAsia"/>
          <w:lang w:val="de-DE"/>
        </w:rPr>
        <w:t>A</w:t>
      </w:r>
      <w:r w:rsidRPr="005705F6">
        <w:rPr>
          <w:lang w:val="de-DE"/>
        </w:rPr>
        <w:t>Metal</w:t>
      </w:r>
      <w:r w:rsidRPr="00186279">
        <w:t>支持的编译环境</w:t>
      </w:r>
      <w:r>
        <w:t>包括</w:t>
      </w:r>
      <w:r w:rsidRPr="005705F6">
        <w:rPr>
          <w:lang w:val="de-DE"/>
        </w:rPr>
        <w:t>Keil</w:t>
      </w:r>
      <w:r w:rsidRPr="00186279">
        <w:t>和</w:t>
      </w:r>
      <w:r w:rsidRPr="005705F6">
        <w:rPr>
          <w:lang w:val="de-DE"/>
        </w:rPr>
        <w:t>eclipse</w:t>
      </w:r>
      <w:r w:rsidRPr="005705F6">
        <w:rPr>
          <w:rFonts w:hint="eastAsia"/>
          <w:lang w:val="de-DE"/>
        </w:rPr>
        <w:t>；</w:t>
      </w:r>
      <w:r w:rsidRPr="00186279">
        <w:rPr>
          <w:rFonts w:hint="eastAsia"/>
        </w:rPr>
        <w:t>同样</w:t>
      </w:r>
      <w:r w:rsidRPr="005705F6">
        <w:rPr>
          <w:rFonts w:hint="eastAsia"/>
          <w:lang w:val="de-DE"/>
        </w:rPr>
        <w:t>，</w:t>
      </w:r>
      <w:r w:rsidRPr="00186279">
        <w:rPr>
          <w:rFonts w:hint="eastAsia"/>
        </w:rPr>
        <w:t>用户可</w:t>
      </w:r>
      <w:r w:rsidRPr="00186279">
        <w:t>参考</w:t>
      </w:r>
      <w:r w:rsidRPr="005705F6">
        <w:rPr>
          <w:rFonts w:hint="eastAsia"/>
          <w:lang w:val="de-DE"/>
        </w:rPr>
        <w:t>“</w:t>
      </w:r>
      <w:r w:rsidRPr="005705F6">
        <w:rPr>
          <w:lang w:val="de-DE"/>
        </w:rPr>
        <w:t>ametal-master/documents</w:t>
      </w:r>
      <w:r w:rsidRPr="005705F6">
        <w:rPr>
          <w:rFonts w:hint="eastAsia"/>
          <w:lang w:val="de-DE"/>
        </w:rPr>
        <w:t>”</w:t>
      </w:r>
      <w:r w:rsidRPr="00186279">
        <w:t>目录下的</w:t>
      </w:r>
      <w:r w:rsidRPr="005705F6">
        <w:rPr>
          <w:rFonts w:hint="eastAsia"/>
          <w:lang w:val="de-DE"/>
        </w:rPr>
        <w:t>“</w:t>
      </w:r>
      <w:r w:rsidRPr="00186279">
        <w:rPr>
          <w:rFonts w:hint="eastAsia"/>
        </w:rPr>
        <w:t>快速入门手册</w:t>
      </w:r>
      <w:r w:rsidRPr="005705F6">
        <w:rPr>
          <w:rFonts w:hint="eastAsia"/>
          <w:lang w:val="de-DE"/>
        </w:rPr>
        <w:t>(eclipse)</w:t>
      </w:r>
      <w:r w:rsidRPr="005705F6">
        <w:rPr>
          <w:lang w:val="de-DE"/>
        </w:rPr>
        <w:t xml:space="preserve"> .pdf</w:t>
      </w:r>
      <w:r w:rsidRPr="005705F6">
        <w:rPr>
          <w:rFonts w:hint="eastAsia"/>
          <w:lang w:val="de-DE"/>
        </w:rPr>
        <w:t>”</w:t>
      </w:r>
      <w:r w:rsidRPr="006F2F69">
        <w:rPr>
          <w:rFonts w:hint="eastAsia"/>
        </w:rPr>
        <w:t>以及</w:t>
      </w:r>
      <w:r w:rsidRPr="005705F6">
        <w:rPr>
          <w:rFonts w:hint="eastAsia"/>
          <w:lang w:val="de-DE"/>
        </w:rPr>
        <w:t>“</w:t>
      </w:r>
      <w:r w:rsidRPr="006F2F69">
        <w:rPr>
          <w:rFonts w:hint="eastAsia"/>
        </w:rPr>
        <w:t>快速入门手册</w:t>
      </w:r>
      <w:r w:rsidRPr="005705F6">
        <w:rPr>
          <w:rFonts w:hint="eastAsia"/>
          <w:lang w:val="de-DE"/>
        </w:rPr>
        <w:t>(keil).pdf</w:t>
      </w:r>
      <w:r w:rsidRPr="005705F6">
        <w:rPr>
          <w:rFonts w:hint="eastAsia"/>
          <w:lang w:val="de-DE"/>
        </w:rPr>
        <w:t>”</w:t>
      </w:r>
      <w:r w:rsidRPr="006F2F69">
        <w:rPr>
          <w:rFonts w:hint="eastAsia"/>
        </w:rPr>
        <w:t>来进行</w:t>
      </w:r>
      <w:r w:rsidRPr="005705F6">
        <w:rPr>
          <w:rFonts w:hint="eastAsia"/>
          <w:lang w:val="de-DE"/>
        </w:rPr>
        <w:t>IDE</w:t>
      </w:r>
      <w:r w:rsidRPr="006F2F69">
        <w:rPr>
          <w:rFonts w:hint="eastAsia"/>
        </w:rPr>
        <w:t>的下载和环境的搭建</w:t>
      </w:r>
      <w:r w:rsidRPr="005705F6">
        <w:rPr>
          <w:rFonts w:hint="eastAsia"/>
          <w:lang w:val="de-DE"/>
        </w:rPr>
        <w:t>，</w:t>
      </w:r>
      <w:r w:rsidRPr="006F2F69">
        <w:rPr>
          <w:rFonts w:hint="eastAsia"/>
        </w:rPr>
        <w:t>包括示例程序的编译与下载。</w:t>
      </w:r>
    </w:p>
    <w:p w14:paraId="55209855" w14:textId="759F1C85" w:rsidR="00160D31" w:rsidRDefault="00160D31" w:rsidP="00160D31">
      <w:pPr>
        <w:pStyle w:val="13"/>
        <w:rPr>
          <w:lang w:val="de-DE"/>
        </w:rPr>
      </w:pPr>
      <w:bookmarkStart w:id="50" w:name="_Toc6175776"/>
      <w:r>
        <w:rPr>
          <w:rFonts w:hint="eastAsia"/>
          <w:lang w:val="de-DE"/>
        </w:rPr>
        <w:lastRenderedPageBreak/>
        <w:t>硬件</w:t>
      </w:r>
      <w:r>
        <w:rPr>
          <w:lang w:val="de-DE"/>
        </w:rPr>
        <w:t>平台</w:t>
      </w:r>
      <w:r>
        <w:rPr>
          <w:rFonts w:hint="eastAsia"/>
          <w:lang w:val="de-DE"/>
        </w:rPr>
        <w:t>AM</w:t>
      </w:r>
      <w:r>
        <w:rPr>
          <w:lang w:val="de-DE"/>
        </w:rPr>
        <w:t>116-Core</w:t>
      </w:r>
      <w:bookmarkEnd w:id="50"/>
    </w:p>
    <w:p w14:paraId="5E80D95B" w14:textId="04A153CC" w:rsidR="00160D31" w:rsidRDefault="00160D31" w:rsidP="00160D31">
      <w:pPr>
        <w:pStyle w:val="20"/>
        <w:rPr>
          <w:lang w:val="de-DE"/>
        </w:rPr>
      </w:pPr>
      <w:bookmarkStart w:id="51" w:name="_Toc6175777"/>
      <w:r>
        <w:rPr>
          <w:rFonts w:hint="eastAsia"/>
          <w:lang w:val="de-DE"/>
        </w:rPr>
        <w:t>ZLG</w:t>
      </w:r>
      <w:r>
        <w:rPr>
          <w:lang w:val="de-DE"/>
        </w:rPr>
        <w:t>116</w:t>
      </w:r>
      <w:r>
        <w:rPr>
          <w:rFonts w:hint="eastAsia"/>
          <w:lang w:val="de-DE"/>
        </w:rPr>
        <w:t>微控制器</w:t>
      </w:r>
      <w:bookmarkEnd w:id="51"/>
    </w:p>
    <w:p w14:paraId="101F6828" w14:textId="77777777" w:rsidR="00160D31" w:rsidRDefault="00160D31" w:rsidP="00160D31">
      <w:pPr>
        <w:pStyle w:val="30"/>
        <w:rPr>
          <w:lang w:val="de-DE"/>
        </w:rPr>
      </w:pPr>
      <w:bookmarkStart w:id="52" w:name="_Toc6175778"/>
      <w:r>
        <w:rPr>
          <w:rFonts w:hint="eastAsia"/>
          <w:lang w:val="de-DE"/>
        </w:rPr>
        <w:t>特性</w:t>
      </w:r>
      <w:bookmarkEnd w:id="52"/>
    </w:p>
    <w:p w14:paraId="0EF6EFB5" w14:textId="77777777" w:rsidR="009E2704" w:rsidRPr="00271509" w:rsidRDefault="009E2704" w:rsidP="004622D4">
      <w:pPr>
        <w:numPr>
          <w:ilvl w:val="0"/>
          <w:numId w:val="40"/>
        </w:numPr>
        <w:spacing w:before="62" w:after="62"/>
        <w:ind w:firstLine="6"/>
      </w:pPr>
      <w:r w:rsidRPr="00424C6A">
        <w:t>内核与系统</w:t>
      </w:r>
      <w:r w:rsidRPr="00271509">
        <w:rPr>
          <w:rFonts w:hint="eastAsia"/>
        </w:rPr>
        <w:t>：</w:t>
      </w:r>
    </w:p>
    <w:p w14:paraId="32569D17"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32</w:t>
      </w:r>
      <w:r w:rsidRPr="00424C6A">
        <w:rPr>
          <w:rFonts w:cs="Times New Roman"/>
        </w:rPr>
        <w:t>位</w:t>
      </w:r>
      <w:r w:rsidRPr="00424C6A">
        <w:rPr>
          <w:rFonts w:cs="Times New Roman"/>
        </w:rPr>
        <w:t>ARM Cortex-M0</w:t>
      </w:r>
      <w:r w:rsidRPr="00424C6A">
        <w:rPr>
          <w:rFonts w:cs="Times New Roman"/>
        </w:rPr>
        <w:t>处理器内核，最高工作频率可达</w:t>
      </w:r>
      <w:r w:rsidRPr="00424C6A">
        <w:rPr>
          <w:rFonts w:cs="Times New Roman"/>
        </w:rPr>
        <w:t>48MHZ</w:t>
      </w:r>
      <w:r w:rsidRPr="00424C6A">
        <w:rPr>
          <w:rFonts w:cs="Times New Roman" w:hint="eastAsia"/>
        </w:rPr>
        <w:t>；</w:t>
      </w:r>
    </w:p>
    <w:p w14:paraId="3FD546E2" w14:textId="77777777" w:rsidR="009E2704" w:rsidRPr="00424C6A" w:rsidRDefault="009E2704" w:rsidP="009E2704">
      <w:pPr>
        <w:pStyle w:val="af7"/>
        <w:spacing w:before="62" w:after="62"/>
        <w:ind w:leftChars="400" w:left="945" w:hangingChars="50" w:hanging="105"/>
        <w:rPr>
          <w:rFonts w:cs="Times New Roman"/>
        </w:rPr>
      </w:pPr>
      <w:r w:rsidRPr="00424C6A">
        <w:rPr>
          <w:rFonts w:cs="Times New Roman" w:hint="eastAsia"/>
        </w:rPr>
        <w:t>－</w:t>
      </w:r>
      <w:r w:rsidRPr="00424C6A">
        <w:rPr>
          <w:rFonts w:cs="Times New Roman"/>
        </w:rPr>
        <w:t>单指令周期</w:t>
      </w:r>
      <w:r w:rsidRPr="00424C6A">
        <w:rPr>
          <w:rFonts w:cs="Times New Roman"/>
        </w:rPr>
        <w:t>32</w:t>
      </w:r>
      <w:r w:rsidRPr="00424C6A">
        <w:rPr>
          <w:rFonts w:cs="Times New Roman"/>
        </w:rPr>
        <w:t>位硬件乘法器</w:t>
      </w:r>
      <w:r w:rsidRPr="00424C6A">
        <w:rPr>
          <w:rFonts w:cs="Times New Roman" w:hint="eastAsia"/>
        </w:rPr>
        <w:t>。</w:t>
      </w:r>
    </w:p>
    <w:p w14:paraId="740D2989" w14:textId="77777777" w:rsidR="009E2704" w:rsidRDefault="009E2704" w:rsidP="004622D4">
      <w:pPr>
        <w:numPr>
          <w:ilvl w:val="0"/>
          <w:numId w:val="40"/>
        </w:numPr>
        <w:spacing w:before="62" w:after="62"/>
        <w:ind w:firstLine="6"/>
      </w:pPr>
      <w:r>
        <w:rPr>
          <w:rFonts w:hint="eastAsia"/>
        </w:rPr>
        <w:t>存储器：</w:t>
      </w:r>
    </w:p>
    <w:p w14:paraId="37FF5A04"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高达</w:t>
      </w:r>
      <w:r w:rsidRPr="00424C6A">
        <w:rPr>
          <w:rFonts w:cs="Times New Roman"/>
        </w:rPr>
        <w:t>128K</w:t>
      </w:r>
      <w:r w:rsidRPr="00424C6A">
        <w:rPr>
          <w:rFonts w:cs="Times New Roman"/>
        </w:rPr>
        <w:t>字节的闪存程序存储器；</w:t>
      </w:r>
    </w:p>
    <w:p w14:paraId="5A2D1EFF"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高达</w:t>
      </w:r>
      <w:r w:rsidRPr="00424C6A">
        <w:rPr>
          <w:rFonts w:cs="Times New Roman"/>
        </w:rPr>
        <w:t>8K</w:t>
      </w:r>
      <w:r w:rsidRPr="00424C6A">
        <w:rPr>
          <w:rFonts w:cs="Times New Roman"/>
        </w:rPr>
        <w:t>字节的</w:t>
      </w:r>
      <w:r w:rsidRPr="00424C6A">
        <w:rPr>
          <w:rFonts w:cs="Times New Roman"/>
        </w:rPr>
        <w:t>SRAM</w:t>
      </w:r>
      <w:r w:rsidRPr="00424C6A">
        <w:rPr>
          <w:rFonts w:cs="Times New Roman" w:hint="eastAsia"/>
        </w:rPr>
        <w:t>；</w:t>
      </w:r>
    </w:p>
    <w:p w14:paraId="100B0AC9"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Boot loader</w:t>
      </w:r>
      <w:r w:rsidRPr="00424C6A">
        <w:rPr>
          <w:rFonts w:cs="Times New Roman"/>
        </w:rPr>
        <w:t>支持片内</w:t>
      </w:r>
      <w:r w:rsidRPr="00424C6A">
        <w:rPr>
          <w:rFonts w:cs="Times New Roman"/>
        </w:rPr>
        <w:t>Flash</w:t>
      </w:r>
      <w:r w:rsidRPr="00424C6A">
        <w:rPr>
          <w:rFonts w:cs="Times New Roman"/>
        </w:rPr>
        <w:t>、</w:t>
      </w:r>
      <w:r w:rsidRPr="00424C6A">
        <w:rPr>
          <w:rFonts w:cs="Times New Roman"/>
        </w:rPr>
        <w:t>UART</w:t>
      </w:r>
      <w:r w:rsidRPr="00424C6A">
        <w:rPr>
          <w:rFonts w:cs="Times New Roman"/>
        </w:rPr>
        <w:t>在线用户编程（</w:t>
      </w:r>
      <w:r w:rsidRPr="00424C6A">
        <w:rPr>
          <w:rFonts w:cs="Times New Roman"/>
        </w:rPr>
        <w:t>IAP</w:t>
      </w:r>
      <w:r w:rsidRPr="00424C6A">
        <w:rPr>
          <w:rFonts w:cs="Times New Roman"/>
        </w:rPr>
        <w:t>）</w:t>
      </w:r>
      <w:r w:rsidRPr="00424C6A">
        <w:rPr>
          <w:rFonts w:cs="Times New Roman"/>
        </w:rPr>
        <w:t>/</w:t>
      </w:r>
      <w:r w:rsidRPr="00424C6A">
        <w:rPr>
          <w:rFonts w:cs="Times New Roman"/>
        </w:rPr>
        <w:t>在线系统编程（</w:t>
      </w:r>
      <w:r w:rsidRPr="00424C6A">
        <w:rPr>
          <w:rFonts w:cs="Times New Roman"/>
        </w:rPr>
        <w:t>ISP</w:t>
      </w:r>
      <w:r w:rsidRPr="00424C6A">
        <w:rPr>
          <w:rFonts w:cs="Times New Roman"/>
        </w:rPr>
        <w:t>）</w:t>
      </w:r>
      <w:r w:rsidRPr="00424C6A">
        <w:rPr>
          <w:rFonts w:cs="Times New Roman" w:hint="eastAsia"/>
        </w:rPr>
        <w:t>。</w:t>
      </w:r>
    </w:p>
    <w:p w14:paraId="12A974F3" w14:textId="77777777" w:rsidR="009E2704" w:rsidRPr="00424C6A" w:rsidRDefault="009E2704" w:rsidP="004622D4">
      <w:pPr>
        <w:numPr>
          <w:ilvl w:val="0"/>
          <w:numId w:val="40"/>
        </w:numPr>
        <w:spacing w:before="62" w:after="62"/>
        <w:ind w:firstLine="6"/>
      </w:pPr>
      <w:r w:rsidRPr="00424C6A">
        <w:t>时钟、复位和电源管理：</w:t>
      </w:r>
    </w:p>
    <w:p w14:paraId="09F83D09"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2.0V~5.5V</w:t>
      </w:r>
      <w:r w:rsidRPr="00424C6A">
        <w:rPr>
          <w:rFonts w:cs="Times New Roman"/>
        </w:rPr>
        <w:t>供电；</w:t>
      </w:r>
    </w:p>
    <w:p w14:paraId="134A42F0"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上电</w:t>
      </w:r>
      <w:r w:rsidRPr="00424C6A">
        <w:rPr>
          <w:rFonts w:cs="Times New Roman"/>
        </w:rPr>
        <w:t>/</w:t>
      </w:r>
      <w:r w:rsidRPr="00424C6A">
        <w:rPr>
          <w:rFonts w:cs="Times New Roman"/>
        </w:rPr>
        <w:t>断电复位（</w:t>
      </w:r>
      <w:r w:rsidRPr="00424C6A">
        <w:rPr>
          <w:rFonts w:cs="Times New Roman"/>
        </w:rPr>
        <w:t>POR/PDR</w:t>
      </w:r>
      <w:r w:rsidRPr="00424C6A">
        <w:rPr>
          <w:rFonts w:cs="Times New Roman"/>
        </w:rPr>
        <w:t>）、可编程电压监测器（</w:t>
      </w:r>
      <w:r w:rsidRPr="00424C6A">
        <w:rPr>
          <w:rFonts w:cs="Times New Roman"/>
        </w:rPr>
        <w:t>PVD</w:t>
      </w:r>
      <w:r w:rsidRPr="00424C6A">
        <w:rPr>
          <w:rFonts w:cs="Times New Roman"/>
        </w:rPr>
        <w:t>）</w:t>
      </w:r>
      <w:r w:rsidRPr="00424C6A">
        <w:rPr>
          <w:rFonts w:cs="Times New Roman" w:hint="eastAsia"/>
        </w:rPr>
        <w:t>；</w:t>
      </w:r>
    </w:p>
    <w:p w14:paraId="22F69B4D"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外部</w:t>
      </w:r>
      <w:r w:rsidRPr="00424C6A">
        <w:rPr>
          <w:rFonts w:cs="Times New Roman"/>
        </w:rPr>
        <w:t>8~24MHz</w:t>
      </w:r>
      <w:r w:rsidRPr="00424C6A">
        <w:rPr>
          <w:rFonts w:cs="Times New Roman"/>
        </w:rPr>
        <w:t>高速晶体振荡器；</w:t>
      </w:r>
    </w:p>
    <w:p w14:paraId="69B08F98"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内嵌经出厂调校的</w:t>
      </w:r>
      <w:r w:rsidRPr="00424C6A">
        <w:rPr>
          <w:rFonts w:cs="Times New Roman"/>
        </w:rPr>
        <w:t>48MHz</w:t>
      </w:r>
      <w:r w:rsidRPr="00424C6A">
        <w:rPr>
          <w:rFonts w:cs="Times New Roman"/>
        </w:rPr>
        <w:t>高速振荡器；</w:t>
      </w:r>
    </w:p>
    <w:p w14:paraId="3581A405" w14:textId="17741FB1"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内嵌</w:t>
      </w:r>
      <w:r w:rsidRPr="00424C6A">
        <w:rPr>
          <w:rFonts w:cs="Times New Roman"/>
        </w:rPr>
        <w:t>40KHz</w:t>
      </w:r>
      <w:r w:rsidRPr="00424C6A">
        <w:rPr>
          <w:rFonts w:cs="Times New Roman"/>
        </w:rPr>
        <w:t>低速振荡器</w:t>
      </w:r>
      <w:r w:rsidR="00161FA8">
        <w:rPr>
          <w:rFonts w:cs="Times New Roman" w:hint="eastAsia"/>
        </w:rPr>
        <w:t>；</w:t>
      </w:r>
    </w:p>
    <w:p w14:paraId="497E1993"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PLL</w:t>
      </w:r>
      <w:r w:rsidRPr="00424C6A">
        <w:rPr>
          <w:rFonts w:cs="Times New Roman"/>
        </w:rPr>
        <w:t>支持</w:t>
      </w:r>
      <w:r w:rsidRPr="00424C6A">
        <w:rPr>
          <w:rFonts w:cs="Times New Roman"/>
        </w:rPr>
        <w:t>CPU</w:t>
      </w:r>
      <w:r w:rsidRPr="00424C6A">
        <w:rPr>
          <w:rFonts w:cs="Times New Roman"/>
        </w:rPr>
        <w:t>最高运行在</w:t>
      </w:r>
      <w:r w:rsidRPr="00424C6A">
        <w:rPr>
          <w:rFonts w:cs="Times New Roman"/>
        </w:rPr>
        <w:t>48MHz</w:t>
      </w:r>
      <w:r w:rsidRPr="00424C6A">
        <w:rPr>
          <w:rFonts w:cs="Times New Roman" w:hint="eastAsia"/>
        </w:rPr>
        <w:t>。</w:t>
      </w:r>
    </w:p>
    <w:p w14:paraId="05A7FA5E" w14:textId="77777777" w:rsidR="009E2704" w:rsidRPr="00424C6A" w:rsidRDefault="009E2704" w:rsidP="004622D4">
      <w:pPr>
        <w:numPr>
          <w:ilvl w:val="0"/>
          <w:numId w:val="40"/>
        </w:numPr>
        <w:spacing w:before="62" w:after="62"/>
        <w:ind w:firstLine="6"/>
      </w:pPr>
      <w:r w:rsidRPr="00424C6A">
        <w:t>低功耗：</w:t>
      </w:r>
    </w:p>
    <w:p w14:paraId="183C9316"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睡眠、停机和待机模式。</w:t>
      </w:r>
    </w:p>
    <w:p w14:paraId="66E3698A" w14:textId="4BE2300D" w:rsidR="009E2704" w:rsidRPr="00271509" w:rsidRDefault="009E2704" w:rsidP="009E2704">
      <w:pPr>
        <w:pStyle w:val="1"/>
        <w:spacing w:before="62" w:after="62"/>
      </w:pPr>
      <w:r w:rsidRPr="00424C6A">
        <w:t>1</w:t>
      </w:r>
      <w:r w:rsidRPr="00424C6A">
        <w:t>个</w:t>
      </w:r>
      <w:r w:rsidRPr="00424C6A">
        <w:t>12</w:t>
      </w:r>
      <w:r w:rsidRPr="00424C6A">
        <w:t>位模数转换器，</w:t>
      </w:r>
      <w:r w:rsidRPr="00424C6A">
        <w:t>1μS</w:t>
      </w:r>
      <w:r w:rsidRPr="00424C6A">
        <w:t>转换时间（多达</w:t>
      </w:r>
      <w:r w:rsidRPr="00424C6A">
        <w:t>10</w:t>
      </w:r>
      <w:r w:rsidRPr="00424C6A">
        <w:t>个输入通道）</w:t>
      </w:r>
      <w:r w:rsidR="00161FA8">
        <w:rPr>
          <w:rFonts w:hint="eastAsia"/>
        </w:rPr>
        <w:t>：</w:t>
      </w:r>
    </w:p>
    <w:p w14:paraId="3D54B5F7"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转换范围：</w:t>
      </w:r>
      <w:r w:rsidRPr="00424C6A">
        <w:rPr>
          <w:rFonts w:cs="Times New Roman"/>
        </w:rPr>
        <w:t>0~VDDA</w:t>
      </w:r>
      <w:r w:rsidRPr="00424C6A">
        <w:rPr>
          <w:rFonts w:cs="Times New Roman" w:hint="eastAsia"/>
        </w:rPr>
        <w:t>。</w:t>
      </w:r>
    </w:p>
    <w:p w14:paraId="75D58E9B" w14:textId="77777777" w:rsidR="009E2704" w:rsidRDefault="009E2704" w:rsidP="009E2704">
      <w:pPr>
        <w:pStyle w:val="1"/>
        <w:spacing w:before="62" w:after="62"/>
      </w:pPr>
      <w:r w:rsidRPr="00424C6A">
        <w:t>2</w:t>
      </w:r>
      <w:r w:rsidRPr="00424C6A">
        <w:t>个比较器</w:t>
      </w:r>
      <w:r>
        <w:rPr>
          <w:rFonts w:hint="eastAsia"/>
        </w:rPr>
        <w:t>。</w:t>
      </w:r>
    </w:p>
    <w:p w14:paraId="1CCCD443" w14:textId="77777777" w:rsidR="009E2704" w:rsidRDefault="009E2704" w:rsidP="009E2704">
      <w:pPr>
        <w:pStyle w:val="1"/>
        <w:spacing w:before="62" w:after="62"/>
      </w:pPr>
      <w:r w:rsidRPr="00424C6A">
        <w:t>5</w:t>
      </w:r>
      <w:r w:rsidRPr="00424C6A">
        <w:t>通道</w:t>
      </w:r>
      <w:r w:rsidRPr="00424C6A">
        <w:t>DMA</w:t>
      </w:r>
      <w:r w:rsidRPr="00424C6A">
        <w:t>控制器</w:t>
      </w:r>
      <w:r w:rsidRPr="00424C6A">
        <w:rPr>
          <w:rFonts w:hint="eastAsia"/>
        </w:rPr>
        <w:t>：</w:t>
      </w:r>
    </w:p>
    <w:p w14:paraId="78F7BCDE"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支持的外设：</w:t>
      </w:r>
      <w:r w:rsidRPr="00424C6A">
        <w:rPr>
          <w:rFonts w:cs="Times New Roman"/>
        </w:rPr>
        <w:t>Timer</w:t>
      </w:r>
      <w:r w:rsidRPr="00424C6A">
        <w:rPr>
          <w:rFonts w:cs="Times New Roman"/>
        </w:rPr>
        <w:t>、</w:t>
      </w:r>
      <w:r w:rsidRPr="00424C6A">
        <w:rPr>
          <w:rFonts w:cs="Times New Roman"/>
        </w:rPr>
        <w:t>UART</w:t>
      </w:r>
      <w:r w:rsidRPr="00424C6A">
        <w:rPr>
          <w:rFonts w:cs="Times New Roman"/>
        </w:rPr>
        <w:t>、</w:t>
      </w:r>
      <w:r w:rsidRPr="00424C6A">
        <w:rPr>
          <w:rFonts w:cs="Times New Roman"/>
        </w:rPr>
        <w:t>I2C</w:t>
      </w:r>
      <w:r w:rsidRPr="00424C6A">
        <w:rPr>
          <w:rFonts w:cs="Times New Roman"/>
        </w:rPr>
        <w:t>、</w:t>
      </w:r>
      <w:r w:rsidRPr="00424C6A">
        <w:rPr>
          <w:rFonts w:cs="Times New Roman"/>
        </w:rPr>
        <w:t>SPI</w:t>
      </w:r>
      <w:r w:rsidRPr="00424C6A">
        <w:rPr>
          <w:rFonts w:cs="Times New Roman"/>
        </w:rPr>
        <w:t>和</w:t>
      </w:r>
      <w:r w:rsidRPr="00424C6A">
        <w:rPr>
          <w:rFonts w:cs="Times New Roman"/>
        </w:rPr>
        <w:t>ADC</w:t>
      </w:r>
      <w:r w:rsidRPr="00424C6A">
        <w:rPr>
          <w:rFonts w:cs="Times New Roman" w:hint="eastAsia"/>
        </w:rPr>
        <w:t>。</w:t>
      </w:r>
    </w:p>
    <w:p w14:paraId="53158922" w14:textId="77777777" w:rsidR="009E2704" w:rsidRPr="00271509" w:rsidRDefault="009E2704" w:rsidP="009E2704">
      <w:pPr>
        <w:pStyle w:val="1"/>
        <w:spacing w:before="62" w:after="62"/>
      </w:pPr>
      <w:r w:rsidRPr="00424C6A">
        <w:t>多达</w:t>
      </w:r>
      <w:r w:rsidRPr="00424C6A">
        <w:t>39</w:t>
      </w:r>
      <w:r w:rsidRPr="00424C6A">
        <w:t>个快速</w:t>
      </w:r>
      <w:r w:rsidRPr="00424C6A">
        <w:t>I/O</w:t>
      </w:r>
      <w:r w:rsidRPr="00424C6A">
        <w:t>端口：</w:t>
      </w:r>
    </w:p>
    <w:p w14:paraId="7C3ABA2F" w14:textId="77777777" w:rsidR="009E2704" w:rsidRPr="00424C6A" w:rsidRDefault="009E2704" w:rsidP="009E2704">
      <w:pPr>
        <w:pStyle w:val="af7"/>
        <w:spacing w:before="62" w:after="62"/>
        <w:ind w:left="420"/>
        <w:rPr>
          <w:rFonts w:cs="Times New Roman"/>
        </w:rPr>
      </w:pPr>
      <w:r w:rsidRPr="00424C6A">
        <w:rPr>
          <w:rFonts w:cs="Times New Roman" w:hint="eastAsia"/>
        </w:rPr>
        <w:t>－</w:t>
      </w:r>
      <w:r w:rsidRPr="00424C6A">
        <w:rPr>
          <w:rFonts w:cs="Times New Roman"/>
        </w:rPr>
        <w:t>所有</w:t>
      </w:r>
      <w:r w:rsidRPr="00424C6A">
        <w:rPr>
          <w:rFonts w:cs="Times New Roman"/>
        </w:rPr>
        <w:t>I/O</w:t>
      </w:r>
      <w:r w:rsidRPr="00424C6A">
        <w:rPr>
          <w:rFonts w:cs="Times New Roman"/>
        </w:rPr>
        <w:t>口可以映像到</w:t>
      </w:r>
      <w:r w:rsidRPr="00424C6A">
        <w:rPr>
          <w:rFonts w:cs="Times New Roman"/>
        </w:rPr>
        <w:t>16</w:t>
      </w:r>
      <w:r w:rsidRPr="00424C6A">
        <w:rPr>
          <w:rFonts w:cs="Times New Roman"/>
        </w:rPr>
        <w:t>个外部中断；</w:t>
      </w:r>
    </w:p>
    <w:p w14:paraId="74059F4C"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所有端口均可输入输出</w:t>
      </w:r>
      <w:r w:rsidRPr="00424C6A">
        <w:rPr>
          <w:rFonts w:cs="Times New Roman"/>
        </w:rPr>
        <w:t>5V</w:t>
      </w:r>
      <w:r w:rsidRPr="00424C6A">
        <w:rPr>
          <w:rFonts w:cs="Times New Roman"/>
        </w:rPr>
        <w:t>信号</w:t>
      </w:r>
      <w:r w:rsidRPr="00424C6A">
        <w:rPr>
          <w:rFonts w:cs="Times New Roman" w:hint="eastAsia"/>
        </w:rPr>
        <w:t>。</w:t>
      </w:r>
    </w:p>
    <w:p w14:paraId="16BD1B20" w14:textId="77777777" w:rsidR="009E2704" w:rsidRDefault="009E2704" w:rsidP="009E2704">
      <w:pPr>
        <w:pStyle w:val="1"/>
        <w:spacing w:before="62" w:after="62"/>
      </w:pPr>
      <w:r>
        <w:rPr>
          <w:rFonts w:hint="eastAsia"/>
        </w:rPr>
        <w:t>调试模式：</w:t>
      </w:r>
    </w:p>
    <w:p w14:paraId="6FC65F7B"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串行单线调试（</w:t>
      </w:r>
      <w:r w:rsidRPr="00424C6A">
        <w:rPr>
          <w:rFonts w:cs="Times New Roman"/>
        </w:rPr>
        <w:t>SWD</w:t>
      </w:r>
      <w:r w:rsidRPr="00424C6A">
        <w:rPr>
          <w:rFonts w:cs="Times New Roman"/>
        </w:rPr>
        <w:t>）</w:t>
      </w:r>
      <w:r w:rsidRPr="00424C6A">
        <w:rPr>
          <w:rFonts w:cs="Times New Roman" w:hint="eastAsia"/>
        </w:rPr>
        <w:t>。</w:t>
      </w:r>
    </w:p>
    <w:p w14:paraId="2849EF1E" w14:textId="77777777" w:rsidR="009E2704" w:rsidRDefault="009E2704" w:rsidP="009E2704">
      <w:pPr>
        <w:pStyle w:val="1"/>
        <w:spacing w:before="62" w:after="62"/>
      </w:pPr>
      <w:r w:rsidRPr="00424C6A">
        <w:t>多达</w:t>
      </w:r>
      <w:r w:rsidRPr="00424C6A">
        <w:t>9</w:t>
      </w:r>
      <w:r w:rsidRPr="00424C6A">
        <w:t>个定时器</w:t>
      </w:r>
      <w:r>
        <w:rPr>
          <w:rFonts w:hint="eastAsia"/>
        </w:rPr>
        <w:t>：</w:t>
      </w:r>
    </w:p>
    <w:p w14:paraId="37670813" w14:textId="77777777" w:rsidR="009E2704" w:rsidRPr="00424C6A" w:rsidRDefault="009E2704" w:rsidP="009E2704">
      <w:pPr>
        <w:pStyle w:val="af7"/>
        <w:spacing w:before="62" w:after="62"/>
        <w:ind w:leftChars="400" w:left="1050" w:hangingChars="100" w:hanging="210"/>
        <w:rPr>
          <w:rFonts w:cs="Times New Roman"/>
        </w:rPr>
      </w:pPr>
      <w:r>
        <w:rPr>
          <w:rFonts w:hint="eastAsia"/>
        </w:rPr>
        <w:t>－</w:t>
      </w:r>
      <w:r w:rsidRPr="00424C6A">
        <w:rPr>
          <w:rFonts w:cs="Times New Roman"/>
        </w:rPr>
        <w:t>1</w:t>
      </w:r>
      <w:r w:rsidRPr="00424C6A">
        <w:rPr>
          <w:rFonts w:cs="Times New Roman"/>
        </w:rPr>
        <w:t>个</w:t>
      </w:r>
      <w:r w:rsidRPr="00424C6A">
        <w:rPr>
          <w:rFonts w:cs="Times New Roman"/>
        </w:rPr>
        <w:t>16</w:t>
      </w:r>
      <w:r w:rsidRPr="00424C6A">
        <w:rPr>
          <w:rFonts w:cs="Times New Roman"/>
        </w:rPr>
        <w:t>位高级定时器</w:t>
      </w:r>
      <w:r w:rsidRPr="00424C6A">
        <w:rPr>
          <w:rFonts w:cs="Times New Roman"/>
        </w:rPr>
        <w:t>4</w:t>
      </w:r>
      <w:r w:rsidRPr="00424C6A">
        <w:rPr>
          <w:rFonts w:cs="Times New Roman"/>
        </w:rPr>
        <w:t>通道高级控制定时器，有</w:t>
      </w:r>
      <w:r w:rsidRPr="00424C6A">
        <w:rPr>
          <w:rFonts w:cs="Times New Roman"/>
        </w:rPr>
        <w:t>4</w:t>
      </w:r>
      <w:r w:rsidRPr="00424C6A">
        <w:rPr>
          <w:rFonts w:cs="Times New Roman"/>
        </w:rPr>
        <w:t>通道</w:t>
      </w:r>
      <w:r w:rsidRPr="00424C6A">
        <w:rPr>
          <w:rFonts w:cs="Times New Roman"/>
        </w:rPr>
        <w:t>PWM</w:t>
      </w:r>
      <w:r w:rsidRPr="00424C6A">
        <w:rPr>
          <w:rFonts w:cs="Times New Roman"/>
        </w:rPr>
        <w:t>输出，以及死区生成和紧急停止功能</w:t>
      </w:r>
      <w:r w:rsidRPr="00424C6A">
        <w:rPr>
          <w:rFonts w:cs="Times New Roman" w:hint="eastAsia"/>
        </w:rPr>
        <w:t>；</w:t>
      </w:r>
    </w:p>
    <w:p w14:paraId="06AD80E5"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1</w:t>
      </w:r>
      <w:r w:rsidRPr="00424C6A">
        <w:rPr>
          <w:rFonts w:cs="Times New Roman"/>
        </w:rPr>
        <w:t>个</w:t>
      </w:r>
      <w:r w:rsidRPr="00424C6A">
        <w:rPr>
          <w:rFonts w:cs="Times New Roman"/>
        </w:rPr>
        <w:t>32</w:t>
      </w:r>
      <w:r w:rsidRPr="00424C6A">
        <w:rPr>
          <w:rFonts w:cs="Times New Roman"/>
        </w:rPr>
        <w:t>位定时器和</w:t>
      </w:r>
      <w:r w:rsidRPr="00424C6A">
        <w:rPr>
          <w:rFonts w:cs="Times New Roman"/>
        </w:rPr>
        <w:t>1</w:t>
      </w:r>
      <w:r w:rsidRPr="00424C6A">
        <w:rPr>
          <w:rFonts w:cs="Times New Roman"/>
        </w:rPr>
        <w:t>个</w:t>
      </w:r>
      <w:r w:rsidRPr="00424C6A">
        <w:rPr>
          <w:rFonts w:cs="Times New Roman"/>
        </w:rPr>
        <w:t>16</w:t>
      </w:r>
      <w:r w:rsidRPr="00424C6A">
        <w:rPr>
          <w:rFonts w:cs="Times New Roman"/>
        </w:rPr>
        <w:t>位定时器，有高达</w:t>
      </w:r>
      <w:r w:rsidRPr="00424C6A">
        <w:rPr>
          <w:rFonts w:cs="Times New Roman"/>
        </w:rPr>
        <w:t>4</w:t>
      </w:r>
      <w:r w:rsidRPr="00424C6A">
        <w:rPr>
          <w:rFonts w:cs="Times New Roman"/>
        </w:rPr>
        <w:t>个</w:t>
      </w:r>
      <w:r w:rsidRPr="00424C6A">
        <w:rPr>
          <w:rFonts w:cs="Times New Roman"/>
        </w:rPr>
        <w:t>IC/OC</w:t>
      </w:r>
      <w:r w:rsidRPr="00424C6A">
        <w:rPr>
          <w:rFonts w:cs="Times New Roman"/>
        </w:rPr>
        <w:t>，可用于</w:t>
      </w:r>
      <w:r w:rsidRPr="00424C6A">
        <w:rPr>
          <w:rFonts w:cs="Times New Roman"/>
        </w:rPr>
        <w:t>IR</w:t>
      </w:r>
      <w:r w:rsidRPr="00424C6A">
        <w:rPr>
          <w:rFonts w:cs="Times New Roman"/>
        </w:rPr>
        <w:t>控制解码</w:t>
      </w:r>
      <w:r w:rsidRPr="00424C6A">
        <w:rPr>
          <w:rFonts w:cs="Times New Roman" w:hint="eastAsia"/>
        </w:rPr>
        <w:t>；</w:t>
      </w:r>
    </w:p>
    <w:p w14:paraId="49368950"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lastRenderedPageBreak/>
        <w:t>－</w:t>
      </w:r>
      <w:r w:rsidRPr="00424C6A">
        <w:rPr>
          <w:rFonts w:cs="Times New Roman"/>
        </w:rPr>
        <w:t>2</w:t>
      </w:r>
      <w:r w:rsidRPr="00424C6A">
        <w:rPr>
          <w:rFonts w:cs="Times New Roman"/>
        </w:rPr>
        <w:t>个</w:t>
      </w:r>
      <w:r w:rsidRPr="00424C6A">
        <w:rPr>
          <w:rFonts w:cs="Times New Roman"/>
        </w:rPr>
        <w:t>16</w:t>
      </w:r>
      <w:r w:rsidRPr="00424C6A">
        <w:rPr>
          <w:rFonts w:cs="Times New Roman"/>
        </w:rPr>
        <w:t>位定时器，有</w:t>
      </w:r>
      <w:r w:rsidRPr="00424C6A">
        <w:rPr>
          <w:rFonts w:cs="Times New Roman"/>
        </w:rPr>
        <w:t>1</w:t>
      </w:r>
      <w:r w:rsidRPr="00424C6A">
        <w:rPr>
          <w:rFonts w:cs="Times New Roman"/>
        </w:rPr>
        <w:t>个</w:t>
      </w:r>
      <w:r w:rsidRPr="00424C6A">
        <w:rPr>
          <w:rFonts w:cs="Times New Roman"/>
        </w:rPr>
        <w:t>IC/OC</w:t>
      </w:r>
      <w:r w:rsidRPr="00424C6A">
        <w:rPr>
          <w:rFonts w:cs="Times New Roman"/>
        </w:rPr>
        <w:t>和</w:t>
      </w:r>
      <w:r w:rsidRPr="00424C6A">
        <w:rPr>
          <w:rFonts w:cs="Times New Roman"/>
        </w:rPr>
        <w:t>1</w:t>
      </w:r>
      <w:r w:rsidRPr="00424C6A">
        <w:rPr>
          <w:rFonts w:cs="Times New Roman"/>
        </w:rPr>
        <w:t>个</w:t>
      </w:r>
      <w:r w:rsidRPr="00424C6A">
        <w:rPr>
          <w:rFonts w:cs="Times New Roman"/>
        </w:rPr>
        <w:t>OCN</w:t>
      </w:r>
      <w:r w:rsidRPr="00424C6A">
        <w:rPr>
          <w:rFonts w:cs="Times New Roman"/>
        </w:rPr>
        <w:t>，死区生成，紧急停止，调制器门电路用于</w:t>
      </w:r>
      <w:r w:rsidRPr="00424C6A">
        <w:rPr>
          <w:rFonts w:cs="Times New Roman"/>
        </w:rPr>
        <w:t>IR</w:t>
      </w:r>
      <w:r w:rsidRPr="00424C6A">
        <w:rPr>
          <w:rFonts w:cs="Times New Roman"/>
        </w:rPr>
        <w:t>控制</w:t>
      </w:r>
      <w:r w:rsidRPr="00424C6A">
        <w:rPr>
          <w:rFonts w:cs="Times New Roman" w:hint="eastAsia"/>
        </w:rPr>
        <w:t>；</w:t>
      </w:r>
    </w:p>
    <w:p w14:paraId="4C3E9DC6"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1</w:t>
      </w:r>
      <w:r w:rsidRPr="00424C6A">
        <w:rPr>
          <w:rFonts w:cs="Times New Roman"/>
        </w:rPr>
        <w:t>个</w:t>
      </w:r>
      <w:r w:rsidRPr="00424C6A">
        <w:rPr>
          <w:rFonts w:cs="Times New Roman"/>
        </w:rPr>
        <w:t>16</w:t>
      </w:r>
      <w:r w:rsidRPr="00424C6A">
        <w:rPr>
          <w:rFonts w:cs="Times New Roman"/>
        </w:rPr>
        <w:t>位定时器，有</w:t>
      </w:r>
      <w:r w:rsidRPr="00424C6A">
        <w:rPr>
          <w:rFonts w:cs="Times New Roman"/>
        </w:rPr>
        <w:t>1</w:t>
      </w:r>
      <w:r w:rsidRPr="00424C6A">
        <w:rPr>
          <w:rFonts w:cs="Times New Roman"/>
        </w:rPr>
        <w:t>个</w:t>
      </w:r>
      <w:r w:rsidRPr="00424C6A">
        <w:rPr>
          <w:rFonts w:cs="Times New Roman"/>
        </w:rPr>
        <w:t>IC/OC</w:t>
      </w:r>
      <w:r w:rsidRPr="00424C6A">
        <w:rPr>
          <w:rFonts w:cs="Times New Roman" w:hint="eastAsia"/>
        </w:rPr>
        <w:t>；</w:t>
      </w:r>
    </w:p>
    <w:p w14:paraId="19379B5C"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2</w:t>
      </w:r>
      <w:r w:rsidRPr="00424C6A">
        <w:rPr>
          <w:rFonts w:cs="Times New Roman"/>
        </w:rPr>
        <w:t>个看门狗定时器（独立的和窗口型的）</w:t>
      </w:r>
      <w:r w:rsidRPr="00424C6A">
        <w:rPr>
          <w:rFonts w:cs="Times New Roman" w:hint="eastAsia"/>
        </w:rPr>
        <w:t>；</w:t>
      </w:r>
    </w:p>
    <w:p w14:paraId="054FD784" w14:textId="77777777" w:rsidR="009E2704" w:rsidRPr="00424C6A" w:rsidRDefault="009E2704" w:rsidP="009E2704">
      <w:pPr>
        <w:pStyle w:val="af7"/>
        <w:spacing w:before="62" w:after="62"/>
        <w:ind w:leftChars="400" w:left="1050" w:hangingChars="100" w:hanging="210"/>
        <w:rPr>
          <w:rFonts w:cs="Times New Roman"/>
        </w:rPr>
      </w:pPr>
      <w:r w:rsidRPr="00424C6A">
        <w:rPr>
          <w:rFonts w:cs="Times New Roman" w:hint="eastAsia"/>
        </w:rPr>
        <w:t>－</w:t>
      </w:r>
      <w:r w:rsidRPr="00424C6A">
        <w:rPr>
          <w:rFonts w:cs="Times New Roman"/>
        </w:rPr>
        <w:t>系统时间定时器：</w:t>
      </w:r>
      <w:r w:rsidRPr="00424C6A">
        <w:rPr>
          <w:rFonts w:cs="Times New Roman"/>
        </w:rPr>
        <w:t>24</w:t>
      </w:r>
      <w:r w:rsidRPr="00424C6A">
        <w:rPr>
          <w:rFonts w:cs="Times New Roman"/>
        </w:rPr>
        <w:t>位自减型计数器。</w:t>
      </w:r>
    </w:p>
    <w:p w14:paraId="630B942E" w14:textId="77777777" w:rsidR="009E2704" w:rsidRDefault="009E2704" w:rsidP="009E2704">
      <w:pPr>
        <w:pStyle w:val="1"/>
        <w:spacing w:before="62" w:after="62"/>
      </w:pPr>
      <w:r w:rsidRPr="00424C6A">
        <w:t>多达</w:t>
      </w:r>
      <w:r w:rsidRPr="00424C6A">
        <w:t xml:space="preserve"> 5 </w:t>
      </w:r>
      <w:r w:rsidRPr="00424C6A">
        <w:t>个通信接口</w:t>
      </w:r>
      <w:r>
        <w:rPr>
          <w:rFonts w:hint="eastAsia"/>
        </w:rPr>
        <w:t>：</w:t>
      </w:r>
    </w:p>
    <w:p w14:paraId="4E408F83" w14:textId="77777777" w:rsidR="009E2704" w:rsidRPr="00424C6A" w:rsidRDefault="009E2704" w:rsidP="009E2704">
      <w:pPr>
        <w:pStyle w:val="af7"/>
        <w:spacing w:before="62" w:after="62"/>
        <w:ind w:left="419"/>
        <w:rPr>
          <w:rFonts w:cs="Times New Roman"/>
        </w:rPr>
      </w:pPr>
      <w:r w:rsidRPr="00424C6A">
        <w:rPr>
          <w:rFonts w:cs="Times New Roman" w:hint="eastAsia"/>
        </w:rPr>
        <w:t>－</w:t>
      </w:r>
      <w:r w:rsidRPr="00424C6A">
        <w:rPr>
          <w:rFonts w:cs="Times New Roman"/>
        </w:rPr>
        <w:t>2</w:t>
      </w:r>
      <w:r w:rsidRPr="00424C6A">
        <w:rPr>
          <w:rFonts w:cs="Times New Roman"/>
        </w:rPr>
        <w:t>个</w:t>
      </w:r>
      <w:r w:rsidRPr="00424C6A">
        <w:rPr>
          <w:rFonts w:cs="Times New Roman"/>
        </w:rPr>
        <w:t>UART</w:t>
      </w:r>
      <w:r w:rsidRPr="00424C6A">
        <w:rPr>
          <w:rFonts w:cs="Times New Roman"/>
        </w:rPr>
        <w:t>接口</w:t>
      </w:r>
      <w:r w:rsidRPr="00424C6A">
        <w:rPr>
          <w:rFonts w:cs="Times New Roman" w:hint="eastAsia"/>
        </w:rPr>
        <w:t>；</w:t>
      </w:r>
    </w:p>
    <w:p w14:paraId="1DCE7686" w14:textId="77777777" w:rsidR="009E2704" w:rsidRPr="00424C6A" w:rsidRDefault="009E2704" w:rsidP="009E2704">
      <w:pPr>
        <w:pStyle w:val="af7"/>
        <w:spacing w:before="62" w:after="62"/>
        <w:ind w:left="419"/>
        <w:rPr>
          <w:rFonts w:cs="Times New Roman"/>
        </w:rPr>
      </w:pPr>
      <w:r w:rsidRPr="00424C6A">
        <w:rPr>
          <w:rFonts w:cs="Times New Roman" w:hint="eastAsia"/>
        </w:rPr>
        <w:t>－</w:t>
      </w:r>
      <w:r w:rsidRPr="00424C6A">
        <w:rPr>
          <w:rFonts w:cs="Times New Roman"/>
        </w:rPr>
        <w:t>1</w:t>
      </w:r>
      <w:r w:rsidRPr="00424C6A">
        <w:rPr>
          <w:rFonts w:cs="Times New Roman"/>
        </w:rPr>
        <w:t>个</w:t>
      </w:r>
      <w:r w:rsidRPr="00424C6A">
        <w:rPr>
          <w:rFonts w:cs="Times New Roman"/>
        </w:rPr>
        <w:t>I2C</w:t>
      </w:r>
      <w:r w:rsidRPr="00424C6A">
        <w:rPr>
          <w:rFonts w:cs="Times New Roman"/>
        </w:rPr>
        <w:t>接口</w:t>
      </w:r>
      <w:r w:rsidRPr="00424C6A">
        <w:rPr>
          <w:rFonts w:cs="Times New Roman" w:hint="eastAsia"/>
        </w:rPr>
        <w:t>；</w:t>
      </w:r>
    </w:p>
    <w:p w14:paraId="14A5B5AB" w14:textId="77777777" w:rsidR="009E2704" w:rsidRPr="00424C6A" w:rsidRDefault="009E2704" w:rsidP="009E2704">
      <w:pPr>
        <w:pStyle w:val="af7"/>
        <w:spacing w:before="62" w:after="62"/>
        <w:ind w:left="419"/>
        <w:rPr>
          <w:rFonts w:cs="Times New Roman"/>
        </w:rPr>
      </w:pPr>
      <w:r w:rsidRPr="00424C6A">
        <w:rPr>
          <w:rFonts w:cs="Times New Roman" w:hint="eastAsia"/>
        </w:rPr>
        <w:t>－</w:t>
      </w:r>
      <w:r w:rsidRPr="00424C6A">
        <w:rPr>
          <w:rFonts w:cs="Times New Roman"/>
        </w:rPr>
        <w:t>2</w:t>
      </w:r>
      <w:r w:rsidRPr="00424C6A">
        <w:rPr>
          <w:rFonts w:cs="Times New Roman"/>
        </w:rPr>
        <w:t>个</w:t>
      </w:r>
      <w:r w:rsidRPr="00424C6A">
        <w:rPr>
          <w:rFonts w:cs="Times New Roman"/>
        </w:rPr>
        <w:t>SPI</w:t>
      </w:r>
      <w:r w:rsidRPr="00424C6A">
        <w:rPr>
          <w:rFonts w:cs="Times New Roman"/>
        </w:rPr>
        <w:t>接口</w:t>
      </w:r>
      <w:r w:rsidRPr="00424C6A">
        <w:rPr>
          <w:rFonts w:cs="Times New Roman" w:hint="eastAsia"/>
        </w:rPr>
        <w:t>。</w:t>
      </w:r>
    </w:p>
    <w:p w14:paraId="3437236F" w14:textId="77777777" w:rsidR="009E2704" w:rsidRDefault="009E2704" w:rsidP="009E2704">
      <w:pPr>
        <w:pStyle w:val="1"/>
        <w:spacing w:before="62" w:after="62"/>
      </w:pPr>
      <w:r w:rsidRPr="00424C6A">
        <w:t>96</w:t>
      </w:r>
      <w:r w:rsidRPr="00424C6A">
        <w:t>位的芯片唯一</w:t>
      </w:r>
      <w:r w:rsidRPr="00424C6A">
        <w:t>ID</w:t>
      </w:r>
      <w:r w:rsidRPr="00424C6A">
        <w:t>（</w:t>
      </w:r>
      <w:r w:rsidRPr="00424C6A">
        <w:t>UID</w:t>
      </w:r>
      <w:r w:rsidRPr="00424C6A">
        <w:t>）</w:t>
      </w:r>
      <w:r>
        <w:rPr>
          <w:rFonts w:hint="eastAsia"/>
        </w:rPr>
        <w:t>。</w:t>
      </w:r>
    </w:p>
    <w:p w14:paraId="1902795F" w14:textId="7D6FD3CD" w:rsidR="009E2704" w:rsidRPr="009E2704" w:rsidRDefault="009E2704" w:rsidP="009E2704">
      <w:pPr>
        <w:pStyle w:val="1"/>
        <w:spacing w:before="62" w:after="62"/>
      </w:pPr>
      <w:r w:rsidRPr="00424C6A">
        <w:t>采用</w:t>
      </w:r>
      <w:r w:rsidRPr="00424C6A">
        <w:t>QFN32</w:t>
      </w:r>
      <w:r w:rsidRPr="00424C6A">
        <w:t>封装。</w:t>
      </w:r>
    </w:p>
    <w:p w14:paraId="1FEB6FD2" w14:textId="77777777" w:rsidR="00160D31" w:rsidRDefault="00160D31" w:rsidP="00C93543">
      <w:pPr>
        <w:pStyle w:val="30"/>
        <w:rPr>
          <w:lang w:val="de-DE"/>
        </w:rPr>
      </w:pPr>
      <w:bookmarkStart w:id="53" w:name="_Toc6175779"/>
      <w:r>
        <w:rPr>
          <w:rFonts w:hint="eastAsia"/>
          <w:lang w:val="de-DE"/>
        </w:rPr>
        <w:t>概述</w:t>
      </w:r>
      <w:bookmarkEnd w:id="53"/>
    </w:p>
    <w:p w14:paraId="541DCA9C" w14:textId="7203AE80" w:rsidR="00747013" w:rsidRDefault="00277BAA" w:rsidP="00277BAA">
      <w:pPr>
        <w:pStyle w:val="23"/>
        <w:spacing w:before="62" w:after="62"/>
      </w:pPr>
      <w:r>
        <w:rPr>
          <w:rFonts w:hint="eastAsia"/>
        </w:rPr>
        <w:t>如</w:t>
      </w:r>
      <w:r>
        <w:fldChar w:fldCharType="begin"/>
      </w:r>
      <w:r>
        <w:instrText xml:space="preserve"> </w:instrText>
      </w:r>
      <w:r>
        <w:rPr>
          <w:rFonts w:hint="eastAsia"/>
        </w:rPr>
        <w:instrText>REF _Ref536263372 \h</w:instrText>
      </w:r>
      <w:r>
        <w:instrText xml:space="preserve"> </w:instrText>
      </w:r>
      <w:r>
        <w:fldChar w:fldCharType="separate"/>
      </w:r>
      <w:r w:rsidR="00B93B10">
        <w:rPr>
          <w:rFonts w:hint="eastAsia"/>
        </w:rPr>
        <w:t>图</w:t>
      </w:r>
      <w:r w:rsidR="00B93B10">
        <w:rPr>
          <w:noProof/>
        </w:rPr>
        <w:t>2</w:t>
      </w:r>
      <w:r w:rsidR="00B93B10">
        <w:t>.</w:t>
      </w:r>
      <w:r w:rsidR="00B93B10">
        <w:rPr>
          <w:noProof/>
        </w:rPr>
        <w:t>1</w:t>
      </w:r>
      <w:r>
        <w:fldChar w:fldCharType="end"/>
      </w:r>
      <w:r>
        <w:rPr>
          <w:rFonts w:hint="eastAsia"/>
        </w:rPr>
        <w:t>所示的</w:t>
      </w:r>
      <w:r>
        <w:rPr>
          <w:rFonts w:hint="eastAsia"/>
        </w:rPr>
        <w:t>ZLG116</w:t>
      </w:r>
      <w:r w:rsidRPr="009555F5">
        <w:rPr>
          <w:rFonts w:hint="eastAsia"/>
        </w:rPr>
        <w:t>系列微控制器</w:t>
      </w:r>
      <w:r>
        <w:rPr>
          <w:rFonts w:hint="eastAsia"/>
        </w:rPr>
        <w:t>（</w:t>
      </w:r>
      <w:r>
        <w:rPr>
          <w:rFonts w:hint="eastAsia"/>
        </w:rPr>
        <w:t>MCU</w:t>
      </w:r>
      <w:r>
        <w:rPr>
          <w:rFonts w:hint="eastAsia"/>
        </w:rPr>
        <w:t>）具有丰富的片上外设，除</w:t>
      </w:r>
      <w:r>
        <w:t>GPIO</w:t>
      </w:r>
      <w:r>
        <w:rPr>
          <w:rFonts w:hint="eastAsia"/>
        </w:rPr>
        <w:t>外，还</w:t>
      </w:r>
      <w:r w:rsidRPr="00424C6A">
        <w:t>包含</w:t>
      </w:r>
      <w:r w:rsidRPr="00424C6A">
        <w:t>1</w:t>
      </w:r>
      <w:r w:rsidRPr="00424C6A">
        <w:t>个</w:t>
      </w:r>
      <w:r w:rsidRPr="00424C6A">
        <w:t>12</w:t>
      </w:r>
      <w:r w:rsidRPr="00424C6A">
        <w:t>位的</w:t>
      </w:r>
      <w:r w:rsidRPr="00424C6A">
        <w:t>ADC</w:t>
      </w:r>
      <w:r w:rsidRPr="00424C6A">
        <w:t>、</w:t>
      </w:r>
      <w:r w:rsidRPr="00424C6A">
        <w:t>4</w:t>
      </w:r>
      <w:r w:rsidRPr="00424C6A">
        <w:t>个</w:t>
      </w:r>
      <w:r w:rsidRPr="00424C6A">
        <w:t>16</w:t>
      </w:r>
      <w:r w:rsidRPr="00424C6A">
        <w:t>位通用定时器、</w:t>
      </w:r>
      <w:r w:rsidRPr="00424C6A">
        <w:t>1</w:t>
      </w:r>
      <w:r w:rsidRPr="00424C6A">
        <w:t>个</w:t>
      </w:r>
      <w:r w:rsidRPr="00424C6A">
        <w:t>32</w:t>
      </w:r>
      <w:r w:rsidRPr="00424C6A">
        <w:t>位通用定时器、</w:t>
      </w:r>
      <w:r w:rsidRPr="00424C6A">
        <w:t>1</w:t>
      </w:r>
      <w:r w:rsidRPr="00424C6A">
        <w:t>个高级</w:t>
      </w:r>
      <w:r w:rsidRPr="00424C6A">
        <w:t>PWM</w:t>
      </w:r>
      <w:r w:rsidRPr="00424C6A">
        <w:t>定时器，还包含标准的通信接口：</w:t>
      </w:r>
      <w:r w:rsidRPr="00424C6A">
        <w:t>2</w:t>
      </w:r>
      <w:r w:rsidRPr="00424C6A">
        <w:t>个</w:t>
      </w:r>
      <w:r>
        <w:t>UART</w:t>
      </w:r>
      <w:r w:rsidRPr="00424C6A">
        <w:t>接口、</w:t>
      </w:r>
      <w:r w:rsidRPr="00424C6A">
        <w:t>1</w:t>
      </w:r>
      <w:r w:rsidRPr="00424C6A">
        <w:t>个</w:t>
      </w:r>
      <w:r w:rsidRPr="00424C6A">
        <w:t>I2C</w:t>
      </w:r>
      <w:r w:rsidRPr="00424C6A">
        <w:t>接口和</w:t>
      </w:r>
      <w:r w:rsidRPr="00424C6A">
        <w:t>2</w:t>
      </w:r>
      <w:r w:rsidRPr="00424C6A">
        <w:t>个</w:t>
      </w:r>
      <w:r w:rsidRPr="00424C6A">
        <w:t>SPI</w:t>
      </w:r>
      <w:r w:rsidRPr="00424C6A">
        <w:t>接口</w:t>
      </w:r>
      <w:r w:rsidRPr="005C5125">
        <w:rPr>
          <w:rFonts w:hint="eastAsia"/>
        </w:rPr>
        <w:t>。</w:t>
      </w:r>
    </w:p>
    <w:p w14:paraId="23491E87" w14:textId="7A8ACA37" w:rsidR="00927073" w:rsidRDefault="00747013" w:rsidP="00747013">
      <w:pPr>
        <w:spacing w:before="62" w:after="62"/>
        <w:jc w:val="center"/>
        <w:rPr>
          <w:rFonts w:ascii="宋体" w:hAnsi="宋体"/>
          <w:kern w:val="0"/>
        </w:rPr>
      </w:pPr>
      <w:r>
        <w:rPr>
          <w:rFonts w:hint="eastAsia"/>
          <w:noProof/>
        </w:rPr>
        <w:drawing>
          <wp:inline distT="0" distB="0" distL="0" distR="0" wp14:anchorId="6FC537E4" wp14:editId="6F0DABF5">
            <wp:extent cx="5278120" cy="4235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3.png"/>
                    <pic:cNvPicPr/>
                  </pic:nvPicPr>
                  <pic:blipFill>
                    <a:blip r:embed="rId17">
                      <a:extLst>
                        <a:ext uri="{28A0092B-C50C-407E-A947-70E740481C1C}">
                          <a14:useLocalDpi xmlns:a14="http://schemas.microsoft.com/office/drawing/2010/main" val="0"/>
                        </a:ext>
                      </a:extLst>
                    </a:blip>
                    <a:stretch>
                      <a:fillRect/>
                    </a:stretch>
                  </pic:blipFill>
                  <pic:spPr>
                    <a:xfrm>
                      <a:off x="0" y="0"/>
                      <a:ext cx="5278120" cy="4235450"/>
                    </a:xfrm>
                    <a:prstGeom prst="rect">
                      <a:avLst/>
                    </a:prstGeom>
                  </pic:spPr>
                </pic:pic>
              </a:graphicData>
            </a:graphic>
          </wp:inline>
        </w:drawing>
      </w:r>
    </w:p>
    <w:p w14:paraId="397C95B2" w14:textId="5388BC3F" w:rsidR="00747013" w:rsidRPr="00747013" w:rsidRDefault="00747013" w:rsidP="00747013">
      <w:pPr>
        <w:pStyle w:val="a7"/>
      </w:pPr>
      <w:bookmarkStart w:id="54" w:name="_Ref536263372"/>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2</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w:t>
      </w:r>
      <w:r w:rsidR="006352F3">
        <w:fldChar w:fldCharType="end"/>
      </w:r>
      <w:bookmarkEnd w:id="54"/>
      <w:r>
        <w:t xml:space="preserve">  </w:t>
      </w:r>
      <w:r w:rsidRPr="00A25393">
        <w:rPr>
          <w:rFonts w:hint="eastAsia"/>
        </w:rPr>
        <w:t>ZLG116</w:t>
      </w:r>
      <w:r w:rsidRPr="00A25393">
        <w:rPr>
          <w:rFonts w:hint="eastAsia"/>
        </w:rPr>
        <w:t>功能框图</w:t>
      </w:r>
      <w:r>
        <w:rPr>
          <w:rFonts w:hint="eastAsia"/>
        </w:rPr>
        <w:t xml:space="preserve"> </w:t>
      </w:r>
    </w:p>
    <w:p w14:paraId="5B26832D" w14:textId="77777777" w:rsidR="00277BAA" w:rsidRDefault="00277BAA" w:rsidP="00277BAA">
      <w:pPr>
        <w:pStyle w:val="23"/>
        <w:spacing w:before="62" w:after="62"/>
      </w:pPr>
      <w:r w:rsidRPr="00424C6A">
        <w:rPr>
          <w:rFonts w:hint="eastAsia"/>
        </w:rPr>
        <w:t>ZLG116</w:t>
      </w:r>
      <w:r w:rsidRPr="00424C6A">
        <w:t>产品系列工作电压为</w:t>
      </w:r>
      <w:r>
        <w:t>2.0V~</w:t>
      </w:r>
      <w:r w:rsidRPr="00424C6A">
        <w:t>5.5V</w:t>
      </w:r>
      <w:r w:rsidRPr="00424C6A">
        <w:t>，工作温度范围包含</w:t>
      </w:r>
      <w:r w:rsidRPr="00424C6A">
        <w:t>-40℃~+85℃</w:t>
      </w:r>
      <w:r w:rsidRPr="00424C6A">
        <w:t>常规型和</w:t>
      </w:r>
      <w:r>
        <w:t>-40℃</w:t>
      </w:r>
      <w:r w:rsidRPr="00424C6A">
        <w:t>~+105℃</w:t>
      </w:r>
      <w:r w:rsidRPr="00424C6A">
        <w:t>扩展型。多种省电工作模式保证低功耗应用的要求</w:t>
      </w:r>
      <w:r>
        <w:rPr>
          <w:rFonts w:hint="eastAsia"/>
        </w:rPr>
        <w:t>。</w:t>
      </w:r>
    </w:p>
    <w:p w14:paraId="6F8338ED" w14:textId="77777777" w:rsidR="00277BAA" w:rsidRDefault="00277BAA" w:rsidP="00277BAA">
      <w:pPr>
        <w:pStyle w:val="23"/>
        <w:spacing w:before="62" w:after="62"/>
      </w:pPr>
      <w:r>
        <w:rPr>
          <w:rFonts w:hint="eastAsia"/>
        </w:rPr>
        <w:lastRenderedPageBreak/>
        <w:t>虽然这些概念对于初学者来说可能会感到非常陌生，但也不要害怕，如同你使用的计算机一样，尽管也很复杂，但毫不影响你使用计算机编程和上网。</w:t>
      </w:r>
    </w:p>
    <w:p w14:paraId="182BC54D" w14:textId="77777777" w:rsidR="00277BAA" w:rsidRDefault="00277BAA" w:rsidP="00277BAA">
      <w:pPr>
        <w:pStyle w:val="23"/>
        <w:spacing w:before="62" w:after="62"/>
      </w:pPr>
      <w:r>
        <w:rPr>
          <w:rFonts w:hint="eastAsia"/>
        </w:rPr>
        <w:t>ZLG116N32A</w:t>
      </w:r>
      <w:r w:rsidRPr="00AE7AC3">
        <w:rPr>
          <w:rFonts w:hint="eastAsia"/>
        </w:rPr>
        <w:t>/</w:t>
      </w:r>
      <w:r>
        <w:rPr>
          <w:rFonts w:hint="eastAsia"/>
        </w:rPr>
        <w:t>ZLG217P64A</w:t>
      </w:r>
      <w:r w:rsidRPr="00AE7AC3">
        <w:rPr>
          <w:rFonts w:hint="eastAsia"/>
        </w:rPr>
        <w:t>同属于</w:t>
      </w:r>
      <w:r>
        <w:rPr>
          <w:rFonts w:hint="eastAsia"/>
        </w:rPr>
        <w:t>ZLG</w:t>
      </w:r>
      <w:r w:rsidRPr="00AE7AC3">
        <w:rPr>
          <w:rFonts w:hint="eastAsia"/>
        </w:rPr>
        <w:t>系列</w:t>
      </w:r>
      <w:r w:rsidRPr="00AE7AC3">
        <w:rPr>
          <w:rFonts w:hint="eastAsia"/>
        </w:rPr>
        <w:t>MCU</w:t>
      </w:r>
      <w:r w:rsidRPr="00AE7AC3">
        <w:rPr>
          <w:rFonts w:hint="eastAsia"/>
        </w:rPr>
        <w:t>，</w:t>
      </w:r>
      <w:r>
        <w:rPr>
          <w:rFonts w:hint="eastAsia"/>
        </w:rPr>
        <w:t>ZLG217P64A</w:t>
      </w:r>
      <w:r w:rsidRPr="00AE7AC3">
        <w:rPr>
          <w:rFonts w:hint="eastAsia"/>
        </w:rPr>
        <w:t>是</w:t>
      </w:r>
      <w:r>
        <w:rPr>
          <w:rFonts w:hint="eastAsia"/>
        </w:rPr>
        <w:t>ZLG116N32A</w:t>
      </w:r>
      <w:r w:rsidRPr="00AE7AC3">
        <w:rPr>
          <w:rFonts w:hint="eastAsia"/>
        </w:rPr>
        <w:t>的增强版本，</w:t>
      </w:r>
      <w:r>
        <w:rPr>
          <w:rFonts w:hint="eastAsia"/>
        </w:rPr>
        <w:t>不仅内核升级到</w:t>
      </w:r>
      <w:r>
        <w:rPr>
          <w:rFonts w:hint="eastAsia"/>
        </w:rPr>
        <w:t>Cortex</w:t>
      </w:r>
      <w:r>
        <w:rPr>
          <w:rFonts w:hint="eastAsia"/>
        </w:rPr>
        <w:t>—</w:t>
      </w:r>
      <w:r>
        <w:rPr>
          <w:rFonts w:hint="eastAsia"/>
        </w:rPr>
        <w:t>M3</w:t>
      </w:r>
      <w:r>
        <w:rPr>
          <w:rFonts w:hint="eastAsia"/>
        </w:rPr>
        <w:t>，而且</w:t>
      </w:r>
      <w:r w:rsidRPr="00AE7AC3">
        <w:rPr>
          <w:rFonts w:hint="eastAsia"/>
        </w:rPr>
        <w:t>外设资源更加丰富，可以更好地满足不同场合的应用需求。可以根据不同需求进行合理选择，</w:t>
      </w:r>
      <w:r>
        <w:rPr>
          <w:rFonts w:hint="eastAsia"/>
        </w:rPr>
        <w:t>详见</w:t>
      </w:r>
      <w:r>
        <w:fldChar w:fldCharType="begin"/>
      </w:r>
      <w:r>
        <w:instrText xml:space="preserve"> REF _Ref424630521 \h </w:instrText>
      </w:r>
      <w:r>
        <w:fldChar w:fldCharType="separate"/>
      </w:r>
      <w:r w:rsidR="00B93B10">
        <w:rPr>
          <w:rFonts w:hint="eastAsia"/>
        </w:rPr>
        <w:t>表</w:t>
      </w:r>
      <w:r w:rsidR="00B93B10">
        <w:rPr>
          <w:noProof/>
        </w:rPr>
        <w:t>2</w:t>
      </w:r>
      <w:r w:rsidR="00B93B10">
        <w:t>.</w:t>
      </w:r>
      <w:r w:rsidR="00B93B10">
        <w:rPr>
          <w:noProof/>
        </w:rPr>
        <w:t>1</w:t>
      </w:r>
      <w:r>
        <w:fldChar w:fldCharType="end"/>
      </w:r>
      <w:r>
        <w:rPr>
          <w:rFonts w:hint="eastAsia"/>
        </w:rPr>
        <w:t>。</w:t>
      </w:r>
    </w:p>
    <w:p w14:paraId="623CCF59" w14:textId="77777777" w:rsidR="00277BAA" w:rsidRDefault="00277BAA" w:rsidP="00277BAA">
      <w:pPr>
        <w:pStyle w:val="a7"/>
        <w:spacing w:before="62" w:after="62"/>
      </w:pPr>
      <w:bookmarkStart w:id="55" w:name="_Ref424630521"/>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w:t>
      </w:r>
      <w:r>
        <w:fldChar w:fldCharType="end"/>
      </w:r>
      <w:bookmarkEnd w:id="55"/>
      <w:r>
        <w:t xml:space="preserve">  </w:t>
      </w:r>
      <w:r>
        <w:rPr>
          <w:rFonts w:hint="eastAsia"/>
        </w:rPr>
        <w:t>ZLG</w:t>
      </w:r>
      <w:r>
        <w:rPr>
          <w:rFonts w:hint="eastAsia"/>
        </w:rPr>
        <w:t>系列</w:t>
      </w:r>
      <w:r>
        <w:rPr>
          <w:rFonts w:hint="eastAsia"/>
        </w:rPr>
        <w:t>MCU</w:t>
      </w:r>
      <w:r>
        <w:rPr>
          <w:rFonts w:hint="eastAsia"/>
        </w:rPr>
        <w:t>选型表</w:t>
      </w:r>
    </w:p>
    <w:tbl>
      <w:tblPr>
        <w:tblW w:w="8364" w:type="dxa"/>
        <w:tblInd w:w="108" w:type="dxa"/>
        <w:shd w:val="clear" w:color="auto" w:fill="FFFFFF"/>
        <w:tblLayout w:type="fixed"/>
        <w:tblLook w:val="00A0" w:firstRow="1" w:lastRow="0" w:firstColumn="1" w:lastColumn="0" w:noHBand="0" w:noVBand="0"/>
      </w:tblPr>
      <w:tblGrid>
        <w:gridCol w:w="1276"/>
        <w:gridCol w:w="709"/>
        <w:gridCol w:w="850"/>
        <w:gridCol w:w="851"/>
        <w:gridCol w:w="709"/>
        <w:gridCol w:w="567"/>
        <w:gridCol w:w="567"/>
        <w:gridCol w:w="708"/>
        <w:gridCol w:w="567"/>
        <w:gridCol w:w="709"/>
        <w:gridCol w:w="851"/>
      </w:tblGrid>
      <w:tr w:rsidR="0044232D" w:rsidRPr="00092E59" w14:paraId="3DBE9362" w14:textId="77777777" w:rsidTr="0044232D">
        <w:trPr>
          <w:trHeight w:val="600"/>
        </w:trPr>
        <w:tc>
          <w:tcPr>
            <w:tcW w:w="1276" w:type="dxa"/>
            <w:tcBorders>
              <w:top w:val="thinThickSmallGap" w:sz="24" w:space="0" w:color="auto"/>
              <w:left w:val="single" w:sz="4" w:space="0" w:color="auto"/>
              <w:bottom w:val="double" w:sz="4" w:space="0" w:color="auto"/>
              <w:right w:val="double" w:sz="4" w:space="0" w:color="auto"/>
            </w:tcBorders>
            <w:shd w:val="clear" w:color="auto" w:fill="E6E6E6"/>
            <w:vAlign w:val="center"/>
          </w:tcPr>
          <w:p w14:paraId="6DA71BF9" w14:textId="77777777" w:rsidR="0044232D" w:rsidRPr="00092E59" w:rsidRDefault="0044232D" w:rsidP="00214288">
            <w:pPr>
              <w:pStyle w:val="ab"/>
              <w:rPr>
                <w:szCs w:val="20"/>
              </w:rPr>
            </w:pPr>
            <w:r w:rsidRPr="00092E59">
              <w:rPr>
                <w:rFonts w:hint="eastAsia"/>
                <w:szCs w:val="22"/>
              </w:rPr>
              <w:t>器件型号</w:t>
            </w:r>
          </w:p>
        </w:tc>
        <w:tc>
          <w:tcPr>
            <w:tcW w:w="709" w:type="dxa"/>
            <w:tcBorders>
              <w:top w:val="thinThickSmallGap" w:sz="24" w:space="0" w:color="auto"/>
              <w:left w:val="double" w:sz="4" w:space="0" w:color="auto"/>
              <w:bottom w:val="double" w:sz="4" w:space="0" w:color="auto"/>
              <w:right w:val="double" w:sz="4" w:space="0" w:color="auto"/>
            </w:tcBorders>
            <w:shd w:val="clear" w:color="auto" w:fill="E6E6E6"/>
          </w:tcPr>
          <w:p w14:paraId="3EE9195E" w14:textId="77777777" w:rsidR="0044232D" w:rsidRPr="00092E59" w:rsidRDefault="0044232D" w:rsidP="00214288">
            <w:pPr>
              <w:pStyle w:val="ab"/>
              <w:rPr>
                <w:szCs w:val="22"/>
              </w:rPr>
            </w:pPr>
            <w:r>
              <w:rPr>
                <w:rFonts w:hint="eastAsia"/>
                <w:szCs w:val="22"/>
              </w:rPr>
              <w:t>内核</w:t>
            </w:r>
          </w:p>
        </w:tc>
        <w:tc>
          <w:tcPr>
            <w:tcW w:w="850" w:type="dxa"/>
            <w:tcBorders>
              <w:top w:val="thinThickSmallGap" w:sz="24" w:space="0" w:color="auto"/>
              <w:left w:val="double" w:sz="4" w:space="0" w:color="auto"/>
              <w:bottom w:val="double" w:sz="4" w:space="0" w:color="auto"/>
              <w:right w:val="single" w:sz="4" w:space="0" w:color="auto"/>
            </w:tcBorders>
            <w:shd w:val="clear" w:color="auto" w:fill="E6E6E6"/>
            <w:vAlign w:val="center"/>
          </w:tcPr>
          <w:p w14:paraId="0F7EF302" w14:textId="77777777" w:rsidR="0044232D" w:rsidRPr="00092E59" w:rsidRDefault="0044232D" w:rsidP="00214288">
            <w:pPr>
              <w:pStyle w:val="ab"/>
              <w:rPr>
                <w:szCs w:val="20"/>
              </w:rPr>
            </w:pPr>
            <w:r w:rsidRPr="00092E59">
              <w:rPr>
                <w:szCs w:val="22"/>
              </w:rPr>
              <w:t xml:space="preserve">Flash </w:t>
            </w:r>
            <w:r w:rsidRPr="00092E59">
              <w:rPr>
                <w:rFonts w:hint="eastAsia"/>
                <w:szCs w:val="22"/>
              </w:rPr>
              <w:t>（</w:t>
            </w:r>
            <w:r w:rsidRPr="00092E59">
              <w:rPr>
                <w:szCs w:val="22"/>
              </w:rPr>
              <w:t>KB</w:t>
            </w:r>
            <w:r w:rsidRPr="00092E59">
              <w:rPr>
                <w:rFonts w:hint="eastAsia"/>
                <w:szCs w:val="22"/>
              </w:rPr>
              <w:t>）</w:t>
            </w:r>
          </w:p>
        </w:tc>
        <w:tc>
          <w:tcPr>
            <w:tcW w:w="851" w:type="dxa"/>
            <w:tcBorders>
              <w:top w:val="thinThickSmallGap" w:sz="24" w:space="0" w:color="auto"/>
              <w:left w:val="nil"/>
              <w:bottom w:val="double" w:sz="4" w:space="0" w:color="auto"/>
              <w:right w:val="single" w:sz="4" w:space="0" w:color="auto"/>
            </w:tcBorders>
            <w:shd w:val="clear" w:color="auto" w:fill="E6E6E6"/>
            <w:vAlign w:val="center"/>
          </w:tcPr>
          <w:p w14:paraId="143D4EA0" w14:textId="77777777" w:rsidR="0044232D" w:rsidRPr="00092E59" w:rsidRDefault="0044232D" w:rsidP="00214288">
            <w:pPr>
              <w:pStyle w:val="ab"/>
              <w:rPr>
                <w:szCs w:val="20"/>
              </w:rPr>
            </w:pPr>
            <w:r w:rsidRPr="00092E59">
              <w:rPr>
                <w:szCs w:val="22"/>
              </w:rPr>
              <w:t xml:space="preserve">RAM </w:t>
            </w:r>
            <w:r w:rsidRPr="00092E59">
              <w:rPr>
                <w:rFonts w:hint="eastAsia"/>
                <w:szCs w:val="22"/>
              </w:rPr>
              <w:t>（</w:t>
            </w:r>
            <w:r w:rsidRPr="00092E59">
              <w:rPr>
                <w:szCs w:val="22"/>
              </w:rPr>
              <w:t>KB</w:t>
            </w:r>
            <w:r w:rsidRPr="00092E59">
              <w:rPr>
                <w:rFonts w:hint="eastAsia"/>
                <w:szCs w:val="22"/>
              </w:rPr>
              <w:t>）</w:t>
            </w:r>
          </w:p>
        </w:tc>
        <w:tc>
          <w:tcPr>
            <w:tcW w:w="709" w:type="dxa"/>
            <w:tcBorders>
              <w:top w:val="thinThickSmallGap" w:sz="24" w:space="0" w:color="auto"/>
              <w:left w:val="nil"/>
              <w:bottom w:val="double" w:sz="4" w:space="0" w:color="auto"/>
              <w:right w:val="single" w:sz="4" w:space="0" w:color="auto"/>
            </w:tcBorders>
            <w:shd w:val="clear" w:color="auto" w:fill="E6E6E6"/>
            <w:vAlign w:val="center"/>
          </w:tcPr>
          <w:p w14:paraId="0EFDFAC3" w14:textId="77777777" w:rsidR="0044232D" w:rsidRPr="00092E59" w:rsidRDefault="0044232D" w:rsidP="00214288">
            <w:pPr>
              <w:pStyle w:val="ab"/>
              <w:rPr>
                <w:szCs w:val="20"/>
              </w:rPr>
            </w:pPr>
            <w:r>
              <w:rPr>
                <w:szCs w:val="22"/>
              </w:rPr>
              <w:t>U</w:t>
            </w:r>
            <w:r w:rsidRPr="00092E59">
              <w:rPr>
                <w:szCs w:val="22"/>
              </w:rPr>
              <w:t>ART</w:t>
            </w:r>
          </w:p>
        </w:tc>
        <w:tc>
          <w:tcPr>
            <w:tcW w:w="567" w:type="dxa"/>
            <w:tcBorders>
              <w:top w:val="thinThickSmallGap" w:sz="24" w:space="0" w:color="auto"/>
              <w:left w:val="nil"/>
              <w:bottom w:val="double" w:sz="4" w:space="0" w:color="auto"/>
              <w:right w:val="single" w:sz="4" w:space="0" w:color="auto"/>
            </w:tcBorders>
            <w:shd w:val="clear" w:color="auto" w:fill="E6E6E6"/>
            <w:vAlign w:val="center"/>
          </w:tcPr>
          <w:p w14:paraId="4089CBE1" w14:textId="77777777" w:rsidR="0044232D" w:rsidRPr="00092E59" w:rsidRDefault="0044232D" w:rsidP="00214288">
            <w:pPr>
              <w:pStyle w:val="ab"/>
              <w:rPr>
                <w:szCs w:val="20"/>
              </w:rPr>
            </w:pPr>
            <w:r w:rsidRPr="00092E59">
              <w:rPr>
                <w:szCs w:val="22"/>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8B7D97">
                <w:rPr>
                  <w:szCs w:val="22"/>
                  <w:vertAlign w:val="superscript"/>
                </w:rPr>
                <w:t>2</w:t>
              </w:r>
              <w:r w:rsidRPr="00092E59">
                <w:rPr>
                  <w:szCs w:val="22"/>
                </w:rPr>
                <w:t>C</w:t>
              </w:r>
            </w:smartTag>
          </w:p>
        </w:tc>
        <w:tc>
          <w:tcPr>
            <w:tcW w:w="567" w:type="dxa"/>
            <w:tcBorders>
              <w:top w:val="thinThickSmallGap" w:sz="24" w:space="0" w:color="auto"/>
              <w:left w:val="nil"/>
              <w:bottom w:val="double" w:sz="4" w:space="0" w:color="auto"/>
              <w:right w:val="single" w:sz="4" w:space="0" w:color="auto"/>
            </w:tcBorders>
            <w:shd w:val="clear" w:color="auto" w:fill="E6E6E6"/>
            <w:vAlign w:val="center"/>
          </w:tcPr>
          <w:p w14:paraId="015F43B2" w14:textId="77777777" w:rsidR="0044232D" w:rsidRPr="00092E59" w:rsidRDefault="0044232D" w:rsidP="00214288">
            <w:pPr>
              <w:pStyle w:val="ab"/>
              <w:rPr>
                <w:szCs w:val="20"/>
              </w:rPr>
            </w:pPr>
            <w:r w:rsidRPr="00092E59">
              <w:rPr>
                <w:szCs w:val="22"/>
              </w:rPr>
              <w:t>SPI</w:t>
            </w:r>
          </w:p>
        </w:tc>
        <w:tc>
          <w:tcPr>
            <w:tcW w:w="708" w:type="dxa"/>
            <w:tcBorders>
              <w:top w:val="thinThickSmallGap" w:sz="24" w:space="0" w:color="auto"/>
              <w:left w:val="nil"/>
              <w:bottom w:val="double" w:sz="4" w:space="0" w:color="auto"/>
              <w:right w:val="single" w:sz="4" w:space="0" w:color="auto"/>
            </w:tcBorders>
            <w:shd w:val="clear" w:color="auto" w:fill="E6E6E6"/>
            <w:vAlign w:val="center"/>
          </w:tcPr>
          <w:p w14:paraId="3EB4A5AF" w14:textId="77777777" w:rsidR="0044232D" w:rsidRPr="00092E59" w:rsidRDefault="0044232D" w:rsidP="00214288">
            <w:pPr>
              <w:pStyle w:val="ab"/>
              <w:rPr>
                <w:szCs w:val="20"/>
              </w:rPr>
            </w:pPr>
            <w:r w:rsidRPr="00092E59">
              <w:rPr>
                <w:rFonts w:hint="eastAsia"/>
                <w:szCs w:val="22"/>
              </w:rPr>
              <w:t>比较器</w:t>
            </w:r>
          </w:p>
        </w:tc>
        <w:tc>
          <w:tcPr>
            <w:tcW w:w="567" w:type="dxa"/>
            <w:tcBorders>
              <w:top w:val="thinThickSmallGap" w:sz="24" w:space="0" w:color="auto"/>
              <w:left w:val="nil"/>
              <w:bottom w:val="double" w:sz="4" w:space="0" w:color="auto"/>
              <w:right w:val="single" w:sz="4" w:space="0" w:color="auto"/>
            </w:tcBorders>
            <w:shd w:val="clear" w:color="auto" w:fill="E6E6E6"/>
            <w:vAlign w:val="center"/>
          </w:tcPr>
          <w:p w14:paraId="3344EFE3" w14:textId="77777777" w:rsidR="0044232D" w:rsidRPr="00092E59" w:rsidRDefault="0044232D" w:rsidP="00214288">
            <w:pPr>
              <w:pStyle w:val="ab"/>
              <w:rPr>
                <w:szCs w:val="20"/>
              </w:rPr>
            </w:pPr>
            <w:r w:rsidRPr="00092E59">
              <w:rPr>
                <w:szCs w:val="22"/>
              </w:rPr>
              <w:t>I</w:t>
            </w:r>
            <w:r>
              <w:rPr>
                <w:rFonts w:hint="eastAsia"/>
                <w:szCs w:val="22"/>
              </w:rPr>
              <w:t>/</w:t>
            </w:r>
            <w:r w:rsidRPr="00092E59">
              <w:rPr>
                <w:szCs w:val="22"/>
              </w:rPr>
              <w:t>O</w:t>
            </w:r>
          </w:p>
        </w:tc>
        <w:tc>
          <w:tcPr>
            <w:tcW w:w="709" w:type="dxa"/>
            <w:tcBorders>
              <w:top w:val="thinThickSmallGap" w:sz="24" w:space="0" w:color="auto"/>
              <w:left w:val="nil"/>
              <w:bottom w:val="double" w:sz="4" w:space="0" w:color="auto"/>
              <w:right w:val="single" w:sz="4" w:space="0" w:color="auto"/>
            </w:tcBorders>
            <w:shd w:val="clear" w:color="auto" w:fill="E6E6E6"/>
            <w:vAlign w:val="center"/>
          </w:tcPr>
          <w:p w14:paraId="76B39713" w14:textId="77777777" w:rsidR="0044232D" w:rsidRPr="00092E59" w:rsidRDefault="0044232D" w:rsidP="00214288">
            <w:pPr>
              <w:pStyle w:val="ab"/>
              <w:rPr>
                <w:szCs w:val="20"/>
              </w:rPr>
            </w:pPr>
            <w:r w:rsidRPr="00092E59">
              <w:rPr>
                <w:szCs w:val="22"/>
              </w:rPr>
              <w:t>ADC</w:t>
            </w:r>
          </w:p>
        </w:tc>
        <w:tc>
          <w:tcPr>
            <w:tcW w:w="851" w:type="dxa"/>
            <w:tcBorders>
              <w:top w:val="thinThickSmallGap" w:sz="24" w:space="0" w:color="auto"/>
              <w:left w:val="nil"/>
              <w:bottom w:val="double" w:sz="4" w:space="0" w:color="auto"/>
              <w:right w:val="single" w:sz="4" w:space="0" w:color="auto"/>
            </w:tcBorders>
            <w:shd w:val="clear" w:color="auto" w:fill="E6E6E6"/>
            <w:vAlign w:val="center"/>
          </w:tcPr>
          <w:p w14:paraId="62B7BC45" w14:textId="77777777" w:rsidR="0044232D" w:rsidRPr="00092E59" w:rsidRDefault="0044232D" w:rsidP="00214288">
            <w:pPr>
              <w:pStyle w:val="ab"/>
              <w:rPr>
                <w:szCs w:val="20"/>
              </w:rPr>
            </w:pPr>
            <w:r w:rsidRPr="00092E59">
              <w:rPr>
                <w:rFonts w:hint="eastAsia"/>
                <w:szCs w:val="22"/>
              </w:rPr>
              <w:t>封装</w:t>
            </w:r>
          </w:p>
        </w:tc>
      </w:tr>
      <w:tr w:rsidR="0044232D" w:rsidRPr="00092E59" w14:paraId="138D130E" w14:textId="77777777" w:rsidTr="00C6103F">
        <w:trPr>
          <w:trHeight w:val="285"/>
        </w:trPr>
        <w:tc>
          <w:tcPr>
            <w:tcW w:w="1276" w:type="dxa"/>
            <w:tcBorders>
              <w:top w:val="double" w:sz="4" w:space="0" w:color="auto"/>
              <w:left w:val="single" w:sz="4" w:space="0" w:color="auto"/>
              <w:bottom w:val="double" w:sz="4" w:space="0" w:color="auto"/>
              <w:right w:val="double" w:sz="4" w:space="0" w:color="auto"/>
            </w:tcBorders>
            <w:shd w:val="clear" w:color="auto" w:fill="FFFFFF"/>
            <w:vAlign w:val="center"/>
          </w:tcPr>
          <w:p w14:paraId="5328FB28" w14:textId="77777777" w:rsidR="0044232D" w:rsidRPr="004D5C97" w:rsidRDefault="0044232D" w:rsidP="00214288">
            <w:pPr>
              <w:pStyle w:val="ad"/>
              <w:jc w:val="both"/>
            </w:pPr>
            <w:r>
              <w:rPr>
                <w:rFonts w:hint="eastAsia"/>
                <w:color w:val="000000"/>
              </w:rPr>
              <w:t>ZLG116N32A</w:t>
            </w:r>
          </w:p>
        </w:tc>
        <w:tc>
          <w:tcPr>
            <w:tcW w:w="709" w:type="dxa"/>
            <w:tcBorders>
              <w:top w:val="double" w:sz="4" w:space="0" w:color="auto"/>
              <w:left w:val="double" w:sz="4" w:space="0" w:color="auto"/>
              <w:bottom w:val="double" w:sz="4" w:space="0" w:color="auto"/>
              <w:right w:val="double" w:sz="4" w:space="0" w:color="auto"/>
            </w:tcBorders>
            <w:shd w:val="clear" w:color="auto" w:fill="FFFFFF"/>
          </w:tcPr>
          <w:p w14:paraId="6637FE3A" w14:textId="77777777" w:rsidR="0044232D" w:rsidRDefault="0044232D" w:rsidP="00214288">
            <w:pPr>
              <w:pStyle w:val="ad"/>
            </w:pPr>
            <w:bookmarkStart w:id="56" w:name="OLE_LINK4"/>
            <w:bookmarkStart w:id="57" w:name="OLE_LINK5"/>
            <w:r>
              <w:rPr>
                <w:rFonts w:hint="eastAsia"/>
              </w:rPr>
              <w:t>Cortex</w:t>
            </w:r>
            <w:bookmarkEnd w:id="56"/>
            <w:bookmarkEnd w:id="57"/>
            <w:r>
              <w:rPr>
                <w:rFonts w:hint="eastAsia"/>
              </w:rPr>
              <w:t>M0</w:t>
            </w:r>
          </w:p>
        </w:tc>
        <w:tc>
          <w:tcPr>
            <w:tcW w:w="850" w:type="dxa"/>
            <w:tcBorders>
              <w:top w:val="double" w:sz="4" w:space="0" w:color="auto"/>
              <w:left w:val="double" w:sz="4" w:space="0" w:color="auto"/>
              <w:bottom w:val="double" w:sz="4" w:space="0" w:color="auto"/>
              <w:right w:val="single" w:sz="4" w:space="0" w:color="auto"/>
            </w:tcBorders>
            <w:shd w:val="clear" w:color="auto" w:fill="FFFFFF"/>
            <w:vAlign w:val="center"/>
          </w:tcPr>
          <w:p w14:paraId="0D20E8F7" w14:textId="77777777" w:rsidR="0044232D" w:rsidRPr="00092E59" w:rsidRDefault="0044232D" w:rsidP="00214288">
            <w:pPr>
              <w:pStyle w:val="ad"/>
            </w:pPr>
            <w:r>
              <w:rPr>
                <w:rFonts w:hint="eastAsia"/>
              </w:rPr>
              <w:t>64</w:t>
            </w:r>
          </w:p>
        </w:tc>
        <w:tc>
          <w:tcPr>
            <w:tcW w:w="851" w:type="dxa"/>
            <w:tcBorders>
              <w:top w:val="double" w:sz="4" w:space="0" w:color="auto"/>
              <w:left w:val="nil"/>
              <w:bottom w:val="double" w:sz="4" w:space="0" w:color="auto"/>
              <w:right w:val="single" w:sz="4" w:space="0" w:color="auto"/>
            </w:tcBorders>
            <w:shd w:val="clear" w:color="auto" w:fill="FFFFFF"/>
            <w:vAlign w:val="center"/>
          </w:tcPr>
          <w:p w14:paraId="429602CE" w14:textId="77777777" w:rsidR="0044232D" w:rsidRPr="00092E59" w:rsidRDefault="0044232D" w:rsidP="00214288">
            <w:pPr>
              <w:pStyle w:val="ad"/>
            </w:pPr>
            <w:r>
              <w:rPr>
                <w:rFonts w:hint="eastAsia"/>
              </w:rPr>
              <w:t>8</w:t>
            </w:r>
          </w:p>
        </w:tc>
        <w:tc>
          <w:tcPr>
            <w:tcW w:w="709" w:type="dxa"/>
            <w:tcBorders>
              <w:top w:val="double" w:sz="4" w:space="0" w:color="auto"/>
              <w:left w:val="nil"/>
              <w:bottom w:val="double" w:sz="4" w:space="0" w:color="auto"/>
              <w:right w:val="single" w:sz="4" w:space="0" w:color="auto"/>
            </w:tcBorders>
            <w:shd w:val="clear" w:color="auto" w:fill="FFFFFF"/>
            <w:vAlign w:val="center"/>
          </w:tcPr>
          <w:p w14:paraId="0FF65FB9" w14:textId="77777777" w:rsidR="0044232D" w:rsidRPr="00092E59" w:rsidRDefault="0044232D" w:rsidP="00214288">
            <w:pPr>
              <w:pStyle w:val="ad"/>
            </w:pPr>
            <w:r>
              <w:t>2</w:t>
            </w:r>
          </w:p>
        </w:tc>
        <w:tc>
          <w:tcPr>
            <w:tcW w:w="567" w:type="dxa"/>
            <w:tcBorders>
              <w:top w:val="double" w:sz="4" w:space="0" w:color="auto"/>
              <w:left w:val="nil"/>
              <w:bottom w:val="double" w:sz="4" w:space="0" w:color="auto"/>
              <w:right w:val="single" w:sz="4" w:space="0" w:color="auto"/>
            </w:tcBorders>
            <w:shd w:val="clear" w:color="auto" w:fill="FFFFFF"/>
            <w:vAlign w:val="center"/>
          </w:tcPr>
          <w:p w14:paraId="79C2E93C" w14:textId="77777777" w:rsidR="0044232D" w:rsidRPr="00092E59" w:rsidRDefault="0044232D" w:rsidP="00214288">
            <w:pPr>
              <w:pStyle w:val="ad"/>
            </w:pPr>
            <w:r>
              <w:t>1</w:t>
            </w:r>
          </w:p>
        </w:tc>
        <w:tc>
          <w:tcPr>
            <w:tcW w:w="567" w:type="dxa"/>
            <w:tcBorders>
              <w:top w:val="double" w:sz="4" w:space="0" w:color="auto"/>
              <w:left w:val="nil"/>
              <w:bottom w:val="double" w:sz="4" w:space="0" w:color="auto"/>
              <w:right w:val="single" w:sz="4" w:space="0" w:color="auto"/>
            </w:tcBorders>
            <w:shd w:val="clear" w:color="auto" w:fill="FFFFFF"/>
            <w:vAlign w:val="center"/>
          </w:tcPr>
          <w:p w14:paraId="457AA95E" w14:textId="77777777" w:rsidR="0044232D" w:rsidRPr="00092E59" w:rsidRDefault="0044232D" w:rsidP="00214288">
            <w:pPr>
              <w:pStyle w:val="ad"/>
            </w:pPr>
            <w:r>
              <w:rPr>
                <w:rFonts w:hint="eastAsia"/>
              </w:rPr>
              <w:t>1</w:t>
            </w:r>
          </w:p>
        </w:tc>
        <w:tc>
          <w:tcPr>
            <w:tcW w:w="708" w:type="dxa"/>
            <w:tcBorders>
              <w:top w:val="double" w:sz="4" w:space="0" w:color="auto"/>
              <w:left w:val="nil"/>
              <w:bottom w:val="double" w:sz="4" w:space="0" w:color="auto"/>
              <w:right w:val="single" w:sz="4" w:space="0" w:color="auto"/>
            </w:tcBorders>
            <w:shd w:val="clear" w:color="auto" w:fill="FFFFFF"/>
            <w:vAlign w:val="center"/>
          </w:tcPr>
          <w:p w14:paraId="0DC05DAF" w14:textId="77777777" w:rsidR="0044232D" w:rsidRPr="00092E59" w:rsidRDefault="0044232D" w:rsidP="00214288">
            <w:pPr>
              <w:pStyle w:val="ad"/>
            </w:pPr>
            <w:r>
              <w:rPr>
                <w:rFonts w:hint="eastAsia"/>
              </w:rPr>
              <w:t>2</w:t>
            </w:r>
          </w:p>
        </w:tc>
        <w:tc>
          <w:tcPr>
            <w:tcW w:w="567" w:type="dxa"/>
            <w:tcBorders>
              <w:top w:val="double" w:sz="4" w:space="0" w:color="auto"/>
              <w:left w:val="nil"/>
              <w:bottom w:val="double" w:sz="4" w:space="0" w:color="auto"/>
              <w:right w:val="single" w:sz="4" w:space="0" w:color="auto"/>
            </w:tcBorders>
            <w:shd w:val="clear" w:color="auto" w:fill="FFFFFF"/>
            <w:vAlign w:val="center"/>
          </w:tcPr>
          <w:p w14:paraId="27D6B095" w14:textId="77777777" w:rsidR="0044232D" w:rsidRPr="00092E59" w:rsidRDefault="0044232D" w:rsidP="00214288">
            <w:pPr>
              <w:pStyle w:val="ad"/>
            </w:pPr>
            <w:r>
              <w:rPr>
                <w:rFonts w:hint="eastAsia"/>
              </w:rPr>
              <w:t>27</w:t>
            </w:r>
          </w:p>
        </w:tc>
        <w:tc>
          <w:tcPr>
            <w:tcW w:w="709" w:type="dxa"/>
            <w:tcBorders>
              <w:top w:val="double" w:sz="4" w:space="0" w:color="auto"/>
              <w:left w:val="nil"/>
              <w:bottom w:val="double" w:sz="4" w:space="0" w:color="auto"/>
              <w:right w:val="single" w:sz="4" w:space="0" w:color="auto"/>
            </w:tcBorders>
            <w:shd w:val="clear" w:color="auto" w:fill="FFFFFF"/>
            <w:vAlign w:val="center"/>
          </w:tcPr>
          <w:p w14:paraId="72410BD5" w14:textId="77777777" w:rsidR="0044232D" w:rsidRPr="00092E59" w:rsidRDefault="0044232D" w:rsidP="00214288">
            <w:pPr>
              <w:pStyle w:val="ad"/>
            </w:pPr>
            <w:r>
              <w:t>1</w:t>
            </w:r>
            <w:r>
              <w:rPr>
                <w:rFonts w:hint="eastAsia"/>
              </w:rPr>
              <w:t>0</w:t>
            </w:r>
            <w:r>
              <w:t>/12bi</w:t>
            </w:r>
            <w:r>
              <w:rPr>
                <w:rFonts w:hint="eastAsia"/>
              </w:rPr>
              <w:t>t</w:t>
            </w:r>
          </w:p>
        </w:tc>
        <w:tc>
          <w:tcPr>
            <w:tcW w:w="851" w:type="dxa"/>
            <w:tcBorders>
              <w:top w:val="double" w:sz="4" w:space="0" w:color="auto"/>
              <w:left w:val="nil"/>
              <w:bottom w:val="double" w:sz="4" w:space="0" w:color="auto"/>
              <w:right w:val="single" w:sz="4" w:space="0" w:color="auto"/>
            </w:tcBorders>
            <w:shd w:val="clear" w:color="auto" w:fill="FFFFFF"/>
            <w:vAlign w:val="center"/>
          </w:tcPr>
          <w:p w14:paraId="446FE410" w14:textId="77777777" w:rsidR="0044232D" w:rsidRPr="004D5C97" w:rsidRDefault="0044232D" w:rsidP="00214288">
            <w:pPr>
              <w:pStyle w:val="ad"/>
              <w:jc w:val="both"/>
              <w:rPr>
                <w:color w:val="000000"/>
              </w:rPr>
            </w:pPr>
            <w:r w:rsidRPr="004D5C97">
              <w:rPr>
                <w:color w:val="000000"/>
              </w:rPr>
              <w:t>QFN</w:t>
            </w:r>
            <w:r>
              <w:rPr>
                <w:rFonts w:hint="eastAsia"/>
                <w:color w:val="000000"/>
              </w:rPr>
              <w:t>32</w:t>
            </w:r>
          </w:p>
        </w:tc>
      </w:tr>
      <w:tr w:rsidR="00C6103F" w:rsidRPr="00092E59" w14:paraId="3A0E716B" w14:textId="77777777" w:rsidTr="0044232D">
        <w:trPr>
          <w:trHeight w:val="285"/>
        </w:trPr>
        <w:tc>
          <w:tcPr>
            <w:tcW w:w="1276" w:type="dxa"/>
            <w:tcBorders>
              <w:top w:val="double" w:sz="4" w:space="0" w:color="auto"/>
              <w:left w:val="single" w:sz="4" w:space="0" w:color="auto"/>
              <w:bottom w:val="thickThinSmallGap" w:sz="24" w:space="0" w:color="auto"/>
              <w:right w:val="double" w:sz="4" w:space="0" w:color="auto"/>
            </w:tcBorders>
            <w:shd w:val="clear" w:color="auto" w:fill="FFFFFF"/>
            <w:vAlign w:val="center"/>
          </w:tcPr>
          <w:p w14:paraId="5E8BFDF1" w14:textId="7EE2F27A" w:rsidR="00C6103F" w:rsidRDefault="00C6103F" w:rsidP="00C6103F">
            <w:pPr>
              <w:pStyle w:val="ad"/>
              <w:jc w:val="both"/>
              <w:rPr>
                <w:color w:val="000000"/>
              </w:rPr>
            </w:pPr>
            <w:r>
              <w:rPr>
                <w:rFonts w:hint="eastAsia"/>
              </w:rPr>
              <w:t>ZLG217P64A</w:t>
            </w:r>
          </w:p>
        </w:tc>
        <w:tc>
          <w:tcPr>
            <w:tcW w:w="709" w:type="dxa"/>
            <w:tcBorders>
              <w:top w:val="double" w:sz="4" w:space="0" w:color="auto"/>
              <w:left w:val="double" w:sz="4" w:space="0" w:color="auto"/>
              <w:bottom w:val="thickThinSmallGap" w:sz="24" w:space="0" w:color="auto"/>
              <w:right w:val="double" w:sz="4" w:space="0" w:color="auto"/>
            </w:tcBorders>
            <w:shd w:val="clear" w:color="auto" w:fill="FFFFFF"/>
          </w:tcPr>
          <w:p w14:paraId="3B99FCA3" w14:textId="637D4182" w:rsidR="00C6103F" w:rsidRDefault="00C6103F" w:rsidP="00C6103F">
            <w:pPr>
              <w:pStyle w:val="ad"/>
            </w:pPr>
            <w:r>
              <w:rPr>
                <w:rFonts w:hint="eastAsia"/>
              </w:rPr>
              <w:t>CortexM3</w:t>
            </w:r>
          </w:p>
        </w:tc>
        <w:tc>
          <w:tcPr>
            <w:tcW w:w="850" w:type="dxa"/>
            <w:tcBorders>
              <w:top w:val="double" w:sz="4" w:space="0" w:color="auto"/>
              <w:left w:val="double" w:sz="4" w:space="0" w:color="auto"/>
              <w:bottom w:val="thickThinSmallGap" w:sz="24" w:space="0" w:color="auto"/>
              <w:right w:val="single" w:sz="4" w:space="0" w:color="auto"/>
            </w:tcBorders>
            <w:shd w:val="clear" w:color="auto" w:fill="FFFFFF"/>
            <w:vAlign w:val="center"/>
          </w:tcPr>
          <w:p w14:paraId="1D7DDD3F" w14:textId="5746F68F" w:rsidR="00C6103F" w:rsidRDefault="00C6103F" w:rsidP="00C6103F">
            <w:pPr>
              <w:pStyle w:val="ad"/>
            </w:pPr>
            <w:r>
              <w:rPr>
                <w:rFonts w:hint="eastAsia"/>
              </w:rPr>
              <w:t>128</w:t>
            </w:r>
          </w:p>
        </w:tc>
        <w:tc>
          <w:tcPr>
            <w:tcW w:w="851" w:type="dxa"/>
            <w:tcBorders>
              <w:top w:val="double" w:sz="4" w:space="0" w:color="auto"/>
              <w:left w:val="nil"/>
              <w:bottom w:val="thickThinSmallGap" w:sz="24" w:space="0" w:color="auto"/>
              <w:right w:val="single" w:sz="4" w:space="0" w:color="auto"/>
            </w:tcBorders>
            <w:shd w:val="clear" w:color="auto" w:fill="FFFFFF"/>
            <w:vAlign w:val="center"/>
          </w:tcPr>
          <w:p w14:paraId="009D802C" w14:textId="586DC016" w:rsidR="00C6103F" w:rsidRDefault="00C6103F" w:rsidP="00C6103F">
            <w:pPr>
              <w:pStyle w:val="ad"/>
            </w:pPr>
            <w:r>
              <w:rPr>
                <w:rFonts w:hint="eastAsia"/>
              </w:rPr>
              <w:t>20</w:t>
            </w:r>
          </w:p>
        </w:tc>
        <w:tc>
          <w:tcPr>
            <w:tcW w:w="709" w:type="dxa"/>
            <w:tcBorders>
              <w:top w:val="double" w:sz="4" w:space="0" w:color="auto"/>
              <w:left w:val="nil"/>
              <w:bottom w:val="thickThinSmallGap" w:sz="24" w:space="0" w:color="auto"/>
              <w:right w:val="single" w:sz="4" w:space="0" w:color="auto"/>
            </w:tcBorders>
            <w:shd w:val="clear" w:color="auto" w:fill="FFFFFF"/>
            <w:vAlign w:val="center"/>
          </w:tcPr>
          <w:p w14:paraId="354AD9FF" w14:textId="056EFAAA" w:rsidR="00C6103F" w:rsidRDefault="00C6103F" w:rsidP="00C6103F">
            <w:pPr>
              <w:pStyle w:val="ad"/>
            </w:pPr>
            <w:r w:rsidRPr="00092E59">
              <w:t>3</w:t>
            </w:r>
          </w:p>
        </w:tc>
        <w:tc>
          <w:tcPr>
            <w:tcW w:w="567" w:type="dxa"/>
            <w:tcBorders>
              <w:top w:val="double" w:sz="4" w:space="0" w:color="auto"/>
              <w:left w:val="nil"/>
              <w:bottom w:val="thickThinSmallGap" w:sz="24" w:space="0" w:color="auto"/>
              <w:right w:val="single" w:sz="4" w:space="0" w:color="auto"/>
            </w:tcBorders>
            <w:shd w:val="clear" w:color="auto" w:fill="FFFFFF"/>
            <w:vAlign w:val="center"/>
          </w:tcPr>
          <w:p w14:paraId="1399E674" w14:textId="0D930A1A" w:rsidR="00C6103F" w:rsidRDefault="00C6103F" w:rsidP="00C6103F">
            <w:pPr>
              <w:pStyle w:val="ad"/>
            </w:pPr>
            <w:r>
              <w:rPr>
                <w:rFonts w:hint="eastAsia"/>
              </w:rPr>
              <w:t>2</w:t>
            </w:r>
          </w:p>
        </w:tc>
        <w:tc>
          <w:tcPr>
            <w:tcW w:w="567" w:type="dxa"/>
            <w:tcBorders>
              <w:top w:val="double" w:sz="4" w:space="0" w:color="auto"/>
              <w:left w:val="nil"/>
              <w:bottom w:val="thickThinSmallGap" w:sz="24" w:space="0" w:color="auto"/>
              <w:right w:val="single" w:sz="4" w:space="0" w:color="auto"/>
            </w:tcBorders>
            <w:shd w:val="clear" w:color="auto" w:fill="FFFFFF"/>
            <w:vAlign w:val="center"/>
          </w:tcPr>
          <w:p w14:paraId="122AB4D1" w14:textId="5CF73FB7" w:rsidR="00C6103F" w:rsidRDefault="00C6103F" w:rsidP="00C6103F">
            <w:pPr>
              <w:pStyle w:val="ad"/>
            </w:pPr>
            <w:r w:rsidRPr="00092E59">
              <w:t>2</w:t>
            </w:r>
          </w:p>
        </w:tc>
        <w:tc>
          <w:tcPr>
            <w:tcW w:w="708" w:type="dxa"/>
            <w:tcBorders>
              <w:top w:val="double" w:sz="4" w:space="0" w:color="auto"/>
              <w:left w:val="nil"/>
              <w:bottom w:val="thickThinSmallGap" w:sz="24" w:space="0" w:color="auto"/>
              <w:right w:val="single" w:sz="4" w:space="0" w:color="auto"/>
            </w:tcBorders>
            <w:shd w:val="clear" w:color="auto" w:fill="FFFFFF"/>
            <w:vAlign w:val="center"/>
          </w:tcPr>
          <w:p w14:paraId="0B676865" w14:textId="14543922" w:rsidR="00C6103F" w:rsidRDefault="00C6103F" w:rsidP="00C6103F">
            <w:pPr>
              <w:pStyle w:val="ad"/>
            </w:pPr>
            <w:r>
              <w:rPr>
                <w:rFonts w:hint="eastAsia"/>
              </w:rPr>
              <w:t>2</w:t>
            </w:r>
          </w:p>
        </w:tc>
        <w:tc>
          <w:tcPr>
            <w:tcW w:w="567" w:type="dxa"/>
            <w:tcBorders>
              <w:top w:val="double" w:sz="4" w:space="0" w:color="auto"/>
              <w:left w:val="nil"/>
              <w:bottom w:val="thickThinSmallGap" w:sz="24" w:space="0" w:color="auto"/>
              <w:right w:val="single" w:sz="4" w:space="0" w:color="auto"/>
            </w:tcBorders>
            <w:shd w:val="clear" w:color="auto" w:fill="FFFFFF"/>
            <w:vAlign w:val="center"/>
          </w:tcPr>
          <w:p w14:paraId="191C97D7" w14:textId="7E20852B" w:rsidR="00C6103F" w:rsidRDefault="00C6103F" w:rsidP="00C6103F">
            <w:pPr>
              <w:pStyle w:val="ad"/>
            </w:pPr>
            <w:r>
              <w:rPr>
                <w:rFonts w:hint="eastAsia"/>
              </w:rPr>
              <w:t>51</w:t>
            </w:r>
          </w:p>
        </w:tc>
        <w:tc>
          <w:tcPr>
            <w:tcW w:w="709" w:type="dxa"/>
            <w:tcBorders>
              <w:top w:val="double" w:sz="4" w:space="0" w:color="auto"/>
              <w:left w:val="nil"/>
              <w:bottom w:val="thickThinSmallGap" w:sz="24" w:space="0" w:color="auto"/>
              <w:right w:val="single" w:sz="4" w:space="0" w:color="auto"/>
            </w:tcBorders>
            <w:shd w:val="clear" w:color="auto" w:fill="FFFFFF"/>
            <w:vAlign w:val="center"/>
          </w:tcPr>
          <w:p w14:paraId="78F9C438" w14:textId="40A1CF30" w:rsidR="00C6103F" w:rsidRDefault="00C6103F" w:rsidP="00C6103F">
            <w:pPr>
              <w:pStyle w:val="ad"/>
            </w:pPr>
            <w:r w:rsidRPr="00092E59">
              <w:t>1</w:t>
            </w:r>
            <w:r>
              <w:rPr>
                <w:rFonts w:hint="eastAsia"/>
              </w:rPr>
              <w:t>6</w:t>
            </w:r>
            <w:r w:rsidRPr="00092E59">
              <w:t>/12bit</w:t>
            </w:r>
          </w:p>
        </w:tc>
        <w:tc>
          <w:tcPr>
            <w:tcW w:w="851" w:type="dxa"/>
            <w:tcBorders>
              <w:top w:val="double" w:sz="4" w:space="0" w:color="auto"/>
              <w:left w:val="nil"/>
              <w:bottom w:val="thickThinSmallGap" w:sz="24" w:space="0" w:color="auto"/>
              <w:right w:val="single" w:sz="4" w:space="0" w:color="auto"/>
            </w:tcBorders>
            <w:shd w:val="clear" w:color="auto" w:fill="FFFFFF"/>
            <w:vAlign w:val="center"/>
          </w:tcPr>
          <w:p w14:paraId="20E987E0" w14:textId="1A9634FD" w:rsidR="00C6103F" w:rsidRPr="004D5C97" w:rsidRDefault="00C6103F" w:rsidP="00C6103F">
            <w:pPr>
              <w:pStyle w:val="ad"/>
              <w:jc w:val="both"/>
              <w:rPr>
                <w:color w:val="000000"/>
              </w:rPr>
            </w:pPr>
            <w:r>
              <w:rPr>
                <w:rFonts w:hint="eastAsia"/>
                <w:color w:val="000000"/>
              </w:rPr>
              <w:t>L</w:t>
            </w:r>
            <w:r w:rsidRPr="004D5C97">
              <w:rPr>
                <w:color w:val="000000"/>
              </w:rPr>
              <w:t>QF</w:t>
            </w:r>
            <w:r>
              <w:rPr>
                <w:rFonts w:hint="eastAsia"/>
                <w:color w:val="000000"/>
              </w:rPr>
              <w:t>P64</w:t>
            </w:r>
          </w:p>
        </w:tc>
      </w:tr>
    </w:tbl>
    <w:p w14:paraId="62A43B60" w14:textId="77777777" w:rsidR="00277BAA" w:rsidRDefault="00277BAA" w:rsidP="00277BAA">
      <w:pPr>
        <w:pStyle w:val="23"/>
        <w:spacing w:before="62" w:after="62"/>
      </w:pPr>
      <w:r>
        <w:rPr>
          <w:rFonts w:hint="eastAsia"/>
          <w:color w:val="000000"/>
        </w:rPr>
        <w:t>ZLG116N32A</w:t>
      </w:r>
      <w:r>
        <w:rPr>
          <w:rFonts w:hint="eastAsia"/>
        </w:rPr>
        <w:t xml:space="preserve"> MCU</w:t>
      </w:r>
      <w:r>
        <w:rPr>
          <w:rFonts w:hint="eastAsia"/>
        </w:rPr>
        <w:t>只有一种封装，为</w:t>
      </w:r>
      <w:r>
        <w:rPr>
          <w:rFonts w:hint="eastAsia"/>
        </w:rPr>
        <w:t>QFN32</w:t>
      </w:r>
      <w:r>
        <w:rPr>
          <w:rFonts w:hint="eastAsia"/>
        </w:rPr>
        <w:t>，其引脚分布详见</w:t>
      </w:r>
      <w:r>
        <w:fldChar w:fldCharType="begin"/>
      </w:r>
      <w:r>
        <w:instrText xml:space="preserve"> </w:instrText>
      </w:r>
      <w:r>
        <w:rPr>
          <w:rFonts w:hint="eastAsia"/>
        </w:rPr>
        <w:instrText>REF _Ref424571218 \h</w:instrText>
      </w:r>
      <w:r>
        <w:instrText xml:space="preserve"> </w:instrText>
      </w:r>
      <w:r>
        <w:fldChar w:fldCharType="separate"/>
      </w:r>
      <w:r w:rsidR="00B93B10">
        <w:rPr>
          <w:rFonts w:hint="eastAsia"/>
        </w:rPr>
        <w:t>图</w:t>
      </w:r>
      <w:r w:rsidR="00B93B10">
        <w:rPr>
          <w:noProof/>
        </w:rPr>
        <w:t>2</w:t>
      </w:r>
      <w:r w:rsidR="00B93B10">
        <w:t>.</w:t>
      </w:r>
      <w:r w:rsidR="00B93B10">
        <w:rPr>
          <w:noProof/>
        </w:rPr>
        <w:t>2</w:t>
      </w:r>
      <w:r>
        <w:fldChar w:fldCharType="end"/>
      </w:r>
      <w:r>
        <w:rPr>
          <w:rFonts w:hint="eastAsia"/>
        </w:rPr>
        <w:t>。</w:t>
      </w:r>
    </w:p>
    <w:bookmarkStart w:id="58" w:name="OLE_LINK21"/>
    <w:bookmarkStart w:id="59" w:name="OLE_LINK22"/>
    <w:bookmarkStart w:id="60" w:name="OLE_LINK3"/>
    <w:p w14:paraId="5186C184" w14:textId="77777777" w:rsidR="00277BAA" w:rsidRDefault="00277BAA" w:rsidP="00277BAA">
      <w:pPr>
        <w:spacing w:before="62" w:after="62"/>
        <w:jc w:val="center"/>
      </w:pPr>
      <w:r w:rsidRPr="00DC04CB">
        <w:object w:dxaOrig="3371" w:dyaOrig="3321" w14:anchorId="1872E3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137.45pt" o:ole="">
            <v:imagedata r:id="rId18" o:title=""/>
          </v:shape>
          <o:OLEObject Type="Embed" ProgID="Visio.Drawing.11" ShapeID="_x0000_i1025" DrawAspect="Content" ObjectID="_1616788619" r:id="rId19"/>
        </w:object>
      </w:r>
      <w:bookmarkEnd w:id="58"/>
      <w:bookmarkEnd w:id="59"/>
      <w:bookmarkEnd w:id="60"/>
    </w:p>
    <w:p w14:paraId="39BAD785" w14:textId="66A5EB00" w:rsidR="00277BAA" w:rsidRDefault="00277BAA" w:rsidP="00277BAA">
      <w:pPr>
        <w:pStyle w:val="a7"/>
        <w:spacing w:before="62" w:after="62"/>
      </w:pPr>
      <w:bookmarkStart w:id="61" w:name="_Ref424571218"/>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2</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2</w:t>
      </w:r>
      <w:r w:rsidR="006352F3">
        <w:fldChar w:fldCharType="end"/>
      </w:r>
      <w:bookmarkEnd w:id="61"/>
      <w:r>
        <w:rPr>
          <w:rFonts w:hint="eastAsia"/>
        </w:rPr>
        <w:t xml:space="preserve">  </w:t>
      </w:r>
      <w:r>
        <w:rPr>
          <w:rFonts w:hint="eastAsia"/>
        </w:rPr>
        <w:t>封装示意图</w:t>
      </w:r>
    </w:p>
    <w:p w14:paraId="4FEAD8BD" w14:textId="77777777" w:rsidR="00277BAA" w:rsidRDefault="00277BAA" w:rsidP="00277BAA">
      <w:pPr>
        <w:pStyle w:val="23"/>
        <w:spacing w:before="62" w:after="62"/>
      </w:pPr>
      <w:r>
        <w:rPr>
          <w:rFonts w:hint="eastAsia"/>
        </w:rPr>
        <w:t>ZLG116N32A</w:t>
      </w:r>
      <w:r>
        <w:rPr>
          <w:rFonts w:hint="eastAsia"/>
        </w:rPr>
        <w:t>系列</w:t>
      </w:r>
      <w:r>
        <w:rPr>
          <w:rFonts w:hint="eastAsia"/>
        </w:rPr>
        <w:t>MCU</w:t>
      </w:r>
      <w:r>
        <w:rPr>
          <w:rFonts w:hint="eastAsia"/>
        </w:rPr>
        <w:t>的引脚描述及主要功能详见</w:t>
      </w:r>
      <w:r>
        <w:fldChar w:fldCharType="begin"/>
      </w:r>
      <w:r>
        <w:instrText xml:space="preserve"> </w:instrText>
      </w:r>
      <w:r>
        <w:rPr>
          <w:rFonts w:hint="eastAsia"/>
        </w:rPr>
        <w:instrText>REF _Ref424576209 \h</w:instrText>
      </w:r>
      <w:r>
        <w:instrText xml:space="preserve"> </w:instrText>
      </w:r>
      <w:r>
        <w:fldChar w:fldCharType="separate"/>
      </w:r>
      <w:r w:rsidR="00B93B10">
        <w:rPr>
          <w:rFonts w:hint="eastAsia"/>
        </w:rPr>
        <w:t>表</w:t>
      </w:r>
      <w:r w:rsidR="00B93B10">
        <w:rPr>
          <w:noProof/>
        </w:rPr>
        <w:t>2</w:t>
      </w:r>
      <w:r w:rsidR="00B93B10">
        <w:t>.</w:t>
      </w:r>
      <w:r w:rsidR="00B93B10">
        <w:rPr>
          <w:noProof/>
        </w:rPr>
        <w:t>2</w:t>
      </w:r>
      <w:r>
        <w:fldChar w:fldCharType="end"/>
      </w:r>
      <w:r>
        <w:rPr>
          <w:rFonts w:hint="eastAsia"/>
        </w:rPr>
        <w:t>。</w:t>
      </w:r>
    </w:p>
    <w:p w14:paraId="7F89B92D" w14:textId="77777777" w:rsidR="00277BAA" w:rsidRDefault="00277BAA" w:rsidP="00277BAA">
      <w:pPr>
        <w:pStyle w:val="a7"/>
        <w:spacing w:before="62" w:after="62"/>
      </w:pPr>
      <w:bookmarkStart w:id="62" w:name="_Ref424576209"/>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2</w:t>
      </w:r>
      <w:r>
        <w:fldChar w:fldCharType="end"/>
      </w:r>
      <w:bookmarkEnd w:id="62"/>
      <w:r>
        <w:rPr>
          <w:rFonts w:hint="eastAsia"/>
        </w:rPr>
        <w:t xml:space="preserve">  ZLG116 MCU</w:t>
      </w:r>
      <w:r>
        <w:rPr>
          <w:rFonts w:hint="eastAsia"/>
        </w:rPr>
        <w:t>的引脚描述</w:t>
      </w:r>
    </w:p>
    <w:tbl>
      <w:tblPr>
        <w:tblW w:w="8325" w:type="dxa"/>
        <w:jc w:val="center"/>
        <w:tblBorders>
          <w:top w:val="thinThickSmallGap" w:sz="24" w:space="0" w:color="auto"/>
          <w:left w:val="single" w:sz="2" w:space="0" w:color="auto"/>
          <w:bottom w:val="thinThickSmallGap" w:sz="24" w:space="0" w:color="auto"/>
          <w:right w:val="single" w:sz="2" w:space="0" w:color="auto"/>
          <w:insideH w:val="single" w:sz="2" w:space="0" w:color="auto"/>
          <w:insideV w:val="double" w:sz="4" w:space="0" w:color="auto"/>
        </w:tblBorders>
        <w:tblLayout w:type="fixed"/>
        <w:tblLook w:val="04A0" w:firstRow="1" w:lastRow="0" w:firstColumn="1" w:lastColumn="0" w:noHBand="0" w:noVBand="1"/>
      </w:tblPr>
      <w:tblGrid>
        <w:gridCol w:w="999"/>
        <w:gridCol w:w="1082"/>
        <w:gridCol w:w="619"/>
        <w:gridCol w:w="940"/>
        <w:gridCol w:w="1134"/>
        <w:gridCol w:w="2268"/>
        <w:gridCol w:w="1283"/>
      </w:tblGrid>
      <w:tr w:rsidR="00277BAA" w:rsidRPr="00FB7245" w14:paraId="6607E470" w14:textId="77777777" w:rsidTr="00FA40ED">
        <w:trPr>
          <w:cantSplit/>
          <w:trHeight w:val="340"/>
          <w:jc w:val="center"/>
        </w:trPr>
        <w:tc>
          <w:tcPr>
            <w:tcW w:w="999" w:type="dxa"/>
            <w:shd w:val="pct10" w:color="auto" w:fill="auto"/>
            <w:noWrap/>
            <w:vAlign w:val="center"/>
            <w:hideMark/>
          </w:tcPr>
          <w:p w14:paraId="6191F07A" w14:textId="77777777" w:rsidR="00277BAA" w:rsidRPr="007A2183" w:rsidRDefault="00277BAA" w:rsidP="00FA40ED">
            <w:pPr>
              <w:pStyle w:val="ab"/>
            </w:pPr>
            <w:r>
              <w:rPr>
                <w:rFonts w:hint="eastAsia"/>
              </w:rPr>
              <w:t>引脚编号</w:t>
            </w:r>
          </w:p>
        </w:tc>
        <w:tc>
          <w:tcPr>
            <w:tcW w:w="1082" w:type="dxa"/>
            <w:shd w:val="pct10" w:color="auto" w:fill="auto"/>
            <w:noWrap/>
            <w:vAlign w:val="center"/>
            <w:hideMark/>
          </w:tcPr>
          <w:p w14:paraId="36C35F59" w14:textId="77777777" w:rsidR="00277BAA" w:rsidRPr="007A2183" w:rsidRDefault="00277BAA" w:rsidP="00FA40ED">
            <w:pPr>
              <w:pStyle w:val="ab"/>
            </w:pPr>
            <w:r>
              <w:rPr>
                <w:rFonts w:hint="eastAsia"/>
              </w:rPr>
              <w:t>引脚名称</w:t>
            </w:r>
          </w:p>
        </w:tc>
        <w:tc>
          <w:tcPr>
            <w:tcW w:w="619" w:type="dxa"/>
            <w:shd w:val="pct10" w:color="auto" w:fill="auto"/>
            <w:noWrap/>
            <w:vAlign w:val="center"/>
            <w:hideMark/>
          </w:tcPr>
          <w:p w14:paraId="002DA9CF" w14:textId="77777777" w:rsidR="00277BAA" w:rsidRPr="007A2183" w:rsidRDefault="00277BAA" w:rsidP="00FA40ED">
            <w:pPr>
              <w:pStyle w:val="ab"/>
            </w:pPr>
            <w:r w:rsidRPr="007A2183">
              <w:t>类型</w:t>
            </w:r>
          </w:p>
        </w:tc>
        <w:tc>
          <w:tcPr>
            <w:tcW w:w="940" w:type="dxa"/>
            <w:shd w:val="pct10" w:color="auto" w:fill="auto"/>
            <w:noWrap/>
            <w:vAlign w:val="center"/>
            <w:hideMark/>
          </w:tcPr>
          <w:p w14:paraId="72D820D2" w14:textId="77777777" w:rsidR="00277BAA" w:rsidRPr="007A2183" w:rsidRDefault="00277BAA" w:rsidP="00FA40ED">
            <w:pPr>
              <w:pStyle w:val="ab"/>
            </w:pPr>
            <w:r w:rsidRPr="007A2183">
              <w:t>I/O</w:t>
            </w:r>
            <w:r w:rsidRPr="007A2183">
              <w:rPr>
                <w:rFonts w:hAnsi="宋体"/>
              </w:rPr>
              <w:t>电平</w:t>
            </w:r>
          </w:p>
        </w:tc>
        <w:tc>
          <w:tcPr>
            <w:tcW w:w="1134" w:type="dxa"/>
            <w:shd w:val="pct10" w:color="auto" w:fill="auto"/>
            <w:noWrap/>
            <w:vAlign w:val="center"/>
            <w:hideMark/>
          </w:tcPr>
          <w:p w14:paraId="68700216" w14:textId="77777777" w:rsidR="00277BAA" w:rsidRPr="007A2183" w:rsidRDefault="00277BAA" w:rsidP="00FA40ED">
            <w:pPr>
              <w:pStyle w:val="ab"/>
            </w:pPr>
            <w:r w:rsidRPr="007A2183">
              <w:t>主功能</w:t>
            </w:r>
          </w:p>
        </w:tc>
        <w:tc>
          <w:tcPr>
            <w:tcW w:w="2268" w:type="dxa"/>
            <w:shd w:val="pct10" w:color="auto" w:fill="auto"/>
            <w:noWrap/>
            <w:vAlign w:val="center"/>
            <w:hideMark/>
          </w:tcPr>
          <w:p w14:paraId="2C0D0080" w14:textId="77777777" w:rsidR="00277BAA" w:rsidRPr="007A2183" w:rsidRDefault="00277BAA" w:rsidP="00FA40ED">
            <w:pPr>
              <w:pStyle w:val="ab"/>
            </w:pPr>
            <w:r w:rsidRPr="007A2183">
              <w:t>可选的复用功能</w:t>
            </w:r>
          </w:p>
        </w:tc>
        <w:tc>
          <w:tcPr>
            <w:tcW w:w="1283" w:type="dxa"/>
            <w:shd w:val="pct10" w:color="auto" w:fill="auto"/>
            <w:vAlign w:val="center"/>
          </w:tcPr>
          <w:p w14:paraId="09D907AB" w14:textId="77777777" w:rsidR="00277BAA" w:rsidRPr="007A2183" w:rsidRDefault="00277BAA" w:rsidP="00FA40ED">
            <w:pPr>
              <w:pStyle w:val="ab"/>
            </w:pPr>
            <w:r w:rsidRPr="007A2183">
              <w:t>附加功能</w:t>
            </w:r>
          </w:p>
        </w:tc>
      </w:tr>
      <w:tr w:rsidR="00277BAA" w:rsidRPr="00FB7245" w14:paraId="208F8D9E" w14:textId="77777777" w:rsidTr="00FA40ED">
        <w:trPr>
          <w:cantSplit/>
          <w:trHeight w:val="340"/>
          <w:jc w:val="center"/>
        </w:trPr>
        <w:tc>
          <w:tcPr>
            <w:tcW w:w="999" w:type="dxa"/>
            <w:tcBorders>
              <w:bottom w:val="single" w:sz="2" w:space="0" w:color="auto"/>
            </w:tcBorders>
            <w:shd w:val="clear" w:color="auto" w:fill="FFFFFF"/>
            <w:vAlign w:val="center"/>
          </w:tcPr>
          <w:p w14:paraId="57D39B2A" w14:textId="77777777" w:rsidR="00277BAA" w:rsidRPr="00E642DA" w:rsidRDefault="00277BAA" w:rsidP="004454E8">
            <w:pPr>
              <w:pStyle w:val="ad"/>
            </w:pPr>
            <w:r w:rsidRPr="00E642DA">
              <w:t>0</w:t>
            </w:r>
          </w:p>
        </w:tc>
        <w:tc>
          <w:tcPr>
            <w:tcW w:w="1082" w:type="dxa"/>
            <w:tcBorders>
              <w:bottom w:val="single" w:sz="2" w:space="0" w:color="auto"/>
            </w:tcBorders>
            <w:shd w:val="clear" w:color="auto" w:fill="FFFFFF"/>
            <w:vAlign w:val="center"/>
          </w:tcPr>
          <w:p w14:paraId="6BF48B79" w14:textId="77777777" w:rsidR="00277BAA" w:rsidRPr="00E642DA" w:rsidRDefault="00277BAA" w:rsidP="00FA40ED">
            <w:pPr>
              <w:pStyle w:val="ad"/>
            </w:pPr>
            <w:r w:rsidRPr="00E642DA">
              <w:t>DVSS</w:t>
            </w:r>
          </w:p>
        </w:tc>
        <w:tc>
          <w:tcPr>
            <w:tcW w:w="619" w:type="dxa"/>
            <w:tcBorders>
              <w:bottom w:val="single" w:sz="2" w:space="0" w:color="auto"/>
            </w:tcBorders>
            <w:shd w:val="clear" w:color="auto" w:fill="FFFFFF"/>
            <w:vAlign w:val="center"/>
          </w:tcPr>
          <w:p w14:paraId="1F978C68" w14:textId="77777777" w:rsidR="00277BAA" w:rsidRPr="00E642DA" w:rsidRDefault="00277BAA" w:rsidP="00FA40ED">
            <w:pPr>
              <w:pStyle w:val="ad"/>
            </w:pPr>
            <w:r w:rsidRPr="00E642DA">
              <w:t>S</w:t>
            </w:r>
          </w:p>
        </w:tc>
        <w:tc>
          <w:tcPr>
            <w:tcW w:w="940" w:type="dxa"/>
            <w:tcBorders>
              <w:bottom w:val="single" w:sz="2" w:space="0" w:color="auto"/>
            </w:tcBorders>
            <w:shd w:val="clear" w:color="auto" w:fill="FFFFFF"/>
            <w:vAlign w:val="center"/>
          </w:tcPr>
          <w:p w14:paraId="13F2378B" w14:textId="77777777" w:rsidR="00277BAA" w:rsidRPr="00E642DA" w:rsidRDefault="00277BAA" w:rsidP="00FA40ED">
            <w:pPr>
              <w:pStyle w:val="ad"/>
            </w:pPr>
            <w:r>
              <w:rPr>
                <w:rFonts w:hint="eastAsia"/>
              </w:rPr>
              <w:t>-</w:t>
            </w:r>
          </w:p>
        </w:tc>
        <w:tc>
          <w:tcPr>
            <w:tcW w:w="1134" w:type="dxa"/>
            <w:tcBorders>
              <w:bottom w:val="single" w:sz="2" w:space="0" w:color="auto"/>
            </w:tcBorders>
            <w:shd w:val="clear" w:color="auto" w:fill="FFFFFF"/>
            <w:vAlign w:val="center"/>
          </w:tcPr>
          <w:p w14:paraId="4E498718" w14:textId="77777777" w:rsidR="00277BAA" w:rsidRPr="00E642DA" w:rsidRDefault="00277BAA" w:rsidP="00FA40ED">
            <w:pPr>
              <w:pStyle w:val="ad"/>
            </w:pPr>
            <w:r w:rsidRPr="00E642DA">
              <w:t>DVSS</w:t>
            </w:r>
          </w:p>
        </w:tc>
        <w:tc>
          <w:tcPr>
            <w:tcW w:w="2268" w:type="dxa"/>
            <w:tcBorders>
              <w:bottom w:val="single" w:sz="2" w:space="0" w:color="auto"/>
            </w:tcBorders>
            <w:shd w:val="clear" w:color="auto" w:fill="FFFFFF"/>
            <w:noWrap/>
            <w:vAlign w:val="center"/>
          </w:tcPr>
          <w:p w14:paraId="75D07503" w14:textId="77777777" w:rsidR="00277BAA" w:rsidRPr="00E642DA" w:rsidRDefault="00277BAA" w:rsidP="00FA40ED">
            <w:pPr>
              <w:pStyle w:val="ad"/>
            </w:pPr>
            <w:r>
              <w:rPr>
                <w:rFonts w:hint="eastAsia"/>
              </w:rPr>
              <w:t>-</w:t>
            </w:r>
          </w:p>
        </w:tc>
        <w:tc>
          <w:tcPr>
            <w:tcW w:w="1283" w:type="dxa"/>
            <w:tcBorders>
              <w:bottom w:val="single" w:sz="2" w:space="0" w:color="auto"/>
            </w:tcBorders>
            <w:shd w:val="clear" w:color="auto" w:fill="FFFFFF"/>
            <w:vAlign w:val="center"/>
          </w:tcPr>
          <w:p w14:paraId="5925F75D" w14:textId="77777777" w:rsidR="00277BAA" w:rsidRPr="00E642DA" w:rsidRDefault="00277BAA" w:rsidP="00FA40ED">
            <w:pPr>
              <w:pStyle w:val="ad"/>
            </w:pPr>
            <w:r>
              <w:rPr>
                <w:rFonts w:hint="eastAsia"/>
              </w:rPr>
              <w:t>-</w:t>
            </w:r>
          </w:p>
        </w:tc>
      </w:tr>
      <w:tr w:rsidR="00277BAA" w:rsidRPr="00FB7245" w14:paraId="58F29EE2" w14:textId="77777777" w:rsidTr="00FA40ED">
        <w:trPr>
          <w:cantSplit/>
          <w:trHeight w:val="340"/>
          <w:jc w:val="center"/>
        </w:trPr>
        <w:tc>
          <w:tcPr>
            <w:tcW w:w="999" w:type="dxa"/>
            <w:tcBorders>
              <w:top w:val="single" w:sz="2" w:space="0" w:color="auto"/>
              <w:bottom w:val="single" w:sz="2" w:space="0" w:color="auto"/>
            </w:tcBorders>
            <w:shd w:val="clear" w:color="auto" w:fill="FFFFFF"/>
            <w:vAlign w:val="center"/>
          </w:tcPr>
          <w:p w14:paraId="3E38B047" w14:textId="77777777" w:rsidR="00277BAA" w:rsidRPr="00E642DA" w:rsidRDefault="00277BAA" w:rsidP="004454E8">
            <w:pPr>
              <w:pStyle w:val="ad"/>
            </w:pPr>
            <w:r w:rsidRPr="00E642DA">
              <w:t>1</w:t>
            </w:r>
          </w:p>
        </w:tc>
        <w:tc>
          <w:tcPr>
            <w:tcW w:w="1082" w:type="dxa"/>
            <w:tcBorders>
              <w:top w:val="single" w:sz="2" w:space="0" w:color="auto"/>
              <w:bottom w:val="single" w:sz="2" w:space="0" w:color="auto"/>
            </w:tcBorders>
            <w:shd w:val="clear" w:color="auto" w:fill="FFFFFF"/>
            <w:vAlign w:val="center"/>
            <w:hideMark/>
          </w:tcPr>
          <w:p w14:paraId="1FCF7161" w14:textId="77777777" w:rsidR="00277BAA" w:rsidRPr="00E642DA" w:rsidRDefault="00277BAA" w:rsidP="00FA40ED">
            <w:pPr>
              <w:pStyle w:val="ad"/>
            </w:pPr>
            <w:r w:rsidRPr="00E642DA">
              <w:t>DVDD</w:t>
            </w:r>
          </w:p>
        </w:tc>
        <w:tc>
          <w:tcPr>
            <w:tcW w:w="619" w:type="dxa"/>
            <w:tcBorders>
              <w:top w:val="single" w:sz="2" w:space="0" w:color="auto"/>
              <w:bottom w:val="single" w:sz="2" w:space="0" w:color="auto"/>
            </w:tcBorders>
            <w:shd w:val="clear" w:color="auto" w:fill="FFFFFF"/>
            <w:vAlign w:val="center"/>
            <w:hideMark/>
          </w:tcPr>
          <w:p w14:paraId="743D6B0E" w14:textId="77777777" w:rsidR="00277BAA" w:rsidRPr="00E642DA" w:rsidRDefault="00277BAA" w:rsidP="00FA40ED">
            <w:pPr>
              <w:pStyle w:val="ad"/>
            </w:pPr>
            <w:r w:rsidRPr="00E642DA">
              <w:t>S</w:t>
            </w:r>
          </w:p>
        </w:tc>
        <w:tc>
          <w:tcPr>
            <w:tcW w:w="940" w:type="dxa"/>
            <w:tcBorders>
              <w:top w:val="single" w:sz="2" w:space="0" w:color="auto"/>
              <w:bottom w:val="single" w:sz="2" w:space="0" w:color="auto"/>
            </w:tcBorders>
            <w:shd w:val="clear" w:color="auto" w:fill="FFFFFF"/>
            <w:vAlign w:val="center"/>
            <w:hideMark/>
          </w:tcPr>
          <w:p w14:paraId="7340E999" w14:textId="77777777" w:rsidR="00277BAA" w:rsidRPr="00E642DA" w:rsidRDefault="00277BAA" w:rsidP="00FA40ED">
            <w:pPr>
              <w:pStyle w:val="ad"/>
            </w:pPr>
            <w:r>
              <w:rPr>
                <w:rFonts w:hint="eastAsia"/>
              </w:rPr>
              <w:t>-</w:t>
            </w:r>
          </w:p>
        </w:tc>
        <w:tc>
          <w:tcPr>
            <w:tcW w:w="1134" w:type="dxa"/>
            <w:tcBorders>
              <w:top w:val="single" w:sz="2" w:space="0" w:color="auto"/>
              <w:bottom w:val="single" w:sz="2" w:space="0" w:color="auto"/>
            </w:tcBorders>
            <w:shd w:val="clear" w:color="auto" w:fill="FFFFFF"/>
            <w:vAlign w:val="center"/>
            <w:hideMark/>
          </w:tcPr>
          <w:p w14:paraId="1C4E99FB" w14:textId="77777777" w:rsidR="00277BAA" w:rsidRPr="00E642DA" w:rsidRDefault="00277BAA" w:rsidP="00FA40ED">
            <w:pPr>
              <w:pStyle w:val="ad"/>
            </w:pPr>
            <w:r w:rsidRPr="00E642DA">
              <w:t>DVDD</w:t>
            </w:r>
          </w:p>
        </w:tc>
        <w:tc>
          <w:tcPr>
            <w:tcW w:w="2268" w:type="dxa"/>
            <w:tcBorders>
              <w:top w:val="single" w:sz="2" w:space="0" w:color="auto"/>
              <w:bottom w:val="single" w:sz="2" w:space="0" w:color="auto"/>
            </w:tcBorders>
            <w:shd w:val="clear" w:color="auto" w:fill="FFFFFF"/>
            <w:noWrap/>
            <w:vAlign w:val="center"/>
            <w:hideMark/>
          </w:tcPr>
          <w:p w14:paraId="0E75EE5B" w14:textId="77777777" w:rsidR="00277BAA" w:rsidRPr="00E642DA" w:rsidRDefault="00277BAA" w:rsidP="00FA40ED">
            <w:pPr>
              <w:pStyle w:val="ad"/>
            </w:pPr>
            <w:r>
              <w:rPr>
                <w:rFonts w:hint="eastAsia"/>
              </w:rPr>
              <w:t>-</w:t>
            </w:r>
          </w:p>
        </w:tc>
        <w:tc>
          <w:tcPr>
            <w:tcW w:w="1283" w:type="dxa"/>
            <w:tcBorders>
              <w:top w:val="single" w:sz="2" w:space="0" w:color="auto"/>
              <w:bottom w:val="single" w:sz="2" w:space="0" w:color="auto"/>
            </w:tcBorders>
            <w:shd w:val="clear" w:color="auto" w:fill="FFFFFF"/>
            <w:vAlign w:val="center"/>
          </w:tcPr>
          <w:p w14:paraId="5D45C710" w14:textId="77777777" w:rsidR="00277BAA" w:rsidRPr="00E642DA" w:rsidRDefault="00277BAA" w:rsidP="00FA40ED">
            <w:pPr>
              <w:pStyle w:val="ad"/>
            </w:pPr>
            <w:r>
              <w:rPr>
                <w:rFonts w:hint="eastAsia"/>
              </w:rPr>
              <w:t>-</w:t>
            </w:r>
          </w:p>
        </w:tc>
      </w:tr>
      <w:tr w:rsidR="00277BAA" w:rsidRPr="00FB7245" w14:paraId="6B007FC5" w14:textId="77777777" w:rsidTr="00FA40ED">
        <w:trPr>
          <w:cantSplit/>
          <w:trHeight w:val="340"/>
          <w:jc w:val="center"/>
        </w:trPr>
        <w:tc>
          <w:tcPr>
            <w:tcW w:w="999" w:type="dxa"/>
            <w:tcBorders>
              <w:top w:val="single" w:sz="2" w:space="0" w:color="auto"/>
              <w:bottom w:val="single" w:sz="2" w:space="0" w:color="auto"/>
            </w:tcBorders>
            <w:vAlign w:val="center"/>
          </w:tcPr>
          <w:p w14:paraId="6EC6176B" w14:textId="77777777" w:rsidR="00277BAA" w:rsidRPr="00E642DA" w:rsidRDefault="00277BAA" w:rsidP="004454E8">
            <w:pPr>
              <w:pStyle w:val="ad"/>
            </w:pPr>
            <w:r w:rsidRPr="00E642DA">
              <w:t>2</w:t>
            </w:r>
          </w:p>
        </w:tc>
        <w:tc>
          <w:tcPr>
            <w:tcW w:w="1082" w:type="dxa"/>
            <w:tcBorders>
              <w:top w:val="single" w:sz="2" w:space="0" w:color="auto"/>
              <w:bottom w:val="single" w:sz="2" w:space="0" w:color="auto"/>
            </w:tcBorders>
            <w:noWrap/>
            <w:vAlign w:val="center"/>
            <w:hideMark/>
          </w:tcPr>
          <w:p w14:paraId="407D6379" w14:textId="77777777" w:rsidR="00277BAA" w:rsidRPr="00E642DA" w:rsidRDefault="00277BAA" w:rsidP="00FA40ED">
            <w:pPr>
              <w:pStyle w:val="ad"/>
            </w:pPr>
            <w:r w:rsidRPr="00E642DA">
              <w:t>PD0-OSC_IN</w:t>
            </w:r>
          </w:p>
        </w:tc>
        <w:tc>
          <w:tcPr>
            <w:tcW w:w="619" w:type="dxa"/>
            <w:tcBorders>
              <w:top w:val="single" w:sz="2" w:space="0" w:color="auto"/>
              <w:bottom w:val="single" w:sz="2" w:space="0" w:color="auto"/>
            </w:tcBorders>
            <w:noWrap/>
            <w:vAlign w:val="center"/>
            <w:hideMark/>
          </w:tcPr>
          <w:p w14:paraId="255DFFB0" w14:textId="77777777" w:rsidR="00277BAA" w:rsidRPr="00E642DA" w:rsidRDefault="00277BAA" w:rsidP="00FA40ED">
            <w:pPr>
              <w:pStyle w:val="ad"/>
            </w:pPr>
            <w:r w:rsidRPr="00E642DA">
              <w:t>I</w:t>
            </w:r>
          </w:p>
        </w:tc>
        <w:tc>
          <w:tcPr>
            <w:tcW w:w="940" w:type="dxa"/>
            <w:tcBorders>
              <w:top w:val="single" w:sz="2" w:space="0" w:color="auto"/>
              <w:bottom w:val="single" w:sz="2" w:space="0" w:color="auto"/>
            </w:tcBorders>
            <w:noWrap/>
            <w:vAlign w:val="center"/>
            <w:hideMark/>
          </w:tcPr>
          <w:p w14:paraId="2226B78A" w14:textId="77777777" w:rsidR="00277BAA" w:rsidRPr="00E642DA" w:rsidRDefault="00277BAA" w:rsidP="00FA40ED">
            <w:pPr>
              <w:pStyle w:val="ad"/>
            </w:pPr>
            <w:r>
              <w:rPr>
                <w:rFonts w:hint="eastAsia"/>
              </w:rPr>
              <w:t>-</w:t>
            </w:r>
          </w:p>
        </w:tc>
        <w:tc>
          <w:tcPr>
            <w:tcW w:w="1134" w:type="dxa"/>
            <w:tcBorders>
              <w:top w:val="single" w:sz="2" w:space="0" w:color="auto"/>
              <w:bottom w:val="single" w:sz="2" w:space="0" w:color="auto"/>
            </w:tcBorders>
            <w:noWrap/>
            <w:vAlign w:val="center"/>
            <w:hideMark/>
          </w:tcPr>
          <w:p w14:paraId="425BF03D" w14:textId="77777777" w:rsidR="00277BAA" w:rsidRPr="00E642DA" w:rsidRDefault="00277BAA" w:rsidP="00FA40ED">
            <w:pPr>
              <w:pStyle w:val="ad"/>
            </w:pPr>
            <w:r w:rsidRPr="00E642DA">
              <w:t>OSC_IN</w:t>
            </w:r>
          </w:p>
        </w:tc>
        <w:tc>
          <w:tcPr>
            <w:tcW w:w="2268" w:type="dxa"/>
            <w:tcBorders>
              <w:top w:val="single" w:sz="2" w:space="0" w:color="auto"/>
              <w:bottom w:val="single" w:sz="2" w:space="0" w:color="auto"/>
            </w:tcBorders>
            <w:noWrap/>
            <w:vAlign w:val="center"/>
            <w:hideMark/>
          </w:tcPr>
          <w:p w14:paraId="5C1C3C75" w14:textId="77777777" w:rsidR="00277BAA" w:rsidRPr="00E642DA" w:rsidRDefault="00277BAA" w:rsidP="00FA40ED">
            <w:pPr>
              <w:pStyle w:val="ad"/>
            </w:pPr>
            <w:r>
              <w:rPr>
                <w:rFonts w:hint="eastAsia"/>
              </w:rPr>
              <w:t>-</w:t>
            </w:r>
          </w:p>
        </w:tc>
        <w:tc>
          <w:tcPr>
            <w:tcW w:w="1283" w:type="dxa"/>
            <w:tcBorders>
              <w:top w:val="single" w:sz="2" w:space="0" w:color="auto"/>
              <w:bottom w:val="single" w:sz="2" w:space="0" w:color="auto"/>
            </w:tcBorders>
            <w:noWrap/>
            <w:vAlign w:val="center"/>
            <w:hideMark/>
          </w:tcPr>
          <w:p w14:paraId="42484EB6" w14:textId="77777777" w:rsidR="00277BAA" w:rsidRPr="00E642DA" w:rsidRDefault="00277BAA" w:rsidP="00FA40ED">
            <w:pPr>
              <w:pStyle w:val="ad"/>
            </w:pPr>
            <w:r w:rsidRPr="00E642DA">
              <w:t>OSC_IN</w:t>
            </w:r>
          </w:p>
        </w:tc>
      </w:tr>
      <w:tr w:rsidR="00277BAA" w:rsidRPr="00FB7245" w14:paraId="3CA7032D" w14:textId="77777777" w:rsidTr="00FA40ED">
        <w:trPr>
          <w:cantSplit/>
          <w:trHeight w:val="340"/>
          <w:jc w:val="center"/>
        </w:trPr>
        <w:tc>
          <w:tcPr>
            <w:tcW w:w="999" w:type="dxa"/>
            <w:tcBorders>
              <w:top w:val="single" w:sz="2" w:space="0" w:color="auto"/>
            </w:tcBorders>
            <w:vAlign w:val="center"/>
          </w:tcPr>
          <w:p w14:paraId="0D3298BD" w14:textId="77777777" w:rsidR="00277BAA" w:rsidRPr="00E642DA" w:rsidRDefault="00277BAA" w:rsidP="004454E8">
            <w:pPr>
              <w:pStyle w:val="ad"/>
            </w:pPr>
            <w:r w:rsidRPr="00E642DA">
              <w:t>3</w:t>
            </w:r>
          </w:p>
        </w:tc>
        <w:tc>
          <w:tcPr>
            <w:tcW w:w="1082" w:type="dxa"/>
            <w:tcBorders>
              <w:top w:val="single" w:sz="2" w:space="0" w:color="auto"/>
            </w:tcBorders>
            <w:noWrap/>
            <w:vAlign w:val="center"/>
            <w:hideMark/>
          </w:tcPr>
          <w:p w14:paraId="691A3AFD" w14:textId="77777777" w:rsidR="00277BAA" w:rsidRPr="00E642DA" w:rsidRDefault="00277BAA" w:rsidP="00FA40ED">
            <w:pPr>
              <w:pStyle w:val="ad"/>
            </w:pPr>
            <w:r w:rsidRPr="00E642DA">
              <w:t>PD1-OSC_OUT</w:t>
            </w:r>
          </w:p>
        </w:tc>
        <w:tc>
          <w:tcPr>
            <w:tcW w:w="619" w:type="dxa"/>
            <w:tcBorders>
              <w:top w:val="single" w:sz="2" w:space="0" w:color="auto"/>
            </w:tcBorders>
            <w:noWrap/>
            <w:vAlign w:val="center"/>
            <w:hideMark/>
          </w:tcPr>
          <w:p w14:paraId="2E55DBD2" w14:textId="77777777" w:rsidR="00277BAA" w:rsidRPr="00E642DA" w:rsidRDefault="00277BAA" w:rsidP="00FA40ED">
            <w:pPr>
              <w:pStyle w:val="ad"/>
            </w:pPr>
            <w:r w:rsidRPr="00E642DA">
              <w:t>O</w:t>
            </w:r>
          </w:p>
        </w:tc>
        <w:tc>
          <w:tcPr>
            <w:tcW w:w="940" w:type="dxa"/>
            <w:tcBorders>
              <w:top w:val="single" w:sz="2" w:space="0" w:color="auto"/>
            </w:tcBorders>
            <w:noWrap/>
            <w:vAlign w:val="center"/>
            <w:hideMark/>
          </w:tcPr>
          <w:p w14:paraId="2EDECDF3" w14:textId="77777777" w:rsidR="00277BAA" w:rsidRPr="00E642DA" w:rsidRDefault="00277BAA" w:rsidP="00FA40ED">
            <w:pPr>
              <w:pStyle w:val="ad"/>
            </w:pPr>
            <w:r>
              <w:rPr>
                <w:rFonts w:hint="eastAsia"/>
              </w:rPr>
              <w:t>-</w:t>
            </w:r>
          </w:p>
        </w:tc>
        <w:tc>
          <w:tcPr>
            <w:tcW w:w="1134" w:type="dxa"/>
            <w:tcBorders>
              <w:top w:val="single" w:sz="2" w:space="0" w:color="auto"/>
            </w:tcBorders>
            <w:noWrap/>
            <w:vAlign w:val="center"/>
            <w:hideMark/>
          </w:tcPr>
          <w:p w14:paraId="348FA1C5" w14:textId="77777777" w:rsidR="00277BAA" w:rsidRPr="00E642DA" w:rsidRDefault="00277BAA" w:rsidP="00FA40ED">
            <w:pPr>
              <w:pStyle w:val="ad"/>
            </w:pPr>
            <w:r w:rsidRPr="00E642DA">
              <w:t>OSC_OUT</w:t>
            </w:r>
          </w:p>
        </w:tc>
        <w:tc>
          <w:tcPr>
            <w:tcW w:w="2268" w:type="dxa"/>
            <w:tcBorders>
              <w:top w:val="single" w:sz="2" w:space="0" w:color="auto"/>
            </w:tcBorders>
            <w:noWrap/>
            <w:vAlign w:val="center"/>
            <w:hideMark/>
          </w:tcPr>
          <w:p w14:paraId="053DC8C7" w14:textId="77777777" w:rsidR="00277BAA" w:rsidRPr="00E642DA" w:rsidRDefault="00277BAA" w:rsidP="00FA40ED">
            <w:pPr>
              <w:pStyle w:val="ad"/>
            </w:pPr>
            <w:r>
              <w:rPr>
                <w:rFonts w:hint="eastAsia"/>
              </w:rPr>
              <w:t>-</w:t>
            </w:r>
          </w:p>
        </w:tc>
        <w:tc>
          <w:tcPr>
            <w:tcW w:w="1283" w:type="dxa"/>
            <w:tcBorders>
              <w:top w:val="single" w:sz="2" w:space="0" w:color="auto"/>
            </w:tcBorders>
            <w:noWrap/>
            <w:vAlign w:val="center"/>
            <w:hideMark/>
          </w:tcPr>
          <w:p w14:paraId="2E4C3556" w14:textId="77777777" w:rsidR="00277BAA" w:rsidRPr="00E642DA" w:rsidRDefault="00277BAA" w:rsidP="00FA40ED">
            <w:pPr>
              <w:pStyle w:val="ad"/>
            </w:pPr>
            <w:r w:rsidRPr="00E642DA">
              <w:t>OSC_OUT</w:t>
            </w:r>
          </w:p>
        </w:tc>
      </w:tr>
      <w:tr w:rsidR="00277BAA" w:rsidRPr="00FB7245" w14:paraId="1AD294CB" w14:textId="77777777" w:rsidTr="00FA40ED">
        <w:trPr>
          <w:cantSplit/>
          <w:trHeight w:val="340"/>
          <w:jc w:val="center"/>
        </w:trPr>
        <w:tc>
          <w:tcPr>
            <w:tcW w:w="999" w:type="dxa"/>
            <w:vAlign w:val="center"/>
          </w:tcPr>
          <w:p w14:paraId="6E31B481" w14:textId="77777777" w:rsidR="00277BAA" w:rsidRPr="00E642DA" w:rsidRDefault="00277BAA" w:rsidP="004454E8">
            <w:pPr>
              <w:pStyle w:val="ad"/>
            </w:pPr>
            <w:r w:rsidRPr="00E642DA">
              <w:t>4</w:t>
            </w:r>
          </w:p>
        </w:tc>
        <w:tc>
          <w:tcPr>
            <w:tcW w:w="1082" w:type="dxa"/>
            <w:noWrap/>
            <w:vAlign w:val="center"/>
            <w:hideMark/>
          </w:tcPr>
          <w:p w14:paraId="03E6ACEE" w14:textId="77777777" w:rsidR="00277BAA" w:rsidRPr="00E642DA" w:rsidRDefault="00277BAA" w:rsidP="00FA40ED">
            <w:pPr>
              <w:pStyle w:val="ad"/>
            </w:pPr>
            <w:r w:rsidRPr="00E642DA">
              <w:t>NRST</w:t>
            </w:r>
          </w:p>
        </w:tc>
        <w:tc>
          <w:tcPr>
            <w:tcW w:w="619" w:type="dxa"/>
            <w:noWrap/>
            <w:vAlign w:val="center"/>
            <w:hideMark/>
          </w:tcPr>
          <w:p w14:paraId="4384E7E0" w14:textId="77777777" w:rsidR="00277BAA" w:rsidRPr="00E642DA" w:rsidRDefault="00277BAA" w:rsidP="00FA40ED">
            <w:pPr>
              <w:pStyle w:val="ad"/>
            </w:pPr>
            <w:r w:rsidRPr="00E642DA">
              <w:t>I/O</w:t>
            </w:r>
          </w:p>
        </w:tc>
        <w:tc>
          <w:tcPr>
            <w:tcW w:w="940" w:type="dxa"/>
            <w:noWrap/>
            <w:vAlign w:val="center"/>
            <w:hideMark/>
          </w:tcPr>
          <w:p w14:paraId="5CC045CE" w14:textId="77777777" w:rsidR="00277BAA" w:rsidRPr="00E642DA" w:rsidRDefault="00277BAA" w:rsidP="00FA40ED">
            <w:pPr>
              <w:pStyle w:val="ad"/>
            </w:pPr>
            <w:r>
              <w:rPr>
                <w:rFonts w:hint="eastAsia"/>
              </w:rPr>
              <w:t>-</w:t>
            </w:r>
          </w:p>
        </w:tc>
        <w:tc>
          <w:tcPr>
            <w:tcW w:w="1134" w:type="dxa"/>
            <w:noWrap/>
            <w:vAlign w:val="center"/>
            <w:hideMark/>
          </w:tcPr>
          <w:p w14:paraId="5742C9F9" w14:textId="77777777" w:rsidR="00277BAA" w:rsidRPr="00E642DA" w:rsidRDefault="00277BAA" w:rsidP="00FA40ED">
            <w:pPr>
              <w:pStyle w:val="ad"/>
            </w:pPr>
            <w:r w:rsidRPr="00E642DA">
              <w:t>NRST</w:t>
            </w:r>
          </w:p>
        </w:tc>
        <w:tc>
          <w:tcPr>
            <w:tcW w:w="2268" w:type="dxa"/>
            <w:noWrap/>
            <w:vAlign w:val="center"/>
            <w:hideMark/>
          </w:tcPr>
          <w:p w14:paraId="384B4301" w14:textId="77777777" w:rsidR="00277BAA" w:rsidRPr="00E642DA" w:rsidRDefault="00277BAA" w:rsidP="00FA40ED">
            <w:pPr>
              <w:pStyle w:val="ad"/>
            </w:pPr>
            <w:r>
              <w:rPr>
                <w:rFonts w:hint="eastAsia"/>
              </w:rPr>
              <w:t>-</w:t>
            </w:r>
          </w:p>
        </w:tc>
        <w:tc>
          <w:tcPr>
            <w:tcW w:w="1283" w:type="dxa"/>
            <w:noWrap/>
            <w:vAlign w:val="center"/>
            <w:hideMark/>
          </w:tcPr>
          <w:p w14:paraId="3A564645" w14:textId="77777777" w:rsidR="00277BAA" w:rsidRPr="00E642DA" w:rsidRDefault="00277BAA" w:rsidP="00FA40ED">
            <w:pPr>
              <w:pStyle w:val="ad"/>
            </w:pPr>
            <w:r>
              <w:rPr>
                <w:rFonts w:hint="eastAsia"/>
              </w:rPr>
              <w:t>-</w:t>
            </w:r>
          </w:p>
        </w:tc>
      </w:tr>
      <w:tr w:rsidR="00277BAA" w:rsidRPr="00FB7245" w14:paraId="003F45B4" w14:textId="77777777" w:rsidTr="00FA40ED">
        <w:trPr>
          <w:cantSplit/>
          <w:trHeight w:val="340"/>
          <w:jc w:val="center"/>
        </w:trPr>
        <w:tc>
          <w:tcPr>
            <w:tcW w:w="999" w:type="dxa"/>
            <w:vAlign w:val="center"/>
          </w:tcPr>
          <w:p w14:paraId="1BA2ED6A" w14:textId="77777777" w:rsidR="00277BAA" w:rsidRPr="00E642DA" w:rsidRDefault="00277BAA" w:rsidP="004454E8">
            <w:pPr>
              <w:pStyle w:val="ad"/>
            </w:pPr>
            <w:r w:rsidRPr="00E642DA">
              <w:t>5</w:t>
            </w:r>
          </w:p>
        </w:tc>
        <w:tc>
          <w:tcPr>
            <w:tcW w:w="1082" w:type="dxa"/>
            <w:noWrap/>
            <w:vAlign w:val="center"/>
            <w:hideMark/>
          </w:tcPr>
          <w:p w14:paraId="547AC1CA" w14:textId="77777777" w:rsidR="00277BAA" w:rsidRPr="00E642DA" w:rsidRDefault="00277BAA" w:rsidP="00FA40ED">
            <w:pPr>
              <w:pStyle w:val="ad"/>
            </w:pPr>
            <w:r w:rsidRPr="00E642DA">
              <w:t>VDDA</w:t>
            </w:r>
          </w:p>
        </w:tc>
        <w:tc>
          <w:tcPr>
            <w:tcW w:w="619" w:type="dxa"/>
            <w:noWrap/>
            <w:vAlign w:val="center"/>
            <w:hideMark/>
          </w:tcPr>
          <w:p w14:paraId="04694AC3" w14:textId="77777777" w:rsidR="00277BAA" w:rsidRPr="00E642DA" w:rsidRDefault="00277BAA" w:rsidP="00FA40ED">
            <w:pPr>
              <w:pStyle w:val="ad"/>
            </w:pPr>
            <w:r w:rsidRPr="00E642DA">
              <w:t>S</w:t>
            </w:r>
          </w:p>
        </w:tc>
        <w:tc>
          <w:tcPr>
            <w:tcW w:w="940" w:type="dxa"/>
            <w:noWrap/>
            <w:vAlign w:val="center"/>
            <w:hideMark/>
          </w:tcPr>
          <w:p w14:paraId="5665CF4A" w14:textId="77777777" w:rsidR="00277BAA" w:rsidRPr="00E642DA" w:rsidRDefault="00277BAA" w:rsidP="00FA40ED">
            <w:pPr>
              <w:pStyle w:val="ad"/>
            </w:pPr>
            <w:r>
              <w:rPr>
                <w:rFonts w:hint="eastAsia"/>
              </w:rPr>
              <w:t>-</w:t>
            </w:r>
          </w:p>
        </w:tc>
        <w:tc>
          <w:tcPr>
            <w:tcW w:w="1134" w:type="dxa"/>
            <w:noWrap/>
            <w:vAlign w:val="center"/>
            <w:hideMark/>
          </w:tcPr>
          <w:p w14:paraId="1ACE296B" w14:textId="77777777" w:rsidR="00277BAA" w:rsidRPr="00E642DA" w:rsidRDefault="00277BAA" w:rsidP="00FA40ED">
            <w:pPr>
              <w:pStyle w:val="ad"/>
            </w:pPr>
            <w:r w:rsidRPr="00E642DA">
              <w:t>VDDA</w:t>
            </w:r>
          </w:p>
        </w:tc>
        <w:tc>
          <w:tcPr>
            <w:tcW w:w="2268" w:type="dxa"/>
            <w:noWrap/>
            <w:vAlign w:val="center"/>
            <w:hideMark/>
          </w:tcPr>
          <w:p w14:paraId="7217B80C" w14:textId="77777777" w:rsidR="00277BAA" w:rsidRPr="00E642DA" w:rsidRDefault="00277BAA" w:rsidP="00FA40ED">
            <w:pPr>
              <w:pStyle w:val="ad"/>
            </w:pPr>
            <w:r>
              <w:rPr>
                <w:rFonts w:hint="eastAsia"/>
              </w:rPr>
              <w:t>-</w:t>
            </w:r>
          </w:p>
        </w:tc>
        <w:tc>
          <w:tcPr>
            <w:tcW w:w="1283" w:type="dxa"/>
            <w:noWrap/>
            <w:vAlign w:val="center"/>
            <w:hideMark/>
          </w:tcPr>
          <w:p w14:paraId="12FC9DD2" w14:textId="77777777" w:rsidR="00277BAA" w:rsidRPr="00E642DA" w:rsidRDefault="00277BAA" w:rsidP="00FA40ED">
            <w:pPr>
              <w:pStyle w:val="ad"/>
            </w:pPr>
            <w:r>
              <w:rPr>
                <w:rFonts w:hint="eastAsia"/>
              </w:rPr>
              <w:t>-</w:t>
            </w:r>
          </w:p>
        </w:tc>
      </w:tr>
      <w:tr w:rsidR="00277BAA" w:rsidRPr="00FB7245" w14:paraId="7DF6CA5D" w14:textId="77777777" w:rsidTr="00FA40ED">
        <w:trPr>
          <w:cantSplit/>
          <w:trHeight w:val="340"/>
          <w:jc w:val="center"/>
        </w:trPr>
        <w:tc>
          <w:tcPr>
            <w:tcW w:w="999" w:type="dxa"/>
            <w:vAlign w:val="center"/>
          </w:tcPr>
          <w:p w14:paraId="1661B7A6" w14:textId="77777777" w:rsidR="00277BAA" w:rsidRPr="00E642DA" w:rsidRDefault="00277BAA" w:rsidP="004454E8">
            <w:pPr>
              <w:pStyle w:val="ad"/>
            </w:pPr>
            <w:r w:rsidRPr="00E642DA">
              <w:t>6</w:t>
            </w:r>
          </w:p>
        </w:tc>
        <w:tc>
          <w:tcPr>
            <w:tcW w:w="1082" w:type="dxa"/>
            <w:noWrap/>
            <w:vAlign w:val="center"/>
            <w:hideMark/>
          </w:tcPr>
          <w:p w14:paraId="3DCF2A0E" w14:textId="77777777" w:rsidR="00277BAA" w:rsidRPr="00E642DA" w:rsidRDefault="00277BAA" w:rsidP="00FA40ED">
            <w:pPr>
              <w:pStyle w:val="ad"/>
            </w:pPr>
            <w:r w:rsidRPr="00E642DA">
              <w:t>PA0-WKUP</w:t>
            </w:r>
          </w:p>
        </w:tc>
        <w:tc>
          <w:tcPr>
            <w:tcW w:w="619" w:type="dxa"/>
            <w:noWrap/>
            <w:vAlign w:val="center"/>
            <w:hideMark/>
          </w:tcPr>
          <w:p w14:paraId="4F8D3F9F" w14:textId="77777777" w:rsidR="00277BAA" w:rsidRPr="00E642DA" w:rsidRDefault="00277BAA" w:rsidP="00FA40ED">
            <w:pPr>
              <w:pStyle w:val="ad"/>
            </w:pPr>
            <w:r w:rsidRPr="00E642DA">
              <w:t>I/O</w:t>
            </w:r>
          </w:p>
        </w:tc>
        <w:tc>
          <w:tcPr>
            <w:tcW w:w="940" w:type="dxa"/>
            <w:noWrap/>
            <w:vAlign w:val="center"/>
            <w:hideMark/>
          </w:tcPr>
          <w:p w14:paraId="78CE8F53" w14:textId="77777777" w:rsidR="00277BAA" w:rsidRPr="00E642DA" w:rsidRDefault="00277BAA" w:rsidP="00FA40ED">
            <w:pPr>
              <w:pStyle w:val="ad"/>
            </w:pPr>
            <w:r>
              <w:rPr>
                <w:rFonts w:hint="eastAsia"/>
              </w:rPr>
              <w:t>-</w:t>
            </w:r>
          </w:p>
        </w:tc>
        <w:tc>
          <w:tcPr>
            <w:tcW w:w="1134" w:type="dxa"/>
            <w:noWrap/>
            <w:vAlign w:val="center"/>
            <w:hideMark/>
          </w:tcPr>
          <w:p w14:paraId="275D57D1" w14:textId="77777777" w:rsidR="00277BAA" w:rsidRPr="00E642DA" w:rsidRDefault="00277BAA" w:rsidP="00FA40ED">
            <w:pPr>
              <w:pStyle w:val="ad"/>
            </w:pPr>
            <w:r w:rsidRPr="00E642DA">
              <w:t>PA0</w:t>
            </w:r>
          </w:p>
        </w:tc>
        <w:tc>
          <w:tcPr>
            <w:tcW w:w="2268" w:type="dxa"/>
            <w:noWrap/>
            <w:vAlign w:val="center"/>
            <w:hideMark/>
          </w:tcPr>
          <w:p w14:paraId="42FEBFB9" w14:textId="77777777" w:rsidR="00277BAA" w:rsidRPr="00E642DA" w:rsidRDefault="00277BAA" w:rsidP="00FA40ED">
            <w:pPr>
              <w:pStyle w:val="ad"/>
              <w:jc w:val="both"/>
            </w:pPr>
            <w:r w:rsidRPr="00E642DA">
              <w:t>TIM2_CH1_ETR/ UART2_CTS/ADC_IN0</w:t>
            </w:r>
          </w:p>
        </w:tc>
        <w:tc>
          <w:tcPr>
            <w:tcW w:w="1283" w:type="dxa"/>
            <w:noWrap/>
            <w:vAlign w:val="center"/>
            <w:hideMark/>
          </w:tcPr>
          <w:p w14:paraId="420DEB08" w14:textId="77777777" w:rsidR="00277BAA" w:rsidRPr="00E642DA" w:rsidRDefault="00277BAA" w:rsidP="00FA40ED">
            <w:pPr>
              <w:pStyle w:val="ad"/>
            </w:pPr>
            <w:r w:rsidRPr="00E642DA">
              <w:t>WKUP/</w:t>
            </w:r>
          </w:p>
          <w:p w14:paraId="2AFE6F0B" w14:textId="77777777" w:rsidR="00277BAA" w:rsidRPr="00E642DA" w:rsidRDefault="00277BAA" w:rsidP="00FA40ED">
            <w:pPr>
              <w:pStyle w:val="ad"/>
            </w:pPr>
            <w:r w:rsidRPr="00E642DA">
              <w:t>COMP1_OUT</w:t>
            </w:r>
          </w:p>
        </w:tc>
      </w:tr>
      <w:tr w:rsidR="00277BAA" w:rsidRPr="00FB7245" w14:paraId="210980EB" w14:textId="77777777" w:rsidTr="00FA40ED">
        <w:trPr>
          <w:cantSplit/>
          <w:trHeight w:val="340"/>
          <w:jc w:val="center"/>
        </w:trPr>
        <w:tc>
          <w:tcPr>
            <w:tcW w:w="999" w:type="dxa"/>
            <w:vAlign w:val="center"/>
          </w:tcPr>
          <w:p w14:paraId="7FBE5C06" w14:textId="77777777" w:rsidR="00277BAA" w:rsidRPr="00E642DA" w:rsidRDefault="00277BAA" w:rsidP="004454E8">
            <w:pPr>
              <w:pStyle w:val="ad"/>
            </w:pPr>
            <w:r w:rsidRPr="00E642DA">
              <w:t>7</w:t>
            </w:r>
          </w:p>
        </w:tc>
        <w:tc>
          <w:tcPr>
            <w:tcW w:w="1082" w:type="dxa"/>
            <w:noWrap/>
            <w:vAlign w:val="center"/>
            <w:hideMark/>
          </w:tcPr>
          <w:p w14:paraId="44DD5754" w14:textId="77777777" w:rsidR="00277BAA" w:rsidRPr="00E642DA" w:rsidRDefault="00277BAA" w:rsidP="00FA40ED">
            <w:pPr>
              <w:pStyle w:val="ad"/>
            </w:pPr>
            <w:r w:rsidRPr="00E642DA">
              <w:t>PA1</w:t>
            </w:r>
          </w:p>
        </w:tc>
        <w:tc>
          <w:tcPr>
            <w:tcW w:w="619" w:type="dxa"/>
            <w:noWrap/>
            <w:vAlign w:val="center"/>
            <w:hideMark/>
          </w:tcPr>
          <w:p w14:paraId="7A6C02CF" w14:textId="77777777" w:rsidR="00277BAA" w:rsidRPr="00E642DA" w:rsidRDefault="00277BAA" w:rsidP="00FA40ED">
            <w:pPr>
              <w:pStyle w:val="ad"/>
            </w:pPr>
            <w:r w:rsidRPr="00E642DA">
              <w:t>I/O</w:t>
            </w:r>
          </w:p>
        </w:tc>
        <w:tc>
          <w:tcPr>
            <w:tcW w:w="940" w:type="dxa"/>
            <w:noWrap/>
            <w:vAlign w:val="center"/>
            <w:hideMark/>
          </w:tcPr>
          <w:p w14:paraId="1CB4C27A" w14:textId="77777777" w:rsidR="00277BAA" w:rsidRPr="00E642DA" w:rsidRDefault="00277BAA" w:rsidP="00FA40ED">
            <w:pPr>
              <w:pStyle w:val="ad"/>
            </w:pPr>
            <w:r>
              <w:rPr>
                <w:rFonts w:hint="eastAsia"/>
              </w:rPr>
              <w:t>-</w:t>
            </w:r>
          </w:p>
        </w:tc>
        <w:tc>
          <w:tcPr>
            <w:tcW w:w="1134" w:type="dxa"/>
            <w:noWrap/>
            <w:vAlign w:val="center"/>
            <w:hideMark/>
          </w:tcPr>
          <w:p w14:paraId="5D957EC9" w14:textId="77777777" w:rsidR="00277BAA" w:rsidRPr="00E642DA" w:rsidRDefault="00277BAA" w:rsidP="00FA40ED">
            <w:pPr>
              <w:pStyle w:val="ad"/>
            </w:pPr>
            <w:r w:rsidRPr="00E642DA">
              <w:t>PA1</w:t>
            </w:r>
          </w:p>
        </w:tc>
        <w:tc>
          <w:tcPr>
            <w:tcW w:w="2268" w:type="dxa"/>
            <w:noWrap/>
            <w:vAlign w:val="center"/>
            <w:hideMark/>
          </w:tcPr>
          <w:p w14:paraId="4B2DD543" w14:textId="77777777" w:rsidR="00277BAA" w:rsidRPr="00E642DA" w:rsidRDefault="00277BAA" w:rsidP="00FA40ED">
            <w:pPr>
              <w:pStyle w:val="ad"/>
              <w:jc w:val="both"/>
            </w:pPr>
            <w:r w:rsidRPr="00E642DA">
              <w:t>TIM2_CH2/UART2_RTS/ ADC_IN1</w:t>
            </w:r>
          </w:p>
        </w:tc>
        <w:tc>
          <w:tcPr>
            <w:tcW w:w="1283" w:type="dxa"/>
            <w:noWrap/>
            <w:vAlign w:val="center"/>
            <w:hideMark/>
          </w:tcPr>
          <w:p w14:paraId="385B48ED" w14:textId="77777777" w:rsidR="00277BAA" w:rsidRPr="00E642DA" w:rsidRDefault="00277BAA" w:rsidP="00FA40ED">
            <w:pPr>
              <w:pStyle w:val="ad"/>
            </w:pPr>
            <w:r>
              <w:rPr>
                <w:rFonts w:hint="eastAsia"/>
              </w:rPr>
              <w:t>-</w:t>
            </w:r>
          </w:p>
        </w:tc>
      </w:tr>
      <w:tr w:rsidR="00277BAA" w:rsidRPr="00FB7245" w14:paraId="16A18ACC" w14:textId="77777777" w:rsidTr="00FA40ED">
        <w:trPr>
          <w:cantSplit/>
          <w:trHeight w:val="340"/>
          <w:jc w:val="center"/>
        </w:trPr>
        <w:tc>
          <w:tcPr>
            <w:tcW w:w="999" w:type="dxa"/>
            <w:vAlign w:val="center"/>
          </w:tcPr>
          <w:p w14:paraId="04A38287" w14:textId="77777777" w:rsidR="00277BAA" w:rsidRPr="00E642DA" w:rsidRDefault="00277BAA" w:rsidP="004454E8">
            <w:pPr>
              <w:pStyle w:val="ad"/>
            </w:pPr>
            <w:r w:rsidRPr="00E642DA">
              <w:t>8</w:t>
            </w:r>
          </w:p>
        </w:tc>
        <w:tc>
          <w:tcPr>
            <w:tcW w:w="1082" w:type="dxa"/>
            <w:noWrap/>
            <w:vAlign w:val="center"/>
            <w:hideMark/>
          </w:tcPr>
          <w:p w14:paraId="0FD32FA4" w14:textId="77777777" w:rsidR="00277BAA" w:rsidRPr="00E642DA" w:rsidRDefault="00277BAA" w:rsidP="00FA40ED">
            <w:pPr>
              <w:pStyle w:val="ad"/>
            </w:pPr>
            <w:r w:rsidRPr="00E642DA">
              <w:t>PA2</w:t>
            </w:r>
          </w:p>
        </w:tc>
        <w:tc>
          <w:tcPr>
            <w:tcW w:w="619" w:type="dxa"/>
            <w:noWrap/>
            <w:vAlign w:val="center"/>
            <w:hideMark/>
          </w:tcPr>
          <w:p w14:paraId="33D75BB4" w14:textId="77777777" w:rsidR="00277BAA" w:rsidRPr="00E642DA" w:rsidRDefault="00277BAA" w:rsidP="00FA40ED">
            <w:pPr>
              <w:pStyle w:val="ad"/>
            </w:pPr>
            <w:r w:rsidRPr="00E642DA">
              <w:t>I/O</w:t>
            </w:r>
          </w:p>
        </w:tc>
        <w:tc>
          <w:tcPr>
            <w:tcW w:w="940" w:type="dxa"/>
            <w:noWrap/>
            <w:vAlign w:val="center"/>
            <w:hideMark/>
          </w:tcPr>
          <w:p w14:paraId="67E5D9E9" w14:textId="77777777" w:rsidR="00277BAA" w:rsidRPr="00E642DA" w:rsidRDefault="00277BAA" w:rsidP="00FA40ED">
            <w:pPr>
              <w:pStyle w:val="ad"/>
            </w:pPr>
            <w:r>
              <w:rPr>
                <w:rFonts w:hint="eastAsia"/>
              </w:rPr>
              <w:t>-</w:t>
            </w:r>
          </w:p>
        </w:tc>
        <w:tc>
          <w:tcPr>
            <w:tcW w:w="1134" w:type="dxa"/>
            <w:noWrap/>
            <w:vAlign w:val="center"/>
            <w:hideMark/>
          </w:tcPr>
          <w:p w14:paraId="77E5B175" w14:textId="77777777" w:rsidR="00277BAA" w:rsidRPr="00E642DA" w:rsidRDefault="00277BAA" w:rsidP="00FA40ED">
            <w:pPr>
              <w:pStyle w:val="ad"/>
            </w:pPr>
            <w:r w:rsidRPr="00E642DA">
              <w:t>PA2</w:t>
            </w:r>
          </w:p>
        </w:tc>
        <w:tc>
          <w:tcPr>
            <w:tcW w:w="2268" w:type="dxa"/>
            <w:noWrap/>
            <w:vAlign w:val="center"/>
            <w:hideMark/>
          </w:tcPr>
          <w:p w14:paraId="41D5D256" w14:textId="77777777" w:rsidR="00277BAA" w:rsidRPr="00E642DA" w:rsidRDefault="00277BAA" w:rsidP="00FA40ED">
            <w:pPr>
              <w:pStyle w:val="ad"/>
              <w:jc w:val="both"/>
            </w:pPr>
            <w:r w:rsidRPr="00E642DA">
              <w:t>TIM2_CH3/ UART2_TX/</w:t>
            </w:r>
          </w:p>
          <w:p w14:paraId="42F2F865" w14:textId="77777777" w:rsidR="00277BAA" w:rsidRPr="00E642DA" w:rsidRDefault="00277BAA" w:rsidP="00FA40ED">
            <w:pPr>
              <w:pStyle w:val="ad"/>
              <w:jc w:val="both"/>
            </w:pPr>
            <w:r w:rsidRPr="00E642DA">
              <w:t>ADC_IN2</w:t>
            </w:r>
          </w:p>
        </w:tc>
        <w:tc>
          <w:tcPr>
            <w:tcW w:w="1283" w:type="dxa"/>
            <w:noWrap/>
            <w:vAlign w:val="center"/>
            <w:hideMark/>
          </w:tcPr>
          <w:p w14:paraId="7E301BA5" w14:textId="77777777" w:rsidR="00277BAA" w:rsidRPr="00E642DA" w:rsidRDefault="00277BAA" w:rsidP="00FA40ED">
            <w:pPr>
              <w:pStyle w:val="ad"/>
            </w:pPr>
            <w:r w:rsidRPr="00E642DA">
              <w:t>COMP2_OUT</w:t>
            </w:r>
          </w:p>
        </w:tc>
      </w:tr>
      <w:tr w:rsidR="00277BAA" w:rsidRPr="00FB7245" w14:paraId="5C456ABC" w14:textId="77777777" w:rsidTr="00FA40ED">
        <w:trPr>
          <w:cantSplit/>
          <w:trHeight w:val="340"/>
          <w:jc w:val="center"/>
        </w:trPr>
        <w:tc>
          <w:tcPr>
            <w:tcW w:w="999" w:type="dxa"/>
            <w:vAlign w:val="center"/>
          </w:tcPr>
          <w:p w14:paraId="4E565F58" w14:textId="77777777" w:rsidR="00277BAA" w:rsidRPr="00E642DA" w:rsidRDefault="00277BAA" w:rsidP="004454E8">
            <w:pPr>
              <w:pStyle w:val="ad"/>
            </w:pPr>
            <w:r w:rsidRPr="00E642DA">
              <w:lastRenderedPageBreak/>
              <w:t>9</w:t>
            </w:r>
          </w:p>
        </w:tc>
        <w:tc>
          <w:tcPr>
            <w:tcW w:w="1082" w:type="dxa"/>
            <w:noWrap/>
            <w:vAlign w:val="center"/>
            <w:hideMark/>
          </w:tcPr>
          <w:p w14:paraId="62948563" w14:textId="77777777" w:rsidR="00277BAA" w:rsidRPr="00E642DA" w:rsidRDefault="00277BAA" w:rsidP="00FA40ED">
            <w:pPr>
              <w:pStyle w:val="ad"/>
            </w:pPr>
            <w:r w:rsidRPr="00E642DA">
              <w:t>PA3</w:t>
            </w:r>
          </w:p>
        </w:tc>
        <w:tc>
          <w:tcPr>
            <w:tcW w:w="619" w:type="dxa"/>
            <w:noWrap/>
            <w:vAlign w:val="center"/>
            <w:hideMark/>
          </w:tcPr>
          <w:p w14:paraId="76CE1FAC" w14:textId="77777777" w:rsidR="00277BAA" w:rsidRPr="00E642DA" w:rsidRDefault="00277BAA" w:rsidP="00FA40ED">
            <w:pPr>
              <w:pStyle w:val="ad"/>
            </w:pPr>
            <w:r w:rsidRPr="00E642DA">
              <w:t>I/O</w:t>
            </w:r>
          </w:p>
        </w:tc>
        <w:tc>
          <w:tcPr>
            <w:tcW w:w="940" w:type="dxa"/>
            <w:noWrap/>
            <w:vAlign w:val="center"/>
            <w:hideMark/>
          </w:tcPr>
          <w:p w14:paraId="5CA1FB39" w14:textId="77777777" w:rsidR="00277BAA" w:rsidRPr="00E642DA" w:rsidRDefault="00277BAA" w:rsidP="00FA40ED">
            <w:pPr>
              <w:pStyle w:val="ad"/>
            </w:pPr>
            <w:r>
              <w:rPr>
                <w:rFonts w:hint="eastAsia"/>
              </w:rPr>
              <w:t>-</w:t>
            </w:r>
          </w:p>
        </w:tc>
        <w:tc>
          <w:tcPr>
            <w:tcW w:w="1134" w:type="dxa"/>
            <w:noWrap/>
            <w:vAlign w:val="center"/>
            <w:hideMark/>
          </w:tcPr>
          <w:p w14:paraId="4D2FAFB8" w14:textId="77777777" w:rsidR="00277BAA" w:rsidRPr="00E642DA" w:rsidRDefault="00277BAA" w:rsidP="00FA40ED">
            <w:pPr>
              <w:pStyle w:val="ad"/>
            </w:pPr>
            <w:r w:rsidRPr="00E642DA">
              <w:t>PA3</w:t>
            </w:r>
          </w:p>
        </w:tc>
        <w:tc>
          <w:tcPr>
            <w:tcW w:w="2268" w:type="dxa"/>
            <w:noWrap/>
            <w:vAlign w:val="center"/>
            <w:hideMark/>
          </w:tcPr>
          <w:p w14:paraId="397502E8" w14:textId="77777777" w:rsidR="00277BAA" w:rsidRPr="00E642DA" w:rsidRDefault="00277BAA" w:rsidP="00FA40ED">
            <w:pPr>
              <w:pStyle w:val="ad"/>
              <w:jc w:val="both"/>
            </w:pPr>
            <w:r w:rsidRPr="00E642DA">
              <w:t>TIM2_CH4/ UART2_RX/</w:t>
            </w:r>
          </w:p>
          <w:p w14:paraId="58FD48AF" w14:textId="77777777" w:rsidR="00277BAA" w:rsidRPr="00E642DA" w:rsidRDefault="00277BAA" w:rsidP="00FA40ED">
            <w:pPr>
              <w:pStyle w:val="ad"/>
              <w:jc w:val="both"/>
            </w:pPr>
            <w:r w:rsidRPr="00E642DA">
              <w:t>ADC_IN3</w:t>
            </w:r>
          </w:p>
        </w:tc>
        <w:tc>
          <w:tcPr>
            <w:tcW w:w="1283" w:type="dxa"/>
            <w:noWrap/>
            <w:vAlign w:val="center"/>
            <w:hideMark/>
          </w:tcPr>
          <w:p w14:paraId="07DA4994" w14:textId="77777777" w:rsidR="00277BAA" w:rsidRPr="00E642DA" w:rsidRDefault="00277BAA" w:rsidP="00FA40ED">
            <w:pPr>
              <w:pStyle w:val="ad"/>
            </w:pPr>
            <w:r>
              <w:rPr>
                <w:rFonts w:hint="eastAsia"/>
              </w:rPr>
              <w:t>-</w:t>
            </w:r>
          </w:p>
        </w:tc>
      </w:tr>
      <w:tr w:rsidR="00277BAA" w:rsidRPr="00FB7245" w14:paraId="347B9D80" w14:textId="77777777" w:rsidTr="00FA40ED">
        <w:trPr>
          <w:cantSplit/>
          <w:trHeight w:val="340"/>
          <w:jc w:val="center"/>
        </w:trPr>
        <w:tc>
          <w:tcPr>
            <w:tcW w:w="999" w:type="dxa"/>
            <w:vAlign w:val="center"/>
          </w:tcPr>
          <w:p w14:paraId="6E1CA26F" w14:textId="77777777" w:rsidR="00277BAA" w:rsidRPr="00E642DA" w:rsidRDefault="00277BAA" w:rsidP="004454E8">
            <w:pPr>
              <w:pStyle w:val="ad"/>
            </w:pPr>
            <w:r w:rsidRPr="00E642DA">
              <w:t>10</w:t>
            </w:r>
          </w:p>
        </w:tc>
        <w:tc>
          <w:tcPr>
            <w:tcW w:w="1082" w:type="dxa"/>
            <w:noWrap/>
            <w:vAlign w:val="center"/>
          </w:tcPr>
          <w:p w14:paraId="5B906AFE" w14:textId="77777777" w:rsidR="00277BAA" w:rsidRPr="00E642DA" w:rsidRDefault="00277BAA" w:rsidP="00FA40ED">
            <w:pPr>
              <w:pStyle w:val="ad"/>
            </w:pPr>
            <w:r w:rsidRPr="00E642DA">
              <w:t>PA4</w:t>
            </w:r>
          </w:p>
        </w:tc>
        <w:tc>
          <w:tcPr>
            <w:tcW w:w="619" w:type="dxa"/>
            <w:noWrap/>
            <w:vAlign w:val="center"/>
          </w:tcPr>
          <w:p w14:paraId="4E65770D" w14:textId="77777777" w:rsidR="00277BAA" w:rsidRPr="00E642DA" w:rsidRDefault="00277BAA" w:rsidP="00FA40ED">
            <w:pPr>
              <w:pStyle w:val="ad"/>
            </w:pPr>
            <w:r w:rsidRPr="00E642DA">
              <w:t>I/O</w:t>
            </w:r>
          </w:p>
        </w:tc>
        <w:tc>
          <w:tcPr>
            <w:tcW w:w="940" w:type="dxa"/>
            <w:noWrap/>
            <w:vAlign w:val="center"/>
          </w:tcPr>
          <w:p w14:paraId="25951354" w14:textId="77777777" w:rsidR="00277BAA" w:rsidRPr="00E642DA" w:rsidRDefault="00277BAA" w:rsidP="00FA40ED">
            <w:pPr>
              <w:pStyle w:val="ad"/>
              <w:snapToGrid w:val="0"/>
            </w:pPr>
            <w:r>
              <w:rPr>
                <w:rFonts w:hint="eastAsia"/>
              </w:rPr>
              <w:t>-</w:t>
            </w:r>
          </w:p>
        </w:tc>
        <w:tc>
          <w:tcPr>
            <w:tcW w:w="1134" w:type="dxa"/>
            <w:noWrap/>
            <w:vAlign w:val="center"/>
          </w:tcPr>
          <w:p w14:paraId="63133CAE" w14:textId="77777777" w:rsidR="00277BAA" w:rsidRPr="00E642DA" w:rsidRDefault="00277BAA" w:rsidP="00FA40ED">
            <w:pPr>
              <w:pStyle w:val="ad"/>
            </w:pPr>
            <w:r w:rsidRPr="00E642DA">
              <w:t>PA4</w:t>
            </w:r>
          </w:p>
        </w:tc>
        <w:tc>
          <w:tcPr>
            <w:tcW w:w="2268" w:type="dxa"/>
            <w:noWrap/>
            <w:vAlign w:val="center"/>
          </w:tcPr>
          <w:p w14:paraId="740BBDC5" w14:textId="77777777" w:rsidR="00277BAA" w:rsidRPr="00E642DA" w:rsidRDefault="00277BAA" w:rsidP="00FA40ED">
            <w:pPr>
              <w:pStyle w:val="ad"/>
              <w:jc w:val="both"/>
            </w:pPr>
            <w:r w:rsidRPr="00E642DA">
              <w:t>SPI1_NSS/ TIM14_CH1/</w:t>
            </w:r>
          </w:p>
          <w:p w14:paraId="017C1140" w14:textId="77777777" w:rsidR="00277BAA" w:rsidRPr="00E642DA" w:rsidRDefault="00277BAA" w:rsidP="00FA40ED">
            <w:pPr>
              <w:pStyle w:val="ad"/>
              <w:jc w:val="both"/>
            </w:pPr>
            <w:r w:rsidRPr="00E642DA">
              <w:t>ADC_IN4</w:t>
            </w:r>
          </w:p>
        </w:tc>
        <w:tc>
          <w:tcPr>
            <w:tcW w:w="1283" w:type="dxa"/>
            <w:noWrap/>
            <w:vAlign w:val="center"/>
          </w:tcPr>
          <w:p w14:paraId="0FAE8045" w14:textId="0F78413E" w:rsidR="0049361D" w:rsidRPr="00E642DA" w:rsidRDefault="00277BAA" w:rsidP="00FA40ED">
            <w:pPr>
              <w:pStyle w:val="ad"/>
            </w:pPr>
            <w:r>
              <w:rPr>
                <w:rFonts w:hint="eastAsia"/>
              </w:rPr>
              <w:t>-</w:t>
            </w:r>
          </w:p>
        </w:tc>
      </w:tr>
      <w:tr w:rsidR="0049361D" w:rsidRPr="00FB7245" w14:paraId="3DD87047" w14:textId="77777777" w:rsidTr="00FA40ED">
        <w:trPr>
          <w:cantSplit/>
          <w:trHeight w:val="340"/>
          <w:jc w:val="center"/>
        </w:trPr>
        <w:tc>
          <w:tcPr>
            <w:tcW w:w="999" w:type="dxa"/>
            <w:vAlign w:val="center"/>
          </w:tcPr>
          <w:p w14:paraId="1774D77E" w14:textId="64131AA3" w:rsidR="0049361D" w:rsidRPr="00E642DA" w:rsidRDefault="0049361D" w:rsidP="0049361D">
            <w:pPr>
              <w:pStyle w:val="ad"/>
            </w:pPr>
            <w:r w:rsidRPr="00E642DA">
              <w:t>11</w:t>
            </w:r>
          </w:p>
        </w:tc>
        <w:tc>
          <w:tcPr>
            <w:tcW w:w="1082" w:type="dxa"/>
            <w:noWrap/>
            <w:vAlign w:val="center"/>
          </w:tcPr>
          <w:p w14:paraId="787BBD0F" w14:textId="4BF1C0EC" w:rsidR="0049361D" w:rsidRPr="00E642DA" w:rsidRDefault="0049361D" w:rsidP="0049361D">
            <w:pPr>
              <w:pStyle w:val="ad"/>
            </w:pPr>
            <w:r w:rsidRPr="00E642DA">
              <w:t>PA5</w:t>
            </w:r>
          </w:p>
        </w:tc>
        <w:tc>
          <w:tcPr>
            <w:tcW w:w="619" w:type="dxa"/>
            <w:noWrap/>
            <w:vAlign w:val="center"/>
          </w:tcPr>
          <w:p w14:paraId="3E10E2CF" w14:textId="1482F22E" w:rsidR="0049361D" w:rsidRPr="00E642DA" w:rsidRDefault="0049361D" w:rsidP="0049361D">
            <w:pPr>
              <w:pStyle w:val="ad"/>
            </w:pPr>
            <w:r w:rsidRPr="00E642DA">
              <w:t>I/O</w:t>
            </w:r>
          </w:p>
        </w:tc>
        <w:tc>
          <w:tcPr>
            <w:tcW w:w="940" w:type="dxa"/>
            <w:noWrap/>
            <w:vAlign w:val="center"/>
          </w:tcPr>
          <w:p w14:paraId="28D9EA81" w14:textId="7E919D62" w:rsidR="0049361D" w:rsidRDefault="0049361D" w:rsidP="0049361D">
            <w:pPr>
              <w:pStyle w:val="ad"/>
              <w:snapToGrid w:val="0"/>
            </w:pPr>
            <w:r>
              <w:rPr>
                <w:rFonts w:hint="eastAsia"/>
              </w:rPr>
              <w:t>-</w:t>
            </w:r>
          </w:p>
        </w:tc>
        <w:tc>
          <w:tcPr>
            <w:tcW w:w="1134" w:type="dxa"/>
            <w:noWrap/>
            <w:vAlign w:val="center"/>
          </w:tcPr>
          <w:p w14:paraId="4B061F65" w14:textId="334FAE2A" w:rsidR="0049361D" w:rsidRPr="00E642DA" w:rsidRDefault="0049361D" w:rsidP="0049361D">
            <w:pPr>
              <w:pStyle w:val="ad"/>
            </w:pPr>
            <w:r w:rsidRPr="00E642DA">
              <w:t>PA5</w:t>
            </w:r>
          </w:p>
        </w:tc>
        <w:tc>
          <w:tcPr>
            <w:tcW w:w="2268" w:type="dxa"/>
            <w:noWrap/>
            <w:vAlign w:val="center"/>
          </w:tcPr>
          <w:p w14:paraId="12D95AF3" w14:textId="77777777" w:rsidR="0049361D" w:rsidRPr="00E642DA" w:rsidRDefault="0049361D" w:rsidP="0049361D">
            <w:pPr>
              <w:pStyle w:val="ad"/>
              <w:jc w:val="both"/>
            </w:pPr>
            <w:r w:rsidRPr="00E642DA">
              <w:t>SPI1_SCK/ TIM2_CH1_ETR/</w:t>
            </w:r>
          </w:p>
          <w:p w14:paraId="44EF38F0" w14:textId="3782E003" w:rsidR="0049361D" w:rsidRPr="00E642DA" w:rsidRDefault="0049361D" w:rsidP="0049361D">
            <w:pPr>
              <w:pStyle w:val="ad"/>
              <w:jc w:val="both"/>
            </w:pPr>
            <w:r w:rsidRPr="00E642DA">
              <w:t>ADC_IN5</w:t>
            </w:r>
          </w:p>
        </w:tc>
        <w:tc>
          <w:tcPr>
            <w:tcW w:w="1283" w:type="dxa"/>
            <w:noWrap/>
            <w:vAlign w:val="center"/>
          </w:tcPr>
          <w:p w14:paraId="28682176" w14:textId="32D8B4B9" w:rsidR="0049361D" w:rsidRDefault="0049361D" w:rsidP="0049361D">
            <w:pPr>
              <w:pStyle w:val="ad"/>
            </w:pPr>
            <w:r>
              <w:rPr>
                <w:rFonts w:hint="eastAsia"/>
              </w:rPr>
              <w:t>-</w:t>
            </w:r>
          </w:p>
        </w:tc>
      </w:tr>
      <w:tr w:rsidR="00AC10A4" w:rsidRPr="00FB7245" w14:paraId="5D23AA2F" w14:textId="77777777" w:rsidTr="00FA40ED">
        <w:trPr>
          <w:cantSplit/>
          <w:trHeight w:val="340"/>
          <w:jc w:val="center"/>
        </w:trPr>
        <w:tc>
          <w:tcPr>
            <w:tcW w:w="999" w:type="dxa"/>
            <w:vAlign w:val="center"/>
          </w:tcPr>
          <w:p w14:paraId="70639D43" w14:textId="07406FE3" w:rsidR="00AC10A4" w:rsidRPr="00E642DA" w:rsidRDefault="00AC10A4" w:rsidP="00AC10A4">
            <w:pPr>
              <w:pStyle w:val="ad"/>
            </w:pPr>
            <w:r>
              <w:rPr>
                <w:rFonts w:hint="eastAsia"/>
              </w:rPr>
              <w:t>1</w:t>
            </w:r>
            <w:r w:rsidRPr="00E642DA">
              <w:t>2</w:t>
            </w:r>
          </w:p>
        </w:tc>
        <w:tc>
          <w:tcPr>
            <w:tcW w:w="1082" w:type="dxa"/>
            <w:noWrap/>
            <w:vAlign w:val="center"/>
          </w:tcPr>
          <w:p w14:paraId="38951544" w14:textId="4E1105C5" w:rsidR="00AC10A4" w:rsidRPr="00E642DA" w:rsidRDefault="00AC10A4" w:rsidP="00AC10A4">
            <w:pPr>
              <w:pStyle w:val="ad"/>
            </w:pPr>
            <w:r w:rsidRPr="00E642DA">
              <w:t>PA6</w:t>
            </w:r>
          </w:p>
        </w:tc>
        <w:tc>
          <w:tcPr>
            <w:tcW w:w="619" w:type="dxa"/>
            <w:noWrap/>
            <w:vAlign w:val="center"/>
          </w:tcPr>
          <w:p w14:paraId="4A5DAA58" w14:textId="7E173A25" w:rsidR="00AC10A4" w:rsidRPr="00E642DA" w:rsidRDefault="00AC10A4" w:rsidP="00AC10A4">
            <w:pPr>
              <w:pStyle w:val="ad"/>
            </w:pPr>
            <w:r w:rsidRPr="00E642DA">
              <w:t>I/O</w:t>
            </w:r>
          </w:p>
        </w:tc>
        <w:tc>
          <w:tcPr>
            <w:tcW w:w="940" w:type="dxa"/>
            <w:noWrap/>
            <w:vAlign w:val="center"/>
          </w:tcPr>
          <w:p w14:paraId="065CC73E" w14:textId="5C1E86A4" w:rsidR="00AC10A4" w:rsidRDefault="00AC10A4" w:rsidP="00AC10A4">
            <w:pPr>
              <w:pStyle w:val="ad"/>
              <w:snapToGrid w:val="0"/>
            </w:pPr>
            <w:r>
              <w:rPr>
                <w:rFonts w:hint="eastAsia"/>
              </w:rPr>
              <w:t>-</w:t>
            </w:r>
          </w:p>
        </w:tc>
        <w:tc>
          <w:tcPr>
            <w:tcW w:w="1134" w:type="dxa"/>
            <w:noWrap/>
            <w:vAlign w:val="center"/>
          </w:tcPr>
          <w:p w14:paraId="30543DC3" w14:textId="1A201C52" w:rsidR="00AC10A4" w:rsidRPr="00E642DA" w:rsidRDefault="00AC10A4" w:rsidP="00AC10A4">
            <w:pPr>
              <w:pStyle w:val="ad"/>
            </w:pPr>
            <w:r w:rsidRPr="00E642DA">
              <w:t>PA6</w:t>
            </w:r>
          </w:p>
        </w:tc>
        <w:tc>
          <w:tcPr>
            <w:tcW w:w="2268" w:type="dxa"/>
            <w:noWrap/>
            <w:vAlign w:val="center"/>
          </w:tcPr>
          <w:p w14:paraId="5CEB27FD" w14:textId="77777777" w:rsidR="00AC10A4" w:rsidRPr="00E642DA" w:rsidRDefault="00AC10A4" w:rsidP="00AC10A4">
            <w:pPr>
              <w:pStyle w:val="ad"/>
              <w:jc w:val="left"/>
            </w:pPr>
            <w:r w:rsidRPr="00E642DA">
              <w:t>SPI1_MISO/TIM3_CH1/ TIM16_CH1/TIM1_BKIN/</w:t>
            </w:r>
          </w:p>
          <w:p w14:paraId="2AD22A13" w14:textId="446A0993" w:rsidR="00AC10A4" w:rsidRPr="00E642DA" w:rsidRDefault="00AC10A4" w:rsidP="00AC10A4">
            <w:pPr>
              <w:pStyle w:val="ad"/>
              <w:jc w:val="both"/>
            </w:pPr>
            <w:r w:rsidRPr="00E642DA">
              <w:t>ADC_IN6</w:t>
            </w:r>
          </w:p>
        </w:tc>
        <w:tc>
          <w:tcPr>
            <w:tcW w:w="1283" w:type="dxa"/>
            <w:noWrap/>
            <w:vAlign w:val="center"/>
          </w:tcPr>
          <w:p w14:paraId="5BA4D246" w14:textId="32FE1F20" w:rsidR="00AC10A4" w:rsidRDefault="00AC10A4" w:rsidP="00AC10A4">
            <w:pPr>
              <w:pStyle w:val="ad"/>
            </w:pPr>
            <w:r w:rsidRPr="00E642DA">
              <w:t>COMP1_OUT</w:t>
            </w:r>
          </w:p>
        </w:tc>
      </w:tr>
      <w:tr w:rsidR="00866576" w:rsidRPr="00FB7245" w14:paraId="32A46C8A" w14:textId="77777777" w:rsidTr="00FA40ED">
        <w:trPr>
          <w:cantSplit/>
          <w:trHeight w:val="340"/>
          <w:jc w:val="center"/>
        </w:trPr>
        <w:tc>
          <w:tcPr>
            <w:tcW w:w="999" w:type="dxa"/>
            <w:vAlign w:val="center"/>
          </w:tcPr>
          <w:p w14:paraId="06CECAAC" w14:textId="6CADA6A8" w:rsidR="00866576" w:rsidRDefault="00866576" w:rsidP="00866576">
            <w:pPr>
              <w:pStyle w:val="ad"/>
            </w:pPr>
            <w:r w:rsidRPr="00E642DA">
              <w:t>13</w:t>
            </w:r>
          </w:p>
        </w:tc>
        <w:tc>
          <w:tcPr>
            <w:tcW w:w="1082" w:type="dxa"/>
            <w:noWrap/>
            <w:vAlign w:val="center"/>
          </w:tcPr>
          <w:p w14:paraId="4641E075" w14:textId="5CDF7397" w:rsidR="00866576" w:rsidRPr="00E642DA" w:rsidRDefault="00866576" w:rsidP="00866576">
            <w:pPr>
              <w:pStyle w:val="ad"/>
            </w:pPr>
            <w:r w:rsidRPr="00E642DA">
              <w:t>PA7</w:t>
            </w:r>
          </w:p>
        </w:tc>
        <w:tc>
          <w:tcPr>
            <w:tcW w:w="619" w:type="dxa"/>
            <w:noWrap/>
            <w:vAlign w:val="center"/>
          </w:tcPr>
          <w:p w14:paraId="684CB647" w14:textId="03625747" w:rsidR="00866576" w:rsidRPr="00E642DA" w:rsidRDefault="00866576" w:rsidP="00866576">
            <w:pPr>
              <w:pStyle w:val="ad"/>
            </w:pPr>
            <w:r w:rsidRPr="00E642DA">
              <w:t>I/O</w:t>
            </w:r>
          </w:p>
        </w:tc>
        <w:tc>
          <w:tcPr>
            <w:tcW w:w="940" w:type="dxa"/>
            <w:noWrap/>
            <w:vAlign w:val="center"/>
          </w:tcPr>
          <w:p w14:paraId="61F9B076" w14:textId="6EBAF616" w:rsidR="00866576" w:rsidRDefault="00866576" w:rsidP="00866576">
            <w:pPr>
              <w:pStyle w:val="ad"/>
              <w:snapToGrid w:val="0"/>
            </w:pPr>
            <w:r>
              <w:rPr>
                <w:rFonts w:hint="eastAsia"/>
              </w:rPr>
              <w:t>-</w:t>
            </w:r>
          </w:p>
        </w:tc>
        <w:tc>
          <w:tcPr>
            <w:tcW w:w="1134" w:type="dxa"/>
            <w:noWrap/>
            <w:vAlign w:val="center"/>
          </w:tcPr>
          <w:p w14:paraId="42F38392" w14:textId="157FAC25" w:rsidR="00866576" w:rsidRPr="00E642DA" w:rsidRDefault="00866576" w:rsidP="00866576">
            <w:pPr>
              <w:pStyle w:val="ad"/>
            </w:pPr>
            <w:r w:rsidRPr="00E642DA">
              <w:t>PA7</w:t>
            </w:r>
          </w:p>
        </w:tc>
        <w:tc>
          <w:tcPr>
            <w:tcW w:w="2268" w:type="dxa"/>
            <w:noWrap/>
            <w:vAlign w:val="center"/>
          </w:tcPr>
          <w:p w14:paraId="5DFBCE8C" w14:textId="77777777" w:rsidR="00866576" w:rsidRPr="00E642DA" w:rsidRDefault="00866576" w:rsidP="00866576">
            <w:pPr>
              <w:pStyle w:val="ad"/>
              <w:jc w:val="left"/>
            </w:pPr>
            <w:r w:rsidRPr="00E642DA">
              <w:t>TIM1_CH1N/SPI1_MOSI/TIM3_CH2/ TIM14_CH1/TIM17_CH1/</w:t>
            </w:r>
          </w:p>
          <w:p w14:paraId="130B56AD" w14:textId="202FB929" w:rsidR="00866576" w:rsidRPr="00E642DA" w:rsidRDefault="00866576" w:rsidP="00866576">
            <w:pPr>
              <w:pStyle w:val="ad"/>
              <w:jc w:val="left"/>
            </w:pPr>
            <w:r w:rsidRPr="00E642DA">
              <w:t>ADC_IN7</w:t>
            </w:r>
          </w:p>
        </w:tc>
        <w:tc>
          <w:tcPr>
            <w:tcW w:w="1283" w:type="dxa"/>
            <w:noWrap/>
            <w:vAlign w:val="center"/>
          </w:tcPr>
          <w:p w14:paraId="3508EE22" w14:textId="61DF2DBD" w:rsidR="00866576" w:rsidRPr="00E642DA" w:rsidRDefault="00866576" w:rsidP="00866576">
            <w:pPr>
              <w:pStyle w:val="ad"/>
            </w:pPr>
            <w:r w:rsidRPr="00E642DA">
              <w:t>COMP2_OUT</w:t>
            </w:r>
          </w:p>
        </w:tc>
      </w:tr>
      <w:tr w:rsidR="00866576" w:rsidRPr="00FB7245" w14:paraId="2573CDEE" w14:textId="77777777" w:rsidTr="00FA40ED">
        <w:trPr>
          <w:cantSplit/>
          <w:trHeight w:val="340"/>
          <w:jc w:val="center"/>
        </w:trPr>
        <w:tc>
          <w:tcPr>
            <w:tcW w:w="999" w:type="dxa"/>
            <w:vAlign w:val="center"/>
          </w:tcPr>
          <w:p w14:paraId="234CD212" w14:textId="49EA8F51" w:rsidR="00866576" w:rsidRDefault="00866576" w:rsidP="00866576">
            <w:pPr>
              <w:pStyle w:val="ad"/>
            </w:pPr>
            <w:r w:rsidRPr="00E642DA">
              <w:t>14</w:t>
            </w:r>
          </w:p>
        </w:tc>
        <w:tc>
          <w:tcPr>
            <w:tcW w:w="1082" w:type="dxa"/>
            <w:noWrap/>
            <w:vAlign w:val="center"/>
          </w:tcPr>
          <w:p w14:paraId="5523C512" w14:textId="4688E03B" w:rsidR="00866576" w:rsidRPr="00E642DA" w:rsidRDefault="00866576" w:rsidP="00866576">
            <w:pPr>
              <w:pStyle w:val="ad"/>
            </w:pPr>
            <w:r w:rsidRPr="00E642DA">
              <w:t>PB0</w:t>
            </w:r>
          </w:p>
        </w:tc>
        <w:tc>
          <w:tcPr>
            <w:tcW w:w="619" w:type="dxa"/>
            <w:noWrap/>
            <w:vAlign w:val="center"/>
          </w:tcPr>
          <w:p w14:paraId="584C16C9" w14:textId="0C0F0E0E" w:rsidR="00866576" w:rsidRPr="00E642DA" w:rsidRDefault="00866576" w:rsidP="00866576">
            <w:pPr>
              <w:pStyle w:val="ad"/>
            </w:pPr>
            <w:r w:rsidRPr="00E642DA">
              <w:t>I/O</w:t>
            </w:r>
          </w:p>
        </w:tc>
        <w:tc>
          <w:tcPr>
            <w:tcW w:w="940" w:type="dxa"/>
            <w:noWrap/>
            <w:vAlign w:val="center"/>
          </w:tcPr>
          <w:p w14:paraId="7A12EF4A" w14:textId="389AE1AA" w:rsidR="00866576" w:rsidRDefault="00866576" w:rsidP="00866576">
            <w:pPr>
              <w:pStyle w:val="ad"/>
              <w:snapToGrid w:val="0"/>
            </w:pPr>
            <w:r>
              <w:rPr>
                <w:rFonts w:hint="eastAsia"/>
              </w:rPr>
              <w:t>-</w:t>
            </w:r>
          </w:p>
        </w:tc>
        <w:tc>
          <w:tcPr>
            <w:tcW w:w="1134" w:type="dxa"/>
            <w:noWrap/>
            <w:vAlign w:val="center"/>
          </w:tcPr>
          <w:p w14:paraId="4372D4A8" w14:textId="28D0018A" w:rsidR="00866576" w:rsidRPr="00E642DA" w:rsidRDefault="00866576" w:rsidP="00866576">
            <w:pPr>
              <w:pStyle w:val="ad"/>
            </w:pPr>
            <w:r w:rsidRPr="00E642DA">
              <w:t>PB0</w:t>
            </w:r>
          </w:p>
        </w:tc>
        <w:tc>
          <w:tcPr>
            <w:tcW w:w="2268" w:type="dxa"/>
            <w:noWrap/>
            <w:vAlign w:val="center"/>
          </w:tcPr>
          <w:p w14:paraId="275504BA" w14:textId="4ED7C93F" w:rsidR="00866576" w:rsidRPr="00E642DA" w:rsidRDefault="00866576" w:rsidP="00866576">
            <w:pPr>
              <w:pStyle w:val="ad"/>
              <w:jc w:val="left"/>
            </w:pPr>
            <w:r w:rsidRPr="00E642DA">
              <w:t>TIM3_CH3/TIM1_CH2N/ ADC_IN8</w:t>
            </w:r>
          </w:p>
        </w:tc>
        <w:tc>
          <w:tcPr>
            <w:tcW w:w="1283" w:type="dxa"/>
            <w:noWrap/>
            <w:vAlign w:val="center"/>
          </w:tcPr>
          <w:p w14:paraId="03A3294B" w14:textId="475065FB" w:rsidR="00866576" w:rsidRPr="00E642DA" w:rsidRDefault="00866576" w:rsidP="00866576">
            <w:pPr>
              <w:pStyle w:val="ad"/>
            </w:pPr>
            <w:r>
              <w:rPr>
                <w:rFonts w:hint="eastAsia"/>
              </w:rPr>
              <w:t>-</w:t>
            </w:r>
          </w:p>
        </w:tc>
      </w:tr>
      <w:tr w:rsidR="00866576" w:rsidRPr="00FB7245" w14:paraId="74F619E5" w14:textId="77777777" w:rsidTr="00FA40ED">
        <w:trPr>
          <w:cantSplit/>
          <w:trHeight w:val="340"/>
          <w:jc w:val="center"/>
        </w:trPr>
        <w:tc>
          <w:tcPr>
            <w:tcW w:w="999" w:type="dxa"/>
            <w:vAlign w:val="center"/>
          </w:tcPr>
          <w:p w14:paraId="6B32E291" w14:textId="72651DD4" w:rsidR="00866576" w:rsidRDefault="00866576" w:rsidP="00866576">
            <w:pPr>
              <w:pStyle w:val="ad"/>
            </w:pPr>
            <w:r w:rsidRPr="00E642DA">
              <w:t>15</w:t>
            </w:r>
          </w:p>
        </w:tc>
        <w:tc>
          <w:tcPr>
            <w:tcW w:w="1082" w:type="dxa"/>
            <w:noWrap/>
            <w:vAlign w:val="center"/>
          </w:tcPr>
          <w:p w14:paraId="1A2AB988" w14:textId="2C365171" w:rsidR="00866576" w:rsidRPr="00E642DA" w:rsidRDefault="00866576" w:rsidP="00866576">
            <w:pPr>
              <w:pStyle w:val="ad"/>
            </w:pPr>
            <w:r w:rsidRPr="00E642DA">
              <w:t>PB1</w:t>
            </w:r>
          </w:p>
        </w:tc>
        <w:tc>
          <w:tcPr>
            <w:tcW w:w="619" w:type="dxa"/>
            <w:noWrap/>
            <w:vAlign w:val="center"/>
          </w:tcPr>
          <w:p w14:paraId="741C5CC3" w14:textId="3ADF269B" w:rsidR="00866576" w:rsidRPr="00E642DA" w:rsidRDefault="00866576" w:rsidP="00866576">
            <w:pPr>
              <w:pStyle w:val="ad"/>
            </w:pPr>
            <w:r w:rsidRPr="00E642DA">
              <w:t>I/O</w:t>
            </w:r>
          </w:p>
        </w:tc>
        <w:tc>
          <w:tcPr>
            <w:tcW w:w="940" w:type="dxa"/>
            <w:noWrap/>
            <w:vAlign w:val="center"/>
          </w:tcPr>
          <w:p w14:paraId="7F1F942E" w14:textId="1DD8D7E3" w:rsidR="00866576" w:rsidRDefault="00866576" w:rsidP="00866576">
            <w:pPr>
              <w:pStyle w:val="ad"/>
              <w:snapToGrid w:val="0"/>
            </w:pPr>
            <w:r>
              <w:rPr>
                <w:rFonts w:hint="eastAsia"/>
              </w:rPr>
              <w:t>-</w:t>
            </w:r>
          </w:p>
        </w:tc>
        <w:tc>
          <w:tcPr>
            <w:tcW w:w="1134" w:type="dxa"/>
            <w:noWrap/>
            <w:vAlign w:val="center"/>
          </w:tcPr>
          <w:p w14:paraId="7984A5EA" w14:textId="22DECF32" w:rsidR="00866576" w:rsidRPr="00E642DA" w:rsidRDefault="00866576" w:rsidP="00866576">
            <w:pPr>
              <w:pStyle w:val="ad"/>
            </w:pPr>
            <w:r w:rsidRPr="00E642DA">
              <w:t>PB1</w:t>
            </w:r>
          </w:p>
        </w:tc>
        <w:tc>
          <w:tcPr>
            <w:tcW w:w="2268" w:type="dxa"/>
            <w:noWrap/>
            <w:vAlign w:val="center"/>
          </w:tcPr>
          <w:p w14:paraId="70DDEFED" w14:textId="58BF7FB0" w:rsidR="00866576" w:rsidRPr="00E642DA" w:rsidRDefault="00866576" w:rsidP="00866576">
            <w:pPr>
              <w:pStyle w:val="ad"/>
              <w:jc w:val="left"/>
            </w:pPr>
            <w:r w:rsidRPr="00E642DA">
              <w:t>TIM3_CH4/TIM14_CH1/TIM1_CH3N/ ADC_IN9</w:t>
            </w:r>
          </w:p>
        </w:tc>
        <w:tc>
          <w:tcPr>
            <w:tcW w:w="1283" w:type="dxa"/>
            <w:noWrap/>
            <w:vAlign w:val="center"/>
          </w:tcPr>
          <w:p w14:paraId="0D4A42EC" w14:textId="45926A90" w:rsidR="00866576" w:rsidRPr="00E642DA" w:rsidRDefault="00866576" w:rsidP="00866576">
            <w:pPr>
              <w:pStyle w:val="ad"/>
            </w:pPr>
            <w:r>
              <w:rPr>
                <w:rFonts w:hint="eastAsia"/>
              </w:rPr>
              <w:t>-</w:t>
            </w:r>
          </w:p>
        </w:tc>
      </w:tr>
      <w:tr w:rsidR="00866576" w:rsidRPr="00FB7245" w14:paraId="751F9659" w14:textId="77777777" w:rsidTr="00FA40ED">
        <w:trPr>
          <w:cantSplit/>
          <w:trHeight w:val="340"/>
          <w:jc w:val="center"/>
        </w:trPr>
        <w:tc>
          <w:tcPr>
            <w:tcW w:w="999" w:type="dxa"/>
            <w:vAlign w:val="center"/>
          </w:tcPr>
          <w:p w14:paraId="732B8BE7" w14:textId="1D0EF82C" w:rsidR="00866576" w:rsidRDefault="00866576" w:rsidP="00866576">
            <w:pPr>
              <w:pStyle w:val="ad"/>
            </w:pPr>
            <w:r w:rsidRPr="00E642DA">
              <w:t>16</w:t>
            </w:r>
          </w:p>
        </w:tc>
        <w:tc>
          <w:tcPr>
            <w:tcW w:w="1082" w:type="dxa"/>
            <w:noWrap/>
            <w:vAlign w:val="center"/>
          </w:tcPr>
          <w:p w14:paraId="68A30105" w14:textId="62536C00" w:rsidR="00866576" w:rsidRPr="00E642DA" w:rsidRDefault="00866576" w:rsidP="00866576">
            <w:pPr>
              <w:pStyle w:val="ad"/>
            </w:pPr>
            <w:r w:rsidRPr="00E642DA">
              <w:t>PB2</w:t>
            </w:r>
          </w:p>
        </w:tc>
        <w:tc>
          <w:tcPr>
            <w:tcW w:w="619" w:type="dxa"/>
            <w:noWrap/>
            <w:vAlign w:val="center"/>
          </w:tcPr>
          <w:p w14:paraId="506B106E" w14:textId="356328CC" w:rsidR="00866576" w:rsidRPr="00E642DA" w:rsidRDefault="00866576" w:rsidP="00866576">
            <w:pPr>
              <w:pStyle w:val="ad"/>
            </w:pPr>
            <w:r w:rsidRPr="00E642DA">
              <w:t>I/O</w:t>
            </w:r>
          </w:p>
        </w:tc>
        <w:tc>
          <w:tcPr>
            <w:tcW w:w="940" w:type="dxa"/>
            <w:noWrap/>
            <w:vAlign w:val="center"/>
          </w:tcPr>
          <w:p w14:paraId="36623037" w14:textId="3820EA0F" w:rsidR="00866576" w:rsidRDefault="00866576" w:rsidP="00866576">
            <w:pPr>
              <w:pStyle w:val="ad"/>
              <w:snapToGrid w:val="0"/>
            </w:pPr>
            <w:r w:rsidRPr="00E642DA">
              <w:t>FT</w:t>
            </w:r>
          </w:p>
        </w:tc>
        <w:tc>
          <w:tcPr>
            <w:tcW w:w="1134" w:type="dxa"/>
            <w:noWrap/>
            <w:vAlign w:val="center"/>
          </w:tcPr>
          <w:p w14:paraId="6FE0892A" w14:textId="61C01405" w:rsidR="00866576" w:rsidRPr="00E642DA" w:rsidRDefault="00866576" w:rsidP="00866576">
            <w:pPr>
              <w:pStyle w:val="ad"/>
            </w:pPr>
            <w:r w:rsidRPr="00E642DA">
              <w:t>PB2</w:t>
            </w:r>
          </w:p>
        </w:tc>
        <w:tc>
          <w:tcPr>
            <w:tcW w:w="2268" w:type="dxa"/>
            <w:noWrap/>
            <w:vAlign w:val="center"/>
          </w:tcPr>
          <w:p w14:paraId="13FB12A3" w14:textId="20CCE41A" w:rsidR="00866576" w:rsidRPr="00E642DA" w:rsidRDefault="00866576" w:rsidP="00866576">
            <w:pPr>
              <w:pStyle w:val="ad"/>
              <w:jc w:val="left"/>
            </w:pPr>
            <w:r>
              <w:rPr>
                <w:rFonts w:hint="eastAsia"/>
              </w:rPr>
              <w:t>-</w:t>
            </w:r>
          </w:p>
        </w:tc>
        <w:tc>
          <w:tcPr>
            <w:tcW w:w="1283" w:type="dxa"/>
            <w:noWrap/>
            <w:vAlign w:val="center"/>
          </w:tcPr>
          <w:p w14:paraId="2206ACCA" w14:textId="6F577C94" w:rsidR="00866576" w:rsidRPr="00E642DA" w:rsidRDefault="00866576" w:rsidP="00866576">
            <w:pPr>
              <w:pStyle w:val="ad"/>
            </w:pPr>
            <w:r>
              <w:rPr>
                <w:rFonts w:hint="eastAsia"/>
              </w:rPr>
              <w:t>-</w:t>
            </w:r>
          </w:p>
        </w:tc>
      </w:tr>
      <w:tr w:rsidR="00866576" w:rsidRPr="00FB7245" w14:paraId="7BF3F3B6" w14:textId="77777777" w:rsidTr="00FA40ED">
        <w:trPr>
          <w:cantSplit/>
          <w:trHeight w:val="340"/>
          <w:jc w:val="center"/>
        </w:trPr>
        <w:tc>
          <w:tcPr>
            <w:tcW w:w="999" w:type="dxa"/>
            <w:vAlign w:val="center"/>
          </w:tcPr>
          <w:p w14:paraId="5CD7962A" w14:textId="0A533061" w:rsidR="00866576" w:rsidRDefault="00866576" w:rsidP="00866576">
            <w:pPr>
              <w:pStyle w:val="ad"/>
            </w:pPr>
            <w:r w:rsidRPr="00E642DA">
              <w:t>17</w:t>
            </w:r>
          </w:p>
        </w:tc>
        <w:tc>
          <w:tcPr>
            <w:tcW w:w="1082" w:type="dxa"/>
            <w:noWrap/>
            <w:vAlign w:val="center"/>
          </w:tcPr>
          <w:p w14:paraId="55A8B96D" w14:textId="3473C165" w:rsidR="00866576" w:rsidRPr="00E642DA" w:rsidRDefault="00866576" w:rsidP="00866576">
            <w:pPr>
              <w:pStyle w:val="ad"/>
            </w:pPr>
            <w:r w:rsidRPr="00E642DA">
              <w:t>DVDD</w:t>
            </w:r>
          </w:p>
        </w:tc>
        <w:tc>
          <w:tcPr>
            <w:tcW w:w="619" w:type="dxa"/>
            <w:noWrap/>
            <w:vAlign w:val="center"/>
          </w:tcPr>
          <w:p w14:paraId="44DE6137" w14:textId="57CF1675" w:rsidR="00866576" w:rsidRPr="00E642DA" w:rsidRDefault="00866576" w:rsidP="00866576">
            <w:pPr>
              <w:pStyle w:val="ad"/>
            </w:pPr>
            <w:r w:rsidRPr="00E642DA">
              <w:t>S</w:t>
            </w:r>
          </w:p>
        </w:tc>
        <w:tc>
          <w:tcPr>
            <w:tcW w:w="940" w:type="dxa"/>
            <w:noWrap/>
            <w:vAlign w:val="center"/>
          </w:tcPr>
          <w:p w14:paraId="224453EC" w14:textId="3E9D6D62" w:rsidR="00866576" w:rsidRDefault="00866576" w:rsidP="00866576">
            <w:pPr>
              <w:pStyle w:val="ad"/>
              <w:snapToGrid w:val="0"/>
            </w:pPr>
            <w:r>
              <w:rPr>
                <w:rFonts w:hint="eastAsia"/>
              </w:rPr>
              <w:t>-</w:t>
            </w:r>
          </w:p>
        </w:tc>
        <w:tc>
          <w:tcPr>
            <w:tcW w:w="1134" w:type="dxa"/>
            <w:noWrap/>
            <w:vAlign w:val="center"/>
          </w:tcPr>
          <w:p w14:paraId="32544F84" w14:textId="387A0B24" w:rsidR="00866576" w:rsidRPr="00E642DA" w:rsidRDefault="00866576" w:rsidP="00866576">
            <w:pPr>
              <w:pStyle w:val="ad"/>
            </w:pPr>
            <w:r w:rsidRPr="00E642DA">
              <w:t>DVDD</w:t>
            </w:r>
          </w:p>
        </w:tc>
        <w:tc>
          <w:tcPr>
            <w:tcW w:w="2268" w:type="dxa"/>
            <w:noWrap/>
            <w:vAlign w:val="center"/>
          </w:tcPr>
          <w:p w14:paraId="677B3911" w14:textId="3D0A22F2" w:rsidR="00866576" w:rsidRPr="00E642DA" w:rsidRDefault="00866576" w:rsidP="00866576">
            <w:pPr>
              <w:pStyle w:val="ad"/>
              <w:jc w:val="left"/>
            </w:pPr>
            <w:r>
              <w:rPr>
                <w:rFonts w:hint="eastAsia"/>
              </w:rPr>
              <w:t>-</w:t>
            </w:r>
          </w:p>
        </w:tc>
        <w:tc>
          <w:tcPr>
            <w:tcW w:w="1283" w:type="dxa"/>
            <w:noWrap/>
            <w:vAlign w:val="center"/>
          </w:tcPr>
          <w:p w14:paraId="7D493144" w14:textId="48EB609A" w:rsidR="00866576" w:rsidRPr="00E642DA" w:rsidRDefault="00866576" w:rsidP="00866576">
            <w:pPr>
              <w:pStyle w:val="ad"/>
            </w:pPr>
            <w:r>
              <w:rPr>
                <w:rFonts w:hint="eastAsia"/>
              </w:rPr>
              <w:t>-</w:t>
            </w:r>
          </w:p>
        </w:tc>
      </w:tr>
      <w:tr w:rsidR="00866576" w:rsidRPr="00FB7245" w14:paraId="69C2E4B0" w14:textId="77777777" w:rsidTr="00FA40ED">
        <w:trPr>
          <w:cantSplit/>
          <w:trHeight w:val="340"/>
          <w:jc w:val="center"/>
        </w:trPr>
        <w:tc>
          <w:tcPr>
            <w:tcW w:w="999" w:type="dxa"/>
            <w:vAlign w:val="center"/>
          </w:tcPr>
          <w:p w14:paraId="767AA016" w14:textId="08E5C0C0" w:rsidR="00866576" w:rsidRDefault="00866576" w:rsidP="00866576">
            <w:pPr>
              <w:pStyle w:val="ad"/>
            </w:pPr>
            <w:r w:rsidRPr="00E642DA">
              <w:t>18</w:t>
            </w:r>
          </w:p>
        </w:tc>
        <w:tc>
          <w:tcPr>
            <w:tcW w:w="1082" w:type="dxa"/>
            <w:noWrap/>
            <w:vAlign w:val="center"/>
          </w:tcPr>
          <w:p w14:paraId="595C6B98" w14:textId="71204031" w:rsidR="00866576" w:rsidRPr="00E642DA" w:rsidRDefault="00866576" w:rsidP="00866576">
            <w:pPr>
              <w:pStyle w:val="ad"/>
            </w:pPr>
            <w:r w:rsidRPr="00E642DA">
              <w:t>PA8</w:t>
            </w:r>
          </w:p>
        </w:tc>
        <w:tc>
          <w:tcPr>
            <w:tcW w:w="619" w:type="dxa"/>
            <w:noWrap/>
            <w:vAlign w:val="center"/>
          </w:tcPr>
          <w:p w14:paraId="49988CF2" w14:textId="7D4B8BB6" w:rsidR="00866576" w:rsidRPr="00E642DA" w:rsidRDefault="00866576" w:rsidP="00866576">
            <w:pPr>
              <w:pStyle w:val="ad"/>
            </w:pPr>
            <w:r w:rsidRPr="00E642DA">
              <w:t>I/O</w:t>
            </w:r>
          </w:p>
        </w:tc>
        <w:tc>
          <w:tcPr>
            <w:tcW w:w="940" w:type="dxa"/>
            <w:noWrap/>
            <w:vAlign w:val="center"/>
          </w:tcPr>
          <w:p w14:paraId="7C63FAE0" w14:textId="563BC552" w:rsidR="00866576" w:rsidRDefault="00866576" w:rsidP="00866576">
            <w:pPr>
              <w:pStyle w:val="ad"/>
              <w:snapToGrid w:val="0"/>
            </w:pPr>
            <w:r w:rsidRPr="00E642DA">
              <w:t>FT</w:t>
            </w:r>
          </w:p>
        </w:tc>
        <w:tc>
          <w:tcPr>
            <w:tcW w:w="1134" w:type="dxa"/>
            <w:noWrap/>
            <w:vAlign w:val="center"/>
          </w:tcPr>
          <w:p w14:paraId="229C50D9" w14:textId="4E0DAC89" w:rsidR="00866576" w:rsidRPr="00E642DA" w:rsidRDefault="00866576" w:rsidP="00866576">
            <w:pPr>
              <w:pStyle w:val="ad"/>
            </w:pPr>
            <w:r w:rsidRPr="00E642DA">
              <w:t>PA8</w:t>
            </w:r>
          </w:p>
        </w:tc>
        <w:tc>
          <w:tcPr>
            <w:tcW w:w="2268" w:type="dxa"/>
            <w:noWrap/>
            <w:vAlign w:val="center"/>
          </w:tcPr>
          <w:p w14:paraId="61D656D8" w14:textId="7DA0E420" w:rsidR="00866576" w:rsidRPr="00E642DA" w:rsidRDefault="00866576" w:rsidP="00866576">
            <w:pPr>
              <w:pStyle w:val="ad"/>
              <w:jc w:val="left"/>
            </w:pPr>
            <w:r w:rsidRPr="00E642DA">
              <w:t>TIM1_CH1/MCO</w:t>
            </w:r>
          </w:p>
        </w:tc>
        <w:tc>
          <w:tcPr>
            <w:tcW w:w="1283" w:type="dxa"/>
            <w:noWrap/>
            <w:vAlign w:val="center"/>
          </w:tcPr>
          <w:p w14:paraId="76CE7747" w14:textId="77777777" w:rsidR="00866576" w:rsidRPr="00E642DA" w:rsidRDefault="00866576" w:rsidP="00866576">
            <w:pPr>
              <w:pStyle w:val="ad"/>
            </w:pPr>
          </w:p>
        </w:tc>
      </w:tr>
      <w:tr w:rsidR="00866576" w:rsidRPr="00FB7245" w14:paraId="05B2A176" w14:textId="77777777" w:rsidTr="00FA40ED">
        <w:trPr>
          <w:cantSplit/>
          <w:trHeight w:val="340"/>
          <w:jc w:val="center"/>
        </w:trPr>
        <w:tc>
          <w:tcPr>
            <w:tcW w:w="999" w:type="dxa"/>
            <w:vAlign w:val="center"/>
          </w:tcPr>
          <w:p w14:paraId="4A757A0C" w14:textId="205C9018" w:rsidR="00866576" w:rsidRDefault="00866576" w:rsidP="00866576">
            <w:pPr>
              <w:pStyle w:val="ad"/>
            </w:pPr>
            <w:r w:rsidRPr="00E642DA">
              <w:t>19</w:t>
            </w:r>
          </w:p>
        </w:tc>
        <w:tc>
          <w:tcPr>
            <w:tcW w:w="1082" w:type="dxa"/>
            <w:noWrap/>
            <w:vAlign w:val="center"/>
          </w:tcPr>
          <w:p w14:paraId="17D7EE9C" w14:textId="1A10B4EC" w:rsidR="00866576" w:rsidRPr="00E642DA" w:rsidRDefault="00866576" w:rsidP="00866576">
            <w:pPr>
              <w:pStyle w:val="ad"/>
            </w:pPr>
            <w:r w:rsidRPr="00E642DA">
              <w:t>PA9</w:t>
            </w:r>
          </w:p>
        </w:tc>
        <w:tc>
          <w:tcPr>
            <w:tcW w:w="619" w:type="dxa"/>
            <w:noWrap/>
            <w:vAlign w:val="center"/>
          </w:tcPr>
          <w:p w14:paraId="51E99EC1" w14:textId="0DF99129" w:rsidR="00866576" w:rsidRPr="00E642DA" w:rsidRDefault="00866576" w:rsidP="00866576">
            <w:pPr>
              <w:pStyle w:val="ad"/>
            </w:pPr>
            <w:r w:rsidRPr="00E642DA">
              <w:t>I/O</w:t>
            </w:r>
          </w:p>
        </w:tc>
        <w:tc>
          <w:tcPr>
            <w:tcW w:w="940" w:type="dxa"/>
            <w:noWrap/>
            <w:vAlign w:val="center"/>
          </w:tcPr>
          <w:p w14:paraId="0A7C21EA" w14:textId="3A429A0D" w:rsidR="00866576" w:rsidRDefault="00866576" w:rsidP="00866576">
            <w:pPr>
              <w:pStyle w:val="ad"/>
              <w:snapToGrid w:val="0"/>
            </w:pPr>
            <w:r w:rsidRPr="00E642DA">
              <w:t>FT</w:t>
            </w:r>
          </w:p>
        </w:tc>
        <w:tc>
          <w:tcPr>
            <w:tcW w:w="1134" w:type="dxa"/>
            <w:noWrap/>
            <w:vAlign w:val="center"/>
          </w:tcPr>
          <w:p w14:paraId="572DD2A4" w14:textId="281CBB7E" w:rsidR="00866576" w:rsidRPr="00E642DA" w:rsidRDefault="00866576" w:rsidP="00866576">
            <w:pPr>
              <w:pStyle w:val="ad"/>
            </w:pPr>
            <w:r w:rsidRPr="00E642DA">
              <w:t>PA9</w:t>
            </w:r>
          </w:p>
        </w:tc>
        <w:tc>
          <w:tcPr>
            <w:tcW w:w="2268" w:type="dxa"/>
            <w:noWrap/>
            <w:vAlign w:val="center"/>
          </w:tcPr>
          <w:p w14:paraId="13F6C61B" w14:textId="71519149" w:rsidR="00866576" w:rsidRPr="00E642DA" w:rsidRDefault="00866576" w:rsidP="00866576">
            <w:pPr>
              <w:pStyle w:val="ad"/>
              <w:jc w:val="left"/>
            </w:pPr>
            <w:r w:rsidRPr="00E642DA">
              <w:t>UART1_TX/TIM1_CH2/ UART1_RX/I2C_SCL/ MCO</w:t>
            </w:r>
          </w:p>
        </w:tc>
        <w:tc>
          <w:tcPr>
            <w:tcW w:w="1283" w:type="dxa"/>
            <w:noWrap/>
            <w:vAlign w:val="center"/>
          </w:tcPr>
          <w:p w14:paraId="7D1ABC31" w14:textId="613F866B" w:rsidR="00866576" w:rsidRPr="00E642DA" w:rsidRDefault="00866576" w:rsidP="00866576">
            <w:pPr>
              <w:pStyle w:val="ad"/>
            </w:pPr>
            <w:r>
              <w:rPr>
                <w:rFonts w:hint="eastAsia"/>
              </w:rPr>
              <w:t>-</w:t>
            </w:r>
          </w:p>
        </w:tc>
      </w:tr>
      <w:tr w:rsidR="00866576" w:rsidRPr="00FB7245" w14:paraId="57871951" w14:textId="77777777" w:rsidTr="00FA40ED">
        <w:trPr>
          <w:cantSplit/>
          <w:trHeight w:val="340"/>
          <w:jc w:val="center"/>
        </w:trPr>
        <w:tc>
          <w:tcPr>
            <w:tcW w:w="999" w:type="dxa"/>
            <w:vAlign w:val="center"/>
          </w:tcPr>
          <w:p w14:paraId="10758D52" w14:textId="5D149C19" w:rsidR="00866576" w:rsidRDefault="00866576" w:rsidP="00866576">
            <w:pPr>
              <w:pStyle w:val="ad"/>
            </w:pPr>
            <w:r w:rsidRPr="00E642DA">
              <w:t>20</w:t>
            </w:r>
          </w:p>
        </w:tc>
        <w:tc>
          <w:tcPr>
            <w:tcW w:w="1082" w:type="dxa"/>
            <w:noWrap/>
            <w:vAlign w:val="center"/>
          </w:tcPr>
          <w:p w14:paraId="08BB4DCC" w14:textId="7AB55421" w:rsidR="00866576" w:rsidRPr="00E642DA" w:rsidRDefault="00866576" w:rsidP="00866576">
            <w:pPr>
              <w:pStyle w:val="ad"/>
            </w:pPr>
            <w:r w:rsidRPr="00E642DA">
              <w:t>PA10</w:t>
            </w:r>
          </w:p>
        </w:tc>
        <w:tc>
          <w:tcPr>
            <w:tcW w:w="619" w:type="dxa"/>
            <w:noWrap/>
            <w:vAlign w:val="center"/>
          </w:tcPr>
          <w:p w14:paraId="14A437C5" w14:textId="19696928" w:rsidR="00866576" w:rsidRPr="00E642DA" w:rsidRDefault="00866576" w:rsidP="00866576">
            <w:pPr>
              <w:pStyle w:val="ad"/>
            </w:pPr>
            <w:r w:rsidRPr="00E642DA">
              <w:t>I/O</w:t>
            </w:r>
          </w:p>
        </w:tc>
        <w:tc>
          <w:tcPr>
            <w:tcW w:w="940" w:type="dxa"/>
            <w:noWrap/>
            <w:vAlign w:val="center"/>
          </w:tcPr>
          <w:p w14:paraId="7AFC3DEE" w14:textId="7BF3DE0C" w:rsidR="00866576" w:rsidRDefault="00866576" w:rsidP="00866576">
            <w:pPr>
              <w:pStyle w:val="ad"/>
              <w:snapToGrid w:val="0"/>
            </w:pPr>
            <w:r w:rsidRPr="00E642DA">
              <w:t>FT</w:t>
            </w:r>
          </w:p>
        </w:tc>
        <w:tc>
          <w:tcPr>
            <w:tcW w:w="1134" w:type="dxa"/>
            <w:noWrap/>
            <w:vAlign w:val="center"/>
          </w:tcPr>
          <w:p w14:paraId="39E0CA99" w14:textId="559A6D3E" w:rsidR="00866576" w:rsidRPr="00E642DA" w:rsidRDefault="00866576" w:rsidP="00866576">
            <w:pPr>
              <w:pStyle w:val="ad"/>
            </w:pPr>
            <w:r w:rsidRPr="00E642DA">
              <w:t>PA10</w:t>
            </w:r>
          </w:p>
        </w:tc>
        <w:tc>
          <w:tcPr>
            <w:tcW w:w="2268" w:type="dxa"/>
            <w:noWrap/>
            <w:vAlign w:val="center"/>
          </w:tcPr>
          <w:p w14:paraId="7FC92239" w14:textId="205DB92B" w:rsidR="00866576" w:rsidRPr="00E642DA" w:rsidRDefault="00866576" w:rsidP="00866576">
            <w:pPr>
              <w:pStyle w:val="ad"/>
              <w:jc w:val="left"/>
            </w:pPr>
            <w:r w:rsidRPr="00E642DA">
              <w:t>UART1_RX/TIM1_CH3/UART1_TX/TIM17_BKIN/I2C_SDA</w:t>
            </w:r>
          </w:p>
        </w:tc>
        <w:tc>
          <w:tcPr>
            <w:tcW w:w="1283" w:type="dxa"/>
            <w:noWrap/>
            <w:vAlign w:val="center"/>
          </w:tcPr>
          <w:p w14:paraId="6232F252" w14:textId="469571B3" w:rsidR="00866576" w:rsidRPr="00E642DA" w:rsidRDefault="00866576" w:rsidP="00866576">
            <w:pPr>
              <w:pStyle w:val="ad"/>
            </w:pPr>
            <w:r>
              <w:rPr>
                <w:rFonts w:hint="eastAsia"/>
              </w:rPr>
              <w:t>-</w:t>
            </w:r>
          </w:p>
        </w:tc>
      </w:tr>
      <w:tr w:rsidR="00866576" w:rsidRPr="00FB7245" w14:paraId="7CA40116" w14:textId="77777777" w:rsidTr="00FA40ED">
        <w:trPr>
          <w:cantSplit/>
          <w:trHeight w:val="340"/>
          <w:jc w:val="center"/>
        </w:trPr>
        <w:tc>
          <w:tcPr>
            <w:tcW w:w="999" w:type="dxa"/>
            <w:vAlign w:val="center"/>
          </w:tcPr>
          <w:p w14:paraId="32A7EE82" w14:textId="6E37BA04" w:rsidR="00866576" w:rsidRDefault="00866576" w:rsidP="00866576">
            <w:pPr>
              <w:pStyle w:val="ad"/>
            </w:pPr>
            <w:r w:rsidRPr="00E642DA">
              <w:t>21</w:t>
            </w:r>
          </w:p>
        </w:tc>
        <w:tc>
          <w:tcPr>
            <w:tcW w:w="1082" w:type="dxa"/>
            <w:noWrap/>
            <w:vAlign w:val="center"/>
          </w:tcPr>
          <w:p w14:paraId="6F75B496" w14:textId="6AE80B0F" w:rsidR="00866576" w:rsidRPr="00E642DA" w:rsidRDefault="00866576" w:rsidP="00866576">
            <w:pPr>
              <w:pStyle w:val="ad"/>
            </w:pPr>
            <w:r w:rsidRPr="00E642DA">
              <w:t>PA11</w:t>
            </w:r>
          </w:p>
        </w:tc>
        <w:tc>
          <w:tcPr>
            <w:tcW w:w="619" w:type="dxa"/>
            <w:noWrap/>
            <w:vAlign w:val="center"/>
          </w:tcPr>
          <w:p w14:paraId="119DC3A6" w14:textId="62FD35F5" w:rsidR="00866576" w:rsidRPr="00E642DA" w:rsidRDefault="00866576" w:rsidP="00866576">
            <w:pPr>
              <w:pStyle w:val="ad"/>
            </w:pPr>
            <w:r w:rsidRPr="00E642DA">
              <w:t>I/O</w:t>
            </w:r>
          </w:p>
        </w:tc>
        <w:tc>
          <w:tcPr>
            <w:tcW w:w="940" w:type="dxa"/>
            <w:noWrap/>
            <w:vAlign w:val="center"/>
          </w:tcPr>
          <w:p w14:paraId="6C67732C" w14:textId="270BED6B" w:rsidR="00866576" w:rsidRDefault="00866576" w:rsidP="00866576">
            <w:pPr>
              <w:pStyle w:val="ad"/>
              <w:snapToGrid w:val="0"/>
            </w:pPr>
            <w:r w:rsidRPr="00E642DA">
              <w:t>FT</w:t>
            </w:r>
          </w:p>
        </w:tc>
        <w:tc>
          <w:tcPr>
            <w:tcW w:w="1134" w:type="dxa"/>
            <w:noWrap/>
            <w:vAlign w:val="center"/>
          </w:tcPr>
          <w:p w14:paraId="57BA3DD8" w14:textId="0F9FED8D" w:rsidR="00866576" w:rsidRPr="00E642DA" w:rsidRDefault="00866576" w:rsidP="00866576">
            <w:pPr>
              <w:pStyle w:val="ad"/>
            </w:pPr>
            <w:r w:rsidRPr="00E642DA">
              <w:t>PA11</w:t>
            </w:r>
          </w:p>
        </w:tc>
        <w:tc>
          <w:tcPr>
            <w:tcW w:w="2268" w:type="dxa"/>
            <w:noWrap/>
            <w:vAlign w:val="center"/>
          </w:tcPr>
          <w:p w14:paraId="1EE35FD0" w14:textId="0568FF3C" w:rsidR="00866576" w:rsidRPr="00E642DA" w:rsidRDefault="00866576" w:rsidP="00866576">
            <w:pPr>
              <w:pStyle w:val="ad"/>
              <w:jc w:val="left"/>
            </w:pPr>
            <w:r w:rsidRPr="00E642DA">
              <w:t>UART1_CTS/TIM1_CH4/I2C_SCL</w:t>
            </w:r>
          </w:p>
        </w:tc>
        <w:tc>
          <w:tcPr>
            <w:tcW w:w="1283" w:type="dxa"/>
            <w:noWrap/>
            <w:vAlign w:val="center"/>
          </w:tcPr>
          <w:p w14:paraId="13DF67F6" w14:textId="28145F70" w:rsidR="00866576" w:rsidRPr="00E642DA" w:rsidRDefault="00866576" w:rsidP="00866576">
            <w:pPr>
              <w:pStyle w:val="ad"/>
            </w:pPr>
            <w:r w:rsidRPr="00E642DA">
              <w:t>COMP1_OUT</w:t>
            </w:r>
          </w:p>
        </w:tc>
      </w:tr>
      <w:tr w:rsidR="00866576" w:rsidRPr="00FB7245" w14:paraId="18D491AB" w14:textId="77777777" w:rsidTr="00FA40ED">
        <w:trPr>
          <w:cantSplit/>
          <w:trHeight w:val="340"/>
          <w:jc w:val="center"/>
        </w:trPr>
        <w:tc>
          <w:tcPr>
            <w:tcW w:w="999" w:type="dxa"/>
            <w:vAlign w:val="center"/>
          </w:tcPr>
          <w:p w14:paraId="78E67A97" w14:textId="309E1FD5" w:rsidR="00866576" w:rsidRDefault="00866576" w:rsidP="00866576">
            <w:pPr>
              <w:pStyle w:val="ad"/>
            </w:pPr>
            <w:r w:rsidRPr="00E642DA">
              <w:t>22</w:t>
            </w:r>
          </w:p>
        </w:tc>
        <w:tc>
          <w:tcPr>
            <w:tcW w:w="1082" w:type="dxa"/>
            <w:noWrap/>
            <w:vAlign w:val="center"/>
          </w:tcPr>
          <w:p w14:paraId="3CF9DF34" w14:textId="3D38078B" w:rsidR="00866576" w:rsidRPr="00E642DA" w:rsidRDefault="00866576" w:rsidP="00866576">
            <w:pPr>
              <w:pStyle w:val="ad"/>
            </w:pPr>
            <w:r w:rsidRPr="00E642DA">
              <w:t>PA12</w:t>
            </w:r>
          </w:p>
        </w:tc>
        <w:tc>
          <w:tcPr>
            <w:tcW w:w="619" w:type="dxa"/>
            <w:noWrap/>
            <w:vAlign w:val="center"/>
          </w:tcPr>
          <w:p w14:paraId="58F49A8B" w14:textId="29863F2E" w:rsidR="00866576" w:rsidRPr="00E642DA" w:rsidRDefault="00866576" w:rsidP="00866576">
            <w:pPr>
              <w:pStyle w:val="ad"/>
            </w:pPr>
            <w:r w:rsidRPr="00E642DA">
              <w:t>I/O</w:t>
            </w:r>
          </w:p>
        </w:tc>
        <w:tc>
          <w:tcPr>
            <w:tcW w:w="940" w:type="dxa"/>
            <w:noWrap/>
            <w:vAlign w:val="center"/>
          </w:tcPr>
          <w:p w14:paraId="3AD9995E" w14:textId="1E329FD4" w:rsidR="00866576" w:rsidRDefault="00866576" w:rsidP="00866576">
            <w:pPr>
              <w:pStyle w:val="ad"/>
              <w:snapToGrid w:val="0"/>
            </w:pPr>
            <w:r w:rsidRPr="00E642DA">
              <w:t>FT</w:t>
            </w:r>
          </w:p>
        </w:tc>
        <w:tc>
          <w:tcPr>
            <w:tcW w:w="1134" w:type="dxa"/>
            <w:noWrap/>
            <w:vAlign w:val="center"/>
          </w:tcPr>
          <w:p w14:paraId="48DD80F1" w14:textId="172A52DF" w:rsidR="00866576" w:rsidRPr="00E642DA" w:rsidRDefault="00866576" w:rsidP="00866576">
            <w:pPr>
              <w:pStyle w:val="ad"/>
            </w:pPr>
            <w:r w:rsidRPr="00E642DA">
              <w:t>PA12</w:t>
            </w:r>
          </w:p>
        </w:tc>
        <w:tc>
          <w:tcPr>
            <w:tcW w:w="2268" w:type="dxa"/>
            <w:noWrap/>
            <w:vAlign w:val="center"/>
          </w:tcPr>
          <w:p w14:paraId="74A87690" w14:textId="4DB9FA18" w:rsidR="00866576" w:rsidRPr="00E642DA" w:rsidRDefault="00866576" w:rsidP="00866576">
            <w:pPr>
              <w:pStyle w:val="ad"/>
              <w:jc w:val="left"/>
            </w:pPr>
            <w:r w:rsidRPr="00E642DA">
              <w:t>UART1_RTS/TIM1_ETR/ I2C_SDA</w:t>
            </w:r>
          </w:p>
        </w:tc>
        <w:tc>
          <w:tcPr>
            <w:tcW w:w="1283" w:type="dxa"/>
            <w:noWrap/>
            <w:vAlign w:val="center"/>
          </w:tcPr>
          <w:p w14:paraId="7DD96A6B" w14:textId="72BC56B0" w:rsidR="00866576" w:rsidRPr="00E642DA" w:rsidRDefault="00866576" w:rsidP="00866576">
            <w:pPr>
              <w:pStyle w:val="ad"/>
            </w:pPr>
            <w:r w:rsidRPr="00E642DA">
              <w:t>COMP2_OUT</w:t>
            </w:r>
          </w:p>
        </w:tc>
      </w:tr>
      <w:tr w:rsidR="00866576" w:rsidRPr="00FB7245" w14:paraId="45A530E6" w14:textId="77777777" w:rsidTr="00FA40ED">
        <w:trPr>
          <w:cantSplit/>
          <w:trHeight w:val="340"/>
          <w:jc w:val="center"/>
        </w:trPr>
        <w:tc>
          <w:tcPr>
            <w:tcW w:w="999" w:type="dxa"/>
            <w:vAlign w:val="center"/>
          </w:tcPr>
          <w:p w14:paraId="61157390" w14:textId="3E569453" w:rsidR="00866576" w:rsidRDefault="00866576" w:rsidP="00866576">
            <w:pPr>
              <w:pStyle w:val="ad"/>
            </w:pPr>
            <w:r w:rsidRPr="00E642DA">
              <w:t>23</w:t>
            </w:r>
          </w:p>
        </w:tc>
        <w:tc>
          <w:tcPr>
            <w:tcW w:w="1082" w:type="dxa"/>
            <w:noWrap/>
            <w:vAlign w:val="center"/>
          </w:tcPr>
          <w:p w14:paraId="0EFF4869" w14:textId="1A850DB2" w:rsidR="00866576" w:rsidRPr="00E642DA" w:rsidRDefault="00866576" w:rsidP="00866576">
            <w:pPr>
              <w:pStyle w:val="ad"/>
            </w:pPr>
            <w:r w:rsidRPr="00E642DA">
              <w:t>PA13</w:t>
            </w:r>
          </w:p>
        </w:tc>
        <w:tc>
          <w:tcPr>
            <w:tcW w:w="619" w:type="dxa"/>
            <w:noWrap/>
            <w:vAlign w:val="center"/>
          </w:tcPr>
          <w:p w14:paraId="7289A99A" w14:textId="7D6B1B76" w:rsidR="00866576" w:rsidRPr="00E642DA" w:rsidRDefault="00866576" w:rsidP="00866576">
            <w:pPr>
              <w:pStyle w:val="ad"/>
            </w:pPr>
            <w:r w:rsidRPr="00E642DA">
              <w:t>I/O</w:t>
            </w:r>
          </w:p>
        </w:tc>
        <w:tc>
          <w:tcPr>
            <w:tcW w:w="940" w:type="dxa"/>
            <w:noWrap/>
            <w:vAlign w:val="center"/>
          </w:tcPr>
          <w:p w14:paraId="263C6166" w14:textId="110967BE" w:rsidR="00866576" w:rsidRDefault="00866576" w:rsidP="00866576">
            <w:pPr>
              <w:pStyle w:val="ad"/>
              <w:snapToGrid w:val="0"/>
            </w:pPr>
            <w:r w:rsidRPr="00E642DA">
              <w:t>FT</w:t>
            </w:r>
          </w:p>
        </w:tc>
        <w:tc>
          <w:tcPr>
            <w:tcW w:w="1134" w:type="dxa"/>
            <w:noWrap/>
            <w:vAlign w:val="center"/>
          </w:tcPr>
          <w:p w14:paraId="7571419F" w14:textId="30DDB0D4" w:rsidR="00866576" w:rsidRPr="00E642DA" w:rsidRDefault="00866576" w:rsidP="00866576">
            <w:pPr>
              <w:pStyle w:val="ad"/>
            </w:pPr>
            <w:r w:rsidRPr="00E642DA">
              <w:t>PA13</w:t>
            </w:r>
          </w:p>
        </w:tc>
        <w:tc>
          <w:tcPr>
            <w:tcW w:w="2268" w:type="dxa"/>
            <w:noWrap/>
            <w:vAlign w:val="center"/>
          </w:tcPr>
          <w:p w14:paraId="14EF5A1D" w14:textId="43D56F76" w:rsidR="00866576" w:rsidRPr="00E642DA" w:rsidRDefault="00866576" w:rsidP="00866576">
            <w:pPr>
              <w:pStyle w:val="ad"/>
              <w:jc w:val="left"/>
            </w:pPr>
            <w:r w:rsidRPr="00E642DA">
              <w:t>SWDIO</w:t>
            </w:r>
          </w:p>
        </w:tc>
        <w:tc>
          <w:tcPr>
            <w:tcW w:w="1283" w:type="dxa"/>
            <w:noWrap/>
            <w:vAlign w:val="center"/>
          </w:tcPr>
          <w:p w14:paraId="3D60CCFF" w14:textId="6E21CF6A" w:rsidR="00866576" w:rsidRPr="00E642DA" w:rsidRDefault="00866576" w:rsidP="00866576">
            <w:pPr>
              <w:pStyle w:val="ad"/>
            </w:pPr>
            <w:r>
              <w:rPr>
                <w:rFonts w:hint="eastAsia"/>
              </w:rPr>
              <w:t>-</w:t>
            </w:r>
          </w:p>
        </w:tc>
      </w:tr>
      <w:tr w:rsidR="00866576" w:rsidRPr="00FB7245" w14:paraId="4FC92163" w14:textId="77777777" w:rsidTr="00FA40ED">
        <w:trPr>
          <w:cantSplit/>
          <w:trHeight w:val="340"/>
          <w:jc w:val="center"/>
        </w:trPr>
        <w:tc>
          <w:tcPr>
            <w:tcW w:w="999" w:type="dxa"/>
            <w:vAlign w:val="center"/>
          </w:tcPr>
          <w:p w14:paraId="49D8EC68" w14:textId="221F15A3" w:rsidR="00866576" w:rsidRDefault="00866576" w:rsidP="00866576">
            <w:pPr>
              <w:pStyle w:val="ad"/>
            </w:pPr>
            <w:r w:rsidRPr="00E642DA">
              <w:t>24</w:t>
            </w:r>
          </w:p>
        </w:tc>
        <w:tc>
          <w:tcPr>
            <w:tcW w:w="1082" w:type="dxa"/>
            <w:noWrap/>
            <w:vAlign w:val="center"/>
          </w:tcPr>
          <w:p w14:paraId="21F23E5B" w14:textId="1D8DD912" w:rsidR="00866576" w:rsidRPr="00E642DA" w:rsidRDefault="00866576" w:rsidP="00866576">
            <w:pPr>
              <w:pStyle w:val="ad"/>
            </w:pPr>
            <w:r w:rsidRPr="00E642DA">
              <w:t>PA14</w:t>
            </w:r>
          </w:p>
        </w:tc>
        <w:tc>
          <w:tcPr>
            <w:tcW w:w="619" w:type="dxa"/>
            <w:noWrap/>
            <w:vAlign w:val="center"/>
          </w:tcPr>
          <w:p w14:paraId="654EE41A" w14:textId="65CD4C9F" w:rsidR="00866576" w:rsidRPr="00E642DA" w:rsidRDefault="00866576" w:rsidP="00866576">
            <w:pPr>
              <w:pStyle w:val="ad"/>
            </w:pPr>
            <w:r w:rsidRPr="00E642DA">
              <w:t>I/O</w:t>
            </w:r>
          </w:p>
        </w:tc>
        <w:tc>
          <w:tcPr>
            <w:tcW w:w="940" w:type="dxa"/>
            <w:noWrap/>
            <w:vAlign w:val="center"/>
          </w:tcPr>
          <w:p w14:paraId="1E919862" w14:textId="10015BBD" w:rsidR="00866576" w:rsidRDefault="00866576" w:rsidP="00866576">
            <w:pPr>
              <w:pStyle w:val="ad"/>
              <w:snapToGrid w:val="0"/>
            </w:pPr>
            <w:r w:rsidRPr="00E642DA">
              <w:t>FT</w:t>
            </w:r>
          </w:p>
        </w:tc>
        <w:tc>
          <w:tcPr>
            <w:tcW w:w="1134" w:type="dxa"/>
            <w:noWrap/>
            <w:vAlign w:val="center"/>
          </w:tcPr>
          <w:p w14:paraId="528FA065" w14:textId="1F290B53" w:rsidR="00866576" w:rsidRPr="00E642DA" w:rsidRDefault="00866576" w:rsidP="00866576">
            <w:pPr>
              <w:pStyle w:val="ad"/>
            </w:pPr>
            <w:r w:rsidRPr="00E642DA">
              <w:t>PA14</w:t>
            </w:r>
          </w:p>
        </w:tc>
        <w:tc>
          <w:tcPr>
            <w:tcW w:w="2268" w:type="dxa"/>
            <w:noWrap/>
            <w:vAlign w:val="center"/>
          </w:tcPr>
          <w:p w14:paraId="6B0936C1" w14:textId="04A42255" w:rsidR="00866576" w:rsidRPr="00E642DA" w:rsidRDefault="00866576" w:rsidP="00866576">
            <w:pPr>
              <w:pStyle w:val="ad"/>
              <w:jc w:val="left"/>
            </w:pPr>
            <w:r w:rsidRPr="00E642DA">
              <w:t>SWCLK/UART2_TX</w:t>
            </w:r>
          </w:p>
        </w:tc>
        <w:tc>
          <w:tcPr>
            <w:tcW w:w="1283" w:type="dxa"/>
            <w:noWrap/>
            <w:vAlign w:val="center"/>
          </w:tcPr>
          <w:p w14:paraId="5B8671D0" w14:textId="27C5CCAE" w:rsidR="00866576" w:rsidRPr="00E642DA" w:rsidRDefault="00866576" w:rsidP="00866576">
            <w:pPr>
              <w:pStyle w:val="ad"/>
            </w:pPr>
            <w:r>
              <w:rPr>
                <w:rFonts w:hint="eastAsia"/>
              </w:rPr>
              <w:t>-</w:t>
            </w:r>
          </w:p>
        </w:tc>
      </w:tr>
      <w:tr w:rsidR="00866576" w:rsidRPr="00FB7245" w14:paraId="3D2EC60A" w14:textId="77777777" w:rsidTr="00FA40ED">
        <w:trPr>
          <w:cantSplit/>
          <w:trHeight w:val="340"/>
          <w:jc w:val="center"/>
        </w:trPr>
        <w:tc>
          <w:tcPr>
            <w:tcW w:w="999" w:type="dxa"/>
            <w:vAlign w:val="center"/>
          </w:tcPr>
          <w:p w14:paraId="06CF4284" w14:textId="6A49F2B8" w:rsidR="00866576" w:rsidRDefault="00866576" w:rsidP="00866576">
            <w:pPr>
              <w:pStyle w:val="ad"/>
            </w:pPr>
            <w:r w:rsidRPr="00E642DA">
              <w:t>25</w:t>
            </w:r>
          </w:p>
        </w:tc>
        <w:tc>
          <w:tcPr>
            <w:tcW w:w="1082" w:type="dxa"/>
            <w:noWrap/>
            <w:vAlign w:val="center"/>
          </w:tcPr>
          <w:p w14:paraId="583768D7" w14:textId="31F16FEF" w:rsidR="00866576" w:rsidRPr="00E642DA" w:rsidRDefault="00866576" w:rsidP="00866576">
            <w:pPr>
              <w:pStyle w:val="ad"/>
            </w:pPr>
            <w:r w:rsidRPr="00E642DA">
              <w:t>PA15</w:t>
            </w:r>
          </w:p>
        </w:tc>
        <w:tc>
          <w:tcPr>
            <w:tcW w:w="619" w:type="dxa"/>
            <w:noWrap/>
            <w:vAlign w:val="center"/>
          </w:tcPr>
          <w:p w14:paraId="60BDE45C" w14:textId="165FFDAB" w:rsidR="00866576" w:rsidRPr="00E642DA" w:rsidRDefault="00866576" w:rsidP="00866576">
            <w:pPr>
              <w:pStyle w:val="ad"/>
            </w:pPr>
            <w:r w:rsidRPr="00E642DA">
              <w:t>I/O</w:t>
            </w:r>
          </w:p>
        </w:tc>
        <w:tc>
          <w:tcPr>
            <w:tcW w:w="940" w:type="dxa"/>
            <w:noWrap/>
            <w:vAlign w:val="center"/>
          </w:tcPr>
          <w:p w14:paraId="6FEE789B" w14:textId="7B93346D" w:rsidR="00866576" w:rsidRDefault="00866576" w:rsidP="00866576">
            <w:pPr>
              <w:pStyle w:val="ad"/>
              <w:snapToGrid w:val="0"/>
            </w:pPr>
            <w:r w:rsidRPr="00E642DA">
              <w:t>FT</w:t>
            </w:r>
          </w:p>
        </w:tc>
        <w:tc>
          <w:tcPr>
            <w:tcW w:w="1134" w:type="dxa"/>
            <w:noWrap/>
            <w:vAlign w:val="center"/>
          </w:tcPr>
          <w:p w14:paraId="2A95D4AF" w14:textId="594F3959" w:rsidR="00866576" w:rsidRPr="00E642DA" w:rsidRDefault="00866576" w:rsidP="00866576">
            <w:pPr>
              <w:pStyle w:val="ad"/>
            </w:pPr>
            <w:r w:rsidRPr="00E642DA">
              <w:t>PA15</w:t>
            </w:r>
          </w:p>
        </w:tc>
        <w:tc>
          <w:tcPr>
            <w:tcW w:w="2268" w:type="dxa"/>
            <w:noWrap/>
            <w:vAlign w:val="center"/>
          </w:tcPr>
          <w:p w14:paraId="4F57FFFF" w14:textId="77777777" w:rsidR="00866576" w:rsidRPr="00E642DA" w:rsidRDefault="00866576" w:rsidP="00866576">
            <w:pPr>
              <w:pStyle w:val="ad"/>
              <w:jc w:val="left"/>
            </w:pPr>
            <w:r w:rsidRPr="00E642DA">
              <w:t>TIM2_CH1_ETR/</w:t>
            </w:r>
          </w:p>
          <w:p w14:paraId="510D1983" w14:textId="7E04AC5B" w:rsidR="00866576" w:rsidRPr="00E642DA" w:rsidRDefault="00866576" w:rsidP="00866576">
            <w:pPr>
              <w:pStyle w:val="ad"/>
              <w:jc w:val="left"/>
            </w:pPr>
            <w:r w:rsidRPr="00E642DA">
              <w:t>SPI1_NSS/UART2_RX</w:t>
            </w:r>
          </w:p>
        </w:tc>
        <w:tc>
          <w:tcPr>
            <w:tcW w:w="1283" w:type="dxa"/>
            <w:noWrap/>
            <w:vAlign w:val="center"/>
          </w:tcPr>
          <w:p w14:paraId="7E988B8E" w14:textId="14550D48" w:rsidR="00866576" w:rsidRPr="00E642DA" w:rsidRDefault="00866576" w:rsidP="00866576">
            <w:pPr>
              <w:pStyle w:val="ad"/>
            </w:pPr>
            <w:r>
              <w:rPr>
                <w:rFonts w:hint="eastAsia"/>
              </w:rPr>
              <w:t>-</w:t>
            </w:r>
          </w:p>
        </w:tc>
      </w:tr>
      <w:tr w:rsidR="00866576" w:rsidRPr="00FB7245" w14:paraId="40A24725" w14:textId="77777777" w:rsidTr="00FA40ED">
        <w:trPr>
          <w:cantSplit/>
          <w:trHeight w:val="340"/>
          <w:jc w:val="center"/>
        </w:trPr>
        <w:tc>
          <w:tcPr>
            <w:tcW w:w="999" w:type="dxa"/>
            <w:vAlign w:val="center"/>
          </w:tcPr>
          <w:p w14:paraId="5BEC5193" w14:textId="1DEB3E21" w:rsidR="00866576" w:rsidRDefault="00866576" w:rsidP="00866576">
            <w:pPr>
              <w:pStyle w:val="ad"/>
            </w:pPr>
            <w:r w:rsidRPr="00E642DA">
              <w:t>26</w:t>
            </w:r>
          </w:p>
        </w:tc>
        <w:tc>
          <w:tcPr>
            <w:tcW w:w="1082" w:type="dxa"/>
            <w:noWrap/>
            <w:vAlign w:val="center"/>
          </w:tcPr>
          <w:p w14:paraId="14026AB8" w14:textId="64BB2997" w:rsidR="00866576" w:rsidRPr="00E642DA" w:rsidRDefault="00866576" w:rsidP="00866576">
            <w:pPr>
              <w:pStyle w:val="ad"/>
            </w:pPr>
            <w:r w:rsidRPr="00E642DA">
              <w:t>PB3</w:t>
            </w:r>
          </w:p>
        </w:tc>
        <w:tc>
          <w:tcPr>
            <w:tcW w:w="619" w:type="dxa"/>
            <w:noWrap/>
            <w:vAlign w:val="center"/>
          </w:tcPr>
          <w:p w14:paraId="3BC4C10D" w14:textId="7B376922" w:rsidR="00866576" w:rsidRPr="00E642DA" w:rsidRDefault="00866576" w:rsidP="00866576">
            <w:pPr>
              <w:pStyle w:val="ad"/>
            </w:pPr>
            <w:r w:rsidRPr="00E642DA">
              <w:t>I/O</w:t>
            </w:r>
          </w:p>
        </w:tc>
        <w:tc>
          <w:tcPr>
            <w:tcW w:w="940" w:type="dxa"/>
            <w:noWrap/>
            <w:vAlign w:val="center"/>
          </w:tcPr>
          <w:p w14:paraId="062EF002" w14:textId="17C9310B" w:rsidR="00866576" w:rsidRDefault="00866576" w:rsidP="00866576">
            <w:pPr>
              <w:pStyle w:val="ad"/>
              <w:snapToGrid w:val="0"/>
            </w:pPr>
            <w:r w:rsidRPr="00E642DA">
              <w:t>FT</w:t>
            </w:r>
          </w:p>
        </w:tc>
        <w:tc>
          <w:tcPr>
            <w:tcW w:w="1134" w:type="dxa"/>
            <w:noWrap/>
            <w:vAlign w:val="center"/>
          </w:tcPr>
          <w:p w14:paraId="51BA3FDD" w14:textId="1C6B37DC" w:rsidR="00866576" w:rsidRPr="00E642DA" w:rsidRDefault="00866576" w:rsidP="00866576">
            <w:pPr>
              <w:pStyle w:val="ad"/>
            </w:pPr>
            <w:r w:rsidRPr="00E642DA">
              <w:t>PB3</w:t>
            </w:r>
          </w:p>
        </w:tc>
        <w:tc>
          <w:tcPr>
            <w:tcW w:w="2268" w:type="dxa"/>
            <w:noWrap/>
            <w:vAlign w:val="center"/>
          </w:tcPr>
          <w:p w14:paraId="7130D188" w14:textId="584AA3A0" w:rsidR="00866576" w:rsidRPr="00E642DA" w:rsidRDefault="00866576" w:rsidP="00866576">
            <w:pPr>
              <w:pStyle w:val="ad"/>
              <w:jc w:val="left"/>
            </w:pPr>
            <w:r w:rsidRPr="00E642DA">
              <w:t>TIM2_CH2/SPI1_SCK</w:t>
            </w:r>
          </w:p>
        </w:tc>
        <w:tc>
          <w:tcPr>
            <w:tcW w:w="1283" w:type="dxa"/>
            <w:noWrap/>
            <w:vAlign w:val="center"/>
          </w:tcPr>
          <w:p w14:paraId="78E33CD9" w14:textId="42740D83" w:rsidR="00866576" w:rsidRPr="00E642DA" w:rsidRDefault="00866576" w:rsidP="00866576">
            <w:pPr>
              <w:pStyle w:val="ad"/>
            </w:pPr>
            <w:r>
              <w:rPr>
                <w:rFonts w:hint="eastAsia"/>
              </w:rPr>
              <w:t>-</w:t>
            </w:r>
          </w:p>
        </w:tc>
      </w:tr>
      <w:tr w:rsidR="00866576" w:rsidRPr="00FB7245" w14:paraId="059E59E8" w14:textId="77777777" w:rsidTr="00FA40ED">
        <w:trPr>
          <w:cantSplit/>
          <w:trHeight w:val="340"/>
          <w:jc w:val="center"/>
        </w:trPr>
        <w:tc>
          <w:tcPr>
            <w:tcW w:w="999" w:type="dxa"/>
            <w:vAlign w:val="center"/>
          </w:tcPr>
          <w:p w14:paraId="217D9FB2" w14:textId="79373301" w:rsidR="00866576" w:rsidRDefault="00866576" w:rsidP="00866576">
            <w:pPr>
              <w:pStyle w:val="ad"/>
            </w:pPr>
            <w:r w:rsidRPr="00E642DA">
              <w:t>27</w:t>
            </w:r>
          </w:p>
        </w:tc>
        <w:tc>
          <w:tcPr>
            <w:tcW w:w="1082" w:type="dxa"/>
            <w:noWrap/>
            <w:vAlign w:val="center"/>
          </w:tcPr>
          <w:p w14:paraId="6B64211D" w14:textId="55AC9417" w:rsidR="00866576" w:rsidRPr="00E642DA" w:rsidRDefault="00866576" w:rsidP="00866576">
            <w:pPr>
              <w:pStyle w:val="ad"/>
            </w:pPr>
            <w:r w:rsidRPr="00E642DA">
              <w:t>PB4</w:t>
            </w:r>
          </w:p>
        </w:tc>
        <w:tc>
          <w:tcPr>
            <w:tcW w:w="619" w:type="dxa"/>
            <w:noWrap/>
            <w:vAlign w:val="center"/>
          </w:tcPr>
          <w:p w14:paraId="7B57513D" w14:textId="58BA1164" w:rsidR="00866576" w:rsidRPr="00E642DA" w:rsidRDefault="00866576" w:rsidP="00866576">
            <w:pPr>
              <w:pStyle w:val="ad"/>
            </w:pPr>
            <w:r w:rsidRPr="00E642DA">
              <w:t>I/O</w:t>
            </w:r>
          </w:p>
        </w:tc>
        <w:tc>
          <w:tcPr>
            <w:tcW w:w="940" w:type="dxa"/>
            <w:noWrap/>
            <w:vAlign w:val="center"/>
          </w:tcPr>
          <w:p w14:paraId="5FD48D2A" w14:textId="753A1DC4" w:rsidR="00866576" w:rsidRDefault="00866576" w:rsidP="00866576">
            <w:pPr>
              <w:pStyle w:val="ad"/>
              <w:snapToGrid w:val="0"/>
            </w:pPr>
            <w:r w:rsidRPr="00E642DA">
              <w:t>FT</w:t>
            </w:r>
          </w:p>
        </w:tc>
        <w:tc>
          <w:tcPr>
            <w:tcW w:w="1134" w:type="dxa"/>
            <w:noWrap/>
            <w:vAlign w:val="center"/>
          </w:tcPr>
          <w:p w14:paraId="783875C5" w14:textId="5194CC62" w:rsidR="00866576" w:rsidRPr="00E642DA" w:rsidRDefault="00866576" w:rsidP="00866576">
            <w:pPr>
              <w:pStyle w:val="ad"/>
            </w:pPr>
            <w:r w:rsidRPr="00E642DA">
              <w:t>PB4</w:t>
            </w:r>
          </w:p>
        </w:tc>
        <w:tc>
          <w:tcPr>
            <w:tcW w:w="2268" w:type="dxa"/>
            <w:noWrap/>
            <w:vAlign w:val="center"/>
          </w:tcPr>
          <w:p w14:paraId="290B0DE3" w14:textId="54719FE5" w:rsidR="00866576" w:rsidRPr="00E642DA" w:rsidRDefault="00866576" w:rsidP="00866576">
            <w:pPr>
              <w:pStyle w:val="ad"/>
              <w:jc w:val="left"/>
            </w:pPr>
            <w:r w:rsidRPr="00E642DA">
              <w:t>TIM3_CH1/SPI1_MISO</w:t>
            </w:r>
          </w:p>
        </w:tc>
        <w:tc>
          <w:tcPr>
            <w:tcW w:w="1283" w:type="dxa"/>
            <w:noWrap/>
            <w:vAlign w:val="center"/>
          </w:tcPr>
          <w:p w14:paraId="2820991B" w14:textId="260FFB4B" w:rsidR="00866576" w:rsidRPr="00E642DA" w:rsidRDefault="00866576" w:rsidP="00866576">
            <w:pPr>
              <w:pStyle w:val="ad"/>
            </w:pPr>
            <w:r>
              <w:rPr>
                <w:rFonts w:hint="eastAsia"/>
              </w:rPr>
              <w:t>-</w:t>
            </w:r>
          </w:p>
        </w:tc>
      </w:tr>
      <w:tr w:rsidR="00866576" w:rsidRPr="00FB7245" w14:paraId="4FCB0D8A" w14:textId="77777777" w:rsidTr="00FA40ED">
        <w:trPr>
          <w:cantSplit/>
          <w:trHeight w:val="340"/>
          <w:jc w:val="center"/>
        </w:trPr>
        <w:tc>
          <w:tcPr>
            <w:tcW w:w="999" w:type="dxa"/>
            <w:vAlign w:val="center"/>
          </w:tcPr>
          <w:p w14:paraId="782D5752" w14:textId="4E2843B0" w:rsidR="00866576" w:rsidRDefault="00866576" w:rsidP="00866576">
            <w:pPr>
              <w:pStyle w:val="ad"/>
            </w:pPr>
            <w:r w:rsidRPr="00E642DA">
              <w:t>28</w:t>
            </w:r>
          </w:p>
        </w:tc>
        <w:tc>
          <w:tcPr>
            <w:tcW w:w="1082" w:type="dxa"/>
            <w:noWrap/>
            <w:vAlign w:val="center"/>
          </w:tcPr>
          <w:p w14:paraId="7E7BD6D4" w14:textId="79B98FCD" w:rsidR="00866576" w:rsidRPr="00E642DA" w:rsidRDefault="00866576" w:rsidP="00866576">
            <w:pPr>
              <w:pStyle w:val="ad"/>
            </w:pPr>
            <w:r w:rsidRPr="00E642DA">
              <w:t>PB5</w:t>
            </w:r>
          </w:p>
        </w:tc>
        <w:tc>
          <w:tcPr>
            <w:tcW w:w="619" w:type="dxa"/>
            <w:noWrap/>
            <w:vAlign w:val="center"/>
          </w:tcPr>
          <w:p w14:paraId="6FED6E89" w14:textId="5ECE95A5" w:rsidR="00866576" w:rsidRPr="00E642DA" w:rsidRDefault="00866576" w:rsidP="00866576">
            <w:pPr>
              <w:pStyle w:val="ad"/>
            </w:pPr>
            <w:r w:rsidRPr="00E642DA">
              <w:t>I/O</w:t>
            </w:r>
          </w:p>
        </w:tc>
        <w:tc>
          <w:tcPr>
            <w:tcW w:w="940" w:type="dxa"/>
            <w:noWrap/>
            <w:vAlign w:val="center"/>
          </w:tcPr>
          <w:p w14:paraId="02B670CA" w14:textId="364FC39E" w:rsidR="00866576" w:rsidRDefault="00866576" w:rsidP="00866576">
            <w:pPr>
              <w:pStyle w:val="ad"/>
              <w:snapToGrid w:val="0"/>
            </w:pPr>
            <w:r w:rsidRPr="00E642DA">
              <w:t>FT</w:t>
            </w:r>
          </w:p>
        </w:tc>
        <w:tc>
          <w:tcPr>
            <w:tcW w:w="1134" w:type="dxa"/>
            <w:noWrap/>
            <w:vAlign w:val="center"/>
          </w:tcPr>
          <w:p w14:paraId="2C11A1F7" w14:textId="2D1054B9" w:rsidR="00866576" w:rsidRPr="00E642DA" w:rsidRDefault="00866576" w:rsidP="00866576">
            <w:pPr>
              <w:pStyle w:val="ad"/>
            </w:pPr>
            <w:r w:rsidRPr="00E642DA">
              <w:t>PB5</w:t>
            </w:r>
          </w:p>
        </w:tc>
        <w:tc>
          <w:tcPr>
            <w:tcW w:w="2268" w:type="dxa"/>
            <w:noWrap/>
            <w:vAlign w:val="center"/>
          </w:tcPr>
          <w:p w14:paraId="3B7F5D7F" w14:textId="668F0C41" w:rsidR="00866576" w:rsidRPr="00E642DA" w:rsidRDefault="00866576" w:rsidP="00866576">
            <w:pPr>
              <w:pStyle w:val="ad"/>
              <w:jc w:val="left"/>
            </w:pPr>
            <w:r w:rsidRPr="00E642DA">
              <w:t>TIM3_CH2/SPI1_MOS/TIM16_BKN</w:t>
            </w:r>
          </w:p>
        </w:tc>
        <w:tc>
          <w:tcPr>
            <w:tcW w:w="1283" w:type="dxa"/>
            <w:noWrap/>
            <w:vAlign w:val="center"/>
          </w:tcPr>
          <w:p w14:paraId="203296AC" w14:textId="18D60BA8" w:rsidR="00866576" w:rsidRPr="00E642DA" w:rsidRDefault="00866576" w:rsidP="00866576">
            <w:pPr>
              <w:pStyle w:val="ad"/>
            </w:pPr>
            <w:r>
              <w:rPr>
                <w:rFonts w:hint="eastAsia"/>
              </w:rPr>
              <w:t>-</w:t>
            </w:r>
          </w:p>
        </w:tc>
      </w:tr>
      <w:tr w:rsidR="00866576" w:rsidRPr="00FB7245" w14:paraId="57992353" w14:textId="77777777" w:rsidTr="00FA40ED">
        <w:trPr>
          <w:cantSplit/>
          <w:trHeight w:val="340"/>
          <w:jc w:val="center"/>
        </w:trPr>
        <w:tc>
          <w:tcPr>
            <w:tcW w:w="999" w:type="dxa"/>
            <w:vAlign w:val="center"/>
          </w:tcPr>
          <w:p w14:paraId="7E6CDA7A" w14:textId="6689F10A" w:rsidR="00866576" w:rsidRDefault="00866576" w:rsidP="00866576">
            <w:pPr>
              <w:pStyle w:val="ad"/>
            </w:pPr>
            <w:r w:rsidRPr="00E642DA">
              <w:t>29</w:t>
            </w:r>
          </w:p>
        </w:tc>
        <w:tc>
          <w:tcPr>
            <w:tcW w:w="1082" w:type="dxa"/>
            <w:noWrap/>
            <w:vAlign w:val="center"/>
          </w:tcPr>
          <w:p w14:paraId="31068730" w14:textId="54F0F1A3" w:rsidR="00866576" w:rsidRPr="00E642DA" w:rsidRDefault="00866576" w:rsidP="00866576">
            <w:pPr>
              <w:pStyle w:val="ad"/>
            </w:pPr>
            <w:r w:rsidRPr="00E642DA">
              <w:t>PB6</w:t>
            </w:r>
          </w:p>
        </w:tc>
        <w:tc>
          <w:tcPr>
            <w:tcW w:w="619" w:type="dxa"/>
            <w:noWrap/>
            <w:vAlign w:val="center"/>
          </w:tcPr>
          <w:p w14:paraId="627D027E" w14:textId="3A72CE5C" w:rsidR="00866576" w:rsidRPr="00E642DA" w:rsidRDefault="00866576" w:rsidP="00866576">
            <w:pPr>
              <w:pStyle w:val="ad"/>
            </w:pPr>
            <w:r w:rsidRPr="00E642DA">
              <w:t>I/O</w:t>
            </w:r>
          </w:p>
        </w:tc>
        <w:tc>
          <w:tcPr>
            <w:tcW w:w="940" w:type="dxa"/>
            <w:noWrap/>
            <w:vAlign w:val="center"/>
          </w:tcPr>
          <w:p w14:paraId="70D5959B" w14:textId="61637896" w:rsidR="00866576" w:rsidRDefault="00866576" w:rsidP="00866576">
            <w:pPr>
              <w:pStyle w:val="ad"/>
              <w:snapToGrid w:val="0"/>
            </w:pPr>
            <w:r w:rsidRPr="00E642DA">
              <w:t>FT</w:t>
            </w:r>
          </w:p>
        </w:tc>
        <w:tc>
          <w:tcPr>
            <w:tcW w:w="1134" w:type="dxa"/>
            <w:noWrap/>
            <w:vAlign w:val="center"/>
          </w:tcPr>
          <w:p w14:paraId="4CD9427C" w14:textId="4015F22D" w:rsidR="00866576" w:rsidRPr="00E642DA" w:rsidRDefault="00866576" w:rsidP="00866576">
            <w:pPr>
              <w:pStyle w:val="ad"/>
            </w:pPr>
            <w:r w:rsidRPr="00E642DA">
              <w:t>PB6</w:t>
            </w:r>
          </w:p>
        </w:tc>
        <w:tc>
          <w:tcPr>
            <w:tcW w:w="2268" w:type="dxa"/>
            <w:noWrap/>
            <w:vAlign w:val="center"/>
          </w:tcPr>
          <w:p w14:paraId="45D86D88" w14:textId="24F88077" w:rsidR="00866576" w:rsidRPr="00E642DA" w:rsidRDefault="00866576" w:rsidP="00866576">
            <w:pPr>
              <w:pStyle w:val="ad"/>
              <w:jc w:val="left"/>
            </w:pPr>
            <w:r w:rsidRPr="00E642DA">
              <w:t>UART1_TX/I2C_SCL/TIM16_CH1N</w:t>
            </w:r>
          </w:p>
        </w:tc>
        <w:tc>
          <w:tcPr>
            <w:tcW w:w="1283" w:type="dxa"/>
            <w:noWrap/>
            <w:vAlign w:val="center"/>
          </w:tcPr>
          <w:p w14:paraId="1AEED61F" w14:textId="6C652015" w:rsidR="00866576" w:rsidRPr="00E642DA" w:rsidRDefault="00866576" w:rsidP="00866576">
            <w:pPr>
              <w:pStyle w:val="ad"/>
            </w:pPr>
            <w:r>
              <w:rPr>
                <w:rFonts w:hint="eastAsia"/>
              </w:rPr>
              <w:t>-</w:t>
            </w:r>
          </w:p>
        </w:tc>
      </w:tr>
      <w:tr w:rsidR="00866576" w:rsidRPr="00FB7245" w14:paraId="3960F18D" w14:textId="77777777" w:rsidTr="00FA40ED">
        <w:trPr>
          <w:cantSplit/>
          <w:trHeight w:val="340"/>
          <w:jc w:val="center"/>
        </w:trPr>
        <w:tc>
          <w:tcPr>
            <w:tcW w:w="999" w:type="dxa"/>
            <w:vAlign w:val="center"/>
          </w:tcPr>
          <w:p w14:paraId="21D66063" w14:textId="7E8CB113" w:rsidR="00866576" w:rsidRDefault="00866576" w:rsidP="00866576">
            <w:pPr>
              <w:pStyle w:val="ad"/>
            </w:pPr>
            <w:r w:rsidRPr="00E642DA">
              <w:t>30</w:t>
            </w:r>
          </w:p>
        </w:tc>
        <w:tc>
          <w:tcPr>
            <w:tcW w:w="1082" w:type="dxa"/>
            <w:noWrap/>
            <w:vAlign w:val="center"/>
          </w:tcPr>
          <w:p w14:paraId="383C719C" w14:textId="76721205" w:rsidR="00866576" w:rsidRPr="00E642DA" w:rsidRDefault="00866576" w:rsidP="00866576">
            <w:pPr>
              <w:pStyle w:val="ad"/>
            </w:pPr>
            <w:r w:rsidRPr="00E642DA">
              <w:t>PB7</w:t>
            </w:r>
          </w:p>
        </w:tc>
        <w:tc>
          <w:tcPr>
            <w:tcW w:w="619" w:type="dxa"/>
            <w:noWrap/>
            <w:vAlign w:val="center"/>
          </w:tcPr>
          <w:p w14:paraId="01DF37A1" w14:textId="112A4E38" w:rsidR="00866576" w:rsidRPr="00E642DA" w:rsidRDefault="00866576" w:rsidP="00866576">
            <w:pPr>
              <w:pStyle w:val="ad"/>
            </w:pPr>
            <w:r w:rsidRPr="00E642DA">
              <w:t>I/O</w:t>
            </w:r>
          </w:p>
        </w:tc>
        <w:tc>
          <w:tcPr>
            <w:tcW w:w="940" w:type="dxa"/>
            <w:noWrap/>
            <w:vAlign w:val="center"/>
          </w:tcPr>
          <w:p w14:paraId="6B65D9AD" w14:textId="1F076C53" w:rsidR="00866576" w:rsidRDefault="00866576" w:rsidP="00866576">
            <w:pPr>
              <w:pStyle w:val="ad"/>
              <w:snapToGrid w:val="0"/>
            </w:pPr>
            <w:r w:rsidRPr="00E642DA">
              <w:t>FT</w:t>
            </w:r>
          </w:p>
        </w:tc>
        <w:tc>
          <w:tcPr>
            <w:tcW w:w="1134" w:type="dxa"/>
            <w:noWrap/>
            <w:vAlign w:val="center"/>
          </w:tcPr>
          <w:p w14:paraId="3D5CB8E9" w14:textId="7AD3658B" w:rsidR="00866576" w:rsidRPr="00E642DA" w:rsidRDefault="00866576" w:rsidP="00866576">
            <w:pPr>
              <w:pStyle w:val="ad"/>
            </w:pPr>
            <w:r w:rsidRPr="00E642DA">
              <w:t>PB7</w:t>
            </w:r>
          </w:p>
        </w:tc>
        <w:tc>
          <w:tcPr>
            <w:tcW w:w="2268" w:type="dxa"/>
            <w:noWrap/>
            <w:vAlign w:val="center"/>
          </w:tcPr>
          <w:p w14:paraId="292EA52D" w14:textId="1AEB8AF2" w:rsidR="00866576" w:rsidRPr="00E642DA" w:rsidRDefault="00866576" w:rsidP="00866576">
            <w:pPr>
              <w:pStyle w:val="ad"/>
              <w:jc w:val="left"/>
            </w:pPr>
            <w:r w:rsidRPr="00E642DA">
              <w:t>UART1_RX/I2C_SDA/TIM17_CH1N</w:t>
            </w:r>
          </w:p>
        </w:tc>
        <w:tc>
          <w:tcPr>
            <w:tcW w:w="1283" w:type="dxa"/>
            <w:noWrap/>
            <w:vAlign w:val="center"/>
          </w:tcPr>
          <w:p w14:paraId="7D8383B7" w14:textId="593E2CB8" w:rsidR="00866576" w:rsidRPr="00E642DA" w:rsidRDefault="00866576" w:rsidP="00866576">
            <w:pPr>
              <w:pStyle w:val="ad"/>
            </w:pPr>
            <w:r>
              <w:rPr>
                <w:rFonts w:hint="eastAsia"/>
              </w:rPr>
              <w:t>-</w:t>
            </w:r>
          </w:p>
        </w:tc>
      </w:tr>
      <w:tr w:rsidR="00866576" w:rsidRPr="00FB7245" w14:paraId="0BF79E74" w14:textId="77777777" w:rsidTr="00FA40ED">
        <w:trPr>
          <w:cantSplit/>
          <w:trHeight w:val="340"/>
          <w:jc w:val="center"/>
        </w:trPr>
        <w:tc>
          <w:tcPr>
            <w:tcW w:w="999" w:type="dxa"/>
            <w:vAlign w:val="center"/>
          </w:tcPr>
          <w:p w14:paraId="001D847B" w14:textId="414681A2" w:rsidR="00866576" w:rsidRDefault="00866576" w:rsidP="00866576">
            <w:pPr>
              <w:pStyle w:val="ad"/>
            </w:pPr>
            <w:r w:rsidRPr="00E642DA">
              <w:lastRenderedPageBreak/>
              <w:t>31</w:t>
            </w:r>
          </w:p>
        </w:tc>
        <w:tc>
          <w:tcPr>
            <w:tcW w:w="1082" w:type="dxa"/>
            <w:noWrap/>
            <w:vAlign w:val="center"/>
          </w:tcPr>
          <w:p w14:paraId="07701544" w14:textId="48E8082E" w:rsidR="00866576" w:rsidRPr="00E642DA" w:rsidRDefault="00866576" w:rsidP="00866576">
            <w:pPr>
              <w:pStyle w:val="ad"/>
            </w:pPr>
            <w:r w:rsidRPr="00E642DA">
              <w:t>BOOT0</w:t>
            </w:r>
          </w:p>
        </w:tc>
        <w:tc>
          <w:tcPr>
            <w:tcW w:w="619" w:type="dxa"/>
            <w:noWrap/>
            <w:vAlign w:val="center"/>
          </w:tcPr>
          <w:p w14:paraId="71EC761E" w14:textId="088EAEDF" w:rsidR="00866576" w:rsidRPr="00E642DA" w:rsidRDefault="00866576" w:rsidP="00866576">
            <w:pPr>
              <w:pStyle w:val="ad"/>
            </w:pPr>
            <w:r w:rsidRPr="00E642DA">
              <w:t>I</w:t>
            </w:r>
          </w:p>
        </w:tc>
        <w:tc>
          <w:tcPr>
            <w:tcW w:w="940" w:type="dxa"/>
            <w:noWrap/>
            <w:vAlign w:val="center"/>
          </w:tcPr>
          <w:p w14:paraId="177C4FC2" w14:textId="64D7528A" w:rsidR="00866576" w:rsidRDefault="00866576" w:rsidP="00866576">
            <w:pPr>
              <w:pStyle w:val="ad"/>
              <w:snapToGrid w:val="0"/>
            </w:pPr>
            <w:r>
              <w:rPr>
                <w:rFonts w:hint="eastAsia"/>
              </w:rPr>
              <w:t>-</w:t>
            </w:r>
          </w:p>
        </w:tc>
        <w:tc>
          <w:tcPr>
            <w:tcW w:w="1134" w:type="dxa"/>
            <w:noWrap/>
            <w:vAlign w:val="center"/>
          </w:tcPr>
          <w:p w14:paraId="170C7B34" w14:textId="33865472" w:rsidR="00866576" w:rsidRPr="00E642DA" w:rsidRDefault="00866576" w:rsidP="00866576">
            <w:pPr>
              <w:pStyle w:val="ad"/>
            </w:pPr>
            <w:r w:rsidRPr="00E642DA">
              <w:t>BOOT0</w:t>
            </w:r>
          </w:p>
        </w:tc>
        <w:tc>
          <w:tcPr>
            <w:tcW w:w="2268" w:type="dxa"/>
            <w:noWrap/>
            <w:vAlign w:val="center"/>
          </w:tcPr>
          <w:p w14:paraId="54DF366F" w14:textId="43626ADC" w:rsidR="00866576" w:rsidRPr="00E642DA" w:rsidRDefault="00866576" w:rsidP="00866576">
            <w:pPr>
              <w:pStyle w:val="ad"/>
              <w:jc w:val="left"/>
            </w:pPr>
            <w:r>
              <w:rPr>
                <w:rFonts w:hint="eastAsia"/>
              </w:rPr>
              <w:t>-</w:t>
            </w:r>
          </w:p>
        </w:tc>
        <w:tc>
          <w:tcPr>
            <w:tcW w:w="1283" w:type="dxa"/>
            <w:noWrap/>
            <w:vAlign w:val="center"/>
          </w:tcPr>
          <w:p w14:paraId="1238112D" w14:textId="31AA64C5" w:rsidR="00866576" w:rsidRPr="00E642DA" w:rsidRDefault="00866576" w:rsidP="00866576">
            <w:pPr>
              <w:pStyle w:val="ad"/>
            </w:pPr>
            <w:r>
              <w:rPr>
                <w:rFonts w:hint="eastAsia"/>
              </w:rPr>
              <w:t>-</w:t>
            </w:r>
          </w:p>
        </w:tc>
      </w:tr>
      <w:tr w:rsidR="00866576" w:rsidRPr="00FB7245" w14:paraId="54457309" w14:textId="77777777" w:rsidTr="00FA40ED">
        <w:trPr>
          <w:cantSplit/>
          <w:trHeight w:val="340"/>
          <w:jc w:val="center"/>
        </w:trPr>
        <w:tc>
          <w:tcPr>
            <w:tcW w:w="999" w:type="dxa"/>
            <w:vAlign w:val="center"/>
          </w:tcPr>
          <w:p w14:paraId="63DA9587" w14:textId="70E8B427" w:rsidR="00866576" w:rsidRDefault="00866576" w:rsidP="00866576">
            <w:pPr>
              <w:pStyle w:val="ad"/>
            </w:pPr>
            <w:r w:rsidRPr="00E642DA">
              <w:t>32</w:t>
            </w:r>
          </w:p>
        </w:tc>
        <w:tc>
          <w:tcPr>
            <w:tcW w:w="1082" w:type="dxa"/>
            <w:noWrap/>
            <w:vAlign w:val="center"/>
          </w:tcPr>
          <w:p w14:paraId="53A74936" w14:textId="2A542D29" w:rsidR="00866576" w:rsidRPr="00E642DA" w:rsidRDefault="00866576" w:rsidP="00866576">
            <w:pPr>
              <w:pStyle w:val="ad"/>
            </w:pPr>
            <w:r w:rsidRPr="00E642DA">
              <w:t>PB8</w:t>
            </w:r>
          </w:p>
        </w:tc>
        <w:tc>
          <w:tcPr>
            <w:tcW w:w="619" w:type="dxa"/>
            <w:noWrap/>
            <w:vAlign w:val="center"/>
          </w:tcPr>
          <w:p w14:paraId="53B08F68" w14:textId="7A55546F" w:rsidR="00866576" w:rsidRPr="00E642DA" w:rsidRDefault="00866576" w:rsidP="00866576">
            <w:pPr>
              <w:pStyle w:val="ad"/>
            </w:pPr>
            <w:r w:rsidRPr="00E642DA">
              <w:t>I/O</w:t>
            </w:r>
          </w:p>
        </w:tc>
        <w:tc>
          <w:tcPr>
            <w:tcW w:w="940" w:type="dxa"/>
            <w:noWrap/>
            <w:vAlign w:val="center"/>
          </w:tcPr>
          <w:p w14:paraId="377A6D1C" w14:textId="36951EA9" w:rsidR="00866576" w:rsidRDefault="00866576" w:rsidP="00866576">
            <w:pPr>
              <w:pStyle w:val="ad"/>
              <w:snapToGrid w:val="0"/>
            </w:pPr>
            <w:r w:rsidRPr="00E642DA">
              <w:t>FT</w:t>
            </w:r>
          </w:p>
        </w:tc>
        <w:tc>
          <w:tcPr>
            <w:tcW w:w="1134" w:type="dxa"/>
            <w:noWrap/>
            <w:vAlign w:val="center"/>
          </w:tcPr>
          <w:p w14:paraId="6EB8AD53" w14:textId="11C60872" w:rsidR="00866576" w:rsidRPr="00E642DA" w:rsidRDefault="00866576" w:rsidP="00866576">
            <w:pPr>
              <w:pStyle w:val="ad"/>
            </w:pPr>
            <w:r w:rsidRPr="00E642DA">
              <w:t>PB8</w:t>
            </w:r>
          </w:p>
        </w:tc>
        <w:tc>
          <w:tcPr>
            <w:tcW w:w="2268" w:type="dxa"/>
            <w:noWrap/>
            <w:vAlign w:val="center"/>
          </w:tcPr>
          <w:p w14:paraId="3DDE4768" w14:textId="753EC917" w:rsidR="00866576" w:rsidRPr="00E642DA" w:rsidRDefault="00866576" w:rsidP="00866576">
            <w:pPr>
              <w:pStyle w:val="ad"/>
              <w:jc w:val="left"/>
            </w:pPr>
            <w:r w:rsidRPr="00E642DA">
              <w:t>I2C_SCL/TIM16_CH1</w:t>
            </w:r>
          </w:p>
        </w:tc>
        <w:tc>
          <w:tcPr>
            <w:tcW w:w="1283" w:type="dxa"/>
            <w:noWrap/>
            <w:vAlign w:val="center"/>
          </w:tcPr>
          <w:p w14:paraId="13663D2C" w14:textId="04B562BB" w:rsidR="00866576" w:rsidRPr="00E642DA" w:rsidRDefault="00866576" w:rsidP="00866576">
            <w:pPr>
              <w:pStyle w:val="ad"/>
            </w:pPr>
            <w:r>
              <w:rPr>
                <w:rFonts w:hint="eastAsia"/>
              </w:rPr>
              <w:t>-</w:t>
            </w:r>
          </w:p>
        </w:tc>
      </w:tr>
    </w:tbl>
    <w:p w14:paraId="448AB5F2" w14:textId="77777777" w:rsidR="00277BAA" w:rsidRPr="00277BAA" w:rsidRDefault="00277BAA" w:rsidP="00277BAA">
      <w:pPr>
        <w:spacing w:before="62" w:after="62"/>
        <w:rPr>
          <w:lang w:val="de-DE"/>
        </w:rPr>
      </w:pPr>
    </w:p>
    <w:p w14:paraId="262D81FD" w14:textId="77777777" w:rsidR="00C93543" w:rsidRDefault="00C93543" w:rsidP="00C93543">
      <w:pPr>
        <w:pStyle w:val="20"/>
        <w:rPr>
          <w:lang w:val="de-DE"/>
        </w:rPr>
      </w:pPr>
      <w:bookmarkStart w:id="63" w:name="_Toc6175780"/>
      <w:r>
        <w:rPr>
          <w:rFonts w:hint="eastAsia"/>
          <w:lang w:val="de-DE"/>
        </w:rPr>
        <w:t>AM</w:t>
      </w:r>
      <w:r>
        <w:rPr>
          <w:lang w:val="de-DE"/>
        </w:rPr>
        <w:t>116-Core</w:t>
      </w:r>
      <w:bookmarkEnd w:id="63"/>
    </w:p>
    <w:p w14:paraId="0C427EFF" w14:textId="77777777" w:rsidR="009E108F" w:rsidRDefault="009E108F" w:rsidP="009E108F">
      <w:pPr>
        <w:pStyle w:val="23"/>
        <w:spacing w:before="62" w:after="62"/>
      </w:pPr>
      <w:r w:rsidRPr="009E108F">
        <w:rPr>
          <w:rFonts w:hint="eastAsia"/>
          <w:lang w:val="de-DE"/>
        </w:rPr>
        <w:t>AM116</w:t>
      </w:r>
      <w:r>
        <w:rPr>
          <w:rFonts w:hint="eastAsia"/>
        </w:rPr>
        <w:t>开发套件包括</w:t>
      </w:r>
      <w:r w:rsidRPr="009E108F">
        <w:rPr>
          <w:rFonts w:hint="eastAsia"/>
          <w:lang w:val="de-DE"/>
        </w:rPr>
        <w:t>AM116-Core</w:t>
      </w:r>
      <w:r>
        <w:rPr>
          <w:rFonts w:hint="eastAsia"/>
        </w:rPr>
        <w:t>和</w:t>
      </w:r>
      <w:r w:rsidRPr="009E108F">
        <w:rPr>
          <w:rFonts w:hint="eastAsia"/>
          <w:lang w:val="de-DE"/>
        </w:rPr>
        <w:t>MiniCK100</w:t>
      </w:r>
      <w:r>
        <w:rPr>
          <w:rFonts w:hint="eastAsia"/>
        </w:rPr>
        <w:t>仿真器</w:t>
      </w:r>
      <w:r w:rsidRPr="009E108F">
        <w:rPr>
          <w:rFonts w:hint="eastAsia"/>
          <w:lang w:val="de-DE"/>
        </w:rPr>
        <w:t>，</w:t>
      </w:r>
      <w:r>
        <w:rPr>
          <w:rFonts w:hint="eastAsia"/>
        </w:rPr>
        <w:t>如</w:t>
      </w:r>
      <w:r>
        <w:fldChar w:fldCharType="begin"/>
      </w:r>
      <w:r w:rsidRPr="009E108F">
        <w:rPr>
          <w:lang w:val="de-DE"/>
        </w:rPr>
        <w:instrText xml:space="preserve"> </w:instrText>
      </w:r>
      <w:r w:rsidRPr="009E108F">
        <w:rPr>
          <w:rFonts w:hint="eastAsia"/>
          <w:lang w:val="de-DE"/>
        </w:rPr>
        <w:instrText>REF _Ref429509042 \h</w:instrText>
      </w:r>
      <w:r w:rsidRPr="009E108F">
        <w:rPr>
          <w:lang w:val="de-DE"/>
        </w:rPr>
        <w:instrText xml:space="preserve"> </w:instrText>
      </w:r>
      <w:r>
        <w:fldChar w:fldCharType="separate"/>
      </w:r>
      <w:r w:rsidR="00B93B10" w:rsidRPr="004850B2">
        <w:rPr>
          <w:rFonts w:hint="eastAsia"/>
        </w:rPr>
        <w:t>图</w:t>
      </w:r>
      <w:r w:rsidR="00B93B10" w:rsidRPr="00B93B10">
        <w:rPr>
          <w:noProof/>
          <w:lang w:val="de-DE"/>
        </w:rPr>
        <w:t>2</w:t>
      </w:r>
      <w:r w:rsidR="00B93B10" w:rsidRPr="00B93B10">
        <w:rPr>
          <w:lang w:val="de-DE"/>
        </w:rPr>
        <w:t>.</w:t>
      </w:r>
      <w:r w:rsidR="00B93B10" w:rsidRPr="00B93B10">
        <w:rPr>
          <w:noProof/>
          <w:lang w:val="de-DE"/>
        </w:rPr>
        <w:t>3</w:t>
      </w:r>
      <w:r>
        <w:fldChar w:fldCharType="end"/>
      </w:r>
      <w:r>
        <w:rPr>
          <w:rFonts w:hint="eastAsia"/>
        </w:rPr>
        <w:t>所示为</w:t>
      </w:r>
      <w:r w:rsidRPr="009E108F">
        <w:rPr>
          <w:rFonts w:hint="eastAsia"/>
          <w:lang w:val="de-DE"/>
        </w:rPr>
        <w:t>AM116-Core</w:t>
      </w:r>
      <w:r>
        <w:rPr>
          <w:rFonts w:hint="eastAsia"/>
        </w:rPr>
        <w:t>的示意图</w:t>
      </w:r>
      <w:r w:rsidRPr="009E108F">
        <w:rPr>
          <w:rFonts w:hint="eastAsia"/>
          <w:lang w:val="de-DE"/>
        </w:rPr>
        <w:t>，</w:t>
      </w:r>
      <w:r w:rsidRPr="009E108F">
        <w:rPr>
          <w:rFonts w:hint="eastAsia"/>
          <w:lang w:val="de-DE"/>
        </w:rPr>
        <w:t>MCU</w:t>
      </w:r>
      <w:r>
        <w:rPr>
          <w:rFonts w:hint="eastAsia"/>
        </w:rPr>
        <w:t>为</w:t>
      </w:r>
      <w:r w:rsidRPr="009E108F">
        <w:rPr>
          <w:rFonts w:hint="eastAsia"/>
          <w:lang w:val="de-DE"/>
        </w:rPr>
        <w:t>ZLG</w:t>
      </w:r>
      <w:r>
        <w:rPr>
          <w:rFonts w:hint="eastAsia"/>
        </w:rPr>
        <w:t>的</w:t>
      </w:r>
      <w:r w:rsidRPr="009E108F">
        <w:rPr>
          <w:rFonts w:hint="eastAsia"/>
          <w:lang w:val="de-DE"/>
        </w:rPr>
        <w:t>ZLG116</w:t>
      </w:r>
      <w:r w:rsidRPr="009E108F">
        <w:rPr>
          <w:rFonts w:hint="eastAsia"/>
          <w:lang w:val="de-DE"/>
        </w:rPr>
        <w:t>，</w:t>
      </w:r>
      <w:r>
        <w:rPr>
          <w:rFonts w:hint="eastAsia"/>
        </w:rPr>
        <w:t>包括</w:t>
      </w:r>
      <w:r w:rsidRPr="009E108F">
        <w:rPr>
          <w:rFonts w:hint="eastAsia"/>
          <w:lang w:val="de-DE"/>
        </w:rPr>
        <w:t>2</w:t>
      </w:r>
      <w:r>
        <w:rPr>
          <w:rFonts w:hint="eastAsia"/>
        </w:rPr>
        <w:t>个</w:t>
      </w:r>
      <w:r w:rsidRPr="009E108F">
        <w:rPr>
          <w:rFonts w:hint="eastAsia"/>
          <w:lang w:val="de-DE"/>
        </w:rPr>
        <w:t>MiniPort</w:t>
      </w:r>
      <w:r>
        <w:rPr>
          <w:rFonts w:hint="eastAsia"/>
        </w:rPr>
        <w:t>接口、</w:t>
      </w:r>
      <w:r w:rsidRPr="009E108F">
        <w:rPr>
          <w:rFonts w:hint="eastAsia"/>
          <w:lang w:val="de-DE"/>
        </w:rPr>
        <w:t>1</w:t>
      </w:r>
      <w:r>
        <w:rPr>
          <w:rFonts w:hint="eastAsia"/>
        </w:rPr>
        <w:t>个</w:t>
      </w:r>
      <w:r w:rsidRPr="009E108F">
        <w:rPr>
          <w:rFonts w:hint="eastAsia"/>
          <w:lang w:val="de-DE"/>
        </w:rPr>
        <w:t>MicroPort</w:t>
      </w:r>
      <w:r>
        <w:rPr>
          <w:rFonts w:hint="eastAsia"/>
        </w:rPr>
        <w:t>接口和</w:t>
      </w:r>
      <w:r w:rsidRPr="009E108F">
        <w:rPr>
          <w:rFonts w:hint="eastAsia"/>
          <w:lang w:val="de-DE"/>
        </w:rPr>
        <w:t>1</w:t>
      </w:r>
      <w:r>
        <w:rPr>
          <w:rFonts w:hint="eastAsia"/>
        </w:rPr>
        <w:t>个</w:t>
      </w:r>
      <w:r w:rsidRPr="009E108F">
        <w:rPr>
          <w:rFonts w:hint="eastAsia"/>
          <w:lang w:val="de-DE"/>
        </w:rPr>
        <w:t>2</w:t>
      </w:r>
      <w:r w:rsidRPr="009E108F">
        <w:rPr>
          <w:rFonts w:hint="eastAsia"/>
          <w:lang w:val="de-DE"/>
        </w:rPr>
        <w:t>×</w:t>
      </w:r>
      <w:r w:rsidRPr="009E108F">
        <w:rPr>
          <w:rFonts w:hint="eastAsia"/>
          <w:lang w:val="de-DE"/>
        </w:rPr>
        <w:t>10</w:t>
      </w:r>
      <w:r>
        <w:rPr>
          <w:rFonts w:hint="eastAsia"/>
        </w:rPr>
        <w:t>扩展接口。这些接口不仅将</w:t>
      </w:r>
      <w:r>
        <w:rPr>
          <w:rFonts w:hint="eastAsia"/>
        </w:rPr>
        <w:t>MCU</w:t>
      </w:r>
      <w:r>
        <w:rPr>
          <w:rFonts w:hint="eastAsia"/>
        </w:rPr>
        <w:t>的所有</w:t>
      </w:r>
      <w:r>
        <w:rPr>
          <w:rFonts w:hint="eastAsia"/>
        </w:rPr>
        <w:t>I/O</w:t>
      </w:r>
      <w:r>
        <w:rPr>
          <w:rFonts w:hint="eastAsia"/>
        </w:rPr>
        <w:t>资源引出，还可以借助</w:t>
      </w:r>
      <w:r>
        <w:rPr>
          <w:rFonts w:hint="eastAsia"/>
        </w:rPr>
        <w:t>MiniPort</w:t>
      </w:r>
      <w:r>
        <w:rPr>
          <w:rFonts w:hint="eastAsia"/>
        </w:rPr>
        <w:t>接口和</w:t>
      </w:r>
      <w:r>
        <w:rPr>
          <w:rFonts w:hint="eastAsia"/>
        </w:rPr>
        <w:t>MicroPort</w:t>
      </w:r>
      <w:r>
        <w:rPr>
          <w:rFonts w:hint="eastAsia"/>
        </w:rPr>
        <w:t>接口外扩多种模块。片上资源包括</w:t>
      </w:r>
      <w:r>
        <w:rPr>
          <w:rFonts w:hint="eastAsia"/>
        </w:rPr>
        <w:t>2</w:t>
      </w:r>
      <w:r>
        <w:rPr>
          <w:rFonts w:hint="eastAsia"/>
        </w:rPr>
        <w:t>个</w:t>
      </w:r>
      <w:r>
        <w:rPr>
          <w:rFonts w:hint="eastAsia"/>
        </w:rPr>
        <w:t>LED</w:t>
      </w:r>
      <w:r>
        <w:rPr>
          <w:rFonts w:hint="eastAsia"/>
        </w:rPr>
        <w:t>发光二极管、</w:t>
      </w:r>
      <w:r>
        <w:rPr>
          <w:rFonts w:hint="eastAsia"/>
        </w:rPr>
        <w:t>1</w:t>
      </w:r>
      <w:r>
        <w:rPr>
          <w:rFonts w:hint="eastAsia"/>
        </w:rPr>
        <w:t>个无源蜂鸣器、</w:t>
      </w:r>
      <w:r>
        <w:rPr>
          <w:rFonts w:hint="eastAsia"/>
        </w:rPr>
        <w:t>1</w:t>
      </w:r>
      <w:r>
        <w:rPr>
          <w:rFonts w:hint="eastAsia"/>
        </w:rPr>
        <w:t>个加热电阻、</w:t>
      </w:r>
      <w:r>
        <w:rPr>
          <w:rFonts w:hint="eastAsia"/>
        </w:rPr>
        <w:t>1</w:t>
      </w:r>
      <w:r>
        <w:rPr>
          <w:rFonts w:hint="eastAsia"/>
        </w:rPr>
        <w:t>个</w:t>
      </w:r>
      <w:r>
        <w:rPr>
          <w:rFonts w:hint="eastAsia"/>
        </w:rPr>
        <w:t>LM75B</w:t>
      </w:r>
      <w:r>
        <w:rPr>
          <w:rFonts w:hint="eastAsia"/>
        </w:rPr>
        <w:t>测温芯片、</w:t>
      </w:r>
      <w:r>
        <w:rPr>
          <w:rFonts w:hint="eastAsia"/>
        </w:rPr>
        <w:t>1</w:t>
      </w:r>
      <w:r>
        <w:rPr>
          <w:rFonts w:hint="eastAsia"/>
        </w:rPr>
        <w:t>个热敏电阻、</w:t>
      </w:r>
      <w:r>
        <w:rPr>
          <w:rFonts w:hint="eastAsia"/>
        </w:rPr>
        <w:t>1</w:t>
      </w:r>
      <w:r>
        <w:rPr>
          <w:rFonts w:hint="eastAsia"/>
        </w:rPr>
        <w:t>个多功能独立按键和</w:t>
      </w:r>
      <w:r>
        <w:rPr>
          <w:rFonts w:hint="eastAsia"/>
        </w:rPr>
        <w:t>1</w:t>
      </w:r>
      <w:r>
        <w:rPr>
          <w:rFonts w:hint="eastAsia"/>
        </w:rPr>
        <w:t>个复位按键，可以完成多种基础实验。</w:t>
      </w:r>
    </w:p>
    <w:p w14:paraId="6E0EAFBC" w14:textId="24C6159C" w:rsidR="009E108F" w:rsidRDefault="009E108F" w:rsidP="009E108F">
      <w:pPr>
        <w:framePr w:w="6847" w:h="3676" w:hRule="exact" w:hSpace="180" w:wrap="around" w:vAnchor="text" w:hAnchor="page" w:x="2609" w:y="161"/>
        <w:shd w:val="solid" w:color="FFFFFF" w:fill="FFFFFF"/>
        <w:spacing w:before="62" w:after="62"/>
        <w:jc w:val="center"/>
      </w:pPr>
      <w:r>
        <w:rPr>
          <w:rFonts w:hint="eastAsia"/>
          <w:noProof/>
        </w:rPr>
        <w:drawing>
          <wp:inline distT="0" distB="0" distL="0" distR="0" wp14:anchorId="3D3A9A69" wp14:editId="6E1B34D1">
            <wp:extent cx="3277235" cy="1916430"/>
            <wp:effectExtent l="0" t="0" r="0" b="7620"/>
            <wp:docPr id="4" name="图片 4" descr="AM116-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M116-Co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7235" cy="1916430"/>
                    </a:xfrm>
                    <a:prstGeom prst="rect">
                      <a:avLst/>
                    </a:prstGeom>
                    <a:noFill/>
                    <a:ln>
                      <a:noFill/>
                    </a:ln>
                  </pic:spPr>
                </pic:pic>
              </a:graphicData>
            </a:graphic>
          </wp:inline>
        </w:drawing>
      </w:r>
    </w:p>
    <w:p w14:paraId="4478BADB" w14:textId="51C7E5C3" w:rsidR="009E108F" w:rsidRDefault="009E108F" w:rsidP="009E108F">
      <w:pPr>
        <w:pStyle w:val="a7"/>
        <w:framePr w:w="6847" w:h="3676" w:hRule="exact" w:hSpace="180" w:wrap="around" w:vAnchor="text" w:hAnchor="page" w:x="2609" w:y="161"/>
        <w:spacing w:before="62" w:after="62"/>
      </w:pPr>
      <w:bookmarkStart w:id="64" w:name="_Ref429509042"/>
      <w:bookmarkStart w:id="65" w:name="_Ref429509035"/>
      <w:r w:rsidRPr="004850B2">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2</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3</w:t>
      </w:r>
      <w:r w:rsidR="006352F3">
        <w:fldChar w:fldCharType="end"/>
      </w:r>
      <w:bookmarkEnd w:id="64"/>
      <w:r w:rsidRPr="004850B2">
        <w:rPr>
          <w:rFonts w:hint="eastAsia"/>
        </w:rPr>
        <w:t xml:space="preserve">  </w:t>
      </w:r>
      <w:r>
        <w:rPr>
          <w:rFonts w:hint="eastAsia"/>
        </w:rPr>
        <w:t>AM116-Core</w:t>
      </w:r>
      <w:r>
        <w:rPr>
          <w:rFonts w:hint="eastAsia"/>
        </w:rPr>
        <w:t>开发板</w:t>
      </w:r>
      <w:bookmarkEnd w:id="65"/>
      <w:r>
        <w:rPr>
          <w:rFonts w:hint="eastAsia"/>
        </w:rPr>
        <w:t>接口分布</w:t>
      </w:r>
    </w:p>
    <w:p w14:paraId="66A52B43" w14:textId="77777777" w:rsidR="009E108F" w:rsidRDefault="009E108F" w:rsidP="009E108F">
      <w:pPr>
        <w:framePr w:w="6847" w:h="3676" w:hRule="exact" w:hSpace="180" w:wrap="around" w:vAnchor="text" w:hAnchor="page" w:x="2609" w:y="161"/>
        <w:shd w:val="solid" w:color="FFFFFF" w:fill="FFFFFF"/>
        <w:spacing w:before="62" w:after="62"/>
        <w:jc w:val="center"/>
      </w:pPr>
    </w:p>
    <w:p w14:paraId="488BFB75" w14:textId="6979A305" w:rsidR="009E108F" w:rsidRPr="009E108F" w:rsidRDefault="009E108F" w:rsidP="002273DB">
      <w:pPr>
        <w:pStyle w:val="0740"/>
        <w:rPr>
          <w:lang w:val="de-DE"/>
        </w:rPr>
      </w:pPr>
      <w:r w:rsidRPr="004B01CD">
        <w:rPr>
          <w:color w:val="000000"/>
        </w:rPr>
        <w:t>AM</w:t>
      </w:r>
      <w:r>
        <w:rPr>
          <w:rFonts w:hint="eastAsia"/>
          <w:color w:val="000000"/>
        </w:rPr>
        <w:t>116</w:t>
      </w:r>
      <w:r w:rsidRPr="004B01CD">
        <w:rPr>
          <w:rFonts w:hint="eastAsia"/>
          <w:color w:val="000000"/>
        </w:rPr>
        <w:t>-Core</w:t>
      </w:r>
      <w:r w:rsidRPr="004B01CD">
        <w:rPr>
          <w:rFonts w:hint="eastAsia"/>
          <w:color w:val="000000"/>
        </w:rPr>
        <w:t>的出现简化了用户的硬件设计，使得学习</w:t>
      </w:r>
      <w:r>
        <w:rPr>
          <w:rFonts w:hint="eastAsia"/>
          <w:color w:val="000000"/>
        </w:rPr>
        <w:t>ZLG</w:t>
      </w:r>
      <w:r w:rsidRPr="004B01CD">
        <w:rPr>
          <w:rFonts w:hint="eastAsia"/>
          <w:color w:val="000000"/>
        </w:rPr>
        <w:t>系列</w:t>
      </w:r>
      <w:r w:rsidRPr="004B01CD">
        <w:rPr>
          <w:rFonts w:hint="eastAsia"/>
          <w:color w:val="000000"/>
        </w:rPr>
        <w:t>M</w:t>
      </w:r>
      <w:r>
        <w:rPr>
          <w:rFonts w:hint="eastAsia"/>
        </w:rPr>
        <w:t>CU</w:t>
      </w:r>
      <w:r w:rsidRPr="00A534EC">
        <w:rPr>
          <w:rFonts w:hint="eastAsia"/>
        </w:rPr>
        <w:t>的难度大大降低，可以帮助初学者快速掌握基于</w:t>
      </w:r>
      <w:r w:rsidRPr="00A534EC">
        <w:t>32</w:t>
      </w:r>
      <w:r w:rsidRPr="00A534EC">
        <w:rPr>
          <w:rFonts w:hint="eastAsia"/>
        </w:rPr>
        <w:t>位</w:t>
      </w:r>
      <w:r w:rsidRPr="00A534EC">
        <w:t>Cortex</w:t>
      </w:r>
      <w:r w:rsidRPr="00A534EC">
        <w:rPr>
          <w:rFonts w:hint="eastAsia"/>
        </w:rPr>
        <w:t>™</w:t>
      </w:r>
      <w:r w:rsidRPr="00A534EC">
        <w:t>-M0</w:t>
      </w:r>
      <w:r w:rsidRPr="00A534EC">
        <w:rPr>
          <w:rFonts w:hint="eastAsia"/>
        </w:rPr>
        <w:t>内核微控制器的应用开发。</w:t>
      </w:r>
    </w:p>
    <w:p w14:paraId="3AE09151" w14:textId="77777777" w:rsidR="00C93543" w:rsidRDefault="00AC7557" w:rsidP="00AC7557">
      <w:pPr>
        <w:pStyle w:val="30"/>
        <w:rPr>
          <w:lang w:val="de-DE"/>
        </w:rPr>
      </w:pPr>
      <w:bookmarkStart w:id="66" w:name="_Toc6175781"/>
      <w:r>
        <w:rPr>
          <w:rFonts w:hint="eastAsia"/>
          <w:lang w:val="de-DE"/>
        </w:rPr>
        <w:t>电源</w:t>
      </w:r>
      <w:r>
        <w:rPr>
          <w:lang w:val="de-DE"/>
        </w:rPr>
        <w:t>电路</w:t>
      </w:r>
      <w:bookmarkEnd w:id="66"/>
    </w:p>
    <w:p w14:paraId="5139BC93" w14:textId="77777777" w:rsidR="00A07F4D" w:rsidRDefault="00A07F4D" w:rsidP="00A07F4D">
      <w:pPr>
        <w:pStyle w:val="23"/>
        <w:spacing w:before="62" w:after="62"/>
      </w:pPr>
      <w:r>
        <w:rPr>
          <w:rFonts w:hint="eastAsia"/>
        </w:rPr>
        <w:t>AM116-Core</w:t>
      </w:r>
      <w:r w:rsidRPr="00513A7A">
        <w:rPr>
          <w:rFonts w:hint="eastAsia"/>
        </w:rPr>
        <w:t>开发板</w:t>
      </w:r>
      <w:r>
        <w:rPr>
          <w:rFonts w:hint="eastAsia"/>
        </w:rPr>
        <w:t>套件</w:t>
      </w:r>
      <w:r w:rsidRPr="00513A7A">
        <w:rPr>
          <w:rFonts w:hint="eastAsia"/>
        </w:rPr>
        <w:t>采用</w:t>
      </w:r>
      <w:r w:rsidRPr="00513A7A">
        <w:rPr>
          <w:rFonts w:hint="eastAsia"/>
        </w:rPr>
        <w:t>USB</w:t>
      </w:r>
      <w:r w:rsidRPr="00513A7A">
        <w:rPr>
          <w:rFonts w:hint="eastAsia"/>
        </w:rPr>
        <w:t>供电，</w:t>
      </w:r>
      <w:r w:rsidRPr="00513A7A">
        <w:rPr>
          <w:rFonts w:hint="eastAsia"/>
        </w:rPr>
        <w:t>USB</w:t>
      </w:r>
      <w:r w:rsidRPr="00513A7A">
        <w:rPr>
          <w:rFonts w:hint="eastAsia"/>
        </w:rPr>
        <w:t>输入电压为</w:t>
      </w:r>
      <w:r w:rsidRPr="00513A7A">
        <w:rPr>
          <w:rFonts w:hint="eastAsia"/>
        </w:rPr>
        <w:t>5V</w:t>
      </w:r>
      <w:r w:rsidRPr="00513A7A">
        <w:rPr>
          <w:rFonts w:hint="eastAsia"/>
        </w:rPr>
        <w:t>，需要将电压转为</w:t>
      </w:r>
      <w:r w:rsidRPr="00513A7A">
        <w:rPr>
          <w:rFonts w:hint="eastAsia"/>
        </w:rPr>
        <w:t>3.3V</w:t>
      </w:r>
      <w:r w:rsidRPr="00513A7A">
        <w:rPr>
          <w:rFonts w:hint="eastAsia"/>
        </w:rPr>
        <w:t>给</w:t>
      </w:r>
      <w:r>
        <w:rPr>
          <w:rFonts w:hint="eastAsia"/>
        </w:rPr>
        <w:t>ZLG116N32A</w:t>
      </w:r>
      <w:r>
        <w:rPr>
          <w:rFonts w:hint="eastAsia"/>
        </w:rPr>
        <w:t>、</w:t>
      </w:r>
      <w:r>
        <w:rPr>
          <w:rFonts w:hint="eastAsia"/>
        </w:rPr>
        <w:t>LM75B</w:t>
      </w:r>
      <w:r>
        <w:rPr>
          <w:rFonts w:hint="eastAsia"/>
        </w:rPr>
        <w:t>和蜂鸣器</w:t>
      </w:r>
      <w:r w:rsidRPr="00513A7A">
        <w:rPr>
          <w:rFonts w:hint="eastAsia"/>
        </w:rPr>
        <w:t>使用。为了实现</w:t>
      </w:r>
      <w:r w:rsidRPr="00513A7A">
        <w:rPr>
          <w:rFonts w:hint="eastAsia"/>
        </w:rPr>
        <w:t>5V</w:t>
      </w:r>
      <w:r w:rsidRPr="00513A7A">
        <w:rPr>
          <w:rFonts w:hint="eastAsia"/>
        </w:rPr>
        <w:t>到</w:t>
      </w:r>
      <w:r w:rsidRPr="00513A7A">
        <w:rPr>
          <w:rFonts w:hint="eastAsia"/>
        </w:rPr>
        <w:t>3.3V</w:t>
      </w:r>
      <w:r w:rsidRPr="00513A7A">
        <w:rPr>
          <w:rFonts w:hint="eastAsia"/>
        </w:rPr>
        <w:t>的转换，</w:t>
      </w:r>
      <w:r>
        <w:rPr>
          <w:rFonts w:hint="eastAsia"/>
        </w:rPr>
        <w:t>AM116-Core</w:t>
      </w:r>
      <w:r>
        <w:rPr>
          <w:rFonts w:hint="eastAsia"/>
        </w:rPr>
        <w:t>采用安森美的一颗</w:t>
      </w:r>
      <w:r>
        <w:rPr>
          <w:rFonts w:hint="eastAsia"/>
        </w:rPr>
        <w:t>CMOS LDO</w:t>
      </w:r>
      <w:r>
        <w:rPr>
          <w:rFonts w:hint="eastAsia"/>
        </w:rPr>
        <w:t>芯片</w:t>
      </w:r>
      <w:r>
        <w:rPr>
          <w:rFonts w:hint="eastAsia"/>
        </w:rPr>
        <w:t>--</w:t>
      </w:r>
      <w:bookmarkStart w:id="67" w:name="OLE_LINK25"/>
      <w:bookmarkStart w:id="68" w:name="OLE_LINK38"/>
      <w:r w:rsidRPr="00C51B39">
        <w:t>CAT6219-330TD</w:t>
      </w:r>
      <w:bookmarkEnd w:id="67"/>
      <w:bookmarkEnd w:id="68"/>
      <w:r>
        <w:rPr>
          <w:rFonts w:hint="eastAsia"/>
        </w:rPr>
        <w:t>。</w:t>
      </w:r>
    </w:p>
    <w:p w14:paraId="2F0432A3" w14:textId="77777777" w:rsidR="00A07F4D" w:rsidRDefault="00A07F4D" w:rsidP="00A07F4D">
      <w:pPr>
        <w:pStyle w:val="23"/>
        <w:spacing w:before="62" w:after="62"/>
      </w:pPr>
      <w:r w:rsidRPr="008575F4">
        <w:rPr>
          <w:rFonts w:hint="eastAsia"/>
        </w:rPr>
        <w:t>LDO</w:t>
      </w:r>
      <w:r w:rsidRPr="008575F4">
        <w:rPr>
          <w:rFonts w:hint="eastAsia"/>
        </w:rPr>
        <w:t>（即</w:t>
      </w:r>
      <w:r w:rsidRPr="008575F4">
        <w:rPr>
          <w:rFonts w:hint="eastAsia"/>
        </w:rPr>
        <w:t>Low Dropout Regular</w:t>
      </w:r>
      <w:r w:rsidRPr="008575F4">
        <w:rPr>
          <w:rFonts w:hint="eastAsia"/>
        </w:rPr>
        <w:t>）是相对于传统的线性稳压器来说的，意为低压差线性稳压器。相比较于传统的线性稳压器，如</w:t>
      </w:r>
      <w:r w:rsidRPr="008575F4">
        <w:rPr>
          <w:rFonts w:hint="eastAsia"/>
        </w:rPr>
        <w:t>78xx</w:t>
      </w:r>
      <w:r w:rsidRPr="008575F4">
        <w:rPr>
          <w:rFonts w:hint="eastAsia"/>
        </w:rPr>
        <w:t>芯片。</w:t>
      </w:r>
      <w:r w:rsidRPr="008575F4">
        <w:rPr>
          <w:rFonts w:hint="eastAsia"/>
        </w:rPr>
        <w:t>LDO</w:t>
      </w:r>
      <w:r w:rsidRPr="008575F4">
        <w:rPr>
          <w:rFonts w:hint="eastAsia"/>
        </w:rPr>
        <w:t>对于输入与输出的压差要求更小，非常适合在</w:t>
      </w:r>
      <w:r w:rsidRPr="008575F4">
        <w:rPr>
          <w:rFonts w:hint="eastAsia"/>
        </w:rPr>
        <w:t>5V</w:t>
      </w:r>
      <w:r w:rsidRPr="008575F4">
        <w:rPr>
          <w:rFonts w:hint="eastAsia"/>
        </w:rPr>
        <w:t>转</w:t>
      </w:r>
      <w:r w:rsidRPr="008575F4">
        <w:rPr>
          <w:rFonts w:hint="eastAsia"/>
        </w:rPr>
        <w:t>3.3V</w:t>
      </w:r>
      <w:r w:rsidRPr="008575F4">
        <w:rPr>
          <w:rFonts w:hint="eastAsia"/>
        </w:rPr>
        <w:t>应用。</w:t>
      </w:r>
    </w:p>
    <w:p w14:paraId="4F176BE2" w14:textId="77777777" w:rsidR="00A07F4D" w:rsidRPr="008575F4" w:rsidRDefault="00A07F4D" w:rsidP="00A07F4D">
      <w:pPr>
        <w:pStyle w:val="23"/>
        <w:spacing w:before="62" w:after="62"/>
      </w:pPr>
      <w:r w:rsidRPr="00C51B39">
        <w:t>CAT6219-330TD</w:t>
      </w:r>
      <w:r w:rsidRPr="008575F4">
        <w:rPr>
          <w:rFonts w:hint="eastAsia"/>
        </w:rPr>
        <w:t>的主要特性：</w:t>
      </w:r>
    </w:p>
    <w:p w14:paraId="5092A0AE" w14:textId="77777777" w:rsidR="00A07F4D" w:rsidRPr="008575F4" w:rsidRDefault="00A07F4D" w:rsidP="004622D4">
      <w:pPr>
        <w:pStyle w:val="23"/>
        <w:numPr>
          <w:ilvl w:val="0"/>
          <w:numId w:val="42"/>
        </w:numPr>
        <w:spacing w:before="62" w:after="62"/>
      </w:pPr>
      <w:r w:rsidRPr="008575F4">
        <w:rPr>
          <w:rFonts w:hint="eastAsia"/>
        </w:rPr>
        <w:t>输入电压为</w:t>
      </w:r>
      <w:r>
        <w:rPr>
          <w:rFonts w:hint="eastAsia"/>
        </w:rPr>
        <w:t>3.3</w:t>
      </w:r>
      <w:r w:rsidRPr="008575F4">
        <w:rPr>
          <w:rFonts w:hint="eastAsia"/>
        </w:rPr>
        <w:t>V~</w:t>
      </w:r>
      <w:r>
        <w:rPr>
          <w:rFonts w:hint="eastAsia"/>
        </w:rPr>
        <w:t>5.5</w:t>
      </w:r>
      <w:r w:rsidRPr="008575F4">
        <w:rPr>
          <w:rFonts w:hint="eastAsia"/>
        </w:rPr>
        <w:t>V</w:t>
      </w:r>
      <w:r>
        <w:rPr>
          <w:rFonts w:hint="eastAsia"/>
        </w:rPr>
        <w:t>，最大输出</w:t>
      </w:r>
      <w:r w:rsidRPr="008575F4">
        <w:rPr>
          <w:rFonts w:hint="eastAsia"/>
        </w:rPr>
        <w:t>电流可达</w:t>
      </w:r>
      <w:r>
        <w:rPr>
          <w:rFonts w:hint="eastAsia"/>
        </w:rPr>
        <w:t>500</w:t>
      </w:r>
      <w:r w:rsidRPr="008575F4">
        <w:rPr>
          <w:rFonts w:hint="eastAsia"/>
        </w:rPr>
        <w:t>mA</w:t>
      </w:r>
      <w:r w:rsidRPr="008575F4">
        <w:rPr>
          <w:rFonts w:hint="eastAsia"/>
        </w:rPr>
        <w:t>；</w:t>
      </w:r>
    </w:p>
    <w:p w14:paraId="242B1C6A" w14:textId="77777777" w:rsidR="00A07F4D" w:rsidRDefault="00A07F4D" w:rsidP="004622D4">
      <w:pPr>
        <w:pStyle w:val="23"/>
        <w:numPr>
          <w:ilvl w:val="0"/>
          <w:numId w:val="42"/>
        </w:numPr>
        <w:spacing w:before="62" w:after="62"/>
      </w:pPr>
      <w:r w:rsidRPr="008575F4">
        <w:rPr>
          <w:rFonts w:hint="eastAsia"/>
        </w:rPr>
        <w:t>负载为</w:t>
      </w:r>
      <w:r>
        <w:rPr>
          <w:rFonts w:hint="eastAsia"/>
        </w:rPr>
        <w:t>50</w:t>
      </w:r>
      <w:r w:rsidRPr="008575F4">
        <w:rPr>
          <w:rFonts w:hint="eastAsia"/>
        </w:rPr>
        <w:t>0mA</w:t>
      </w:r>
      <w:r w:rsidRPr="008575F4">
        <w:rPr>
          <w:rFonts w:hint="eastAsia"/>
        </w:rPr>
        <w:t>时典型压差为</w:t>
      </w:r>
      <w:r>
        <w:rPr>
          <w:rFonts w:hint="eastAsia"/>
        </w:rPr>
        <w:t>0.3</w:t>
      </w:r>
      <w:r w:rsidRPr="008575F4">
        <w:rPr>
          <w:rFonts w:hint="eastAsia"/>
        </w:rPr>
        <w:t>V</w:t>
      </w:r>
      <w:r w:rsidRPr="008575F4">
        <w:rPr>
          <w:rFonts w:hint="eastAsia"/>
        </w:rPr>
        <w:t>；</w:t>
      </w:r>
    </w:p>
    <w:p w14:paraId="24EDC2E2" w14:textId="77777777" w:rsidR="00A07F4D" w:rsidRPr="008575F4" w:rsidRDefault="00A07F4D" w:rsidP="004622D4">
      <w:pPr>
        <w:pStyle w:val="23"/>
        <w:numPr>
          <w:ilvl w:val="0"/>
          <w:numId w:val="42"/>
        </w:numPr>
        <w:spacing w:beforeLines="0" w:before="62" w:afterLines="0" w:after="62"/>
        <w:jc w:val="both"/>
      </w:pPr>
      <w:r w:rsidRPr="008575F4">
        <w:rPr>
          <w:rFonts w:hint="eastAsia"/>
        </w:rPr>
        <w:t>SOT</w:t>
      </w:r>
      <w:r>
        <w:rPr>
          <w:rFonts w:hint="eastAsia"/>
        </w:rPr>
        <w:t>-2</w:t>
      </w:r>
      <w:r w:rsidRPr="008575F4">
        <w:rPr>
          <w:rFonts w:hint="eastAsia"/>
        </w:rPr>
        <w:t>3</w:t>
      </w:r>
      <w:r>
        <w:rPr>
          <w:rFonts w:hint="eastAsia"/>
        </w:rPr>
        <w:t>-5</w:t>
      </w:r>
      <w:r>
        <w:rPr>
          <w:rFonts w:hint="eastAsia"/>
        </w:rPr>
        <w:t>封装。</w:t>
      </w:r>
    </w:p>
    <w:p w14:paraId="505A30AB" w14:textId="77777777" w:rsidR="00A07F4D" w:rsidRDefault="00A07F4D" w:rsidP="00A07F4D">
      <w:pPr>
        <w:pStyle w:val="23"/>
        <w:spacing w:before="62" w:after="62"/>
      </w:pPr>
      <w:r w:rsidRPr="00C51B39">
        <w:t>CAT6219-330TD</w:t>
      </w:r>
      <w:r w:rsidRPr="00C81614">
        <w:rPr>
          <w:rFonts w:hint="eastAsia"/>
        </w:rPr>
        <w:t>的典型应用电路</w:t>
      </w:r>
      <w:r>
        <w:rPr>
          <w:rFonts w:hint="eastAsia"/>
        </w:rPr>
        <w:t>如</w:t>
      </w:r>
      <w:r>
        <w:fldChar w:fldCharType="begin"/>
      </w:r>
      <w:r>
        <w:instrText xml:space="preserve"> </w:instrText>
      </w:r>
      <w:r>
        <w:rPr>
          <w:rFonts w:hint="eastAsia"/>
        </w:rPr>
        <w:instrText>REF _Ref504484744 \h</w:instrText>
      </w:r>
      <w:r>
        <w:instrText xml:space="preserve"> </w:instrText>
      </w:r>
      <w:r>
        <w:fldChar w:fldCharType="separate"/>
      </w:r>
      <w:r w:rsidR="00B93B10">
        <w:rPr>
          <w:rFonts w:hint="eastAsia"/>
        </w:rPr>
        <w:t>图</w:t>
      </w:r>
      <w:r w:rsidR="00B93B10">
        <w:rPr>
          <w:noProof/>
        </w:rPr>
        <w:t>2</w:t>
      </w:r>
      <w:r w:rsidR="00B93B10">
        <w:t>.</w:t>
      </w:r>
      <w:r w:rsidR="00B93B10">
        <w:rPr>
          <w:noProof/>
        </w:rPr>
        <w:t>4</w:t>
      </w:r>
      <w:r>
        <w:fldChar w:fldCharType="end"/>
      </w:r>
      <w:r>
        <w:rPr>
          <w:rFonts w:hint="eastAsia"/>
        </w:rPr>
        <w:t>所示。</w:t>
      </w:r>
      <w:r w:rsidRPr="00C81614">
        <w:rPr>
          <w:rFonts w:hint="eastAsia"/>
        </w:rPr>
        <w:t>整个电路非常简单，芯片的输入端和输出端分别接有两个滤波电容。其中电容值大的电容的主要作用是滤除低频的交流信号，电容值小的电容主要作用是滤除高频的交流信号，通过滤波电容保障电压的稳定，减少毛刺干扰。</w:t>
      </w:r>
    </w:p>
    <w:p w14:paraId="2F09DE6C" w14:textId="1943942C" w:rsidR="00A07F4D" w:rsidRDefault="0049361D" w:rsidP="00A07F4D">
      <w:pPr>
        <w:spacing w:before="62" w:after="62"/>
        <w:jc w:val="center"/>
      </w:pPr>
      <w:r>
        <w:rPr>
          <w:noProof/>
        </w:rPr>
        <w:lastRenderedPageBreak/>
        <w:drawing>
          <wp:inline distT="0" distB="0" distL="0" distR="0" wp14:anchorId="2A294387" wp14:editId="0078117D">
            <wp:extent cx="4389120" cy="1016635"/>
            <wp:effectExtent l="0" t="0" r="0" b="0"/>
            <wp:docPr id="18" name="图片 18" descr="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电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9120" cy="1016635"/>
                    </a:xfrm>
                    <a:prstGeom prst="rect">
                      <a:avLst/>
                    </a:prstGeom>
                    <a:noFill/>
                    <a:ln>
                      <a:noFill/>
                    </a:ln>
                  </pic:spPr>
                </pic:pic>
              </a:graphicData>
            </a:graphic>
          </wp:inline>
        </w:drawing>
      </w:r>
    </w:p>
    <w:p w14:paraId="28A6A7F5" w14:textId="343989C3" w:rsidR="00A07F4D" w:rsidRPr="006761D9" w:rsidRDefault="00A07F4D" w:rsidP="00A07F4D">
      <w:pPr>
        <w:pStyle w:val="a7"/>
        <w:spacing w:before="62" w:after="62"/>
      </w:pPr>
      <w:bookmarkStart w:id="69" w:name="_Ref504484744"/>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2</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4</w:t>
      </w:r>
      <w:r w:rsidR="006352F3">
        <w:fldChar w:fldCharType="end"/>
      </w:r>
      <w:bookmarkEnd w:id="69"/>
      <w:r>
        <w:t xml:space="preserve">  </w:t>
      </w:r>
      <w:r>
        <w:rPr>
          <w:rFonts w:hint="eastAsia"/>
        </w:rPr>
        <w:t>CAT6219-330TD</w:t>
      </w:r>
      <w:r>
        <w:rPr>
          <w:rFonts w:hint="eastAsia"/>
        </w:rPr>
        <w:t>电源电路</w:t>
      </w:r>
    </w:p>
    <w:p w14:paraId="54339210" w14:textId="77777777" w:rsidR="00AC7557" w:rsidRDefault="00AC7557" w:rsidP="00AC7557">
      <w:pPr>
        <w:pStyle w:val="30"/>
        <w:rPr>
          <w:lang w:val="de-DE"/>
        </w:rPr>
      </w:pPr>
      <w:bookmarkStart w:id="70" w:name="_Toc6175782"/>
      <w:r>
        <w:rPr>
          <w:rFonts w:hint="eastAsia"/>
          <w:lang w:val="de-DE"/>
        </w:rPr>
        <w:t>最小</w:t>
      </w:r>
      <w:r>
        <w:rPr>
          <w:lang w:val="de-DE"/>
        </w:rPr>
        <w:t>系统</w:t>
      </w:r>
      <w:bookmarkEnd w:id="70"/>
    </w:p>
    <w:p w14:paraId="5C590517" w14:textId="20BDC15C" w:rsidR="00FE25A0" w:rsidRDefault="00FE25A0" w:rsidP="00FE25A0">
      <w:pPr>
        <w:spacing w:before="62" w:after="62"/>
        <w:ind w:firstLineChars="200" w:firstLine="420"/>
        <w:jc w:val="center"/>
      </w:pPr>
      <w:bookmarkStart w:id="71" w:name="_Ref429495016"/>
      <w:r>
        <w:rPr>
          <w:noProof/>
        </w:rPr>
        <w:drawing>
          <wp:inline distT="0" distB="0" distL="0" distR="0" wp14:anchorId="4B858556" wp14:editId="672565C2">
            <wp:extent cx="3986530" cy="2948305"/>
            <wp:effectExtent l="0" t="0" r="0" b="4445"/>
            <wp:docPr id="9" name="图片 9" descr="最小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最小系统"/>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6530" cy="2948305"/>
                    </a:xfrm>
                    <a:prstGeom prst="rect">
                      <a:avLst/>
                    </a:prstGeom>
                    <a:noFill/>
                    <a:ln>
                      <a:noFill/>
                    </a:ln>
                  </pic:spPr>
                </pic:pic>
              </a:graphicData>
            </a:graphic>
          </wp:inline>
        </w:drawing>
      </w:r>
    </w:p>
    <w:p w14:paraId="5E251CD1" w14:textId="724FAF9A" w:rsidR="00FE25A0" w:rsidRDefault="00FE25A0" w:rsidP="00FE25A0">
      <w:pPr>
        <w:pStyle w:val="a7"/>
        <w:spacing w:before="62" w:after="62"/>
      </w:pPr>
      <w:bookmarkStart w:id="72" w:name="_Ref429596627"/>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2</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5</w:t>
      </w:r>
      <w:r w:rsidR="006352F3">
        <w:fldChar w:fldCharType="end"/>
      </w:r>
      <w:bookmarkEnd w:id="72"/>
      <w:r>
        <w:rPr>
          <w:rFonts w:hint="eastAsia"/>
        </w:rPr>
        <w:t xml:space="preserve">  </w:t>
      </w:r>
      <w:r>
        <w:rPr>
          <w:rFonts w:hint="eastAsia"/>
        </w:rPr>
        <w:t>最小系统电路</w:t>
      </w:r>
    </w:p>
    <w:p w14:paraId="745A6946" w14:textId="729FCAFD" w:rsidR="00FE25A0" w:rsidRPr="00FE25A0" w:rsidRDefault="00FE25A0" w:rsidP="00FE25A0">
      <w:pPr>
        <w:spacing w:before="62" w:after="62"/>
        <w:ind w:firstLineChars="200" w:firstLine="420"/>
      </w:pPr>
      <w:r>
        <w:rPr>
          <w:rFonts w:hint="eastAsia"/>
        </w:rPr>
        <w:t>ZLG116N32A</w:t>
      </w:r>
      <w:r>
        <w:rPr>
          <w:rFonts w:hint="eastAsia"/>
        </w:rPr>
        <w:t>微控制器的最小系统电路主要包括复位电路、时钟电路和</w:t>
      </w:r>
      <w:r>
        <w:rPr>
          <w:rFonts w:hint="eastAsia"/>
        </w:rPr>
        <w:t>SWD</w:t>
      </w:r>
      <w:r>
        <w:rPr>
          <w:rFonts w:hint="eastAsia"/>
        </w:rPr>
        <w:t>调试接口电路等三部分，详见</w:t>
      </w:r>
      <w:r>
        <w:fldChar w:fldCharType="begin"/>
      </w:r>
      <w:r>
        <w:instrText xml:space="preserve"> </w:instrText>
      </w:r>
      <w:r>
        <w:rPr>
          <w:rFonts w:hint="eastAsia"/>
        </w:rPr>
        <w:instrText>REF _Ref429596627 \h</w:instrText>
      </w:r>
      <w:r>
        <w:instrText xml:space="preserve"> </w:instrText>
      </w:r>
      <w:r>
        <w:fldChar w:fldCharType="separate"/>
      </w:r>
      <w:r w:rsidR="00B93B10">
        <w:rPr>
          <w:rFonts w:hint="eastAsia"/>
        </w:rPr>
        <w:t>图</w:t>
      </w:r>
      <w:r w:rsidR="00B93B10">
        <w:rPr>
          <w:noProof/>
        </w:rPr>
        <w:t>2</w:t>
      </w:r>
      <w:r w:rsidR="00B93B10">
        <w:t>.</w:t>
      </w:r>
      <w:r w:rsidR="00B93B10">
        <w:rPr>
          <w:noProof/>
        </w:rPr>
        <w:t>5</w:t>
      </w:r>
      <w:r>
        <w:fldChar w:fldCharType="end"/>
      </w:r>
      <w:r>
        <w:t>。</w:t>
      </w:r>
      <w:bookmarkEnd w:id="71"/>
    </w:p>
    <w:p w14:paraId="59774E25" w14:textId="77777777" w:rsidR="00AC7557" w:rsidRDefault="00AC7557" w:rsidP="00AC7557">
      <w:pPr>
        <w:pStyle w:val="30"/>
        <w:rPr>
          <w:lang w:val="de-DE"/>
        </w:rPr>
      </w:pPr>
      <w:bookmarkStart w:id="73" w:name="_Toc6175783"/>
      <w:r>
        <w:rPr>
          <w:rFonts w:hint="eastAsia"/>
          <w:lang w:val="de-DE"/>
        </w:rPr>
        <w:t>复位</w:t>
      </w:r>
      <w:r>
        <w:rPr>
          <w:lang w:val="de-DE"/>
        </w:rPr>
        <w:t>与调试电路</w:t>
      </w:r>
      <w:bookmarkEnd w:id="73"/>
    </w:p>
    <w:p w14:paraId="4C201386" w14:textId="77777777" w:rsidR="00FE25A0" w:rsidRPr="00F84949" w:rsidRDefault="00FE25A0" w:rsidP="00FE25A0">
      <w:pPr>
        <w:pStyle w:val="40"/>
        <w:keepLines w:val="0"/>
        <w:tabs>
          <w:tab w:val="clear" w:pos="862"/>
          <w:tab w:val="num" w:pos="852"/>
        </w:tabs>
        <w:ind w:left="574" w:hanging="148"/>
      </w:pPr>
      <w:r>
        <w:rPr>
          <w:rFonts w:hint="eastAsia"/>
        </w:rPr>
        <w:t>复位电路</w:t>
      </w:r>
    </w:p>
    <w:p w14:paraId="0599CA49" w14:textId="77777777" w:rsidR="00FE25A0" w:rsidRDefault="00FE25A0" w:rsidP="00FE25A0">
      <w:pPr>
        <w:pStyle w:val="23"/>
        <w:spacing w:before="62" w:after="62"/>
      </w:pPr>
      <w:r>
        <w:rPr>
          <w:rFonts w:hint="eastAsia"/>
        </w:rPr>
        <w:t>AM116-Core</w:t>
      </w:r>
      <w:r w:rsidRPr="00513A7A">
        <w:rPr>
          <w:rFonts w:hint="eastAsia"/>
        </w:rPr>
        <w:t>开发板的复位电路采用常见的</w:t>
      </w:r>
      <w:r>
        <w:rPr>
          <w:rFonts w:hint="eastAsia"/>
        </w:rPr>
        <w:t>RC</w:t>
      </w:r>
      <w:r w:rsidRPr="00513A7A">
        <w:rPr>
          <w:rFonts w:hint="eastAsia"/>
        </w:rPr>
        <w:t>复位电路，详见</w:t>
      </w:r>
      <w:r>
        <w:fldChar w:fldCharType="begin"/>
      </w:r>
      <w:r>
        <w:instrText xml:space="preserve"> </w:instrText>
      </w:r>
      <w:r>
        <w:rPr>
          <w:rFonts w:hint="eastAsia"/>
        </w:rPr>
        <w:instrText>REF _Ref500340425 \h</w:instrText>
      </w:r>
      <w:r>
        <w:instrText xml:space="preserve"> </w:instrText>
      </w:r>
      <w:r>
        <w:fldChar w:fldCharType="separate"/>
      </w:r>
      <w:r w:rsidR="00B93B10">
        <w:rPr>
          <w:rFonts w:hint="eastAsia"/>
        </w:rPr>
        <w:t>图</w:t>
      </w:r>
      <w:r w:rsidR="00B93B10">
        <w:rPr>
          <w:noProof/>
        </w:rPr>
        <w:t>2</w:t>
      </w:r>
      <w:r w:rsidR="00B93B10">
        <w:t>.</w:t>
      </w:r>
      <w:r w:rsidR="00B93B10">
        <w:rPr>
          <w:noProof/>
        </w:rPr>
        <w:t>6</w:t>
      </w:r>
      <w:r>
        <w:fldChar w:fldCharType="end"/>
      </w:r>
      <w:r w:rsidRPr="00513A7A">
        <w:rPr>
          <w:rFonts w:hint="eastAsia"/>
        </w:rPr>
        <w:t>。</w:t>
      </w:r>
      <w:r>
        <w:rPr>
          <w:rFonts w:hint="eastAsia"/>
        </w:rPr>
        <w:t>按键</w:t>
      </w:r>
      <w:r>
        <w:rPr>
          <w:rFonts w:hint="eastAsia"/>
        </w:rPr>
        <w:t>S1</w:t>
      </w:r>
      <w:r>
        <w:rPr>
          <w:rFonts w:hint="eastAsia"/>
        </w:rPr>
        <w:t>按下或者网络标号为</w:t>
      </w:r>
      <w:r>
        <w:rPr>
          <w:rFonts w:hint="eastAsia"/>
        </w:rPr>
        <w:t>RST</w:t>
      </w:r>
      <w:r>
        <w:rPr>
          <w:rFonts w:hint="eastAsia"/>
        </w:rPr>
        <w:t>的位置给一个低电平脉冲，从而通过</w:t>
      </w:r>
      <w:r>
        <w:rPr>
          <w:rFonts w:hint="eastAsia"/>
        </w:rPr>
        <w:t>RESET</w:t>
      </w:r>
      <w:r>
        <w:rPr>
          <w:rFonts w:hint="eastAsia"/>
        </w:rPr>
        <w:t>引脚给</w:t>
      </w:r>
      <w:r>
        <w:rPr>
          <w:rFonts w:hint="eastAsia"/>
        </w:rPr>
        <w:t>MCU</w:t>
      </w:r>
      <w:r>
        <w:rPr>
          <w:rFonts w:hint="eastAsia"/>
        </w:rPr>
        <w:t>一个复位脉冲。</w:t>
      </w:r>
    </w:p>
    <w:p w14:paraId="77F1F462" w14:textId="7412C9C4" w:rsidR="00FE25A0" w:rsidRDefault="00782470" w:rsidP="00FE25A0">
      <w:pPr>
        <w:pStyle w:val="23"/>
        <w:spacing w:before="62" w:after="62"/>
        <w:jc w:val="center"/>
      </w:pPr>
      <w:r>
        <w:rPr>
          <w:noProof/>
        </w:rPr>
        <w:drawing>
          <wp:inline distT="0" distB="0" distL="0" distR="0" wp14:anchorId="0FD34D2E" wp14:editId="3C45D04C">
            <wp:extent cx="1048512" cy="147523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复位.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8512" cy="1475232"/>
                    </a:xfrm>
                    <a:prstGeom prst="rect">
                      <a:avLst/>
                    </a:prstGeom>
                  </pic:spPr>
                </pic:pic>
              </a:graphicData>
            </a:graphic>
          </wp:inline>
        </w:drawing>
      </w:r>
    </w:p>
    <w:p w14:paraId="183957B4" w14:textId="5D534FED" w:rsidR="00FE25A0" w:rsidRDefault="00FE25A0" w:rsidP="00FE25A0">
      <w:pPr>
        <w:pStyle w:val="a7"/>
        <w:spacing w:before="62" w:after="62"/>
      </w:pPr>
      <w:bookmarkStart w:id="74" w:name="_Ref500340425"/>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2</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6</w:t>
      </w:r>
      <w:r w:rsidR="006352F3">
        <w:fldChar w:fldCharType="end"/>
      </w:r>
      <w:bookmarkEnd w:id="74"/>
      <w:r>
        <w:rPr>
          <w:rFonts w:hint="eastAsia"/>
        </w:rPr>
        <w:t xml:space="preserve">  </w:t>
      </w:r>
      <w:r>
        <w:rPr>
          <w:rFonts w:hint="eastAsia"/>
        </w:rPr>
        <w:t>按键复位电路</w:t>
      </w:r>
    </w:p>
    <w:p w14:paraId="6AE650DB" w14:textId="77777777" w:rsidR="00FE25A0" w:rsidRDefault="00FE25A0" w:rsidP="00FE25A0">
      <w:pPr>
        <w:pStyle w:val="40"/>
        <w:keepLines w:val="0"/>
        <w:tabs>
          <w:tab w:val="clear" w:pos="862"/>
          <w:tab w:val="num" w:pos="852"/>
        </w:tabs>
        <w:ind w:left="574" w:hanging="148"/>
      </w:pPr>
      <w:r>
        <w:rPr>
          <w:rFonts w:hint="eastAsia"/>
        </w:rPr>
        <w:lastRenderedPageBreak/>
        <w:t>调试电路</w:t>
      </w:r>
    </w:p>
    <w:p w14:paraId="20B8D1CE" w14:textId="77777777" w:rsidR="00FE25A0" w:rsidRDefault="00FE25A0" w:rsidP="00FE25A0">
      <w:pPr>
        <w:pStyle w:val="23"/>
        <w:spacing w:before="62" w:after="62"/>
      </w:pPr>
      <w:bookmarkStart w:id="75" w:name="_Ref483062336"/>
      <w:r>
        <w:rPr>
          <w:rFonts w:hint="eastAsia"/>
        </w:rPr>
        <w:t>ZLG116N32A</w:t>
      </w:r>
      <w:r w:rsidRPr="00513A7A">
        <w:rPr>
          <w:rFonts w:hint="eastAsia"/>
        </w:rPr>
        <w:t>微控制器</w:t>
      </w:r>
      <w:r>
        <w:rPr>
          <w:rFonts w:hint="eastAsia"/>
        </w:rPr>
        <w:t>支持</w:t>
      </w:r>
      <w:r w:rsidRPr="00513A7A">
        <w:rPr>
          <w:rFonts w:hint="eastAsia"/>
        </w:rPr>
        <w:t>ARM</w:t>
      </w:r>
      <w:r w:rsidRPr="00513A7A">
        <w:rPr>
          <w:rFonts w:hint="eastAsia"/>
        </w:rPr>
        <w:t>串行调试模式（</w:t>
      </w:r>
      <w:r w:rsidRPr="00513A7A">
        <w:rPr>
          <w:rFonts w:hint="eastAsia"/>
        </w:rPr>
        <w:t>SWD</w:t>
      </w:r>
      <w:r w:rsidRPr="00513A7A">
        <w:rPr>
          <w:rFonts w:hint="eastAsia"/>
        </w:rPr>
        <w:t>）</w:t>
      </w:r>
      <w:r>
        <w:rPr>
          <w:rFonts w:hint="eastAsia"/>
        </w:rPr>
        <w:t>；</w:t>
      </w:r>
      <w:r w:rsidRPr="00513A7A">
        <w:rPr>
          <w:rFonts w:hint="eastAsia"/>
        </w:rPr>
        <w:t>相对于</w:t>
      </w:r>
      <w:r w:rsidRPr="00513A7A">
        <w:rPr>
          <w:rFonts w:hint="eastAsia"/>
        </w:rPr>
        <w:t>JTAG</w:t>
      </w:r>
      <w:r w:rsidRPr="00513A7A">
        <w:rPr>
          <w:rFonts w:hint="eastAsia"/>
        </w:rPr>
        <w:t>调试模式来说，</w:t>
      </w:r>
      <w:r w:rsidRPr="00513A7A">
        <w:rPr>
          <w:rFonts w:hint="eastAsia"/>
        </w:rPr>
        <w:t>SWD</w:t>
      </w:r>
      <w:r w:rsidRPr="00513A7A">
        <w:rPr>
          <w:rFonts w:hint="eastAsia"/>
        </w:rPr>
        <w:t>调试模式速度更快且使用的</w:t>
      </w:r>
      <w:r w:rsidRPr="00513A7A">
        <w:rPr>
          <w:rFonts w:hint="eastAsia"/>
        </w:rPr>
        <w:t>I/O</w:t>
      </w:r>
      <w:r w:rsidRPr="00513A7A">
        <w:rPr>
          <w:rFonts w:hint="eastAsia"/>
        </w:rPr>
        <w:t>口更少，因此</w:t>
      </w:r>
      <w:r>
        <w:rPr>
          <w:rFonts w:hint="eastAsia"/>
        </w:rPr>
        <w:t>AM116-Core</w:t>
      </w:r>
      <w:r w:rsidRPr="00513A7A">
        <w:rPr>
          <w:rFonts w:hint="eastAsia"/>
        </w:rPr>
        <w:t>开发板板载了</w:t>
      </w:r>
      <w:r w:rsidRPr="00513A7A">
        <w:rPr>
          <w:rFonts w:hint="eastAsia"/>
        </w:rPr>
        <w:t>SWD</w:t>
      </w:r>
      <w:r w:rsidRPr="00513A7A">
        <w:rPr>
          <w:rFonts w:hint="eastAsia"/>
        </w:rPr>
        <w:t>调试接口，其参考电路如</w:t>
      </w:r>
      <w:r>
        <w:fldChar w:fldCharType="begin"/>
      </w:r>
      <w:r>
        <w:instrText xml:space="preserve"> </w:instrText>
      </w:r>
      <w:r>
        <w:rPr>
          <w:rFonts w:hint="eastAsia"/>
        </w:rPr>
        <w:instrText>REF _Ref500340506 \h</w:instrText>
      </w:r>
      <w:r>
        <w:instrText xml:space="preserve"> </w:instrText>
      </w:r>
      <w:r>
        <w:fldChar w:fldCharType="separate"/>
      </w:r>
      <w:r w:rsidR="00B93B10">
        <w:rPr>
          <w:rFonts w:hint="eastAsia"/>
        </w:rPr>
        <w:t>图</w:t>
      </w:r>
      <w:r w:rsidR="00B93B10">
        <w:rPr>
          <w:noProof/>
        </w:rPr>
        <w:t>2</w:t>
      </w:r>
      <w:r w:rsidR="00B93B10">
        <w:t>.</w:t>
      </w:r>
      <w:r w:rsidR="00B93B10">
        <w:rPr>
          <w:noProof/>
        </w:rPr>
        <w:t>7</w:t>
      </w:r>
      <w:r>
        <w:fldChar w:fldCharType="end"/>
      </w:r>
      <w:r>
        <w:rPr>
          <w:rFonts w:hint="eastAsia"/>
        </w:rPr>
        <w:t>所示。</w:t>
      </w:r>
    </w:p>
    <w:p w14:paraId="6D558335" w14:textId="77777777" w:rsidR="00FE25A0" w:rsidRDefault="00FE25A0" w:rsidP="00FE25A0">
      <w:pPr>
        <w:pStyle w:val="a7"/>
        <w:keepNext/>
        <w:framePr w:w="3739" w:h="3471" w:hRule="exact" w:hSpace="180" w:wrap="around" w:vAnchor="text" w:hAnchor="page" w:x="2092" w:y="72"/>
        <w:spacing w:before="62" w:after="62"/>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3</w:t>
      </w:r>
      <w:r>
        <w:fldChar w:fldCharType="end"/>
      </w:r>
      <w:bookmarkEnd w:id="75"/>
      <w:r>
        <w:rPr>
          <w:rFonts w:hint="eastAsia"/>
        </w:rPr>
        <w:t xml:space="preserve">  </w:t>
      </w:r>
      <w:r w:rsidRPr="0026561F">
        <w:rPr>
          <w:rFonts w:hint="eastAsia"/>
        </w:rPr>
        <w:t>调试管脚说明</w:t>
      </w:r>
    </w:p>
    <w:tbl>
      <w:tblPr>
        <w:tblW w:w="31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3"/>
        <w:gridCol w:w="1107"/>
        <w:gridCol w:w="1024"/>
      </w:tblGrid>
      <w:tr w:rsidR="00FE25A0" w:rsidRPr="008575F4" w14:paraId="109301FC" w14:textId="77777777" w:rsidTr="00FA40ED">
        <w:trPr>
          <w:trHeight w:val="348"/>
          <w:jc w:val="center"/>
        </w:trPr>
        <w:tc>
          <w:tcPr>
            <w:tcW w:w="1053" w:type="dxa"/>
            <w:tcBorders>
              <w:top w:val="thinThickSmallGap" w:sz="24" w:space="0" w:color="auto"/>
              <w:bottom w:val="double" w:sz="4" w:space="0" w:color="auto"/>
            </w:tcBorders>
            <w:shd w:val="pct10" w:color="auto" w:fill="auto"/>
          </w:tcPr>
          <w:p w14:paraId="04976B03" w14:textId="77777777" w:rsidR="00FE25A0" w:rsidRPr="008575F4" w:rsidRDefault="00FE25A0" w:rsidP="00FA40ED">
            <w:pPr>
              <w:pStyle w:val="ab"/>
              <w:framePr w:w="3739" w:h="3471" w:hRule="exact" w:hSpace="180" w:wrap="around" w:vAnchor="text" w:hAnchor="page" w:x="2092" w:y="72"/>
              <w:spacing w:before="48" w:after="48"/>
              <w:rPr>
                <w:rFonts w:cs="Arial"/>
              </w:rPr>
            </w:pPr>
            <w:r w:rsidRPr="008575F4">
              <w:rPr>
                <w:rFonts w:cs="Arial" w:hint="eastAsia"/>
              </w:rPr>
              <w:t>管脚号</w:t>
            </w:r>
          </w:p>
        </w:tc>
        <w:tc>
          <w:tcPr>
            <w:tcW w:w="1107" w:type="dxa"/>
            <w:tcBorders>
              <w:top w:val="thinThickSmallGap" w:sz="24" w:space="0" w:color="auto"/>
              <w:bottom w:val="double" w:sz="4" w:space="0" w:color="auto"/>
            </w:tcBorders>
            <w:shd w:val="pct10" w:color="auto" w:fill="auto"/>
          </w:tcPr>
          <w:p w14:paraId="3FF11527" w14:textId="77777777" w:rsidR="00FE25A0" w:rsidRPr="008575F4" w:rsidRDefault="00FE25A0" w:rsidP="00FA40ED">
            <w:pPr>
              <w:pStyle w:val="ab"/>
              <w:framePr w:w="3739" w:h="3471" w:hRule="exact" w:hSpace="180" w:wrap="around" w:vAnchor="text" w:hAnchor="page" w:x="2092" w:y="72"/>
              <w:spacing w:before="48" w:after="48"/>
              <w:rPr>
                <w:rFonts w:cs="Arial"/>
              </w:rPr>
            </w:pPr>
            <w:r w:rsidRPr="008575F4">
              <w:rPr>
                <w:rFonts w:cs="Arial" w:hint="eastAsia"/>
              </w:rPr>
              <w:t>标号</w:t>
            </w:r>
          </w:p>
        </w:tc>
        <w:tc>
          <w:tcPr>
            <w:tcW w:w="1024" w:type="dxa"/>
            <w:tcBorders>
              <w:top w:val="thinThickSmallGap" w:sz="24" w:space="0" w:color="auto"/>
              <w:bottom w:val="double" w:sz="4" w:space="0" w:color="auto"/>
            </w:tcBorders>
            <w:shd w:val="pct10" w:color="auto" w:fill="auto"/>
          </w:tcPr>
          <w:p w14:paraId="1EC54273" w14:textId="77777777" w:rsidR="00FE25A0" w:rsidRPr="008575F4" w:rsidRDefault="00FE25A0" w:rsidP="00FA40ED">
            <w:pPr>
              <w:pStyle w:val="ab"/>
              <w:framePr w:w="3739" w:h="3471" w:hRule="exact" w:hSpace="180" w:wrap="around" w:vAnchor="text" w:hAnchor="page" w:x="2092" w:y="72"/>
              <w:spacing w:before="48" w:after="48"/>
              <w:rPr>
                <w:rFonts w:cs="Arial"/>
              </w:rPr>
            </w:pPr>
            <w:r w:rsidRPr="008575F4">
              <w:rPr>
                <w:rFonts w:cs="Arial" w:hint="eastAsia"/>
              </w:rPr>
              <w:t>芯片引脚</w:t>
            </w:r>
          </w:p>
        </w:tc>
      </w:tr>
      <w:tr w:rsidR="00FE25A0" w:rsidRPr="008575F4" w14:paraId="30166368" w14:textId="77777777" w:rsidTr="00FA40ED">
        <w:trPr>
          <w:trHeight w:val="348"/>
          <w:jc w:val="center"/>
        </w:trPr>
        <w:tc>
          <w:tcPr>
            <w:tcW w:w="1053" w:type="dxa"/>
            <w:tcBorders>
              <w:top w:val="double" w:sz="4" w:space="0" w:color="auto"/>
            </w:tcBorders>
          </w:tcPr>
          <w:p w14:paraId="72BFC99B" w14:textId="77777777" w:rsidR="00FE25A0" w:rsidRPr="008575F4" w:rsidRDefault="00FE25A0" w:rsidP="00FA40ED">
            <w:pPr>
              <w:pStyle w:val="ad"/>
              <w:framePr w:w="3739" w:h="3471" w:hRule="exact" w:hSpace="180" w:wrap="around" w:vAnchor="text" w:hAnchor="page" w:x="2092" w:y="72"/>
              <w:spacing w:before="48" w:after="48"/>
            </w:pPr>
            <w:r w:rsidRPr="008575F4">
              <w:rPr>
                <w:rFonts w:hint="eastAsia"/>
              </w:rPr>
              <w:t>1</w:t>
            </w:r>
          </w:p>
        </w:tc>
        <w:tc>
          <w:tcPr>
            <w:tcW w:w="1107" w:type="dxa"/>
            <w:tcBorders>
              <w:top w:val="double" w:sz="4" w:space="0" w:color="auto"/>
            </w:tcBorders>
          </w:tcPr>
          <w:p w14:paraId="42A62DD4" w14:textId="77777777" w:rsidR="00FE25A0" w:rsidRPr="008575F4" w:rsidRDefault="00FE25A0" w:rsidP="00FA40ED">
            <w:pPr>
              <w:pStyle w:val="ad"/>
              <w:framePr w:w="3739" w:h="3471" w:hRule="exact" w:hSpace="180" w:wrap="around" w:vAnchor="text" w:hAnchor="page" w:x="2092" w:y="72"/>
              <w:spacing w:before="48" w:after="48"/>
              <w:jc w:val="left"/>
            </w:pPr>
            <w:r w:rsidRPr="008575F4">
              <w:rPr>
                <w:rFonts w:hint="eastAsia"/>
              </w:rPr>
              <w:t>3.3V</w:t>
            </w:r>
          </w:p>
        </w:tc>
        <w:tc>
          <w:tcPr>
            <w:tcW w:w="1024" w:type="dxa"/>
            <w:tcBorders>
              <w:top w:val="double" w:sz="4" w:space="0" w:color="auto"/>
            </w:tcBorders>
          </w:tcPr>
          <w:p w14:paraId="7C38F4DB" w14:textId="77777777" w:rsidR="00FE25A0" w:rsidRPr="008575F4" w:rsidRDefault="00FE25A0" w:rsidP="00FA40ED">
            <w:pPr>
              <w:pStyle w:val="ad"/>
              <w:framePr w:w="3739" w:h="3471" w:hRule="exact" w:hSpace="180" w:wrap="around" w:vAnchor="text" w:hAnchor="page" w:x="2092" w:y="72"/>
              <w:spacing w:before="48" w:after="48"/>
              <w:jc w:val="left"/>
            </w:pPr>
            <w:r w:rsidRPr="008575F4">
              <w:rPr>
                <w:rFonts w:hint="eastAsia"/>
              </w:rPr>
              <w:t>3.3V</w:t>
            </w:r>
          </w:p>
        </w:tc>
      </w:tr>
      <w:tr w:rsidR="00FE25A0" w:rsidRPr="008575F4" w14:paraId="7C966AE5" w14:textId="77777777" w:rsidTr="00FA40ED">
        <w:trPr>
          <w:trHeight w:val="348"/>
          <w:jc w:val="center"/>
        </w:trPr>
        <w:tc>
          <w:tcPr>
            <w:tcW w:w="1053" w:type="dxa"/>
          </w:tcPr>
          <w:p w14:paraId="65F04B58" w14:textId="77777777" w:rsidR="00FE25A0" w:rsidRPr="008575F4" w:rsidRDefault="00FE25A0" w:rsidP="00FA40ED">
            <w:pPr>
              <w:pStyle w:val="ad"/>
              <w:framePr w:w="3739" w:h="3471" w:hRule="exact" w:hSpace="180" w:wrap="around" w:vAnchor="text" w:hAnchor="page" w:x="2092" w:y="72"/>
              <w:spacing w:before="48" w:after="48"/>
            </w:pPr>
            <w:r w:rsidRPr="008575F4">
              <w:rPr>
                <w:rFonts w:hint="eastAsia"/>
              </w:rPr>
              <w:t>2</w:t>
            </w:r>
          </w:p>
        </w:tc>
        <w:tc>
          <w:tcPr>
            <w:tcW w:w="1107" w:type="dxa"/>
          </w:tcPr>
          <w:p w14:paraId="4E876282" w14:textId="77777777" w:rsidR="00FE25A0" w:rsidRPr="008575F4" w:rsidRDefault="00FE25A0" w:rsidP="00FA40ED">
            <w:pPr>
              <w:pStyle w:val="ad"/>
              <w:framePr w:w="3739" w:h="3471" w:hRule="exact" w:hSpace="180" w:wrap="around" w:vAnchor="text" w:hAnchor="page" w:x="2092" w:y="72"/>
              <w:spacing w:before="48" w:after="48"/>
              <w:jc w:val="left"/>
            </w:pPr>
            <w:r w:rsidRPr="008575F4">
              <w:rPr>
                <w:rFonts w:hint="eastAsia"/>
              </w:rPr>
              <w:t>SWDIO</w:t>
            </w:r>
          </w:p>
        </w:tc>
        <w:tc>
          <w:tcPr>
            <w:tcW w:w="1024" w:type="dxa"/>
          </w:tcPr>
          <w:p w14:paraId="3ADAF283" w14:textId="77777777" w:rsidR="00FE25A0" w:rsidRPr="008575F4" w:rsidRDefault="00FE25A0" w:rsidP="00FA40ED">
            <w:pPr>
              <w:pStyle w:val="ad"/>
              <w:framePr w:w="3739" w:h="3471" w:hRule="exact" w:hSpace="180" w:wrap="around" w:vAnchor="text" w:hAnchor="page" w:x="2092" w:y="72"/>
              <w:spacing w:before="48" w:after="48"/>
              <w:jc w:val="left"/>
            </w:pPr>
            <w:r w:rsidRPr="008575F4">
              <w:rPr>
                <w:rFonts w:hint="eastAsia"/>
              </w:rPr>
              <w:t>P</w:t>
            </w:r>
            <w:r>
              <w:rPr>
                <w:rFonts w:hint="eastAsia"/>
              </w:rPr>
              <w:t>A13</w:t>
            </w:r>
          </w:p>
        </w:tc>
      </w:tr>
      <w:tr w:rsidR="00FE25A0" w:rsidRPr="008575F4" w14:paraId="60D0337A" w14:textId="77777777" w:rsidTr="00FA40ED">
        <w:trPr>
          <w:trHeight w:val="348"/>
          <w:jc w:val="center"/>
        </w:trPr>
        <w:tc>
          <w:tcPr>
            <w:tcW w:w="1053" w:type="dxa"/>
          </w:tcPr>
          <w:p w14:paraId="318FD531" w14:textId="77777777" w:rsidR="00FE25A0" w:rsidRPr="008575F4" w:rsidRDefault="00FE25A0" w:rsidP="00FA40ED">
            <w:pPr>
              <w:pStyle w:val="ad"/>
              <w:framePr w:w="3739" w:h="3471" w:hRule="exact" w:hSpace="180" w:wrap="around" w:vAnchor="text" w:hAnchor="page" w:x="2092" w:y="72"/>
              <w:spacing w:before="48" w:after="48"/>
            </w:pPr>
            <w:r w:rsidRPr="008575F4">
              <w:rPr>
                <w:rFonts w:hint="eastAsia"/>
              </w:rPr>
              <w:t>3</w:t>
            </w:r>
          </w:p>
        </w:tc>
        <w:tc>
          <w:tcPr>
            <w:tcW w:w="1107" w:type="dxa"/>
          </w:tcPr>
          <w:p w14:paraId="75F29855" w14:textId="77777777" w:rsidR="00FE25A0" w:rsidRPr="008575F4" w:rsidRDefault="00FE25A0" w:rsidP="00FA40ED">
            <w:pPr>
              <w:pStyle w:val="ad"/>
              <w:framePr w:w="3739" w:h="3471" w:hRule="exact" w:hSpace="180" w:wrap="around" w:vAnchor="text" w:hAnchor="page" w:x="2092" w:y="72"/>
              <w:spacing w:before="48" w:after="48"/>
              <w:jc w:val="left"/>
            </w:pPr>
            <w:r w:rsidRPr="008575F4">
              <w:rPr>
                <w:rFonts w:hint="eastAsia"/>
              </w:rPr>
              <w:t>SWCLK</w:t>
            </w:r>
          </w:p>
        </w:tc>
        <w:tc>
          <w:tcPr>
            <w:tcW w:w="1024" w:type="dxa"/>
          </w:tcPr>
          <w:p w14:paraId="76CAE56B" w14:textId="77777777" w:rsidR="00FE25A0" w:rsidRPr="008575F4" w:rsidRDefault="00FE25A0" w:rsidP="00FA40ED">
            <w:pPr>
              <w:pStyle w:val="ad"/>
              <w:framePr w:w="3739" w:h="3471" w:hRule="exact" w:hSpace="180" w:wrap="around" w:vAnchor="text" w:hAnchor="page" w:x="2092" w:y="72"/>
              <w:spacing w:before="48" w:after="48"/>
              <w:jc w:val="left"/>
            </w:pPr>
            <w:r w:rsidRPr="008575F4">
              <w:rPr>
                <w:rFonts w:hint="eastAsia"/>
              </w:rPr>
              <w:t>P</w:t>
            </w:r>
            <w:r>
              <w:rPr>
                <w:rFonts w:hint="eastAsia"/>
              </w:rPr>
              <w:t>A14</w:t>
            </w:r>
          </w:p>
        </w:tc>
      </w:tr>
      <w:tr w:rsidR="00FE25A0" w:rsidRPr="008575F4" w14:paraId="4193A4F1" w14:textId="77777777" w:rsidTr="00FA40ED">
        <w:trPr>
          <w:trHeight w:val="348"/>
          <w:jc w:val="center"/>
        </w:trPr>
        <w:tc>
          <w:tcPr>
            <w:tcW w:w="1053" w:type="dxa"/>
          </w:tcPr>
          <w:p w14:paraId="2E53C808" w14:textId="77777777" w:rsidR="00FE25A0" w:rsidRPr="008575F4" w:rsidRDefault="00FE25A0" w:rsidP="00FA40ED">
            <w:pPr>
              <w:pStyle w:val="ad"/>
              <w:framePr w:w="3739" w:h="3471" w:hRule="exact" w:hSpace="180" w:wrap="around" w:vAnchor="text" w:hAnchor="page" w:x="2092" w:y="72"/>
              <w:spacing w:before="48" w:after="48"/>
            </w:pPr>
            <w:r w:rsidRPr="008575F4">
              <w:rPr>
                <w:rFonts w:hint="eastAsia"/>
              </w:rPr>
              <w:t>4</w:t>
            </w:r>
          </w:p>
        </w:tc>
        <w:tc>
          <w:tcPr>
            <w:tcW w:w="1107" w:type="dxa"/>
          </w:tcPr>
          <w:p w14:paraId="5F2DA648" w14:textId="77777777" w:rsidR="00FE25A0" w:rsidRPr="008575F4" w:rsidRDefault="00FE25A0" w:rsidP="00FA40ED">
            <w:pPr>
              <w:pStyle w:val="ad"/>
              <w:framePr w:w="3739" w:h="3471" w:hRule="exact" w:hSpace="180" w:wrap="around" w:vAnchor="text" w:hAnchor="page" w:x="2092" w:y="72"/>
              <w:spacing w:before="48" w:after="48"/>
              <w:jc w:val="left"/>
            </w:pPr>
            <w:r w:rsidRPr="008575F4">
              <w:rPr>
                <w:rFonts w:hint="eastAsia"/>
              </w:rPr>
              <w:t>RST</w:t>
            </w:r>
          </w:p>
        </w:tc>
        <w:tc>
          <w:tcPr>
            <w:tcW w:w="1024" w:type="dxa"/>
          </w:tcPr>
          <w:p w14:paraId="75510E04" w14:textId="77777777" w:rsidR="00FE25A0" w:rsidRPr="008575F4" w:rsidRDefault="00FE25A0" w:rsidP="00FA40ED">
            <w:pPr>
              <w:pStyle w:val="ad"/>
              <w:framePr w:w="3739" w:h="3471" w:hRule="exact" w:hSpace="180" w:wrap="around" w:vAnchor="text" w:hAnchor="page" w:x="2092" w:y="72"/>
              <w:spacing w:before="48" w:after="48"/>
              <w:jc w:val="left"/>
            </w:pPr>
            <w:r>
              <w:rPr>
                <w:rFonts w:hint="eastAsia"/>
              </w:rPr>
              <w:t>NRST</w:t>
            </w:r>
          </w:p>
        </w:tc>
      </w:tr>
      <w:tr w:rsidR="00FE25A0" w:rsidRPr="008575F4" w14:paraId="6ABB0116" w14:textId="77777777" w:rsidTr="00FA40ED">
        <w:trPr>
          <w:trHeight w:val="348"/>
          <w:jc w:val="center"/>
        </w:trPr>
        <w:tc>
          <w:tcPr>
            <w:tcW w:w="1053" w:type="dxa"/>
            <w:tcBorders>
              <w:bottom w:val="thickThinSmallGap" w:sz="24" w:space="0" w:color="auto"/>
            </w:tcBorders>
          </w:tcPr>
          <w:p w14:paraId="582B8432" w14:textId="77777777" w:rsidR="00FE25A0" w:rsidRPr="008575F4" w:rsidRDefault="00FE25A0" w:rsidP="00FA40ED">
            <w:pPr>
              <w:pStyle w:val="ad"/>
              <w:framePr w:w="3739" w:h="3471" w:hRule="exact" w:hSpace="180" w:wrap="around" w:vAnchor="text" w:hAnchor="page" w:x="2092" w:y="72"/>
              <w:spacing w:before="48" w:after="48"/>
            </w:pPr>
            <w:r w:rsidRPr="008575F4">
              <w:rPr>
                <w:rFonts w:hint="eastAsia"/>
              </w:rPr>
              <w:t>5</w:t>
            </w:r>
          </w:p>
        </w:tc>
        <w:tc>
          <w:tcPr>
            <w:tcW w:w="1107" w:type="dxa"/>
            <w:tcBorders>
              <w:bottom w:val="thickThinSmallGap" w:sz="24" w:space="0" w:color="auto"/>
            </w:tcBorders>
          </w:tcPr>
          <w:p w14:paraId="187B596B" w14:textId="77777777" w:rsidR="00FE25A0" w:rsidRPr="008575F4" w:rsidRDefault="00FE25A0" w:rsidP="00FA40ED">
            <w:pPr>
              <w:pStyle w:val="ad"/>
              <w:framePr w:w="3739" w:h="3471" w:hRule="exact" w:hSpace="180" w:wrap="around" w:vAnchor="text" w:hAnchor="page" w:x="2092" w:y="72"/>
              <w:spacing w:before="48" w:after="48"/>
              <w:jc w:val="left"/>
            </w:pPr>
            <w:r w:rsidRPr="008575F4">
              <w:rPr>
                <w:rFonts w:hint="eastAsia"/>
              </w:rPr>
              <w:t>GND</w:t>
            </w:r>
          </w:p>
        </w:tc>
        <w:tc>
          <w:tcPr>
            <w:tcW w:w="1024" w:type="dxa"/>
            <w:tcBorders>
              <w:bottom w:val="thickThinSmallGap" w:sz="24" w:space="0" w:color="auto"/>
            </w:tcBorders>
          </w:tcPr>
          <w:p w14:paraId="4F221CE3" w14:textId="77777777" w:rsidR="00FE25A0" w:rsidRPr="008575F4" w:rsidRDefault="00FE25A0" w:rsidP="00FA40ED">
            <w:pPr>
              <w:pStyle w:val="ad"/>
              <w:framePr w:w="3739" w:h="3471" w:hRule="exact" w:hSpace="180" w:wrap="around" w:vAnchor="text" w:hAnchor="page" w:x="2092" w:y="72"/>
              <w:spacing w:before="48" w:after="48"/>
              <w:jc w:val="left"/>
            </w:pPr>
            <w:r w:rsidRPr="008575F4">
              <w:rPr>
                <w:rFonts w:hint="eastAsia"/>
              </w:rPr>
              <w:t>地</w:t>
            </w:r>
          </w:p>
        </w:tc>
      </w:tr>
    </w:tbl>
    <w:p w14:paraId="232593EB" w14:textId="77777777" w:rsidR="00FE25A0" w:rsidRDefault="00FE25A0" w:rsidP="00FE25A0">
      <w:pPr>
        <w:framePr w:w="3739" w:h="3471" w:hRule="exact" w:hSpace="180" w:wrap="around" w:vAnchor="text" w:hAnchor="page" w:x="2092" w:y="72"/>
        <w:shd w:val="solid" w:color="FFFFFF" w:fill="FFFFFF"/>
        <w:spacing w:before="62" w:after="62"/>
      </w:pPr>
    </w:p>
    <w:p w14:paraId="73A85990" w14:textId="77777777" w:rsidR="00FE25A0" w:rsidRDefault="00FE25A0" w:rsidP="00FE25A0">
      <w:pPr>
        <w:keepNext/>
        <w:framePr w:w="3739" w:h="3551" w:hRule="exact" w:hSpace="180" w:wrap="around" w:vAnchor="text" w:hAnchor="page" w:x="6281" w:y="161"/>
        <w:shd w:val="solid" w:color="FFFFFF" w:fill="FFFFFF"/>
        <w:spacing w:before="62" w:after="62"/>
        <w:jc w:val="center"/>
      </w:pPr>
      <w:r>
        <w:object w:dxaOrig="2333" w:dyaOrig="2518" w14:anchorId="5E49B134">
          <v:shape id="_x0000_i1026" type="#_x0000_t75" style="width:122.2pt;height:137.45pt" o:ole="">
            <v:imagedata r:id="rId24" o:title=""/>
          </v:shape>
          <o:OLEObject Type="Embed" ProgID="Visio.Drawing.11" ShapeID="_x0000_i1026" DrawAspect="Content" ObjectID="_1616788620" r:id="rId25"/>
        </w:object>
      </w:r>
    </w:p>
    <w:p w14:paraId="1C80D630" w14:textId="18A5D6B9" w:rsidR="00FE25A0" w:rsidRDefault="00FE25A0" w:rsidP="00FE25A0">
      <w:pPr>
        <w:pStyle w:val="a7"/>
        <w:framePr w:w="3739" w:h="3551" w:hRule="exact" w:hSpace="180" w:wrap="around" w:vAnchor="text" w:hAnchor="page" w:x="6281" w:y="161"/>
        <w:spacing w:before="62" w:after="62"/>
      </w:pPr>
      <w:bookmarkStart w:id="76" w:name="_Ref500340506"/>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2</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7</w:t>
      </w:r>
      <w:r w:rsidR="006352F3">
        <w:fldChar w:fldCharType="end"/>
      </w:r>
      <w:bookmarkEnd w:id="76"/>
      <w:r>
        <w:rPr>
          <w:rFonts w:hint="eastAsia"/>
        </w:rPr>
        <w:t xml:space="preserve">  SWD</w:t>
      </w:r>
      <w:r>
        <w:rPr>
          <w:rFonts w:hint="eastAsia"/>
        </w:rPr>
        <w:t>调试接口</w:t>
      </w:r>
    </w:p>
    <w:p w14:paraId="350C7997" w14:textId="77777777" w:rsidR="00FE25A0" w:rsidRPr="00FE25A0" w:rsidRDefault="00FE25A0" w:rsidP="00FE25A0">
      <w:pPr>
        <w:spacing w:before="62" w:after="62"/>
        <w:rPr>
          <w:lang w:val="de-DE"/>
        </w:rPr>
      </w:pPr>
    </w:p>
    <w:p w14:paraId="50FDD594" w14:textId="77777777" w:rsidR="00AC7557" w:rsidRDefault="00AC7557" w:rsidP="00AC7557">
      <w:pPr>
        <w:pStyle w:val="30"/>
        <w:rPr>
          <w:lang w:val="de-DE"/>
        </w:rPr>
      </w:pPr>
      <w:bookmarkStart w:id="77" w:name="_Toc6175784"/>
      <w:r>
        <w:rPr>
          <w:rFonts w:hint="eastAsia"/>
          <w:lang w:val="de-DE"/>
        </w:rPr>
        <w:t>板载</w:t>
      </w:r>
      <w:r>
        <w:rPr>
          <w:lang w:val="de-DE"/>
        </w:rPr>
        <w:t>外设电路</w:t>
      </w:r>
      <w:bookmarkEnd w:id="77"/>
    </w:p>
    <w:p w14:paraId="033F06F8" w14:textId="77777777" w:rsidR="009E3241" w:rsidRPr="008575F4" w:rsidRDefault="009E3241" w:rsidP="009E3241">
      <w:pPr>
        <w:pStyle w:val="40"/>
        <w:keepLines w:val="0"/>
        <w:tabs>
          <w:tab w:val="clear" w:pos="862"/>
          <w:tab w:val="num" w:pos="852"/>
        </w:tabs>
        <w:ind w:left="574" w:hanging="148"/>
      </w:pPr>
      <w:bookmarkStart w:id="78" w:name="_Toc481496572"/>
      <w:r w:rsidRPr="008575F4">
        <w:rPr>
          <w:rFonts w:hint="eastAsia"/>
        </w:rPr>
        <w:t>LED</w:t>
      </w:r>
      <w:r w:rsidRPr="008575F4">
        <w:rPr>
          <w:rFonts w:hint="eastAsia"/>
        </w:rPr>
        <w:t>电路</w:t>
      </w:r>
      <w:bookmarkEnd w:id="78"/>
    </w:p>
    <w:p w14:paraId="23FAF7A4" w14:textId="77777777" w:rsidR="009E3241" w:rsidRDefault="009E3241" w:rsidP="009E3241">
      <w:pPr>
        <w:keepNext/>
        <w:framePr w:w="3603" w:h="2381" w:hRule="exact" w:hSpace="180" w:wrap="around" w:vAnchor="text" w:hAnchor="page" w:x="6332" w:y="1108"/>
        <w:shd w:val="solid" w:color="FFFFFF" w:fill="FFFFFF"/>
        <w:spacing w:before="62" w:after="62"/>
        <w:jc w:val="center"/>
      </w:pPr>
      <w:r>
        <w:object w:dxaOrig="4391" w:dyaOrig="1519" w14:anchorId="6D575B7D">
          <v:shape id="_x0000_i1027" type="#_x0000_t75" style="width:180.55pt;height:1in" o:ole="">
            <v:imagedata r:id="rId26" o:title=""/>
          </v:shape>
          <o:OLEObject Type="Embed" ProgID="Visio.Drawing.11" ShapeID="_x0000_i1027" DrawAspect="Content" ObjectID="_1616788621" r:id="rId27"/>
        </w:object>
      </w:r>
    </w:p>
    <w:p w14:paraId="6DFB1F9C" w14:textId="31AA3BC4" w:rsidR="009E3241" w:rsidRDefault="007435E6" w:rsidP="007435E6">
      <w:pPr>
        <w:pStyle w:val="a7"/>
        <w:framePr w:w="3603" w:h="2381" w:hRule="exact" w:hSpace="180" w:wrap="around" w:vAnchor="text" w:hAnchor="page" w:x="6332" w:y="1108"/>
      </w:pPr>
      <w:bookmarkStart w:id="79" w:name="_Ref536263976"/>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2</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8</w:t>
      </w:r>
      <w:r w:rsidR="006352F3">
        <w:fldChar w:fldCharType="end"/>
      </w:r>
      <w:bookmarkEnd w:id="79"/>
      <w:r>
        <w:t xml:space="preserve">  </w:t>
      </w:r>
      <w:r w:rsidR="009E3241" w:rsidRPr="00B357F2">
        <w:rPr>
          <w:rFonts w:hint="eastAsia"/>
        </w:rPr>
        <w:t>板载</w:t>
      </w:r>
      <w:r w:rsidR="009E3241" w:rsidRPr="00B357F2">
        <w:rPr>
          <w:rFonts w:hint="eastAsia"/>
        </w:rPr>
        <w:t>LED</w:t>
      </w:r>
      <w:r w:rsidR="009E3241" w:rsidRPr="00B357F2">
        <w:rPr>
          <w:rFonts w:hint="eastAsia"/>
        </w:rPr>
        <w:t>电路</w:t>
      </w:r>
    </w:p>
    <w:p w14:paraId="55F88ABC" w14:textId="21790460" w:rsidR="009E3241" w:rsidRDefault="009E3241" w:rsidP="009E3241">
      <w:pPr>
        <w:pStyle w:val="23"/>
        <w:spacing w:before="62" w:after="62"/>
      </w:pPr>
      <w:r>
        <w:rPr>
          <w:rFonts w:hint="eastAsia"/>
        </w:rPr>
        <w:t>AM116-Core</w:t>
      </w:r>
      <w:r w:rsidRPr="00513A7A">
        <w:rPr>
          <w:rFonts w:hint="eastAsia"/>
        </w:rPr>
        <w:t>开发板板载了两路</w:t>
      </w:r>
      <w:r w:rsidRPr="00513A7A">
        <w:rPr>
          <w:rFonts w:hint="eastAsia"/>
        </w:rPr>
        <w:t>LED</w:t>
      </w:r>
      <w:r w:rsidRPr="00513A7A">
        <w:rPr>
          <w:rFonts w:hint="eastAsia"/>
        </w:rPr>
        <w:t>发光二极管，可以完成简单的显示任务，电路如</w:t>
      </w:r>
      <w:r w:rsidR="007435E6">
        <w:fldChar w:fldCharType="begin"/>
      </w:r>
      <w:r w:rsidR="007435E6">
        <w:instrText xml:space="preserve"> </w:instrText>
      </w:r>
      <w:r w:rsidR="007435E6">
        <w:rPr>
          <w:rFonts w:hint="eastAsia"/>
        </w:rPr>
        <w:instrText>REF _Ref536263976 \h</w:instrText>
      </w:r>
      <w:r w:rsidR="007435E6">
        <w:instrText xml:space="preserve"> </w:instrText>
      </w:r>
      <w:r w:rsidR="007435E6">
        <w:fldChar w:fldCharType="separate"/>
      </w:r>
      <w:r w:rsidR="00B93B10">
        <w:rPr>
          <w:rFonts w:hint="eastAsia"/>
        </w:rPr>
        <w:t>图</w:t>
      </w:r>
      <w:r w:rsidR="00B93B10">
        <w:rPr>
          <w:noProof/>
        </w:rPr>
        <w:t>2</w:t>
      </w:r>
      <w:r w:rsidR="00B93B10">
        <w:t>.</w:t>
      </w:r>
      <w:r w:rsidR="00B93B10">
        <w:rPr>
          <w:noProof/>
        </w:rPr>
        <w:t>8</w:t>
      </w:r>
      <w:r w:rsidR="007435E6">
        <w:fldChar w:fldCharType="end"/>
      </w:r>
      <w:r w:rsidRPr="00513A7A">
        <w:rPr>
          <w:rFonts w:hint="eastAsia"/>
        </w:rPr>
        <w:t>所示，</w:t>
      </w:r>
      <w:r w:rsidRPr="00513A7A">
        <w:rPr>
          <w:rFonts w:hint="eastAsia"/>
        </w:rPr>
        <w:t>LED</w:t>
      </w:r>
      <w:r w:rsidRPr="00513A7A">
        <w:rPr>
          <w:rFonts w:hint="eastAsia"/>
        </w:rPr>
        <w:t>为低电平有效（低电平有效）。</w:t>
      </w:r>
      <w:r w:rsidRPr="00513A7A">
        <w:rPr>
          <w:rFonts w:hint="eastAsia"/>
        </w:rPr>
        <w:t>LED</w:t>
      </w:r>
      <w:r w:rsidRPr="00513A7A">
        <w:rPr>
          <w:rFonts w:hint="eastAsia"/>
        </w:rPr>
        <w:t>电路的控制引脚与微控制器的</w:t>
      </w:r>
      <w:r w:rsidRPr="00513A7A">
        <w:rPr>
          <w:rFonts w:hint="eastAsia"/>
        </w:rPr>
        <w:t>I/O</w:t>
      </w:r>
      <w:r w:rsidRPr="00513A7A">
        <w:rPr>
          <w:rFonts w:hint="eastAsia"/>
        </w:rPr>
        <w:t>引脚通过</w:t>
      </w:r>
      <w:r w:rsidRPr="00513A7A">
        <w:rPr>
          <w:rFonts w:hint="eastAsia"/>
        </w:rPr>
        <w:t>J9</w:t>
      </w:r>
      <w:r w:rsidRPr="00513A7A">
        <w:rPr>
          <w:rFonts w:hint="eastAsia"/>
        </w:rPr>
        <w:t>和</w:t>
      </w:r>
      <w:r w:rsidRPr="00513A7A">
        <w:rPr>
          <w:rFonts w:hint="eastAsia"/>
        </w:rPr>
        <w:t>J10</w:t>
      </w:r>
      <w:r w:rsidRPr="00513A7A">
        <w:rPr>
          <w:rFonts w:hint="eastAsia"/>
        </w:rPr>
        <w:t>相连。电路中的</w:t>
      </w:r>
      <w:r w:rsidRPr="00513A7A">
        <w:rPr>
          <w:rFonts w:hint="eastAsia"/>
        </w:rPr>
        <w:t>R</w:t>
      </w:r>
      <w:r>
        <w:rPr>
          <w:rFonts w:hint="eastAsia"/>
        </w:rPr>
        <w:t>3</w:t>
      </w:r>
      <w:r w:rsidRPr="00513A7A">
        <w:rPr>
          <w:rFonts w:hint="eastAsia"/>
        </w:rPr>
        <w:t>和</w:t>
      </w:r>
      <w:r w:rsidRPr="00513A7A">
        <w:rPr>
          <w:rFonts w:hint="eastAsia"/>
        </w:rPr>
        <w:t>R</w:t>
      </w:r>
      <w:r>
        <w:rPr>
          <w:rFonts w:hint="eastAsia"/>
        </w:rPr>
        <w:t>4</w:t>
      </w:r>
      <w:r w:rsidRPr="00513A7A">
        <w:rPr>
          <w:rFonts w:hint="eastAsia"/>
        </w:rPr>
        <w:t>为</w:t>
      </w:r>
      <w:r w:rsidRPr="00513A7A">
        <w:rPr>
          <w:rFonts w:hint="eastAsia"/>
        </w:rPr>
        <w:t>LED</w:t>
      </w:r>
      <w:r w:rsidRPr="00513A7A">
        <w:rPr>
          <w:rFonts w:hint="eastAsia"/>
        </w:rPr>
        <w:t>的限流电阻，选择</w:t>
      </w:r>
      <w:r w:rsidRPr="00513A7A">
        <w:rPr>
          <w:rFonts w:hint="eastAsia"/>
        </w:rPr>
        <w:t>1.5</w:t>
      </w:r>
      <w:r w:rsidRPr="008C2B05">
        <w:t>kΩ</w:t>
      </w:r>
      <w:r w:rsidRPr="00513A7A">
        <w:rPr>
          <w:rFonts w:hint="eastAsia"/>
        </w:rPr>
        <w:t>这个值可以避免</w:t>
      </w:r>
      <w:r w:rsidRPr="00513A7A">
        <w:rPr>
          <w:rFonts w:hint="eastAsia"/>
        </w:rPr>
        <w:t>LED</w:t>
      </w:r>
      <w:r w:rsidRPr="00513A7A">
        <w:rPr>
          <w:rFonts w:hint="eastAsia"/>
        </w:rPr>
        <w:t>点亮时过亮。</w:t>
      </w:r>
    </w:p>
    <w:p w14:paraId="3AEF3579" w14:textId="77777777" w:rsidR="009E3241" w:rsidRPr="008575F4" w:rsidRDefault="009E3241" w:rsidP="009E3241">
      <w:pPr>
        <w:pStyle w:val="23"/>
        <w:spacing w:before="62" w:after="62"/>
      </w:pPr>
      <w:r>
        <w:rPr>
          <w:rFonts w:hint="eastAsia"/>
        </w:rPr>
        <w:t>AM116-Core</w:t>
      </w:r>
      <w:r w:rsidRPr="008575F4">
        <w:rPr>
          <w:rFonts w:hint="eastAsia"/>
        </w:rPr>
        <w:t>开发板对应的引脚分配详见</w:t>
      </w:r>
      <w:r>
        <w:fldChar w:fldCharType="begin"/>
      </w:r>
      <w:r>
        <w:instrText xml:space="preserve"> </w:instrText>
      </w:r>
      <w:r>
        <w:rPr>
          <w:rFonts w:hint="eastAsia"/>
        </w:rPr>
        <w:instrText>REF _Ref429593837 \h</w:instrText>
      </w:r>
      <w:r>
        <w:instrText xml:space="preserve"> </w:instrText>
      </w:r>
      <w:r>
        <w:fldChar w:fldCharType="separate"/>
      </w:r>
      <w:r w:rsidR="00B93B10" w:rsidRPr="008575F4">
        <w:rPr>
          <w:rFonts w:hint="eastAsia"/>
        </w:rPr>
        <w:t>表</w:t>
      </w:r>
      <w:r w:rsidR="00B93B10">
        <w:rPr>
          <w:noProof/>
        </w:rPr>
        <w:t>2</w:t>
      </w:r>
      <w:r w:rsidR="00B93B10">
        <w:t>.</w:t>
      </w:r>
      <w:r w:rsidR="00B93B10">
        <w:rPr>
          <w:noProof/>
        </w:rPr>
        <w:t>4</w:t>
      </w:r>
      <w:r>
        <w:fldChar w:fldCharType="end"/>
      </w:r>
      <w:r w:rsidRPr="008575F4">
        <w:rPr>
          <w:rFonts w:hint="eastAsia"/>
        </w:rPr>
        <w:t>。</w:t>
      </w:r>
    </w:p>
    <w:p w14:paraId="05E3415F" w14:textId="77777777" w:rsidR="009E3241" w:rsidRPr="008575F4" w:rsidRDefault="009E3241" w:rsidP="009E3241">
      <w:pPr>
        <w:pStyle w:val="a7"/>
        <w:spacing w:before="62" w:after="62"/>
      </w:pPr>
      <w:bookmarkStart w:id="80" w:name="_Ref429593837"/>
      <w:r w:rsidRPr="008575F4">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4</w:t>
      </w:r>
      <w:r>
        <w:fldChar w:fldCharType="end"/>
      </w:r>
      <w:bookmarkEnd w:id="80"/>
      <w:r w:rsidRPr="008575F4">
        <w:rPr>
          <w:rFonts w:hint="eastAsia"/>
        </w:rPr>
        <w:t xml:space="preserve">  LED</w:t>
      </w:r>
      <w:r w:rsidRPr="008575F4">
        <w:rPr>
          <w:rFonts w:hint="eastAsia"/>
        </w:rPr>
        <w:t>电路微控制器对应引脚</w:t>
      </w:r>
    </w:p>
    <w:tbl>
      <w:tblPr>
        <w:tblW w:w="0" w:type="auto"/>
        <w:jc w:val="center"/>
        <w:tblBorders>
          <w:top w:val="thinThickSmallGap" w:sz="24" w:space="0" w:color="auto"/>
          <w:left w:val="single" w:sz="4" w:space="0" w:color="auto"/>
          <w:bottom w:val="thickThinSmallGap" w:sz="2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2416"/>
      </w:tblGrid>
      <w:tr w:rsidR="009E3241" w:rsidRPr="008575F4" w14:paraId="706FE81A" w14:textId="77777777" w:rsidTr="00AC10A4">
        <w:trPr>
          <w:jc w:val="center"/>
        </w:trPr>
        <w:tc>
          <w:tcPr>
            <w:tcW w:w="1664" w:type="dxa"/>
            <w:shd w:val="pct10" w:color="auto" w:fill="auto"/>
          </w:tcPr>
          <w:p w14:paraId="7A4F87E4" w14:textId="77777777" w:rsidR="009E3241" w:rsidRPr="008575F4" w:rsidRDefault="009E3241" w:rsidP="00FA40ED">
            <w:pPr>
              <w:pStyle w:val="ab"/>
            </w:pPr>
            <w:r w:rsidRPr="008575F4">
              <w:rPr>
                <w:rFonts w:hint="eastAsia"/>
              </w:rPr>
              <w:t>引脚标号</w:t>
            </w:r>
          </w:p>
        </w:tc>
        <w:tc>
          <w:tcPr>
            <w:tcW w:w="2416" w:type="dxa"/>
            <w:shd w:val="pct10" w:color="auto" w:fill="auto"/>
          </w:tcPr>
          <w:p w14:paraId="581D2060" w14:textId="77777777" w:rsidR="009E3241" w:rsidRPr="008575F4" w:rsidRDefault="009E3241" w:rsidP="00FA40ED">
            <w:pPr>
              <w:pStyle w:val="ab"/>
            </w:pPr>
            <w:r w:rsidRPr="008575F4">
              <w:rPr>
                <w:rFonts w:hint="eastAsia"/>
              </w:rPr>
              <w:t>微控制器引脚</w:t>
            </w:r>
          </w:p>
        </w:tc>
      </w:tr>
      <w:tr w:rsidR="009E3241" w:rsidRPr="008575F4" w14:paraId="60F5E1BC" w14:textId="77777777" w:rsidTr="00AC10A4">
        <w:trPr>
          <w:jc w:val="center"/>
        </w:trPr>
        <w:tc>
          <w:tcPr>
            <w:tcW w:w="1664" w:type="dxa"/>
            <w:vAlign w:val="center"/>
          </w:tcPr>
          <w:p w14:paraId="1028167F" w14:textId="77777777" w:rsidR="009E3241" w:rsidRPr="008575F4" w:rsidRDefault="009E3241" w:rsidP="00FA40ED">
            <w:pPr>
              <w:pStyle w:val="ad"/>
            </w:pPr>
            <w:r>
              <w:rPr>
                <w:rFonts w:hint="eastAsia"/>
              </w:rPr>
              <w:t>PIO_</w:t>
            </w:r>
            <w:r w:rsidRPr="008575F4">
              <w:rPr>
                <w:rFonts w:hint="eastAsia"/>
              </w:rPr>
              <w:t>LED0</w:t>
            </w:r>
          </w:p>
        </w:tc>
        <w:tc>
          <w:tcPr>
            <w:tcW w:w="2416" w:type="dxa"/>
            <w:vAlign w:val="center"/>
          </w:tcPr>
          <w:p w14:paraId="6CF3D316" w14:textId="77777777" w:rsidR="009E3241" w:rsidRPr="008575F4" w:rsidRDefault="009E3241" w:rsidP="00FA40ED">
            <w:pPr>
              <w:pStyle w:val="ad"/>
            </w:pPr>
            <w:r w:rsidRPr="008575F4">
              <w:rPr>
                <w:rFonts w:hint="eastAsia"/>
              </w:rPr>
              <w:t>P</w:t>
            </w:r>
            <w:r>
              <w:rPr>
                <w:rFonts w:hint="eastAsia"/>
              </w:rPr>
              <w:t>B1</w:t>
            </w:r>
          </w:p>
        </w:tc>
      </w:tr>
      <w:tr w:rsidR="009E3241" w:rsidRPr="008575F4" w14:paraId="0747E01E" w14:textId="77777777" w:rsidTr="00AC10A4">
        <w:trPr>
          <w:jc w:val="center"/>
        </w:trPr>
        <w:tc>
          <w:tcPr>
            <w:tcW w:w="1664" w:type="dxa"/>
            <w:vAlign w:val="center"/>
          </w:tcPr>
          <w:p w14:paraId="53E1D51E" w14:textId="77777777" w:rsidR="009E3241" w:rsidRPr="008575F4" w:rsidRDefault="009E3241" w:rsidP="00FA40ED">
            <w:pPr>
              <w:pStyle w:val="ad"/>
            </w:pPr>
            <w:r>
              <w:rPr>
                <w:rFonts w:hint="eastAsia"/>
              </w:rPr>
              <w:t>PIO_</w:t>
            </w:r>
            <w:r w:rsidRPr="008575F4">
              <w:rPr>
                <w:rFonts w:hint="eastAsia"/>
              </w:rPr>
              <w:t>LED1</w:t>
            </w:r>
          </w:p>
        </w:tc>
        <w:tc>
          <w:tcPr>
            <w:tcW w:w="2416" w:type="dxa"/>
            <w:vAlign w:val="center"/>
          </w:tcPr>
          <w:p w14:paraId="19B9C85A" w14:textId="77777777" w:rsidR="009E3241" w:rsidRPr="008575F4" w:rsidRDefault="009E3241" w:rsidP="00FA40ED">
            <w:pPr>
              <w:pStyle w:val="ad"/>
            </w:pPr>
            <w:r w:rsidRPr="008575F4">
              <w:rPr>
                <w:rFonts w:hint="eastAsia"/>
              </w:rPr>
              <w:t>P</w:t>
            </w:r>
            <w:r>
              <w:rPr>
                <w:rFonts w:hint="eastAsia"/>
              </w:rPr>
              <w:t>B2</w:t>
            </w:r>
          </w:p>
        </w:tc>
      </w:tr>
    </w:tbl>
    <w:p w14:paraId="6B6D93F2" w14:textId="77777777" w:rsidR="009E3241" w:rsidRPr="008575F4" w:rsidRDefault="009E3241" w:rsidP="009E3241">
      <w:pPr>
        <w:pStyle w:val="40"/>
        <w:keepLines w:val="0"/>
        <w:tabs>
          <w:tab w:val="clear" w:pos="862"/>
        </w:tabs>
        <w:ind w:left="574" w:hanging="148"/>
      </w:pPr>
      <w:bookmarkStart w:id="81" w:name="_Toc481496573"/>
      <w:r w:rsidRPr="008575F4">
        <w:rPr>
          <w:rFonts w:hint="eastAsia"/>
        </w:rPr>
        <w:t>蜂鸣器电路</w:t>
      </w:r>
      <w:bookmarkEnd w:id="81"/>
    </w:p>
    <w:p w14:paraId="58D90999" w14:textId="15094CE6" w:rsidR="00782470" w:rsidRDefault="009E3241" w:rsidP="00782470">
      <w:pPr>
        <w:pStyle w:val="0740"/>
      </w:pPr>
      <w:r w:rsidRPr="00513A7A">
        <w:rPr>
          <w:rFonts w:hint="eastAsia"/>
        </w:rPr>
        <w:t>为了便于调试，</w:t>
      </w:r>
      <w:r>
        <w:rPr>
          <w:rFonts w:hint="eastAsia"/>
        </w:rPr>
        <w:t>AM116-Core</w:t>
      </w:r>
      <w:r w:rsidRPr="00513A7A">
        <w:rPr>
          <w:rFonts w:hint="eastAsia"/>
        </w:rPr>
        <w:t>开发套件设计了蜂鸣器驱动电路，如</w:t>
      </w:r>
      <w:r>
        <w:fldChar w:fldCharType="begin"/>
      </w:r>
      <w:r>
        <w:instrText xml:space="preserve"> </w:instrText>
      </w:r>
      <w:r>
        <w:rPr>
          <w:rFonts w:hint="eastAsia"/>
        </w:rPr>
        <w:instrText>REF _Ref500341331 \h</w:instrText>
      </w:r>
      <w:r>
        <w:instrText xml:space="preserve"> </w:instrText>
      </w:r>
      <w:r w:rsidR="00782470">
        <w:instrText xml:space="preserve"> \* MERGEFORMAT </w:instrText>
      </w:r>
      <w:r>
        <w:fldChar w:fldCharType="separate"/>
      </w:r>
      <w:r w:rsidR="00B93B10">
        <w:rPr>
          <w:rFonts w:hint="eastAsia"/>
        </w:rPr>
        <w:t>图</w:t>
      </w:r>
      <w:r w:rsidR="00B93B10">
        <w:t>2.9</w:t>
      </w:r>
      <w:r>
        <w:fldChar w:fldCharType="end"/>
      </w:r>
      <w:r w:rsidRPr="00513A7A">
        <w:rPr>
          <w:rFonts w:hint="eastAsia"/>
        </w:rPr>
        <w:t>所示。</w:t>
      </w:r>
      <w:r>
        <w:rPr>
          <w:rFonts w:hint="eastAsia"/>
        </w:rPr>
        <w:t>AM116-Core</w:t>
      </w:r>
      <w:r w:rsidRPr="00513A7A">
        <w:rPr>
          <w:rFonts w:hint="eastAsia"/>
        </w:rPr>
        <w:t>开发板使用的是无源蜂鸣器。</w:t>
      </w:r>
      <w:r w:rsidRPr="00513A7A">
        <w:rPr>
          <w:rFonts w:hint="eastAsia"/>
        </w:rPr>
        <w:t>D</w:t>
      </w:r>
      <w:r>
        <w:rPr>
          <w:rFonts w:hint="eastAsia"/>
        </w:rPr>
        <w:t>1</w:t>
      </w:r>
      <w:r w:rsidRPr="00513A7A">
        <w:rPr>
          <w:rFonts w:hint="eastAsia"/>
        </w:rPr>
        <w:t>起保护三极管的作用，当突然截止时无源蜂鸣器两端产生瞬感应电动势可以通过</w:t>
      </w:r>
      <w:r w:rsidRPr="00513A7A">
        <w:rPr>
          <w:rFonts w:hint="eastAsia"/>
        </w:rPr>
        <w:t>D</w:t>
      </w:r>
      <w:r>
        <w:rPr>
          <w:rFonts w:hint="eastAsia"/>
        </w:rPr>
        <w:t>1</w:t>
      </w:r>
      <w:r w:rsidRPr="00513A7A">
        <w:rPr>
          <w:rFonts w:hint="eastAsia"/>
        </w:rPr>
        <w:t>迅速释放掉，避免叠加</w:t>
      </w:r>
      <w:r>
        <w:rPr>
          <w:rFonts w:hint="eastAsia"/>
        </w:rPr>
        <w:t>效应</w:t>
      </w:r>
      <w:r w:rsidRPr="00513A7A">
        <w:rPr>
          <w:rFonts w:hint="eastAsia"/>
        </w:rPr>
        <w:t>击穿三极管集电极。若使用有源蜂鸣器则</w:t>
      </w:r>
      <w:r w:rsidRPr="00513A7A">
        <w:rPr>
          <w:rFonts w:hint="eastAsia"/>
        </w:rPr>
        <w:t>D</w:t>
      </w:r>
      <w:r>
        <w:rPr>
          <w:rFonts w:hint="eastAsia"/>
        </w:rPr>
        <w:t>1</w:t>
      </w:r>
      <w:r w:rsidRPr="00513A7A">
        <w:rPr>
          <w:rFonts w:hint="eastAsia"/>
        </w:rPr>
        <w:t>不用焊接。当不使用蜂鸣器的时候也可以用</w:t>
      </w:r>
      <w:r w:rsidRPr="00513A7A">
        <w:rPr>
          <w:rFonts w:hint="eastAsia"/>
        </w:rPr>
        <w:t>J7</w:t>
      </w:r>
      <w:r w:rsidRPr="00513A7A">
        <w:rPr>
          <w:rFonts w:hint="eastAsia"/>
        </w:rPr>
        <w:t>断开蜂鸣器电路与</w:t>
      </w:r>
      <w:r w:rsidRPr="00513A7A">
        <w:rPr>
          <w:rFonts w:hint="eastAsia"/>
        </w:rPr>
        <w:t>I/O</w:t>
      </w:r>
      <w:r w:rsidRPr="00513A7A">
        <w:rPr>
          <w:rFonts w:hint="eastAsia"/>
        </w:rPr>
        <w:t>口的连接。</w:t>
      </w:r>
    </w:p>
    <w:p w14:paraId="03F87BE6" w14:textId="30BBC6E6" w:rsidR="00782470" w:rsidRPr="00782470" w:rsidRDefault="00782470" w:rsidP="00782470">
      <w:pPr>
        <w:spacing w:before="62" w:after="62"/>
        <w:jc w:val="center"/>
      </w:pPr>
      <w:r>
        <w:rPr>
          <w:noProof/>
        </w:rPr>
        <w:lastRenderedPageBreak/>
        <w:drawing>
          <wp:inline distT="0" distB="0" distL="0" distR="0" wp14:anchorId="2ECA41A5" wp14:editId="2045137C">
            <wp:extent cx="3048000" cy="183794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蜂鸣器.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000" cy="1837944"/>
                    </a:xfrm>
                    <a:prstGeom prst="rect">
                      <a:avLst/>
                    </a:prstGeom>
                  </pic:spPr>
                </pic:pic>
              </a:graphicData>
            </a:graphic>
          </wp:inline>
        </w:drawing>
      </w:r>
    </w:p>
    <w:p w14:paraId="123E8A56" w14:textId="36B579CE" w:rsidR="00782470" w:rsidRPr="006761D9" w:rsidRDefault="00782470" w:rsidP="00782470">
      <w:pPr>
        <w:pStyle w:val="a7"/>
        <w:spacing w:before="62" w:after="62"/>
      </w:pPr>
      <w:bookmarkStart w:id="82" w:name="_Ref500341331"/>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2</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9</w:t>
      </w:r>
      <w:r w:rsidR="006352F3">
        <w:fldChar w:fldCharType="end"/>
      </w:r>
      <w:bookmarkEnd w:id="82"/>
      <w:r>
        <w:rPr>
          <w:rFonts w:hint="eastAsia"/>
        </w:rPr>
        <w:t xml:space="preserve">  </w:t>
      </w:r>
      <w:r w:rsidRPr="006068D4">
        <w:rPr>
          <w:rFonts w:hint="eastAsia"/>
        </w:rPr>
        <w:t>板载蜂鸣器电路</w:t>
      </w:r>
    </w:p>
    <w:p w14:paraId="602583B6" w14:textId="77777777" w:rsidR="009E3241" w:rsidRPr="008575F4" w:rsidRDefault="009E3241" w:rsidP="009E3241">
      <w:pPr>
        <w:pStyle w:val="23"/>
        <w:spacing w:before="62" w:after="62"/>
      </w:pPr>
      <w:r>
        <w:rPr>
          <w:rFonts w:hint="eastAsia"/>
        </w:rPr>
        <w:t>AM824-Core</w:t>
      </w:r>
      <w:r w:rsidRPr="008575F4">
        <w:rPr>
          <w:rFonts w:hint="eastAsia"/>
        </w:rPr>
        <w:t>开发板对应的引脚分配详见</w:t>
      </w:r>
      <w:r w:rsidRPr="008575F4">
        <w:fldChar w:fldCharType="begin"/>
      </w:r>
      <w:r w:rsidRPr="008575F4">
        <w:instrText xml:space="preserve"> REF _Ref429596679 \h  \* MERGEFORMAT </w:instrText>
      </w:r>
      <w:r w:rsidRPr="008575F4">
        <w:fldChar w:fldCharType="separate"/>
      </w:r>
      <w:r w:rsidR="00B93B10" w:rsidRPr="008575F4">
        <w:rPr>
          <w:rFonts w:hint="eastAsia"/>
        </w:rPr>
        <w:t>表</w:t>
      </w:r>
      <w:r w:rsidR="00B93B10">
        <w:t>2.5</w:t>
      </w:r>
      <w:r w:rsidRPr="008575F4">
        <w:fldChar w:fldCharType="end"/>
      </w:r>
      <w:r w:rsidRPr="008575F4">
        <w:rPr>
          <w:rFonts w:hint="eastAsia"/>
        </w:rPr>
        <w:t>。</w:t>
      </w:r>
    </w:p>
    <w:p w14:paraId="1A3AC532" w14:textId="77777777" w:rsidR="009E3241" w:rsidRPr="008575F4" w:rsidRDefault="009E3241" w:rsidP="009E3241">
      <w:pPr>
        <w:pStyle w:val="a7"/>
        <w:spacing w:before="62" w:after="62"/>
      </w:pPr>
      <w:bookmarkStart w:id="83" w:name="_Ref429596679"/>
      <w:r w:rsidRPr="008575F4">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5</w:t>
      </w:r>
      <w:r>
        <w:fldChar w:fldCharType="end"/>
      </w:r>
      <w:bookmarkEnd w:id="83"/>
      <w:r w:rsidRPr="008575F4">
        <w:rPr>
          <w:rFonts w:hint="eastAsia"/>
        </w:rPr>
        <w:t xml:space="preserve">  </w:t>
      </w:r>
      <w:r w:rsidRPr="008575F4">
        <w:rPr>
          <w:rFonts w:hint="eastAsia"/>
        </w:rPr>
        <w:t>蜂鸣器电路微控制器对应引脚</w:t>
      </w:r>
    </w:p>
    <w:tbl>
      <w:tblPr>
        <w:tblW w:w="0" w:type="auto"/>
        <w:jc w:val="center"/>
        <w:tblBorders>
          <w:top w:val="thinThickSmallGap" w:sz="24" w:space="0" w:color="auto"/>
          <w:left w:val="single" w:sz="4" w:space="0" w:color="auto"/>
          <w:bottom w:val="thickThinSmallGap" w:sz="2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2416"/>
      </w:tblGrid>
      <w:tr w:rsidR="009E3241" w:rsidRPr="008575F4" w14:paraId="72D4BCE8" w14:textId="77777777" w:rsidTr="00AC10A4">
        <w:trPr>
          <w:jc w:val="center"/>
        </w:trPr>
        <w:tc>
          <w:tcPr>
            <w:tcW w:w="1664" w:type="dxa"/>
            <w:shd w:val="pct10" w:color="auto" w:fill="auto"/>
          </w:tcPr>
          <w:p w14:paraId="5BABCE1A" w14:textId="77777777" w:rsidR="009E3241" w:rsidRPr="008575F4" w:rsidRDefault="009E3241" w:rsidP="00FA40ED">
            <w:pPr>
              <w:pStyle w:val="ab"/>
            </w:pPr>
            <w:r w:rsidRPr="008575F4">
              <w:rPr>
                <w:rFonts w:hint="eastAsia"/>
              </w:rPr>
              <w:t>引脚标号</w:t>
            </w:r>
          </w:p>
        </w:tc>
        <w:tc>
          <w:tcPr>
            <w:tcW w:w="2416" w:type="dxa"/>
            <w:shd w:val="pct10" w:color="auto" w:fill="auto"/>
          </w:tcPr>
          <w:p w14:paraId="690EAB76" w14:textId="77777777" w:rsidR="009E3241" w:rsidRPr="008575F4" w:rsidRDefault="009E3241" w:rsidP="00FA40ED">
            <w:pPr>
              <w:pStyle w:val="ab"/>
            </w:pPr>
            <w:r w:rsidRPr="008575F4">
              <w:rPr>
                <w:rFonts w:hint="eastAsia"/>
              </w:rPr>
              <w:t>微控制器引脚</w:t>
            </w:r>
          </w:p>
        </w:tc>
      </w:tr>
      <w:tr w:rsidR="009E3241" w:rsidRPr="008575F4" w14:paraId="12E87364" w14:textId="77777777" w:rsidTr="00AC10A4">
        <w:trPr>
          <w:jc w:val="center"/>
        </w:trPr>
        <w:tc>
          <w:tcPr>
            <w:tcW w:w="1664" w:type="dxa"/>
            <w:vAlign w:val="center"/>
          </w:tcPr>
          <w:p w14:paraId="666017D3" w14:textId="77777777" w:rsidR="009E3241" w:rsidRPr="008575F4" w:rsidRDefault="009E3241" w:rsidP="00FA40ED">
            <w:pPr>
              <w:pStyle w:val="ad"/>
            </w:pPr>
            <w:r>
              <w:rPr>
                <w:rFonts w:hint="eastAsia"/>
              </w:rPr>
              <w:t>PIO_</w:t>
            </w:r>
            <w:r w:rsidRPr="008575F4">
              <w:rPr>
                <w:rFonts w:hint="eastAsia"/>
              </w:rPr>
              <w:t>BEEP</w:t>
            </w:r>
          </w:p>
        </w:tc>
        <w:tc>
          <w:tcPr>
            <w:tcW w:w="2416" w:type="dxa"/>
            <w:vAlign w:val="center"/>
          </w:tcPr>
          <w:p w14:paraId="0F7EEA1F" w14:textId="77777777" w:rsidR="009E3241" w:rsidRPr="008575F4" w:rsidRDefault="009E3241" w:rsidP="00FA40ED">
            <w:pPr>
              <w:pStyle w:val="ad"/>
            </w:pPr>
            <w:r>
              <w:rPr>
                <w:rFonts w:hint="eastAsia"/>
              </w:rPr>
              <w:t>PB8</w:t>
            </w:r>
          </w:p>
        </w:tc>
      </w:tr>
    </w:tbl>
    <w:p w14:paraId="1E74BC27" w14:textId="77777777" w:rsidR="009E3241" w:rsidRPr="008575F4" w:rsidRDefault="009E3241" w:rsidP="009E3241">
      <w:pPr>
        <w:pStyle w:val="40"/>
        <w:keepLines w:val="0"/>
        <w:tabs>
          <w:tab w:val="clear" w:pos="862"/>
        </w:tabs>
        <w:ind w:left="574" w:hanging="148"/>
      </w:pPr>
      <w:bookmarkStart w:id="84" w:name="_Toc481496574"/>
      <w:r w:rsidRPr="008575F4">
        <w:rPr>
          <w:rFonts w:hint="eastAsia"/>
        </w:rPr>
        <w:t>加热</w:t>
      </w:r>
      <w:r>
        <w:rPr>
          <w:rFonts w:hint="eastAsia"/>
        </w:rPr>
        <w:t>电阻与按键</w:t>
      </w:r>
      <w:r w:rsidRPr="008575F4">
        <w:rPr>
          <w:rFonts w:hint="eastAsia"/>
        </w:rPr>
        <w:t>电路</w:t>
      </w:r>
      <w:bookmarkEnd w:id="84"/>
    </w:p>
    <w:p w14:paraId="2E079F0D" w14:textId="1ED86434" w:rsidR="00401112" w:rsidRDefault="00401112" w:rsidP="00401112">
      <w:pPr>
        <w:keepNext/>
        <w:framePr w:w="3867" w:h="3006" w:hRule="exact" w:hSpace="180" w:wrap="around" w:vAnchor="text" w:hAnchor="page" w:x="6170" w:y="11"/>
        <w:shd w:val="solid" w:color="FFFFFF" w:fill="FFFFFF"/>
        <w:spacing w:before="62" w:after="62"/>
        <w:jc w:val="center"/>
      </w:pPr>
      <w:r>
        <w:object w:dxaOrig="3450" w:dyaOrig="2056" w14:anchorId="6702087D">
          <v:shape id="_x0000_i1028" type="#_x0000_t75" style="width:201.8pt;height:122.75pt" o:ole="">
            <v:imagedata r:id="rId29" o:title=""/>
          </v:shape>
          <o:OLEObject Type="Embed" ProgID="Visio.Drawing.11" ShapeID="_x0000_i1028" DrawAspect="Content" ObjectID="_1616788622" r:id="rId30"/>
        </w:object>
      </w:r>
      <w:bookmarkStart w:id="85" w:name="_Ref500260625"/>
      <w:r w:rsidRPr="008B4823">
        <w:rPr>
          <w:rFonts w:ascii="Arial" w:eastAsia="黑体" w:hAnsi="Arial" w:cs="Arial" w:hint="eastAsia"/>
          <w:sz w:val="18"/>
          <w:szCs w:val="18"/>
        </w:rPr>
        <w:t>图</w:t>
      </w:r>
      <w:r w:rsidR="006352F3">
        <w:rPr>
          <w:rFonts w:ascii="Arial" w:eastAsia="黑体" w:hAnsi="Arial" w:cs="Arial"/>
          <w:sz w:val="18"/>
          <w:szCs w:val="18"/>
        </w:rPr>
        <w:fldChar w:fldCharType="begin"/>
      </w:r>
      <w:r w:rsidR="006352F3">
        <w:rPr>
          <w:rFonts w:ascii="Arial" w:eastAsia="黑体" w:hAnsi="Arial" w:cs="Arial"/>
          <w:sz w:val="18"/>
          <w:szCs w:val="18"/>
        </w:rPr>
        <w:instrText xml:space="preserve"> </w:instrText>
      </w:r>
      <w:r w:rsidR="006352F3">
        <w:rPr>
          <w:rFonts w:ascii="Arial" w:eastAsia="黑体" w:hAnsi="Arial" w:cs="Arial" w:hint="eastAsia"/>
          <w:sz w:val="18"/>
          <w:szCs w:val="18"/>
        </w:rPr>
        <w:instrText>STYLEREF 1 \s</w:instrText>
      </w:r>
      <w:r w:rsidR="006352F3">
        <w:rPr>
          <w:rFonts w:ascii="Arial" w:eastAsia="黑体" w:hAnsi="Arial" w:cs="Arial"/>
          <w:sz w:val="18"/>
          <w:szCs w:val="18"/>
        </w:rPr>
        <w:instrText xml:space="preserve"> </w:instrText>
      </w:r>
      <w:r w:rsidR="006352F3">
        <w:rPr>
          <w:rFonts w:ascii="Arial" w:eastAsia="黑体" w:hAnsi="Arial" w:cs="Arial"/>
          <w:sz w:val="18"/>
          <w:szCs w:val="18"/>
        </w:rPr>
        <w:fldChar w:fldCharType="separate"/>
      </w:r>
      <w:r w:rsidR="00B93B10">
        <w:rPr>
          <w:rFonts w:ascii="Arial" w:eastAsia="黑体" w:hAnsi="Arial" w:cs="Arial"/>
          <w:noProof/>
          <w:sz w:val="18"/>
          <w:szCs w:val="18"/>
        </w:rPr>
        <w:t>2</w:t>
      </w:r>
      <w:r w:rsidR="006352F3">
        <w:rPr>
          <w:rFonts w:ascii="Arial" w:eastAsia="黑体" w:hAnsi="Arial" w:cs="Arial"/>
          <w:sz w:val="18"/>
          <w:szCs w:val="18"/>
        </w:rPr>
        <w:fldChar w:fldCharType="end"/>
      </w:r>
      <w:r w:rsidR="006352F3">
        <w:rPr>
          <w:rFonts w:ascii="Arial" w:eastAsia="黑体" w:hAnsi="Arial" w:cs="Arial"/>
          <w:sz w:val="18"/>
          <w:szCs w:val="18"/>
        </w:rPr>
        <w:t>.</w:t>
      </w:r>
      <w:r w:rsidR="006352F3">
        <w:rPr>
          <w:rFonts w:ascii="Arial" w:eastAsia="黑体" w:hAnsi="Arial" w:cs="Arial"/>
          <w:sz w:val="18"/>
          <w:szCs w:val="18"/>
        </w:rPr>
        <w:fldChar w:fldCharType="begin"/>
      </w:r>
      <w:r w:rsidR="006352F3">
        <w:rPr>
          <w:rFonts w:ascii="Arial" w:eastAsia="黑体" w:hAnsi="Arial" w:cs="Arial"/>
          <w:sz w:val="18"/>
          <w:szCs w:val="18"/>
        </w:rPr>
        <w:instrText xml:space="preserve"> </w:instrText>
      </w:r>
      <w:r w:rsidR="006352F3">
        <w:rPr>
          <w:rFonts w:ascii="Arial" w:eastAsia="黑体" w:hAnsi="Arial" w:cs="Arial" w:hint="eastAsia"/>
          <w:sz w:val="18"/>
          <w:szCs w:val="18"/>
        </w:rPr>
        <w:instrText xml:space="preserve">SEQ </w:instrText>
      </w:r>
      <w:r w:rsidR="006352F3">
        <w:rPr>
          <w:rFonts w:ascii="Arial" w:eastAsia="黑体" w:hAnsi="Arial" w:cs="Arial" w:hint="eastAsia"/>
          <w:sz w:val="18"/>
          <w:szCs w:val="18"/>
        </w:rPr>
        <w:instrText>图</w:instrText>
      </w:r>
      <w:r w:rsidR="006352F3">
        <w:rPr>
          <w:rFonts w:ascii="Arial" w:eastAsia="黑体" w:hAnsi="Arial" w:cs="Arial" w:hint="eastAsia"/>
          <w:sz w:val="18"/>
          <w:szCs w:val="18"/>
        </w:rPr>
        <w:instrText xml:space="preserve"> \* ARABIC \s 1</w:instrText>
      </w:r>
      <w:r w:rsidR="006352F3">
        <w:rPr>
          <w:rFonts w:ascii="Arial" w:eastAsia="黑体" w:hAnsi="Arial" w:cs="Arial"/>
          <w:sz w:val="18"/>
          <w:szCs w:val="18"/>
        </w:rPr>
        <w:instrText xml:space="preserve"> </w:instrText>
      </w:r>
      <w:r w:rsidR="006352F3">
        <w:rPr>
          <w:rFonts w:ascii="Arial" w:eastAsia="黑体" w:hAnsi="Arial" w:cs="Arial"/>
          <w:sz w:val="18"/>
          <w:szCs w:val="18"/>
        </w:rPr>
        <w:fldChar w:fldCharType="separate"/>
      </w:r>
      <w:r w:rsidR="00B93B10">
        <w:rPr>
          <w:rFonts w:ascii="Arial" w:eastAsia="黑体" w:hAnsi="Arial" w:cs="Arial"/>
          <w:noProof/>
          <w:sz w:val="18"/>
          <w:szCs w:val="18"/>
        </w:rPr>
        <w:t>10</w:t>
      </w:r>
      <w:r w:rsidR="006352F3">
        <w:rPr>
          <w:rFonts w:ascii="Arial" w:eastAsia="黑体" w:hAnsi="Arial" w:cs="Arial"/>
          <w:sz w:val="18"/>
          <w:szCs w:val="18"/>
        </w:rPr>
        <w:fldChar w:fldCharType="end"/>
      </w:r>
      <w:bookmarkEnd w:id="85"/>
      <w:r w:rsidRPr="008B4823">
        <w:rPr>
          <w:rFonts w:ascii="Arial" w:eastAsia="黑体" w:hAnsi="Arial" w:cs="Arial" w:hint="eastAsia"/>
          <w:sz w:val="18"/>
          <w:szCs w:val="18"/>
        </w:rPr>
        <w:t xml:space="preserve">  </w:t>
      </w:r>
      <w:r w:rsidRPr="008B4823">
        <w:rPr>
          <w:rFonts w:ascii="Arial" w:eastAsia="黑体" w:hAnsi="Arial" w:cs="Arial" w:hint="eastAsia"/>
          <w:sz w:val="18"/>
          <w:szCs w:val="18"/>
        </w:rPr>
        <w:t>加热电路</w:t>
      </w:r>
    </w:p>
    <w:p w14:paraId="7F62F623" w14:textId="77777777" w:rsidR="009E3241" w:rsidRDefault="009E3241" w:rsidP="009E3241">
      <w:pPr>
        <w:pStyle w:val="23"/>
        <w:spacing w:before="62" w:after="62"/>
      </w:pPr>
      <w:r>
        <w:rPr>
          <w:rFonts w:hint="eastAsia"/>
        </w:rPr>
        <w:t>AM116-Core</w:t>
      </w:r>
      <w:r w:rsidRPr="00513A7A">
        <w:rPr>
          <w:rFonts w:hint="eastAsia"/>
        </w:rPr>
        <w:t>开发板创新性的设计了一套测温实验电路。包含加热电路和数字</w:t>
      </w:r>
      <w:r w:rsidRPr="00513A7A">
        <w:rPr>
          <w:rFonts w:hint="eastAsia"/>
        </w:rPr>
        <w:t>/</w:t>
      </w:r>
      <w:r w:rsidRPr="00513A7A">
        <w:rPr>
          <w:rFonts w:hint="eastAsia"/>
        </w:rPr>
        <w:t>模拟测温电路。其中加热电路采用了一个阻值为</w:t>
      </w:r>
      <w:r w:rsidRPr="00513A7A">
        <w:rPr>
          <w:rFonts w:hint="eastAsia"/>
        </w:rPr>
        <w:t>20~50</w:t>
      </w:r>
      <w:r w:rsidRPr="001D2225">
        <w:t>Ω</w:t>
      </w:r>
      <w:r w:rsidRPr="00513A7A">
        <w:rPr>
          <w:rFonts w:hint="eastAsia"/>
        </w:rPr>
        <w:t>的功率电阻（</w:t>
      </w:r>
      <w:r w:rsidRPr="00513A7A">
        <w:rPr>
          <w:rFonts w:hint="eastAsia"/>
        </w:rPr>
        <w:t>2W</w:t>
      </w:r>
      <w:r w:rsidRPr="00513A7A">
        <w:rPr>
          <w:rFonts w:hint="eastAsia"/>
        </w:rPr>
        <w:t>），通过按键来控制，如</w:t>
      </w:r>
      <w:r>
        <w:fldChar w:fldCharType="begin"/>
      </w:r>
      <w:r>
        <w:instrText xml:space="preserve"> </w:instrText>
      </w:r>
      <w:r>
        <w:rPr>
          <w:rFonts w:hint="eastAsia"/>
        </w:rPr>
        <w:instrText>REF _Ref500260625 \h</w:instrText>
      </w:r>
      <w:r>
        <w:instrText xml:space="preserve"> </w:instrText>
      </w:r>
      <w:r>
        <w:fldChar w:fldCharType="separate"/>
      </w:r>
      <w:r w:rsidR="00B93B10" w:rsidRPr="008B4823">
        <w:rPr>
          <w:rFonts w:ascii="Arial" w:eastAsia="黑体" w:hAnsi="Arial" w:cs="Arial" w:hint="eastAsia"/>
          <w:sz w:val="18"/>
          <w:szCs w:val="18"/>
        </w:rPr>
        <w:t>图</w:t>
      </w:r>
      <w:r w:rsidR="00B93B10">
        <w:rPr>
          <w:rFonts w:ascii="Arial" w:eastAsia="黑体" w:hAnsi="Arial" w:cs="Arial"/>
          <w:noProof/>
          <w:sz w:val="18"/>
          <w:szCs w:val="18"/>
        </w:rPr>
        <w:t>2</w:t>
      </w:r>
      <w:r w:rsidR="00B93B10">
        <w:rPr>
          <w:rFonts w:ascii="Arial" w:eastAsia="黑体" w:hAnsi="Arial" w:cs="Arial"/>
          <w:sz w:val="18"/>
          <w:szCs w:val="18"/>
        </w:rPr>
        <w:t>.</w:t>
      </w:r>
      <w:r w:rsidR="00B93B10">
        <w:rPr>
          <w:rFonts w:ascii="Arial" w:eastAsia="黑体" w:hAnsi="Arial" w:cs="Arial"/>
          <w:noProof/>
          <w:sz w:val="18"/>
          <w:szCs w:val="18"/>
        </w:rPr>
        <w:t>10</w:t>
      </w:r>
      <w:r>
        <w:fldChar w:fldCharType="end"/>
      </w:r>
      <w:r w:rsidRPr="00513A7A">
        <w:rPr>
          <w:rFonts w:hint="eastAsia"/>
        </w:rPr>
        <w:t>所示。</w:t>
      </w:r>
      <w:r>
        <w:rPr>
          <w:rFonts w:hint="eastAsia"/>
        </w:rPr>
        <w:t>GPIO</w:t>
      </w:r>
      <w:r>
        <w:rPr>
          <w:rFonts w:hint="eastAsia"/>
        </w:rPr>
        <w:t>口（</w:t>
      </w:r>
      <w:r>
        <w:rPr>
          <w:rFonts w:hint="eastAsia"/>
        </w:rPr>
        <w:t>PA8</w:t>
      </w:r>
      <w:r>
        <w:rPr>
          <w:rFonts w:hint="eastAsia"/>
        </w:rPr>
        <w:t>）输出需要上拉电阻</w:t>
      </w:r>
      <w:r>
        <w:rPr>
          <w:rFonts w:hint="eastAsia"/>
        </w:rPr>
        <w:t>R8</w:t>
      </w:r>
      <w:r>
        <w:rPr>
          <w:rFonts w:hint="eastAsia"/>
        </w:rPr>
        <w:t>。</w:t>
      </w:r>
      <w:r w:rsidRPr="00513A7A">
        <w:rPr>
          <w:rFonts w:hint="eastAsia"/>
        </w:rPr>
        <w:t>电阻越小通过其电流越大，产生的热量越大，因此</w:t>
      </w:r>
      <w:r w:rsidRPr="00513A7A">
        <w:rPr>
          <w:rFonts w:hint="eastAsia"/>
        </w:rPr>
        <w:t>R</w:t>
      </w:r>
      <w:r>
        <w:rPr>
          <w:rFonts w:hint="eastAsia"/>
        </w:rPr>
        <w:t>7</w:t>
      </w:r>
      <w:r w:rsidRPr="00513A7A">
        <w:rPr>
          <w:rFonts w:hint="eastAsia"/>
        </w:rPr>
        <w:t>若焊接小电阻时，不宜加热时间过长。按键的功能需要用</w:t>
      </w:r>
      <w:r w:rsidRPr="00513A7A">
        <w:rPr>
          <w:rFonts w:hint="eastAsia"/>
        </w:rPr>
        <w:t>J</w:t>
      </w:r>
      <w:r>
        <w:rPr>
          <w:rFonts w:hint="eastAsia"/>
        </w:rPr>
        <w:t>14</w:t>
      </w:r>
      <w:r w:rsidRPr="00513A7A">
        <w:rPr>
          <w:rFonts w:hint="eastAsia"/>
        </w:rPr>
        <w:t>上的跳线帽来选择为加热按键。当按键按下时电路导通，电阻上产生的热量会导致电阻周围的温度上升，这时可以通过测温电路观察温度上升情况。</w:t>
      </w:r>
    </w:p>
    <w:p w14:paraId="42B20800" w14:textId="43DB27FF" w:rsidR="009E3241" w:rsidRDefault="009E3241" w:rsidP="009E3241">
      <w:pPr>
        <w:pStyle w:val="23"/>
        <w:spacing w:before="62" w:after="62"/>
      </w:pPr>
      <w:r>
        <w:rPr>
          <w:rFonts w:hint="eastAsia"/>
        </w:rPr>
        <w:t>AM116-Core</w:t>
      </w:r>
      <w:r w:rsidRPr="00513A7A">
        <w:rPr>
          <w:rFonts w:hint="eastAsia"/>
        </w:rPr>
        <w:t>开发板的多功能按键可以当做普通按键来使用，也可以当做加热按键来使用，可以通过</w:t>
      </w:r>
      <w:r w:rsidRPr="00513A7A">
        <w:rPr>
          <w:rFonts w:hint="eastAsia"/>
        </w:rPr>
        <w:t>J</w:t>
      </w:r>
      <w:r>
        <w:rPr>
          <w:rFonts w:hint="eastAsia"/>
        </w:rPr>
        <w:t>14</w:t>
      </w:r>
      <w:r w:rsidRPr="00513A7A">
        <w:rPr>
          <w:rFonts w:hint="eastAsia"/>
        </w:rPr>
        <w:t>选择对应的功能。</w:t>
      </w:r>
      <w:r>
        <w:rPr>
          <w:rFonts w:hint="eastAsia"/>
        </w:rPr>
        <w:t>AM116-Core</w:t>
      </w:r>
      <w:r w:rsidRPr="008575F4">
        <w:rPr>
          <w:rFonts w:hint="eastAsia"/>
        </w:rPr>
        <w:t>开发板对应的引脚分配详见</w:t>
      </w:r>
      <w:r>
        <w:fldChar w:fldCharType="begin"/>
      </w:r>
      <w:r>
        <w:instrText xml:space="preserve"> </w:instrText>
      </w:r>
      <w:r>
        <w:rPr>
          <w:rFonts w:hint="eastAsia"/>
        </w:rPr>
        <w:instrText>REF _Ref489349773 \h</w:instrText>
      </w:r>
      <w:r>
        <w:instrText xml:space="preserve"> </w:instrText>
      </w:r>
      <w:r>
        <w:fldChar w:fldCharType="separate"/>
      </w:r>
      <w:r w:rsidR="00B93B10">
        <w:rPr>
          <w:rFonts w:hint="eastAsia"/>
        </w:rPr>
        <w:t>表</w:t>
      </w:r>
      <w:r w:rsidR="00B93B10">
        <w:rPr>
          <w:noProof/>
        </w:rPr>
        <w:t>2</w:t>
      </w:r>
      <w:r w:rsidR="00B93B10">
        <w:t>.</w:t>
      </w:r>
      <w:r w:rsidR="00B93B10">
        <w:rPr>
          <w:noProof/>
        </w:rPr>
        <w:t>6</w:t>
      </w:r>
      <w:r>
        <w:fldChar w:fldCharType="end"/>
      </w:r>
      <w:r w:rsidRPr="008575F4">
        <w:rPr>
          <w:rFonts w:hint="eastAsia"/>
        </w:rPr>
        <w:t>。</w:t>
      </w:r>
    </w:p>
    <w:p w14:paraId="42E9BC38" w14:textId="77777777" w:rsidR="009E3241" w:rsidRDefault="009E3241" w:rsidP="009E3241">
      <w:pPr>
        <w:pStyle w:val="a7"/>
        <w:spacing w:before="62" w:after="62"/>
      </w:pPr>
      <w:bookmarkStart w:id="86" w:name="_Ref489349773"/>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6</w:t>
      </w:r>
      <w:r>
        <w:fldChar w:fldCharType="end"/>
      </w:r>
      <w:bookmarkEnd w:id="86"/>
      <w:r>
        <w:rPr>
          <w:rFonts w:hint="eastAsia"/>
        </w:rPr>
        <w:t xml:space="preserve">  </w:t>
      </w:r>
      <w:r>
        <w:rPr>
          <w:rFonts w:hint="eastAsia"/>
        </w:rPr>
        <w:t>多功能按键</w:t>
      </w:r>
      <w:r w:rsidRPr="00F770E4">
        <w:rPr>
          <w:rFonts w:hint="eastAsia"/>
        </w:rPr>
        <w:t>电路微控制器对应引脚</w:t>
      </w:r>
    </w:p>
    <w:tbl>
      <w:tblPr>
        <w:tblW w:w="0" w:type="auto"/>
        <w:jc w:val="center"/>
        <w:tblBorders>
          <w:top w:val="thinThickSmallGap" w:sz="24" w:space="0" w:color="auto"/>
          <w:left w:val="single" w:sz="4" w:space="0" w:color="auto"/>
          <w:bottom w:val="thickThinSmallGap" w:sz="2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2416"/>
      </w:tblGrid>
      <w:tr w:rsidR="009E3241" w:rsidRPr="008575F4" w14:paraId="25077D98" w14:textId="77777777" w:rsidTr="00AC10A4">
        <w:trPr>
          <w:jc w:val="center"/>
        </w:trPr>
        <w:tc>
          <w:tcPr>
            <w:tcW w:w="1664" w:type="dxa"/>
            <w:shd w:val="pct10" w:color="auto" w:fill="auto"/>
          </w:tcPr>
          <w:p w14:paraId="1BE6907B" w14:textId="77777777" w:rsidR="009E3241" w:rsidRPr="008575F4" w:rsidRDefault="009E3241" w:rsidP="00FA40ED">
            <w:pPr>
              <w:pStyle w:val="ab"/>
            </w:pPr>
            <w:r w:rsidRPr="008575F4">
              <w:rPr>
                <w:rFonts w:hint="eastAsia"/>
              </w:rPr>
              <w:t>引脚标号</w:t>
            </w:r>
          </w:p>
        </w:tc>
        <w:tc>
          <w:tcPr>
            <w:tcW w:w="2416" w:type="dxa"/>
            <w:shd w:val="pct10" w:color="auto" w:fill="auto"/>
          </w:tcPr>
          <w:p w14:paraId="774173E1" w14:textId="77777777" w:rsidR="009E3241" w:rsidRPr="008575F4" w:rsidRDefault="009E3241" w:rsidP="00FA40ED">
            <w:pPr>
              <w:pStyle w:val="ab"/>
            </w:pPr>
            <w:r w:rsidRPr="008575F4">
              <w:rPr>
                <w:rFonts w:hint="eastAsia"/>
              </w:rPr>
              <w:t>微控制器引脚</w:t>
            </w:r>
          </w:p>
        </w:tc>
      </w:tr>
      <w:tr w:rsidR="009E3241" w:rsidRPr="008575F4" w14:paraId="0A0AC48D" w14:textId="77777777" w:rsidTr="00AC10A4">
        <w:trPr>
          <w:jc w:val="center"/>
        </w:trPr>
        <w:tc>
          <w:tcPr>
            <w:tcW w:w="1664" w:type="dxa"/>
            <w:vAlign w:val="center"/>
          </w:tcPr>
          <w:p w14:paraId="2B69F7A1" w14:textId="77777777" w:rsidR="009E3241" w:rsidRPr="008575F4" w:rsidRDefault="009E3241" w:rsidP="00FA40ED">
            <w:pPr>
              <w:pStyle w:val="ad"/>
            </w:pPr>
            <w:r>
              <w:rPr>
                <w:rFonts w:hint="eastAsia"/>
              </w:rPr>
              <w:t>GPIO_KEY</w:t>
            </w:r>
          </w:p>
        </w:tc>
        <w:tc>
          <w:tcPr>
            <w:tcW w:w="2416" w:type="dxa"/>
            <w:vAlign w:val="center"/>
          </w:tcPr>
          <w:p w14:paraId="1B4D92F0" w14:textId="77777777" w:rsidR="009E3241" w:rsidRPr="008575F4" w:rsidRDefault="009E3241" w:rsidP="00FA40ED">
            <w:pPr>
              <w:pStyle w:val="ad"/>
            </w:pPr>
            <w:r>
              <w:rPr>
                <w:rFonts w:hint="eastAsia"/>
              </w:rPr>
              <w:t>PA8</w:t>
            </w:r>
          </w:p>
        </w:tc>
      </w:tr>
    </w:tbl>
    <w:p w14:paraId="5A231403" w14:textId="77777777" w:rsidR="009E3241" w:rsidRPr="008575F4" w:rsidRDefault="009E3241" w:rsidP="009E3241">
      <w:pPr>
        <w:pStyle w:val="40"/>
        <w:keepLines w:val="0"/>
        <w:tabs>
          <w:tab w:val="clear" w:pos="862"/>
        </w:tabs>
        <w:ind w:left="574" w:hanging="148"/>
      </w:pPr>
      <w:bookmarkStart w:id="87" w:name="_Toc481496575"/>
      <w:r>
        <w:rPr>
          <w:rFonts w:hint="eastAsia"/>
        </w:rPr>
        <w:t>数字测温</w:t>
      </w:r>
      <w:r w:rsidRPr="008575F4">
        <w:rPr>
          <w:rFonts w:hint="eastAsia"/>
        </w:rPr>
        <w:t>电路</w:t>
      </w:r>
      <w:bookmarkEnd w:id="87"/>
    </w:p>
    <w:p w14:paraId="0EC3992D" w14:textId="4F202D52" w:rsidR="009E3241" w:rsidRDefault="009E3241" w:rsidP="009E3241">
      <w:pPr>
        <w:pStyle w:val="23"/>
        <w:spacing w:before="62" w:after="62"/>
      </w:pPr>
      <w:r>
        <w:rPr>
          <w:rFonts w:hint="eastAsia"/>
        </w:rPr>
        <w:t>AM116-Core</w:t>
      </w:r>
      <w:r>
        <w:rPr>
          <w:rFonts w:hint="eastAsia"/>
        </w:rPr>
        <w:t>开发板</w:t>
      </w:r>
      <w:r w:rsidRPr="008575F4">
        <w:rPr>
          <w:rFonts w:hint="eastAsia"/>
        </w:rPr>
        <w:t>选择</w:t>
      </w:r>
      <w:r w:rsidRPr="008575F4">
        <w:rPr>
          <w:rFonts w:hint="eastAsia"/>
        </w:rPr>
        <w:t>LM75B</w:t>
      </w:r>
      <w:r w:rsidRPr="008575F4">
        <w:rPr>
          <w:rFonts w:hint="eastAsia"/>
        </w:rPr>
        <w:t>作为数字测温电路的主芯片，</w:t>
      </w:r>
      <w:r w:rsidRPr="008575F4">
        <w:rPr>
          <w:rFonts w:hint="eastAsia"/>
        </w:rPr>
        <w:t>LM75B</w:t>
      </w:r>
      <w:r w:rsidRPr="008575F4">
        <w:rPr>
          <w:rFonts w:hint="eastAsia"/>
        </w:rPr>
        <w:t>与</w:t>
      </w:r>
      <w:r w:rsidRPr="008575F4">
        <w:rPr>
          <w:rFonts w:hint="eastAsia"/>
        </w:rPr>
        <w:t>LM75A</w:t>
      </w:r>
      <w:r w:rsidRPr="008575F4">
        <w:rPr>
          <w:rFonts w:hint="eastAsia"/>
        </w:rPr>
        <w:t>完全兼容，只是静态功耗会稍低一些，电路如</w:t>
      </w:r>
      <w:r>
        <w:fldChar w:fldCharType="begin"/>
      </w:r>
      <w:r>
        <w:instrText xml:space="preserve"> </w:instrText>
      </w:r>
      <w:r>
        <w:rPr>
          <w:rFonts w:hint="eastAsia"/>
        </w:rPr>
        <w:instrText>REF _Ref483063829 \h</w:instrText>
      </w:r>
      <w:r>
        <w:instrText xml:space="preserve"> </w:instrText>
      </w:r>
      <w:r w:rsidR="006352F3">
        <w:instrText xml:space="preserve"> \* MERGEFORMAT </w:instrText>
      </w:r>
      <w:r>
        <w:fldChar w:fldCharType="separate"/>
      </w:r>
      <w:r w:rsidR="00B93B10" w:rsidRPr="00B93B10">
        <w:rPr>
          <w:rFonts w:hint="eastAsia"/>
        </w:rPr>
        <w:t>图</w:t>
      </w:r>
      <w:r w:rsidR="00B93B10" w:rsidRPr="00B93B10">
        <w:t>2.11</w:t>
      </w:r>
      <w:r>
        <w:fldChar w:fldCharType="end"/>
      </w:r>
      <w:r w:rsidRPr="008575F4">
        <w:rPr>
          <w:rFonts w:hint="eastAsia"/>
        </w:rPr>
        <w:t>所示。</w:t>
      </w:r>
      <w:r w:rsidRPr="008575F4">
        <w:rPr>
          <w:rFonts w:hint="eastAsia"/>
        </w:rPr>
        <w:t>LM75B</w:t>
      </w:r>
      <w:r w:rsidRPr="008575F4">
        <w:rPr>
          <w:rFonts w:hint="eastAsia"/>
        </w:rPr>
        <w:t>是一款内置带隙温度传感器和∑－Δ模数转换功能的温度数字转换器，它也是温度检测器，并且可提供过热输出功能。</w:t>
      </w:r>
      <w:r w:rsidRPr="008575F4">
        <w:rPr>
          <w:rFonts w:hint="eastAsia"/>
        </w:rPr>
        <w:t>LM75B</w:t>
      </w:r>
      <w:r w:rsidRPr="008575F4">
        <w:rPr>
          <w:rFonts w:hint="eastAsia"/>
        </w:rPr>
        <w:t>的主要特性如下：</w:t>
      </w:r>
    </w:p>
    <w:p w14:paraId="702D768D" w14:textId="77777777" w:rsidR="009E3241" w:rsidRPr="008575F4" w:rsidRDefault="009E3241" w:rsidP="004622D4">
      <w:pPr>
        <w:pStyle w:val="23"/>
        <w:numPr>
          <w:ilvl w:val="0"/>
          <w:numId w:val="43"/>
        </w:numPr>
        <w:spacing w:beforeLines="0" w:before="62" w:afterLines="0" w:after="62"/>
        <w:jc w:val="both"/>
      </w:pPr>
      <w:r w:rsidRPr="008575F4">
        <w:rPr>
          <w:rFonts w:hint="eastAsia"/>
        </w:rPr>
        <w:t>具有良好的温度精度，可达</w:t>
      </w:r>
      <w:r w:rsidRPr="008575F4">
        <w:rPr>
          <w:rFonts w:hint="eastAsia"/>
        </w:rPr>
        <w:t>0.125</w:t>
      </w:r>
      <w:r w:rsidRPr="008575F4">
        <w:rPr>
          <w:rFonts w:hint="eastAsia"/>
        </w:rPr>
        <w:t>℃的精度；</w:t>
      </w:r>
    </w:p>
    <w:p w14:paraId="1B29F922" w14:textId="77777777" w:rsidR="009E3241" w:rsidRPr="008575F4" w:rsidRDefault="009E3241" w:rsidP="004622D4">
      <w:pPr>
        <w:pStyle w:val="23"/>
        <w:numPr>
          <w:ilvl w:val="0"/>
          <w:numId w:val="43"/>
        </w:numPr>
        <w:spacing w:beforeLines="0" w:before="62" w:afterLines="0" w:after="62"/>
        <w:jc w:val="both"/>
      </w:pPr>
      <w:r w:rsidRPr="008575F4">
        <w:rPr>
          <w:rFonts w:hint="eastAsia"/>
        </w:rPr>
        <w:t>较宽电源电压范围：</w:t>
      </w:r>
      <w:r w:rsidRPr="008575F4">
        <w:rPr>
          <w:rFonts w:hint="eastAsia"/>
        </w:rPr>
        <w:t>2.8V~5.5V</w:t>
      </w:r>
      <w:r w:rsidRPr="008575F4">
        <w:rPr>
          <w:rFonts w:hint="eastAsia"/>
        </w:rPr>
        <w:t>；</w:t>
      </w:r>
    </w:p>
    <w:p w14:paraId="34475535" w14:textId="77777777" w:rsidR="009E3241" w:rsidRPr="008575F4" w:rsidRDefault="009E3241" w:rsidP="004622D4">
      <w:pPr>
        <w:pStyle w:val="23"/>
        <w:numPr>
          <w:ilvl w:val="0"/>
          <w:numId w:val="43"/>
        </w:numPr>
        <w:spacing w:beforeLines="0" w:before="62" w:afterLines="0" w:after="62"/>
        <w:jc w:val="both"/>
      </w:pPr>
      <w:r w:rsidRPr="008575F4">
        <w:rPr>
          <w:rFonts w:hint="eastAsia"/>
        </w:rPr>
        <w:t>环境温度范围：</w:t>
      </w:r>
      <w:r w:rsidRPr="008575F4">
        <w:rPr>
          <w:rFonts w:hint="eastAsia"/>
        </w:rPr>
        <w:t>Tamb=-55</w:t>
      </w:r>
      <w:r w:rsidRPr="008575F4">
        <w:rPr>
          <w:rFonts w:hint="eastAsia"/>
        </w:rPr>
        <w:t>℃</w:t>
      </w:r>
      <w:r w:rsidRPr="008575F4">
        <w:rPr>
          <w:rFonts w:hint="eastAsia"/>
        </w:rPr>
        <w:t>~+125</w:t>
      </w:r>
      <w:r w:rsidRPr="008575F4">
        <w:rPr>
          <w:rFonts w:hint="eastAsia"/>
        </w:rPr>
        <w:t>℃；</w:t>
      </w:r>
    </w:p>
    <w:p w14:paraId="2F9CB383" w14:textId="77777777" w:rsidR="009E3241" w:rsidRPr="008575F4" w:rsidRDefault="009E3241" w:rsidP="004622D4">
      <w:pPr>
        <w:pStyle w:val="23"/>
        <w:numPr>
          <w:ilvl w:val="0"/>
          <w:numId w:val="43"/>
        </w:numPr>
        <w:spacing w:beforeLines="0" w:before="62" w:afterLines="0" w:after="62"/>
        <w:jc w:val="both"/>
      </w:pPr>
      <w:r w:rsidRPr="008575F4">
        <w:rPr>
          <w:rFonts w:hint="eastAsia"/>
        </w:rPr>
        <w:lastRenderedPageBreak/>
        <w:t>较低的功耗，关断模式下消耗的电流仅为</w:t>
      </w:r>
      <w:r w:rsidRPr="008575F4">
        <w:rPr>
          <w:rFonts w:hint="eastAsia"/>
        </w:rPr>
        <w:t>1</w:t>
      </w:r>
      <w:r w:rsidRPr="008575F4">
        <w:rPr>
          <w:rFonts w:hint="eastAsia"/>
        </w:rPr>
        <w:t>μ</w:t>
      </w:r>
      <w:r w:rsidRPr="008575F4">
        <w:rPr>
          <w:rFonts w:hint="eastAsia"/>
        </w:rPr>
        <w:t>A</w:t>
      </w:r>
      <w:r w:rsidRPr="008575F4">
        <w:rPr>
          <w:rFonts w:hint="eastAsia"/>
        </w:rPr>
        <w:t>；</w:t>
      </w:r>
    </w:p>
    <w:p w14:paraId="2C86B7C0" w14:textId="1CC09A9C" w:rsidR="008B4823" w:rsidRDefault="009E3241" w:rsidP="008B4823">
      <w:pPr>
        <w:pStyle w:val="23"/>
        <w:numPr>
          <w:ilvl w:val="0"/>
          <w:numId w:val="43"/>
        </w:numPr>
        <w:spacing w:beforeLines="0" w:before="62" w:afterLines="0" w:after="62"/>
        <w:jc w:val="both"/>
      </w:pPr>
      <w:r w:rsidRPr="008575F4">
        <w:rPr>
          <w:rFonts w:hint="eastAsia"/>
        </w:rPr>
        <w:t>I</w:t>
      </w:r>
      <w:r w:rsidRPr="008575F4">
        <w:rPr>
          <w:rFonts w:hint="eastAsia"/>
          <w:vertAlign w:val="superscript"/>
        </w:rPr>
        <w:t>2</w:t>
      </w:r>
      <w:r w:rsidRPr="008575F4">
        <w:rPr>
          <w:rFonts w:hint="eastAsia"/>
        </w:rPr>
        <w:t>C</w:t>
      </w:r>
      <w:r w:rsidRPr="008575F4">
        <w:rPr>
          <w:rFonts w:hint="eastAsia"/>
        </w:rPr>
        <w:t>总线接口，同一总线上可连接多达</w:t>
      </w:r>
      <w:r w:rsidRPr="008575F4">
        <w:rPr>
          <w:rFonts w:hint="eastAsia"/>
        </w:rPr>
        <w:t>8</w:t>
      </w:r>
      <w:r w:rsidRPr="008575F4">
        <w:rPr>
          <w:rFonts w:hint="eastAsia"/>
        </w:rPr>
        <w:t>个器件。</w:t>
      </w:r>
    </w:p>
    <w:p w14:paraId="4EDECBF3" w14:textId="379BF5B3" w:rsidR="008B4823" w:rsidRDefault="008B4823" w:rsidP="008B4823">
      <w:pPr>
        <w:spacing w:before="62" w:after="62"/>
        <w:jc w:val="center"/>
      </w:pPr>
      <w:r>
        <w:rPr>
          <w:rFonts w:hint="eastAsia"/>
          <w:noProof/>
        </w:rPr>
        <w:drawing>
          <wp:inline distT="0" distB="0" distL="0" distR="0" wp14:anchorId="752D9D3B" wp14:editId="7DA12273">
            <wp:extent cx="2706624" cy="15057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2c.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6624" cy="1505712"/>
                    </a:xfrm>
                    <a:prstGeom prst="rect">
                      <a:avLst/>
                    </a:prstGeom>
                  </pic:spPr>
                </pic:pic>
              </a:graphicData>
            </a:graphic>
          </wp:inline>
        </w:drawing>
      </w:r>
    </w:p>
    <w:p w14:paraId="70A437BD" w14:textId="53503A90" w:rsidR="008B4823" w:rsidRPr="008B4823" w:rsidRDefault="008B4823" w:rsidP="008B4823">
      <w:pPr>
        <w:spacing w:before="62" w:after="62"/>
        <w:jc w:val="center"/>
        <w:rPr>
          <w:rFonts w:ascii="Arial" w:eastAsia="黑体" w:hAnsi="Arial" w:cs="Arial"/>
          <w:sz w:val="18"/>
          <w:szCs w:val="18"/>
        </w:rPr>
      </w:pPr>
      <w:bookmarkStart w:id="88" w:name="_Ref483063829"/>
      <w:r w:rsidRPr="008B4823">
        <w:rPr>
          <w:rFonts w:ascii="Arial" w:eastAsia="黑体" w:hAnsi="Arial" w:cs="Arial" w:hint="eastAsia"/>
          <w:sz w:val="18"/>
          <w:szCs w:val="18"/>
        </w:rPr>
        <w:t>图</w:t>
      </w:r>
      <w:r w:rsidR="006352F3">
        <w:rPr>
          <w:rFonts w:ascii="Arial" w:eastAsia="黑体" w:hAnsi="Arial" w:cs="Arial"/>
          <w:sz w:val="18"/>
          <w:szCs w:val="18"/>
        </w:rPr>
        <w:fldChar w:fldCharType="begin"/>
      </w:r>
      <w:r w:rsidR="006352F3">
        <w:rPr>
          <w:rFonts w:ascii="Arial" w:eastAsia="黑体" w:hAnsi="Arial" w:cs="Arial"/>
          <w:sz w:val="18"/>
          <w:szCs w:val="18"/>
        </w:rPr>
        <w:instrText xml:space="preserve"> </w:instrText>
      </w:r>
      <w:r w:rsidR="006352F3">
        <w:rPr>
          <w:rFonts w:ascii="Arial" w:eastAsia="黑体" w:hAnsi="Arial" w:cs="Arial" w:hint="eastAsia"/>
          <w:sz w:val="18"/>
          <w:szCs w:val="18"/>
        </w:rPr>
        <w:instrText>STYLEREF 1 \s</w:instrText>
      </w:r>
      <w:r w:rsidR="006352F3">
        <w:rPr>
          <w:rFonts w:ascii="Arial" w:eastAsia="黑体" w:hAnsi="Arial" w:cs="Arial"/>
          <w:sz w:val="18"/>
          <w:szCs w:val="18"/>
        </w:rPr>
        <w:instrText xml:space="preserve"> </w:instrText>
      </w:r>
      <w:r w:rsidR="006352F3">
        <w:rPr>
          <w:rFonts w:ascii="Arial" w:eastAsia="黑体" w:hAnsi="Arial" w:cs="Arial"/>
          <w:sz w:val="18"/>
          <w:szCs w:val="18"/>
        </w:rPr>
        <w:fldChar w:fldCharType="separate"/>
      </w:r>
      <w:r w:rsidR="00B93B10">
        <w:rPr>
          <w:rFonts w:ascii="Arial" w:eastAsia="黑体" w:hAnsi="Arial" w:cs="Arial"/>
          <w:noProof/>
          <w:sz w:val="18"/>
          <w:szCs w:val="18"/>
        </w:rPr>
        <w:t>2</w:t>
      </w:r>
      <w:r w:rsidR="006352F3">
        <w:rPr>
          <w:rFonts w:ascii="Arial" w:eastAsia="黑体" w:hAnsi="Arial" w:cs="Arial"/>
          <w:sz w:val="18"/>
          <w:szCs w:val="18"/>
        </w:rPr>
        <w:fldChar w:fldCharType="end"/>
      </w:r>
      <w:r w:rsidR="006352F3">
        <w:rPr>
          <w:rFonts w:ascii="Arial" w:eastAsia="黑体" w:hAnsi="Arial" w:cs="Arial"/>
          <w:sz w:val="18"/>
          <w:szCs w:val="18"/>
        </w:rPr>
        <w:t>.</w:t>
      </w:r>
      <w:r w:rsidR="006352F3">
        <w:rPr>
          <w:rFonts w:ascii="Arial" w:eastAsia="黑体" w:hAnsi="Arial" w:cs="Arial"/>
          <w:sz w:val="18"/>
          <w:szCs w:val="18"/>
        </w:rPr>
        <w:fldChar w:fldCharType="begin"/>
      </w:r>
      <w:r w:rsidR="006352F3">
        <w:rPr>
          <w:rFonts w:ascii="Arial" w:eastAsia="黑体" w:hAnsi="Arial" w:cs="Arial"/>
          <w:sz w:val="18"/>
          <w:szCs w:val="18"/>
        </w:rPr>
        <w:instrText xml:space="preserve"> </w:instrText>
      </w:r>
      <w:r w:rsidR="006352F3">
        <w:rPr>
          <w:rFonts w:ascii="Arial" w:eastAsia="黑体" w:hAnsi="Arial" w:cs="Arial" w:hint="eastAsia"/>
          <w:sz w:val="18"/>
          <w:szCs w:val="18"/>
        </w:rPr>
        <w:instrText xml:space="preserve">SEQ </w:instrText>
      </w:r>
      <w:r w:rsidR="006352F3">
        <w:rPr>
          <w:rFonts w:ascii="Arial" w:eastAsia="黑体" w:hAnsi="Arial" w:cs="Arial" w:hint="eastAsia"/>
          <w:sz w:val="18"/>
          <w:szCs w:val="18"/>
        </w:rPr>
        <w:instrText>图</w:instrText>
      </w:r>
      <w:r w:rsidR="006352F3">
        <w:rPr>
          <w:rFonts w:ascii="Arial" w:eastAsia="黑体" w:hAnsi="Arial" w:cs="Arial" w:hint="eastAsia"/>
          <w:sz w:val="18"/>
          <w:szCs w:val="18"/>
        </w:rPr>
        <w:instrText xml:space="preserve"> \* ARABIC \s 1</w:instrText>
      </w:r>
      <w:r w:rsidR="006352F3">
        <w:rPr>
          <w:rFonts w:ascii="Arial" w:eastAsia="黑体" w:hAnsi="Arial" w:cs="Arial"/>
          <w:sz w:val="18"/>
          <w:szCs w:val="18"/>
        </w:rPr>
        <w:instrText xml:space="preserve"> </w:instrText>
      </w:r>
      <w:r w:rsidR="006352F3">
        <w:rPr>
          <w:rFonts w:ascii="Arial" w:eastAsia="黑体" w:hAnsi="Arial" w:cs="Arial"/>
          <w:sz w:val="18"/>
          <w:szCs w:val="18"/>
        </w:rPr>
        <w:fldChar w:fldCharType="separate"/>
      </w:r>
      <w:r w:rsidR="00B93B10">
        <w:rPr>
          <w:rFonts w:ascii="Arial" w:eastAsia="黑体" w:hAnsi="Arial" w:cs="Arial"/>
          <w:noProof/>
          <w:sz w:val="18"/>
          <w:szCs w:val="18"/>
        </w:rPr>
        <w:t>11</w:t>
      </w:r>
      <w:r w:rsidR="006352F3">
        <w:rPr>
          <w:rFonts w:ascii="Arial" w:eastAsia="黑体" w:hAnsi="Arial" w:cs="Arial"/>
          <w:sz w:val="18"/>
          <w:szCs w:val="18"/>
        </w:rPr>
        <w:fldChar w:fldCharType="end"/>
      </w:r>
      <w:bookmarkEnd w:id="88"/>
      <w:r w:rsidRPr="008B4823">
        <w:rPr>
          <w:rFonts w:ascii="Arial" w:eastAsia="黑体" w:hAnsi="Arial" w:cs="Arial" w:hint="eastAsia"/>
          <w:sz w:val="18"/>
          <w:szCs w:val="18"/>
        </w:rPr>
        <w:t xml:space="preserve">  LM75B</w:t>
      </w:r>
      <w:r w:rsidRPr="008B4823">
        <w:rPr>
          <w:rFonts w:ascii="Arial" w:eastAsia="黑体" w:hAnsi="Arial" w:cs="Arial" w:hint="eastAsia"/>
          <w:sz w:val="18"/>
          <w:szCs w:val="18"/>
        </w:rPr>
        <w:t>电路</w:t>
      </w:r>
    </w:p>
    <w:p w14:paraId="660856E4" w14:textId="77777777" w:rsidR="009E3241" w:rsidRPr="008575F4" w:rsidRDefault="009E3241" w:rsidP="009E3241">
      <w:pPr>
        <w:pStyle w:val="23"/>
        <w:spacing w:before="62" w:after="62"/>
      </w:pPr>
      <w:r w:rsidRPr="008575F4">
        <w:rPr>
          <w:rFonts w:hint="eastAsia"/>
        </w:rPr>
        <w:t>在电路设计上，</w:t>
      </w:r>
      <w:r>
        <w:rPr>
          <w:rFonts w:hint="eastAsia"/>
        </w:rPr>
        <w:t>R5</w:t>
      </w:r>
      <w:r w:rsidRPr="008575F4">
        <w:rPr>
          <w:rFonts w:hint="eastAsia"/>
        </w:rPr>
        <w:t>和</w:t>
      </w:r>
      <w:r w:rsidRPr="008575F4">
        <w:rPr>
          <w:rFonts w:hint="eastAsia"/>
        </w:rPr>
        <w:t>R6</w:t>
      </w:r>
      <w:r w:rsidRPr="008575F4">
        <w:rPr>
          <w:rFonts w:hint="eastAsia"/>
        </w:rPr>
        <w:t>是</w:t>
      </w:r>
      <w:r w:rsidRPr="008575F4">
        <w:rPr>
          <w:rFonts w:hint="eastAsia"/>
        </w:rPr>
        <w:t>I</w:t>
      </w:r>
      <w:r w:rsidRPr="008575F4">
        <w:rPr>
          <w:rFonts w:hint="eastAsia"/>
          <w:vertAlign w:val="superscript"/>
        </w:rPr>
        <w:t>2</w:t>
      </w:r>
      <w:r w:rsidRPr="008575F4">
        <w:rPr>
          <w:rFonts w:hint="eastAsia"/>
        </w:rPr>
        <w:t>C</w:t>
      </w:r>
      <w:r w:rsidRPr="008575F4">
        <w:rPr>
          <w:rFonts w:hint="eastAsia"/>
        </w:rPr>
        <w:t>总线的上拉电阻。由于板载只有一片</w:t>
      </w:r>
      <w:r w:rsidRPr="008575F4">
        <w:rPr>
          <w:rFonts w:hint="eastAsia"/>
        </w:rPr>
        <w:t>LM75B</w:t>
      </w:r>
      <w:r w:rsidRPr="008575F4">
        <w:rPr>
          <w:rFonts w:hint="eastAsia"/>
        </w:rPr>
        <w:t>，不用考虑芯片的地址问题，因此芯片的</w:t>
      </w:r>
      <w:r w:rsidRPr="008575F4">
        <w:rPr>
          <w:rFonts w:hint="eastAsia"/>
        </w:rPr>
        <w:t>A0~A2</w:t>
      </w:r>
      <w:r w:rsidRPr="008575F4">
        <w:rPr>
          <w:rFonts w:hint="eastAsia"/>
        </w:rPr>
        <w:t>引脚可以直接接地。</w:t>
      </w:r>
      <w:r w:rsidRPr="008575F4">
        <w:rPr>
          <w:rFonts w:hint="eastAsia"/>
        </w:rPr>
        <w:t>OS</w:t>
      </w:r>
      <w:r w:rsidRPr="008575F4">
        <w:rPr>
          <w:rFonts w:hint="eastAsia"/>
        </w:rPr>
        <w:t>为芯片的过热输出，可以外接继电器等器件实现一个独立温控器的功能，这里由于温控是通过单片机控制的，因此这个引脚可以不使用。</w:t>
      </w:r>
    </w:p>
    <w:p w14:paraId="68FA5C24" w14:textId="77777777" w:rsidR="009E3241" w:rsidRPr="008575F4" w:rsidRDefault="009E3241" w:rsidP="009E3241">
      <w:pPr>
        <w:pStyle w:val="23"/>
        <w:spacing w:before="62" w:after="62"/>
      </w:pPr>
      <w:r>
        <w:rPr>
          <w:rFonts w:hint="eastAsia"/>
        </w:rPr>
        <w:t>AM116-Core</w:t>
      </w:r>
      <w:r w:rsidRPr="008575F4">
        <w:rPr>
          <w:rFonts w:hint="eastAsia"/>
        </w:rPr>
        <w:t>开发板对应的引脚分配详见</w:t>
      </w:r>
      <w:r w:rsidRPr="008575F4">
        <w:fldChar w:fldCharType="begin"/>
      </w:r>
      <w:r w:rsidRPr="008575F4">
        <w:instrText xml:space="preserve"> </w:instrText>
      </w:r>
      <w:r w:rsidRPr="008575F4">
        <w:rPr>
          <w:rFonts w:hint="eastAsia"/>
        </w:rPr>
        <w:instrText>REF _Ref429596702 \h</w:instrText>
      </w:r>
      <w:r w:rsidRPr="008575F4">
        <w:instrText xml:space="preserve">  \* MERGEFORMAT </w:instrText>
      </w:r>
      <w:r w:rsidRPr="008575F4">
        <w:fldChar w:fldCharType="separate"/>
      </w:r>
      <w:r w:rsidR="00B93B10" w:rsidRPr="008575F4">
        <w:rPr>
          <w:rFonts w:hint="eastAsia"/>
        </w:rPr>
        <w:t>表</w:t>
      </w:r>
      <w:r w:rsidR="00B93B10">
        <w:t>2.7</w:t>
      </w:r>
      <w:r w:rsidRPr="008575F4">
        <w:fldChar w:fldCharType="end"/>
      </w:r>
      <w:r w:rsidRPr="008575F4">
        <w:rPr>
          <w:rFonts w:hint="eastAsia"/>
        </w:rPr>
        <w:t>。</w:t>
      </w:r>
    </w:p>
    <w:p w14:paraId="67ADBFD2" w14:textId="77777777" w:rsidR="009E3241" w:rsidRPr="008575F4" w:rsidRDefault="009E3241" w:rsidP="009E3241">
      <w:pPr>
        <w:pStyle w:val="a7"/>
        <w:spacing w:before="62" w:after="62"/>
      </w:pPr>
      <w:bookmarkStart w:id="89" w:name="_Ref429596702"/>
      <w:r w:rsidRPr="008575F4">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7</w:t>
      </w:r>
      <w:r>
        <w:fldChar w:fldCharType="end"/>
      </w:r>
      <w:bookmarkEnd w:id="89"/>
      <w:r w:rsidRPr="008575F4">
        <w:rPr>
          <w:rFonts w:hint="eastAsia"/>
        </w:rPr>
        <w:t xml:space="preserve">  LM75B</w:t>
      </w:r>
      <w:r w:rsidRPr="008575F4">
        <w:rPr>
          <w:rFonts w:hint="eastAsia"/>
        </w:rPr>
        <w:t>电路微控制器对应引脚</w:t>
      </w:r>
    </w:p>
    <w:tbl>
      <w:tblPr>
        <w:tblW w:w="0" w:type="auto"/>
        <w:jc w:val="center"/>
        <w:tblBorders>
          <w:top w:val="thinThickSmallGap" w:sz="24" w:space="0" w:color="auto"/>
          <w:left w:val="single" w:sz="4" w:space="0" w:color="auto"/>
          <w:bottom w:val="thickThinSmallGap" w:sz="2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2416"/>
      </w:tblGrid>
      <w:tr w:rsidR="009E3241" w:rsidRPr="008575F4" w14:paraId="05F592C4" w14:textId="77777777" w:rsidTr="00AC10A4">
        <w:trPr>
          <w:jc w:val="center"/>
        </w:trPr>
        <w:tc>
          <w:tcPr>
            <w:tcW w:w="1664" w:type="dxa"/>
            <w:shd w:val="pct10" w:color="auto" w:fill="auto"/>
          </w:tcPr>
          <w:p w14:paraId="0FA4C6F7" w14:textId="77777777" w:rsidR="009E3241" w:rsidRPr="008575F4" w:rsidRDefault="009E3241" w:rsidP="00FA40ED">
            <w:pPr>
              <w:pStyle w:val="ab"/>
            </w:pPr>
            <w:r w:rsidRPr="008575F4">
              <w:rPr>
                <w:rFonts w:hint="eastAsia"/>
              </w:rPr>
              <w:t>引脚标号</w:t>
            </w:r>
          </w:p>
        </w:tc>
        <w:tc>
          <w:tcPr>
            <w:tcW w:w="2416" w:type="dxa"/>
            <w:shd w:val="pct10" w:color="auto" w:fill="auto"/>
          </w:tcPr>
          <w:p w14:paraId="3F71A5E2" w14:textId="77777777" w:rsidR="009E3241" w:rsidRPr="008575F4" w:rsidRDefault="009E3241" w:rsidP="00FA40ED">
            <w:pPr>
              <w:pStyle w:val="ab"/>
            </w:pPr>
            <w:r w:rsidRPr="008575F4">
              <w:rPr>
                <w:rFonts w:hint="eastAsia"/>
              </w:rPr>
              <w:t>微控制器引脚</w:t>
            </w:r>
          </w:p>
        </w:tc>
      </w:tr>
      <w:tr w:rsidR="009E3241" w:rsidRPr="008575F4" w14:paraId="1A5C144A" w14:textId="77777777" w:rsidTr="00AC10A4">
        <w:trPr>
          <w:jc w:val="center"/>
        </w:trPr>
        <w:tc>
          <w:tcPr>
            <w:tcW w:w="1664" w:type="dxa"/>
            <w:vAlign w:val="center"/>
          </w:tcPr>
          <w:p w14:paraId="390C1D81" w14:textId="77777777" w:rsidR="009E3241" w:rsidRPr="007D5D98" w:rsidRDefault="009E3241" w:rsidP="00FA40ED">
            <w:pPr>
              <w:pStyle w:val="ad"/>
            </w:pPr>
            <w:r>
              <w:rPr>
                <w:rFonts w:hint="eastAsia"/>
              </w:rPr>
              <w:t>PIO_</w:t>
            </w:r>
            <w:r w:rsidRPr="007D5D98">
              <w:rPr>
                <w:rFonts w:hint="eastAsia"/>
              </w:rPr>
              <w:t>SDA</w:t>
            </w:r>
          </w:p>
        </w:tc>
        <w:tc>
          <w:tcPr>
            <w:tcW w:w="2416" w:type="dxa"/>
            <w:vAlign w:val="center"/>
          </w:tcPr>
          <w:p w14:paraId="20D4AF76" w14:textId="77777777" w:rsidR="009E3241" w:rsidRPr="007D5D98" w:rsidRDefault="009E3241" w:rsidP="00FA40ED">
            <w:pPr>
              <w:pStyle w:val="ad"/>
            </w:pPr>
            <w:r>
              <w:rPr>
                <w:rFonts w:hint="eastAsia"/>
              </w:rPr>
              <w:t>PB7</w:t>
            </w:r>
          </w:p>
        </w:tc>
      </w:tr>
      <w:tr w:rsidR="009E3241" w:rsidRPr="008575F4" w14:paraId="5B4B2A0F" w14:textId="77777777" w:rsidTr="00AC10A4">
        <w:trPr>
          <w:jc w:val="center"/>
        </w:trPr>
        <w:tc>
          <w:tcPr>
            <w:tcW w:w="1664" w:type="dxa"/>
            <w:vAlign w:val="center"/>
          </w:tcPr>
          <w:p w14:paraId="59832D3A" w14:textId="77777777" w:rsidR="009E3241" w:rsidRPr="007D5D98" w:rsidRDefault="009E3241" w:rsidP="00FA40ED">
            <w:pPr>
              <w:pStyle w:val="ad"/>
            </w:pPr>
            <w:r>
              <w:rPr>
                <w:rFonts w:hint="eastAsia"/>
              </w:rPr>
              <w:t>PIO_</w:t>
            </w:r>
            <w:r w:rsidRPr="007D5D98">
              <w:rPr>
                <w:rFonts w:hint="eastAsia"/>
              </w:rPr>
              <w:t>SCL</w:t>
            </w:r>
          </w:p>
        </w:tc>
        <w:tc>
          <w:tcPr>
            <w:tcW w:w="2416" w:type="dxa"/>
            <w:vAlign w:val="center"/>
          </w:tcPr>
          <w:p w14:paraId="186AFBD0" w14:textId="77777777" w:rsidR="009E3241" w:rsidRPr="007D5D98" w:rsidRDefault="009E3241" w:rsidP="00FA40ED">
            <w:pPr>
              <w:pStyle w:val="ad"/>
            </w:pPr>
            <w:r>
              <w:rPr>
                <w:rFonts w:hint="eastAsia"/>
              </w:rPr>
              <w:t>PB6</w:t>
            </w:r>
          </w:p>
        </w:tc>
      </w:tr>
    </w:tbl>
    <w:p w14:paraId="6D9976EF" w14:textId="77777777" w:rsidR="009E3241" w:rsidRPr="008575F4" w:rsidRDefault="009E3241" w:rsidP="009E3241">
      <w:pPr>
        <w:pStyle w:val="40"/>
        <w:keepLines w:val="0"/>
        <w:tabs>
          <w:tab w:val="clear" w:pos="862"/>
        </w:tabs>
        <w:ind w:left="574" w:hanging="148"/>
      </w:pPr>
      <w:bookmarkStart w:id="90" w:name="_Toc481496576"/>
      <w:r>
        <w:rPr>
          <w:rFonts w:hint="eastAsia"/>
        </w:rPr>
        <w:t>模拟测温</w:t>
      </w:r>
      <w:r w:rsidRPr="008575F4">
        <w:rPr>
          <w:rFonts w:hint="eastAsia"/>
        </w:rPr>
        <w:t>电路</w:t>
      </w:r>
      <w:bookmarkEnd w:id="90"/>
    </w:p>
    <w:bookmarkStart w:id="91" w:name="_Ref2346610"/>
    <w:p w14:paraId="090A799A" w14:textId="381D3C59" w:rsidR="006352F3" w:rsidRDefault="009E3241" w:rsidP="006352F3">
      <w:pPr>
        <w:pStyle w:val="a7"/>
        <w:framePr w:w="4481" w:h="2481" w:hRule="exact" w:hSpace="180" w:wrap="around" w:vAnchor="text" w:hAnchor="page" w:x="5591" w:y="95"/>
      </w:pPr>
      <w:r>
        <w:object w:dxaOrig="3673" w:dyaOrig="1301" w14:anchorId="01610D11">
          <v:shape id="_x0000_i1029" type="#_x0000_t75" style="width:222.55pt;height:78.55pt" o:ole="">
            <v:imagedata r:id="rId32" o:title=""/>
          </v:shape>
          <o:OLEObject Type="Embed" ProgID="Visio.Drawing.11" ShapeID="_x0000_i1029" DrawAspect="Content" ObjectID="_1616788623" r:id="rId33"/>
        </w:object>
      </w:r>
      <w:r w:rsidR="006352F3">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2</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12</w:t>
      </w:r>
      <w:r w:rsidR="006352F3">
        <w:fldChar w:fldCharType="end"/>
      </w:r>
      <w:bookmarkEnd w:id="91"/>
      <w:r w:rsidR="006352F3">
        <w:t xml:space="preserve">  </w:t>
      </w:r>
      <w:r w:rsidR="006352F3" w:rsidRPr="00C026F1">
        <w:rPr>
          <w:rFonts w:hint="eastAsia"/>
        </w:rPr>
        <w:t>热敏电阻电路</w:t>
      </w:r>
    </w:p>
    <w:p w14:paraId="1D577DB5" w14:textId="71E7C017" w:rsidR="009E3241" w:rsidRDefault="006352F3" w:rsidP="006352F3">
      <w:pPr>
        <w:pStyle w:val="a7"/>
        <w:framePr w:w="4481" w:h="2481" w:hRule="exact" w:hSpace="180" w:wrap="around" w:vAnchor="text" w:hAnchor="page" w:x="5591" w:y="95"/>
        <w:spacing w:before="62" w:after="62"/>
      </w:pPr>
      <w:r>
        <w:t xml:space="preserve"> </w:t>
      </w:r>
    </w:p>
    <w:p w14:paraId="407E4EBD" w14:textId="7BA6B904" w:rsidR="009E3241" w:rsidRDefault="009E3241" w:rsidP="009E3241">
      <w:pPr>
        <w:pStyle w:val="23"/>
        <w:spacing w:before="62" w:after="62"/>
      </w:pPr>
      <w:r w:rsidRPr="008575F4">
        <w:rPr>
          <w:rFonts w:hint="eastAsia"/>
        </w:rPr>
        <w:t>模拟测温电路一般利用热敏元件的电特定随温度变化的特点来进行测量。</w:t>
      </w:r>
      <w:r>
        <w:rPr>
          <w:rFonts w:hint="eastAsia"/>
        </w:rPr>
        <w:t>AM116-Core</w:t>
      </w:r>
      <w:r w:rsidRPr="008575F4">
        <w:rPr>
          <w:rFonts w:hint="eastAsia"/>
        </w:rPr>
        <w:t>开发套件选择了热敏电阻作为测温元件，热敏电阻选用的是</w:t>
      </w:r>
      <w:r w:rsidRPr="008575F4">
        <w:rPr>
          <w:rFonts w:hint="eastAsia"/>
        </w:rPr>
        <w:t>MF52E-103F3435FB-A</w:t>
      </w:r>
      <w:r w:rsidRPr="008575F4">
        <w:rPr>
          <w:rFonts w:hint="eastAsia"/>
        </w:rPr>
        <w:t>，当测温范围在</w:t>
      </w:r>
      <w:r w:rsidRPr="008575F4">
        <w:rPr>
          <w:rFonts w:hint="eastAsia"/>
        </w:rPr>
        <w:t>0~85</w:t>
      </w:r>
      <w:r w:rsidRPr="008575F4">
        <w:rPr>
          <w:rFonts w:hint="eastAsia"/>
        </w:rPr>
        <w:t>℃，电阻变化范围为</w:t>
      </w:r>
      <w:r w:rsidRPr="008575F4">
        <w:rPr>
          <w:rFonts w:hint="eastAsia"/>
        </w:rPr>
        <w:t>27.6~1.45K</w:t>
      </w:r>
      <w:r w:rsidRPr="008575F4">
        <w:rPr>
          <w:rFonts w:hint="eastAsia"/>
        </w:rPr>
        <w:t>Ω。测温电路</w:t>
      </w:r>
      <w:r w:rsidR="006352F3">
        <w:fldChar w:fldCharType="begin"/>
      </w:r>
      <w:r w:rsidR="006352F3">
        <w:instrText xml:space="preserve"> </w:instrText>
      </w:r>
      <w:r w:rsidR="006352F3">
        <w:rPr>
          <w:rFonts w:hint="eastAsia"/>
        </w:rPr>
        <w:instrText>REF _Ref2346610 \h</w:instrText>
      </w:r>
      <w:r w:rsidR="006352F3">
        <w:instrText xml:space="preserve"> </w:instrText>
      </w:r>
      <w:r w:rsidR="006352F3">
        <w:fldChar w:fldCharType="separate"/>
      </w:r>
      <w:r w:rsidR="00C63A76">
        <w:pict w14:anchorId="742466B6">
          <v:shape id="_x0000_i1030" type="#_x0000_t75" style="width:222.55pt;height:78.55pt">
            <v:imagedata r:id="rId32" o:title=""/>
          </v:shape>
        </w:pict>
      </w:r>
      <w:r w:rsidR="00B93B10">
        <w:rPr>
          <w:rFonts w:hint="eastAsia"/>
        </w:rPr>
        <w:t>图</w:t>
      </w:r>
      <w:r w:rsidR="00B93B10">
        <w:rPr>
          <w:noProof/>
        </w:rPr>
        <w:t>2</w:t>
      </w:r>
      <w:r w:rsidR="00B93B10">
        <w:t>.</w:t>
      </w:r>
      <w:r w:rsidR="00B93B10">
        <w:rPr>
          <w:noProof/>
        </w:rPr>
        <w:t>12</w:t>
      </w:r>
      <w:r w:rsidR="006352F3">
        <w:fldChar w:fldCharType="end"/>
      </w:r>
      <w:r w:rsidRPr="008575F4">
        <w:rPr>
          <w:rFonts w:hint="eastAsia"/>
        </w:rPr>
        <w:t>所示，采用的是简单的电阻分压电路，其中</w:t>
      </w:r>
      <w:r w:rsidRPr="008575F4">
        <w:rPr>
          <w:rFonts w:hint="eastAsia"/>
        </w:rPr>
        <w:t>C</w:t>
      </w:r>
      <w:r>
        <w:rPr>
          <w:rFonts w:hint="eastAsia"/>
        </w:rPr>
        <w:t>9</w:t>
      </w:r>
      <w:r w:rsidRPr="008575F4">
        <w:rPr>
          <w:rFonts w:hint="eastAsia"/>
        </w:rPr>
        <w:t>是为了电路输出更加稳定。单片机通过</w:t>
      </w:r>
      <w:r w:rsidRPr="008575F4">
        <w:rPr>
          <w:rFonts w:hint="eastAsia"/>
        </w:rPr>
        <w:t>ADC</w:t>
      </w:r>
      <w:r w:rsidRPr="008575F4">
        <w:rPr>
          <w:rFonts w:hint="eastAsia"/>
        </w:rPr>
        <w:t>采集分压电阻上的电压值，当温度变化时，热敏电阻的阻值发生变化，单片机采集到的</w:t>
      </w:r>
      <w:r w:rsidRPr="008575F4">
        <w:rPr>
          <w:rFonts w:hint="eastAsia"/>
        </w:rPr>
        <w:t>ADC</w:t>
      </w:r>
      <w:r w:rsidRPr="008575F4">
        <w:rPr>
          <w:rFonts w:hint="eastAsia"/>
        </w:rPr>
        <w:t>值也会发生变化。通过计算得到热敏电阻的阻值，再对比热敏电阻阻值与温度的对照表，就可以得到当前的温度值。</w:t>
      </w:r>
    </w:p>
    <w:p w14:paraId="489F7529" w14:textId="77777777" w:rsidR="009E3241" w:rsidRPr="008575F4" w:rsidRDefault="009E3241" w:rsidP="009E3241">
      <w:pPr>
        <w:pStyle w:val="23"/>
        <w:spacing w:before="62" w:after="62"/>
      </w:pPr>
      <w:r>
        <w:rPr>
          <w:rFonts w:hint="eastAsia"/>
        </w:rPr>
        <w:t>AM116-Core</w:t>
      </w:r>
      <w:r w:rsidRPr="008575F4">
        <w:rPr>
          <w:rFonts w:hint="eastAsia"/>
        </w:rPr>
        <w:t>开发板对应的引脚分配详见</w:t>
      </w:r>
      <w:r>
        <w:fldChar w:fldCharType="begin"/>
      </w:r>
      <w:r>
        <w:instrText xml:space="preserve"> </w:instrText>
      </w:r>
      <w:r>
        <w:rPr>
          <w:rFonts w:hint="eastAsia"/>
        </w:rPr>
        <w:instrText>REF _Ref483064320 \h</w:instrText>
      </w:r>
      <w:r>
        <w:instrText xml:space="preserve"> </w:instrText>
      </w:r>
      <w:r>
        <w:fldChar w:fldCharType="separate"/>
      </w:r>
      <w:r w:rsidR="00B93B10" w:rsidRPr="008575F4">
        <w:rPr>
          <w:rFonts w:hint="eastAsia"/>
        </w:rPr>
        <w:t>表</w:t>
      </w:r>
      <w:r w:rsidR="00B93B10">
        <w:rPr>
          <w:noProof/>
        </w:rPr>
        <w:t>2</w:t>
      </w:r>
      <w:r w:rsidR="00B93B10">
        <w:t>.</w:t>
      </w:r>
      <w:r w:rsidR="00B93B10">
        <w:rPr>
          <w:noProof/>
        </w:rPr>
        <w:t>8</w:t>
      </w:r>
      <w:r>
        <w:fldChar w:fldCharType="end"/>
      </w:r>
      <w:r w:rsidRPr="008575F4">
        <w:rPr>
          <w:rFonts w:hint="eastAsia"/>
        </w:rPr>
        <w:t>。</w:t>
      </w:r>
    </w:p>
    <w:p w14:paraId="285E9132" w14:textId="77777777" w:rsidR="009E3241" w:rsidRPr="008575F4" w:rsidRDefault="009E3241" w:rsidP="009E3241">
      <w:pPr>
        <w:pStyle w:val="a7"/>
        <w:spacing w:before="62" w:after="62"/>
      </w:pPr>
      <w:bookmarkStart w:id="92" w:name="_Ref483064320"/>
      <w:r w:rsidRPr="008575F4">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8</w:t>
      </w:r>
      <w:r>
        <w:fldChar w:fldCharType="end"/>
      </w:r>
      <w:bookmarkEnd w:id="92"/>
      <w:r w:rsidRPr="008575F4">
        <w:rPr>
          <w:rFonts w:hint="eastAsia"/>
        </w:rPr>
        <w:t xml:space="preserve">  </w:t>
      </w:r>
      <w:r w:rsidRPr="008575F4">
        <w:rPr>
          <w:rFonts w:hint="eastAsia"/>
        </w:rPr>
        <w:t>热敏电路微控制器对应引脚</w:t>
      </w:r>
    </w:p>
    <w:tbl>
      <w:tblPr>
        <w:tblW w:w="0" w:type="auto"/>
        <w:jc w:val="center"/>
        <w:tblBorders>
          <w:top w:val="thinThickSmallGap" w:sz="24" w:space="0" w:color="auto"/>
          <w:left w:val="single" w:sz="4" w:space="0" w:color="auto"/>
          <w:bottom w:val="thickThinSmallGap" w:sz="2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2416"/>
      </w:tblGrid>
      <w:tr w:rsidR="009E3241" w:rsidRPr="008575F4" w14:paraId="0C399985" w14:textId="77777777" w:rsidTr="00AC10A4">
        <w:trPr>
          <w:jc w:val="center"/>
        </w:trPr>
        <w:tc>
          <w:tcPr>
            <w:tcW w:w="1664" w:type="dxa"/>
            <w:shd w:val="pct10" w:color="auto" w:fill="auto"/>
          </w:tcPr>
          <w:p w14:paraId="4EF4E2D6" w14:textId="77777777" w:rsidR="009E3241" w:rsidRPr="008575F4" w:rsidRDefault="009E3241" w:rsidP="00FA40ED">
            <w:pPr>
              <w:pStyle w:val="ad"/>
            </w:pPr>
            <w:r w:rsidRPr="008575F4">
              <w:rPr>
                <w:rFonts w:hint="eastAsia"/>
              </w:rPr>
              <w:lastRenderedPageBreak/>
              <w:t>引脚标号</w:t>
            </w:r>
          </w:p>
        </w:tc>
        <w:tc>
          <w:tcPr>
            <w:tcW w:w="2416" w:type="dxa"/>
            <w:shd w:val="pct10" w:color="auto" w:fill="auto"/>
          </w:tcPr>
          <w:p w14:paraId="23AF0403" w14:textId="77777777" w:rsidR="009E3241" w:rsidRPr="008575F4" w:rsidRDefault="009E3241" w:rsidP="00FA40ED">
            <w:pPr>
              <w:pStyle w:val="ad"/>
            </w:pPr>
            <w:r w:rsidRPr="008575F4">
              <w:rPr>
                <w:rFonts w:hint="eastAsia"/>
              </w:rPr>
              <w:t>微控制器引脚</w:t>
            </w:r>
          </w:p>
        </w:tc>
      </w:tr>
      <w:tr w:rsidR="009E3241" w:rsidRPr="008575F4" w14:paraId="17652599" w14:textId="77777777" w:rsidTr="00AC10A4">
        <w:trPr>
          <w:jc w:val="center"/>
        </w:trPr>
        <w:tc>
          <w:tcPr>
            <w:tcW w:w="1664" w:type="dxa"/>
            <w:vAlign w:val="center"/>
          </w:tcPr>
          <w:p w14:paraId="18C34029" w14:textId="77777777" w:rsidR="009E3241" w:rsidRPr="008575F4" w:rsidRDefault="009E3241" w:rsidP="00FA40ED">
            <w:pPr>
              <w:pStyle w:val="ad"/>
            </w:pPr>
            <w:r>
              <w:rPr>
                <w:rFonts w:hint="eastAsia"/>
              </w:rPr>
              <w:t>PIO_</w:t>
            </w:r>
            <w:r w:rsidRPr="008575F4">
              <w:rPr>
                <w:rFonts w:hint="eastAsia"/>
              </w:rPr>
              <w:t>ADC</w:t>
            </w:r>
          </w:p>
        </w:tc>
        <w:tc>
          <w:tcPr>
            <w:tcW w:w="2416" w:type="dxa"/>
            <w:vAlign w:val="center"/>
          </w:tcPr>
          <w:p w14:paraId="15812B41" w14:textId="77777777" w:rsidR="009E3241" w:rsidRPr="008575F4" w:rsidRDefault="009E3241" w:rsidP="00FA40ED">
            <w:pPr>
              <w:pStyle w:val="ad"/>
            </w:pPr>
            <w:r w:rsidRPr="008575F4">
              <w:rPr>
                <w:rFonts w:hint="eastAsia"/>
              </w:rPr>
              <w:t>P</w:t>
            </w:r>
            <w:r>
              <w:rPr>
                <w:rFonts w:hint="eastAsia"/>
              </w:rPr>
              <w:t>B0</w:t>
            </w:r>
          </w:p>
        </w:tc>
      </w:tr>
    </w:tbl>
    <w:p w14:paraId="725621B0" w14:textId="77777777" w:rsidR="009E3241" w:rsidRPr="009E3241" w:rsidRDefault="009E3241" w:rsidP="009E3241">
      <w:pPr>
        <w:spacing w:before="62" w:after="62"/>
        <w:rPr>
          <w:lang w:val="de-DE"/>
        </w:rPr>
      </w:pPr>
    </w:p>
    <w:p w14:paraId="34F77D70" w14:textId="77777777" w:rsidR="00AC7557" w:rsidRDefault="00AC7557" w:rsidP="00AC7557">
      <w:pPr>
        <w:pStyle w:val="30"/>
        <w:rPr>
          <w:lang w:val="de-DE"/>
        </w:rPr>
      </w:pPr>
      <w:bookmarkStart w:id="93" w:name="_Toc6175785"/>
      <w:r>
        <w:rPr>
          <w:rFonts w:hint="eastAsia"/>
          <w:lang w:val="de-DE"/>
        </w:rPr>
        <w:t>跳帽</w:t>
      </w:r>
      <w:r>
        <w:rPr>
          <w:lang w:val="de-DE"/>
        </w:rPr>
        <w:t>使用</w:t>
      </w:r>
      <w:bookmarkEnd w:id="93"/>
    </w:p>
    <w:p w14:paraId="6EDBFE0E" w14:textId="77777777" w:rsidR="005B5D5B" w:rsidRDefault="005B5D5B" w:rsidP="005B5D5B">
      <w:pPr>
        <w:pStyle w:val="23"/>
        <w:spacing w:before="62" w:after="62"/>
      </w:pPr>
      <w:r w:rsidRPr="00513A7A">
        <w:rPr>
          <w:rFonts w:hint="eastAsia"/>
        </w:rPr>
        <w:t>板载外设接口设计在微控制器引脚和板载外设电路之间，可以通过跳线帽进行短接</w:t>
      </w:r>
      <w:r>
        <w:rPr>
          <w:rFonts w:hint="eastAsia"/>
        </w:rPr>
        <w:t>，如</w:t>
      </w:r>
      <w:r>
        <w:fldChar w:fldCharType="begin"/>
      </w:r>
      <w:r>
        <w:instrText xml:space="preserve"> </w:instrText>
      </w:r>
      <w:r>
        <w:rPr>
          <w:rFonts w:hint="eastAsia"/>
        </w:rPr>
        <w:instrText>REF _Ref500260824 \h</w:instrText>
      </w:r>
      <w:r>
        <w:instrText xml:space="preserve"> </w:instrText>
      </w:r>
      <w:r>
        <w:fldChar w:fldCharType="separate"/>
      </w:r>
      <w:r w:rsidR="00B93B10">
        <w:rPr>
          <w:rFonts w:hint="eastAsia"/>
        </w:rPr>
        <w:t>图</w:t>
      </w:r>
      <w:r w:rsidR="00B93B10">
        <w:rPr>
          <w:noProof/>
        </w:rPr>
        <w:t>2</w:t>
      </w:r>
      <w:r w:rsidR="00B93B10">
        <w:t>.</w:t>
      </w:r>
      <w:r w:rsidR="00B93B10">
        <w:rPr>
          <w:noProof/>
        </w:rPr>
        <w:t>13</w:t>
      </w:r>
      <w:r>
        <w:fldChar w:fldCharType="end"/>
      </w:r>
      <w:r>
        <w:rPr>
          <w:rFonts w:hint="eastAsia"/>
        </w:rPr>
        <w:t>所示。</w:t>
      </w:r>
      <w:r w:rsidRPr="00513A7A">
        <w:rPr>
          <w:rFonts w:hint="eastAsia"/>
        </w:rPr>
        <w:t>这样设计是为了外设电路在不使用的时候可以断开与微控制器引脚的连接，而不会影响到</w:t>
      </w:r>
      <w:r>
        <w:rPr>
          <w:rFonts w:hint="eastAsia"/>
        </w:rPr>
        <w:t>这些引脚的其它地方的</w:t>
      </w:r>
      <w:r w:rsidRPr="00513A7A">
        <w:rPr>
          <w:rFonts w:hint="eastAsia"/>
        </w:rPr>
        <w:t>使用。具体的引脚定义详见</w:t>
      </w:r>
      <w:r>
        <w:fldChar w:fldCharType="begin"/>
      </w:r>
      <w:r>
        <w:instrText xml:space="preserve"> </w:instrText>
      </w:r>
      <w:r>
        <w:rPr>
          <w:rFonts w:hint="eastAsia"/>
        </w:rPr>
        <w:instrText>REF _Ref500261481 \h</w:instrText>
      </w:r>
      <w:r>
        <w:instrText xml:space="preserve"> </w:instrText>
      </w:r>
      <w:r>
        <w:fldChar w:fldCharType="separate"/>
      </w:r>
      <w:r w:rsidR="00B93B10">
        <w:rPr>
          <w:rFonts w:hint="eastAsia"/>
        </w:rPr>
        <w:t>表</w:t>
      </w:r>
      <w:r w:rsidR="00B93B10">
        <w:rPr>
          <w:noProof/>
        </w:rPr>
        <w:t>2</w:t>
      </w:r>
      <w:r w:rsidR="00B93B10">
        <w:t>.</w:t>
      </w:r>
      <w:r w:rsidR="00B93B10">
        <w:rPr>
          <w:noProof/>
        </w:rPr>
        <w:t>9</w:t>
      </w:r>
      <w:r>
        <w:fldChar w:fldCharType="end"/>
      </w:r>
      <w:r w:rsidRPr="00513A7A">
        <w:rPr>
          <w:rFonts w:hint="eastAsia"/>
        </w:rPr>
        <w:t>。</w:t>
      </w:r>
    </w:p>
    <w:p w14:paraId="08AE5C5F" w14:textId="77777777" w:rsidR="005B5D5B" w:rsidRDefault="005B5D5B" w:rsidP="005B5D5B">
      <w:pPr>
        <w:spacing w:before="62" w:after="62"/>
        <w:jc w:val="center"/>
      </w:pPr>
      <w:r w:rsidRPr="00874B08">
        <w:object w:dxaOrig="4745" w:dyaOrig="2564" w14:anchorId="2231E2F1">
          <v:shape id="_x0000_i1031" type="#_x0000_t75" style="width:237.25pt;height:129.8pt" o:ole="">
            <v:imagedata r:id="rId34" o:title=""/>
          </v:shape>
          <o:OLEObject Type="Embed" ProgID="Visio.Drawing.11" ShapeID="_x0000_i1031" DrawAspect="Content" ObjectID="_1616788624" r:id="rId35"/>
        </w:object>
      </w:r>
    </w:p>
    <w:p w14:paraId="74669642" w14:textId="08CEDAF5" w:rsidR="0049361D" w:rsidRPr="0049361D" w:rsidRDefault="005B5D5B" w:rsidP="00EF6C1B">
      <w:pPr>
        <w:pStyle w:val="a7"/>
        <w:spacing w:before="62" w:after="62"/>
      </w:pPr>
      <w:bookmarkStart w:id="94" w:name="_Ref500260824"/>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2</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13</w:t>
      </w:r>
      <w:r w:rsidR="006352F3">
        <w:fldChar w:fldCharType="end"/>
      </w:r>
      <w:bookmarkEnd w:id="94"/>
      <w:r>
        <w:rPr>
          <w:rFonts w:hint="eastAsia"/>
        </w:rPr>
        <w:t xml:space="preserve">  </w:t>
      </w:r>
      <w:r>
        <w:rPr>
          <w:rFonts w:hint="eastAsia"/>
        </w:rPr>
        <w:t>板载外设接口引脚图示</w:t>
      </w:r>
    </w:p>
    <w:p w14:paraId="2092DE3E" w14:textId="77777777" w:rsidR="005B5D5B" w:rsidRDefault="005B5D5B" w:rsidP="005B5D5B">
      <w:pPr>
        <w:pStyle w:val="a7"/>
        <w:spacing w:before="62" w:after="62"/>
      </w:pPr>
      <w:bookmarkStart w:id="95" w:name="_Ref500261481"/>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9</w:t>
      </w:r>
      <w:r>
        <w:fldChar w:fldCharType="end"/>
      </w:r>
      <w:bookmarkEnd w:id="95"/>
      <w:r>
        <w:rPr>
          <w:rFonts w:hint="eastAsia"/>
        </w:rPr>
        <w:t xml:space="preserve">  </w:t>
      </w:r>
      <w:r>
        <w:rPr>
          <w:rFonts w:hint="eastAsia"/>
        </w:rPr>
        <w:t>板载外设接口管脚说明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576"/>
        <w:gridCol w:w="936"/>
        <w:gridCol w:w="4444"/>
      </w:tblGrid>
      <w:tr w:rsidR="005B5D5B" w14:paraId="6F427C9F" w14:textId="77777777" w:rsidTr="0021446B">
        <w:trPr>
          <w:jc w:val="center"/>
        </w:trPr>
        <w:tc>
          <w:tcPr>
            <w:tcW w:w="0" w:type="auto"/>
            <w:tcBorders>
              <w:top w:val="thinThickSmallGap" w:sz="24" w:space="0" w:color="auto"/>
              <w:bottom w:val="double" w:sz="4" w:space="0" w:color="auto"/>
            </w:tcBorders>
            <w:shd w:val="pct10" w:color="auto" w:fill="auto"/>
          </w:tcPr>
          <w:p w14:paraId="3D64B023" w14:textId="77777777" w:rsidR="005B5D5B" w:rsidRPr="00AF5A88" w:rsidRDefault="005B5D5B" w:rsidP="00FA40ED">
            <w:pPr>
              <w:pStyle w:val="ab"/>
            </w:pPr>
            <w:r w:rsidRPr="00AF5A88">
              <w:t>接口</w:t>
            </w:r>
          </w:p>
        </w:tc>
        <w:tc>
          <w:tcPr>
            <w:tcW w:w="0" w:type="auto"/>
            <w:tcBorders>
              <w:top w:val="thinThickSmallGap" w:sz="24" w:space="0" w:color="auto"/>
              <w:bottom w:val="double" w:sz="4" w:space="0" w:color="auto"/>
            </w:tcBorders>
            <w:shd w:val="pct10" w:color="auto" w:fill="auto"/>
          </w:tcPr>
          <w:p w14:paraId="5AC610B8" w14:textId="77777777" w:rsidR="005B5D5B" w:rsidRPr="00AF5A88" w:rsidRDefault="005B5D5B" w:rsidP="00FA40ED">
            <w:pPr>
              <w:pStyle w:val="ab"/>
            </w:pPr>
            <w:r w:rsidRPr="00AF5A88">
              <w:t>标号</w:t>
            </w:r>
          </w:p>
        </w:tc>
        <w:tc>
          <w:tcPr>
            <w:tcW w:w="0" w:type="auto"/>
            <w:tcBorders>
              <w:top w:val="thinThickSmallGap" w:sz="24" w:space="0" w:color="auto"/>
              <w:bottom w:val="double" w:sz="4" w:space="0" w:color="auto"/>
              <w:right w:val="double" w:sz="4" w:space="0" w:color="auto"/>
            </w:tcBorders>
            <w:shd w:val="pct10" w:color="auto" w:fill="auto"/>
          </w:tcPr>
          <w:p w14:paraId="7B7C5328" w14:textId="77777777" w:rsidR="005B5D5B" w:rsidRPr="00AF5A88" w:rsidRDefault="005B5D5B" w:rsidP="00FA40ED">
            <w:pPr>
              <w:pStyle w:val="ab"/>
            </w:pPr>
            <w:r w:rsidRPr="00AF5A88">
              <w:t>引脚序号</w:t>
            </w:r>
          </w:p>
        </w:tc>
        <w:tc>
          <w:tcPr>
            <w:tcW w:w="4444" w:type="dxa"/>
            <w:tcBorders>
              <w:top w:val="thinThickSmallGap" w:sz="24" w:space="0" w:color="auto"/>
              <w:left w:val="double" w:sz="4" w:space="0" w:color="auto"/>
              <w:bottom w:val="double" w:sz="4" w:space="0" w:color="auto"/>
            </w:tcBorders>
            <w:shd w:val="pct10" w:color="auto" w:fill="auto"/>
          </w:tcPr>
          <w:p w14:paraId="6B8F3072" w14:textId="77777777" w:rsidR="005B5D5B" w:rsidRPr="00AF5A88" w:rsidRDefault="005B5D5B" w:rsidP="00FA40ED">
            <w:pPr>
              <w:pStyle w:val="ab"/>
            </w:pPr>
            <w:r w:rsidRPr="00AF5A88">
              <w:t>功能</w:t>
            </w:r>
          </w:p>
        </w:tc>
      </w:tr>
      <w:tr w:rsidR="005B5D5B" w14:paraId="41737B14" w14:textId="77777777" w:rsidTr="0021446B">
        <w:trPr>
          <w:jc w:val="center"/>
        </w:trPr>
        <w:tc>
          <w:tcPr>
            <w:tcW w:w="0" w:type="auto"/>
            <w:vMerge w:val="restart"/>
            <w:tcBorders>
              <w:top w:val="double" w:sz="4" w:space="0" w:color="auto"/>
            </w:tcBorders>
            <w:vAlign w:val="center"/>
          </w:tcPr>
          <w:p w14:paraId="64B3DFAA" w14:textId="77777777" w:rsidR="005B5D5B" w:rsidRDefault="005B5D5B" w:rsidP="00FA40ED">
            <w:pPr>
              <w:pStyle w:val="ad"/>
            </w:pPr>
            <w:r>
              <w:rPr>
                <w:rFonts w:hint="eastAsia"/>
              </w:rPr>
              <w:t>LED</w:t>
            </w:r>
            <w:r w:rsidRPr="00754607">
              <w:rPr>
                <w:rFonts w:ascii="宋体" w:hAnsi="宋体" w:hint="eastAsia"/>
              </w:rPr>
              <w:t>电路</w:t>
            </w:r>
          </w:p>
        </w:tc>
        <w:tc>
          <w:tcPr>
            <w:tcW w:w="0" w:type="auto"/>
            <w:tcBorders>
              <w:top w:val="double" w:sz="4" w:space="0" w:color="auto"/>
            </w:tcBorders>
            <w:vAlign w:val="center"/>
          </w:tcPr>
          <w:p w14:paraId="639858FE" w14:textId="77777777" w:rsidR="005B5D5B" w:rsidRPr="00754607" w:rsidRDefault="005B5D5B" w:rsidP="00FA40ED">
            <w:pPr>
              <w:pStyle w:val="ad"/>
            </w:pPr>
            <w:r w:rsidRPr="00754607">
              <w:t>J9</w:t>
            </w:r>
          </w:p>
        </w:tc>
        <w:tc>
          <w:tcPr>
            <w:tcW w:w="0" w:type="auto"/>
            <w:tcBorders>
              <w:top w:val="double" w:sz="4" w:space="0" w:color="auto"/>
              <w:right w:val="double" w:sz="4" w:space="0" w:color="auto"/>
            </w:tcBorders>
            <w:vAlign w:val="center"/>
          </w:tcPr>
          <w:p w14:paraId="669AF91D" w14:textId="77777777" w:rsidR="005B5D5B" w:rsidRPr="00754607" w:rsidRDefault="005B5D5B" w:rsidP="00FA40ED">
            <w:pPr>
              <w:pStyle w:val="ad"/>
            </w:pPr>
            <w:r w:rsidRPr="00754607">
              <w:t>P</w:t>
            </w:r>
            <w:r>
              <w:rPr>
                <w:rFonts w:hint="eastAsia"/>
              </w:rPr>
              <w:t>B1</w:t>
            </w:r>
          </w:p>
        </w:tc>
        <w:tc>
          <w:tcPr>
            <w:tcW w:w="4444" w:type="dxa"/>
            <w:tcBorders>
              <w:top w:val="double" w:sz="4" w:space="0" w:color="auto"/>
              <w:left w:val="double" w:sz="4" w:space="0" w:color="auto"/>
            </w:tcBorders>
            <w:vAlign w:val="center"/>
          </w:tcPr>
          <w:p w14:paraId="6253BC81" w14:textId="3D6407A7" w:rsidR="005B5D5B" w:rsidRDefault="005B5D5B" w:rsidP="0021446B">
            <w:pPr>
              <w:pStyle w:val="ad"/>
              <w:jc w:val="both"/>
            </w:pPr>
            <w:r>
              <w:rPr>
                <w:rFonts w:hint="eastAsia"/>
              </w:rPr>
              <w:t>短接时，</w:t>
            </w:r>
            <w:r w:rsidRPr="00754607">
              <w:t>P</w:t>
            </w:r>
            <w:r>
              <w:rPr>
                <w:rFonts w:hint="eastAsia"/>
              </w:rPr>
              <w:t>B1</w:t>
            </w:r>
            <w:r>
              <w:rPr>
                <w:rFonts w:hint="eastAsia"/>
              </w:rPr>
              <w:t>与</w:t>
            </w:r>
            <w:r>
              <w:rPr>
                <w:rFonts w:hint="eastAsia"/>
              </w:rPr>
              <w:t>LED0</w:t>
            </w:r>
            <w:r>
              <w:rPr>
                <w:rFonts w:hint="eastAsia"/>
              </w:rPr>
              <w:t>控制引脚相连接，</w:t>
            </w:r>
            <w:r>
              <w:rPr>
                <w:rFonts w:hint="eastAsia"/>
              </w:rPr>
              <w:t>LED0</w:t>
            </w:r>
            <w:r>
              <w:rPr>
                <w:rFonts w:hint="eastAsia"/>
              </w:rPr>
              <w:t>低电平点亮</w:t>
            </w:r>
            <w:r w:rsidR="0021446B">
              <w:rPr>
                <w:rFonts w:hint="eastAsia"/>
              </w:rPr>
              <w:t>；</w:t>
            </w:r>
          </w:p>
        </w:tc>
      </w:tr>
      <w:tr w:rsidR="005B5D5B" w14:paraId="47B80C2D" w14:textId="77777777" w:rsidTr="0021446B">
        <w:trPr>
          <w:jc w:val="center"/>
        </w:trPr>
        <w:tc>
          <w:tcPr>
            <w:tcW w:w="0" w:type="auto"/>
            <w:vMerge/>
            <w:vAlign w:val="center"/>
          </w:tcPr>
          <w:p w14:paraId="06457C6B" w14:textId="77777777" w:rsidR="005B5D5B" w:rsidRDefault="005B5D5B" w:rsidP="00FA40ED">
            <w:pPr>
              <w:pStyle w:val="ad"/>
            </w:pPr>
          </w:p>
        </w:tc>
        <w:tc>
          <w:tcPr>
            <w:tcW w:w="0" w:type="auto"/>
            <w:vAlign w:val="center"/>
          </w:tcPr>
          <w:p w14:paraId="32C2D9A8" w14:textId="77777777" w:rsidR="005B5D5B" w:rsidRPr="00754607" w:rsidRDefault="005B5D5B" w:rsidP="00FA40ED">
            <w:pPr>
              <w:pStyle w:val="ad"/>
            </w:pPr>
            <w:r w:rsidRPr="00754607">
              <w:t>J10</w:t>
            </w:r>
          </w:p>
        </w:tc>
        <w:tc>
          <w:tcPr>
            <w:tcW w:w="0" w:type="auto"/>
            <w:tcBorders>
              <w:right w:val="double" w:sz="4" w:space="0" w:color="auto"/>
            </w:tcBorders>
            <w:vAlign w:val="center"/>
          </w:tcPr>
          <w:p w14:paraId="7824D220" w14:textId="77777777" w:rsidR="005B5D5B" w:rsidRPr="00754607" w:rsidRDefault="005B5D5B" w:rsidP="00FA40ED">
            <w:pPr>
              <w:pStyle w:val="ad"/>
            </w:pPr>
            <w:r w:rsidRPr="00754607">
              <w:t>P</w:t>
            </w:r>
            <w:r>
              <w:rPr>
                <w:rFonts w:hint="eastAsia"/>
              </w:rPr>
              <w:t>B2</w:t>
            </w:r>
          </w:p>
        </w:tc>
        <w:tc>
          <w:tcPr>
            <w:tcW w:w="4444" w:type="dxa"/>
            <w:tcBorders>
              <w:left w:val="double" w:sz="4" w:space="0" w:color="auto"/>
            </w:tcBorders>
            <w:vAlign w:val="center"/>
          </w:tcPr>
          <w:p w14:paraId="379E1C7F" w14:textId="65BEAB5B" w:rsidR="005B5D5B" w:rsidRDefault="005B5D5B" w:rsidP="0021446B">
            <w:pPr>
              <w:pStyle w:val="ad"/>
              <w:jc w:val="both"/>
            </w:pPr>
            <w:r>
              <w:rPr>
                <w:rFonts w:hint="eastAsia"/>
              </w:rPr>
              <w:t>短接时，</w:t>
            </w:r>
            <w:r w:rsidRPr="00754607">
              <w:t>P</w:t>
            </w:r>
            <w:r>
              <w:rPr>
                <w:rFonts w:hint="eastAsia"/>
              </w:rPr>
              <w:t>B2</w:t>
            </w:r>
            <w:r>
              <w:rPr>
                <w:rFonts w:hint="eastAsia"/>
              </w:rPr>
              <w:t>与</w:t>
            </w:r>
            <w:r>
              <w:rPr>
                <w:rFonts w:hint="eastAsia"/>
              </w:rPr>
              <w:t>LED1</w:t>
            </w:r>
            <w:r>
              <w:rPr>
                <w:rFonts w:hint="eastAsia"/>
              </w:rPr>
              <w:t>控制引脚相连接，</w:t>
            </w:r>
            <w:r>
              <w:rPr>
                <w:rFonts w:hint="eastAsia"/>
              </w:rPr>
              <w:t>LED1</w:t>
            </w:r>
            <w:r>
              <w:rPr>
                <w:rFonts w:hint="eastAsia"/>
              </w:rPr>
              <w:t>低电平点亮</w:t>
            </w:r>
            <w:r w:rsidR="0021446B">
              <w:rPr>
                <w:rFonts w:hint="eastAsia"/>
              </w:rPr>
              <w:t>；</w:t>
            </w:r>
          </w:p>
        </w:tc>
      </w:tr>
      <w:tr w:rsidR="005B5D5B" w14:paraId="0BA0AD21" w14:textId="77777777" w:rsidTr="0021446B">
        <w:trPr>
          <w:jc w:val="center"/>
        </w:trPr>
        <w:tc>
          <w:tcPr>
            <w:tcW w:w="0" w:type="auto"/>
            <w:vAlign w:val="center"/>
          </w:tcPr>
          <w:p w14:paraId="7AB80498" w14:textId="77777777" w:rsidR="005B5D5B" w:rsidRPr="00754607" w:rsidRDefault="005B5D5B" w:rsidP="00FA40ED">
            <w:pPr>
              <w:pStyle w:val="ad"/>
              <w:rPr>
                <w:rFonts w:ascii="宋体" w:hAnsi="宋体"/>
              </w:rPr>
            </w:pPr>
            <w:r w:rsidRPr="00754607">
              <w:rPr>
                <w:rFonts w:ascii="宋体" w:hAnsi="宋体" w:hint="eastAsia"/>
              </w:rPr>
              <w:t>蜂鸣器电路</w:t>
            </w:r>
          </w:p>
        </w:tc>
        <w:tc>
          <w:tcPr>
            <w:tcW w:w="0" w:type="auto"/>
            <w:vAlign w:val="center"/>
          </w:tcPr>
          <w:p w14:paraId="00952ACB" w14:textId="77777777" w:rsidR="005B5D5B" w:rsidRPr="00754607" w:rsidRDefault="005B5D5B" w:rsidP="00FA40ED">
            <w:pPr>
              <w:pStyle w:val="ad"/>
            </w:pPr>
            <w:r w:rsidRPr="00754607">
              <w:t>J7</w:t>
            </w:r>
          </w:p>
        </w:tc>
        <w:tc>
          <w:tcPr>
            <w:tcW w:w="0" w:type="auto"/>
            <w:tcBorders>
              <w:right w:val="double" w:sz="4" w:space="0" w:color="auto"/>
            </w:tcBorders>
            <w:vAlign w:val="center"/>
          </w:tcPr>
          <w:p w14:paraId="75974CB0" w14:textId="77777777" w:rsidR="005B5D5B" w:rsidRPr="00754607" w:rsidRDefault="005B5D5B" w:rsidP="00FA40ED">
            <w:pPr>
              <w:pStyle w:val="ad"/>
            </w:pPr>
            <w:r w:rsidRPr="00754607">
              <w:t>P</w:t>
            </w:r>
            <w:r>
              <w:rPr>
                <w:rFonts w:hint="eastAsia"/>
              </w:rPr>
              <w:t>B8</w:t>
            </w:r>
          </w:p>
        </w:tc>
        <w:tc>
          <w:tcPr>
            <w:tcW w:w="4444" w:type="dxa"/>
            <w:tcBorders>
              <w:left w:val="double" w:sz="4" w:space="0" w:color="auto"/>
            </w:tcBorders>
            <w:vAlign w:val="center"/>
          </w:tcPr>
          <w:p w14:paraId="4865FCD1" w14:textId="3EA8A686" w:rsidR="005B5D5B" w:rsidRDefault="005B5D5B" w:rsidP="0021446B">
            <w:pPr>
              <w:pStyle w:val="ad"/>
              <w:jc w:val="both"/>
            </w:pPr>
            <w:r>
              <w:rPr>
                <w:rFonts w:hint="eastAsia"/>
              </w:rPr>
              <w:t>短接时，</w:t>
            </w:r>
            <w:r w:rsidRPr="00754607">
              <w:t>P</w:t>
            </w:r>
            <w:r>
              <w:rPr>
                <w:rFonts w:hint="eastAsia"/>
              </w:rPr>
              <w:t>B8</w:t>
            </w:r>
            <w:r>
              <w:rPr>
                <w:rFonts w:hint="eastAsia"/>
              </w:rPr>
              <w:t>与无源蜂鸣器控制引脚相连接</w:t>
            </w:r>
            <w:r w:rsidR="0021446B">
              <w:rPr>
                <w:rFonts w:hint="eastAsia"/>
              </w:rPr>
              <w:t>；</w:t>
            </w:r>
          </w:p>
        </w:tc>
      </w:tr>
      <w:tr w:rsidR="005B5D5B" w14:paraId="47288453" w14:textId="77777777" w:rsidTr="0021446B">
        <w:trPr>
          <w:jc w:val="center"/>
        </w:trPr>
        <w:tc>
          <w:tcPr>
            <w:tcW w:w="0" w:type="auto"/>
            <w:vAlign w:val="center"/>
          </w:tcPr>
          <w:p w14:paraId="2E1E7E3E" w14:textId="77777777" w:rsidR="005B5D5B" w:rsidRPr="00754607" w:rsidRDefault="005B5D5B" w:rsidP="00FA40ED">
            <w:pPr>
              <w:pStyle w:val="ad"/>
              <w:rPr>
                <w:rFonts w:ascii="宋体" w:hAnsi="宋体"/>
              </w:rPr>
            </w:pPr>
            <w:r w:rsidRPr="00754607">
              <w:rPr>
                <w:rFonts w:ascii="宋体" w:hAnsi="宋体" w:hint="eastAsia"/>
              </w:rPr>
              <w:t>加热电阻与按键电路</w:t>
            </w:r>
          </w:p>
        </w:tc>
        <w:tc>
          <w:tcPr>
            <w:tcW w:w="0" w:type="auto"/>
            <w:vAlign w:val="center"/>
          </w:tcPr>
          <w:p w14:paraId="62DDCD4A" w14:textId="77777777" w:rsidR="005B5D5B" w:rsidRPr="00754607" w:rsidRDefault="005B5D5B" w:rsidP="00FA40ED">
            <w:pPr>
              <w:pStyle w:val="ad"/>
            </w:pPr>
            <w:r w:rsidRPr="00754607">
              <w:t>J14</w:t>
            </w:r>
          </w:p>
        </w:tc>
        <w:tc>
          <w:tcPr>
            <w:tcW w:w="0" w:type="auto"/>
            <w:tcBorders>
              <w:right w:val="double" w:sz="4" w:space="0" w:color="auto"/>
            </w:tcBorders>
            <w:vAlign w:val="center"/>
          </w:tcPr>
          <w:p w14:paraId="721975A2" w14:textId="77777777" w:rsidR="005B5D5B" w:rsidRPr="00754607" w:rsidRDefault="005B5D5B" w:rsidP="00FA40ED">
            <w:pPr>
              <w:pStyle w:val="ad"/>
            </w:pPr>
            <w:r w:rsidRPr="00754607">
              <w:t>P</w:t>
            </w:r>
            <w:r>
              <w:rPr>
                <w:rFonts w:hint="eastAsia"/>
              </w:rPr>
              <w:t>A8</w:t>
            </w:r>
          </w:p>
        </w:tc>
        <w:tc>
          <w:tcPr>
            <w:tcW w:w="4444" w:type="dxa"/>
            <w:tcBorders>
              <w:left w:val="double" w:sz="4" w:space="0" w:color="auto"/>
            </w:tcBorders>
            <w:vAlign w:val="center"/>
          </w:tcPr>
          <w:p w14:paraId="55C2BB51" w14:textId="12DE9992" w:rsidR="005B5D5B" w:rsidRDefault="005B5D5B" w:rsidP="0021446B">
            <w:pPr>
              <w:pStyle w:val="ad"/>
              <w:jc w:val="both"/>
            </w:pPr>
            <w:r>
              <w:rPr>
                <w:rFonts w:hint="eastAsia"/>
              </w:rPr>
              <w:t>短接</w:t>
            </w:r>
            <w:r>
              <w:rPr>
                <w:rFonts w:hint="eastAsia"/>
              </w:rPr>
              <w:t>2</w:t>
            </w:r>
            <w:r>
              <w:rPr>
                <w:rFonts w:hint="eastAsia"/>
              </w:rPr>
              <w:t>、</w:t>
            </w:r>
            <w:r>
              <w:rPr>
                <w:rFonts w:hint="eastAsia"/>
              </w:rPr>
              <w:t>3</w:t>
            </w:r>
            <w:r>
              <w:rPr>
                <w:rFonts w:hint="eastAsia"/>
              </w:rPr>
              <w:t>时，按键用于加热</w:t>
            </w:r>
            <w:r w:rsidR="0021446B">
              <w:rPr>
                <w:rFonts w:hint="eastAsia"/>
              </w:rPr>
              <w:t>；</w:t>
            </w:r>
          </w:p>
          <w:p w14:paraId="2A98E8D2" w14:textId="02BD30CD" w:rsidR="005B5D5B" w:rsidRDefault="005B5D5B" w:rsidP="0021446B">
            <w:pPr>
              <w:pStyle w:val="ad"/>
              <w:jc w:val="both"/>
            </w:pPr>
            <w:r>
              <w:rPr>
                <w:rFonts w:hint="eastAsia"/>
              </w:rPr>
              <w:t>短接</w:t>
            </w:r>
            <w:r>
              <w:rPr>
                <w:rFonts w:hint="eastAsia"/>
              </w:rPr>
              <w:t>1</w:t>
            </w:r>
            <w:r>
              <w:rPr>
                <w:rFonts w:hint="eastAsia"/>
              </w:rPr>
              <w:t>、</w:t>
            </w:r>
            <w:r>
              <w:rPr>
                <w:rFonts w:hint="eastAsia"/>
              </w:rPr>
              <w:t>2</w:t>
            </w:r>
            <w:r>
              <w:rPr>
                <w:rFonts w:hint="eastAsia"/>
              </w:rPr>
              <w:t>时，按键与</w:t>
            </w:r>
            <w:r w:rsidRPr="00754607">
              <w:t>P</w:t>
            </w:r>
            <w:r>
              <w:rPr>
                <w:rFonts w:hint="eastAsia"/>
              </w:rPr>
              <w:t>A8</w:t>
            </w:r>
            <w:r>
              <w:rPr>
                <w:rFonts w:hint="eastAsia"/>
              </w:rPr>
              <w:t>连接</w:t>
            </w:r>
            <w:r w:rsidR="0021446B">
              <w:rPr>
                <w:rFonts w:hint="eastAsia"/>
              </w:rPr>
              <w:t>；</w:t>
            </w:r>
          </w:p>
        </w:tc>
      </w:tr>
      <w:tr w:rsidR="005B5D5B" w14:paraId="42E2876F" w14:textId="77777777" w:rsidTr="0021446B">
        <w:trPr>
          <w:jc w:val="center"/>
        </w:trPr>
        <w:tc>
          <w:tcPr>
            <w:tcW w:w="0" w:type="auto"/>
            <w:vMerge w:val="restart"/>
            <w:vAlign w:val="center"/>
          </w:tcPr>
          <w:p w14:paraId="78693B4A" w14:textId="77777777" w:rsidR="005B5D5B" w:rsidRPr="00754607" w:rsidRDefault="005B5D5B" w:rsidP="00FA40ED">
            <w:pPr>
              <w:pStyle w:val="ad"/>
              <w:rPr>
                <w:rFonts w:ascii="宋体" w:hAnsi="宋体"/>
              </w:rPr>
            </w:pPr>
            <w:r w:rsidRPr="00754607">
              <w:rPr>
                <w:rFonts w:ascii="宋体" w:hAnsi="宋体" w:hint="eastAsia"/>
              </w:rPr>
              <w:t>数字测温电路</w:t>
            </w:r>
          </w:p>
        </w:tc>
        <w:tc>
          <w:tcPr>
            <w:tcW w:w="0" w:type="auto"/>
            <w:vAlign w:val="center"/>
          </w:tcPr>
          <w:p w14:paraId="78148F99" w14:textId="77777777" w:rsidR="005B5D5B" w:rsidRPr="00754607" w:rsidRDefault="005B5D5B" w:rsidP="00FA40ED">
            <w:pPr>
              <w:pStyle w:val="ad"/>
            </w:pPr>
            <w:r w:rsidRPr="00754607">
              <w:t>J11</w:t>
            </w:r>
          </w:p>
        </w:tc>
        <w:tc>
          <w:tcPr>
            <w:tcW w:w="0" w:type="auto"/>
            <w:tcBorders>
              <w:right w:val="double" w:sz="4" w:space="0" w:color="auto"/>
            </w:tcBorders>
            <w:vAlign w:val="center"/>
          </w:tcPr>
          <w:p w14:paraId="47D5DB64" w14:textId="77777777" w:rsidR="005B5D5B" w:rsidRPr="00754607" w:rsidRDefault="005B5D5B" w:rsidP="00FA40ED">
            <w:pPr>
              <w:pStyle w:val="ad"/>
            </w:pPr>
            <w:r w:rsidRPr="00754607">
              <w:t>P</w:t>
            </w:r>
            <w:r>
              <w:rPr>
                <w:rFonts w:hint="eastAsia"/>
              </w:rPr>
              <w:t>B6</w:t>
            </w:r>
          </w:p>
        </w:tc>
        <w:tc>
          <w:tcPr>
            <w:tcW w:w="4444" w:type="dxa"/>
            <w:tcBorders>
              <w:left w:val="double" w:sz="4" w:space="0" w:color="auto"/>
            </w:tcBorders>
            <w:vAlign w:val="center"/>
          </w:tcPr>
          <w:p w14:paraId="724E5A13" w14:textId="744EDD49" w:rsidR="005B5D5B" w:rsidRPr="00754607" w:rsidRDefault="005B5D5B" w:rsidP="0021446B">
            <w:pPr>
              <w:pStyle w:val="ad"/>
              <w:jc w:val="both"/>
            </w:pPr>
            <w:r w:rsidRPr="00754607">
              <w:t>P</w:t>
            </w:r>
            <w:r>
              <w:rPr>
                <w:rFonts w:hint="eastAsia"/>
              </w:rPr>
              <w:t>B6</w:t>
            </w:r>
            <w:r w:rsidRPr="00754607">
              <w:rPr>
                <w:rFonts w:hint="eastAsia"/>
              </w:rPr>
              <w:t>，</w:t>
            </w:r>
            <w:r w:rsidRPr="00754607">
              <w:rPr>
                <w:rFonts w:hint="eastAsia"/>
              </w:rPr>
              <w:t>I2C</w:t>
            </w:r>
            <w:r w:rsidRPr="00754607">
              <w:rPr>
                <w:rFonts w:hint="eastAsia"/>
              </w:rPr>
              <w:t>总线</w:t>
            </w:r>
            <w:r w:rsidRPr="00754607">
              <w:rPr>
                <w:rFonts w:hint="eastAsia"/>
              </w:rPr>
              <w:t>SCL</w:t>
            </w:r>
            <w:r w:rsidRPr="00754607">
              <w:rPr>
                <w:rFonts w:hint="eastAsia"/>
              </w:rPr>
              <w:t>引脚，与</w:t>
            </w:r>
            <w:r w:rsidRPr="00754607">
              <w:rPr>
                <w:rFonts w:hint="eastAsia"/>
              </w:rPr>
              <w:t>LM75</w:t>
            </w:r>
            <w:r w:rsidRPr="00754607">
              <w:rPr>
                <w:rFonts w:hint="eastAsia"/>
              </w:rPr>
              <w:t>的</w:t>
            </w:r>
            <w:r w:rsidRPr="00754607">
              <w:rPr>
                <w:rFonts w:hint="eastAsia"/>
              </w:rPr>
              <w:t>SCL</w:t>
            </w:r>
            <w:r w:rsidRPr="00754607">
              <w:rPr>
                <w:rFonts w:hint="eastAsia"/>
              </w:rPr>
              <w:t>相连接</w:t>
            </w:r>
            <w:r w:rsidR="0021446B">
              <w:rPr>
                <w:rFonts w:hint="eastAsia"/>
              </w:rPr>
              <w:t>；</w:t>
            </w:r>
          </w:p>
        </w:tc>
      </w:tr>
      <w:tr w:rsidR="005B5D5B" w14:paraId="40477153" w14:textId="77777777" w:rsidTr="0021446B">
        <w:trPr>
          <w:jc w:val="center"/>
        </w:trPr>
        <w:tc>
          <w:tcPr>
            <w:tcW w:w="0" w:type="auto"/>
            <w:vMerge/>
            <w:vAlign w:val="center"/>
          </w:tcPr>
          <w:p w14:paraId="077282F9" w14:textId="77777777" w:rsidR="005B5D5B" w:rsidRDefault="005B5D5B" w:rsidP="00FA40ED">
            <w:pPr>
              <w:pStyle w:val="ad"/>
              <w:jc w:val="both"/>
            </w:pPr>
          </w:p>
        </w:tc>
        <w:tc>
          <w:tcPr>
            <w:tcW w:w="0" w:type="auto"/>
            <w:vAlign w:val="center"/>
          </w:tcPr>
          <w:p w14:paraId="4F172F2C" w14:textId="77777777" w:rsidR="005B5D5B" w:rsidRDefault="005B5D5B" w:rsidP="00FA40ED">
            <w:pPr>
              <w:pStyle w:val="ad"/>
            </w:pPr>
            <w:r w:rsidRPr="00754607">
              <w:t>J13</w:t>
            </w:r>
          </w:p>
        </w:tc>
        <w:tc>
          <w:tcPr>
            <w:tcW w:w="0" w:type="auto"/>
            <w:tcBorders>
              <w:right w:val="double" w:sz="4" w:space="0" w:color="auto"/>
            </w:tcBorders>
            <w:vAlign w:val="center"/>
          </w:tcPr>
          <w:p w14:paraId="477984F9" w14:textId="77777777" w:rsidR="005B5D5B" w:rsidRDefault="005B5D5B" w:rsidP="00FA40ED">
            <w:pPr>
              <w:pStyle w:val="ad"/>
            </w:pPr>
            <w:r w:rsidRPr="00754607">
              <w:t>P</w:t>
            </w:r>
            <w:r>
              <w:rPr>
                <w:rFonts w:hint="eastAsia"/>
              </w:rPr>
              <w:t>B7</w:t>
            </w:r>
          </w:p>
        </w:tc>
        <w:tc>
          <w:tcPr>
            <w:tcW w:w="4444" w:type="dxa"/>
            <w:tcBorders>
              <w:left w:val="double" w:sz="4" w:space="0" w:color="auto"/>
            </w:tcBorders>
            <w:vAlign w:val="center"/>
          </w:tcPr>
          <w:p w14:paraId="1BEF2411" w14:textId="5D485D4F" w:rsidR="005B5D5B" w:rsidRDefault="005B5D5B" w:rsidP="0021446B">
            <w:pPr>
              <w:pStyle w:val="ad"/>
              <w:keepNext/>
              <w:jc w:val="both"/>
            </w:pPr>
            <w:r w:rsidRPr="00754607">
              <w:t>P</w:t>
            </w:r>
            <w:r>
              <w:rPr>
                <w:rFonts w:hint="eastAsia"/>
              </w:rPr>
              <w:t>B7</w:t>
            </w:r>
            <w:r w:rsidRPr="00754607">
              <w:rPr>
                <w:rFonts w:hint="eastAsia"/>
              </w:rPr>
              <w:t>，</w:t>
            </w:r>
            <w:r w:rsidRPr="00754607">
              <w:rPr>
                <w:rFonts w:hint="eastAsia"/>
              </w:rPr>
              <w:t>I2C</w:t>
            </w:r>
            <w:r w:rsidRPr="00754607">
              <w:rPr>
                <w:rFonts w:hint="eastAsia"/>
              </w:rPr>
              <w:t>总线</w:t>
            </w:r>
            <w:r w:rsidRPr="00754607">
              <w:rPr>
                <w:rFonts w:hint="eastAsia"/>
              </w:rPr>
              <w:t>SDA</w:t>
            </w:r>
            <w:r w:rsidRPr="00754607">
              <w:rPr>
                <w:rFonts w:hint="eastAsia"/>
              </w:rPr>
              <w:t>引脚，与</w:t>
            </w:r>
            <w:r w:rsidRPr="00754607">
              <w:rPr>
                <w:rFonts w:hint="eastAsia"/>
              </w:rPr>
              <w:t>LM75</w:t>
            </w:r>
            <w:r w:rsidRPr="00754607">
              <w:rPr>
                <w:rFonts w:hint="eastAsia"/>
              </w:rPr>
              <w:t>的</w:t>
            </w:r>
            <w:r w:rsidRPr="00754607">
              <w:rPr>
                <w:rFonts w:hint="eastAsia"/>
              </w:rPr>
              <w:t>SDA</w:t>
            </w:r>
            <w:r w:rsidRPr="00754607">
              <w:rPr>
                <w:rFonts w:hint="eastAsia"/>
              </w:rPr>
              <w:t>相连接</w:t>
            </w:r>
            <w:r w:rsidR="0021446B">
              <w:rPr>
                <w:rFonts w:hint="eastAsia"/>
              </w:rPr>
              <w:t>；</w:t>
            </w:r>
          </w:p>
        </w:tc>
      </w:tr>
      <w:tr w:rsidR="005B5D5B" w14:paraId="01848991" w14:textId="77777777" w:rsidTr="0021446B">
        <w:trPr>
          <w:jc w:val="center"/>
        </w:trPr>
        <w:tc>
          <w:tcPr>
            <w:tcW w:w="0" w:type="auto"/>
            <w:vMerge w:val="restart"/>
            <w:vAlign w:val="center"/>
          </w:tcPr>
          <w:p w14:paraId="0FD34C21" w14:textId="77777777" w:rsidR="005B5D5B" w:rsidRPr="00754607" w:rsidRDefault="005B5D5B" w:rsidP="00FA40ED">
            <w:pPr>
              <w:pStyle w:val="ad"/>
              <w:rPr>
                <w:rFonts w:ascii="宋体" w:hAnsi="宋体"/>
              </w:rPr>
            </w:pPr>
            <w:r w:rsidRPr="00754607">
              <w:rPr>
                <w:rFonts w:ascii="宋体" w:hAnsi="宋体" w:hint="eastAsia"/>
              </w:rPr>
              <w:t>其他</w:t>
            </w:r>
          </w:p>
        </w:tc>
        <w:tc>
          <w:tcPr>
            <w:tcW w:w="0" w:type="auto"/>
            <w:vAlign w:val="center"/>
          </w:tcPr>
          <w:p w14:paraId="381C52B3" w14:textId="77777777" w:rsidR="005B5D5B" w:rsidRPr="00754607" w:rsidRDefault="005B5D5B" w:rsidP="00FA40ED">
            <w:pPr>
              <w:pStyle w:val="ad"/>
            </w:pPr>
            <w:r w:rsidRPr="00754607">
              <w:t>J8</w:t>
            </w:r>
          </w:p>
        </w:tc>
        <w:tc>
          <w:tcPr>
            <w:tcW w:w="0" w:type="auto"/>
            <w:tcBorders>
              <w:right w:val="double" w:sz="4" w:space="0" w:color="auto"/>
            </w:tcBorders>
            <w:vAlign w:val="center"/>
          </w:tcPr>
          <w:p w14:paraId="319D6629" w14:textId="77777777" w:rsidR="005B5D5B" w:rsidRPr="00754607" w:rsidRDefault="005B5D5B" w:rsidP="00FA40ED">
            <w:pPr>
              <w:pStyle w:val="ad"/>
            </w:pPr>
            <w:r>
              <w:rPr>
                <w:rFonts w:hint="eastAsia"/>
              </w:rPr>
              <w:t>-</w:t>
            </w:r>
          </w:p>
        </w:tc>
        <w:tc>
          <w:tcPr>
            <w:tcW w:w="4444" w:type="dxa"/>
            <w:tcBorders>
              <w:left w:val="double" w:sz="4" w:space="0" w:color="auto"/>
            </w:tcBorders>
            <w:vAlign w:val="center"/>
          </w:tcPr>
          <w:p w14:paraId="7E64F128" w14:textId="5CB1C98C" w:rsidR="005B5D5B" w:rsidRPr="00754607" w:rsidRDefault="005B5D5B" w:rsidP="0021446B">
            <w:pPr>
              <w:pStyle w:val="ad"/>
              <w:jc w:val="both"/>
            </w:pPr>
            <w:r w:rsidRPr="00754607">
              <w:rPr>
                <w:rFonts w:hint="eastAsia"/>
              </w:rPr>
              <w:t>短接时，</w:t>
            </w:r>
            <w:r>
              <w:rPr>
                <w:rFonts w:hint="eastAsia"/>
              </w:rPr>
              <w:t>外接看门狗电路与</w:t>
            </w:r>
            <w:r>
              <w:rPr>
                <w:rFonts w:hint="eastAsia"/>
              </w:rPr>
              <w:t>MCU</w:t>
            </w:r>
            <w:r w:rsidRPr="00754607">
              <w:rPr>
                <w:rFonts w:hint="eastAsia"/>
              </w:rPr>
              <w:t>复位连接</w:t>
            </w:r>
            <w:r w:rsidR="0021446B">
              <w:rPr>
                <w:rFonts w:hint="eastAsia"/>
              </w:rPr>
              <w:t>；</w:t>
            </w:r>
          </w:p>
        </w:tc>
      </w:tr>
      <w:tr w:rsidR="005B5D5B" w14:paraId="04081DF7" w14:textId="77777777" w:rsidTr="0021446B">
        <w:trPr>
          <w:trHeight w:val="1207"/>
          <w:jc w:val="center"/>
        </w:trPr>
        <w:tc>
          <w:tcPr>
            <w:tcW w:w="0" w:type="auto"/>
            <w:vMerge/>
            <w:tcBorders>
              <w:bottom w:val="thickThinSmallGap" w:sz="24" w:space="0" w:color="auto"/>
            </w:tcBorders>
            <w:vAlign w:val="center"/>
          </w:tcPr>
          <w:p w14:paraId="549E20DE" w14:textId="77777777" w:rsidR="005B5D5B" w:rsidRDefault="005B5D5B" w:rsidP="00FA40ED">
            <w:pPr>
              <w:pStyle w:val="ad"/>
              <w:jc w:val="both"/>
            </w:pPr>
          </w:p>
        </w:tc>
        <w:tc>
          <w:tcPr>
            <w:tcW w:w="0" w:type="auto"/>
            <w:tcBorders>
              <w:bottom w:val="thickThinSmallGap" w:sz="24" w:space="0" w:color="auto"/>
            </w:tcBorders>
            <w:vAlign w:val="center"/>
          </w:tcPr>
          <w:p w14:paraId="515FD065" w14:textId="77777777" w:rsidR="005B5D5B" w:rsidRDefault="005B5D5B" w:rsidP="00FA40ED">
            <w:pPr>
              <w:pStyle w:val="ad"/>
            </w:pPr>
            <w:r w:rsidRPr="00754607">
              <w:t>J35</w:t>
            </w:r>
          </w:p>
        </w:tc>
        <w:tc>
          <w:tcPr>
            <w:tcW w:w="0" w:type="auto"/>
            <w:tcBorders>
              <w:bottom w:val="thickThinSmallGap" w:sz="24" w:space="0" w:color="auto"/>
              <w:right w:val="double" w:sz="4" w:space="0" w:color="auto"/>
            </w:tcBorders>
            <w:vAlign w:val="center"/>
          </w:tcPr>
          <w:p w14:paraId="63CA9FA3" w14:textId="77777777" w:rsidR="005B5D5B" w:rsidRDefault="005B5D5B" w:rsidP="00FA40ED">
            <w:pPr>
              <w:pStyle w:val="ad"/>
            </w:pPr>
            <w:r w:rsidRPr="00754607">
              <w:rPr>
                <w:rFonts w:ascii="宋体" w:hAnsi="宋体" w:hint="eastAsia"/>
              </w:rPr>
              <w:t>无</w:t>
            </w:r>
          </w:p>
        </w:tc>
        <w:tc>
          <w:tcPr>
            <w:tcW w:w="4444" w:type="dxa"/>
            <w:tcBorders>
              <w:left w:val="double" w:sz="4" w:space="0" w:color="auto"/>
              <w:bottom w:val="thickThinSmallGap" w:sz="24" w:space="0" w:color="auto"/>
            </w:tcBorders>
            <w:vAlign w:val="center"/>
          </w:tcPr>
          <w:p w14:paraId="6F5B0E19" w14:textId="56C196EF" w:rsidR="005B5D5B" w:rsidRPr="00754607" w:rsidRDefault="005B5D5B" w:rsidP="0021446B">
            <w:pPr>
              <w:pStyle w:val="ad"/>
              <w:jc w:val="both"/>
            </w:pPr>
            <w:r w:rsidRPr="00754607">
              <w:rPr>
                <w:rFonts w:hint="eastAsia"/>
              </w:rPr>
              <w:t>短接</w:t>
            </w:r>
            <w:r w:rsidRPr="00754607">
              <w:rPr>
                <w:rFonts w:hint="eastAsia"/>
              </w:rPr>
              <w:t>1</w:t>
            </w:r>
            <w:r w:rsidRPr="00754607">
              <w:rPr>
                <w:rFonts w:hint="eastAsia"/>
              </w:rPr>
              <w:t>、</w:t>
            </w:r>
            <w:r w:rsidRPr="00754607">
              <w:rPr>
                <w:rFonts w:hint="eastAsia"/>
              </w:rPr>
              <w:t>2</w:t>
            </w:r>
            <w:r w:rsidRPr="00754607">
              <w:rPr>
                <w:rFonts w:hint="eastAsia"/>
              </w:rPr>
              <w:t>时，</w:t>
            </w:r>
            <w:r w:rsidRPr="00754607">
              <w:rPr>
                <w:rFonts w:hint="eastAsia"/>
              </w:rPr>
              <w:t>MicroPort</w:t>
            </w:r>
            <w:r w:rsidRPr="00754607">
              <w:rPr>
                <w:rFonts w:hint="eastAsia"/>
              </w:rPr>
              <w:t>的“</w:t>
            </w:r>
            <w:r w:rsidRPr="00754607">
              <w:rPr>
                <w:rFonts w:hint="eastAsia"/>
              </w:rPr>
              <w:t>5V/3.3VA</w:t>
            </w:r>
            <w:r w:rsidRPr="00754607">
              <w:rPr>
                <w:rFonts w:hint="eastAsia"/>
              </w:rPr>
              <w:t>”引脚与</w:t>
            </w:r>
            <w:r w:rsidRPr="00754607">
              <w:rPr>
                <w:rFonts w:hint="eastAsia"/>
              </w:rPr>
              <w:t>3.3VA</w:t>
            </w:r>
            <w:r w:rsidRPr="00754607">
              <w:rPr>
                <w:rFonts w:hint="eastAsia"/>
              </w:rPr>
              <w:t>相连</w:t>
            </w:r>
            <w:r w:rsidR="0021446B">
              <w:rPr>
                <w:rFonts w:hint="eastAsia"/>
              </w:rPr>
              <w:t>；</w:t>
            </w:r>
          </w:p>
          <w:p w14:paraId="1338C5C7" w14:textId="3B257EAA" w:rsidR="005B5D5B" w:rsidRDefault="005B5D5B" w:rsidP="0021446B">
            <w:pPr>
              <w:pStyle w:val="ad"/>
              <w:keepNext/>
              <w:jc w:val="both"/>
            </w:pPr>
            <w:r w:rsidRPr="00754607">
              <w:rPr>
                <w:rFonts w:hint="eastAsia"/>
              </w:rPr>
              <w:t>短接</w:t>
            </w:r>
            <w:r w:rsidRPr="00754607">
              <w:rPr>
                <w:rFonts w:hint="eastAsia"/>
              </w:rPr>
              <w:t>2</w:t>
            </w:r>
            <w:r w:rsidRPr="00754607">
              <w:rPr>
                <w:rFonts w:hint="eastAsia"/>
              </w:rPr>
              <w:t>、</w:t>
            </w:r>
            <w:r w:rsidRPr="00754607">
              <w:rPr>
                <w:rFonts w:hint="eastAsia"/>
              </w:rPr>
              <w:t>3</w:t>
            </w:r>
            <w:r w:rsidRPr="00754607">
              <w:rPr>
                <w:rFonts w:hint="eastAsia"/>
              </w:rPr>
              <w:t>时，</w:t>
            </w:r>
            <w:r w:rsidRPr="00754607">
              <w:rPr>
                <w:rFonts w:hint="eastAsia"/>
              </w:rPr>
              <w:t>MicroPort</w:t>
            </w:r>
            <w:r w:rsidRPr="00754607">
              <w:rPr>
                <w:rFonts w:hint="eastAsia"/>
              </w:rPr>
              <w:t>的“</w:t>
            </w:r>
            <w:r w:rsidRPr="00754607">
              <w:rPr>
                <w:rFonts w:hint="eastAsia"/>
              </w:rPr>
              <w:t>5V/3.3VA</w:t>
            </w:r>
            <w:r w:rsidRPr="00754607">
              <w:rPr>
                <w:rFonts w:hint="eastAsia"/>
              </w:rPr>
              <w:t>”引脚与</w:t>
            </w:r>
            <w:r>
              <w:rPr>
                <w:rFonts w:hint="eastAsia"/>
              </w:rPr>
              <w:t>5V</w:t>
            </w:r>
            <w:r w:rsidRPr="00754607">
              <w:rPr>
                <w:rFonts w:hint="eastAsia"/>
              </w:rPr>
              <w:t>相连</w:t>
            </w:r>
            <w:r w:rsidR="0021446B">
              <w:rPr>
                <w:rFonts w:hint="eastAsia"/>
              </w:rPr>
              <w:t>；</w:t>
            </w:r>
          </w:p>
        </w:tc>
      </w:tr>
    </w:tbl>
    <w:p w14:paraId="45BDECCA" w14:textId="77777777" w:rsidR="005B5D5B" w:rsidRPr="005B5D5B" w:rsidRDefault="005B5D5B" w:rsidP="005B5D5B">
      <w:pPr>
        <w:spacing w:before="62" w:after="62"/>
      </w:pPr>
    </w:p>
    <w:p w14:paraId="1593F008" w14:textId="77777777" w:rsidR="00160D31" w:rsidRDefault="00AC7557" w:rsidP="00AC7557">
      <w:pPr>
        <w:pStyle w:val="30"/>
        <w:rPr>
          <w:lang w:val="de-DE"/>
        </w:rPr>
      </w:pPr>
      <w:bookmarkStart w:id="96" w:name="_Toc6175786"/>
      <w:r>
        <w:rPr>
          <w:rFonts w:hint="eastAsia"/>
          <w:lang w:val="de-DE"/>
        </w:rPr>
        <w:t>拓展</w:t>
      </w:r>
      <w:r>
        <w:rPr>
          <w:lang w:val="de-DE"/>
        </w:rPr>
        <w:t>接口说明</w:t>
      </w:r>
      <w:bookmarkEnd w:id="96"/>
    </w:p>
    <w:p w14:paraId="7D22A4BB" w14:textId="5BE43E30" w:rsidR="005C2BB3" w:rsidRPr="005C2BB3" w:rsidRDefault="005C2BB3" w:rsidP="005C2BB3">
      <w:pPr>
        <w:pStyle w:val="40"/>
        <w:keepLines w:val="0"/>
        <w:ind w:left="574" w:hanging="148"/>
      </w:pPr>
      <w:bookmarkStart w:id="97" w:name="_Toc457490611"/>
      <w:r>
        <w:rPr>
          <w:rFonts w:hint="eastAsia"/>
        </w:rPr>
        <w:t>MiniPort</w:t>
      </w:r>
      <w:r>
        <w:rPr>
          <w:rFonts w:hint="eastAsia"/>
        </w:rPr>
        <w:t>接口</w:t>
      </w:r>
      <w:bookmarkEnd w:id="97"/>
    </w:p>
    <w:p w14:paraId="0C4EBE52" w14:textId="5A6A9EA6" w:rsidR="0059672B" w:rsidRDefault="0059672B" w:rsidP="0059672B">
      <w:pPr>
        <w:framePr w:w="3916" w:h="2338" w:hRule="exact" w:hSpace="180" w:wrap="around" w:vAnchor="text" w:hAnchor="page" w:x="5904" w:y="545"/>
        <w:shd w:val="solid" w:color="FFFFFF" w:fill="FFFFFF"/>
        <w:spacing w:before="62" w:after="62"/>
        <w:jc w:val="center"/>
      </w:pPr>
      <w:r w:rsidRPr="008575F4">
        <w:rPr>
          <w:noProof/>
        </w:rPr>
        <w:lastRenderedPageBreak/>
        <w:drawing>
          <wp:inline distT="0" distB="0" distL="0" distR="0" wp14:anchorId="5895F7C2" wp14:editId="21BC9346">
            <wp:extent cx="2487295" cy="1134110"/>
            <wp:effectExtent l="0" t="0" r="8255" b="8890"/>
            <wp:docPr id="12" name="图片 12" descr="2_10标准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2_10标准接口"/>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7295" cy="1134110"/>
                    </a:xfrm>
                    <a:prstGeom prst="rect">
                      <a:avLst/>
                    </a:prstGeom>
                    <a:noFill/>
                    <a:ln>
                      <a:noFill/>
                    </a:ln>
                  </pic:spPr>
                </pic:pic>
              </a:graphicData>
            </a:graphic>
          </wp:inline>
        </w:drawing>
      </w:r>
    </w:p>
    <w:p w14:paraId="43E81865" w14:textId="0137732E" w:rsidR="0059672B" w:rsidRDefault="0059672B" w:rsidP="0059672B">
      <w:pPr>
        <w:pStyle w:val="a7"/>
        <w:framePr w:w="3916" w:h="2338" w:hRule="exact" w:hSpace="180" w:wrap="around" w:vAnchor="text" w:hAnchor="page" w:x="5904" w:y="545"/>
        <w:spacing w:before="62" w:after="62"/>
      </w:pPr>
      <w:bookmarkStart w:id="98" w:name="_Ref429413281"/>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2</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14</w:t>
      </w:r>
      <w:r w:rsidR="006352F3">
        <w:fldChar w:fldCharType="end"/>
      </w:r>
      <w:bookmarkEnd w:id="98"/>
      <w:r>
        <w:rPr>
          <w:rFonts w:hint="eastAsia"/>
        </w:rPr>
        <w:t xml:space="preserve"> </w:t>
      </w:r>
      <w:r w:rsidRPr="004E1D97">
        <w:rPr>
          <w:rFonts w:hint="eastAsia"/>
          <w:color w:val="000000"/>
        </w:rPr>
        <w:t xml:space="preserve"> MiniPort</w:t>
      </w:r>
      <w:r w:rsidRPr="004E1D97">
        <w:rPr>
          <w:rFonts w:hint="eastAsia"/>
          <w:color w:val="000000"/>
        </w:rPr>
        <w:t>（</w:t>
      </w:r>
      <w:r w:rsidRPr="004E1D97">
        <w:rPr>
          <w:rFonts w:hint="eastAsia"/>
          <w:color w:val="000000"/>
        </w:rPr>
        <w:t>2</w:t>
      </w:r>
      <w:r w:rsidRPr="004E1D97">
        <w:rPr>
          <w:rFonts w:hint="eastAsia"/>
          <w:color w:val="000000"/>
        </w:rPr>
        <w:t>×</w:t>
      </w:r>
      <w:r w:rsidRPr="004E1D97">
        <w:rPr>
          <w:rFonts w:hint="eastAsia"/>
          <w:color w:val="000000"/>
        </w:rPr>
        <w:t>10</w:t>
      </w:r>
      <w:r w:rsidRPr="004E1D97">
        <w:rPr>
          <w:rFonts w:hint="eastAsia"/>
          <w:color w:val="000000"/>
        </w:rPr>
        <w:t>）接口功能说明</w:t>
      </w:r>
    </w:p>
    <w:p w14:paraId="4BC89A2B" w14:textId="77777777" w:rsidR="005C2BB3" w:rsidRDefault="005C2BB3" w:rsidP="005C2BB3">
      <w:pPr>
        <w:pStyle w:val="23"/>
        <w:spacing w:before="62" w:after="62"/>
      </w:pPr>
      <w:r>
        <w:rPr>
          <w:rFonts w:hint="eastAsia"/>
        </w:rPr>
        <w:t>MiniPort</w:t>
      </w:r>
      <w:r>
        <w:rPr>
          <w:rFonts w:hint="eastAsia"/>
        </w:rPr>
        <w:t>（</w:t>
      </w:r>
      <w:r>
        <w:rPr>
          <w:rFonts w:hint="eastAsia"/>
        </w:rPr>
        <w:t>2</w:t>
      </w:r>
      <w:r>
        <w:rPr>
          <w:rFonts w:hint="eastAsia"/>
        </w:rPr>
        <w:t>×</w:t>
      </w:r>
      <w:r>
        <w:rPr>
          <w:rFonts w:hint="eastAsia"/>
        </w:rPr>
        <w:t>10</w:t>
      </w:r>
      <w:r>
        <w:rPr>
          <w:rFonts w:hint="eastAsia"/>
        </w:rPr>
        <w:t>）接口是一个通用板载标准硬件接口，通过该接口可以与配套的标准模块相连，便于进一步简化硬件设计和扩展。其特点如下：</w:t>
      </w:r>
    </w:p>
    <w:p w14:paraId="69CF3A76" w14:textId="77777777" w:rsidR="005C2BB3" w:rsidRDefault="005C2BB3" w:rsidP="004622D4">
      <w:pPr>
        <w:pStyle w:val="23"/>
        <w:numPr>
          <w:ilvl w:val="0"/>
          <w:numId w:val="45"/>
        </w:numPr>
        <w:spacing w:beforeLines="0" w:before="62" w:afterLines="0" w:after="62"/>
        <w:jc w:val="both"/>
      </w:pPr>
      <w:r>
        <w:rPr>
          <w:rFonts w:hint="eastAsia"/>
        </w:rPr>
        <w:t>采用标准的接口定义，采用</w:t>
      </w:r>
      <w:r>
        <w:rPr>
          <w:rFonts w:hint="eastAsia"/>
        </w:rPr>
        <w:t>2</w:t>
      </w:r>
      <w:r>
        <w:rPr>
          <w:rFonts w:hint="eastAsia"/>
        </w:rPr>
        <w:t>×</w:t>
      </w:r>
      <w:r>
        <w:rPr>
          <w:rFonts w:hint="eastAsia"/>
        </w:rPr>
        <w:t>10</w:t>
      </w:r>
      <w:r>
        <w:rPr>
          <w:rFonts w:hint="eastAsia"/>
        </w:rPr>
        <w:t>间距</w:t>
      </w:r>
      <w:smartTag w:uri="urn:schemas-microsoft-com:office:smarttags" w:element="chmetcnv">
        <w:smartTagPr>
          <w:attr w:name="TCSC" w:val="0"/>
          <w:attr w:name="NumberType" w:val="1"/>
          <w:attr w:name="Negative" w:val="False"/>
          <w:attr w:name="HasSpace" w:val="False"/>
          <w:attr w:name="SourceValue" w:val="2.54"/>
          <w:attr w:name="UnitName" w:val="mm"/>
        </w:smartTagPr>
        <w:r>
          <w:rPr>
            <w:rFonts w:hint="eastAsia"/>
          </w:rPr>
          <w:t>2.54mm</w:t>
        </w:r>
      </w:smartTag>
      <w:r>
        <w:rPr>
          <w:rFonts w:hint="eastAsia"/>
        </w:rPr>
        <w:t>的</w:t>
      </w:r>
      <w:r>
        <w:rPr>
          <w:rFonts w:hint="eastAsia"/>
        </w:rPr>
        <w:t>90</w:t>
      </w:r>
      <w:r>
        <w:rPr>
          <w:rFonts w:hint="eastAsia"/>
        </w:rPr>
        <w:t>°弯针；</w:t>
      </w:r>
    </w:p>
    <w:p w14:paraId="4E02AEB6" w14:textId="77777777" w:rsidR="005C2BB3" w:rsidRDefault="005C2BB3" w:rsidP="004622D4">
      <w:pPr>
        <w:pStyle w:val="23"/>
        <w:numPr>
          <w:ilvl w:val="0"/>
          <w:numId w:val="44"/>
        </w:numPr>
        <w:spacing w:beforeLines="0" w:before="62" w:afterLines="0" w:after="62"/>
        <w:jc w:val="both"/>
      </w:pPr>
      <w:r>
        <w:rPr>
          <w:rFonts w:hint="eastAsia"/>
        </w:rPr>
        <w:lastRenderedPageBreak/>
        <w:t>可同时连接多个扩展接口模块；</w:t>
      </w:r>
    </w:p>
    <w:p w14:paraId="57F560E5" w14:textId="77777777" w:rsidR="005C2BB3" w:rsidRDefault="005C2BB3" w:rsidP="004622D4">
      <w:pPr>
        <w:pStyle w:val="23"/>
        <w:numPr>
          <w:ilvl w:val="0"/>
          <w:numId w:val="44"/>
        </w:numPr>
        <w:spacing w:beforeLines="0" w:before="62" w:afterLines="0" w:after="62"/>
        <w:jc w:val="both"/>
      </w:pPr>
      <w:r>
        <w:rPr>
          <w:rFonts w:hint="eastAsia"/>
        </w:rPr>
        <w:t>具有</w:t>
      </w:r>
      <w:r>
        <w:rPr>
          <w:rFonts w:hint="eastAsia"/>
        </w:rPr>
        <w:t>16</w:t>
      </w:r>
      <w:r>
        <w:rPr>
          <w:rFonts w:hint="eastAsia"/>
        </w:rPr>
        <w:t>个通用</w:t>
      </w:r>
      <w:r>
        <w:rPr>
          <w:rFonts w:hint="eastAsia"/>
        </w:rPr>
        <w:t>I/O</w:t>
      </w:r>
      <w:r>
        <w:rPr>
          <w:rFonts w:hint="eastAsia"/>
        </w:rPr>
        <w:t>端口；</w:t>
      </w:r>
    </w:p>
    <w:p w14:paraId="7B9316CA" w14:textId="77777777" w:rsidR="005C2BB3" w:rsidRDefault="005C2BB3" w:rsidP="004622D4">
      <w:pPr>
        <w:pStyle w:val="23"/>
        <w:numPr>
          <w:ilvl w:val="0"/>
          <w:numId w:val="44"/>
        </w:numPr>
        <w:spacing w:beforeLines="0" w:before="62" w:afterLines="0" w:after="62"/>
        <w:jc w:val="both"/>
      </w:pPr>
      <w:r>
        <w:rPr>
          <w:rFonts w:hint="eastAsia"/>
        </w:rPr>
        <w:t>支持</w:t>
      </w:r>
      <w:r>
        <w:rPr>
          <w:rFonts w:hint="eastAsia"/>
        </w:rPr>
        <w:t>1</w:t>
      </w:r>
      <w:r>
        <w:rPr>
          <w:rFonts w:hint="eastAsia"/>
        </w:rPr>
        <w:t>路</w:t>
      </w:r>
      <w:r>
        <w:rPr>
          <w:rFonts w:hint="eastAsia"/>
        </w:rPr>
        <w:t>SPI</w:t>
      </w:r>
      <w:r>
        <w:rPr>
          <w:rFonts w:hint="eastAsia"/>
        </w:rPr>
        <w:t>接口；</w:t>
      </w:r>
    </w:p>
    <w:p w14:paraId="54DE4F46" w14:textId="77777777" w:rsidR="005C2BB3" w:rsidRDefault="005C2BB3" w:rsidP="004622D4">
      <w:pPr>
        <w:pStyle w:val="23"/>
        <w:numPr>
          <w:ilvl w:val="0"/>
          <w:numId w:val="44"/>
        </w:numPr>
        <w:spacing w:beforeLines="0" w:before="62" w:afterLines="0" w:after="62"/>
        <w:jc w:val="both"/>
      </w:pPr>
      <w:r>
        <w:rPr>
          <w:rFonts w:hint="eastAsia"/>
        </w:rPr>
        <w:t>支持</w:t>
      </w:r>
      <w:r>
        <w:rPr>
          <w:rFonts w:hint="eastAsia"/>
        </w:rPr>
        <w:t>1</w:t>
      </w:r>
      <w:r>
        <w:rPr>
          <w:rFonts w:hint="eastAsia"/>
        </w:rPr>
        <w:t>路</w:t>
      </w:r>
      <w:r>
        <w:rPr>
          <w:rFonts w:hint="eastAsia"/>
        </w:rPr>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694D45">
          <w:rPr>
            <w:rFonts w:hint="eastAsia"/>
            <w:vertAlign w:val="superscript"/>
          </w:rPr>
          <w:t>2</w:t>
        </w:r>
        <w:r>
          <w:rPr>
            <w:rFonts w:hint="eastAsia"/>
          </w:rPr>
          <w:t>C</w:t>
        </w:r>
      </w:smartTag>
      <w:r>
        <w:rPr>
          <w:rFonts w:hint="eastAsia"/>
        </w:rPr>
        <w:t>接口；</w:t>
      </w:r>
    </w:p>
    <w:p w14:paraId="6F940F10" w14:textId="29196C09" w:rsidR="005C2BB3" w:rsidRDefault="005C2BB3" w:rsidP="005C2BB3">
      <w:pPr>
        <w:framePr w:w="3595" w:h="3277" w:hRule="exact" w:hSpace="180" w:wrap="around" w:vAnchor="text" w:hAnchor="page" w:x="6487" w:y="92"/>
        <w:shd w:val="solid" w:color="FFFFFF" w:fill="FFFFFF"/>
        <w:spacing w:before="62" w:after="62"/>
        <w:jc w:val="center"/>
      </w:pPr>
      <w:r>
        <w:rPr>
          <w:rFonts w:hint="eastAsia"/>
          <w:noProof/>
        </w:rPr>
        <w:drawing>
          <wp:inline distT="0" distB="0" distL="0" distR="0" wp14:anchorId="78D984CD" wp14:editId="780D1632">
            <wp:extent cx="2172335" cy="1638300"/>
            <wp:effectExtent l="0" t="0" r="0" b="0"/>
            <wp:docPr id="10" name="图片 10" descr="连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连接器"/>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72335" cy="1638300"/>
                    </a:xfrm>
                    <a:prstGeom prst="rect">
                      <a:avLst/>
                    </a:prstGeom>
                    <a:noFill/>
                    <a:ln>
                      <a:noFill/>
                    </a:ln>
                  </pic:spPr>
                </pic:pic>
              </a:graphicData>
            </a:graphic>
          </wp:inline>
        </w:drawing>
      </w:r>
    </w:p>
    <w:p w14:paraId="1E12C277" w14:textId="0C2CD5B2" w:rsidR="005C2BB3" w:rsidRDefault="005C2BB3" w:rsidP="005C2BB3">
      <w:pPr>
        <w:pStyle w:val="a7"/>
        <w:framePr w:w="3595" w:h="3277" w:hRule="exact" w:hSpace="180" w:wrap="around" w:vAnchor="text" w:hAnchor="page" w:x="6487" w:y="92"/>
        <w:spacing w:before="62" w:after="62"/>
      </w:pPr>
      <w:bookmarkStart w:id="99" w:name="_Ref429322510"/>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2</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15</w:t>
      </w:r>
      <w:r w:rsidR="006352F3">
        <w:fldChar w:fldCharType="end"/>
      </w:r>
      <w:bookmarkEnd w:id="99"/>
      <w:r>
        <w:rPr>
          <w:rFonts w:hint="eastAsia"/>
        </w:rPr>
        <w:t xml:space="preserve">  MiniPort</w:t>
      </w:r>
      <w:r>
        <w:rPr>
          <w:rFonts w:hint="eastAsia"/>
        </w:rPr>
        <w:t>（</w:t>
      </w:r>
      <w:r>
        <w:rPr>
          <w:rFonts w:hint="eastAsia"/>
        </w:rPr>
        <w:t>2</w:t>
      </w:r>
      <w:r>
        <w:rPr>
          <w:rFonts w:hint="eastAsia"/>
        </w:rPr>
        <w:t>×</w:t>
      </w:r>
      <w:r>
        <w:rPr>
          <w:rFonts w:hint="eastAsia"/>
        </w:rPr>
        <w:t>10</w:t>
      </w:r>
      <w:r>
        <w:rPr>
          <w:rFonts w:hint="eastAsia"/>
        </w:rPr>
        <w:t>）接口</w:t>
      </w:r>
      <w:bookmarkStart w:id="100" w:name="_Ref429322637"/>
      <w:r>
        <w:rPr>
          <w:rFonts w:hint="eastAsia"/>
        </w:rPr>
        <w:t>连接器</w:t>
      </w:r>
      <w:r>
        <w:rPr>
          <w:rFonts w:hint="eastAsia"/>
        </w:rPr>
        <w:t xml:space="preserve"> </w:t>
      </w:r>
      <w:bookmarkEnd w:id="100"/>
    </w:p>
    <w:p w14:paraId="50BB0734" w14:textId="77777777" w:rsidR="005C2BB3" w:rsidRDefault="005C2BB3" w:rsidP="005C2BB3">
      <w:pPr>
        <w:framePr w:w="3595" w:h="3277" w:hRule="exact" w:hSpace="180" w:wrap="around" w:vAnchor="text" w:hAnchor="page" w:x="6487" w:y="92"/>
        <w:shd w:val="solid" w:color="FFFFFF" w:fill="FFFFFF"/>
        <w:spacing w:before="62" w:after="62"/>
        <w:jc w:val="center"/>
      </w:pPr>
    </w:p>
    <w:p w14:paraId="321023AB" w14:textId="77777777" w:rsidR="005C2BB3" w:rsidRDefault="005C2BB3" w:rsidP="004622D4">
      <w:pPr>
        <w:pStyle w:val="23"/>
        <w:numPr>
          <w:ilvl w:val="0"/>
          <w:numId w:val="44"/>
        </w:numPr>
        <w:spacing w:beforeLines="0" w:before="62" w:afterLines="0" w:after="62"/>
        <w:jc w:val="both"/>
      </w:pPr>
      <w:r>
        <w:rPr>
          <w:rFonts w:hint="eastAsia"/>
        </w:rPr>
        <w:t>支持</w:t>
      </w:r>
      <w:r>
        <w:rPr>
          <w:rFonts w:hint="eastAsia"/>
        </w:rPr>
        <w:t>1</w:t>
      </w:r>
      <w:r>
        <w:rPr>
          <w:rFonts w:hint="eastAsia"/>
        </w:rPr>
        <w:t>路</w:t>
      </w:r>
      <w:r>
        <w:rPr>
          <w:rFonts w:hint="eastAsia"/>
        </w:rPr>
        <w:t>UART</w:t>
      </w:r>
      <w:r>
        <w:rPr>
          <w:rFonts w:hint="eastAsia"/>
        </w:rPr>
        <w:t>接口；</w:t>
      </w:r>
    </w:p>
    <w:p w14:paraId="30351F6E" w14:textId="77777777" w:rsidR="005C2BB3" w:rsidRDefault="005C2BB3" w:rsidP="004622D4">
      <w:pPr>
        <w:pStyle w:val="23"/>
        <w:numPr>
          <w:ilvl w:val="0"/>
          <w:numId w:val="44"/>
        </w:numPr>
        <w:spacing w:beforeLines="0" w:before="62" w:afterLines="0" w:after="62"/>
        <w:jc w:val="both"/>
      </w:pPr>
      <w:r>
        <w:rPr>
          <w:rFonts w:hint="eastAsia"/>
        </w:rPr>
        <w:t>支持一路</w:t>
      </w:r>
      <w:r>
        <w:rPr>
          <w:rFonts w:hint="eastAsia"/>
        </w:rPr>
        <w:t>3.3V</w:t>
      </w:r>
      <w:r>
        <w:rPr>
          <w:rFonts w:hint="eastAsia"/>
        </w:rPr>
        <w:t>和一路</w:t>
      </w:r>
      <w:r>
        <w:rPr>
          <w:rFonts w:hint="eastAsia"/>
        </w:rPr>
        <w:t>5V</w:t>
      </w:r>
      <w:r>
        <w:rPr>
          <w:rFonts w:hint="eastAsia"/>
        </w:rPr>
        <w:t>电源接口。</w:t>
      </w:r>
    </w:p>
    <w:p w14:paraId="01037D4E" w14:textId="16B0824C" w:rsidR="005C2BB3" w:rsidRDefault="005C2BB3" w:rsidP="00EB240A">
      <w:pPr>
        <w:pStyle w:val="aff8"/>
        <w:spacing w:before="62" w:after="62"/>
        <w:ind w:firstLine="210"/>
      </w:pPr>
      <w:r>
        <w:rPr>
          <w:rFonts w:hint="eastAsia"/>
        </w:rPr>
        <w:t>标准</w:t>
      </w:r>
      <w:r>
        <w:rPr>
          <w:rFonts w:hint="eastAsia"/>
        </w:rPr>
        <w:t>MiniPort</w:t>
      </w:r>
      <w:r>
        <w:rPr>
          <w:rFonts w:hint="eastAsia"/>
        </w:rPr>
        <w:t>（</w:t>
      </w:r>
      <w:r>
        <w:rPr>
          <w:rFonts w:hint="eastAsia"/>
        </w:rPr>
        <w:t>2</w:t>
      </w:r>
      <w:r>
        <w:rPr>
          <w:rFonts w:hint="eastAsia"/>
        </w:rPr>
        <w:t>×</w:t>
      </w:r>
      <w:r>
        <w:rPr>
          <w:rFonts w:hint="eastAsia"/>
        </w:rPr>
        <w:t>10</w:t>
      </w:r>
      <w:r>
        <w:rPr>
          <w:rFonts w:hint="eastAsia"/>
        </w:rPr>
        <w:t>）接口功能说明详见</w:t>
      </w:r>
      <w:r>
        <w:fldChar w:fldCharType="begin"/>
      </w:r>
      <w:r>
        <w:instrText xml:space="preserve"> </w:instrText>
      </w:r>
      <w:r>
        <w:rPr>
          <w:rFonts w:hint="eastAsia"/>
        </w:rPr>
        <w:instrText>REF _Ref429413281 \h</w:instrText>
      </w:r>
      <w:r>
        <w:instrText xml:space="preserve"> </w:instrText>
      </w:r>
      <w:r w:rsidR="00EB240A">
        <w:instrText xml:space="preserve"> \* MERGEFORMAT </w:instrText>
      </w:r>
      <w:r>
        <w:fldChar w:fldCharType="separate"/>
      </w:r>
      <w:r w:rsidR="00B93B10">
        <w:rPr>
          <w:rFonts w:hint="eastAsia"/>
        </w:rPr>
        <w:t>图</w:t>
      </w:r>
      <w:r w:rsidR="00B93B10">
        <w:t>2.14</w:t>
      </w:r>
      <w:r>
        <w:fldChar w:fldCharType="end"/>
      </w:r>
      <w:r>
        <w:rPr>
          <w:rFonts w:hint="eastAsia"/>
        </w:rPr>
        <w:t>，</w:t>
      </w:r>
      <w:r>
        <w:rPr>
          <w:rFonts w:hint="eastAsia"/>
        </w:rPr>
        <w:t>MiniPort</w:t>
      </w:r>
      <w:r>
        <w:rPr>
          <w:rFonts w:hint="eastAsia"/>
        </w:rPr>
        <w:t>（</w:t>
      </w:r>
      <w:r>
        <w:rPr>
          <w:rFonts w:hint="eastAsia"/>
        </w:rPr>
        <w:t>2</w:t>
      </w:r>
      <w:r>
        <w:rPr>
          <w:rFonts w:hint="eastAsia"/>
        </w:rPr>
        <w:t>×</w:t>
      </w:r>
      <w:r>
        <w:rPr>
          <w:rFonts w:hint="eastAsia"/>
        </w:rPr>
        <w:t>10</w:t>
      </w:r>
      <w:r>
        <w:rPr>
          <w:rFonts w:hint="eastAsia"/>
        </w:rPr>
        <w:t>）接口使用的连接器为</w:t>
      </w:r>
      <w:smartTag w:uri="urn:schemas-microsoft-com:office:smarttags" w:element="chmetcnv">
        <w:smartTagPr>
          <w:attr w:name="TCSC" w:val="0"/>
          <w:attr w:name="NumberType" w:val="1"/>
          <w:attr w:name="Negative" w:val="False"/>
          <w:attr w:name="HasSpace" w:val="False"/>
          <w:attr w:name="SourceValue" w:val="2.54"/>
          <w:attr w:name="UnitName" w:val="mm"/>
        </w:smartTagPr>
        <w:r>
          <w:rPr>
            <w:rFonts w:hint="eastAsia"/>
          </w:rPr>
          <w:t>2.54mm</w:t>
        </w:r>
      </w:smartTag>
      <w:r>
        <w:rPr>
          <w:rFonts w:hint="eastAsia"/>
        </w:rPr>
        <w:t>间距的</w:t>
      </w:r>
      <w:r>
        <w:rPr>
          <w:rFonts w:hint="eastAsia"/>
        </w:rPr>
        <w:t>2</w:t>
      </w:r>
      <w:r>
        <w:rPr>
          <w:rFonts w:hint="eastAsia"/>
        </w:rPr>
        <w:t>×</w:t>
      </w:r>
      <w:r>
        <w:rPr>
          <w:rFonts w:hint="eastAsia"/>
        </w:rPr>
        <w:t>10</w:t>
      </w:r>
      <w:r>
        <w:rPr>
          <w:rFonts w:hint="eastAsia"/>
        </w:rPr>
        <w:t>排针</w:t>
      </w:r>
      <w:r>
        <w:rPr>
          <w:rFonts w:hint="eastAsia"/>
        </w:rPr>
        <w:t>/</w:t>
      </w:r>
      <w:r>
        <w:rPr>
          <w:rFonts w:hint="eastAsia"/>
        </w:rPr>
        <w:t>排母（</w:t>
      </w:r>
      <w:r>
        <w:rPr>
          <w:rFonts w:hint="eastAsia"/>
        </w:rPr>
        <w:t>90</w:t>
      </w:r>
      <w:r>
        <w:rPr>
          <w:rFonts w:hint="eastAsia"/>
        </w:rPr>
        <w:t>°），其封装样式详见</w:t>
      </w:r>
      <w:r>
        <w:fldChar w:fldCharType="begin"/>
      </w:r>
      <w:r>
        <w:instrText xml:space="preserve"> </w:instrText>
      </w:r>
      <w:r>
        <w:rPr>
          <w:rFonts w:hint="eastAsia"/>
        </w:rPr>
        <w:instrText>REF _Ref429322510 \h</w:instrText>
      </w:r>
      <w:r>
        <w:instrText xml:space="preserve"> </w:instrText>
      </w:r>
      <w:r w:rsidR="00EB240A">
        <w:instrText xml:space="preserve"> \* MERGEFORMAT </w:instrText>
      </w:r>
      <w:r>
        <w:fldChar w:fldCharType="separate"/>
      </w:r>
      <w:r w:rsidR="00B93B10">
        <w:rPr>
          <w:rFonts w:hint="eastAsia"/>
        </w:rPr>
        <w:t>图</w:t>
      </w:r>
      <w:r w:rsidR="00B93B10">
        <w:t>2.15</w:t>
      </w:r>
      <w:r>
        <w:fldChar w:fldCharType="end"/>
      </w:r>
      <w:r>
        <w:rPr>
          <w:rFonts w:hint="eastAsia"/>
        </w:rPr>
        <w:t>。主控制器底板选用</w:t>
      </w:r>
      <w:r>
        <w:rPr>
          <w:rFonts w:hint="eastAsia"/>
        </w:rPr>
        <w:t>90</w:t>
      </w:r>
      <w:r>
        <w:rPr>
          <w:rFonts w:hint="eastAsia"/>
        </w:rPr>
        <w:t>°排针，功能模块选用</w:t>
      </w:r>
      <w:r>
        <w:rPr>
          <w:rFonts w:hint="eastAsia"/>
        </w:rPr>
        <w:t>90</w:t>
      </w:r>
      <w:r>
        <w:rPr>
          <w:rFonts w:hint="eastAsia"/>
        </w:rPr>
        <w:t>°排母与主机相连，同时采用</w:t>
      </w:r>
      <w:r>
        <w:rPr>
          <w:rFonts w:hint="eastAsia"/>
        </w:rPr>
        <w:t>90</w:t>
      </w:r>
      <w:r>
        <w:rPr>
          <w:rFonts w:hint="eastAsia"/>
        </w:rPr>
        <w:t>°排针将所有引脚引出，实现模块的横向堆叠。</w:t>
      </w:r>
    </w:p>
    <w:p w14:paraId="7DEAD19B" w14:textId="77777777" w:rsidR="005C2BB3" w:rsidRDefault="005C2BB3" w:rsidP="005C2BB3">
      <w:pPr>
        <w:pStyle w:val="23"/>
        <w:spacing w:before="62" w:after="62"/>
      </w:pPr>
      <w:r>
        <w:rPr>
          <w:rFonts w:hint="eastAsia"/>
        </w:rPr>
        <w:t>MiniPort</w:t>
      </w:r>
      <w:r>
        <w:rPr>
          <w:rFonts w:hint="eastAsia"/>
        </w:rPr>
        <w:t>的</w:t>
      </w:r>
      <w:r>
        <w:rPr>
          <w:rFonts w:hint="eastAsia"/>
        </w:rPr>
        <w:t>90</w:t>
      </w:r>
      <w:r>
        <w:rPr>
          <w:rFonts w:hint="eastAsia"/>
        </w:rPr>
        <w:t>°排针与</w:t>
      </w:r>
      <w:r>
        <w:rPr>
          <w:rFonts w:hint="eastAsia"/>
        </w:rPr>
        <w:t>90</w:t>
      </w:r>
      <w:r>
        <w:rPr>
          <w:rFonts w:hint="eastAsia"/>
        </w:rPr>
        <w:t>°排母之间连接关系，</w:t>
      </w:r>
      <w:r>
        <w:rPr>
          <w:rFonts w:hint="eastAsia"/>
        </w:rPr>
        <w:t>A1 - B20</w:t>
      </w:r>
      <w:r>
        <w:rPr>
          <w:rFonts w:hint="eastAsia"/>
        </w:rPr>
        <w:t>、</w:t>
      </w:r>
      <w:r>
        <w:rPr>
          <w:rFonts w:hint="eastAsia"/>
        </w:rPr>
        <w:t>A2 - B19</w:t>
      </w:r>
      <w:r>
        <w:t>……</w:t>
      </w:r>
      <w:r>
        <w:rPr>
          <w:rFonts w:hint="eastAsia"/>
        </w:rPr>
        <w:t xml:space="preserve">A19 </w:t>
      </w:r>
      <w:r>
        <w:t>–</w:t>
      </w:r>
      <w:r>
        <w:rPr>
          <w:rFonts w:hint="eastAsia"/>
        </w:rPr>
        <w:t xml:space="preserve"> B2</w:t>
      </w:r>
      <w:r>
        <w:rPr>
          <w:rFonts w:hint="eastAsia"/>
        </w:rPr>
        <w:t>、</w:t>
      </w:r>
      <w:r>
        <w:rPr>
          <w:rFonts w:hint="eastAsia"/>
        </w:rPr>
        <w:t>A20 - B1</w:t>
      </w:r>
      <w:r>
        <w:rPr>
          <w:rFonts w:hint="eastAsia"/>
        </w:rPr>
        <w:t>（</w:t>
      </w:r>
      <w:r>
        <w:rPr>
          <w:rFonts w:hint="eastAsia"/>
        </w:rPr>
        <w:t>A</w:t>
      </w:r>
      <w:r>
        <w:rPr>
          <w:rFonts w:hint="eastAsia"/>
        </w:rPr>
        <w:t>代表排针，</w:t>
      </w:r>
      <w:r>
        <w:rPr>
          <w:rFonts w:hint="eastAsia"/>
        </w:rPr>
        <w:t>B</w:t>
      </w:r>
      <w:r>
        <w:rPr>
          <w:rFonts w:hint="eastAsia"/>
        </w:rPr>
        <w:t>代表排母）。</w:t>
      </w:r>
    </w:p>
    <w:p w14:paraId="347810F6" w14:textId="77777777" w:rsidR="005C2BB3" w:rsidRDefault="005C2BB3" w:rsidP="005C2BB3">
      <w:pPr>
        <w:pStyle w:val="23"/>
        <w:spacing w:before="62" w:after="62"/>
      </w:pPr>
      <w:r w:rsidRPr="001A3DB1">
        <w:rPr>
          <w:rFonts w:hint="eastAsia"/>
        </w:rPr>
        <w:t>MiniPort</w:t>
      </w:r>
      <w:r w:rsidRPr="001A3DB1">
        <w:rPr>
          <w:rFonts w:hint="eastAsia"/>
        </w:rPr>
        <w:t>（</w:t>
      </w:r>
      <w:r w:rsidRPr="001A3DB1">
        <w:rPr>
          <w:rFonts w:hint="eastAsia"/>
        </w:rPr>
        <w:t>2</w:t>
      </w:r>
      <w:r w:rsidRPr="001A3DB1">
        <w:rPr>
          <w:rFonts w:hint="eastAsia"/>
        </w:rPr>
        <w:t>×</w:t>
      </w:r>
      <w:r w:rsidRPr="001A3DB1">
        <w:rPr>
          <w:rFonts w:hint="eastAsia"/>
        </w:rPr>
        <w:t>10</w:t>
      </w:r>
      <w:r w:rsidRPr="001A3DB1">
        <w:rPr>
          <w:rFonts w:hint="eastAsia"/>
        </w:rPr>
        <w:t>）目前支持的模块为</w:t>
      </w:r>
      <w:r w:rsidRPr="001A3DB1">
        <w:rPr>
          <w:rFonts w:hint="eastAsia"/>
        </w:rPr>
        <w:t>MiniPort</w:t>
      </w:r>
      <w:r>
        <w:rPr>
          <w:rFonts w:hint="eastAsia"/>
        </w:rPr>
        <w:t>-</w:t>
      </w:r>
      <w:r w:rsidRPr="001A3DB1">
        <w:rPr>
          <w:rFonts w:hint="eastAsia"/>
        </w:rPr>
        <w:t>Key</w:t>
      </w:r>
      <w:r w:rsidRPr="001A3DB1">
        <w:rPr>
          <w:rFonts w:hint="eastAsia"/>
        </w:rPr>
        <w:t>按键模块、</w:t>
      </w:r>
      <w:r>
        <w:rPr>
          <w:rFonts w:hint="eastAsia"/>
        </w:rPr>
        <w:t>MiniPort-LED</w:t>
      </w:r>
      <w:r w:rsidRPr="001A3DB1">
        <w:rPr>
          <w:rFonts w:hint="eastAsia"/>
        </w:rPr>
        <w:t>模块、</w:t>
      </w:r>
      <w:r w:rsidRPr="001A3DB1">
        <w:rPr>
          <w:rFonts w:hint="eastAsia"/>
        </w:rPr>
        <w:t>MiniPort-View</w:t>
      </w:r>
      <w:r w:rsidRPr="001A3DB1">
        <w:rPr>
          <w:rFonts w:hint="eastAsia"/>
        </w:rPr>
        <w:t>数码管模块和</w:t>
      </w:r>
      <w:r>
        <w:rPr>
          <w:rFonts w:hint="eastAsia"/>
        </w:rPr>
        <w:t>MiniPort-5</w:t>
      </w:r>
      <w:r w:rsidRPr="001A3DB1">
        <w:rPr>
          <w:rFonts w:hint="eastAsia"/>
        </w:rPr>
        <w:t>95</w:t>
      </w:r>
      <w:r>
        <w:rPr>
          <w:rFonts w:hint="eastAsia"/>
        </w:rPr>
        <w:t>模块，</w:t>
      </w:r>
      <w:r w:rsidRPr="001A3DB1">
        <w:rPr>
          <w:rFonts w:hint="eastAsia"/>
        </w:rPr>
        <w:t>这些模块不仅可以直接插入</w:t>
      </w:r>
      <w:r w:rsidRPr="001A3DB1">
        <w:rPr>
          <w:rFonts w:hint="eastAsia"/>
        </w:rPr>
        <w:t>MiniPort</w:t>
      </w:r>
      <w:r w:rsidRPr="001A3DB1">
        <w:rPr>
          <w:rFonts w:hint="eastAsia"/>
        </w:rPr>
        <w:t>，而且还可以通过杜邦线与其它各种开发板相连。</w:t>
      </w:r>
    </w:p>
    <w:p w14:paraId="7D2F70B9" w14:textId="77777777" w:rsidR="005C2BB3" w:rsidRDefault="005C2BB3" w:rsidP="005C2BB3">
      <w:pPr>
        <w:pStyle w:val="23"/>
        <w:spacing w:before="62" w:after="62"/>
      </w:pPr>
      <w:r w:rsidRPr="00513A7A">
        <w:rPr>
          <w:rFonts w:hint="eastAsia"/>
        </w:rPr>
        <w:t>AM</w:t>
      </w:r>
      <w:r>
        <w:rPr>
          <w:rFonts w:hint="eastAsia"/>
        </w:rPr>
        <w:t>116</w:t>
      </w:r>
      <w:r w:rsidRPr="00513A7A">
        <w:rPr>
          <w:rFonts w:hint="eastAsia"/>
        </w:rPr>
        <w:t>-Core</w:t>
      </w:r>
      <w:r>
        <w:rPr>
          <w:rFonts w:hint="eastAsia"/>
        </w:rPr>
        <w:t>开发板搭载了</w:t>
      </w:r>
      <w:r>
        <w:rPr>
          <w:rFonts w:hint="eastAsia"/>
        </w:rPr>
        <w:t>2</w:t>
      </w:r>
      <w:r w:rsidRPr="00513A7A">
        <w:rPr>
          <w:rFonts w:hint="eastAsia"/>
        </w:rPr>
        <w:t>路</w:t>
      </w:r>
      <w:r w:rsidRPr="00513A7A">
        <w:rPr>
          <w:rFonts w:hint="eastAsia"/>
        </w:rPr>
        <w:t>MiniPort</w:t>
      </w:r>
      <w:r w:rsidRPr="00513A7A">
        <w:rPr>
          <w:rFonts w:hint="eastAsia"/>
        </w:rPr>
        <w:t>，接口标号为</w:t>
      </w:r>
      <w:r w:rsidRPr="00513A7A">
        <w:rPr>
          <w:rFonts w:hint="eastAsia"/>
        </w:rPr>
        <w:t>J3</w:t>
      </w:r>
      <w:r w:rsidRPr="00513A7A">
        <w:rPr>
          <w:rFonts w:hint="eastAsia"/>
        </w:rPr>
        <w:t>和</w:t>
      </w:r>
      <w:r w:rsidRPr="00513A7A">
        <w:rPr>
          <w:rFonts w:hint="eastAsia"/>
        </w:rPr>
        <w:t>J4</w:t>
      </w:r>
      <w:r w:rsidRPr="00513A7A">
        <w:rPr>
          <w:rFonts w:hint="eastAsia"/>
        </w:rPr>
        <w:t>。</w:t>
      </w:r>
      <w:r w:rsidRPr="00513A7A">
        <w:rPr>
          <w:rFonts w:hint="eastAsia"/>
        </w:rPr>
        <w:t>J3</w:t>
      </w:r>
      <w:r w:rsidRPr="00513A7A">
        <w:rPr>
          <w:rFonts w:hint="eastAsia"/>
        </w:rPr>
        <w:t>与</w:t>
      </w:r>
      <w:r w:rsidRPr="00513A7A">
        <w:rPr>
          <w:rFonts w:hint="eastAsia"/>
        </w:rPr>
        <w:t>J4</w:t>
      </w:r>
      <w:r>
        <w:rPr>
          <w:rFonts w:hint="eastAsia"/>
        </w:rPr>
        <w:t>接口引脚完全相同，用户可根据习惯选择使用，</w:t>
      </w:r>
      <w:r w:rsidRPr="00513A7A">
        <w:rPr>
          <w:rFonts w:hint="eastAsia"/>
        </w:rPr>
        <w:t>其具体的引脚分配</w:t>
      </w:r>
      <w:bookmarkStart w:id="101" w:name="_Ref429504715"/>
      <w:r>
        <w:rPr>
          <w:rFonts w:hint="eastAsia"/>
        </w:rPr>
        <w:t>详见</w:t>
      </w:r>
      <w:r>
        <w:fldChar w:fldCharType="begin"/>
      </w:r>
      <w:r>
        <w:instrText xml:space="preserve"> </w:instrText>
      </w:r>
      <w:r>
        <w:rPr>
          <w:rFonts w:hint="eastAsia"/>
        </w:rPr>
        <w:instrText>REF _Ref489430745 \h</w:instrText>
      </w:r>
      <w:r>
        <w:instrText xml:space="preserve"> </w:instrText>
      </w:r>
      <w:r>
        <w:fldChar w:fldCharType="separate"/>
      </w:r>
      <w:r w:rsidR="00B93B10">
        <w:rPr>
          <w:rFonts w:hint="eastAsia"/>
        </w:rPr>
        <w:t>表</w:t>
      </w:r>
      <w:r w:rsidR="00B93B10">
        <w:rPr>
          <w:noProof/>
        </w:rPr>
        <w:t>2</w:t>
      </w:r>
      <w:r w:rsidR="00B93B10">
        <w:t>.</w:t>
      </w:r>
      <w:r w:rsidR="00B93B10">
        <w:rPr>
          <w:noProof/>
        </w:rPr>
        <w:t>10</w:t>
      </w:r>
      <w:r>
        <w:fldChar w:fldCharType="end"/>
      </w:r>
      <w:r>
        <w:rPr>
          <w:rFonts w:hint="eastAsia"/>
        </w:rPr>
        <w:t>。</w:t>
      </w:r>
    </w:p>
    <w:p w14:paraId="200474BA" w14:textId="77777777" w:rsidR="005C2BB3" w:rsidRDefault="005C2BB3" w:rsidP="005C2BB3">
      <w:pPr>
        <w:pStyle w:val="a7"/>
        <w:spacing w:before="62" w:after="62"/>
      </w:pPr>
      <w:bookmarkStart w:id="102" w:name="_Ref48943074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10</w:t>
      </w:r>
      <w:r>
        <w:fldChar w:fldCharType="end"/>
      </w:r>
      <w:bookmarkEnd w:id="102"/>
      <w:r>
        <w:rPr>
          <w:noProof/>
        </w:rPr>
        <w:t xml:space="preserve"> </w:t>
      </w:r>
      <w:r>
        <w:rPr>
          <w:rFonts w:hint="eastAsia"/>
          <w:noProof/>
        </w:rPr>
        <w:t xml:space="preserve"> </w:t>
      </w:r>
      <w:r w:rsidRPr="00513A7A">
        <w:rPr>
          <w:rFonts w:hint="eastAsia"/>
        </w:rPr>
        <w:t>MiniPort</w:t>
      </w:r>
      <w:r>
        <w:rPr>
          <w:rFonts w:hint="eastAsia"/>
        </w:rPr>
        <w:t>引脚分配</w:t>
      </w:r>
    </w:p>
    <w:tbl>
      <w:tblPr>
        <w:tblW w:w="4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8"/>
        <w:gridCol w:w="1237"/>
        <w:gridCol w:w="1228"/>
        <w:gridCol w:w="1221"/>
      </w:tblGrid>
      <w:tr w:rsidR="005C2BB3" w:rsidRPr="00E34B8C" w14:paraId="4ECEACB1" w14:textId="77777777" w:rsidTr="00FA40ED">
        <w:trPr>
          <w:trHeight w:val="348"/>
          <w:jc w:val="center"/>
        </w:trPr>
        <w:tc>
          <w:tcPr>
            <w:tcW w:w="1298" w:type="dxa"/>
            <w:tcBorders>
              <w:top w:val="thinThickSmallGap" w:sz="24" w:space="0" w:color="auto"/>
              <w:bottom w:val="double" w:sz="4" w:space="0" w:color="auto"/>
            </w:tcBorders>
            <w:shd w:val="pct10" w:color="auto" w:fill="auto"/>
          </w:tcPr>
          <w:p w14:paraId="65FEBF70" w14:textId="77777777" w:rsidR="005C2BB3" w:rsidRPr="00851A01" w:rsidRDefault="005C2BB3" w:rsidP="00FA40ED">
            <w:pPr>
              <w:pStyle w:val="ab"/>
            </w:pPr>
            <w:r w:rsidRPr="00851A01">
              <w:rPr>
                <w:rFonts w:hint="eastAsia"/>
              </w:rPr>
              <w:t>排针管脚号</w:t>
            </w:r>
          </w:p>
        </w:tc>
        <w:tc>
          <w:tcPr>
            <w:tcW w:w="1237" w:type="dxa"/>
            <w:tcBorders>
              <w:top w:val="thinThickSmallGap" w:sz="24" w:space="0" w:color="auto"/>
              <w:bottom w:val="double" w:sz="4" w:space="0" w:color="auto"/>
            </w:tcBorders>
            <w:shd w:val="pct10" w:color="auto" w:fill="auto"/>
          </w:tcPr>
          <w:p w14:paraId="79030A8B" w14:textId="77777777" w:rsidR="005C2BB3" w:rsidRPr="00851A01" w:rsidRDefault="005C2BB3" w:rsidP="00FA40ED">
            <w:pPr>
              <w:pStyle w:val="ab"/>
            </w:pPr>
            <w:r w:rsidRPr="00851A01">
              <w:rPr>
                <w:rFonts w:hint="eastAsia"/>
              </w:rPr>
              <w:t>功能</w:t>
            </w:r>
          </w:p>
        </w:tc>
        <w:tc>
          <w:tcPr>
            <w:tcW w:w="1228" w:type="dxa"/>
            <w:tcBorders>
              <w:top w:val="thinThickSmallGap" w:sz="24" w:space="0" w:color="auto"/>
              <w:left w:val="double" w:sz="4" w:space="0" w:color="auto"/>
              <w:bottom w:val="double" w:sz="4" w:space="0" w:color="auto"/>
            </w:tcBorders>
            <w:shd w:val="pct10" w:color="auto" w:fill="auto"/>
          </w:tcPr>
          <w:p w14:paraId="04B8750E" w14:textId="77777777" w:rsidR="005C2BB3" w:rsidRPr="00851A01" w:rsidRDefault="005C2BB3" w:rsidP="00FA40ED">
            <w:pPr>
              <w:pStyle w:val="ab"/>
            </w:pPr>
            <w:r w:rsidRPr="00851A01">
              <w:rPr>
                <w:rFonts w:hint="eastAsia"/>
              </w:rPr>
              <w:t>排针管脚号</w:t>
            </w:r>
          </w:p>
        </w:tc>
        <w:tc>
          <w:tcPr>
            <w:tcW w:w="1221" w:type="dxa"/>
            <w:tcBorders>
              <w:top w:val="thinThickSmallGap" w:sz="24" w:space="0" w:color="auto"/>
              <w:bottom w:val="double" w:sz="4" w:space="0" w:color="auto"/>
            </w:tcBorders>
            <w:shd w:val="pct10" w:color="auto" w:fill="auto"/>
          </w:tcPr>
          <w:p w14:paraId="336F459F" w14:textId="77777777" w:rsidR="005C2BB3" w:rsidRPr="00851A01" w:rsidRDefault="005C2BB3" w:rsidP="00FA40ED">
            <w:pPr>
              <w:pStyle w:val="ab"/>
            </w:pPr>
            <w:r w:rsidRPr="00851A01">
              <w:rPr>
                <w:rFonts w:hint="eastAsia"/>
              </w:rPr>
              <w:t>功能</w:t>
            </w:r>
          </w:p>
        </w:tc>
      </w:tr>
      <w:tr w:rsidR="005C2BB3" w14:paraId="35EF0AF0" w14:textId="77777777" w:rsidTr="00FA40ED">
        <w:trPr>
          <w:trHeight w:val="348"/>
          <w:jc w:val="center"/>
        </w:trPr>
        <w:tc>
          <w:tcPr>
            <w:tcW w:w="1298" w:type="dxa"/>
            <w:tcBorders>
              <w:top w:val="double" w:sz="4" w:space="0" w:color="auto"/>
            </w:tcBorders>
          </w:tcPr>
          <w:p w14:paraId="69C3EA86" w14:textId="77777777" w:rsidR="005C2BB3" w:rsidRDefault="005C2BB3" w:rsidP="00FA40ED">
            <w:pPr>
              <w:pStyle w:val="af5"/>
              <w:spacing w:before="62" w:after="62"/>
              <w:jc w:val="center"/>
            </w:pPr>
            <w:r>
              <w:rPr>
                <w:rFonts w:hint="eastAsia"/>
              </w:rPr>
              <w:t>1</w:t>
            </w:r>
          </w:p>
        </w:tc>
        <w:tc>
          <w:tcPr>
            <w:tcW w:w="1237" w:type="dxa"/>
            <w:tcBorders>
              <w:top w:val="double" w:sz="4" w:space="0" w:color="auto"/>
            </w:tcBorders>
          </w:tcPr>
          <w:p w14:paraId="1C0909EC" w14:textId="77777777" w:rsidR="005C2BB3" w:rsidRDefault="005C2BB3" w:rsidP="00FA40ED">
            <w:pPr>
              <w:pStyle w:val="af5"/>
              <w:spacing w:before="62" w:after="62"/>
              <w:jc w:val="center"/>
            </w:pPr>
            <w:r>
              <w:rPr>
                <w:rFonts w:hint="eastAsia"/>
              </w:rPr>
              <w:t>3.3V</w:t>
            </w:r>
          </w:p>
        </w:tc>
        <w:tc>
          <w:tcPr>
            <w:tcW w:w="1228" w:type="dxa"/>
            <w:tcBorders>
              <w:top w:val="double" w:sz="4" w:space="0" w:color="auto"/>
              <w:left w:val="double" w:sz="4" w:space="0" w:color="auto"/>
            </w:tcBorders>
          </w:tcPr>
          <w:p w14:paraId="21CE6426" w14:textId="77777777" w:rsidR="005C2BB3" w:rsidRDefault="005C2BB3" w:rsidP="00FA40ED">
            <w:pPr>
              <w:pStyle w:val="af5"/>
              <w:spacing w:before="62" w:after="62"/>
              <w:jc w:val="center"/>
            </w:pPr>
            <w:r>
              <w:rPr>
                <w:rFonts w:hint="eastAsia"/>
              </w:rPr>
              <w:t>2</w:t>
            </w:r>
          </w:p>
        </w:tc>
        <w:tc>
          <w:tcPr>
            <w:tcW w:w="1221" w:type="dxa"/>
            <w:tcBorders>
              <w:top w:val="double" w:sz="4" w:space="0" w:color="auto"/>
            </w:tcBorders>
          </w:tcPr>
          <w:p w14:paraId="05E4CF3D" w14:textId="77777777" w:rsidR="005C2BB3" w:rsidRDefault="005C2BB3" w:rsidP="00FA40ED">
            <w:pPr>
              <w:pStyle w:val="af5"/>
              <w:spacing w:before="62" w:after="62"/>
              <w:jc w:val="center"/>
            </w:pPr>
            <w:r>
              <w:rPr>
                <w:rFonts w:hint="eastAsia"/>
              </w:rPr>
              <w:t>5V</w:t>
            </w:r>
          </w:p>
        </w:tc>
      </w:tr>
      <w:tr w:rsidR="005C2BB3" w14:paraId="16DB9909" w14:textId="77777777" w:rsidTr="00FA40ED">
        <w:trPr>
          <w:trHeight w:val="348"/>
          <w:jc w:val="center"/>
        </w:trPr>
        <w:tc>
          <w:tcPr>
            <w:tcW w:w="1298" w:type="dxa"/>
          </w:tcPr>
          <w:p w14:paraId="2E83605F" w14:textId="77777777" w:rsidR="005C2BB3" w:rsidRDefault="005C2BB3" w:rsidP="00FA40ED">
            <w:pPr>
              <w:pStyle w:val="af5"/>
              <w:spacing w:before="62" w:after="62"/>
              <w:jc w:val="center"/>
            </w:pPr>
            <w:r>
              <w:rPr>
                <w:rFonts w:hint="eastAsia"/>
              </w:rPr>
              <w:t>3</w:t>
            </w:r>
          </w:p>
        </w:tc>
        <w:tc>
          <w:tcPr>
            <w:tcW w:w="1237" w:type="dxa"/>
          </w:tcPr>
          <w:p w14:paraId="0114E56C" w14:textId="77777777" w:rsidR="005C2BB3" w:rsidRDefault="005C2BB3" w:rsidP="00FA40ED">
            <w:pPr>
              <w:pStyle w:val="af5"/>
              <w:spacing w:before="62" w:after="62"/>
              <w:jc w:val="center"/>
            </w:pPr>
            <w:r>
              <w:rPr>
                <w:rFonts w:hint="eastAsia"/>
              </w:rPr>
              <w:t>GND</w:t>
            </w:r>
          </w:p>
        </w:tc>
        <w:tc>
          <w:tcPr>
            <w:tcW w:w="1228" w:type="dxa"/>
            <w:tcBorders>
              <w:left w:val="double" w:sz="4" w:space="0" w:color="auto"/>
            </w:tcBorders>
          </w:tcPr>
          <w:p w14:paraId="19B20999" w14:textId="77777777" w:rsidR="005C2BB3" w:rsidRDefault="005C2BB3" w:rsidP="00FA40ED">
            <w:pPr>
              <w:pStyle w:val="af5"/>
              <w:spacing w:before="62" w:after="62"/>
              <w:jc w:val="center"/>
            </w:pPr>
            <w:r>
              <w:rPr>
                <w:rFonts w:hint="eastAsia"/>
              </w:rPr>
              <w:t>4</w:t>
            </w:r>
          </w:p>
        </w:tc>
        <w:tc>
          <w:tcPr>
            <w:tcW w:w="1221" w:type="dxa"/>
          </w:tcPr>
          <w:p w14:paraId="5E26F03F" w14:textId="77777777" w:rsidR="005C2BB3" w:rsidRDefault="005C2BB3" w:rsidP="00FA40ED">
            <w:pPr>
              <w:pStyle w:val="af5"/>
              <w:spacing w:before="62" w:after="62"/>
              <w:jc w:val="center"/>
            </w:pPr>
            <w:r>
              <w:rPr>
                <w:rFonts w:hint="eastAsia"/>
              </w:rPr>
              <w:t>GND</w:t>
            </w:r>
          </w:p>
        </w:tc>
      </w:tr>
      <w:tr w:rsidR="005C2BB3" w14:paraId="3D154362" w14:textId="77777777" w:rsidTr="00FA40ED">
        <w:trPr>
          <w:trHeight w:val="348"/>
          <w:jc w:val="center"/>
        </w:trPr>
        <w:tc>
          <w:tcPr>
            <w:tcW w:w="1298" w:type="dxa"/>
          </w:tcPr>
          <w:p w14:paraId="018ABEE6" w14:textId="77777777" w:rsidR="005C2BB3" w:rsidRDefault="005C2BB3" w:rsidP="00FA40ED">
            <w:pPr>
              <w:pStyle w:val="af5"/>
              <w:spacing w:before="62" w:after="62"/>
              <w:jc w:val="center"/>
            </w:pPr>
            <w:r>
              <w:rPr>
                <w:rFonts w:hint="eastAsia"/>
              </w:rPr>
              <w:t>5</w:t>
            </w:r>
          </w:p>
        </w:tc>
        <w:tc>
          <w:tcPr>
            <w:tcW w:w="1237" w:type="dxa"/>
          </w:tcPr>
          <w:p w14:paraId="42CA1BC0" w14:textId="77777777" w:rsidR="005C2BB3" w:rsidRPr="00547EA4" w:rsidRDefault="005C2BB3" w:rsidP="00FA40ED">
            <w:pPr>
              <w:pStyle w:val="ad"/>
              <w:spacing w:before="48" w:after="48"/>
            </w:pPr>
            <w:r>
              <w:rPr>
                <w:rFonts w:hint="eastAsia"/>
              </w:rPr>
              <w:t>PA0</w:t>
            </w:r>
          </w:p>
        </w:tc>
        <w:tc>
          <w:tcPr>
            <w:tcW w:w="1228" w:type="dxa"/>
            <w:tcBorders>
              <w:left w:val="double" w:sz="4" w:space="0" w:color="auto"/>
            </w:tcBorders>
          </w:tcPr>
          <w:p w14:paraId="5E97764E" w14:textId="77777777" w:rsidR="005C2BB3" w:rsidRDefault="005C2BB3" w:rsidP="00FA40ED">
            <w:pPr>
              <w:pStyle w:val="af5"/>
              <w:spacing w:before="62" w:after="62"/>
              <w:jc w:val="center"/>
            </w:pPr>
            <w:r>
              <w:rPr>
                <w:rFonts w:hint="eastAsia"/>
              </w:rPr>
              <w:t>6</w:t>
            </w:r>
          </w:p>
        </w:tc>
        <w:tc>
          <w:tcPr>
            <w:tcW w:w="1221" w:type="dxa"/>
          </w:tcPr>
          <w:p w14:paraId="73A286AB" w14:textId="77777777" w:rsidR="005C2BB3" w:rsidRPr="00547EA4" w:rsidRDefault="005C2BB3" w:rsidP="00FA40ED">
            <w:pPr>
              <w:pStyle w:val="ad"/>
              <w:spacing w:before="48" w:after="48"/>
            </w:pPr>
            <w:r>
              <w:rPr>
                <w:rFonts w:hint="eastAsia"/>
              </w:rPr>
              <w:t>PA1</w:t>
            </w:r>
          </w:p>
        </w:tc>
      </w:tr>
      <w:tr w:rsidR="005C2BB3" w14:paraId="1B531AE0" w14:textId="77777777" w:rsidTr="00FA40ED">
        <w:trPr>
          <w:trHeight w:val="348"/>
          <w:jc w:val="center"/>
        </w:trPr>
        <w:tc>
          <w:tcPr>
            <w:tcW w:w="1298" w:type="dxa"/>
          </w:tcPr>
          <w:p w14:paraId="73C6EAC7" w14:textId="77777777" w:rsidR="005C2BB3" w:rsidRDefault="005C2BB3" w:rsidP="00FA40ED">
            <w:pPr>
              <w:pStyle w:val="af5"/>
              <w:spacing w:before="62" w:after="62"/>
              <w:jc w:val="center"/>
            </w:pPr>
            <w:r>
              <w:rPr>
                <w:rFonts w:hint="eastAsia"/>
              </w:rPr>
              <w:t>7</w:t>
            </w:r>
          </w:p>
        </w:tc>
        <w:tc>
          <w:tcPr>
            <w:tcW w:w="1237" w:type="dxa"/>
          </w:tcPr>
          <w:p w14:paraId="3129CEE0" w14:textId="77777777" w:rsidR="005C2BB3" w:rsidRPr="00547EA4" w:rsidRDefault="005C2BB3" w:rsidP="00FA40ED">
            <w:pPr>
              <w:pStyle w:val="ad"/>
              <w:spacing w:before="48" w:after="48"/>
            </w:pPr>
            <w:r>
              <w:rPr>
                <w:rFonts w:hint="eastAsia"/>
              </w:rPr>
              <w:t>PA4</w:t>
            </w:r>
          </w:p>
        </w:tc>
        <w:tc>
          <w:tcPr>
            <w:tcW w:w="1228" w:type="dxa"/>
            <w:tcBorders>
              <w:left w:val="double" w:sz="4" w:space="0" w:color="auto"/>
            </w:tcBorders>
          </w:tcPr>
          <w:p w14:paraId="2BF24782" w14:textId="77777777" w:rsidR="005C2BB3" w:rsidRDefault="005C2BB3" w:rsidP="00FA40ED">
            <w:pPr>
              <w:pStyle w:val="af5"/>
              <w:spacing w:before="62" w:after="62"/>
              <w:jc w:val="center"/>
            </w:pPr>
            <w:r>
              <w:rPr>
                <w:rFonts w:hint="eastAsia"/>
              </w:rPr>
              <w:t>8</w:t>
            </w:r>
          </w:p>
        </w:tc>
        <w:tc>
          <w:tcPr>
            <w:tcW w:w="1221" w:type="dxa"/>
          </w:tcPr>
          <w:p w14:paraId="08AE21CB" w14:textId="77777777" w:rsidR="005C2BB3" w:rsidRPr="00547EA4" w:rsidRDefault="005C2BB3" w:rsidP="00FA40ED">
            <w:pPr>
              <w:pStyle w:val="ad"/>
              <w:spacing w:before="48" w:after="48"/>
            </w:pPr>
            <w:r>
              <w:rPr>
                <w:rFonts w:hint="eastAsia"/>
              </w:rPr>
              <w:t>PA15</w:t>
            </w:r>
          </w:p>
        </w:tc>
      </w:tr>
      <w:tr w:rsidR="005C2BB3" w:rsidRPr="0033698D" w14:paraId="42943D76" w14:textId="77777777" w:rsidTr="00FA40ED">
        <w:trPr>
          <w:trHeight w:val="348"/>
          <w:jc w:val="center"/>
        </w:trPr>
        <w:tc>
          <w:tcPr>
            <w:tcW w:w="1298" w:type="dxa"/>
          </w:tcPr>
          <w:p w14:paraId="5E3ACAB5" w14:textId="77777777" w:rsidR="005C2BB3" w:rsidRDefault="005C2BB3" w:rsidP="00FA40ED">
            <w:pPr>
              <w:pStyle w:val="af5"/>
              <w:spacing w:before="62" w:after="62"/>
              <w:jc w:val="center"/>
            </w:pPr>
            <w:r>
              <w:rPr>
                <w:rFonts w:hint="eastAsia"/>
              </w:rPr>
              <w:t>9</w:t>
            </w:r>
          </w:p>
        </w:tc>
        <w:tc>
          <w:tcPr>
            <w:tcW w:w="1237" w:type="dxa"/>
          </w:tcPr>
          <w:p w14:paraId="107F5899" w14:textId="77777777" w:rsidR="005C2BB3" w:rsidRPr="00547EA4" w:rsidRDefault="005C2BB3" w:rsidP="00FA40ED">
            <w:pPr>
              <w:pStyle w:val="ad"/>
              <w:spacing w:before="48" w:after="48"/>
            </w:pPr>
            <w:r>
              <w:rPr>
                <w:rFonts w:hint="eastAsia"/>
              </w:rPr>
              <w:t>PA6</w:t>
            </w:r>
          </w:p>
        </w:tc>
        <w:tc>
          <w:tcPr>
            <w:tcW w:w="1228" w:type="dxa"/>
            <w:tcBorders>
              <w:left w:val="double" w:sz="4" w:space="0" w:color="auto"/>
            </w:tcBorders>
          </w:tcPr>
          <w:p w14:paraId="0076AD11" w14:textId="77777777" w:rsidR="005C2BB3" w:rsidRDefault="005C2BB3" w:rsidP="00FA40ED">
            <w:pPr>
              <w:pStyle w:val="af5"/>
              <w:spacing w:before="62" w:after="62"/>
              <w:jc w:val="center"/>
            </w:pPr>
            <w:r>
              <w:rPr>
                <w:rFonts w:hint="eastAsia"/>
              </w:rPr>
              <w:t>10</w:t>
            </w:r>
          </w:p>
        </w:tc>
        <w:tc>
          <w:tcPr>
            <w:tcW w:w="1221" w:type="dxa"/>
          </w:tcPr>
          <w:p w14:paraId="63DA2397" w14:textId="77777777" w:rsidR="005C2BB3" w:rsidRPr="00547EA4" w:rsidRDefault="005C2BB3" w:rsidP="00FA40ED">
            <w:pPr>
              <w:pStyle w:val="ad"/>
              <w:spacing w:before="48" w:after="48"/>
            </w:pPr>
            <w:r>
              <w:rPr>
                <w:rFonts w:hint="eastAsia"/>
              </w:rPr>
              <w:t>PA3</w:t>
            </w:r>
          </w:p>
        </w:tc>
      </w:tr>
      <w:tr w:rsidR="005C2BB3" w:rsidRPr="0033698D" w14:paraId="2AE06E90" w14:textId="77777777" w:rsidTr="00FA40ED">
        <w:trPr>
          <w:trHeight w:val="348"/>
          <w:jc w:val="center"/>
        </w:trPr>
        <w:tc>
          <w:tcPr>
            <w:tcW w:w="1298" w:type="dxa"/>
          </w:tcPr>
          <w:p w14:paraId="4C06A27F" w14:textId="77777777" w:rsidR="005C2BB3" w:rsidRDefault="005C2BB3" w:rsidP="00FA40ED">
            <w:pPr>
              <w:pStyle w:val="af5"/>
              <w:spacing w:before="62" w:after="62"/>
              <w:jc w:val="center"/>
            </w:pPr>
            <w:r>
              <w:rPr>
                <w:rFonts w:hint="eastAsia"/>
              </w:rPr>
              <w:t>11</w:t>
            </w:r>
          </w:p>
        </w:tc>
        <w:tc>
          <w:tcPr>
            <w:tcW w:w="1237" w:type="dxa"/>
          </w:tcPr>
          <w:p w14:paraId="3594B8AE" w14:textId="77777777" w:rsidR="005C2BB3" w:rsidRPr="00547EA4" w:rsidRDefault="005C2BB3" w:rsidP="00FA40ED">
            <w:pPr>
              <w:pStyle w:val="ad"/>
              <w:spacing w:before="48" w:after="48"/>
            </w:pPr>
            <w:r>
              <w:rPr>
                <w:rFonts w:hint="eastAsia"/>
              </w:rPr>
              <w:t>PA11</w:t>
            </w:r>
          </w:p>
        </w:tc>
        <w:tc>
          <w:tcPr>
            <w:tcW w:w="1228" w:type="dxa"/>
            <w:tcBorders>
              <w:left w:val="double" w:sz="4" w:space="0" w:color="auto"/>
            </w:tcBorders>
            <w:vAlign w:val="center"/>
          </w:tcPr>
          <w:p w14:paraId="257DBD2F" w14:textId="77777777" w:rsidR="005C2BB3" w:rsidRDefault="005C2BB3" w:rsidP="00FA40ED">
            <w:pPr>
              <w:pStyle w:val="af5"/>
              <w:spacing w:before="62" w:after="62"/>
              <w:jc w:val="center"/>
            </w:pPr>
            <w:r>
              <w:rPr>
                <w:rFonts w:hint="eastAsia"/>
              </w:rPr>
              <w:t>12</w:t>
            </w:r>
          </w:p>
        </w:tc>
        <w:tc>
          <w:tcPr>
            <w:tcW w:w="1221" w:type="dxa"/>
          </w:tcPr>
          <w:p w14:paraId="63CF82F9" w14:textId="77777777" w:rsidR="005C2BB3" w:rsidRPr="00547EA4" w:rsidRDefault="005C2BB3" w:rsidP="00FA40ED">
            <w:pPr>
              <w:pStyle w:val="ad"/>
              <w:spacing w:before="48" w:after="48"/>
            </w:pPr>
            <w:r>
              <w:rPr>
                <w:rFonts w:hint="eastAsia"/>
              </w:rPr>
              <w:t>PA2</w:t>
            </w:r>
          </w:p>
        </w:tc>
      </w:tr>
      <w:tr w:rsidR="005C2BB3" w14:paraId="6BB22145" w14:textId="77777777" w:rsidTr="00FA40ED">
        <w:trPr>
          <w:trHeight w:val="348"/>
          <w:jc w:val="center"/>
        </w:trPr>
        <w:tc>
          <w:tcPr>
            <w:tcW w:w="1298" w:type="dxa"/>
          </w:tcPr>
          <w:p w14:paraId="7EFE578F" w14:textId="77777777" w:rsidR="005C2BB3" w:rsidRDefault="005C2BB3" w:rsidP="00FA40ED">
            <w:pPr>
              <w:pStyle w:val="af5"/>
              <w:spacing w:before="62" w:after="62"/>
              <w:jc w:val="center"/>
            </w:pPr>
            <w:r>
              <w:rPr>
                <w:rFonts w:hint="eastAsia"/>
              </w:rPr>
              <w:t>13</w:t>
            </w:r>
          </w:p>
        </w:tc>
        <w:tc>
          <w:tcPr>
            <w:tcW w:w="1237" w:type="dxa"/>
          </w:tcPr>
          <w:p w14:paraId="7E721390" w14:textId="77777777" w:rsidR="005C2BB3" w:rsidRPr="00547EA4" w:rsidRDefault="005C2BB3" w:rsidP="00FA40ED">
            <w:pPr>
              <w:pStyle w:val="ad"/>
              <w:spacing w:before="48" w:after="48"/>
            </w:pPr>
            <w:r>
              <w:rPr>
                <w:rFonts w:hint="eastAsia"/>
              </w:rPr>
              <w:t>PA5</w:t>
            </w:r>
          </w:p>
        </w:tc>
        <w:tc>
          <w:tcPr>
            <w:tcW w:w="1228" w:type="dxa"/>
            <w:tcBorders>
              <w:left w:val="double" w:sz="4" w:space="0" w:color="auto"/>
            </w:tcBorders>
            <w:vAlign w:val="center"/>
          </w:tcPr>
          <w:p w14:paraId="79657D03" w14:textId="77777777" w:rsidR="005C2BB3" w:rsidRDefault="005C2BB3" w:rsidP="00FA40ED">
            <w:pPr>
              <w:pStyle w:val="af5"/>
              <w:spacing w:before="62" w:after="62"/>
              <w:jc w:val="center"/>
            </w:pPr>
            <w:r>
              <w:rPr>
                <w:rFonts w:hint="eastAsia"/>
              </w:rPr>
              <w:t>14</w:t>
            </w:r>
          </w:p>
        </w:tc>
        <w:tc>
          <w:tcPr>
            <w:tcW w:w="1221" w:type="dxa"/>
            <w:vAlign w:val="center"/>
          </w:tcPr>
          <w:p w14:paraId="4579C61D" w14:textId="77777777" w:rsidR="005C2BB3" w:rsidRPr="00547EA4" w:rsidRDefault="005C2BB3" w:rsidP="00FA40ED">
            <w:pPr>
              <w:pStyle w:val="ad"/>
              <w:spacing w:before="48" w:after="48"/>
            </w:pPr>
            <w:r>
              <w:rPr>
                <w:rFonts w:hint="eastAsia"/>
              </w:rPr>
              <w:t>PA12</w:t>
            </w:r>
          </w:p>
        </w:tc>
      </w:tr>
      <w:tr w:rsidR="005C2BB3" w14:paraId="2DAE313D" w14:textId="77777777" w:rsidTr="00FA40ED">
        <w:trPr>
          <w:trHeight w:val="348"/>
          <w:jc w:val="center"/>
        </w:trPr>
        <w:tc>
          <w:tcPr>
            <w:tcW w:w="1298" w:type="dxa"/>
          </w:tcPr>
          <w:p w14:paraId="2BB352FF" w14:textId="77777777" w:rsidR="005C2BB3" w:rsidRDefault="005C2BB3" w:rsidP="00FA40ED">
            <w:pPr>
              <w:pStyle w:val="af5"/>
              <w:spacing w:before="62" w:after="62"/>
              <w:jc w:val="center"/>
            </w:pPr>
            <w:r>
              <w:rPr>
                <w:rFonts w:hint="eastAsia"/>
              </w:rPr>
              <w:t>15</w:t>
            </w:r>
          </w:p>
        </w:tc>
        <w:tc>
          <w:tcPr>
            <w:tcW w:w="1237" w:type="dxa"/>
          </w:tcPr>
          <w:p w14:paraId="1983CF17" w14:textId="77777777" w:rsidR="005C2BB3" w:rsidRPr="00547EA4" w:rsidRDefault="005C2BB3" w:rsidP="00FA40ED">
            <w:pPr>
              <w:pStyle w:val="ad"/>
              <w:spacing w:before="48" w:after="48"/>
            </w:pPr>
            <w:r>
              <w:rPr>
                <w:rFonts w:hint="eastAsia"/>
              </w:rPr>
              <w:t>PA7</w:t>
            </w:r>
          </w:p>
        </w:tc>
        <w:tc>
          <w:tcPr>
            <w:tcW w:w="1228" w:type="dxa"/>
            <w:tcBorders>
              <w:left w:val="double" w:sz="4" w:space="0" w:color="auto"/>
            </w:tcBorders>
          </w:tcPr>
          <w:p w14:paraId="70AC5FA6" w14:textId="77777777" w:rsidR="005C2BB3" w:rsidRDefault="005C2BB3" w:rsidP="00FA40ED">
            <w:pPr>
              <w:pStyle w:val="af5"/>
              <w:spacing w:before="62" w:after="62"/>
              <w:jc w:val="center"/>
            </w:pPr>
            <w:r>
              <w:rPr>
                <w:rFonts w:hint="eastAsia"/>
              </w:rPr>
              <w:t>16</w:t>
            </w:r>
          </w:p>
        </w:tc>
        <w:tc>
          <w:tcPr>
            <w:tcW w:w="1221" w:type="dxa"/>
          </w:tcPr>
          <w:p w14:paraId="1FDE4949" w14:textId="77777777" w:rsidR="005C2BB3" w:rsidRPr="00547EA4" w:rsidRDefault="005C2BB3" w:rsidP="00FA40ED">
            <w:pPr>
              <w:pStyle w:val="ad"/>
              <w:spacing w:before="48" w:after="48"/>
            </w:pPr>
            <w:r>
              <w:rPr>
                <w:rFonts w:hint="eastAsia"/>
              </w:rPr>
              <w:t>PB3</w:t>
            </w:r>
          </w:p>
        </w:tc>
      </w:tr>
      <w:tr w:rsidR="005C2BB3" w14:paraId="45F5ECDD" w14:textId="77777777" w:rsidTr="00FA40ED">
        <w:trPr>
          <w:trHeight w:val="348"/>
          <w:jc w:val="center"/>
        </w:trPr>
        <w:tc>
          <w:tcPr>
            <w:tcW w:w="1298" w:type="dxa"/>
          </w:tcPr>
          <w:p w14:paraId="0EA3C216" w14:textId="77777777" w:rsidR="005C2BB3" w:rsidRDefault="005C2BB3" w:rsidP="00FA40ED">
            <w:pPr>
              <w:pStyle w:val="af5"/>
              <w:spacing w:before="62" w:after="62"/>
              <w:jc w:val="center"/>
            </w:pPr>
            <w:r>
              <w:rPr>
                <w:rFonts w:hint="eastAsia"/>
              </w:rPr>
              <w:t>17</w:t>
            </w:r>
          </w:p>
        </w:tc>
        <w:tc>
          <w:tcPr>
            <w:tcW w:w="1237" w:type="dxa"/>
          </w:tcPr>
          <w:p w14:paraId="3B598010" w14:textId="77777777" w:rsidR="005C2BB3" w:rsidRPr="00547EA4" w:rsidRDefault="005C2BB3" w:rsidP="00FA40ED">
            <w:pPr>
              <w:pStyle w:val="ad"/>
              <w:spacing w:before="48" w:after="48"/>
            </w:pPr>
            <w:r w:rsidRPr="00547EA4">
              <w:rPr>
                <w:rFonts w:hint="eastAsia"/>
              </w:rPr>
              <w:t>PB6</w:t>
            </w:r>
          </w:p>
        </w:tc>
        <w:tc>
          <w:tcPr>
            <w:tcW w:w="1228" w:type="dxa"/>
            <w:tcBorders>
              <w:left w:val="double" w:sz="4" w:space="0" w:color="auto"/>
            </w:tcBorders>
          </w:tcPr>
          <w:p w14:paraId="7392B6E2" w14:textId="77777777" w:rsidR="005C2BB3" w:rsidRDefault="005C2BB3" w:rsidP="00FA40ED">
            <w:pPr>
              <w:pStyle w:val="af5"/>
              <w:spacing w:before="62" w:after="62"/>
              <w:jc w:val="center"/>
            </w:pPr>
            <w:r>
              <w:rPr>
                <w:rFonts w:hint="eastAsia"/>
              </w:rPr>
              <w:t>18</w:t>
            </w:r>
          </w:p>
        </w:tc>
        <w:tc>
          <w:tcPr>
            <w:tcW w:w="1221" w:type="dxa"/>
          </w:tcPr>
          <w:p w14:paraId="5E7EEA78" w14:textId="77777777" w:rsidR="005C2BB3" w:rsidRPr="00547EA4" w:rsidRDefault="005C2BB3" w:rsidP="00FA40ED">
            <w:pPr>
              <w:pStyle w:val="ad"/>
            </w:pPr>
            <w:r>
              <w:rPr>
                <w:rFonts w:hint="eastAsia"/>
              </w:rPr>
              <w:t>PB4</w:t>
            </w:r>
          </w:p>
        </w:tc>
      </w:tr>
      <w:tr w:rsidR="005C2BB3" w14:paraId="2ADAAA03" w14:textId="77777777" w:rsidTr="00FA40ED">
        <w:trPr>
          <w:trHeight w:val="317"/>
          <w:jc w:val="center"/>
        </w:trPr>
        <w:tc>
          <w:tcPr>
            <w:tcW w:w="1298" w:type="dxa"/>
            <w:tcBorders>
              <w:bottom w:val="thickThinSmallGap" w:sz="24" w:space="0" w:color="auto"/>
            </w:tcBorders>
          </w:tcPr>
          <w:p w14:paraId="068CAA03" w14:textId="77777777" w:rsidR="005C2BB3" w:rsidRDefault="005C2BB3" w:rsidP="00FA40ED">
            <w:pPr>
              <w:pStyle w:val="af5"/>
              <w:spacing w:before="62" w:after="62"/>
              <w:jc w:val="center"/>
            </w:pPr>
            <w:r>
              <w:rPr>
                <w:rFonts w:hint="eastAsia"/>
              </w:rPr>
              <w:t>19</w:t>
            </w:r>
          </w:p>
        </w:tc>
        <w:tc>
          <w:tcPr>
            <w:tcW w:w="1237" w:type="dxa"/>
            <w:tcBorders>
              <w:bottom w:val="thickThinSmallGap" w:sz="24" w:space="0" w:color="auto"/>
            </w:tcBorders>
          </w:tcPr>
          <w:p w14:paraId="5D62F2C1" w14:textId="77777777" w:rsidR="005C2BB3" w:rsidRPr="00547EA4" w:rsidRDefault="005C2BB3" w:rsidP="00FA40ED">
            <w:pPr>
              <w:pStyle w:val="ad"/>
            </w:pPr>
            <w:r w:rsidRPr="00547EA4">
              <w:rPr>
                <w:rFonts w:hint="eastAsia"/>
              </w:rPr>
              <w:t>PB7</w:t>
            </w:r>
          </w:p>
        </w:tc>
        <w:tc>
          <w:tcPr>
            <w:tcW w:w="1228" w:type="dxa"/>
            <w:tcBorders>
              <w:left w:val="double" w:sz="4" w:space="0" w:color="auto"/>
              <w:bottom w:val="thickThinSmallGap" w:sz="24" w:space="0" w:color="auto"/>
            </w:tcBorders>
          </w:tcPr>
          <w:p w14:paraId="3807C2C3" w14:textId="77777777" w:rsidR="005C2BB3" w:rsidRDefault="005C2BB3" w:rsidP="00FA40ED">
            <w:pPr>
              <w:pStyle w:val="af5"/>
              <w:spacing w:before="62" w:after="62"/>
              <w:jc w:val="center"/>
            </w:pPr>
            <w:r>
              <w:rPr>
                <w:rFonts w:hint="eastAsia"/>
              </w:rPr>
              <w:t>20</w:t>
            </w:r>
          </w:p>
        </w:tc>
        <w:tc>
          <w:tcPr>
            <w:tcW w:w="1221" w:type="dxa"/>
            <w:tcBorders>
              <w:bottom w:val="thickThinSmallGap" w:sz="24" w:space="0" w:color="auto"/>
            </w:tcBorders>
          </w:tcPr>
          <w:p w14:paraId="1CC774DB" w14:textId="77777777" w:rsidR="005C2BB3" w:rsidRPr="00547EA4" w:rsidRDefault="005C2BB3" w:rsidP="00FA40ED">
            <w:pPr>
              <w:pStyle w:val="ad"/>
            </w:pPr>
            <w:r>
              <w:rPr>
                <w:rFonts w:hint="eastAsia"/>
              </w:rPr>
              <w:t>PB5</w:t>
            </w:r>
          </w:p>
        </w:tc>
      </w:tr>
    </w:tbl>
    <w:bookmarkEnd w:id="101"/>
    <w:p w14:paraId="430F7D03" w14:textId="133C1351" w:rsidR="00FA40ED" w:rsidRDefault="00FA40ED" w:rsidP="00FA40ED">
      <w:pPr>
        <w:pStyle w:val="40"/>
        <w:keepLines w:val="0"/>
        <w:ind w:left="574" w:hanging="148"/>
      </w:pPr>
      <w:r w:rsidRPr="00513A7A">
        <w:rPr>
          <w:rFonts w:hint="eastAsia"/>
        </w:rPr>
        <w:t>2</w:t>
      </w:r>
      <w:r w:rsidRPr="00513A7A">
        <w:rPr>
          <w:rFonts w:hint="eastAsia"/>
        </w:rPr>
        <w:t>×</w:t>
      </w:r>
      <w:r w:rsidRPr="00513A7A">
        <w:rPr>
          <w:rFonts w:hint="eastAsia"/>
        </w:rPr>
        <w:t>10</w:t>
      </w:r>
      <w:r w:rsidRPr="00513A7A">
        <w:rPr>
          <w:rFonts w:hint="eastAsia"/>
        </w:rPr>
        <w:t>扩展接口说明</w:t>
      </w:r>
    </w:p>
    <w:p w14:paraId="04DC8B2D" w14:textId="77777777" w:rsidR="0059672B" w:rsidRDefault="0059672B" w:rsidP="0059672B">
      <w:pPr>
        <w:pStyle w:val="23"/>
        <w:spacing w:before="62" w:after="62"/>
      </w:pPr>
      <w:r>
        <w:rPr>
          <w:rFonts w:hint="eastAsia"/>
        </w:rPr>
        <w:t>ZLG116N32A</w:t>
      </w:r>
      <w:r w:rsidRPr="00513A7A">
        <w:rPr>
          <w:rFonts w:hint="eastAsia"/>
        </w:rPr>
        <w:t>有</w:t>
      </w:r>
      <w:r w:rsidRPr="00513A7A">
        <w:rPr>
          <w:rFonts w:hint="eastAsia"/>
        </w:rPr>
        <w:t>3</w:t>
      </w:r>
      <w:r>
        <w:rPr>
          <w:rFonts w:hint="eastAsia"/>
        </w:rPr>
        <w:t>2</w:t>
      </w:r>
      <w:r w:rsidRPr="00513A7A">
        <w:rPr>
          <w:rFonts w:hint="eastAsia"/>
        </w:rPr>
        <w:t>个引脚，</w:t>
      </w:r>
      <w:r w:rsidRPr="00513A7A">
        <w:rPr>
          <w:rFonts w:hint="eastAsia"/>
        </w:rPr>
        <w:t>I/O</w:t>
      </w:r>
      <w:r w:rsidRPr="00513A7A">
        <w:rPr>
          <w:rFonts w:hint="eastAsia"/>
        </w:rPr>
        <w:t>管脚有</w:t>
      </w:r>
      <w:r>
        <w:rPr>
          <w:rFonts w:hint="eastAsia"/>
        </w:rPr>
        <w:t>27</w:t>
      </w:r>
      <w:r w:rsidRPr="00513A7A">
        <w:rPr>
          <w:rFonts w:hint="eastAsia"/>
        </w:rPr>
        <w:t>个。</w:t>
      </w:r>
      <w:r>
        <w:rPr>
          <w:rFonts w:hint="eastAsia"/>
        </w:rPr>
        <w:t>由于</w:t>
      </w:r>
      <w:r w:rsidRPr="00513A7A">
        <w:rPr>
          <w:rFonts w:hint="eastAsia"/>
        </w:rPr>
        <w:t>MiniPort</w:t>
      </w:r>
      <w:r>
        <w:rPr>
          <w:rFonts w:hint="eastAsia"/>
        </w:rPr>
        <w:t>仅定义</w:t>
      </w:r>
      <w:r w:rsidRPr="00513A7A">
        <w:rPr>
          <w:rFonts w:hint="eastAsia"/>
        </w:rPr>
        <w:t>了</w:t>
      </w:r>
      <w:r w:rsidRPr="00513A7A">
        <w:rPr>
          <w:rFonts w:hint="eastAsia"/>
        </w:rPr>
        <w:t>16</w:t>
      </w:r>
      <w:r w:rsidRPr="00513A7A">
        <w:rPr>
          <w:rFonts w:hint="eastAsia"/>
        </w:rPr>
        <w:t>个</w:t>
      </w:r>
      <w:r w:rsidRPr="00513A7A">
        <w:rPr>
          <w:rFonts w:hint="eastAsia"/>
        </w:rPr>
        <w:t>I/O</w:t>
      </w:r>
      <w:r w:rsidRPr="00513A7A">
        <w:rPr>
          <w:rFonts w:hint="eastAsia"/>
        </w:rPr>
        <w:t>，</w:t>
      </w:r>
      <w:r>
        <w:rPr>
          <w:rFonts w:hint="eastAsia"/>
        </w:rPr>
        <w:t>因此</w:t>
      </w:r>
      <w:r w:rsidRPr="00513A7A">
        <w:rPr>
          <w:rFonts w:hint="eastAsia"/>
        </w:rPr>
        <w:t>还有部分</w:t>
      </w:r>
      <w:r w:rsidRPr="00513A7A">
        <w:rPr>
          <w:rFonts w:hint="eastAsia"/>
        </w:rPr>
        <w:t>I/O</w:t>
      </w:r>
      <w:r w:rsidRPr="00513A7A">
        <w:rPr>
          <w:rFonts w:hint="eastAsia"/>
        </w:rPr>
        <w:t>未引出。</w:t>
      </w:r>
    </w:p>
    <w:p w14:paraId="1BD3E1FD" w14:textId="11DED6C0" w:rsidR="0059672B" w:rsidRPr="00513A7A" w:rsidRDefault="0059672B" w:rsidP="0059672B">
      <w:pPr>
        <w:pStyle w:val="23"/>
        <w:spacing w:before="62" w:after="62"/>
      </w:pPr>
      <w:r w:rsidRPr="00513A7A">
        <w:rPr>
          <w:rFonts w:hint="eastAsia"/>
        </w:rPr>
        <w:lastRenderedPageBreak/>
        <w:t>为了</w:t>
      </w:r>
      <w:r>
        <w:rPr>
          <w:rFonts w:hint="eastAsia"/>
        </w:rPr>
        <w:t>便于扩充外围接口，因此需要</w:t>
      </w:r>
      <w:r w:rsidRPr="00513A7A">
        <w:rPr>
          <w:rFonts w:hint="eastAsia"/>
        </w:rPr>
        <w:t>将剩余的引脚</w:t>
      </w:r>
      <w:r>
        <w:rPr>
          <w:rFonts w:hint="eastAsia"/>
        </w:rPr>
        <w:t>全部</w:t>
      </w:r>
      <w:r w:rsidRPr="00513A7A">
        <w:rPr>
          <w:rFonts w:hint="eastAsia"/>
        </w:rPr>
        <w:t>引出，</w:t>
      </w:r>
      <w:r>
        <w:rPr>
          <w:rFonts w:hint="eastAsia"/>
        </w:rPr>
        <w:t>基于此，还为</w:t>
      </w:r>
      <w:r w:rsidRPr="00513A7A">
        <w:rPr>
          <w:rFonts w:hint="eastAsia"/>
        </w:rPr>
        <w:t>AM</w:t>
      </w:r>
      <w:r>
        <w:rPr>
          <w:rFonts w:hint="eastAsia"/>
        </w:rPr>
        <w:t>116</w:t>
      </w:r>
      <w:r w:rsidRPr="00513A7A">
        <w:rPr>
          <w:rFonts w:hint="eastAsia"/>
        </w:rPr>
        <w:t>-Core</w:t>
      </w:r>
      <w:r w:rsidRPr="00513A7A">
        <w:rPr>
          <w:rFonts w:hint="eastAsia"/>
        </w:rPr>
        <w:t>设计了一个</w:t>
      </w:r>
      <w:r w:rsidRPr="00513A7A">
        <w:rPr>
          <w:rFonts w:hint="eastAsia"/>
        </w:rPr>
        <w:t>2</w:t>
      </w:r>
      <w:r w:rsidRPr="00513A7A">
        <w:rPr>
          <w:rFonts w:hint="eastAsia"/>
        </w:rPr>
        <w:t>×</w:t>
      </w:r>
      <w:r w:rsidRPr="00513A7A">
        <w:rPr>
          <w:rFonts w:hint="eastAsia"/>
        </w:rPr>
        <w:t>10</w:t>
      </w:r>
      <w:r w:rsidRPr="00513A7A">
        <w:rPr>
          <w:rFonts w:hint="eastAsia"/>
        </w:rPr>
        <w:t>扩展接口，不仅将</w:t>
      </w:r>
      <w:r w:rsidRPr="00513A7A">
        <w:rPr>
          <w:rFonts w:hint="eastAsia"/>
        </w:rPr>
        <w:t>MiniPort</w:t>
      </w:r>
      <w:r w:rsidRPr="00513A7A">
        <w:rPr>
          <w:rFonts w:hint="eastAsia"/>
        </w:rPr>
        <w:t>未使用的</w:t>
      </w:r>
      <w:r w:rsidRPr="00513A7A">
        <w:rPr>
          <w:rFonts w:hint="eastAsia"/>
        </w:rPr>
        <w:t>I/O</w:t>
      </w:r>
      <w:r w:rsidRPr="00513A7A">
        <w:rPr>
          <w:rFonts w:hint="eastAsia"/>
        </w:rPr>
        <w:t>引出，还包含了一组电源接口和一个</w:t>
      </w:r>
      <w:r>
        <w:rPr>
          <w:rFonts w:hint="eastAsia"/>
        </w:rPr>
        <w:t>串口复用接口</w:t>
      </w:r>
      <w:r w:rsidRPr="00513A7A">
        <w:rPr>
          <w:rFonts w:hint="eastAsia"/>
        </w:rPr>
        <w:t>（</w:t>
      </w:r>
      <w:r>
        <w:rPr>
          <w:rFonts w:hint="eastAsia"/>
        </w:rPr>
        <w:t>PA10_RXD</w:t>
      </w:r>
      <w:r>
        <w:rPr>
          <w:rFonts w:hint="eastAsia"/>
        </w:rPr>
        <w:t>、</w:t>
      </w:r>
      <w:r>
        <w:rPr>
          <w:rFonts w:hint="eastAsia"/>
        </w:rPr>
        <w:t>PA9_TXD</w:t>
      </w:r>
      <w:r>
        <w:rPr>
          <w:rFonts w:hint="eastAsia"/>
        </w:rPr>
        <w:t>），</w:t>
      </w:r>
      <w:r w:rsidRPr="00513A7A">
        <w:rPr>
          <w:rFonts w:hint="eastAsia"/>
        </w:rPr>
        <w:t>详</w:t>
      </w:r>
      <w:r>
        <w:rPr>
          <w:rFonts w:hint="eastAsia"/>
        </w:rPr>
        <w:t>见</w:t>
      </w:r>
      <w:r>
        <w:fldChar w:fldCharType="begin"/>
      </w:r>
      <w:r>
        <w:instrText xml:space="preserve"> </w:instrText>
      </w:r>
      <w:r>
        <w:rPr>
          <w:rFonts w:hint="eastAsia"/>
        </w:rPr>
        <w:instrText>REF _Ref536264715 \h</w:instrText>
      </w:r>
      <w:r>
        <w:instrText xml:space="preserve"> </w:instrText>
      </w:r>
      <w:r>
        <w:fldChar w:fldCharType="separate"/>
      </w:r>
      <w:r w:rsidR="00B93B10" w:rsidRPr="00513A7A">
        <w:rPr>
          <w:rFonts w:hint="eastAsia"/>
        </w:rPr>
        <w:t>图</w:t>
      </w:r>
      <w:r w:rsidR="00B93B10">
        <w:rPr>
          <w:noProof/>
        </w:rPr>
        <w:t>2</w:t>
      </w:r>
      <w:r w:rsidR="00B93B10">
        <w:t>.</w:t>
      </w:r>
      <w:r w:rsidR="00B93B10">
        <w:rPr>
          <w:noProof/>
        </w:rPr>
        <w:t>16</w:t>
      </w:r>
      <w:r>
        <w:fldChar w:fldCharType="end"/>
      </w:r>
      <w:r w:rsidRPr="00513A7A">
        <w:rPr>
          <w:rFonts w:hint="eastAsia"/>
        </w:rPr>
        <w:t>。</w:t>
      </w:r>
      <w:bookmarkStart w:id="103" w:name="_Ref429505553"/>
      <w:bookmarkStart w:id="104" w:name="_Ref429505562"/>
    </w:p>
    <w:bookmarkEnd w:id="103"/>
    <w:bookmarkEnd w:id="104"/>
    <w:p w14:paraId="6A7050E0" w14:textId="77777777" w:rsidR="009240E5" w:rsidRDefault="009240E5" w:rsidP="009240E5">
      <w:pPr>
        <w:shd w:val="solid" w:color="FFFFFF" w:fill="FFFFFF"/>
        <w:spacing w:before="62" w:after="62"/>
        <w:jc w:val="center"/>
      </w:pPr>
      <w:r w:rsidRPr="00513A7A">
        <w:object w:dxaOrig="3983" w:dyaOrig="2974" w14:anchorId="783027B5">
          <v:shape id="_x0000_i1032" type="#_x0000_t75" style="width:2in;height:107.45pt" o:ole="">
            <v:imagedata r:id="rId38" o:title=""/>
          </v:shape>
          <o:OLEObject Type="Embed" ProgID="Visio.Drawing.11" ShapeID="_x0000_i1032" DrawAspect="Content" ObjectID="_1616788625" r:id="rId39"/>
        </w:object>
      </w:r>
    </w:p>
    <w:p w14:paraId="254E4810" w14:textId="0340E4FA" w:rsidR="009240E5" w:rsidRDefault="009240E5" w:rsidP="009240E5">
      <w:pPr>
        <w:pStyle w:val="a7"/>
        <w:spacing w:before="62" w:after="62"/>
      </w:pPr>
      <w:bookmarkStart w:id="105" w:name="_Ref536264715"/>
      <w:r w:rsidRPr="00513A7A">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2</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16</w:t>
      </w:r>
      <w:r w:rsidR="006352F3">
        <w:fldChar w:fldCharType="end"/>
      </w:r>
      <w:bookmarkEnd w:id="105"/>
      <w:r w:rsidRPr="00513A7A">
        <w:rPr>
          <w:rFonts w:hint="eastAsia"/>
        </w:rPr>
        <w:t xml:space="preserve">  2</w:t>
      </w:r>
      <w:r w:rsidRPr="00513A7A">
        <w:rPr>
          <w:rFonts w:hint="eastAsia"/>
        </w:rPr>
        <w:t>×</w:t>
      </w:r>
      <w:r w:rsidRPr="00513A7A">
        <w:rPr>
          <w:rFonts w:hint="eastAsia"/>
        </w:rPr>
        <w:t>10</w:t>
      </w:r>
      <w:r>
        <w:rPr>
          <w:rFonts w:hint="eastAsia"/>
        </w:rPr>
        <w:t>扩展接口引脚图</w:t>
      </w:r>
    </w:p>
    <w:p w14:paraId="472F41D0" w14:textId="50D5B297" w:rsidR="009240E5" w:rsidRDefault="009240E5" w:rsidP="009240E5">
      <w:pPr>
        <w:pStyle w:val="40"/>
        <w:keepLines w:val="0"/>
        <w:ind w:left="574" w:hanging="148"/>
      </w:pPr>
      <w:bookmarkStart w:id="106" w:name="_Toc457490613"/>
      <w:r>
        <w:rPr>
          <w:rFonts w:hint="eastAsia"/>
        </w:rPr>
        <w:t>MicroPort</w:t>
      </w:r>
      <w:r>
        <w:rPr>
          <w:rFonts w:hint="eastAsia"/>
        </w:rPr>
        <w:t>接口</w:t>
      </w:r>
      <w:bookmarkEnd w:id="106"/>
    </w:p>
    <w:p w14:paraId="4FF7DD05" w14:textId="4FA54134" w:rsidR="00002138" w:rsidRDefault="00002138" w:rsidP="00002138">
      <w:pPr>
        <w:framePr w:w="3625" w:h="3343" w:hRule="exact" w:hSpace="180" w:wrap="around" w:vAnchor="text" w:hAnchor="page" w:x="6345" w:y="1"/>
        <w:shd w:val="solid" w:color="FFFFFF" w:fill="FFFFFF"/>
        <w:spacing w:before="62" w:after="62"/>
        <w:jc w:val="center"/>
      </w:pPr>
      <w:r w:rsidRPr="008575F4">
        <w:rPr>
          <w:noProof/>
        </w:rPr>
        <w:drawing>
          <wp:inline distT="0" distB="0" distL="0" distR="0" wp14:anchorId="42DDBF12" wp14:editId="4C1152E0">
            <wp:extent cx="2296795" cy="1682750"/>
            <wp:effectExtent l="0" t="0" r="8255" b="0"/>
            <wp:docPr id="17" name="图片 17" descr="3_9标准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3_9标准接口"/>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96795" cy="1682750"/>
                    </a:xfrm>
                    <a:prstGeom prst="rect">
                      <a:avLst/>
                    </a:prstGeom>
                    <a:noFill/>
                    <a:ln>
                      <a:noFill/>
                    </a:ln>
                  </pic:spPr>
                </pic:pic>
              </a:graphicData>
            </a:graphic>
          </wp:inline>
        </w:drawing>
      </w:r>
    </w:p>
    <w:p w14:paraId="72E6ED98" w14:textId="5D7960B3" w:rsidR="00002138" w:rsidRDefault="00002138" w:rsidP="00002138">
      <w:pPr>
        <w:pStyle w:val="a7"/>
        <w:framePr w:w="3625" w:h="3343" w:hRule="exact" w:hSpace="180" w:wrap="around" w:vAnchor="text" w:hAnchor="page" w:x="6345" w:y="1"/>
        <w:spacing w:before="62" w:after="62"/>
      </w:pPr>
      <w:bookmarkStart w:id="107" w:name="_Ref427830270"/>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2</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17</w:t>
      </w:r>
      <w:r w:rsidR="006352F3">
        <w:fldChar w:fldCharType="end"/>
      </w:r>
      <w:bookmarkEnd w:id="107"/>
      <w:r w:rsidRPr="004E1D97">
        <w:rPr>
          <w:rFonts w:hint="eastAsia"/>
          <w:color w:val="000000"/>
        </w:rPr>
        <w:t xml:space="preserve"> MicroPort</w:t>
      </w:r>
      <w:r w:rsidRPr="004E1D97">
        <w:rPr>
          <w:rFonts w:hint="eastAsia"/>
          <w:color w:val="000000"/>
        </w:rPr>
        <w:t>标准接口引脚定义</w:t>
      </w:r>
    </w:p>
    <w:p w14:paraId="2035C5D3" w14:textId="77777777" w:rsidR="00002138" w:rsidRDefault="00002138" w:rsidP="00002138">
      <w:pPr>
        <w:framePr w:w="3625" w:h="3343" w:hRule="exact" w:hSpace="180" w:wrap="around" w:vAnchor="text" w:hAnchor="page" w:x="6345" w:y="1"/>
        <w:shd w:val="solid" w:color="FFFFFF" w:fill="FFFFFF"/>
        <w:spacing w:before="62" w:after="62"/>
        <w:jc w:val="center"/>
      </w:pPr>
    </w:p>
    <w:p w14:paraId="308D8B8B" w14:textId="77777777" w:rsidR="00002138" w:rsidRDefault="00002138" w:rsidP="00002138">
      <w:pPr>
        <w:pStyle w:val="23"/>
        <w:spacing w:before="62" w:after="62"/>
      </w:pPr>
      <w:r>
        <w:rPr>
          <w:rFonts w:hint="eastAsia"/>
        </w:rPr>
        <w:t>为了便于扩展开发板功能，</w:t>
      </w:r>
      <w:r>
        <w:rPr>
          <w:rFonts w:hint="eastAsia"/>
        </w:rPr>
        <w:t>ZLG</w:t>
      </w:r>
      <w:r>
        <w:rPr>
          <w:rFonts w:hint="eastAsia"/>
        </w:rPr>
        <w:t>制定了</w:t>
      </w:r>
      <w:r>
        <w:rPr>
          <w:rFonts w:hint="eastAsia"/>
        </w:rPr>
        <w:t>MicroPort</w:t>
      </w:r>
      <w:r>
        <w:rPr>
          <w:rFonts w:hint="eastAsia"/>
        </w:rPr>
        <w:t>接口标准，</w:t>
      </w:r>
      <w:r>
        <w:rPr>
          <w:rFonts w:hint="eastAsia"/>
        </w:rPr>
        <w:t>MicroPort</w:t>
      </w:r>
      <w:r>
        <w:rPr>
          <w:rFonts w:hint="eastAsia"/>
        </w:rPr>
        <w:t>是一种专门用于扩展功能模块的硬件接口，其有效地解决了器件与</w:t>
      </w:r>
      <w:r>
        <w:rPr>
          <w:rFonts w:hint="eastAsia"/>
        </w:rPr>
        <w:t>MCU</w:t>
      </w:r>
      <w:r>
        <w:rPr>
          <w:rFonts w:hint="eastAsia"/>
        </w:rPr>
        <w:t>之间的连接和扩展。其主要特点如下：</w:t>
      </w:r>
    </w:p>
    <w:p w14:paraId="412F2086" w14:textId="77777777" w:rsidR="00002138" w:rsidRDefault="00002138" w:rsidP="004622D4">
      <w:pPr>
        <w:pStyle w:val="23"/>
        <w:numPr>
          <w:ilvl w:val="0"/>
          <w:numId w:val="46"/>
        </w:numPr>
        <w:spacing w:beforeLines="0" w:before="62" w:afterLines="0" w:after="62"/>
        <w:jc w:val="both"/>
      </w:pPr>
      <w:r>
        <w:rPr>
          <w:rFonts w:hint="eastAsia"/>
        </w:rPr>
        <w:t>具有标准的接口定义；</w:t>
      </w:r>
    </w:p>
    <w:p w14:paraId="47FF8407" w14:textId="77777777" w:rsidR="00002138" w:rsidRDefault="00002138" w:rsidP="004622D4">
      <w:pPr>
        <w:pStyle w:val="23"/>
        <w:numPr>
          <w:ilvl w:val="0"/>
          <w:numId w:val="46"/>
        </w:numPr>
        <w:spacing w:beforeLines="0" w:before="62" w:afterLines="0" w:after="62"/>
        <w:jc w:val="both"/>
      </w:pPr>
      <w:r>
        <w:rPr>
          <w:rFonts w:hint="eastAsia"/>
        </w:rPr>
        <w:t>接口包括丰富的外设资源，支持</w:t>
      </w:r>
    </w:p>
    <w:p w14:paraId="3078E818" w14:textId="77777777" w:rsidR="00002138" w:rsidRDefault="00002138" w:rsidP="00002138">
      <w:pPr>
        <w:pStyle w:val="23"/>
        <w:spacing w:beforeLines="0" w:afterLines="0"/>
        <w:ind w:firstLine="0"/>
      </w:pPr>
      <w:r>
        <w:rPr>
          <w:rFonts w:hint="eastAsia"/>
        </w:rPr>
        <w:t>UART</w:t>
      </w:r>
      <w:r>
        <w:rPr>
          <w:rFonts w:hint="eastAsia"/>
        </w:rPr>
        <w:t>、</w:t>
      </w:r>
      <w:r>
        <w:rPr>
          <w:rFonts w:hint="eastAsia"/>
        </w:rPr>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AF5A88">
          <w:rPr>
            <w:rFonts w:hint="eastAsia"/>
            <w:vertAlign w:val="superscript"/>
          </w:rPr>
          <w:t>2</w:t>
        </w:r>
        <w:r>
          <w:rPr>
            <w:rFonts w:hint="eastAsia"/>
          </w:rPr>
          <w:t>C</w:t>
        </w:r>
      </w:smartTag>
      <w:r>
        <w:rPr>
          <w:rFonts w:hint="eastAsia"/>
        </w:rPr>
        <w:t>、</w:t>
      </w:r>
      <w:r>
        <w:rPr>
          <w:rFonts w:hint="eastAsia"/>
        </w:rPr>
        <w:t>SPI</w:t>
      </w:r>
      <w:r>
        <w:rPr>
          <w:rFonts w:hint="eastAsia"/>
        </w:rPr>
        <w:t>、</w:t>
      </w:r>
      <w:r>
        <w:rPr>
          <w:rFonts w:hint="eastAsia"/>
        </w:rPr>
        <w:t>PWM</w:t>
      </w:r>
      <w:r>
        <w:rPr>
          <w:rFonts w:hint="eastAsia"/>
        </w:rPr>
        <w:t>、</w:t>
      </w:r>
      <w:r>
        <w:rPr>
          <w:rFonts w:hint="eastAsia"/>
        </w:rPr>
        <w:t>ADC</w:t>
      </w:r>
      <w:r>
        <w:rPr>
          <w:rFonts w:hint="eastAsia"/>
        </w:rPr>
        <w:t>等功能；</w:t>
      </w:r>
    </w:p>
    <w:p w14:paraId="296CBB9C" w14:textId="77777777" w:rsidR="00002138" w:rsidRDefault="00002138" w:rsidP="004622D4">
      <w:pPr>
        <w:pStyle w:val="23"/>
        <w:numPr>
          <w:ilvl w:val="0"/>
          <w:numId w:val="46"/>
        </w:numPr>
        <w:spacing w:beforeLines="0" w:before="62" w:afterLines="0" w:after="62"/>
        <w:jc w:val="both"/>
      </w:pPr>
      <w:r>
        <w:rPr>
          <w:rFonts w:hint="eastAsia"/>
        </w:rPr>
        <w:t>配套功能模块将会越来越丰富；</w:t>
      </w:r>
    </w:p>
    <w:p w14:paraId="4B660FCF" w14:textId="77777777" w:rsidR="00002138" w:rsidRDefault="00002138" w:rsidP="004622D4">
      <w:pPr>
        <w:pStyle w:val="23"/>
        <w:numPr>
          <w:ilvl w:val="0"/>
          <w:numId w:val="46"/>
        </w:numPr>
        <w:spacing w:beforeLines="0" w:before="62" w:afterLines="0" w:after="62"/>
        <w:jc w:val="both"/>
      </w:pPr>
      <w:r>
        <w:rPr>
          <w:rFonts w:hint="eastAsia"/>
        </w:rPr>
        <w:t>支持上下堆叠扩展。</w:t>
      </w:r>
    </w:p>
    <w:p w14:paraId="2579649F" w14:textId="77777777" w:rsidR="00002138" w:rsidRPr="00513A7A" w:rsidRDefault="00002138" w:rsidP="00002138">
      <w:pPr>
        <w:pStyle w:val="23"/>
        <w:spacing w:before="62" w:after="62"/>
      </w:pPr>
      <w:r>
        <w:rPr>
          <w:rFonts w:hint="eastAsia"/>
        </w:rPr>
        <w:t>MicroPort</w:t>
      </w:r>
      <w:r>
        <w:rPr>
          <w:rFonts w:hint="eastAsia"/>
        </w:rPr>
        <w:t>接口使用的连接器为</w:t>
      </w:r>
      <w:r>
        <w:rPr>
          <w:rFonts w:hint="eastAsia"/>
        </w:rPr>
        <w:t>2.54</w:t>
      </w:r>
      <w:r>
        <w:rPr>
          <w:rFonts w:hint="eastAsia"/>
        </w:rPr>
        <w:t>间距的</w:t>
      </w:r>
      <w:r>
        <w:rPr>
          <w:rFonts w:hint="eastAsia"/>
        </w:rPr>
        <w:t>1</w:t>
      </w:r>
      <w:r>
        <w:rPr>
          <w:rFonts w:hint="eastAsia"/>
        </w:rPr>
        <w:t>×</w:t>
      </w:r>
      <w:r>
        <w:rPr>
          <w:rFonts w:hint="eastAsia"/>
        </w:rPr>
        <w:t>9</w:t>
      </w:r>
      <w:r>
        <w:rPr>
          <w:rFonts w:hint="eastAsia"/>
        </w:rPr>
        <w:t>圆孔排针，高度为</w:t>
      </w:r>
      <w:smartTag w:uri="urn:schemas-microsoft-com:office:smarttags" w:element="chmetcnv">
        <w:smartTagPr>
          <w:attr w:name="TCSC" w:val="0"/>
          <w:attr w:name="NumberType" w:val="1"/>
          <w:attr w:name="Negative" w:val="False"/>
          <w:attr w:name="HasSpace" w:val="False"/>
          <w:attr w:name="SourceValue" w:val="7.5"/>
          <w:attr w:name="UnitName" w:val="mm"/>
        </w:smartTagPr>
        <w:r>
          <w:rPr>
            <w:rFonts w:hint="eastAsia"/>
          </w:rPr>
          <w:t>7.5mm</w:t>
        </w:r>
      </w:smartTag>
      <w:r>
        <w:rPr>
          <w:rFonts w:hint="eastAsia"/>
        </w:rPr>
        <w:t>，实现上下堆叠连接。</w:t>
      </w:r>
      <w:r>
        <w:rPr>
          <w:rFonts w:hint="eastAsia"/>
        </w:rPr>
        <w:t>MicroPort</w:t>
      </w:r>
      <w:r>
        <w:rPr>
          <w:rFonts w:hint="eastAsia"/>
        </w:rPr>
        <w:t>标准接口采用</w:t>
      </w:r>
      <w:r>
        <w:rPr>
          <w:rFonts w:hint="eastAsia"/>
        </w:rPr>
        <w:t>U</w:t>
      </w:r>
      <w:r>
        <w:rPr>
          <w:rFonts w:hint="eastAsia"/>
        </w:rPr>
        <w:t>型设计，三边各</w:t>
      </w:r>
      <w:r>
        <w:rPr>
          <w:rFonts w:hint="eastAsia"/>
        </w:rPr>
        <w:t>9</w:t>
      </w:r>
      <w:r>
        <w:rPr>
          <w:rFonts w:hint="eastAsia"/>
        </w:rPr>
        <w:t>个引脚，共</w:t>
      </w:r>
      <w:r>
        <w:rPr>
          <w:rFonts w:hint="eastAsia"/>
        </w:rPr>
        <w:t>27</w:t>
      </w:r>
      <w:r>
        <w:rPr>
          <w:rFonts w:hint="eastAsia"/>
        </w:rPr>
        <w:t>个引脚，其引脚功能定义详见</w:t>
      </w:r>
      <w:r>
        <w:fldChar w:fldCharType="begin"/>
      </w:r>
      <w:r>
        <w:instrText xml:space="preserve"> </w:instrText>
      </w:r>
      <w:r>
        <w:rPr>
          <w:rFonts w:hint="eastAsia"/>
        </w:rPr>
        <w:instrText>REF _Ref427830270 \h</w:instrText>
      </w:r>
      <w:r>
        <w:instrText xml:space="preserve"> </w:instrText>
      </w:r>
      <w:r>
        <w:fldChar w:fldCharType="separate"/>
      </w:r>
      <w:r w:rsidR="00B93B10">
        <w:rPr>
          <w:rFonts w:hint="eastAsia"/>
        </w:rPr>
        <w:t>图</w:t>
      </w:r>
      <w:r w:rsidR="00B93B10">
        <w:rPr>
          <w:noProof/>
        </w:rPr>
        <w:t>2</w:t>
      </w:r>
      <w:r w:rsidR="00B93B10">
        <w:t>.</w:t>
      </w:r>
      <w:r w:rsidR="00B93B10">
        <w:rPr>
          <w:noProof/>
        </w:rPr>
        <w:t>17</w:t>
      </w:r>
      <w:r>
        <w:fldChar w:fldCharType="end"/>
      </w:r>
      <w:r>
        <w:rPr>
          <w:rFonts w:hint="eastAsia"/>
        </w:rPr>
        <w:t>。</w:t>
      </w:r>
      <w:r w:rsidRPr="00513A7A">
        <w:rPr>
          <w:rFonts w:hint="eastAsia"/>
        </w:rPr>
        <w:t>目前支持</w:t>
      </w:r>
      <w:r w:rsidRPr="00513A7A">
        <w:rPr>
          <w:rFonts w:hint="eastAsia"/>
        </w:rPr>
        <w:t>MicroPort</w:t>
      </w:r>
      <w:r w:rsidRPr="00513A7A">
        <w:rPr>
          <w:rFonts w:hint="eastAsia"/>
        </w:rPr>
        <w:t>接口的外设模块有：</w:t>
      </w:r>
      <w:r w:rsidRPr="00513A7A">
        <w:rPr>
          <w:rFonts w:hint="eastAsia"/>
        </w:rPr>
        <w:t>EEPROM</w:t>
      </w:r>
      <w:r w:rsidRPr="00513A7A">
        <w:rPr>
          <w:rFonts w:hint="eastAsia"/>
        </w:rPr>
        <w:t>模块（</w:t>
      </w:r>
      <w:r w:rsidRPr="00513A7A">
        <w:rPr>
          <w:rFonts w:hint="eastAsia"/>
        </w:rPr>
        <w:t>MicroPort- EEPROM</w:t>
      </w:r>
      <w:r w:rsidRPr="00513A7A">
        <w:rPr>
          <w:rFonts w:hint="eastAsia"/>
        </w:rPr>
        <w:t>）、</w:t>
      </w:r>
      <w:r w:rsidRPr="00513A7A">
        <w:rPr>
          <w:rFonts w:hint="eastAsia"/>
        </w:rPr>
        <w:t>NorFlash</w:t>
      </w:r>
      <w:r w:rsidRPr="00513A7A">
        <w:rPr>
          <w:rFonts w:hint="eastAsia"/>
        </w:rPr>
        <w:t>模块（</w:t>
      </w:r>
      <w:r w:rsidRPr="00513A7A">
        <w:rPr>
          <w:rFonts w:hint="eastAsia"/>
        </w:rPr>
        <w:t>MicroPort - NorFlash</w:t>
      </w:r>
      <w:r w:rsidRPr="00513A7A">
        <w:rPr>
          <w:rFonts w:hint="eastAsia"/>
        </w:rPr>
        <w:t>）、</w:t>
      </w:r>
      <w:r w:rsidRPr="00513A7A">
        <w:rPr>
          <w:rFonts w:hint="eastAsia"/>
        </w:rPr>
        <w:t>Zigbee</w:t>
      </w:r>
      <w:r w:rsidRPr="00513A7A">
        <w:rPr>
          <w:rFonts w:hint="eastAsia"/>
        </w:rPr>
        <w:t>模块（</w:t>
      </w:r>
      <w:r w:rsidRPr="00513A7A">
        <w:rPr>
          <w:rFonts w:hint="eastAsia"/>
        </w:rPr>
        <w:t>MicroPort - Zigbee</w:t>
      </w:r>
      <w:r w:rsidRPr="00513A7A">
        <w:rPr>
          <w:rFonts w:hint="eastAsia"/>
        </w:rPr>
        <w:t>）和</w:t>
      </w:r>
      <w:r w:rsidRPr="00513A7A">
        <w:rPr>
          <w:rFonts w:hint="eastAsia"/>
        </w:rPr>
        <w:t>PCF8563</w:t>
      </w:r>
      <w:r w:rsidRPr="00513A7A">
        <w:rPr>
          <w:rFonts w:hint="eastAsia"/>
        </w:rPr>
        <w:t>模块（</w:t>
      </w:r>
      <w:r w:rsidRPr="00513A7A">
        <w:rPr>
          <w:rFonts w:hint="eastAsia"/>
        </w:rPr>
        <w:t>MicroPort - RTC</w:t>
      </w:r>
      <w:r w:rsidRPr="00513A7A">
        <w:rPr>
          <w:rFonts w:hint="eastAsia"/>
        </w:rPr>
        <w:t>）等。</w:t>
      </w:r>
    </w:p>
    <w:p w14:paraId="3D15FB3B" w14:textId="77777777" w:rsidR="00002138" w:rsidRDefault="00002138" w:rsidP="00002138">
      <w:pPr>
        <w:pStyle w:val="23"/>
        <w:spacing w:before="62" w:after="62"/>
      </w:pPr>
      <w:r>
        <w:rPr>
          <w:rFonts w:hint="eastAsia"/>
        </w:rPr>
        <w:t>AM116-Core</w:t>
      </w:r>
      <w:r w:rsidRPr="00513A7A">
        <w:rPr>
          <w:rFonts w:hint="eastAsia"/>
        </w:rPr>
        <w:t>开发板板载</w:t>
      </w:r>
      <w:r w:rsidRPr="00513A7A">
        <w:rPr>
          <w:rFonts w:hint="eastAsia"/>
        </w:rPr>
        <w:t>1</w:t>
      </w:r>
      <w:r w:rsidRPr="00513A7A">
        <w:rPr>
          <w:rFonts w:hint="eastAsia"/>
        </w:rPr>
        <w:t>路</w:t>
      </w:r>
      <w:r w:rsidRPr="00513A7A">
        <w:rPr>
          <w:rFonts w:hint="eastAsia"/>
        </w:rPr>
        <w:t>MicroPort</w:t>
      </w:r>
      <w:r>
        <w:rPr>
          <w:rFonts w:hint="eastAsia"/>
        </w:rPr>
        <w:t>接口</w:t>
      </w:r>
      <w:r w:rsidRPr="00513A7A">
        <w:rPr>
          <w:rFonts w:hint="eastAsia"/>
        </w:rPr>
        <w:t>，可以支持上述几款</w:t>
      </w:r>
      <w:r w:rsidRPr="00513A7A">
        <w:rPr>
          <w:rFonts w:hint="eastAsia"/>
        </w:rPr>
        <w:t>MicroPort</w:t>
      </w:r>
      <w:r w:rsidRPr="00513A7A">
        <w:rPr>
          <w:rFonts w:hint="eastAsia"/>
        </w:rPr>
        <w:t>外设模块。用户可依据自己需求，配合各种</w:t>
      </w:r>
      <w:r w:rsidRPr="00513A7A">
        <w:rPr>
          <w:rFonts w:hint="eastAsia"/>
        </w:rPr>
        <w:t>MicroPort</w:t>
      </w:r>
      <w:r w:rsidRPr="00513A7A">
        <w:rPr>
          <w:rFonts w:hint="eastAsia"/>
        </w:rPr>
        <w:t>模块，快速灵活的实现功能扩展。</w:t>
      </w:r>
      <w:r>
        <w:t>AM116-Core</w:t>
      </w:r>
      <w:r w:rsidRPr="00513A7A">
        <w:rPr>
          <w:rFonts w:hint="eastAsia"/>
        </w:rPr>
        <w:t>的</w:t>
      </w:r>
      <w:r w:rsidRPr="00513A7A">
        <w:rPr>
          <w:rFonts w:hint="eastAsia"/>
        </w:rPr>
        <w:t>MicroPort</w:t>
      </w:r>
      <w:r w:rsidRPr="00513A7A">
        <w:rPr>
          <w:rFonts w:hint="eastAsia"/>
        </w:rPr>
        <w:t>接口引脚分配详见</w:t>
      </w:r>
      <w:r>
        <w:rPr>
          <w:color w:val="000000"/>
        </w:rPr>
        <w:fldChar w:fldCharType="begin"/>
      </w:r>
      <w:r>
        <w:instrText xml:space="preserve"> </w:instrText>
      </w:r>
      <w:r>
        <w:rPr>
          <w:rFonts w:hint="eastAsia"/>
        </w:rPr>
        <w:instrText>REF _Ref489371594 \h</w:instrText>
      </w:r>
      <w:r>
        <w:instrText xml:space="preserve"> </w:instrText>
      </w:r>
      <w:r>
        <w:rPr>
          <w:color w:val="000000"/>
        </w:rPr>
      </w:r>
      <w:r>
        <w:rPr>
          <w:color w:val="000000"/>
        </w:rPr>
        <w:fldChar w:fldCharType="separate"/>
      </w:r>
      <w:r w:rsidR="00B93B10">
        <w:rPr>
          <w:rFonts w:hint="eastAsia"/>
        </w:rPr>
        <w:t>表</w:t>
      </w:r>
      <w:r w:rsidR="00B93B10">
        <w:rPr>
          <w:noProof/>
        </w:rPr>
        <w:t>2</w:t>
      </w:r>
      <w:r w:rsidR="00B93B10">
        <w:t>.</w:t>
      </w:r>
      <w:r w:rsidR="00B93B10">
        <w:rPr>
          <w:noProof/>
        </w:rPr>
        <w:t>11</w:t>
      </w:r>
      <w:r>
        <w:rPr>
          <w:color w:val="000000"/>
        </w:rPr>
        <w:fldChar w:fldCharType="end"/>
      </w:r>
      <w:r w:rsidRPr="00513A7A">
        <w:rPr>
          <w:rFonts w:hint="eastAsia"/>
        </w:rPr>
        <w:t>。</w:t>
      </w:r>
    </w:p>
    <w:p w14:paraId="0F53ED9D" w14:textId="77777777" w:rsidR="00002138" w:rsidRDefault="00002138" w:rsidP="00002138">
      <w:pPr>
        <w:pStyle w:val="a7"/>
        <w:keepNext/>
        <w:spacing w:before="62" w:after="62"/>
      </w:pPr>
      <w:bookmarkStart w:id="108" w:name="_Ref48937159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11</w:t>
      </w:r>
      <w:r>
        <w:fldChar w:fldCharType="end"/>
      </w:r>
      <w:bookmarkEnd w:id="108"/>
      <w:r>
        <w:rPr>
          <w:rFonts w:hint="eastAsia"/>
        </w:rPr>
        <w:t xml:space="preserve">  </w:t>
      </w:r>
      <w:r w:rsidRPr="0092456D">
        <w:rPr>
          <w:rFonts w:hint="eastAsia"/>
        </w:rPr>
        <w:t>AM824-Core MicroPort</w:t>
      </w:r>
      <w:r w:rsidRPr="0092456D">
        <w:rPr>
          <w:rFonts w:hint="eastAsia"/>
        </w:rPr>
        <w:t>引脚分配</w:t>
      </w:r>
      <w:r>
        <w:rPr>
          <w:rFonts w:hint="eastAsia"/>
        </w:rPr>
        <w:t>表</w:t>
      </w:r>
    </w:p>
    <w:tbl>
      <w:tblPr>
        <w:tblW w:w="86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
        <w:gridCol w:w="1012"/>
        <w:gridCol w:w="1013"/>
        <w:gridCol w:w="867"/>
        <w:gridCol w:w="1012"/>
        <w:gridCol w:w="1013"/>
        <w:gridCol w:w="867"/>
        <w:gridCol w:w="1012"/>
        <w:gridCol w:w="1029"/>
      </w:tblGrid>
      <w:tr w:rsidR="00002138" w:rsidRPr="008575F4" w14:paraId="39309CA4" w14:textId="77777777" w:rsidTr="00214288">
        <w:trPr>
          <w:trHeight w:val="348"/>
          <w:jc w:val="center"/>
        </w:trPr>
        <w:tc>
          <w:tcPr>
            <w:tcW w:w="776" w:type="dxa"/>
            <w:tcBorders>
              <w:top w:val="thinThickSmallGap" w:sz="24" w:space="0" w:color="auto"/>
              <w:bottom w:val="double" w:sz="4" w:space="0" w:color="auto"/>
            </w:tcBorders>
            <w:shd w:val="pct10" w:color="auto" w:fill="auto"/>
          </w:tcPr>
          <w:p w14:paraId="21CF5815" w14:textId="77777777" w:rsidR="00002138" w:rsidRPr="008575F4" w:rsidRDefault="00002138" w:rsidP="00214288">
            <w:pPr>
              <w:pStyle w:val="ab"/>
              <w:spacing w:before="48" w:after="48"/>
              <w:rPr>
                <w:rFonts w:cs="Arial"/>
              </w:rPr>
            </w:pPr>
            <w:r>
              <w:rPr>
                <w:rFonts w:cs="Arial" w:hint="eastAsia"/>
              </w:rPr>
              <w:t>接口</w:t>
            </w:r>
            <w:r w:rsidRPr="008575F4">
              <w:rPr>
                <w:rFonts w:cs="Arial" w:hint="eastAsia"/>
              </w:rPr>
              <w:t>管脚号</w:t>
            </w:r>
          </w:p>
        </w:tc>
        <w:tc>
          <w:tcPr>
            <w:tcW w:w="992" w:type="dxa"/>
            <w:tcBorders>
              <w:top w:val="thinThickSmallGap" w:sz="24" w:space="0" w:color="auto"/>
              <w:bottom w:val="double" w:sz="4" w:space="0" w:color="auto"/>
            </w:tcBorders>
            <w:shd w:val="pct10" w:color="auto" w:fill="auto"/>
            <w:vAlign w:val="center"/>
          </w:tcPr>
          <w:p w14:paraId="2A72F260" w14:textId="77777777" w:rsidR="00002138" w:rsidRPr="008575F4" w:rsidRDefault="00002138" w:rsidP="00214288">
            <w:pPr>
              <w:pStyle w:val="ab"/>
              <w:spacing w:before="48" w:after="48"/>
              <w:rPr>
                <w:rFonts w:cs="Arial"/>
              </w:rPr>
            </w:pPr>
            <w:r w:rsidRPr="008575F4">
              <w:rPr>
                <w:rFonts w:cs="Arial" w:hint="eastAsia"/>
              </w:rPr>
              <w:t>功能</w:t>
            </w:r>
          </w:p>
        </w:tc>
        <w:tc>
          <w:tcPr>
            <w:tcW w:w="993" w:type="dxa"/>
            <w:tcBorders>
              <w:top w:val="thinThickSmallGap" w:sz="24" w:space="0" w:color="auto"/>
              <w:bottom w:val="double" w:sz="4" w:space="0" w:color="auto"/>
              <w:right w:val="double" w:sz="4" w:space="0" w:color="auto"/>
            </w:tcBorders>
            <w:shd w:val="pct10" w:color="auto" w:fill="auto"/>
            <w:vAlign w:val="center"/>
          </w:tcPr>
          <w:p w14:paraId="16C91110" w14:textId="77777777" w:rsidR="00002138" w:rsidRPr="008575F4" w:rsidRDefault="00002138" w:rsidP="00214288">
            <w:pPr>
              <w:pStyle w:val="ab"/>
              <w:spacing w:before="48" w:after="48"/>
              <w:rPr>
                <w:rFonts w:cs="Arial"/>
              </w:rPr>
            </w:pPr>
            <w:r>
              <w:rPr>
                <w:rFonts w:cs="Arial" w:hint="eastAsia"/>
              </w:rPr>
              <w:t>MCU</w:t>
            </w:r>
            <w:r>
              <w:rPr>
                <w:rFonts w:cs="Arial" w:hint="eastAsia"/>
              </w:rPr>
              <w:t>管脚号</w:t>
            </w:r>
          </w:p>
        </w:tc>
        <w:tc>
          <w:tcPr>
            <w:tcW w:w="850" w:type="dxa"/>
            <w:tcBorders>
              <w:top w:val="thinThickSmallGap" w:sz="24" w:space="0" w:color="auto"/>
              <w:left w:val="double" w:sz="4" w:space="0" w:color="auto"/>
              <w:bottom w:val="double" w:sz="4" w:space="0" w:color="auto"/>
            </w:tcBorders>
            <w:shd w:val="pct10" w:color="auto" w:fill="auto"/>
          </w:tcPr>
          <w:p w14:paraId="3AA05187" w14:textId="77777777" w:rsidR="00002138" w:rsidRPr="008575F4" w:rsidRDefault="00002138" w:rsidP="00214288">
            <w:pPr>
              <w:pStyle w:val="ab"/>
              <w:spacing w:before="48" w:after="48"/>
              <w:rPr>
                <w:rFonts w:cs="Arial"/>
              </w:rPr>
            </w:pPr>
            <w:r>
              <w:rPr>
                <w:rFonts w:cs="Arial" w:hint="eastAsia"/>
              </w:rPr>
              <w:t>接口</w:t>
            </w:r>
            <w:r w:rsidRPr="008575F4">
              <w:rPr>
                <w:rFonts w:cs="Arial" w:hint="eastAsia"/>
              </w:rPr>
              <w:t>管脚号</w:t>
            </w:r>
          </w:p>
        </w:tc>
        <w:tc>
          <w:tcPr>
            <w:tcW w:w="992" w:type="dxa"/>
            <w:tcBorders>
              <w:top w:val="thinThickSmallGap" w:sz="24" w:space="0" w:color="auto"/>
              <w:bottom w:val="double" w:sz="4" w:space="0" w:color="auto"/>
            </w:tcBorders>
            <w:shd w:val="pct10" w:color="auto" w:fill="auto"/>
            <w:vAlign w:val="center"/>
          </w:tcPr>
          <w:p w14:paraId="33648328" w14:textId="77777777" w:rsidR="00002138" w:rsidRPr="008575F4" w:rsidRDefault="00002138" w:rsidP="00214288">
            <w:pPr>
              <w:pStyle w:val="ab"/>
              <w:spacing w:before="48" w:after="48"/>
              <w:rPr>
                <w:rFonts w:cs="Arial"/>
              </w:rPr>
            </w:pPr>
            <w:r w:rsidRPr="008575F4">
              <w:rPr>
                <w:rFonts w:cs="Arial" w:hint="eastAsia"/>
              </w:rPr>
              <w:t>功能</w:t>
            </w:r>
          </w:p>
        </w:tc>
        <w:tc>
          <w:tcPr>
            <w:tcW w:w="993" w:type="dxa"/>
            <w:tcBorders>
              <w:top w:val="thinThickSmallGap" w:sz="24" w:space="0" w:color="auto"/>
              <w:bottom w:val="double" w:sz="4" w:space="0" w:color="auto"/>
              <w:right w:val="double" w:sz="4" w:space="0" w:color="auto"/>
            </w:tcBorders>
            <w:shd w:val="pct10" w:color="auto" w:fill="auto"/>
            <w:vAlign w:val="center"/>
          </w:tcPr>
          <w:p w14:paraId="32086A93" w14:textId="77777777" w:rsidR="00002138" w:rsidRPr="008575F4" w:rsidRDefault="00002138" w:rsidP="00214288">
            <w:pPr>
              <w:pStyle w:val="ab"/>
              <w:spacing w:before="48" w:after="48"/>
              <w:rPr>
                <w:rFonts w:cs="Arial"/>
              </w:rPr>
            </w:pPr>
            <w:r>
              <w:rPr>
                <w:rFonts w:cs="Arial" w:hint="eastAsia"/>
              </w:rPr>
              <w:t>MCU</w:t>
            </w:r>
            <w:r>
              <w:rPr>
                <w:rFonts w:cs="Arial" w:hint="eastAsia"/>
              </w:rPr>
              <w:t>管脚号</w:t>
            </w:r>
          </w:p>
        </w:tc>
        <w:tc>
          <w:tcPr>
            <w:tcW w:w="850" w:type="dxa"/>
            <w:tcBorders>
              <w:top w:val="thinThickSmallGap" w:sz="24" w:space="0" w:color="auto"/>
              <w:left w:val="double" w:sz="4" w:space="0" w:color="auto"/>
              <w:bottom w:val="double" w:sz="4" w:space="0" w:color="auto"/>
            </w:tcBorders>
            <w:shd w:val="pct10" w:color="auto" w:fill="auto"/>
          </w:tcPr>
          <w:p w14:paraId="07ED6977" w14:textId="77777777" w:rsidR="00002138" w:rsidRPr="008575F4" w:rsidRDefault="00002138" w:rsidP="00214288">
            <w:pPr>
              <w:pStyle w:val="ab"/>
              <w:spacing w:before="48" w:after="48"/>
              <w:rPr>
                <w:rFonts w:cs="Arial"/>
              </w:rPr>
            </w:pPr>
            <w:r>
              <w:rPr>
                <w:rFonts w:cs="Arial" w:hint="eastAsia"/>
              </w:rPr>
              <w:t>接口</w:t>
            </w:r>
            <w:r w:rsidRPr="008575F4">
              <w:rPr>
                <w:rFonts w:cs="Arial" w:hint="eastAsia"/>
              </w:rPr>
              <w:t>管脚号</w:t>
            </w:r>
          </w:p>
        </w:tc>
        <w:tc>
          <w:tcPr>
            <w:tcW w:w="992" w:type="dxa"/>
            <w:tcBorders>
              <w:top w:val="thinThickSmallGap" w:sz="24" w:space="0" w:color="auto"/>
              <w:bottom w:val="double" w:sz="4" w:space="0" w:color="auto"/>
            </w:tcBorders>
            <w:shd w:val="pct10" w:color="auto" w:fill="auto"/>
            <w:vAlign w:val="center"/>
          </w:tcPr>
          <w:p w14:paraId="39F3A876" w14:textId="77777777" w:rsidR="00002138" w:rsidRPr="008575F4" w:rsidRDefault="00002138" w:rsidP="00214288">
            <w:pPr>
              <w:pStyle w:val="ab"/>
              <w:spacing w:before="48" w:after="48"/>
              <w:rPr>
                <w:rFonts w:cs="Arial"/>
              </w:rPr>
            </w:pPr>
            <w:r w:rsidRPr="008575F4">
              <w:rPr>
                <w:rFonts w:cs="Arial" w:hint="eastAsia"/>
              </w:rPr>
              <w:t>功能</w:t>
            </w:r>
          </w:p>
        </w:tc>
        <w:tc>
          <w:tcPr>
            <w:tcW w:w="1008" w:type="dxa"/>
            <w:tcBorders>
              <w:top w:val="thinThickSmallGap" w:sz="24" w:space="0" w:color="auto"/>
              <w:bottom w:val="double" w:sz="4" w:space="0" w:color="auto"/>
            </w:tcBorders>
            <w:shd w:val="pct10" w:color="auto" w:fill="auto"/>
            <w:vAlign w:val="center"/>
          </w:tcPr>
          <w:p w14:paraId="5392937A" w14:textId="77777777" w:rsidR="00002138" w:rsidRPr="008575F4" w:rsidRDefault="00002138" w:rsidP="00214288">
            <w:pPr>
              <w:pStyle w:val="ab"/>
              <w:spacing w:before="48" w:after="48"/>
              <w:rPr>
                <w:rFonts w:cs="Arial"/>
              </w:rPr>
            </w:pPr>
            <w:r>
              <w:rPr>
                <w:rFonts w:cs="Arial" w:hint="eastAsia"/>
              </w:rPr>
              <w:t>MCU</w:t>
            </w:r>
            <w:r>
              <w:rPr>
                <w:rFonts w:cs="Arial" w:hint="eastAsia"/>
              </w:rPr>
              <w:t>管脚号</w:t>
            </w:r>
          </w:p>
        </w:tc>
      </w:tr>
      <w:tr w:rsidR="00002138" w:rsidRPr="008575F4" w14:paraId="733BDD3F" w14:textId="77777777" w:rsidTr="00214288">
        <w:trPr>
          <w:trHeight w:val="139"/>
          <w:jc w:val="center"/>
        </w:trPr>
        <w:tc>
          <w:tcPr>
            <w:tcW w:w="776" w:type="dxa"/>
            <w:tcBorders>
              <w:top w:val="double" w:sz="4" w:space="0" w:color="auto"/>
            </w:tcBorders>
          </w:tcPr>
          <w:p w14:paraId="18F619F2" w14:textId="77777777" w:rsidR="00002138" w:rsidRPr="008575F4" w:rsidRDefault="00002138" w:rsidP="00214288">
            <w:pPr>
              <w:pStyle w:val="ad"/>
              <w:spacing w:before="48" w:after="48"/>
            </w:pPr>
            <w:r w:rsidRPr="008575F4">
              <w:rPr>
                <w:rFonts w:hint="eastAsia"/>
              </w:rPr>
              <w:t>1</w:t>
            </w:r>
          </w:p>
        </w:tc>
        <w:tc>
          <w:tcPr>
            <w:tcW w:w="992" w:type="dxa"/>
            <w:tcBorders>
              <w:top w:val="double" w:sz="4" w:space="0" w:color="auto"/>
            </w:tcBorders>
            <w:vAlign w:val="center"/>
          </w:tcPr>
          <w:p w14:paraId="344E0EA4" w14:textId="77777777" w:rsidR="00002138" w:rsidRPr="008575F4" w:rsidRDefault="00002138" w:rsidP="00214288">
            <w:pPr>
              <w:pStyle w:val="ad"/>
              <w:spacing w:before="48" w:after="48"/>
            </w:pPr>
            <w:r w:rsidRPr="008575F4">
              <w:rPr>
                <w:rFonts w:hint="eastAsia"/>
              </w:rPr>
              <w:t>GND</w:t>
            </w:r>
          </w:p>
        </w:tc>
        <w:tc>
          <w:tcPr>
            <w:tcW w:w="993" w:type="dxa"/>
            <w:tcBorders>
              <w:top w:val="double" w:sz="4" w:space="0" w:color="auto"/>
              <w:right w:val="double" w:sz="4" w:space="0" w:color="auto"/>
            </w:tcBorders>
            <w:vAlign w:val="center"/>
          </w:tcPr>
          <w:p w14:paraId="3194661F" w14:textId="77777777" w:rsidR="00002138" w:rsidRPr="008575F4" w:rsidRDefault="00002138" w:rsidP="00214288">
            <w:pPr>
              <w:pStyle w:val="ad"/>
              <w:spacing w:before="48" w:after="48"/>
            </w:pPr>
            <w:r w:rsidRPr="008575F4">
              <w:rPr>
                <w:rFonts w:hint="eastAsia"/>
              </w:rPr>
              <w:t>—</w:t>
            </w:r>
          </w:p>
        </w:tc>
        <w:tc>
          <w:tcPr>
            <w:tcW w:w="850" w:type="dxa"/>
            <w:tcBorders>
              <w:top w:val="double" w:sz="4" w:space="0" w:color="auto"/>
              <w:left w:val="double" w:sz="4" w:space="0" w:color="auto"/>
            </w:tcBorders>
          </w:tcPr>
          <w:p w14:paraId="251E841C" w14:textId="77777777" w:rsidR="00002138" w:rsidRPr="008575F4" w:rsidRDefault="00002138" w:rsidP="00214288">
            <w:pPr>
              <w:pStyle w:val="ad"/>
              <w:spacing w:before="48" w:after="48"/>
            </w:pPr>
            <w:r w:rsidRPr="008575F4">
              <w:rPr>
                <w:rFonts w:hint="eastAsia"/>
              </w:rPr>
              <w:t>10</w:t>
            </w:r>
          </w:p>
        </w:tc>
        <w:tc>
          <w:tcPr>
            <w:tcW w:w="992" w:type="dxa"/>
            <w:tcBorders>
              <w:top w:val="double" w:sz="4" w:space="0" w:color="auto"/>
            </w:tcBorders>
            <w:vAlign w:val="center"/>
          </w:tcPr>
          <w:p w14:paraId="1EBEFFA3" w14:textId="77777777" w:rsidR="00002138" w:rsidRPr="008575F4" w:rsidRDefault="00002138" w:rsidP="00214288">
            <w:pPr>
              <w:pStyle w:val="ad"/>
              <w:spacing w:before="48" w:after="48"/>
            </w:pPr>
            <w:r w:rsidRPr="008575F4">
              <w:rPr>
                <w:rFonts w:hint="eastAsia"/>
              </w:rPr>
              <w:t>I/O3</w:t>
            </w:r>
          </w:p>
        </w:tc>
        <w:tc>
          <w:tcPr>
            <w:tcW w:w="993" w:type="dxa"/>
            <w:tcBorders>
              <w:top w:val="double" w:sz="4" w:space="0" w:color="auto"/>
              <w:right w:val="double" w:sz="4" w:space="0" w:color="auto"/>
            </w:tcBorders>
            <w:vAlign w:val="center"/>
          </w:tcPr>
          <w:p w14:paraId="2061E569" w14:textId="77777777" w:rsidR="00002138" w:rsidRPr="008575F4" w:rsidRDefault="00002138" w:rsidP="00214288">
            <w:pPr>
              <w:pStyle w:val="ad"/>
              <w:spacing w:before="48" w:after="48"/>
            </w:pPr>
            <w:r>
              <w:rPr>
                <w:rFonts w:hint="eastAsia"/>
              </w:rPr>
              <w:t>PA13</w:t>
            </w:r>
          </w:p>
        </w:tc>
        <w:tc>
          <w:tcPr>
            <w:tcW w:w="850" w:type="dxa"/>
            <w:tcBorders>
              <w:top w:val="double" w:sz="4" w:space="0" w:color="auto"/>
              <w:left w:val="double" w:sz="4" w:space="0" w:color="auto"/>
            </w:tcBorders>
          </w:tcPr>
          <w:p w14:paraId="66AAB4C6" w14:textId="77777777" w:rsidR="00002138" w:rsidRPr="008575F4" w:rsidRDefault="00002138" w:rsidP="00214288">
            <w:pPr>
              <w:pStyle w:val="ad"/>
              <w:spacing w:before="48" w:after="48"/>
            </w:pPr>
            <w:r w:rsidRPr="008575F4">
              <w:rPr>
                <w:rFonts w:hint="eastAsia"/>
              </w:rPr>
              <w:t>19</w:t>
            </w:r>
          </w:p>
        </w:tc>
        <w:tc>
          <w:tcPr>
            <w:tcW w:w="992" w:type="dxa"/>
            <w:tcBorders>
              <w:top w:val="double" w:sz="4" w:space="0" w:color="auto"/>
            </w:tcBorders>
            <w:vAlign w:val="center"/>
          </w:tcPr>
          <w:p w14:paraId="3DE602A5" w14:textId="77777777" w:rsidR="00002138" w:rsidRPr="008575F4" w:rsidRDefault="00002138" w:rsidP="00214288">
            <w:pPr>
              <w:pStyle w:val="ad"/>
              <w:spacing w:before="48" w:after="48"/>
            </w:pPr>
            <w:r w:rsidRPr="008575F4">
              <w:rPr>
                <w:rFonts w:hint="eastAsia"/>
              </w:rPr>
              <w:t>SCK</w:t>
            </w:r>
          </w:p>
        </w:tc>
        <w:tc>
          <w:tcPr>
            <w:tcW w:w="1008" w:type="dxa"/>
            <w:tcBorders>
              <w:top w:val="double" w:sz="4" w:space="0" w:color="auto"/>
            </w:tcBorders>
            <w:vAlign w:val="center"/>
          </w:tcPr>
          <w:p w14:paraId="3C00514D" w14:textId="77777777" w:rsidR="00002138" w:rsidRPr="008575F4" w:rsidRDefault="00002138" w:rsidP="00214288">
            <w:pPr>
              <w:pStyle w:val="ad"/>
              <w:spacing w:before="48" w:after="48"/>
            </w:pPr>
            <w:r>
              <w:rPr>
                <w:rFonts w:hint="eastAsia"/>
              </w:rPr>
              <w:t>PA5</w:t>
            </w:r>
          </w:p>
        </w:tc>
      </w:tr>
      <w:tr w:rsidR="00002138" w:rsidRPr="008575F4" w14:paraId="7E2D172A" w14:textId="77777777" w:rsidTr="00214288">
        <w:trPr>
          <w:trHeight w:val="348"/>
          <w:jc w:val="center"/>
        </w:trPr>
        <w:tc>
          <w:tcPr>
            <w:tcW w:w="776" w:type="dxa"/>
          </w:tcPr>
          <w:p w14:paraId="5AA3B7C4" w14:textId="77777777" w:rsidR="00002138" w:rsidRPr="008575F4" w:rsidRDefault="00002138" w:rsidP="00214288">
            <w:pPr>
              <w:pStyle w:val="ad"/>
              <w:spacing w:before="48" w:after="48"/>
            </w:pPr>
            <w:r w:rsidRPr="008575F4">
              <w:rPr>
                <w:rFonts w:hint="eastAsia"/>
              </w:rPr>
              <w:t>2</w:t>
            </w:r>
          </w:p>
        </w:tc>
        <w:tc>
          <w:tcPr>
            <w:tcW w:w="992" w:type="dxa"/>
            <w:vAlign w:val="center"/>
          </w:tcPr>
          <w:p w14:paraId="55CDBA09" w14:textId="77777777" w:rsidR="00002138" w:rsidRPr="008575F4" w:rsidRDefault="00002138" w:rsidP="00214288">
            <w:pPr>
              <w:pStyle w:val="ad"/>
              <w:spacing w:before="48" w:after="48"/>
            </w:pPr>
            <w:r w:rsidRPr="008575F4">
              <w:rPr>
                <w:rFonts w:hint="eastAsia"/>
              </w:rPr>
              <w:t>RST</w:t>
            </w:r>
          </w:p>
        </w:tc>
        <w:tc>
          <w:tcPr>
            <w:tcW w:w="993" w:type="dxa"/>
            <w:tcBorders>
              <w:right w:val="double" w:sz="4" w:space="0" w:color="auto"/>
            </w:tcBorders>
            <w:vAlign w:val="center"/>
          </w:tcPr>
          <w:p w14:paraId="5066D152" w14:textId="77777777" w:rsidR="00002138" w:rsidRPr="008575F4" w:rsidRDefault="00002138" w:rsidP="00214288">
            <w:pPr>
              <w:pStyle w:val="ad"/>
              <w:spacing w:before="48" w:after="48"/>
            </w:pPr>
            <w:r>
              <w:rPr>
                <w:rFonts w:hint="eastAsia"/>
              </w:rPr>
              <w:t>NRST</w:t>
            </w:r>
          </w:p>
        </w:tc>
        <w:tc>
          <w:tcPr>
            <w:tcW w:w="850" w:type="dxa"/>
            <w:tcBorders>
              <w:left w:val="double" w:sz="4" w:space="0" w:color="auto"/>
            </w:tcBorders>
          </w:tcPr>
          <w:p w14:paraId="13791FC4" w14:textId="77777777" w:rsidR="00002138" w:rsidRPr="008575F4" w:rsidRDefault="00002138" w:rsidP="00214288">
            <w:pPr>
              <w:pStyle w:val="ad"/>
              <w:spacing w:before="48" w:after="48"/>
            </w:pPr>
            <w:r w:rsidRPr="008575F4">
              <w:rPr>
                <w:rFonts w:hint="eastAsia"/>
              </w:rPr>
              <w:t>11</w:t>
            </w:r>
          </w:p>
        </w:tc>
        <w:tc>
          <w:tcPr>
            <w:tcW w:w="992" w:type="dxa"/>
            <w:vAlign w:val="center"/>
          </w:tcPr>
          <w:p w14:paraId="28C4680A" w14:textId="77777777" w:rsidR="00002138" w:rsidRPr="008575F4" w:rsidRDefault="00002138" w:rsidP="00214288">
            <w:pPr>
              <w:pStyle w:val="ad"/>
            </w:pPr>
            <w:r w:rsidRPr="008575F4">
              <w:rPr>
                <w:rFonts w:hint="eastAsia"/>
              </w:rPr>
              <w:t>I/O2</w:t>
            </w:r>
          </w:p>
        </w:tc>
        <w:tc>
          <w:tcPr>
            <w:tcW w:w="993" w:type="dxa"/>
            <w:tcBorders>
              <w:right w:val="double" w:sz="4" w:space="0" w:color="auto"/>
            </w:tcBorders>
            <w:vAlign w:val="center"/>
          </w:tcPr>
          <w:p w14:paraId="11D80633" w14:textId="77777777" w:rsidR="00002138" w:rsidRPr="008575F4" w:rsidRDefault="00002138" w:rsidP="00214288">
            <w:pPr>
              <w:pStyle w:val="ad"/>
            </w:pPr>
            <w:r>
              <w:rPr>
                <w:rFonts w:hint="eastAsia"/>
              </w:rPr>
              <w:t>PA14</w:t>
            </w:r>
          </w:p>
        </w:tc>
        <w:tc>
          <w:tcPr>
            <w:tcW w:w="850" w:type="dxa"/>
            <w:tcBorders>
              <w:left w:val="double" w:sz="4" w:space="0" w:color="auto"/>
            </w:tcBorders>
          </w:tcPr>
          <w:p w14:paraId="27729FB5" w14:textId="77777777" w:rsidR="00002138" w:rsidRPr="008575F4" w:rsidRDefault="00002138" w:rsidP="00214288">
            <w:pPr>
              <w:pStyle w:val="ad"/>
            </w:pPr>
            <w:r w:rsidRPr="008575F4">
              <w:rPr>
                <w:rFonts w:hint="eastAsia"/>
              </w:rPr>
              <w:t>20</w:t>
            </w:r>
          </w:p>
        </w:tc>
        <w:tc>
          <w:tcPr>
            <w:tcW w:w="992" w:type="dxa"/>
            <w:vAlign w:val="center"/>
          </w:tcPr>
          <w:p w14:paraId="736599AC" w14:textId="77777777" w:rsidR="00002138" w:rsidRPr="008575F4" w:rsidRDefault="00002138" w:rsidP="00214288">
            <w:pPr>
              <w:pStyle w:val="ad"/>
            </w:pPr>
            <w:r w:rsidRPr="008575F4">
              <w:rPr>
                <w:rFonts w:hint="eastAsia"/>
              </w:rPr>
              <w:t>MISO</w:t>
            </w:r>
          </w:p>
        </w:tc>
        <w:tc>
          <w:tcPr>
            <w:tcW w:w="1008" w:type="dxa"/>
            <w:vAlign w:val="center"/>
          </w:tcPr>
          <w:p w14:paraId="1BC56129" w14:textId="77777777" w:rsidR="00002138" w:rsidRPr="008575F4" w:rsidRDefault="00002138" w:rsidP="00214288">
            <w:pPr>
              <w:pStyle w:val="ad"/>
            </w:pPr>
            <w:r>
              <w:rPr>
                <w:rFonts w:hint="eastAsia"/>
              </w:rPr>
              <w:t>PA6</w:t>
            </w:r>
          </w:p>
        </w:tc>
      </w:tr>
      <w:tr w:rsidR="00002138" w:rsidRPr="008575F4" w14:paraId="5F5C5F8B" w14:textId="77777777" w:rsidTr="00214288">
        <w:trPr>
          <w:trHeight w:val="348"/>
          <w:jc w:val="center"/>
        </w:trPr>
        <w:tc>
          <w:tcPr>
            <w:tcW w:w="776" w:type="dxa"/>
          </w:tcPr>
          <w:p w14:paraId="22DEAC15" w14:textId="77777777" w:rsidR="00002138" w:rsidRPr="008575F4" w:rsidRDefault="00002138" w:rsidP="00214288">
            <w:pPr>
              <w:pStyle w:val="ad"/>
            </w:pPr>
            <w:r w:rsidRPr="008575F4">
              <w:rPr>
                <w:rFonts w:hint="eastAsia"/>
              </w:rPr>
              <w:t>3</w:t>
            </w:r>
          </w:p>
        </w:tc>
        <w:tc>
          <w:tcPr>
            <w:tcW w:w="992" w:type="dxa"/>
            <w:vAlign w:val="center"/>
          </w:tcPr>
          <w:p w14:paraId="537C64FD" w14:textId="77777777" w:rsidR="00002138" w:rsidRPr="008575F4" w:rsidRDefault="00002138" w:rsidP="00214288">
            <w:pPr>
              <w:pStyle w:val="ad"/>
            </w:pPr>
            <w:r w:rsidRPr="008575F4">
              <w:rPr>
                <w:rFonts w:hint="eastAsia"/>
              </w:rPr>
              <w:t>PWM0</w:t>
            </w:r>
          </w:p>
        </w:tc>
        <w:tc>
          <w:tcPr>
            <w:tcW w:w="993" w:type="dxa"/>
            <w:tcBorders>
              <w:right w:val="double" w:sz="4" w:space="0" w:color="auto"/>
            </w:tcBorders>
            <w:vAlign w:val="center"/>
          </w:tcPr>
          <w:p w14:paraId="663B2310" w14:textId="77777777" w:rsidR="00002138" w:rsidRPr="008575F4" w:rsidRDefault="00002138" w:rsidP="00214288">
            <w:pPr>
              <w:pStyle w:val="ad"/>
            </w:pPr>
            <w:r>
              <w:rPr>
                <w:rFonts w:hint="eastAsia"/>
              </w:rPr>
              <w:t>PB3</w:t>
            </w:r>
          </w:p>
        </w:tc>
        <w:tc>
          <w:tcPr>
            <w:tcW w:w="850" w:type="dxa"/>
            <w:tcBorders>
              <w:left w:val="double" w:sz="4" w:space="0" w:color="auto"/>
            </w:tcBorders>
          </w:tcPr>
          <w:p w14:paraId="05BCFEE6" w14:textId="77777777" w:rsidR="00002138" w:rsidRPr="008575F4" w:rsidRDefault="00002138" w:rsidP="00214288">
            <w:pPr>
              <w:pStyle w:val="ad"/>
            </w:pPr>
            <w:r w:rsidRPr="008575F4">
              <w:rPr>
                <w:rFonts w:hint="eastAsia"/>
              </w:rPr>
              <w:t>12</w:t>
            </w:r>
          </w:p>
        </w:tc>
        <w:tc>
          <w:tcPr>
            <w:tcW w:w="992" w:type="dxa"/>
            <w:vAlign w:val="center"/>
          </w:tcPr>
          <w:p w14:paraId="3E8B681D" w14:textId="77777777" w:rsidR="00002138" w:rsidRPr="008575F4" w:rsidRDefault="00002138" w:rsidP="00214288">
            <w:pPr>
              <w:pStyle w:val="ad"/>
            </w:pPr>
            <w:r w:rsidRPr="008575F4">
              <w:rPr>
                <w:rFonts w:hint="eastAsia"/>
              </w:rPr>
              <w:t>SCL</w:t>
            </w:r>
          </w:p>
        </w:tc>
        <w:tc>
          <w:tcPr>
            <w:tcW w:w="993" w:type="dxa"/>
            <w:tcBorders>
              <w:right w:val="double" w:sz="4" w:space="0" w:color="auto"/>
            </w:tcBorders>
            <w:vAlign w:val="center"/>
          </w:tcPr>
          <w:p w14:paraId="052600F9" w14:textId="77777777" w:rsidR="00002138" w:rsidRPr="008575F4" w:rsidRDefault="00002138" w:rsidP="00214288">
            <w:pPr>
              <w:pStyle w:val="ad"/>
            </w:pPr>
            <w:r>
              <w:rPr>
                <w:rFonts w:hint="eastAsia"/>
              </w:rPr>
              <w:t>PB6</w:t>
            </w:r>
          </w:p>
        </w:tc>
        <w:tc>
          <w:tcPr>
            <w:tcW w:w="850" w:type="dxa"/>
            <w:tcBorders>
              <w:left w:val="double" w:sz="4" w:space="0" w:color="auto"/>
            </w:tcBorders>
          </w:tcPr>
          <w:p w14:paraId="1DFFFB2B" w14:textId="77777777" w:rsidR="00002138" w:rsidRPr="008575F4" w:rsidRDefault="00002138" w:rsidP="00214288">
            <w:pPr>
              <w:pStyle w:val="ad"/>
            </w:pPr>
            <w:r w:rsidRPr="008575F4">
              <w:rPr>
                <w:rFonts w:hint="eastAsia"/>
              </w:rPr>
              <w:t>21</w:t>
            </w:r>
          </w:p>
        </w:tc>
        <w:tc>
          <w:tcPr>
            <w:tcW w:w="992" w:type="dxa"/>
            <w:vAlign w:val="center"/>
          </w:tcPr>
          <w:p w14:paraId="005368A2" w14:textId="77777777" w:rsidR="00002138" w:rsidRPr="008575F4" w:rsidRDefault="00002138" w:rsidP="00214288">
            <w:pPr>
              <w:pStyle w:val="ad"/>
            </w:pPr>
            <w:r w:rsidRPr="008575F4">
              <w:rPr>
                <w:rFonts w:hint="eastAsia"/>
              </w:rPr>
              <w:t>MOSI</w:t>
            </w:r>
          </w:p>
        </w:tc>
        <w:tc>
          <w:tcPr>
            <w:tcW w:w="1008" w:type="dxa"/>
            <w:vAlign w:val="center"/>
          </w:tcPr>
          <w:p w14:paraId="1AE1B152" w14:textId="77777777" w:rsidR="00002138" w:rsidRPr="008575F4" w:rsidRDefault="00002138" w:rsidP="00214288">
            <w:pPr>
              <w:pStyle w:val="ad"/>
            </w:pPr>
            <w:r>
              <w:rPr>
                <w:rFonts w:hint="eastAsia"/>
              </w:rPr>
              <w:t>PA7</w:t>
            </w:r>
          </w:p>
        </w:tc>
      </w:tr>
      <w:tr w:rsidR="00002138" w:rsidRPr="008575F4" w14:paraId="7050D2D3" w14:textId="77777777" w:rsidTr="00214288">
        <w:trPr>
          <w:trHeight w:val="348"/>
          <w:jc w:val="center"/>
        </w:trPr>
        <w:tc>
          <w:tcPr>
            <w:tcW w:w="776" w:type="dxa"/>
          </w:tcPr>
          <w:p w14:paraId="75CA4E08" w14:textId="77777777" w:rsidR="00002138" w:rsidRPr="008575F4" w:rsidRDefault="00002138" w:rsidP="00214288">
            <w:pPr>
              <w:pStyle w:val="ad"/>
            </w:pPr>
            <w:r w:rsidRPr="008575F4">
              <w:rPr>
                <w:rFonts w:hint="eastAsia"/>
              </w:rPr>
              <w:t>4</w:t>
            </w:r>
          </w:p>
        </w:tc>
        <w:tc>
          <w:tcPr>
            <w:tcW w:w="992" w:type="dxa"/>
            <w:vAlign w:val="center"/>
          </w:tcPr>
          <w:p w14:paraId="6D207061" w14:textId="77777777" w:rsidR="00002138" w:rsidRPr="008575F4" w:rsidRDefault="00002138" w:rsidP="00214288">
            <w:pPr>
              <w:pStyle w:val="ad"/>
            </w:pPr>
            <w:r w:rsidRPr="008575F4">
              <w:rPr>
                <w:rFonts w:hint="eastAsia"/>
              </w:rPr>
              <w:t>PWM1</w:t>
            </w:r>
          </w:p>
        </w:tc>
        <w:tc>
          <w:tcPr>
            <w:tcW w:w="993" w:type="dxa"/>
            <w:tcBorders>
              <w:right w:val="double" w:sz="4" w:space="0" w:color="auto"/>
            </w:tcBorders>
            <w:vAlign w:val="center"/>
          </w:tcPr>
          <w:p w14:paraId="10843399" w14:textId="77777777" w:rsidR="00002138" w:rsidRPr="008575F4" w:rsidRDefault="00002138" w:rsidP="00214288">
            <w:pPr>
              <w:pStyle w:val="ad"/>
            </w:pPr>
            <w:r>
              <w:rPr>
                <w:rFonts w:hint="eastAsia"/>
              </w:rPr>
              <w:t>PB8</w:t>
            </w:r>
          </w:p>
        </w:tc>
        <w:tc>
          <w:tcPr>
            <w:tcW w:w="850" w:type="dxa"/>
            <w:tcBorders>
              <w:left w:val="double" w:sz="4" w:space="0" w:color="auto"/>
            </w:tcBorders>
          </w:tcPr>
          <w:p w14:paraId="3ABC3FE3" w14:textId="77777777" w:rsidR="00002138" w:rsidRPr="008575F4" w:rsidRDefault="00002138" w:rsidP="00214288">
            <w:pPr>
              <w:pStyle w:val="ad"/>
            </w:pPr>
            <w:r w:rsidRPr="008575F4">
              <w:rPr>
                <w:rFonts w:hint="eastAsia"/>
              </w:rPr>
              <w:t>13</w:t>
            </w:r>
          </w:p>
        </w:tc>
        <w:tc>
          <w:tcPr>
            <w:tcW w:w="992" w:type="dxa"/>
            <w:vAlign w:val="center"/>
          </w:tcPr>
          <w:p w14:paraId="62EBAFFE" w14:textId="77777777" w:rsidR="00002138" w:rsidRPr="008575F4" w:rsidRDefault="00002138" w:rsidP="00214288">
            <w:pPr>
              <w:pStyle w:val="ad"/>
            </w:pPr>
            <w:r w:rsidRPr="008575F4">
              <w:rPr>
                <w:rFonts w:hint="eastAsia"/>
              </w:rPr>
              <w:t>SDA</w:t>
            </w:r>
          </w:p>
        </w:tc>
        <w:tc>
          <w:tcPr>
            <w:tcW w:w="993" w:type="dxa"/>
            <w:tcBorders>
              <w:right w:val="double" w:sz="4" w:space="0" w:color="auto"/>
            </w:tcBorders>
            <w:vAlign w:val="center"/>
          </w:tcPr>
          <w:p w14:paraId="06CB9CE3" w14:textId="77777777" w:rsidR="00002138" w:rsidRPr="008575F4" w:rsidRDefault="00002138" w:rsidP="00214288">
            <w:pPr>
              <w:pStyle w:val="ad"/>
            </w:pPr>
            <w:r>
              <w:rPr>
                <w:rFonts w:hint="eastAsia"/>
              </w:rPr>
              <w:t>PB7</w:t>
            </w:r>
          </w:p>
        </w:tc>
        <w:tc>
          <w:tcPr>
            <w:tcW w:w="850" w:type="dxa"/>
            <w:tcBorders>
              <w:left w:val="double" w:sz="4" w:space="0" w:color="auto"/>
            </w:tcBorders>
          </w:tcPr>
          <w:p w14:paraId="4C4E5C5F" w14:textId="77777777" w:rsidR="00002138" w:rsidRPr="008575F4" w:rsidRDefault="00002138" w:rsidP="00214288">
            <w:pPr>
              <w:pStyle w:val="ad"/>
            </w:pPr>
            <w:r w:rsidRPr="008575F4">
              <w:rPr>
                <w:rFonts w:hint="eastAsia"/>
              </w:rPr>
              <w:t>22</w:t>
            </w:r>
          </w:p>
        </w:tc>
        <w:tc>
          <w:tcPr>
            <w:tcW w:w="992" w:type="dxa"/>
            <w:vAlign w:val="center"/>
          </w:tcPr>
          <w:p w14:paraId="753A9348" w14:textId="77777777" w:rsidR="00002138" w:rsidRPr="008575F4" w:rsidRDefault="00002138" w:rsidP="00214288">
            <w:pPr>
              <w:pStyle w:val="ad"/>
            </w:pPr>
            <w:r w:rsidRPr="008575F4">
              <w:rPr>
                <w:rFonts w:hint="eastAsia"/>
              </w:rPr>
              <w:t>CS</w:t>
            </w:r>
          </w:p>
        </w:tc>
        <w:tc>
          <w:tcPr>
            <w:tcW w:w="1008" w:type="dxa"/>
            <w:vAlign w:val="center"/>
          </w:tcPr>
          <w:p w14:paraId="63312B23" w14:textId="77777777" w:rsidR="00002138" w:rsidRPr="008575F4" w:rsidRDefault="00002138" w:rsidP="00214288">
            <w:pPr>
              <w:pStyle w:val="ad"/>
            </w:pPr>
            <w:r>
              <w:rPr>
                <w:rFonts w:hint="eastAsia"/>
              </w:rPr>
              <w:t>PA4</w:t>
            </w:r>
          </w:p>
        </w:tc>
      </w:tr>
      <w:tr w:rsidR="00002138" w:rsidRPr="008575F4" w14:paraId="7806B7E8" w14:textId="77777777" w:rsidTr="00214288">
        <w:trPr>
          <w:trHeight w:val="348"/>
          <w:jc w:val="center"/>
        </w:trPr>
        <w:tc>
          <w:tcPr>
            <w:tcW w:w="776" w:type="dxa"/>
          </w:tcPr>
          <w:p w14:paraId="67B4E52E" w14:textId="77777777" w:rsidR="00002138" w:rsidRPr="008575F4" w:rsidRDefault="00002138" w:rsidP="00214288">
            <w:pPr>
              <w:pStyle w:val="ad"/>
            </w:pPr>
            <w:r w:rsidRPr="008575F4">
              <w:rPr>
                <w:rFonts w:hint="eastAsia"/>
              </w:rPr>
              <w:t>5</w:t>
            </w:r>
          </w:p>
        </w:tc>
        <w:tc>
          <w:tcPr>
            <w:tcW w:w="992" w:type="dxa"/>
            <w:vAlign w:val="center"/>
          </w:tcPr>
          <w:p w14:paraId="21C911B8" w14:textId="77777777" w:rsidR="00002138" w:rsidRPr="008575F4" w:rsidRDefault="00002138" w:rsidP="00214288">
            <w:pPr>
              <w:pStyle w:val="ad"/>
            </w:pPr>
            <w:r w:rsidRPr="008575F4">
              <w:rPr>
                <w:rFonts w:hint="eastAsia"/>
              </w:rPr>
              <w:t>I/O0</w:t>
            </w:r>
          </w:p>
        </w:tc>
        <w:tc>
          <w:tcPr>
            <w:tcW w:w="993" w:type="dxa"/>
            <w:tcBorders>
              <w:right w:val="double" w:sz="4" w:space="0" w:color="auto"/>
            </w:tcBorders>
            <w:vAlign w:val="center"/>
          </w:tcPr>
          <w:p w14:paraId="39B98AEC" w14:textId="77777777" w:rsidR="00002138" w:rsidRPr="008575F4" w:rsidRDefault="00002138" w:rsidP="00214288">
            <w:pPr>
              <w:pStyle w:val="ad"/>
            </w:pPr>
            <w:r>
              <w:rPr>
                <w:rFonts w:hint="eastAsia"/>
              </w:rPr>
              <w:t>PA15</w:t>
            </w:r>
          </w:p>
        </w:tc>
        <w:tc>
          <w:tcPr>
            <w:tcW w:w="850" w:type="dxa"/>
            <w:tcBorders>
              <w:left w:val="double" w:sz="4" w:space="0" w:color="auto"/>
            </w:tcBorders>
          </w:tcPr>
          <w:p w14:paraId="1E1359BA" w14:textId="77777777" w:rsidR="00002138" w:rsidRPr="008575F4" w:rsidRDefault="00002138" w:rsidP="00214288">
            <w:pPr>
              <w:pStyle w:val="ad"/>
            </w:pPr>
            <w:r w:rsidRPr="008575F4">
              <w:rPr>
                <w:rFonts w:hint="eastAsia"/>
              </w:rPr>
              <w:t>14</w:t>
            </w:r>
          </w:p>
        </w:tc>
        <w:tc>
          <w:tcPr>
            <w:tcW w:w="992" w:type="dxa"/>
            <w:vAlign w:val="center"/>
          </w:tcPr>
          <w:p w14:paraId="6765EDD0" w14:textId="77777777" w:rsidR="00002138" w:rsidRPr="008575F4" w:rsidRDefault="00002138" w:rsidP="00214288">
            <w:pPr>
              <w:pStyle w:val="ad"/>
            </w:pPr>
            <w:r w:rsidRPr="008575F4">
              <w:rPr>
                <w:rFonts w:hint="eastAsia"/>
              </w:rPr>
              <w:t>I/O4</w:t>
            </w:r>
          </w:p>
        </w:tc>
        <w:tc>
          <w:tcPr>
            <w:tcW w:w="993" w:type="dxa"/>
            <w:tcBorders>
              <w:right w:val="double" w:sz="4" w:space="0" w:color="auto"/>
            </w:tcBorders>
            <w:vAlign w:val="center"/>
          </w:tcPr>
          <w:p w14:paraId="4C613C13" w14:textId="77777777" w:rsidR="00002138" w:rsidRPr="008575F4" w:rsidRDefault="00002138" w:rsidP="00214288">
            <w:pPr>
              <w:pStyle w:val="ad"/>
            </w:pPr>
            <w:r>
              <w:rPr>
                <w:rFonts w:hint="eastAsia"/>
              </w:rPr>
              <w:t>PB4</w:t>
            </w:r>
          </w:p>
        </w:tc>
        <w:tc>
          <w:tcPr>
            <w:tcW w:w="850" w:type="dxa"/>
            <w:tcBorders>
              <w:left w:val="double" w:sz="4" w:space="0" w:color="auto"/>
            </w:tcBorders>
          </w:tcPr>
          <w:p w14:paraId="494A73E0" w14:textId="77777777" w:rsidR="00002138" w:rsidRPr="008575F4" w:rsidRDefault="00002138" w:rsidP="00214288">
            <w:pPr>
              <w:pStyle w:val="ad"/>
            </w:pPr>
            <w:r w:rsidRPr="008575F4">
              <w:rPr>
                <w:rFonts w:hint="eastAsia"/>
              </w:rPr>
              <w:t>23</w:t>
            </w:r>
          </w:p>
        </w:tc>
        <w:tc>
          <w:tcPr>
            <w:tcW w:w="992" w:type="dxa"/>
            <w:vAlign w:val="center"/>
          </w:tcPr>
          <w:p w14:paraId="484C4373" w14:textId="77777777" w:rsidR="00002138" w:rsidRPr="008575F4" w:rsidRDefault="00002138" w:rsidP="00214288">
            <w:pPr>
              <w:pStyle w:val="ad"/>
            </w:pPr>
            <w:r w:rsidRPr="008575F4">
              <w:rPr>
                <w:rFonts w:hint="eastAsia"/>
              </w:rPr>
              <w:t>I/O1</w:t>
            </w:r>
          </w:p>
        </w:tc>
        <w:tc>
          <w:tcPr>
            <w:tcW w:w="1008" w:type="dxa"/>
            <w:vAlign w:val="center"/>
          </w:tcPr>
          <w:p w14:paraId="30C45BE9" w14:textId="77777777" w:rsidR="00002138" w:rsidRPr="008575F4" w:rsidRDefault="00002138" w:rsidP="00214288">
            <w:pPr>
              <w:pStyle w:val="ad"/>
            </w:pPr>
            <w:r>
              <w:rPr>
                <w:rFonts w:hint="eastAsia"/>
              </w:rPr>
              <w:t>PA2</w:t>
            </w:r>
          </w:p>
        </w:tc>
      </w:tr>
      <w:tr w:rsidR="00002138" w:rsidRPr="008575F4" w14:paraId="1EB89609" w14:textId="77777777" w:rsidTr="00214288">
        <w:trPr>
          <w:trHeight w:val="348"/>
          <w:jc w:val="center"/>
        </w:trPr>
        <w:tc>
          <w:tcPr>
            <w:tcW w:w="776" w:type="dxa"/>
          </w:tcPr>
          <w:p w14:paraId="34CA3D50" w14:textId="77777777" w:rsidR="00002138" w:rsidRPr="008575F4" w:rsidRDefault="00002138" w:rsidP="00214288">
            <w:pPr>
              <w:pStyle w:val="ad"/>
            </w:pPr>
            <w:r w:rsidRPr="008575F4">
              <w:rPr>
                <w:rFonts w:hint="eastAsia"/>
              </w:rPr>
              <w:t>6</w:t>
            </w:r>
          </w:p>
        </w:tc>
        <w:tc>
          <w:tcPr>
            <w:tcW w:w="992" w:type="dxa"/>
            <w:vAlign w:val="center"/>
          </w:tcPr>
          <w:p w14:paraId="4D9EED9E" w14:textId="77777777" w:rsidR="00002138" w:rsidRPr="008575F4" w:rsidRDefault="00002138" w:rsidP="00214288">
            <w:pPr>
              <w:pStyle w:val="ad"/>
            </w:pPr>
            <w:r w:rsidRPr="008575F4">
              <w:rPr>
                <w:rFonts w:hint="eastAsia"/>
              </w:rPr>
              <w:t>RTS</w:t>
            </w:r>
          </w:p>
        </w:tc>
        <w:tc>
          <w:tcPr>
            <w:tcW w:w="993" w:type="dxa"/>
            <w:tcBorders>
              <w:right w:val="double" w:sz="4" w:space="0" w:color="auto"/>
            </w:tcBorders>
            <w:vAlign w:val="center"/>
          </w:tcPr>
          <w:p w14:paraId="650EB225" w14:textId="77777777" w:rsidR="00002138" w:rsidRPr="008575F4" w:rsidRDefault="00002138" w:rsidP="00214288">
            <w:pPr>
              <w:pStyle w:val="ad"/>
            </w:pPr>
            <w:r>
              <w:rPr>
                <w:rFonts w:hint="eastAsia"/>
              </w:rPr>
              <w:t>PA12</w:t>
            </w:r>
          </w:p>
        </w:tc>
        <w:tc>
          <w:tcPr>
            <w:tcW w:w="850" w:type="dxa"/>
            <w:tcBorders>
              <w:left w:val="double" w:sz="4" w:space="0" w:color="auto"/>
            </w:tcBorders>
          </w:tcPr>
          <w:p w14:paraId="7FD516EB" w14:textId="77777777" w:rsidR="00002138" w:rsidRPr="008575F4" w:rsidRDefault="00002138" w:rsidP="00214288">
            <w:pPr>
              <w:pStyle w:val="ad"/>
            </w:pPr>
            <w:r w:rsidRPr="008575F4">
              <w:rPr>
                <w:rFonts w:hint="eastAsia"/>
              </w:rPr>
              <w:t>15</w:t>
            </w:r>
          </w:p>
        </w:tc>
        <w:tc>
          <w:tcPr>
            <w:tcW w:w="992" w:type="dxa"/>
            <w:vAlign w:val="center"/>
          </w:tcPr>
          <w:p w14:paraId="2CDD41A3" w14:textId="77777777" w:rsidR="00002138" w:rsidRPr="008575F4" w:rsidRDefault="00002138" w:rsidP="00214288">
            <w:pPr>
              <w:pStyle w:val="ad"/>
            </w:pPr>
            <w:r w:rsidRPr="008575F4">
              <w:rPr>
                <w:rFonts w:hint="eastAsia"/>
              </w:rPr>
              <w:t>DAC</w:t>
            </w:r>
          </w:p>
        </w:tc>
        <w:tc>
          <w:tcPr>
            <w:tcW w:w="993" w:type="dxa"/>
            <w:tcBorders>
              <w:right w:val="double" w:sz="4" w:space="0" w:color="auto"/>
            </w:tcBorders>
            <w:vAlign w:val="center"/>
          </w:tcPr>
          <w:p w14:paraId="3F2BE541" w14:textId="77777777" w:rsidR="00002138" w:rsidRPr="008575F4" w:rsidRDefault="00002138" w:rsidP="00214288">
            <w:pPr>
              <w:pStyle w:val="ad"/>
            </w:pPr>
            <w:r>
              <w:rPr>
                <w:rFonts w:hint="eastAsia"/>
              </w:rPr>
              <w:t>PB5</w:t>
            </w:r>
          </w:p>
        </w:tc>
        <w:tc>
          <w:tcPr>
            <w:tcW w:w="850" w:type="dxa"/>
            <w:tcBorders>
              <w:left w:val="double" w:sz="4" w:space="0" w:color="auto"/>
            </w:tcBorders>
          </w:tcPr>
          <w:p w14:paraId="1206BCB1" w14:textId="77777777" w:rsidR="00002138" w:rsidRPr="008575F4" w:rsidRDefault="00002138" w:rsidP="00214288">
            <w:pPr>
              <w:pStyle w:val="ad"/>
            </w:pPr>
            <w:r w:rsidRPr="008575F4">
              <w:rPr>
                <w:rFonts w:hint="eastAsia"/>
              </w:rPr>
              <w:t>24</w:t>
            </w:r>
          </w:p>
        </w:tc>
        <w:tc>
          <w:tcPr>
            <w:tcW w:w="992" w:type="dxa"/>
            <w:vAlign w:val="center"/>
          </w:tcPr>
          <w:p w14:paraId="2781901E" w14:textId="77777777" w:rsidR="00002138" w:rsidRPr="008575F4" w:rsidRDefault="00002138" w:rsidP="00214288">
            <w:pPr>
              <w:pStyle w:val="ad"/>
            </w:pPr>
            <w:r w:rsidRPr="008575F4">
              <w:rPr>
                <w:rFonts w:hint="eastAsia"/>
              </w:rPr>
              <w:t>PWM3</w:t>
            </w:r>
          </w:p>
        </w:tc>
        <w:tc>
          <w:tcPr>
            <w:tcW w:w="1008" w:type="dxa"/>
            <w:vAlign w:val="center"/>
          </w:tcPr>
          <w:p w14:paraId="3082A31E" w14:textId="77777777" w:rsidR="00002138" w:rsidRPr="008575F4" w:rsidRDefault="00002138" w:rsidP="00214288">
            <w:pPr>
              <w:pStyle w:val="ad"/>
            </w:pPr>
            <w:r>
              <w:rPr>
                <w:rFonts w:hint="eastAsia"/>
              </w:rPr>
              <w:t>PA3</w:t>
            </w:r>
          </w:p>
        </w:tc>
      </w:tr>
      <w:tr w:rsidR="00002138" w:rsidRPr="008575F4" w14:paraId="76D7DADE" w14:textId="77777777" w:rsidTr="00214288">
        <w:trPr>
          <w:trHeight w:val="348"/>
          <w:jc w:val="center"/>
        </w:trPr>
        <w:tc>
          <w:tcPr>
            <w:tcW w:w="776" w:type="dxa"/>
          </w:tcPr>
          <w:p w14:paraId="2A608C78" w14:textId="77777777" w:rsidR="00002138" w:rsidRPr="008575F4" w:rsidRDefault="00002138" w:rsidP="00214288">
            <w:pPr>
              <w:pStyle w:val="ad"/>
            </w:pPr>
            <w:r w:rsidRPr="008575F4">
              <w:rPr>
                <w:rFonts w:hint="eastAsia"/>
              </w:rPr>
              <w:t>7</w:t>
            </w:r>
          </w:p>
        </w:tc>
        <w:tc>
          <w:tcPr>
            <w:tcW w:w="992" w:type="dxa"/>
            <w:vAlign w:val="center"/>
          </w:tcPr>
          <w:p w14:paraId="54F9B015" w14:textId="77777777" w:rsidR="00002138" w:rsidRPr="008575F4" w:rsidRDefault="00002138" w:rsidP="00214288">
            <w:pPr>
              <w:pStyle w:val="ad"/>
            </w:pPr>
            <w:r w:rsidRPr="008575F4">
              <w:rPr>
                <w:rFonts w:hint="eastAsia"/>
              </w:rPr>
              <w:t>CTS</w:t>
            </w:r>
          </w:p>
        </w:tc>
        <w:tc>
          <w:tcPr>
            <w:tcW w:w="993" w:type="dxa"/>
            <w:tcBorders>
              <w:right w:val="double" w:sz="4" w:space="0" w:color="auto"/>
            </w:tcBorders>
            <w:vAlign w:val="center"/>
          </w:tcPr>
          <w:p w14:paraId="09E50354" w14:textId="77777777" w:rsidR="00002138" w:rsidRPr="008575F4" w:rsidRDefault="00002138" w:rsidP="00214288">
            <w:pPr>
              <w:pStyle w:val="ad"/>
            </w:pPr>
            <w:r>
              <w:rPr>
                <w:rFonts w:hint="eastAsia"/>
              </w:rPr>
              <w:t>PA11</w:t>
            </w:r>
          </w:p>
        </w:tc>
        <w:tc>
          <w:tcPr>
            <w:tcW w:w="850" w:type="dxa"/>
            <w:tcBorders>
              <w:left w:val="double" w:sz="4" w:space="0" w:color="auto"/>
            </w:tcBorders>
            <w:vAlign w:val="center"/>
          </w:tcPr>
          <w:p w14:paraId="31BD5DFF" w14:textId="77777777" w:rsidR="00002138" w:rsidRPr="008575F4" w:rsidRDefault="00002138" w:rsidP="00214288">
            <w:pPr>
              <w:pStyle w:val="ad"/>
            </w:pPr>
            <w:r w:rsidRPr="008575F4">
              <w:rPr>
                <w:rFonts w:hint="eastAsia"/>
              </w:rPr>
              <w:t>16</w:t>
            </w:r>
          </w:p>
        </w:tc>
        <w:tc>
          <w:tcPr>
            <w:tcW w:w="992" w:type="dxa"/>
            <w:vAlign w:val="center"/>
          </w:tcPr>
          <w:p w14:paraId="48CBC71E" w14:textId="77777777" w:rsidR="00002138" w:rsidRPr="008575F4" w:rsidRDefault="00002138" w:rsidP="00214288">
            <w:pPr>
              <w:pStyle w:val="ad"/>
            </w:pPr>
            <w:r w:rsidRPr="008575F4">
              <w:rPr>
                <w:rFonts w:hint="eastAsia"/>
              </w:rPr>
              <w:t>ADC1</w:t>
            </w:r>
          </w:p>
        </w:tc>
        <w:tc>
          <w:tcPr>
            <w:tcW w:w="993" w:type="dxa"/>
            <w:tcBorders>
              <w:right w:val="double" w:sz="4" w:space="0" w:color="auto"/>
            </w:tcBorders>
            <w:vAlign w:val="center"/>
          </w:tcPr>
          <w:p w14:paraId="4CA2AEAD" w14:textId="77777777" w:rsidR="00002138" w:rsidRPr="008575F4" w:rsidRDefault="00002138" w:rsidP="00214288">
            <w:pPr>
              <w:pStyle w:val="ad"/>
            </w:pPr>
            <w:r>
              <w:rPr>
                <w:rFonts w:hint="eastAsia"/>
              </w:rPr>
              <w:t>PA0</w:t>
            </w:r>
          </w:p>
        </w:tc>
        <w:tc>
          <w:tcPr>
            <w:tcW w:w="850" w:type="dxa"/>
            <w:tcBorders>
              <w:left w:val="double" w:sz="4" w:space="0" w:color="auto"/>
            </w:tcBorders>
          </w:tcPr>
          <w:p w14:paraId="18140874" w14:textId="77777777" w:rsidR="00002138" w:rsidRPr="008575F4" w:rsidRDefault="00002138" w:rsidP="00214288">
            <w:pPr>
              <w:pStyle w:val="ad"/>
            </w:pPr>
            <w:r w:rsidRPr="008575F4">
              <w:rPr>
                <w:rFonts w:hint="eastAsia"/>
              </w:rPr>
              <w:t>25</w:t>
            </w:r>
          </w:p>
        </w:tc>
        <w:tc>
          <w:tcPr>
            <w:tcW w:w="992" w:type="dxa"/>
            <w:vAlign w:val="center"/>
          </w:tcPr>
          <w:p w14:paraId="5395094E" w14:textId="77777777" w:rsidR="00002138" w:rsidRPr="008575F4" w:rsidRDefault="00002138" w:rsidP="00214288">
            <w:pPr>
              <w:pStyle w:val="ad"/>
            </w:pPr>
            <w:r w:rsidRPr="008575F4">
              <w:rPr>
                <w:rFonts w:hint="eastAsia"/>
              </w:rPr>
              <w:t>PWM2</w:t>
            </w:r>
          </w:p>
        </w:tc>
        <w:tc>
          <w:tcPr>
            <w:tcW w:w="1008" w:type="dxa"/>
            <w:vAlign w:val="center"/>
          </w:tcPr>
          <w:p w14:paraId="1792D3E6" w14:textId="77777777" w:rsidR="00002138" w:rsidRPr="008575F4" w:rsidRDefault="00002138" w:rsidP="00214288">
            <w:pPr>
              <w:pStyle w:val="ad"/>
            </w:pPr>
            <w:r>
              <w:rPr>
                <w:rFonts w:hint="eastAsia"/>
              </w:rPr>
              <w:t>NC</w:t>
            </w:r>
          </w:p>
        </w:tc>
      </w:tr>
      <w:tr w:rsidR="00002138" w:rsidRPr="008575F4" w14:paraId="75F10ED7" w14:textId="77777777" w:rsidTr="00214288">
        <w:trPr>
          <w:trHeight w:val="348"/>
          <w:jc w:val="center"/>
        </w:trPr>
        <w:tc>
          <w:tcPr>
            <w:tcW w:w="776" w:type="dxa"/>
          </w:tcPr>
          <w:p w14:paraId="51F47F51" w14:textId="77777777" w:rsidR="00002138" w:rsidRPr="008575F4" w:rsidRDefault="00002138" w:rsidP="00214288">
            <w:pPr>
              <w:pStyle w:val="ad"/>
            </w:pPr>
            <w:r w:rsidRPr="008575F4">
              <w:rPr>
                <w:rFonts w:hint="eastAsia"/>
              </w:rPr>
              <w:lastRenderedPageBreak/>
              <w:t>8</w:t>
            </w:r>
          </w:p>
        </w:tc>
        <w:tc>
          <w:tcPr>
            <w:tcW w:w="992" w:type="dxa"/>
            <w:vAlign w:val="center"/>
          </w:tcPr>
          <w:p w14:paraId="2BC52C41" w14:textId="77777777" w:rsidR="00002138" w:rsidRPr="008575F4" w:rsidRDefault="00002138" w:rsidP="00214288">
            <w:pPr>
              <w:pStyle w:val="ad"/>
            </w:pPr>
            <w:r w:rsidRPr="008575F4">
              <w:rPr>
                <w:rFonts w:hint="eastAsia"/>
              </w:rPr>
              <w:t>TXD</w:t>
            </w:r>
          </w:p>
        </w:tc>
        <w:tc>
          <w:tcPr>
            <w:tcW w:w="993" w:type="dxa"/>
            <w:tcBorders>
              <w:right w:val="double" w:sz="4" w:space="0" w:color="auto"/>
            </w:tcBorders>
            <w:vAlign w:val="center"/>
          </w:tcPr>
          <w:p w14:paraId="463F8DAF" w14:textId="77777777" w:rsidR="00002138" w:rsidRPr="008575F4" w:rsidRDefault="00002138" w:rsidP="00214288">
            <w:pPr>
              <w:pStyle w:val="ad"/>
            </w:pPr>
            <w:r>
              <w:rPr>
                <w:rFonts w:hint="eastAsia"/>
              </w:rPr>
              <w:t>PA9</w:t>
            </w:r>
          </w:p>
        </w:tc>
        <w:tc>
          <w:tcPr>
            <w:tcW w:w="850" w:type="dxa"/>
            <w:tcBorders>
              <w:left w:val="double" w:sz="4" w:space="0" w:color="auto"/>
            </w:tcBorders>
            <w:vAlign w:val="center"/>
          </w:tcPr>
          <w:p w14:paraId="0F2B44C6" w14:textId="77777777" w:rsidR="00002138" w:rsidRPr="008575F4" w:rsidRDefault="00002138" w:rsidP="00214288">
            <w:pPr>
              <w:pStyle w:val="ad"/>
            </w:pPr>
            <w:r w:rsidRPr="008575F4">
              <w:rPr>
                <w:rFonts w:hint="eastAsia"/>
              </w:rPr>
              <w:t>17</w:t>
            </w:r>
          </w:p>
        </w:tc>
        <w:tc>
          <w:tcPr>
            <w:tcW w:w="992" w:type="dxa"/>
            <w:vAlign w:val="center"/>
          </w:tcPr>
          <w:p w14:paraId="09FA1D60" w14:textId="77777777" w:rsidR="00002138" w:rsidRPr="008575F4" w:rsidRDefault="00002138" w:rsidP="00214288">
            <w:pPr>
              <w:pStyle w:val="ad"/>
            </w:pPr>
            <w:r w:rsidRPr="008575F4">
              <w:rPr>
                <w:rFonts w:hint="eastAsia"/>
              </w:rPr>
              <w:t>ADC0</w:t>
            </w:r>
          </w:p>
        </w:tc>
        <w:tc>
          <w:tcPr>
            <w:tcW w:w="993" w:type="dxa"/>
            <w:tcBorders>
              <w:right w:val="double" w:sz="4" w:space="0" w:color="auto"/>
            </w:tcBorders>
            <w:vAlign w:val="center"/>
          </w:tcPr>
          <w:p w14:paraId="5B459D40" w14:textId="77777777" w:rsidR="00002138" w:rsidRPr="008575F4" w:rsidRDefault="00002138" w:rsidP="00214288">
            <w:pPr>
              <w:pStyle w:val="ad"/>
            </w:pPr>
            <w:r>
              <w:rPr>
                <w:rFonts w:hint="eastAsia"/>
              </w:rPr>
              <w:t>PA1</w:t>
            </w:r>
          </w:p>
        </w:tc>
        <w:tc>
          <w:tcPr>
            <w:tcW w:w="850" w:type="dxa"/>
            <w:tcBorders>
              <w:left w:val="double" w:sz="4" w:space="0" w:color="auto"/>
            </w:tcBorders>
          </w:tcPr>
          <w:p w14:paraId="18AE94FE" w14:textId="77777777" w:rsidR="00002138" w:rsidRPr="008575F4" w:rsidRDefault="00002138" w:rsidP="00214288">
            <w:pPr>
              <w:pStyle w:val="ad"/>
            </w:pPr>
            <w:r w:rsidRPr="008575F4">
              <w:rPr>
                <w:rFonts w:hint="eastAsia"/>
              </w:rPr>
              <w:t>26</w:t>
            </w:r>
          </w:p>
        </w:tc>
        <w:tc>
          <w:tcPr>
            <w:tcW w:w="992" w:type="dxa"/>
            <w:vAlign w:val="center"/>
          </w:tcPr>
          <w:p w14:paraId="7C968799" w14:textId="77777777" w:rsidR="00002138" w:rsidRPr="008575F4" w:rsidRDefault="00002138" w:rsidP="00214288">
            <w:pPr>
              <w:pStyle w:val="ad"/>
            </w:pPr>
            <w:r w:rsidRPr="008575F4">
              <w:rPr>
                <w:rFonts w:hint="eastAsia"/>
              </w:rPr>
              <w:t>3.3V</w:t>
            </w:r>
          </w:p>
        </w:tc>
        <w:tc>
          <w:tcPr>
            <w:tcW w:w="1008" w:type="dxa"/>
            <w:vAlign w:val="center"/>
          </w:tcPr>
          <w:p w14:paraId="35DCE2AE" w14:textId="77777777" w:rsidR="00002138" w:rsidRPr="008575F4" w:rsidRDefault="00002138" w:rsidP="00214288">
            <w:pPr>
              <w:pStyle w:val="ad"/>
            </w:pPr>
            <w:r>
              <w:rPr>
                <w:rFonts w:hint="eastAsia"/>
              </w:rPr>
              <w:t>-</w:t>
            </w:r>
          </w:p>
        </w:tc>
      </w:tr>
      <w:tr w:rsidR="00002138" w:rsidRPr="008575F4" w14:paraId="1E7E7A68" w14:textId="77777777" w:rsidTr="00214288">
        <w:trPr>
          <w:trHeight w:val="348"/>
          <w:jc w:val="center"/>
        </w:trPr>
        <w:tc>
          <w:tcPr>
            <w:tcW w:w="776" w:type="dxa"/>
            <w:tcBorders>
              <w:bottom w:val="thinThickSmallGap" w:sz="24" w:space="0" w:color="auto"/>
            </w:tcBorders>
          </w:tcPr>
          <w:p w14:paraId="3BD341F2" w14:textId="77777777" w:rsidR="00002138" w:rsidRPr="008575F4" w:rsidRDefault="00002138" w:rsidP="00214288">
            <w:pPr>
              <w:pStyle w:val="ad"/>
            </w:pPr>
            <w:r w:rsidRPr="008575F4">
              <w:rPr>
                <w:rFonts w:hint="eastAsia"/>
              </w:rPr>
              <w:t>9</w:t>
            </w:r>
          </w:p>
        </w:tc>
        <w:tc>
          <w:tcPr>
            <w:tcW w:w="992" w:type="dxa"/>
            <w:tcBorders>
              <w:bottom w:val="thinThickSmallGap" w:sz="24" w:space="0" w:color="auto"/>
            </w:tcBorders>
            <w:vAlign w:val="center"/>
          </w:tcPr>
          <w:p w14:paraId="3295B3DC" w14:textId="77777777" w:rsidR="00002138" w:rsidRPr="008575F4" w:rsidRDefault="00002138" w:rsidP="00214288">
            <w:pPr>
              <w:pStyle w:val="ad"/>
            </w:pPr>
            <w:r w:rsidRPr="008575F4">
              <w:rPr>
                <w:rFonts w:hint="eastAsia"/>
              </w:rPr>
              <w:t>RXD</w:t>
            </w:r>
          </w:p>
        </w:tc>
        <w:tc>
          <w:tcPr>
            <w:tcW w:w="993" w:type="dxa"/>
            <w:tcBorders>
              <w:bottom w:val="thinThickSmallGap" w:sz="24" w:space="0" w:color="auto"/>
              <w:right w:val="double" w:sz="4" w:space="0" w:color="auto"/>
            </w:tcBorders>
            <w:vAlign w:val="center"/>
          </w:tcPr>
          <w:p w14:paraId="3421DBAF" w14:textId="77777777" w:rsidR="00002138" w:rsidRPr="008575F4" w:rsidRDefault="00002138" w:rsidP="00214288">
            <w:pPr>
              <w:pStyle w:val="ad"/>
            </w:pPr>
            <w:r>
              <w:rPr>
                <w:rFonts w:hint="eastAsia"/>
              </w:rPr>
              <w:t>PA10</w:t>
            </w:r>
          </w:p>
        </w:tc>
        <w:tc>
          <w:tcPr>
            <w:tcW w:w="850" w:type="dxa"/>
            <w:tcBorders>
              <w:left w:val="double" w:sz="4" w:space="0" w:color="auto"/>
              <w:bottom w:val="thinThickSmallGap" w:sz="24" w:space="0" w:color="auto"/>
            </w:tcBorders>
          </w:tcPr>
          <w:p w14:paraId="11F59D79" w14:textId="77777777" w:rsidR="00002138" w:rsidRPr="008575F4" w:rsidRDefault="00002138" w:rsidP="00214288">
            <w:pPr>
              <w:pStyle w:val="ad"/>
            </w:pPr>
            <w:r w:rsidRPr="008575F4">
              <w:rPr>
                <w:rFonts w:hint="eastAsia"/>
              </w:rPr>
              <w:t>18</w:t>
            </w:r>
          </w:p>
        </w:tc>
        <w:tc>
          <w:tcPr>
            <w:tcW w:w="992" w:type="dxa"/>
            <w:tcBorders>
              <w:bottom w:val="thinThickSmallGap" w:sz="24" w:space="0" w:color="auto"/>
            </w:tcBorders>
            <w:vAlign w:val="center"/>
          </w:tcPr>
          <w:p w14:paraId="16A6D6B8" w14:textId="77777777" w:rsidR="00002138" w:rsidRPr="008575F4" w:rsidRDefault="00002138" w:rsidP="00214288">
            <w:pPr>
              <w:pStyle w:val="ad"/>
            </w:pPr>
            <w:r w:rsidRPr="008575F4">
              <w:rPr>
                <w:rFonts w:hint="eastAsia"/>
              </w:rPr>
              <w:t>VREF</w:t>
            </w:r>
          </w:p>
        </w:tc>
        <w:tc>
          <w:tcPr>
            <w:tcW w:w="993" w:type="dxa"/>
            <w:tcBorders>
              <w:bottom w:val="thinThickSmallGap" w:sz="24" w:space="0" w:color="auto"/>
              <w:right w:val="double" w:sz="4" w:space="0" w:color="auto"/>
            </w:tcBorders>
            <w:vAlign w:val="center"/>
          </w:tcPr>
          <w:p w14:paraId="19880752" w14:textId="77777777" w:rsidR="00002138" w:rsidRPr="008575F4" w:rsidRDefault="00002138" w:rsidP="00214288">
            <w:pPr>
              <w:pStyle w:val="ad"/>
            </w:pPr>
            <w:r>
              <w:rPr>
                <w:rFonts w:hint="eastAsia"/>
              </w:rPr>
              <w:t>-</w:t>
            </w:r>
          </w:p>
        </w:tc>
        <w:tc>
          <w:tcPr>
            <w:tcW w:w="850" w:type="dxa"/>
            <w:tcBorders>
              <w:left w:val="double" w:sz="4" w:space="0" w:color="auto"/>
              <w:bottom w:val="thinThickSmallGap" w:sz="24" w:space="0" w:color="auto"/>
            </w:tcBorders>
          </w:tcPr>
          <w:p w14:paraId="128D8A4A" w14:textId="77777777" w:rsidR="00002138" w:rsidRPr="008575F4" w:rsidRDefault="00002138" w:rsidP="00214288">
            <w:pPr>
              <w:pStyle w:val="ad"/>
            </w:pPr>
            <w:r w:rsidRPr="008575F4">
              <w:rPr>
                <w:rFonts w:hint="eastAsia"/>
              </w:rPr>
              <w:t>27</w:t>
            </w:r>
          </w:p>
        </w:tc>
        <w:tc>
          <w:tcPr>
            <w:tcW w:w="992" w:type="dxa"/>
            <w:tcBorders>
              <w:bottom w:val="thinThickSmallGap" w:sz="24" w:space="0" w:color="auto"/>
            </w:tcBorders>
            <w:vAlign w:val="center"/>
          </w:tcPr>
          <w:p w14:paraId="5AFF06E2" w14:textId="77777777" w:rsidR="00002138" w:rsidRPr="008575F4" w:rsidRDefault="00002138" w:rsidP="00214288">
            <w:pPr>
              <w:pStyle w:val="ad"/>
            </w:pPr>
            <w:r w:rsidRPr="008575F4">
              <w:rPr>
                <w:rFonts w:hint="eastAsia"/>
              </w:rPr>
              <w:t>5V</w:t>
            </w:r>
          </w:p>
        </w:tc>
        <w:tc>
          <w:tcPr>
            <w:tcW w:w="1008" w:type="dxa"/>
            <w:tcBorders>
              <w:bottom w:val="thinThickSmallGap" w:sz="24" w:space="0" w:color="auto"/>
            </w:tcBorders>
            <w:vAlign w:val="center"/>
          </w:tcPr>
          <w:p w14:paraId="04B7E951" w14:textId="77777777" w:rsidR="00002138" w:rsidRPr="008575F4" w:rsidRDefault="00002138" w:rsidP="00214288">
            <w:pPr>
              <w:pStyle w:val="ad"/>
            </w:pPr>
            <w:r>
              <w:rPr>
                <w:rFonts w:hint="eastAsia"/>
              </w:rPr>
              <w:t>-</w:t>
            </w:r>
          </w:p>
        </w:tc>
      </w:tr>
    </w:tbl>
    <w:p w14:paraId="6155B705" w14:textId="77777777" w:rsidR="00002138" w:rsidRPr="0059672B" w:rsidRDefault="00002138" w:rsidP="005C2BB3">
      <w:pPr>
        <w:spacing w:before="62" w:after="62"/>
      </w:pPr>
    </w:p>
    <w:p w14:paraId="676C1B2D" w14:textId="67459429" w:rsidR="00AC7557" w:rsidRDefault="00AC7557" w:rsidP="00AC7557">
      <w:pPr>
        <w:pStyle w:val="13"/>
        <w:rPr>
          <w:lang w:val="de-DE"/>
        </w:rPr>
      </w:pPr>
      <w:bookmarkStart w:id="109" w:name="_Toc6175787"/>
      <w:r>
        <w:rPr>
          <w:rFonts w:hint="eastAsia"/>
          <w:lang w:val="de-DE"/>
        </w:rPr>
        <w:lastRenderedPageBreak/>
        <w:t>A</w:t>
      </w:r>
      <w:r>
        <w:rPr>
          <w:lang w:val="de-DE"/>
        </w:rPr>
        <w:t>M</w:t>
      </w:r>
      <w:r>
        <w:rPr>
          <w:rFonts w:hint="eastAsia"/>
          <w:lang w:val="de-DE"/>
        </w:rPr>
        <w:t>etal</w:t>
      </w:r>
      <w:r>
        <w:rPr>
          <w:rFonts w:hint="eastAsia"/>
          <w:lang w:val="de-DE"/>
        </w:rPr>
        <w:t>接口定义</w:t>
      </w:r>
      <w:bookmarkEnd w:id="109"/>
    </w:p>
    <w:p w14:paraId="2E7E87C3" w14:textId="3BC8F8BA" w:rsidR="005026D2" w:rsidRPr="005026D2" w:rsidRDefault="005026D2" w:rsidP="005026D2">
      <w:pPr>
        <w:spacing w:before="62" w:after="62"/>
        <w:rPr>
          <w:lang w:val="de-DE"/>
        </w:rPr>
      </w:pPr>
      <w:r>
        <w:rPr>
          <w:rFonts w:hint="eastAsia"/>
          <w:lang w:val="de-DE"/>
        </w:rPr>
        <w:t>引言</w:t>
      </w:r>
      <w:r>
        <w:rPr>
          <w:rFonts w:hint="eastAsia"/>
          <w:lang w:val="de-DE"/>
        </w:rPr>
        <w:t>---</w:t>
      </w:r>
      <w:r>
        <w:rPr>
          <w:rFonts w:hint="eastAsia"/>
          <w:lang w:val="de-DE"/>
        </w:rPr>
        <w:t>说明</w:t>
      </w:r>
      <w:r>
        <w:rPr>
          <w:lang w:val="de-DE"/>
        </w:rPr>
        <w:t>接口定义规则和使用方法。</w:t>
      </w:r>
    </w:p>
    <w:p w14:paraId="395B76FF" w14:textId="3006DFF0" w:rsidR="00AC7557" w:rsidRDefault="00AC7557" w:rsidP="00AC7557">
      <w:pPr>
        <w:pStyle w:val="20"/>
        <w:rPr>
          <w:lang w:val="de-DE"/>
        </w:rPr>
      </w:pPr>
      <w:bookmarkStart w:id="110" w:name="_Toc6175788"/>
      <w:r>
        <w:rPr>
          <w:rFonts w:hint="eastAsia"/>
          <w:lang w:val="de-DE"/>
        </w:rPr>
        <w:t>LED</w:t>
      </w:r>
      <w:r>
        <w:rPr>
          <w:lang w:val="de-DE"/>
        </w:rPr>
        <w:t>通用接口</w:t>
      </w:r>
      <w:bookmarkEnd w:id="110"/>
    </w:p>
    <w:p w14:paraId="7DF873C6" w14:textId="77777777" w:rsidR="004E7C0C" w:rsidRDefault="004E7C0C" w:rsidP="004E7C0C">
      <w:pPr>
        <w:pStyle w:val="30"/>
        <w:rPr>
          <w:lang w:val="de-DE"/>
        </w:rPr>
      </w:pPr>
      <w:bookmarkStart w:id="111" w:name="_Toc535487235"/>
      <w:bookmarkStart w:id="112" w:name="_Toc6175789"/>
      <w:r>
        <w:rPr>
          <w:rFonts w:hint="eastAsia"/>
          <w:lang w:val="de-DE"/>
        </w:rPr>
        <w:t>定义</w:t>
      </w:r>
      <w:r>
        <w:rPr>
          <w:lang w:val="de-DE"/>
        </w:rPr>
        <w:t>接口</w:t>
      </w:r>
      <w:bookmarkEnd w:id="111"/>
      <w:bookmarkEnd w:id="112"/>
    </w:p>
    <w:p w14:paraId="3F7E6AD1" w14:textId="77777777" w:rsidR="004E7C0C" w:rsidRPr="00B0257E" w:rsidRDefault="004E7C0C" w:rsidP="004E7C0C">
      <w:pPr>
        <w:pStyle w:val="40"/>
        <w:rPr>
          <w:rStyle w:val="420"/>
        </w:rPr>
      </w:pPr>
      <w:r w:rsidRPr="00B0257E">
        <w:rPr>
          <w:rStyle w:val="420"/>
        </w:rPr>
        <w:t>接口命名</w:t>
      </w:r>
    </w:p>
    <w:p w14:paraId="6FD49F60" w14:textId="77777777" w:rsidR="004E7C0C" w:rsidRDefault="004E7C0C" w:rsidP="004E7C0C">
      <w:pPr>
        <w:pStyle w:val="23"/>
        <w:spacing w:before="62" w:after="62"/>
        <w:rPr>
          <w:lang w:val="de-DE"/>
        </w:rPr>
      </w:pPr>
      <w:r>
        <w:t>由于操作的对象是</w:t>
      </w:r>
      <w:r>
        <w:rPr>
          <w:rFonts w:hint="eastAsia"/>
        </w:rPr>
        <w:t>LED</w:t>
      </w:r>
      <w:r w:rsidRPr="002C1376">
        <w:rPr>
          <w:rFonts w:hint="eastAsia"/>
          <w:lang w:val="de-DE"/>
        </w:rPr>
        <w:t>，</w:t>
      </w:r>
      <w:r>
        <w:rPr>
          <w:rFonts w:hint="eastAsia"/>
        </w:rPr>
        <w:t>因此接口命名以</w:t>
      </w:r>
      <w:r w:rsidRPr="002C1376">
        <w:rPr>
          <w:rFonts w:hint="eastAsia"/>
          <w:lang w:val="de-DE"/>
        </w:rPr>
        <w:t>“</w:t>
      </w:r>
      <w:r w:rsidRPr="002C1376">
        <w:rPr>
          <w:rFonts w:hint="eastAsia"/>
          <w:lang w:val="de-DE"/>
        </w:rPr>
        <w:t>am_</w:t>
      </w:r>
      <w:r>
        <w:rPr>
          <w:rFonts w:hint="eastAsia"/>
          <w:lang w:val="de-DE"/>
        </w:rPr>
        <w:t>led</w:t>
      </w:r>
      <w:r>
        <w:rPr>
          <w:lang w:val="de-DE"/>
        </w:rPr>
        <w:t>_</w:t>
      </w:r>
      <w:r w:rsidRPr="002C1376">
        <w:rPr>
          <w:rFonts w:hint="eastAsia"/>
          <w:lang w:val="de-DE"/>
        </w:rPr>
        <w:t>”</w:t>
      </w:r>
      <w:r>
        <w:rPr>
          <w:rFonts w:hint="eastAsia"/>
        </w:rPr>
        <w:t>作为前缀。</w:t>
      </w:r>
      <w:r>
        <w:rPr>
          <w:rFonts w:hint="eastAsia"/>
          <w:lang w:val="de-DE"/>
        </w:rPr>
        <w:t>显然，我们对</w:t>
      </w:r>
      <w:r>
        <w:rPr>
          <w:rFonts w:hint="eastAsia"/>
          <w:lang w:val="de-DE"/>
        </w:rPr>
        <w:t>LED</w:t>
      </w:r>
      <w:r>
        <w:rPr>
          <w:rFonts w:hint="eastAsia"/>
          <w:lang w:val="de-DE"/>
        </w:rPr>
        <w:t>的操作不外乎点亮、熄灭、翻转以及最重要的初始化。</w:t>
      </w:r>
      <w:r>
        <w:rPr>
          <w:rFonts w:hint="eastAsia"/>
        </w:rPr>
        <w:t>通常系统存在多个</w:t>
      </w:r>
      <w:r>
        <w:rPr>
          <w:rFonts w:hint="eastAsia"/>
        </w:rPr>
        <w:t>LED</w:t>
      </w:r>
      <w:r>
        <w:rPr>
          <w:rFonts w:hint="eastAsia"/>
        </w:rPr>
        <w:t>，</w:t>
      </w:r>
      <w:r>
        <w:t>为了区分不同的</w:t>
      </w:r>
      <w:r>
        <w:rPr>
          <w:rFonts w:hint="eastAsia"/>
        </w:rPr>
        <w:t>LED</w:t>
      </w:r>
      <w:r>
        <w:rPr>
          <w:rFonts w:hint="eastAsia"/>
        </w:rPr>
        <w:t>，</w:t>
      </w:r>
      <w:r>
        <w:t>需要为每个</w:t>
      </w:r>
      <w:r>
        <w:rPr>
          <w:rFonts w:hint="eastAsia"/>
        </w:rPr>
        <w:t>LED</w:t>
      </w:r>
      <w:r>
        <w:t>分配一个唯一的</w:t>
      </w:r>
      <w:r>
        <w:t>ID</w:t>
      </w:r>
      <w:r>
        <w:rPr>
          <w:rFonts w:hint="eastAsia"/>
        </w:rPr>
        <w:t>，</w:t>
      </w:r>
      <w:r>
        <w:t>基于此</w:t>
      </w:r>
      <w:r>
        <w:rPr>
          <w:rFonts w:hint="eastAsia"/>
        </w:rPr>
        <w:t>，</w:t>
      </w:r>
      <w:r>
        <w:t>将所有接口的参数设定为</w:t>
      </w:r>
      <w:r>
        <w:rPr>
          <w:rFonts w:hint="eastAsia"/>
        </w:rPr>
        <w:t>LED</w:t>
      </w:r>
      <w:r>
        <w:t>的</w:t>
      </w:r>
      <w:r>
        <w:t>ID</w:t>
      </w:r>
      <w:r>
        <w:rPr>
          <w:rFonts w:hint="eastAsia"/>
        </w:rPr>
        <w:t>，</w:t>
      </w:r>
      <w:r>
        <w:t>用于指定需要操作的</w:t>
      </w:r>
      <w:r>
        <w:rPr>
          <w:rFonts w:hint="eastAsia"/>
        </w:rPr>
        <w:t>LED</w:t>
      </w:r>
      <w:r>
        <w:rPr>
          <w:rFonts w:hint="eastAsia"/>
        </w:rPr>
        <w:t>，</w:t>
      </w:r>
      <w:r>
        <w:rPr>
          <w:rFonts w:hint="eastAsia"/>
          <w:lang w:val="de-DE"/>
        </w:rPr>
        <w:t>其对应的接口名为：</w:t>
      </w:r>
    </w:p>
    <w:p w14:paraId="4AF322B5" w14:textId="77777777" w:rsidR="004E7C0C" w:rsidRDefault="004E7C0C" w:rsidP="005F486B">
      <w:pPr>
        <w:pStyle w:val="a5"/>
      </w:pPr>
      <w:r w:rsidRPr="007B0001">
        <w:t>am_led_on</w:t>
      </w:r>
      <w:r w:rsidRPr="00A62CF4">
        <w:t>(int led_id)</w:t>
      </w:r>
    </w:p>
    <w:p w14:paraId="6C8744E8" w14:textId="77777777" w:rsidR="004E7C0C" w:rsidRDefault="004E7C0C" w:rsidP="005F486B">
      <w:pPr>
        <w:pStyle w:val="a5"/>
      </w:pPr>
      <w:r>
        <w:t>am_led_off</w:t>
      </w:r>
      <w:r w:rsidRPr="00A62CF4">
        <w:t>(int led_id)</w:t>
      </w:r>
    </w:p>
    <w:p w14:paraId="1C6B593E" w14:textId="77777777" w:rsidR="004E7C0C" w:rsidRDefault="004E7C0C" w:rsidP="005F486B">
      <w:pPr>
        <w:pStyle w:val="a5"/>
      </w:pPr>
      <w:r w:rsidRPr="007B0001">
        <w:t>am_led_toggle</w:t>
      </w:r>
      <w:r w:rsidRPr="00A62CF4">
        <w:t>(int led_id)</w:t>
      </w:r>
    </w:p>
    <w:p w14:paraId="5D4B54CC" w14:textId="77777777" w:rsidR="004E7C0C" w:rsidRDefault="004E7C0C" w:rsidP="005F486B">
      <w:pPr>
        <w:pStyle w:val="a5"/>
      </w:pPr>
      <w:r w:rsidRPr="002E0E12">
        <w:t>am_led_gpio_inst_init</w:t>
      </w:r>
      <w:r w:rsidRPr="00A62CF4">
        <w:t>(</w:t>
      </w:r>
      <w:r>
        <w:rPr>
          <w:rFonts w:hint="eastAsia"/>
        </w:rPr>
        <w:t>void</w:t>
      </w:r>
      <w:r w:rsidRPr="00A62CF4">
        <w:t>)</w:t>
      </w:r>
    </w:p>
    <w:p w14:paraId="2E00F592" w14:textId="77777777" w:rsidR="004E7C0C" w:rsidRPr="0017573E" w:rsidRDefault="004E7C0C" w:rsidP="004E7C0C">
      <w:pPr>
        <w:pStyle w:val="40"/>
        <w:rPr>
          <w:rStyle w:val="420"/>
        </w:rPr>
      </w:pPr>
      <w:bookmarkStart w:id="113" w:name="_Toc535487236"/>
      <w:r w:rsidRPr="0017573E">
        <w:rPr>
          <w:rStyle w:val="420"/>
        </w:rPr>
        <w:t>返回值</w:t>
      </w:r>
    </w:p>
    <w:p w14:paraId="75D9A53F" w14:textId="10A54C2F" w:rsidR="004E7C0C" w:rsidRPr="002C1376" w:rsidRDefault="004E7C0C" w:rsidP="004E7C0C">
      <w:pPr>
        <w:pStyle w:val="23"/>
        <w:spacing w:before="62" w:after="62"/>
      </w:pPr>
      <w:r w:rsidRPr="002C1376">
        <w:t>接口无特殊说明</w:t>
      </w:r>
      <w:r w:rsidRPr="002C1376">
        <w:rPr>
          <w:rFonts w:hint="eastAsia"/>
        </w:rPr>
        <w:t>，</w:t>
      </w:r>
      <w:r w:rsidRPr="002C1376">
        <w:t>直接将接口的返回值定义为</w:t>
      </w:r>
      <w:r w:rsidRPr="002C1376">
        <w:t>int</w:t>
      </w:r>
      <w:r w:rsidRPr="002C1376">
        <w:t>类型的标准错误号</w:t>
      </w:r>
      <w:r w:rsidRPr="002C1376">
        <w:rPr>
          <w:rFonts w:hint="eastAsia"/>
        </w:rPr>
        <w:t>。</w:t>
      </w:r>
      <w:r>
        <w:rPr>
          <w:rFonts w:hint="eastAsia"/>
        </w:rPr>
        <w:t>LED</w:t>
      </w:r>
      <w:r w:rsidRPr="002C1376">
        <w:t>接口的完整定义详见</w:t>
      </w:r>
      <w:r>
        <w:fldChar w:fldCharType="begin"/>
      </w:r>
      <w:r>
        <w:instrText xml:space="preserve"> REF _Ref536111494 \h </w:instrText>
      </w:r>
      <w:r>
        <w:fldChar w:fldCharType="separate"/>
      </w:r>
      <w:r w:rsidR="00B93B10">
        <w:rPr>
          <w:rFonts w:hint="eastAsia"/>
        </w:rPr>
        <w:t>表</w:t>
      </w:r>
      <w:r w:rsidR="00B93B10">
        <w:rPr>
          <w:noProof/>
        </w:rPr>
        <w:t>3</w:t>
      </w:r>
      <w:r w:rsidR="00B93B10">
        <w:t>.</w:t>
      </w:r>
      <w:r w:rsidR="00B93B10">
        <w:rPr>
          <w:noProof/>
        </w:rPr>
        <w:t>1</w:t>
      </w:r>
      <w:r>
        <w:fldChar w:fldCharType="end"/>
      </w:r>
      <w:r w:rsidRPr="002C1376">
        <w:rPr>
          <w:rFonts w:hint="eastAsia"/>
        </w:rPr>
        <w:t>。</w:t>
      </w:r>
    </w:p>
    <w:p w14:paraId="39A55F78" w14:textId="77777777" w:rsidR="004E7C0C" w:rsidRPr="00186D5B" w:rsidRDefault="004E7C0C" w:rsidP="004E7C0C">
      <w:pPr>
        <w:pStyle w:val="a7"/>
      </w:pPr>
      <w:bookmarkStart w:id="114" w:name="_Ref53611149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w:t>
      </w:r>
      <w:r>
        <w:fldChar w:fldCharType="end"/>
      </w:r>
      <w:bookmarkEnd w:id="114"/>
      <w:r>
        <w:t xml:space="preserve">  </w:t>
      </w:r>
      <w:r>
        <w:rPr>
          <w:rFonts w:hint="eastAsia"/>
        </w:rPr>
        <w:t>LED</w:t>
      </w:r>
      <w:r>
        <w:t>通用接口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8"/>
        <w:gridCol w:w="2410"/>
      </w:tblGrid>
      <w:tr w:rsidR="004E7C0C" w:rsidRPr="00184227" w14:paraId="249026F4" w14:textId="77777777" w:rsidTr="00FA40ED">
        <w:trPr>
          <w:jc w:val="center"/>
        </w:trPr>
        <w:tc>
          <w:tcPr>
            <w:tcW w:w="5098" w:type="dxa"/>
            <w:tcBorders>
              <w:top w:val="thinThickSmallGap" w:sz="24" w:space="0" w:color="auto"/>
              <w:bottom w:val="double" w:sz="4" w:space="0" w:color="auto"/>
            </w:tcBorders>
            <w:shd w:val="pct10" w:color="auto" w:fill="auto"/>
          </w:tcPr>
          <w:p w14:paraId="184C428E" w14:textId="77777777" w:rsidR="004E7C0C" w:rsidRPr="00186D5B" w:rsidRDefault="004E7C0C" w:rsidP="00FA40ED">
            <w:pPr>
              <w:pStyle w:val="ab"/>
            </w:pPr>
            <w:r>
              <w:rPr>
                <w:rFonts w:hint="eastAsia"/>
              </w:rPr>
              <w:t>函数原型</w:t>
            </w:r>
          </w:p>
        </w:tc>
        <w:tc>
          <w:tcPr>
            <w:tcW w:w="2410" w:type="dxa"/>
            <w:tcBorders>
              <w:top w:val="thinThickSmallGap" w:sz="24" w:space="0" w:color="auto"/>
              <w:left w:val="double" w:sz="4" w:space="0" w:color="auto"/>
              <w:bottom w:val="double" w:sz="4" w:space="0" w:color="auto"/>
            </w:tcBorders>
            <w:shd w:val="pct10" w:color="auto" w:fill="auto"/>
          </w:tcPr>
          <w:p w14:paraId="40A211C2" w14:textId="77777777" w:rsidR="004E7C0C" w:rsidRPr="00186D5B" w:rsidRDefault="004E7C0C" w:rsidP="00FA40ED">
            <w:pPr>
              <w:pStyle w:val="ab"/>
            </w:pPr>
            <w:r>
              <w:t>功能简介</w:t>
            </w:r>
          </w:p>
        </w:tc>
      </w:tr>
      <w:tr w:rsidR="004E7C0C" w:rsidRPr="00184227" w14:paraId="22C90716" w14:textId="77777777" w:rsidTr="00FA40ED">
        <w:trPr>
          <w:jc w:val="center"/>
        </w:trPr>
        <w:tc>
          <w:tcPr>
            <w:tcW w:w="5098" w:type="dxa"/>
            <w:vAlign w:val="center"/>
          </w:tcPr>
          <w:p w14:paraId="4933328F" w14:textId="77777777" w:rsidR="004E7C0C" w:rsidRPr="00186D5B" w:rsidRDefault="004E7C0C" w:rsidP="00FA40ED">
            <w:pPr>
              <w:pStyle w:val="afff"/>
              <w:spacing w:before="62" w:after="62"/>
            </w:pPr>
            <w:r w:rsidRPr="002B2569">
              <w:t>int am_led_on (int led_id)</w:t>
            </w:r>
            <w:r>
              <w:t>;</w:t>
            </w:r>
          </w:p>
        </w:tc>
        <w:tc>
          <w:tcPr>
            <w:tcW w:w="2410" w:type="dxa"/>
            <w:tcBorders>
              <w:left w:val="double" w:sz="4" w:space="0" w:color="auto"/>
            </w:tcBorders>
            <w:vAlign w:val="center"/>
          </w:tcPr>
          <w:p w14:paraId="4C278292" w14:textId="77777777" w:rsidR="004E7C0C" w:rsidRPr="00186D5B" w:rsidRDefault="004E7C0C" w:rsidP="00FA40ED">
            <w:pPr>
              <w:pStyle w:val="afff"/>
              <w:spacing w:before="62" w:after="62"/>
            </w:pPr>
            <w:r>
              <w:rPr>
                <w:rFonts w:hint="eastAsia"/>
              </w:rPr>
              <w:t>打开</w:t>
            </w:r>
            <w:r>
              <w:rPr>
                <w:rFonts w:hint="eastAsia"/>
              </w:rPr>
              <w:t>LED</w:t>
            </w:r>
          </w:p>
        </w:tc>
      </w:tr>
      <w:tr w:rsidR="004E7C0C" w:rsidRPr="00184227" w14:paraId="064CED45" w14:textId="77777777" w:rsidTr="00FA40ED">
        <w:trPr>
          <w:jc w:val="center"/>
        </w:trPr>
        <w:tc>
          <w:tcPr>
            <w:tcW w:w="5098" w:type="dxa"/>
            <w:vAlign w:val="center"/>
          </w:tcPr>
          <w:p w14:paraId="1521ADFD" w14:textId="77777777" w:rsidR="004E7C0C" w:rsidRPr="00186D5B" w:rsidRDefault="004E7C0C" w:rsidP="00FA40ED">
            <w:pPr>
              <w:pStyle w:val="afff"/>
              <w:spacing w:before="62" w:after="62"/>
            </w:pPr>
            <w:r w:rsidRPr="002B2569">
              <w:t>int am_led_off (int led_id)</w:t>
            </w:r>
            <w:r>
              <w:t>;</w:t>
            </w:r>
          </w:p>
        </w:tc>
        <w:tc>
          <w:tcPr>
            <w:tcW w:w="2410" w:type="dxa"/>
            <w:tcBorders>
              <w:left w:val="double" w:sz="4" w:space="0" w:color="auto"/>
            </w:tcBorders>
            <w:vAlign w:val="center"/>
          </w:tcPr>
          <w:p w14:paraId="481C71F7" w14:textId="77777777" w:rsidR="004E7C0C" w:rsidRPr="00186D5B" w:rsidRDefault="004E7C0C" w:rsidP="00FA40ED">
            <w:pPr>
              <w:pStyle w:val="afff"/>
              <w:spacing w:before="62" w:after="62"/>
            </w:pPr>
            <w:r>
              <w:rPr>
                <w:rFonts w:hint="eastAsia"/>
              </w:rPr>
              <w:t>关闭</w:t>
            </w:r>
            <w:r>
              <w:rPr>
                <w:rFonts w:hint="eastAsia"/>
              </w:rPr>
              <w:t>LED</w:t>
            </w:r>
          </w:p>
        </w:tc>
      </w:tr>
      <w:tr w:rsidR="004E7C0C" w:rsidRPr="00184227" w14:paraId="320127C1" w14:textId="77777777" w:rsidTr="004E7C0C">
        <w:trPr>
          <w:jc w:val="center"/>
        </w:trPr>
        <w:tc>
          <w:tcPr>
            <w:tcW w:w="5098" w:type="dxa"/>
            <w:vAlign w:val="center"/>
          </w:tcPr>
          <w:p w14:paraId="5037300E" w14:textId="77777777" w:rsidR="004E7C0C" w:rsidRPr="00186D5B" w:rsidRDefault="004E7C0C" w:rsidP="00FA40ED">
            <w:pPr>
              <w:pStyle w:val="afff"/>
              <w:spacing w:before="62" w:after="62"/>
            </w:pPr>
            <w:r w:rsidRPr="002B2569">
              <w:t>int am_led_toggle (int led_id)</w:t>
            </w:r>
            <w:r>
              <w:t>;</w:t>
            </w:r>
          </w:p>
        </w:tc>
        <w:tc>
          <w:tcPr>
            <w:tcW w:w="2410" w:type="dxa"/>
            <w:tcBorders>
              <w:left w:val="double" w:sz="4" w:space="0" w:color="auto"/>
            </w:tcBorders>
            <w:vAlign w:val="center"/>
          </w:tcPr>
          <w:p w14:paraId="703B6791" w14:textId="77777777" w:rsidR="004E7C0C" w:rsidRPr="00186D5B" w:rsidRDefault="004E7C0C" w:rsidP="00FA40ED">
            <w:pPr>
              <w:pStyle w:val="afff"/>
              <w:spacing w:before="62" w:after="62"/>
            </w:pPr>
            <w:r>
              <w:rPr>
                <w:rFonts w:hint="eastAsia"/>
              </w:rPr>
              <w:t>翻转</w:t>
            </w:r>
            <w:r>
              <w:rPr>
                <w:rFonts w:hint="eastAsia"/>
              </w:rPr>
              <w:t>LED</w:t>
            </w:r>
          </w:p>
        </w:tc>
      </w:tr>
      <w:tr w:rsidR="004E7C0C" w:rsidRPr="00184227" w14:paraId="4FB6F758" w14:textId="77777777" w:rsidTr="00FA40ED">
        <w:trPr>
          <w:jc w:val="center"/>
        </w:trPr>
        <w:tc>
          <w:tcPr>
            <w:tcW w:w="5098" w:type="dxa"/>
            <w:tcBorders>
              <w:bottom w:val="thickThinSmallGap" w:sz="24" w:space="0" w:color="auto"/>
            </w:tcBorders>
            <w:vAlign w:val="center"/>
          </w:tcPr>
          <w:p w14:paraId="12DAF990" w14:textId="29755FA5" w:rsidR="004E7C0C" w:rsidRPr="002B2569" w:rsidRDefault="004E7C0C" w:rsidP="00FA40ED">
            <w:pPr>
              <w:pStyle w:val="afff"/>
              <w:spacing w:before="62" w:after="62"/>
            </w:pPr>
            <w:r w:rsidRPr="00A62CF4">
              <w:t>int am_led_gpio_inst_init (void)</w:t>
            </w:r>
            <w:r w:rsidR="00397D6C">
              <w:rPr>
                <w:rFonts w:hint="eastAsia"/>
              </w:rPr>
              <w:t>;</w:t>
            </w:r>
          </w:p>
        </w:tc>
        <w:tc>
          <w:tcPr>
            <w:tcW w:w="2410" w:type="dxa"/>
            <w:tcBorders>
              <w:left w:val="double" w:sz="4" w:space="0" w:color="auto"/>
              <w:bottom w:val="thickThinSmallGap" w:sz="24" w:space="0" w:color="auto"/>
            </w:tcBorders>
            <w:vAlign w:val="center"/>
          </w:tcPr>
          <w:p w14:paraId="75A4D61C" w14:textId="73D36A63" w:rsidR="004E7C0C" w:rsidRDefault="004E7C0C" w:rsidP="00FA40ED">
            <w:pPr>
              <w:pStyle w:val="afff"/>
              <w:spacing w:before="62" w:after="62"/>
            </w:pPr>
            <w:r>
              <w:rPr>
                <w:rFonts w:hint="eastAsia"/>
              </w:rPr>
              <w:t>初始化</w:t>
            </w:r>
            <w:r>
              <w:rPr>
                <w:rFonts w:hint="eastAsia"/>
              </w:rPr>
              <w:t>LED</w:t>
            </w:r>
          </w:p>
        </w:tc>
      </w:tr>
    </w:tbl>
    <w:p w14:paraId="715ED72D" w14:textId="77777777" w:rsidR="004E7C0C" w:rsidRDefault="004E7C0C" w:rsidP="004E7C0C">
      <w:pPr>
        <w:pStyle w:val="30"/>
        <w:rPr>
          <w:lang w:val="de-DE"/>
        </w:rPr>
      </w:pPr>
      <w:bookmarkStart w:id="115" w:name="_Toc6175790"/>
      <w:r>
        <w:rPr>
          <w:rFonts w:hint="eastAsia"/>
          <w:lang w:val="de-DE"/>
        </w:rPr>
        <w:t>实现</w:t>
      </w:r>
      <w:r>
        <w:rPr>
          <w:lang w:val="de-DE"/>
        </w:rPr>
        <w:t>接口</w:t>
      </w:r>
      <w:bookmarkEnd w:id="113"/>
      <w:bookmarkEnd w:id="115"/>
    </w:p>
    <w:p w14:paraId="5E71BECD" w14:textId="77777777" w:rsidR="004E7C0C" w:rsidRPr="0018709E" w:rsidRDefault="004E7C0C" w:rsidP="004E7C0C">
      <w:pPr>
        <w:pStyle w:val="40"/>
        <w:rPr>
          <w:rStyle w:val="420"/>
        </w:rPr>
      </w:pPr>
      <w:r w:rsidRPr="0018709E">
        <w:rPr>
          <w:rStyle w:val="420"/>
        </w:rPr>
        <w:t>通用</w:t>
      </w:r>
      <w:r>
        <w:rPr>
          <w:rStyle w:val="420"/>
        </w:rPr>
        <w:t>的</w:t>
      </w:r>
      <w:r w:rsidRPr="0018709E">
        <w:rPr>
          <w:rStyle w:val="420"/>
        </w:rPr>
        <w:t>LED</w:t>
      </w:r>
      <w:r w:rsidRPr="0018709E">
        <w:rPr>
          <w:rStyle w:val="420"/>
        </w:rPr>
        <w:t>设备</w:t>
      </w:r>
      <w:r>
        <w:rPr>
          <w:rStyle w:val="420"/>
        </w:rPr>
        <w:t>类</w:t>
      </w:r>
    </w:p>
    <w:p w14:paraId="4CB19637" w14:textId="77777777" w:rsidR="004E7C0C" w:rsidRDefault="004E7C0C" w:rsidP="004E7C0C">
      <w:pPr>
        <w:pStyle w:val="23"/>
        <w:spacing w:before="62" w:after="62"/>
        <w:jc w:val="both"/>
        <w:rPr>
          <w:lang w:val="de-DE"/>
        </w:rPr>
      </w:pPr>
      <w:r w:rsidRPr="0018709E">
        <w:rPr>
          <w:bCs/>
        </w:rPr>
        <w:t>通用</w:t>
      </w:r>
      <w:r w:rsidRPr="0018709E">
        <w:rPr>
          <w:bCs/>
        </w:rPr>
        <w:t>LED</w:t>
      </w:r>
      <w:r w:rsidRPr="0018709E">
        <w:rPr>
          <w:bCs/>
        </w:rPr>
        <w:t>设备</w:t>
      </w:r>
      <w:r>
        <w:rPr>
          <w:lang w:val="de-DE"/>
        </w:rPr>
        <w:t>初始化函数</w:t>
      </w:r>
      <w:r w:rsidRPr="002E0E12">
        <w:rPr>
          <w:lang w:val="de-DE"/>
        </w:rPr>
        <w:t>am_led_gpio_inst_init</w:t>
      </w:r>
      <w:r>
        <w:rPr>
          <w:lang w:val="de-DE"/>
        </w:rPr>
        <w:t>位于</w:t>
      </w:r>
      <w:r>
        <w:rPr>
          <w:lang w:val="de-DE"/>
        </w:rPr>
        <w:t>user_config</w:t>
      </w:r>
      <w:r>
        <w:rPr>
          <w:rFonts w:hint="eastAsia"/>
          <w:lang w:val="de-DE"/>
        </w:rPr>
        <w:t>/am_hwconf_led_gpio.c</w:t>
      </w:r>
      <w:r>
        <w:rPr>
          <w:rFonts w:hint="eastAsia"/>
          <w:lang w:val="de-DE"/>
        </w:rPr>
        <w:t>中：</w:t>
      </w:r>
    </w:p>
    <w:p w14:paraId="53DC8A5B" w14:textId="77777777" w:rsidR="004E7C0C" w:rsidRPr="00A62CF4" w:rsidRDefault="004E7C0C" w:rsidP="004E7C0C">
      <w:pPr>
        <w:pStyle w:val="a5"/>
        <w:spacing w:before="48" w:after="48"/>
      </w:pPr>
      <w:r w:rsidRPr="00A62CF4">
        <w:t>int am_led_gpio_inst_init (void)</w:t>
      </w:r>
    </w:p>
    <w:p w14:paraId="4EB49EBF" w14:textId="77777777" w:rsidR="004E7C0C" w:rsidRPr="00A62CF4" w:rsidRDefault="004E7C0C" w:rsidP="004E7C0C">
      <w:pPr>
        <w:pStyle w:val="a5"/>
        <w:spacing w:before="48" w:after="48"/>
      </w:pPr>
      <w:r w:rsidRPr="00A62CF4">
        <w:t>{</w:t>
      </w:r>
    </w:p>
    <w:p w14:paraId="023AEF7D" w14:textId="77777777" w:rsidR="004E7C0C" w:rsidRPr="00A62CF4" w:rsidRDefault="004E7C0C" w:rsidP="004E7C0C">
      <w:pPr>
        <w:pStyle w:val="a5"/>
        <w:spacing w:before="48" w:after="48"/>
      </w:pPr>
      <w:r w:rsidRPr="00A62CF4">
        <w:t xml:space="preserve">    return am_led_gpio_init(&amp;__g_led_gpio, &amp;__g_led_gpio_info);</w:t>
      </w:r>
    </w:p>
    <w:p w14:paraId="2A0249AE" w14:textId="77777777" w:rsidR="004E7C0C" w:rsidRDefault="004E7C0C" w:rsidP="004E7C0C">
      <w:pPr>
        <w:pStyle w:val="a5"/>
        <w:spacing w:before="48" w:after="48"/>
      </w:pPr>
      <w:r w:rsidRPr="00A62CF4">
        <w:t>}</w:t>
      </w:r>
    </w:p>
    <w:p w14:paraId="34D165B1" w14:textId="77777777" w:rsidR="004E7C0C" w:rsidRDefault="004E7C0C" w:rsidP="004E7C0C">
      <w:pPr>
        <w:pStyle w:val="23"/>
        <w:spacing w:before="62" w:after="62"/>
        <w:rPr>
          <w:lang w:val="de-DE"/>
        </w:rPr>
      </w:pPr>
      <w:r>
        <w:rPr>
          <w:rFonts w:hint="eastAsia"/>
          <w:lang w:val="de-DE"/>
        </w:rPr>
        <w:t>其中</w:t>
      </w:r>
      <w:r w:rsidRPr="00A62CF4">
        <w:rPr>
          <w:lang w:val="de-DE"/>
        </w:rPr>
        <w:t>__g_led_gpio</w:t>
      </w:r>
      <w:r>
        <w:t>为</w:t>
      </w:r>
      <w:r w:rsidRPr="00A62CF4">
        <w:rPr>
          <w:lang w:val="de-DE"/>
        </w:rPr>
        <w:t>LED</w:t>
      </w:r>
      <w:r>
        <w:t>实例</w:t>
      </w:r>
      <w:r w:rsidRPr="00A62CF4">
        <w:rPr>
          <w:rFonts w:hint="eastAsia"/>
          <w:lang w:val="de-DE"/>
        </w:rPr>
        <w:t>，</w:t>
      </w:r>
      <w:r w:rsidRPr="00A62CF4">
        <w:rPr>
          <w:lang w:val="de-DE"/>
        </w:rPr>
        <w:t>__g_led_gpio_info</w:t>
      </w:r>
      <w:r>
        <w:t>为</w:t>
      </w:r>
      <w:r w:rsidRPr="00A62CF4">
        <w:rPr>
          <w:lang w:val="de-DE"/>
        </w:rPr>
        <w:t>LED</w:t>
      </w:r>
      <w:r>
        <w:t>实例信息</w:t>
      </w:r>
      <w:r>
        <w:rPr>
          <w:rFonts w:hint="eastAsia"/>
          <w:lang w:val="de-DE"/>
        </w:rPr>
        <w:t>。</w:t>
      </w:r>
      <w:r>
        <w:rPr>
          <w:rFonts w:hint="eastAsia"/>
        </w:rPr>
        <w:t>当我们需要更改</w:t>
      </w:r>
      <w:r w:rsidRPr="00A62CF4">
        <w:rPr>
          <w:rFonts w:hint="eastAsia"/>
          <w:lang w:val="de-DE"/>
        </w:rPr>
        <w:t>L</w:t>
      </w:r>
      <w:r>
        <w:rPr>
          <w:rFonts w:hint="eastAsia"/>
          <w:lang w:val="de-DE"/>
        </w:rPr>
        <w:t>ED</w:t>
      </w:r>
      <w:r>
        <w:rPr>
          <w:rFonts w:hint="eastAsia"/>
          <w:lang w:val="de-DE"/>
        </w:rPr>
        <w:t>的引脚信息时，只需更改实例信息便可。实例信息结构体定义如下：</w:t>
      </w:r>
    </w:p>
    <w:p w14:paraId="6036FABC" w14:textId="618DD173" w:rsidR="004E7C0C" w:rsidRPr="00A62CF4" w:rsidRDefault="004E7C0C" w:rsidP="004E7C0C">
      <w:pPr>
        <w:pStyle w:val="a5"/>
        <w:spacing w:before="48" w:after="48"/>
      </w:pPr>
      <w:r w:rsidRPr="00A62CF4">
        <w:t xml:space="preserve">typedef struct </w:t>
      </w:r>
      <w:r>
        <w:t xml:space="preserve"> </w:t>
      </w:r>
      <w:r w:rsidRPr="00A62CF4">
        <w:t>am_led_gpio_info {</w:t>
      </w:r>
    </w:p>
    <w:p w14:paraId="383DEA6B" w14:textId="77777777" w:rsidR="004E7C0C" w:rsidRPr="00A62CF4" w:rsidRDefault="004E7C0C" w:rsidP="004E7C0C">
      <w:pPr>
        <w:pStyle w:val="a5"/>
        <w:spacing w:before="48" w:after="48"/>
      </w:pPr>
      <w:r w:rsidRPr="00A62CF4">
        <w:t xml:space="preserve">    am_led_servinfo_t  serv_info;</w:t>
      </w:r>
    </w:p>
    <w:p w14:paraId="3A56E8D5" w14:textId="77777777" w:rsidR="004E7C0C" w:rsidRPr="00A62CF4" w:rsidRDefault="004E7C0C" w:rsidP="004E7C0C">
      <w:pPr>
        <w:pStyle w:val="a5"/>
        <w:spacing w:before="48" w:after="48"/>
      </w:pPr>
      <w:r w:rsidRPr="00A62CF4">
        <w:t xml:space="preserve">    const int         </w:t>
      </w:r>
      <w:r>
        <w:t xml:space="preserve"> </w:t>
      </w:r>
      <w:r w:rsidRPr="00A62CF4">
        <w:t>*p_pins;</w:t>
      </w:r>
    </w:p>
    <w:p w14:paraId="332F04AD" w14:textId="77777777" w:rsidR="004E7C0C" w:rsidRPr="00A62CF4" w:rsidRDefault="004E7C0C" w:rsidP="004E7C0C">
      <w:pPr>
        <w:pStyle w:val="a5"/>
        <w:spacing w:before="48" w:after="48"/>
      </w:pPr>
      <w:r w:rsidRPr="00A62CF4">
        <w:lastRenderedPageBreak/>
        <w:t xml:space="preserve">    am_bool_t         active_low;</w:t>
      </w:r>
    </w:p>
    <w:p w14:paraId="2DD33DC3" w14:textId="77777777" w:rsidR="004E7C0C" w:rsidRDefault="004E7C0C" w:rsidP="004E7C0C">
      <w:pPr>
        <w:pStyle w:val="a5"/>
        <w:spacing w:before="48" w:after="48"/>
      </w:pPr>
      <w:r w:rsidRPr="00A62CF4">
        <w:t>} am_led_gpio_info_t;</w:t>
      </w:r>
    </w:p>
    <w:p w14:paraId="1BF51E4F" w14:textId="77777777" w:rsidR="004E7C0C" w:rsidRPr="00BA7470" w:rsidRDefault="004E7C0C" w:rsidP="00397D6C">
      <w:pPr>
        <w:pStyle w:val="afffb"/>
        <w:numPr>
          <w:ilvl w:val="1"/>
          <w:numId w:val="83"/>
        </w:numPr>
        <w:spacing w:before="62" w:after="62"/>
        <w:ind w:firstLineChars="0"/>
        <w:rPr>
          <w:lang w:val="de-DE"/>
        </w:rPr>
      </w:pPr>
      <w:r w:rsidRPr="00BA7470">
        <w:rPr>
          <w:lang w:val="de-DE"/>
        </w:rPr>
        <w:t>结构体</w:t>
      </w:r>
      <w:r w:rsidRPr="00BA7470">
        <w:rPr>
          <w:lang w:val="de-DE"/>
        </w:rPr>
        <w:t>am_led_servinfo_t</w:t>
      </w:r>
      <w:r w:rsidRPr="00BA7470">
        <w:rPr>
          <w:lang w:val="de-DE"/>
        </w:rPr>
        <w:t>仅包含</w:t>
      </w:r>
      <w:r w:rsidRPr="00BA7470">
        <w:rPr>
          <w:rFonts w:hint="eastAsia"/>
          <w:lang w:val="de-DE"/>
        </w:rPr>
        <w:t>起始</w:t>
      </w:r>
      <w:r w:rsidRPr="00BA7470">
        <w:rPr>
          <w:rFonts w:hint="eastAsia"/>
          <w:lang w:val="de-DE"/>
        </w:rPr>
        <w:t>ID</w:t>
      </w:r>
      <w:r w:rsidRPr="00BA7470">
        <w:rPr>
          <w:rFonts w:hint="eastAsia"/>
          <w:lang w:val="de-DE"/>
        </w:rPr>
        <w:t>和结束</w:t>
      </w:r>
      <w:r w:rsidRPr="00BA7470">
        <w:rPr>
          <w:rFonts w:hint="eastAsia"/>
          <w:lang w:val="de-DE"/>
        </w:rPr>
        <w:t>ID</w:t>
      </w:r>
      <w:r w:rsidRPr="00BA7470">
        <w:rPr>
          <w:rFonts w:hint="eastAsia"/>
          <w:lang w:val="de-DE"/>
        </w:rPr>
        <w:t>，一般起始</w:t>
      </w:r>
      <w:r w:rsidRPr="00BA7470">
        <w:rPr>
          <w:rFonts w:hint="eastAsia"/>
          <w:lang w:val="de-DE"/>
        </w:rPr>
        <w:t>ID</w:t>
      </w:r>
      <w:r w:rsidRPr="00BA7470">
        <w:rPr>
          <w:rFonts w:hint="eastAsia"/>
          <w:lang w:val="de-DE"/>
        </w:rPr>
        <w:t>为</w:t>
      </w:r>
      <w:r w:rsidRPr="00BA7470">
        <w:rPr>
          <w:rFonts w:hint="eastAsia"/>
          <w:lang w:val="de-DE"/>
        </w:rPr>
        <w:t>0</w:t>
      </w:r>
      <w:r w:rsidRPr="00BA7470">
        <w:rPr>
          <w:rFonts w:hint="eastAsia"/>
          <w:lang w:val="de-DE"/>
        </w:rPr>
        <w:t>，结束</w:t>
      </w:r>
      <w:r w:rsidRPr="00BA7470">
        <w:rPr>
          <w:rFonts w:hint="eastAsia"/>
          <w:lang w:val="de-DE"/>
        </w:rPr>
        <w:t>ID</w:t>
      </w:r>
      <w:r w:rsidRPr="00BA7470">
        <w:rPr>
          <w:rFonts w:hint="eastAsia"/>
          <w:lang w:val="de-DE"/>
        </w:rPr>
        <w:t>为总</w:t>
      </w:r>
      <w:r w:rsidRPr="00BA7470">
        <w:rPr>
          <w:rFonts w:hint="eastAsia"/>
          <w:lang w:val="de-DE"/>
        </w:rPr>
        <w:t>LED</w:t>
      </w:r>
      <w:r w:rsidRPr="00BA7470">
        <w:rPr>
          <w:rFonts w:hint="eastAsia"/>
          <w:lang w:val="de-DE"/>
        </w:rPr>
        <w:t>数减</w:t>
      </w:r>
      <w:r w:rsidRPr="00BA7470">
        <w:rPr>
          <w:rFonts w:hint="eastAsia"/>
          <w:lang w:val="de-DE"/>
        </w:rPr>
        <w:t>1</w:t>
      </w:r>
      <w:r w:rsidRPr="00BA7470">
        <w:rPr>
          <w:rFonts w:hint="eastAsia"/>
          <w:lang w:val="de-DE"/>
        </w:rPr>
        <w:t>；</w:t>
      </w:r>
    </w:p>
    <w:p w14:paraId="25988695" w14:textId="77777777" w:rsidR="004E7C0C" w:rsidRPr="00BA7470" w:rsidRDefault="004E7C0C" w:rsidP="00397D6C">
      <w:pPr>
        <w:pStyle w:val="afffb"/>
        <w:numPr>
          <w:ilvl w:val="1"/>
          <w:numId w:val="83"/>
        </w:numPr>
        <w:spacing w:before="62" w:after="62"/>
        <w:ind w:firstLineChars="0"/>
        <w:rPr>
          <w:lang w:val="de-DE"/>
        </w:rPr>
      </w:pPr>
      <w:r w:rsidRPr="00BA7470">
        <w:rPr>
          <w:lang w:val="de-DE"/>
        </w:rPr>
        <w:t>指针</w:t>
      </w:r>
      <w:r w:rsidRPr="00BA7470">
        <w:rPr>
          <w:lang w:val="de-DE"/>
        </w:rPr>
        <w:t>p_pins</w:t>
      </w:r>
      <w:r w:rsidRPr="00BA7470">
        <w:rPr>
          <w:lang w:val="de-DE"/>
        </w:rPr>
        <w:t>指向的是</w:t>
      </w:r>
      <w:r w:rsidRPr="00BA7470">
        <w:rPr>
          <w:lang w:val="de-DE"/>
        </w:rPr>
        <w:t>LED</w:t>
      </w:r>
      <w:r w:rsidRPr="00BA7470">
        <w:rPr>
          <w:lang w:val="de-DE"/>
        </w:rPr>
        <w:t>使用引脚的数组</w:t>
      </w:r>
      <w:r w:rsidRPr="00BA7470">
        <w:rPr>
          <w:rFonts w:hint="eastAsia"/>
          <w:lang w:val="de-DE"/>
        </w:rPr>
        <w:t>，数组中</w:t>
      </w:r>
      <w:r w:rsidRPr="00BA7470">
        <w:rPr>
          <w:rFonts w:hint="eastAsia"/>
          <w:lang w:val="de-DE"/>
        </w:rPr>
        <w:t>LED</w:t>
      </w:r>
      <w:r w:rsidRPr="00BA7470">
        <w:rPr>
          <w:rFonts w:hint="eastAsia"/>
          <w:lang w:val="de-DE"/>
        </w:rPr>
        <w:t>引脚的位置对应其</w:t>
      </w:r>
      <w:r w:rsidRPr="00BA7470">
        <w:rPr>
          <w:rFonts w:hint="eastAsia"/>
          <w:lang w:val="de-DE"/>
        </w:rPr>
        <w:t>ID</w:t>
      </w:r>
      <w:r w:rsidRPr="00BA7470">
        <w:rPr>
          <w:rFonts w:hint="eastAsia"/>
          <w:lang w:val="de-DE"/>
        </w:rPr>
        <w:t>号，例如某</w:t>
      </w:r>
      <w:r w:rsidRPr="00BA7470">
        <w:rPr>
          <w:rFonts w:hint="eastAsia"/>
          <w:lang w:val="de-DE"/>
        </w:rPr>
        <w:t>LED</w:t>
      </w:r>
      <w:r w:rsidRPr="00BA7470">
        <w:rPr>
          <w:rFonts w:hint="eastAsia"/>
          <w:lang w:val="de-DE"/>
        </w:rPr>
        <w:t>的引脚为</w:t>
      </w:r>
      <w:r w:rsidRPr="00BA7470">
        <w:rPr>
          <w:rFonts w:hint="eastAsia"/>
          <w:lang w:val="de-DE"/>
        </w:rPr>
        <w:t>PIOB_3</w:t>
      </w:r>
      <w:r w:rsidRPr="00BA7470">
        <w:rPr>
          <w:rFonts w:hint="eastAsia"/>
          <w:lang w:val="de-DE"/>
        </w:rPr>
        <w:t>，它在</w:t>
      </w:r>
      <w:r w:rsidRPr="00BA7470">
        <w:rPr>
          <w:lang w:val="de-DE"/>
        </w:rPr>
        <w:t>p_pins</w:t>
      </w:r>
      <w:r w:rsidRPr="00BA7470">
        <w:rPr>
          <w:lang w:val="de-DE"/>
        </w:rPr>
        <w:t>指向的数组中排列第三</w:t>
      </w:r>
      <w:r w:rsidRPr="00BA7470">
        <w:rPr>
          <w:rFonts w:hint="eastAsia"/>
          <w:lang w:val="de-DE"/>
        </w:rPr>
        <w:t>，</w:t>
      </w:r>
      <w:r w:rsidRPr="00BA7470">
        <w:rPr>
          <w:lang w:val="de-DE"/>
        </w:rPr>
        <w:t>由于起始</w:t>
      </w:r>
      <w:r w:rsidRPr="00BA7470">
        <w:rPr>
          <w:lang w:val="de-DE"/>
        </w:rPr>
        <w:t>ID</w:t>
      </w:r>
      <w:r w:rsidRPr="00BA7470">
        <w:rPr>
          <w:lang w:val="de-DE"/>
        </w:rPr>
        <w:t>为</w:t>
      </w:r>
      <w:r w:rsidRPr="00BA7470">
        <w:rPr>
          <w:rFonts w:hint="eastAsia"/>
          <w:lang w:val="de-DE"/>
        </w:rPr>
        <w:t>0</w:t>
      </w:r>
      <w:r w:rsidRPr="00BA7470">
        <w:rPr>
          <w:rFonts w:hint="eastAsia"/>
          <w:lang w:val="de-DE"/>
        </w:rPr>
        <w:t>，所以该</w:t>
      </w:r>
      <w:r w:rsidRPr="00BA7470">
        <w:rPr>
          <w:rFonts w:hint="eastAsia"/>
          <w:lang w:val="de-DE"/>
        </w:rPr>
        <w:t>LED</w:t>
      </w:r>
      <w:r w:rsidRPr="00BA7470">
        <w:rPr>
          <w:rFonts w:hint="eastAsia"/>
          <w:lang w:val="de-DE"/>
        </w:rPr>
        <w:t>对应的</w:t>
      </w:r>
      <w:r w:rsidRPr="00BA7470">
        <w:rPr>
          <w:rFonts w:hint="eastAsia"/>
          <w:lang w:val="de-DE"/>
        </w:rPr>
        <w:t>ID</w:t>
      </w:r>
      <w:r w:rsidRPr="00BA7470">
        <w:rPr>
          <w:rFonts w:hint="eastAsia"/>
          <w:lang w:val="de-DE"/>
        </w:rPr>
        <w:t>为</w:t>
      </w:r>
      <w:r w:rsidRPr="00BA7470">
        <w:rPr>
          <w:rFonts w:hint="eastAsia"/>
          <w:lang w:val="de-DE"/>
        </w:rPr>
        <w:t>2</w:t>
      </w:r>
      <w:r w:rsidRPr="00BA7470">
        <w:rPr>
          <w:rFonts w:hint="eastAsia"/>
          <w:lang w:val="de-DE"/>
        </w:rPr>
        <w:t>；</w:t>
      </w:r>
    </w:p>
    <w:p w14:paraId="676FB959" w14:textId="77777777" w:rsidR="004E7C0C" w:rsidRPr="00BA7470" w:rsidRDefault="004E7C0C" w:rsidP="00397D6C">
      <w:pPr>
        <w:pStyle w:val="afffb"/>
        <w:numPr>
          <w:ilvl w:val="1"/>
          <w:numId w:val="83"/>
        </w:numPr>
        <w:spacing w:before="62" w:after="62"/>
        <w:ind w:firstLineChars="0"/>
        <w:rPr>
          <w:lang w:val="de-DE"/>
        </w:rPr>
      </w:pPr>
      <w:r w:rsidRPr="00BA7470">
        <w:rPr>
          <w:lang w:val="de-DE"/>
        </w:rPr>
        <w:t>active_low</w:t>
      </w:r>
      <w:r w:rsidRPr="00BA7470">
        <w:rPr>
          <w:lang w:val="de-DE"/>
        </w:rPr>
        <w:t>为</w:t>
      </w:r>
      <w:r w:rsidRPr="00BA7470">
        <w:rPr>
          <w:lang w:val="de-DE"/>
        </w:rPr>
        <w:t>bool</w:t>
      </w:r>
      <w:r w:rsidRPr="00BA7470">
        <w:rPr>
          <w:lang w:val="de-DE"/>
        </w:rPr>
        <w:t>类型</w:t>
      </w:r>
      <w:r w:rsidRPr="00BA7470">
        <w:rPr>
          <w:rFonts w:hint="eastAsia"/>
          <w:lang w:val="de-DE"/>
        </w:rPr>
        <w:t>，</w:t>
      </w:r>
      <w:r w:rsidRPr="00BA7470">
        <w:rPr>
          <w:lang w:val="de-DE"/>
        </w:rPr>
        <w:t>含义为</w:t>
      </w:r>
      <w:r w:rsidRPr="00BA7470">
        <w:rPr>
          <w:rFonts w:hint="eastAsia"/>
          <w:lang w:val="de-DE"/>
        </w:rPr>
        <w:t>LED</w:t>
      </w:r>
      <w:r w:rsidRPr="00BA7470">
        <w:rPr>
          <w:rFonts w:hint="eastAsia"/>
          <w:lang w:val="de-DE"/>
        </w:rPr>
        <w:t>是否是低电平点亮。也就是说</w:t>
      </w:r>
      <w:r w:rsidRPr="00BA7470">
        <w:rPr>
          <w:rFonts w:hint="eastAsia"/>
          <w:lang w:val="de-DE"/>
        </w:rPr>
        <w:t>LED</w:t>
      </w:r>
      <w:r w:rsidRPr="00BA7470">
        <w:rPr>
          <w:rFonts w:hint="eastAsia"/>
          <w:lang w:val="de-DE"/>
        </w:rPr>
        <w:t>低有效，</w:t>
      </w:r>
      <w:r w:rsidRPr="00BA7470">
        <w:rPr>
          <w:lang w:val="de-DE"/>
        </w:rPr>
        <w:t>active_low</w:t>
      </w:r>
      <w:r w:rsidRPr="00BA7470">
        <w:rPr>
          <w:lang w:val="de-DE"/>
        </w:rPr>
        <w:t>为真</w:t>
      </w:r>
      <w:r w:rsidRPr="00BA7470">
        <w:rPr>
          <w:rFonts w:hint="eastAsia"/>
          <w:lang w:val="de-DE"/>
        </w:rPr>
        <w:t>；</w:t>
      </w:r>
      <w:r w:rsidRPr="00BA7470">
        <w:rPr>
          <w:rFonts w:hint="eastAsia"/>
          <w:lang w:val="de-DE"/>
        </w:rPr>
        <w:t>LED</w:t>
      </w:r>
      <w:r w:rsidRPr="00BA7470">
        <w:rPr>
          <w:rFonts w:hint="eastAsia"/>
          <w:lang w:val="de-DE"/>
        </w:rPr>
        <w:t>高有效，</w:t>
      </w:r>
      <w:r w:rsidRPr="00BA7470">
        <w:rPr>
          <w:lang w:val="de-DE"/>
        </w:rPr>
        <w:t>active_low</w:t>
      </w:r>
      <w:r w:rsidRPr="00BA7470">
        <w:rPr>
          <w:lang w:val="de-DE"/>
        </w:rPr>
        <w:t>为</w:t>
      </w:r>
      <w:r w:rsidRPr="00BA7470">
        <w:rPr>
          <w:rFonts w:hint="eastAsia"/>
          <w:lang w:val="de-DE"/>
        </w:rPr>
        <w:t>假；</w:t>
      </w:r>
    </w:p>
    <w:p w14:paraId="44268684" w14:textId="73404152" w:rsidR="004E7C0C" w:rsidRPr="009C1003" w:rsidRDefault="004E7C0C" w:rsidP="004E7C0C">
      <w:pPr>
        <w:pStyle w:val="23"/>
        <w:spacing w:before="62" w:after="62"/>
        <w:jc w:val="both"/>
        <w:rPr>
          <w:lang w:val="de-DE"/>
        </w:rPr>
      </w:pPr>
      <w:r>
        <w:rPr>
          <w:rFonts w:hint="eastAsia"/>
          <w:lang w:val="de-DE"/>
        </w:rPr>
        <w:t>由于</w:t>
      </w:r>
      <w:r>
        <w:rPr>
          <w:rFonts w:hint="eastAsia"/>
          <w:lang w:val="de-DE"/>
        </w:rPr>
        <w:t>A</w:t>
      </w:r>
      <w:r w:rsidR="00397D6C">
        <w:rPr>
          <w:rFonts w:hint="eastAsia"/>
          <w:lang w:val="de-DE"/>
        </w:rPr>
        <w:t>M</w:t>
      </w:r>
      <w:r>
        <w:rPr>
          <w:rFonts w:hint="eastAsia"/>
          <w:lang w:val="de-DE"/>
        </w:rPr>
        <w:t>etal</w:t>
      </w:r>
      <w:r>
        <w:rPr>
          <w:rFonts w:hint="eastAsia"/>
          <w:lang w:val="de-DE"/>
        </w:rPr>
        <w:t>在初始化的时候会调用</w:t>
      </w:r>
      <w:r>
        <w:rPr>
          <w:rFonts w:hint="eastAsia"/>
          <w:lang w:val="de-DE"/>
        </w:rPr>
        <w:t>LED</w:t>
      </w:r>
      <w:r>
        <w:rPr>
          <w:rFonts w:hint="eastAsia"/>
          <w:lang w:val="de-DE"/>
        </w:rPr>
        <w:t>初始化函数，所以我们要更改</w:t>
      </w:r>
      <w:r>
        <w:rPr>
          <w:rFonts w:hint="eastAsia"/>
          <w:lang w:val="de-DE"/>
        </w:rPr>
        <w:t>LED</w:t>
      </w:r>
      <w:r>
        <w:rPr>
          <w:rFonts w:hint="eastAsia"/>
          <w:lang w:val="de-DE"/>
        </w:rPr>
        <w:t>引脚或数量时，可直接修改</w:t>
      </w:r>
      <w:r>
        <w:rPr>
          <w:rFonts w:hint="eastAsia"/>
          <w:lang w:val="de-DE"/>
        </w:rPr>
        <w:t>am_hwconf_led_gpio.c</w:t>
      </w:r>
      <w:r>
        <w:rPr>
          <w:rFonts w:hint="eastAsia"/>
          <w:lang w:val="de-DE"/>
        </w:rPr>
        <w:t>中的内容。</w:t>
      </w:r>
      <w:r>
        <w:t>例如添加一个引脚为</w:t>
      </w:r>
      <w:r w:rsidRPr="009C1003">
        <w:rPr>
          <w:lang w:val="de-DE"/>
        </w:rPr>
        <w:t>PIOB_3</w:t>
      </w:r>
      <w:r>
        <w:t>的</w:t>
      </w:r>
      <w:r w:rsidRPr="009C1003">
        <w:rPr>
          <w:lang w:val="de-DE"/>
        </w:rPr>
        <w:t>LED</w:t>
      </w:r>
      <w:r w:rsidRPr="009C1003">
        <w:rPr>
          <w:rFonts w:hint="eastAsia"/>
          <w:lang w:val="de-DE"/>
        </w:rPr>
        <w:t>，</w:t>
      </w:r>
      <w:r>
        <w:rPr>
          <w:rFonts w:hint="eastAsia"/>
          <w:lang w:val="de-DE"/>
        </w:rPr>
        <w:t>详见</w:t>
      </w:r>
      <w:r>
        <w:rPr>
          <w:lang w:val="de-DE"/>
        </w:rPr>
        <w:fldChar w:fldCharType="begin"/>
      </w:r>
      <w:r>
        <w:rPr>
          <w:lang w:val="de-DE"/>
        </w:rPr>
        <w:instrText xml:space="preserve"> </w:instrText>
      </w:r>
      <w:r>
        <w:rPr>
          <w:rFonts w:hint="eastAsia"/>
          <w:lang w:val="de-DE"/>
        </w:rPr>
        <w:instrText>REF _Ref536113761 \h</w:instrText>
      </w:r>
      <w:r>
        <w:rPr>
          <w:lang w:val="de-DE"/>
        </w:rPr>
        <w:instrText xml:space="preserve">  \* MERGEFORMAT </w:instrText>
      </w:r>
      <w:r>
        <w:rPr>
          <w:lang w:val="de-DE"/>
        </w:rPr>
      </w:r>
      <w:r>
        <w:rPr>
          <w:lang w:val="de-DE"/>
        </w:rPr>
        <w:fldChar w:fldCharType="separate"/>
      </w:r>
      <w:r w:rsidR="00B93B10" w:rsidRPr="00FB4845">
        <w:rPr>
          <w:rFonts w:hint="eastAsia"/>
        </w:rPr>
        <w:t>程序清单</w:t>
      </w:r>
      <w:r w:rsidR="00B93B10">
        <w:t>3.1</w:t>
      </w:r>
      <w:r>
        <w:rPr>
          <w:lang w:val="de-DE"/>
        </w:rPr>
        <w:fldChar w:fldCharType="end"/>
      </w:r>
      <w:r>
        <w:rPr>
          <w:rFonts w:hint="eastAsia"/>
          <w:lang w:val="de-DE"/>
        </w:rPr>
        <w:t>，</w:t>
      </w:r>
      <w:r>
        <w:rPr>
          <w:rFonts w:hint="eastAsia"/>
        </w:rPr>
        <w:t>在第</w:t>
      </w:r>
      <w:r>
        <w:rPr>
          <w:rFonts w:hint="eastAsia"/>
        </w:rPr>
        <w:t>7</w:t>
      </w:r>
      <w:r>
        <w:rPr>
          <w:rFonts w:hint="eastAsia"/>
        </w:rPr>
        <w:t>行定义的数组</w:t>
      </w:r>
      <w:r w:rsidRPr="00FB4845">
        <w:rPr>
          <w:lang w:val="de-DE"/>
        </w:rPr>
        <w:t>__g_led_pins</w:t>
      </w:r>
      <w:r>
        <w:rPr>
          <w:lang w:val="de-DE"/>
        </w:rPr>
        <w:t>后添加</w:t>
      </w:r>
      <w:r w:rsidRPr="009C1003">
        <w:rPr>
          <w:lang w:val="de-DE"/>
        </w:rPr>
        <w:t>PIOB_3</w:t>
      </w:r>
      <w:r>
        <w:rPr>
          <w:rFonts w:hint="eastAsia"/>
          <w:lang w:val="de-DE"/>
        </w:rPr>
        <w:t>，</w:t>
      </w:r>
      <w:r>
        <w:rPr>
          <w:lang w:val="de-DE"/>
        </w:rPr>
        <w:t>并把第</w:t>
      </w:r>
      <w:r>
        <w:rPr>
          <w:rFonts w:hint="eastAsia"/>
          <w:lang w:val="de-DE"/>
        </w:rPr>
        <w:t>12</w:t>
      </w:r>
      <w:r>
        <w:rPr>
          <w:rFonts w:hint="eastAsia"/>
          <w:lang w:val="de-DE"/>
        </w:rPr>
        <w:t>行的</w:t>
      </w:r>
      <w:r>
        <w:rPr>
          <w:lang w:val="de-DE"/>
        </w:rPr>
        <w:t>结束编号改为</w:t>
      </w:r>
      <w:r>
        <w:rPr>
          <w:rFonts w:hint="eastAsia"/>
          <w:lang w:val="de-DE"/>
        </w:rPr>
        <w:t>2</w:t>
      </w:r>
      <w:r>
        <w:rPr>
          <w:rFonts w:hint="eastAsia"/>
          <w:lang w:val="de-DE"/>
        </w:rPr>
        <w:t>即可</w:t>
      </w:r>
      <w:r w:rsidR="004012CC">
        <w:rPr>
          <w:rFonts w:hint="eastAsia"/>
          <w:lang w:val="de-DE"/>
        </w:rPr>
        <w:t>。</w:t>
      </w:r>
    </w:p>
    <w:p w14:paraId="1503411C" w14:textId="40BCC480" w:rsidR="004E7C0C" w:rsidRPr="00FB4845" w:rsidRDefault="004E7C0C" w:rsidP="004E7C0C">
      <w:pPr>
        <w:pStyle w:val="a7"/>
      </w:pPr>
      <w:bookmarkStart w:id="116" w:name="_Ref536113761"/>
      <w:r w:rsidRPr="00FB4845">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3</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w:t>
      </w:r>
      <w:r w:rsidR="00A26C7F">
        <w:fldChar w:fldCharType="end"/>
      </w:r>
      <w:bookmarkEnd w:id="116"/>
      <w:r>
        <w:t xml:space="preserve">  </w:t>
      </w:r>
      <w:r>
        <w:t>通用</w:t>
      </w:r>
      <w:r>
        <w:t>LED</w:t>
      </w:r>
      <w:r>
        <w:t>设备初始化</w:t>
      </w:r>
    </w:p>
    <w:p w14:paraId="38E589C4" w14:textId="77777777" w:rsidR="004E7C0C" w:rsidRPr="004012CC" w:rsidRDefault="004E7C0C" w:rsidP="004012CC">
      <w:pPr>
        <w:pStyle w:val="a5"/>
      </w:pPr>
      <w:r w:rsidRPr="004012CC">
        <w:t>1   #include "ametal.h"</w:t>
      </w:r>
    </w:p>
    <w:p w14:paraId="58E2FFB0" w14:textId="77777777" w:rsidR="004E7C0C" w:rsidRPr="004012CC" w:rsidRDefault="004E7C0C" w:rsidP="004012CC">
      <w:pPr>
        <w:pStyle w:val="a5"/>
      </w:pPr>
      <w:r w:rsidRPr="004012CC">
        <w:t>2   #include "am_led_gpio.h"</w:t>
      </w:r>
    </w:p>
    <w:p w14:paraId="1777FAD3" w14:textId="77777777" w:rsidR="004E7C0C" w:rsidRPr="004012CC" w:rsidRDefault="004E7C0C" w:rsidP="004012CC">
      <w:pPr>
        <w:pStyle w:val="a5"/>
      </w:pPr>
      <w:r w:rsidRPr="004012CC">
        <w:t>3   #include "zlg116_pin.h"</w:t>
      </w:r>
    </w:p>
    <w:p w14:paraId="70DE3C1A" w14:textId="77777777" w:rsidR="004E7C0C" w:rsidRPr="004012CC" w:rsidRDefault="004E7C0C" w:rsidP="004012CC">
      <w:pPr>
        <w:pStyle w:val="a5"/>
      </w:pPr>
      <w:r w:rsidRPr="004012CC">
        <w:t>4   #include "am_input.h"</w:t>
      </w:r>
    </w:p>
    <w:p w14:paraId="18B4AE47" w14:textId="77777777" w:rsidR="004E7C0C" w:rsidRPr="004012CC" w:rsidRDefault="004E7C0C" w:rsidP="004012CC">
      <w:pPr>
        <w:pStyle w:val="a5"/>
      </w:pPr>
      <w:r w:rsidRPr="004012CC">
        <w:rPr>
          <w:rFonts w:hint="eastAsia"/>
        </w:rPr>
        <w:t xml:space="preserve">5   /* </w:t>
      </w:r>
      <w:r w:rsidRPr="004012CC">
        <w:rPr>
          <w:rFonts w:hint="eastAsia"/>
        </w:rPr>
        <w:t>定义</w:t>
      </w:r>
      <w:r w:rsidRPr="004012CC">
        <w:rPr>
          <w:rFonts w:hint="eastAsia"/>
        </w:rPr>
        <w:t xml:space="preserve">GPIO LED </w:t>
      </w:r>
      <w:r w:rsidRPr="004012CC">
        <w:rPr>
          <w:rFonts w:hint="eastAsia"/>
        </w:rPr>
        <w:t>实例</w:t>
      </w:r>
      <w:r w:rsidRPr="004012CC">
        <w:rPr>
          <w:rFonts w:hint="eastAsia"/>
        </w:rPr>
        <w:t xml:space="preserve"> */</w:t>
      </w:r>
    </w:p>
    <w:p w14:paraId="668EA4F2" w14:textId="77777777" w:rsidR="004E7C0C" w:rsidRPr="004012CC" w:rsidRDefault="004E7C0C" w:rsidP="004012CC">
      <w:pPr>
        <w:pStyle w:val="a5"/>
      </w:pPr>
      <w:r w:rsidRPr="004012CC">
        <w:t>6   static am_led_gpio_dev_t  __g_led_gpio;</w:t>
      </w:r>
    </w:p>
    <w:p w14:paraId="095AB8E0" w14:textId="77777777" w:rsidR="004E7C0C" w:rsidRPr="004012CC" w:rsidRDefault="004E7C0C" w:rsidP="004012CC">
      <w:pPr>
        <w:pStyle w:val="a5"/>
      </w:pPr>
      <w:r w:rsidRPr="004012CC">
        <w:t>7   static const int __g_led_pins[] = {PIOB_1, PIOB_2};</w:t>
      </w:r>
    </w:p>
    <w:p w14:paraId="78731E7F" w14:textId="77777777" w:rsidR="004E7C0C" w:rsidRPr="004012CC" w:rsidRDefault="004E7C0C" w:rsidP="004012CC">
      <w:pPr>
        <w:pStyle w:val="a5"/>
      </w:pPr>
      <w:r w:rsidRPr="004012CC">
        <w:rPr>
          <w:rFonts w:hint="eastAsia"/>
        </w:rPr>
        <w:t xml:space="preserve">8   /* </w:t>
      </w:r>
      <w:r w:rsidRPr="004012CC">
        <w:rPr>
          <w:rFonts w:hint="eastAsia"/>
        </w:rPr>
        <w:t>定义</w:t>
      </w:r>
      <w:r w:rsidRPr="004012CC">
        <w:rPr>
          <w:rFonts w:hint="eastAsia"/>
        </w:rPr>
        <w:t>GPIO LED</w:t>
      </w:r>
      <w:r w:rsidRPr="004012CC">
        <w:rPr>
          <w:rFonts w:hint="eastAsia"/>
        </w:rPr>
        <w:t>实例信息</w:t>
      </w:r>
      <w:r w:rsidRPr="004012CC">
        <w:rPr>
          <w:rFonts w:hint="eastAsia"/>
        </w:rPr>
        <w:t xml:space="preserve"> */</w:t>
      </w:r>
    </w:p>
    <w:p w14:paraId="7365E605" w14:textId="77777777" w:rsidR="004E7C0C" w:rsidRPr="004012CC" w:rsidRDefault="004E7C0C" w:rsidP="004012CC">
      <w:pPr>
        <w:pStyle w:val="a5"/>
      </w:pPr>
      <w:r w:rsidRPr="004012CC">
        <w:t>9   static const am_led_gpio_info_t __g_led_gpio_info = {</w:t>
      </w:r>
    </w:p>
    <w:p w14:paraId="27363FA2" w14:textId="77777777" w:rsidR="004E7C0C" w:rsidRPr="004012CC" w:rsidRDefault="004E7C0C" w:rsidP="004012CC">
      <w:pPr>
        <w:pStyle w:val="a5"/>
      </w:pPr>
      <w:r w:rsidRPr="004012CC">
        <w:t>10      {</w:t>
      </w:r>
    </w:p>
    <w:p w14:paraId="67340064" w14:textId="0288BA23" w:rsidR="004E7C0C" w:rsidRPr="004012CC" w:rsidRDefault="004E7C0C" w:rsidP="004012CC">
      <w:pPr>
        <w:pStyle w:val="a5"/>
      </w:pPr>
      <w:r w:rsidRPr="004012CC">
        <w:rPr>
          <w:rFonts w:hint="eastAsia"/>
        </w:rPr>
        <w:t xml:space="preserve">11          0,          </w:t>
      </w:r>
      <w:r w:rsidRPr="004012CC">
        <w:tab/>
      </w:r>
      <w:r w:rsidR="004012CC">
        <w:rPr>
          <w:rFonts w:hint="eastAsia"/>
        </w:rPr>
        <w:t>/*</w:t>
      </w:r>
      <w:r w:rsidR="004012CC">
        <w:t xml:space="preserve"> </w:t>
      </w:r>
      <w:r w:rsidRPr="004012CC">
        <w:rPr>
          <w:rFonts w:hint="eastAsia"/>
        </w:rPr>
        <w:t>起始编号</w:t>
      </w:r>
      <w:r w:rsidRPr="004012CC">
        <w:rPr>
          <w:rFonts w:hint="eastAsia"/>
        </w:rPr>
        <w:t>0 */</w:t>
      </w:r>
    </w:p>
    <w:p w14:paraId="50FFF4AA" w14:textId="27DA735F" w:rsidR="004E7C0C" w:rsidRPr="004012CC" w:rsidRDefault="004E7C0C" w:rsidP="004012CC">
      <w:pPr>
        <w:pStyle w:val="a5"/>
        <w:rPr>
          <w:sz w:val="21"/>
          <w:szCs w:val="21"/>
        </w:rPr>
      </w:pPr>
      <w:r w:rsidRPr="004012CC">
        <w:rPr>
          <w:rFonts w:hint="eastAsia"/>
        </w:rPr>
        <w:t xml:space="preserve">12          1        </w:t>
      </w:r>
      <w:r w:rsidRPr="004012CC">
        <w:tab/>
      </w:r>
      <w:r w:rsidR="004012CC">
        <w:tab/>
      </w:r>
      <w:r w:rsidR="004012CC">
        <w:rPr>
          <w:rFonts w:hint="eastAsia"/>
        </w:rPr>
        <w:t xml:space="preserve">/* </w:t>
      </w:r>
      <w:r w:rsidRPr="004012CC">
        <w:rPr>
          <w:rFonts w:hint="eastAsia"/>
        </w:rPr>
        <w:t>结束编号</w:t>
      </w:r>
      <w:r w:rsidRPr="004012CC">
        <w:rPr>
          <w:rFonts w:hint="eastAsia"/>
        </w:rPr>
        <w:t>1</w:t>
      </w:r>
      <w:r w:rsidRPr="004012CC">
        <w:rPr>
          <w:rFonts w:hint="eastAsia"/>
        </w:rPr>
        <w:t>，共计</w:t>
      </w:r>
      <w:r w:rsidRPr="004012CC">
        <w:rPr>
          <w:rFonts w:hint="eastAsia"/>
        </w:rPr>
        <w:t>2</w:t>
      </w:r>
      <w:r w:rsidRPr="004012CC">
        <w:rPr>
          <w:rFonts w:hint="eastAsia"/>
        </w:rPr>
        <w:t>个</w:t>
      </w:r>
      <w:r w:rsidRPr="004012CC">
        <w:rPr>
          <w:rFonts w:hint="eastAsia"/>
        </w:rPr>
        <w:t>LED</w:t>
      </w:r>
      <w:r w:rsidRPr="004012CC">
        <w:rPr>
          <w:rFonts w:hint="eastAsia"/>
          <w:sz w:val="21"/>
          <w:szCs w:val="21"/>
        </w:rPr>
        <w:t xml:space="preserve"> */</w:t>
      </w:r>
    </w:p>
    <w:p w14:paraId="0659ECA9" w14:textId="77777777" w:rsidR="004E7C0C" w:rsidRPr="004012CC" w:rsidRDefault="004E7C0C" w:rsidP="004012CC">
      <w:pPr>
        <w:pStyle w:val="a5"/>
      </w:pPr>
      <w:r w:rsidRPr="004012CC">
        <w:t>13      },</w:t>
      </w:r>
    </w:p>
    <w:p w14:paraId="42D8CD23" w14:textId="77777777" w:rsidR="004E7C0C" w:rsidRPr="004012CC" w:rsidRDefault="004E7C0C" w:rsidP="004012CC">
      <w:pPr>
        <w:pStyle w:val="a5"/>
      </w:pPr>
      <w:r w:rsidRPr="004012CC">
        <w:t>14      __g_led_pins,</w:t>
      </w:r>
    </w:p>
    <w:p w14:paraId="124284F8" w14:textId="77777777" w:rsidR="004E7C0C" w:rsidRPr="004012CC" w:rsidRDefault="004E7C0C" w:rsidP="004012CC">
      <w:pPr>
        <w:pStyle w:val="a5"/>
      </w:pPr>
      <w:r w:rsidRPr="004012CC">
        <w:t>15      AM_TRUE</w:t>
      </w:r>
    </w:p>
    <w:p w14:paraId="1CF3DBFD" w14:textId="77777777" w:rsidR="004E7C0C" w:rsidRPr="004012CC" w:rsidRDefault="004E7C0C" w:rsidP="004012CC">
      <w:pPr>
        <w:pStyle w:val="a5"/>
      </w:pPr>
      <w:r w:rsidRPr="004012CC">
        <w:t>16  };</w:t>
      </w:r>
    </w:p>
    <w:p w14:paraId="524B2DBC" w14:textId="77777777" w:rsidR="004E7C0C" w:rsidRPr="004012CC" w:rsidRDefault="004E7C0C" w:rsidP="004012CC">
      <w:pPr>
        <w:pStyle w:val="a5"/>
      </w:pPr>
      <w:r w:rsidRPr="004012CC">
        <w:t>17  int am_led_gpio_inst_init (void)</w:t>
      </w:r>
    </w:p>
    <w:p w14:paraId="2926614F" w14:textId="77777777" w:rsidR="004E7C0C" w:rsidRPr="004012CC" w:rsidRDefault="004E7C0C" w:rsidP="004012CC">
      <w:pPr>
        <w:pStyle w:val="a5"/>
      </w:pPr>
      <w:r w:rsidRPr="004012CC">
        <w:t>18  {</w:t>
      </w:r>
    </w:p>
    <w:p w14:paraId="406FEFA3" w14:textId="77777777" w:rsidR="004E7C0C" w:rsidRPr="004012CC" w:rsidRDefault="004E7C0C" w:rsidP="004012CC">
      <w:pPr>
        <w:pStyle w:val="a5"/>
      </w:pPr>
      <w:r w:rsidRPr="004012CC">
        <w:t>19      return am_led_gpio_init(&amp;__g_led_gpio, &amp;__g_led_gpio_info);</w:t>
      </w:r>
    </w:p>
    <w:p w14:paraId="21491530" w14:textId="77777777" w:rsidR="004E7C0C" w:rsidRPr="004012CC" w:rsidRDefault="004E7C0C" w:rsidP="004012CC">
      <w:pPr>
        <w:pStyle w:val="a5"/>
      </w:pPr>
      <w:r w:rsidRPr="004012CC">
        <w:t xml:space="preserve">20  } </w:t>
      </w:r>
    </w:p>
    <w:p w14:paraId="0BBE852B" w14:textId="77777777" w:rsidR="004E7C0C" w:rsidRDefault="004E7C0C" w:rsidP="004E7C0C">
      <w:pPr>
        <w:pStyle w:val="40"/>
        <w:rPr>
          <w:rStyle w:val="420"/>
        </w:rPr>
      </w:pPr>
      <w:r w:rsidRPr="002613B2">
        <w:rPr>
          <w:rStyle w:val="420"/>
          <w:rFonts w:hint="eastAsia"/>
        </w:rPr>
        <w:t>抽象的</w:t>
      </w:r>
      <w:r>
        <w:rPr>
          <w:rStyle w:val="420"/>
          <w:rFonts w:hint="eastAsia"/>
        </w:rPr>
        <w:t>LED</w:t>
      </w:r>
      <w:r w:rsidRPr="002613B2">
        <w:rPr>
          <w:rStyle w:val="420"/>
          <w:rFonts w:hint="eastAsia"/>
        </w:rPr>
        <w:t>设备类</w:t>
      </w:r>
    </w:p>
    <w:p w14:paraId="270774FA" w14:textId="77777777" w:rsidR="004E7C0C" w:rsidRDefault="004E7C0C" w:rsidP="004E7C0C">
      <w:pPr>
        <w:pStyle w:val="23"/>
        <w:spacing w:before="62" w:after="62"/>
      </w:pPr>
      <w:r>
        <w:rPr>
          <w:rFonts w:hint="eastAsia"/>
          <w:lang w:val="de-DE"/>
        </w:rPr>
        <w:t>还有一些</w:t>
      </w:r>
      <w:r>
        <w:rPr>
          <w:rFonts w:hint="eastAsia"/>
          <w:lang w:val="de-DE"/>
        </w:rPr>
        <w:t>LE</w:t>
      </w:r>
      <w:r w:rsidRPr="00AE40C2">
        <w:rPr>
          <w:rFonts w:hint="eastAsia"/>
        </w:rPr>
        <w:t>D</w:t>
      </w:r>
      <w:r w:rsidRPr="00AE40C2">
        <w:rPr>
          <w:rFonts w:hint="eastAsia"/>
        </w:rPr>
        <w:t>不是由</w:t>
      </w:r>
      <w:r w:rsidRPr="00AE40C2">
        <w:rPr>
          <w:rFonts w:hint="eastAsia"/>
        </w:rPr>
        <w:t>GPIO</w:t>
      </w:r>
      <w:r w:rsidRPr="00AE40C2">
        <w:rPr>
          <w:rFonts w:hint="eastAsia"/>
        </w:rPr>
        <w:t>直接控制，而是通过</w:t>
      </w:r>
      <w:r w:rsidRPr="00AE40C2">
        <w:rPr>
          <w:rFonts w:hint="eastAsia"/>
        </w:rPr>
        <w:t>I2C</w:t>
      </w:r>
      <w:r w:rsidRPr="00AE40C2">
        <w:rPr>
          <w:rFonts w:hint="eastAsia"/>
        </w:rPr>
        <w:t>或</w:t>
      </w:r>
      <w:r w:rsidRPr="00AE40C2">
        <w:rPr>
          <w:rFonts w:hint="eastAsia"/>
        </w:rPr>
        <w:t>SPI</w:t>
      </w:r>
      <w:r w:rsidRPr="00AE40C2">
        <w:rPr>
          <w:rFonts w:hint="eastAsia"/>
        </w:rPr>
        <w:t>等通讯</w:t>
      </w:r>
      <w:r>
        <w:rPr>
          <w:rFonts w:hint="eastAsia"/>
        </w:rPr>
        <w:t>协议或某种</w:t>
      </w:r>
      <w:r w:rsidRPr="00AE40C2">
        <w:rPr>
          <w:rFonts w:hint="eastAsia"/>
        </w:rPr>
        <w:t>方式，由另一个控制芯片来控制</w:t>
      </w:r>
      <w:r w:rsidRPr="00AE40C2">
        <w:rPr>
          <w:rFonts w:hint="eastAsia"/>
        </w:rPr>
        <w:t>LED</w:t>
      </w:r>
      <w:r>
        <w:rPr>
          <w:rFonts w:hint="eastAsia"/>
        </w:rPr>
        <w:t>。这个时候，可以通过将其抽象化，继续使用通用接口函数控制它们。</w:t>
      </w:r>
    </w:p>
    <w:p w14:paraId="641F50B1" w14:textId="77777777" w:rsidR="004E7C0C" w:rsidRDefault="004E7C0C" w:rsidP="004E7C0C">
      <w:pPr>
        <w:pStyle w:val="23"/>
        <w:spacing w:before="62" w:after="62"/>
      </w:pPr>
      <w:r>
        <w:t>添加抽象</w:t>
      </w:r>
      <w:r>
        <w:t>LED</w:t>
      </w:r>
      <w:r>
        <w:t>设备的函数</w:t>
      </w:r>
      <w:r w:rsidRPr="00AE40C2">
        <w:t>am_led_dev_add</w:t>
      </w:r>
      <w:r>
        <w:t>位于</w:t>
      </w:r>
      <w:r>
        <w:t>am_led_dev.h</w:t>
      </w:r>
      <w:r>
        <w:t>中</w:t>
      </w:r>
      <w:r>
        <w:rPr>
          <w:rFonts w:hint="eastAsia"/>
        </w:rPr>
        <w:t>，具体内容为：</w:t>
      </w:r>
    </w:p>
    <w:p w14:paraId="20678725" w14:textId="77777777" w:rsidR="004E7C0C" w:rsidRPr="00AE40C2" w:rsidRDefault="004E7C0C" w:rsidP="004E7C0C">
      <w:pPr>
        <w:pStyle w:val="a5"/>
      </w:pPr>
      <w:r w:rsidRPr="00AE40C2">
        <w:t xml:space="preserve">int am_led_dev_add (am_led_dev_t             </w:t>
      </w:r>
      <w:r>
        <w:tab/>
      </w:r>
      <w:r>
        <w:tab/>
      </w:r>
      <w:r w:rsidRPr="00AE40C2">
        <w:t>*p_dev,</w:t>
      </w:r>
    </w:p>
    <w:p w14:paraId="3EB85F0C" w14:textId="77777777" w:rsidR="004E7C0C" w:rsidRPr="00AE40C2" w:rsidRDefault="004E7C0C" w:rsidP="004E7C0C">
      <w:pPr>
        <w:pStyle w:val="a5"/>
      </w:pPr>
      <w:r>
        <w:t xml:space="preserve">                  </w:t>
      </w:r>
      <w:r w:rsidRPr="00AE40C2">
        <w:t xml:space="preserve">const am_led_servinfo_t  </w:t>
      </w:r>
      <w:r>
        <w:tab/>
      </w:r>
      <w:r>
        <w:tab/>
      </w:r>
      <w:r w:rsidRPr="00AE40C2">
        <w:t>*p_info,</w:t>
      </w:r>
    </w:p>
    <w:p w14:paraId="42232993" w14:textId="77777777" w:rsidR="004E7C0C" w:rsidRPr="00AE40C2" w:rsidRDefault="004E7C0C" w:rsidP="004E7C0C">
      <w:pPr>
        <w:pStyle w:val="a5"/>
      </w:pPr>
      <w:r>
        <w:t xml:space="preserve">                 </w:t>
      </w:r>
      <w:r w:rsidRPr="00AE40C2">
        <w:t xml:space="preserve"> const am_led_drv_funcs_t </w:t>
      </w:r>
      <w:r>
        <w:tab/>
      </w:r>
      <w:r>
        <w:tab/>
      </w:r>
      <w:r w:rsidRPr="00AE40C2">
        <w:t>*p_funcs,</w:t>
      </w:r>
    </w:p>
    <w:p w14:paraId="59FEBA8D" w14:textId="77777777" w:rsidR="004E7C0C" w:rsidRDefault="004E7C0C" w:rsidP="004E7C0C">
      <w:pPr>
        <w:pStyle w:val="a5"/>
      </w:pPr>
      <w:r w:rsidRPr="00AE40C2">
        <w:lastRenderedPageBreak/>
        <w:t xml:space="preserve">                  void                     </w:t>
      </w:r>
      <w:r>
        <w:tab/>
      </w:r>
      <w:r w:rsidRPr="00AE40C2">
        <w:t>*p_cookie);</w:t>
      </w:r>
    </w:p>
    <w:p w14:paraId="1C479E5F" w14:textId="77777777" w:rsidR="004E7C0C" w:rsidRPr="0018709E" w:rsidRDefault="004E7C0C" w:rsidP="004E7C0C">
      <w:pPr>
        <w:pStyle w:val="23"/>
        <w:spacing w:before="62" w:after="62"/>
      </w:pPr>
      <w:r>
        <w:rPr>
          <w:rFonts w:hint="eastAsia"/>
          <w:lang w:val="de-DE"/>
        </w:rPr>
        <w:t>可以看到，</w:t>
      </w:r>
      <w:r>
        <w:rPr>
          <w:lang w:val="de-DE"/>
        </w:rPr>
        <w:t>相比于通用接口</w:t>
      </w:r>
      <w:r>
        <w:rPr>
          <w:rFonts w:hint="eastAsia"/>
          <w:lang w:val="de-DE"/>
        </w:rPr>
        <w:t>，抽象的</w:t>
      </w:r>
      <w:r>
        <w:rPr>
          <w:rFonts w:hint="eastAsia"/>
          <w:lang w:val="de-DE"/>
        </w:rPr>
        <w:t>LED</w:t>
      </w:r>
      <w:r>
        <w:rPr>
          <w:rFonts w:hint="eastAsia"/>
          <w:lang w:val="de-DE"/>
        </w:rPr>
        <w:t>设备</w:t>
      </w:r>
      <w:r>
        <w:rPr>
          <w:lang w:val="de-DE"/>
        </w:rPr>
        <w:t>新增了一个指向</w:t>
      </w:r>
      <w:r>
        <w:rPr>
          <w:lang w:val="de-DE"/>
        </w:rPr>
        <w:t>LED</w:t>
      </w:r>
      <w:r>
        <w:rPr>
          <w:lang w:val="de-DE"/>
        </w:rPr>
        <w:t>设备的驱动函数的</w:t>
      </w:r>
      <w:r>
        <w:rPr>
          <w:lang w:val="de-DE"/>
        </w:rPr>
        <w:t>p_funcs</w:t>
      </w:r>
      <w:r>
        <w:rPr>
          <w:lang w:val="de-DE"/>
        </w:rPr>
        <w:t>指针以及一个用于指向</w:t>
      </w:r>
      <w:r>
        <w:rPr>
          <w:rFonts w:hint="eastAsia"/>
          <w:lang w:val="de-DE"/>
        </w:rPr>
        <w:t>该</w:t>
      </w:r>
      <w:r>
        <w:rPr>
          <w:lang w:val="de-DE"/>
        </w:rPr>
        <w:t>设备的驱动函数的参数</w:t>
      </w:r>
      <w:r>
        <w:rPr>
          <w:lang w:val="de-DE"/>
        </w:rPr>
        <w:t>p_cookie</w:t>
      </w:r>
      <w:r>
        <w:rPr>
          <w:lang w:val="de-DE"/>
        </w:rPr>
        <w:t>指针</w:t>
      </w:r>
      <w:r>
        <w:rPr>
          <w:rFonts w:hint="eastAsia"/>
          <w:lang w:val="de-DE"/>
        </w:rPr>
        <w:t>。</w:t>
      </w:r>
      <w:r>
        <w:rPr>
          <w:rFonts w:hint="eastAsia"/>
        </w:rPr>
        <w:t>也就是说，我们要增加一个要通过某种方式间接控制的</w:t>
      </w:r>
      <w:r>
        <w:rPr>
          <w:rFonts w:hint="eastAsia"/>
        </w:rPr>
        <w:t>LED</w:t>
      </w:r>
      <w:r>
        <w:rPr>
          <w:rFonts w:hint="eastAsia"/>
        </w:rPr>
        <w:t>设备时，只要增加这两个参数，并调用</w:t>
      </w:r>
      <w:r w:rsidRPr="00AE40C2">
        <w:t>am_led_dev_add</w:t>
      </w:r>
      <w:r>
        <w:t>函数</w:t>
      </w:r>
      <w:r>
        <w:rPr>
          <w:rFonts w:hint="eastAsia"/>
        </w:rPr>
        <w:t>，</w:t>
      </w:r>
      <w:r>
        <w:t>就能向控制通用</w:t>
      </w:r>
      <w:r>
        <w:t>LED</w:t>
      </w:r>
      <w:r>
        <w:t>设备那样控制</w:t>
      </w:r>
      <w:r>
        <w:t>LED</w:t>
      </w:r>
      <w:r>
        <w:rPr>
          <w:rFonts w:hint="eastAsia"/>
        </w:rPr>
        <w:t>。</w:t>
      </w:r>
    </w:p>
    <w:p w14:paraId="0293729D" w14:textId="77777777" w:rsidR="004E7C0C" w:rsidRDefault="004E7C0C" w:rsidP="004E7C0C">
      <w:pPr>
        <w:spacing w:before="62" w:after="62"/>
      </w:pPr>
      <w:r>
        <w:tab/>
      </w:r>
      <w:r>
        <w:t>例如</w:t>
      </w:r>
      <w:r>
        <w:rPr>
          <w:rFonts w:hint="eastAsia"/>
        </w:rPr>
        <w:t>，</w:t>
      </w:r>
      <w:r>
        <w:t>将</w:t>
      </w:r>
      <w:r w:rsidRPr="00541B25">
        <w:rPr>
          <w:rFonts w:hint="eastAsia"/>
        </w:rPr>
        <w:t xml:space="preserve">MiniPort-LED </w:t>
      </w:r>
      <w:r w:rsidRPr="00541B25">
        <w:rPr>
          <w:rFonts w:hint="eastAsia"/>
        </w:rPr>
        <w:t>和</w:t>
      </w:r>
      <w:r w:rsidRPr="00541B25">
        <w:rPr>
          <w:rFonts w:hint="eastAsia"/>
        </w:rPr>
        <w:t xml:space="preserve"> MiniPort-595</w:t>
      </w:r>
      <w:r w:rsidRPr="00541B25">
        <w:rPr>
          <w:rFonts w:hint="eastAsia"/>
        </w:rPr>
        <w:t>联合使用</w:t>
      </w:r>
      <w:r>
        <w:rPr>
          <w:rFonts w:hint="eastAsia"/>
        </w:rPr>
        <w:t>，增加了</w:t>
      </w:r>
      <w:r>
        <w:rPr>
          <w:rFonts w:hint="eastAsia"/>
        </w:rPr>
        <w:t>8</w:t>
      </w:r>
      <w:r>
        <w:rPr>
          <w:rFonts w:hint="eastAsia"/>
        </w:rPr>
        <w:t>个</w:t>
      </w:r>
      <w:r>
        <w:rPr>
          <w:rFonts w:hint="eastAsia"/>
        </w:rPr>
        <w:t>LED</w:t>
      </w:r>
      <w:r>
        <w:rPr>
          <w:rFonts w:hint="eastAsia"/>
        </w:rPr>
        <w:t>；调用的</w:t>
      </w:r>
      <w:r>
        <w:rPr>
          <w:rFonts w:hint="eastAsia"/>
        </w:rPr>
        <w:t>LED</w:t>
      </w:r>
      <w:r>
        <w:rPr>
          <w:rFonts w:hint="eastAsia"/>
        </w:rPr>
        <w:t>初始化函数为：</w:t>
      </w:r>
    </w:p>
    <w:p w14:paraId="6DA0AB2D" w14:textId="77777777" w:rsidR="004E7C0C" w:rsidRDefault="004E7C0C" w:rsidP="004E7C0C">
      <w:pPr>
        <w:pStyle w:val="a5"/>
      </w:pPr>
      <w:r>
        <w:t>static const am_led_drv_funcs_t __g_led_hc595_drv_funcs = {</w:t>
      </w:r>
    </w:p>
    <w:p w14:paraId="47D3DBC1" w14:textId="77777777" w:rsidR="004E7C0C" w:rsidRDefault="004E7C0C" w:rsidP="004E7C0C">
      <w:pPr>
        <w:pStyle w:val="a5"/>
      </w:pPr>
      <w:r>
        <w:t xml:space="preserve">    __led_hc595_set,</w:t>
      </w:r>
    </w:p>
    <w:p w14:paraId="25A25601" w14:textId="77777777" w:rsidR="004E7C0C" w:rsidRDefault="004E7C0C" w:rsidP="004E7C0C">
      <w:pPr>
        <w:pStyle w:val="a5"/>
      </w:pPr>
      <w:r>
        <w:t xml:space="preserve">    __led_hc595_toggle</w:t>
      </w:r>
    </w:p>
    <w:p w14:paraId="5FCA2480" w14:textId="77777777" w:rsidR="004E7C0C" w:rsidRDefault="004E7C0C" w:rsidP="004E7C0C">
      <w:pPr>
        <w:pStyle w:val="a5"/>
      </w:pPr>
      <w:r>
        <w:t>};</w:t>
      </w:r>
    </w:p>
    <w:p w14:paraId="68E72EEB" w14:textId="77777777" w:rsidR="004E7C0C" w:rsidRDefault="004E7C0C" w:rsidP="004E7C0C">
      <w:pPr>
        <w:pStyle w:val="a5"/>
      </w:pPr>
      <w:r>
        <w:t xml:space="preserve">int am_led_hc595_init (am_led_hc595_dev_t         </w:t>
      </w:r>
      <w:r>
        <w:tab/>
        <w:t>*p_dev,</w:t>
      </w:r>
    </w:p>
    <w:p w14:paraId="07FFE735" w14:textId="77777777" w:rsidR="004E7C0C" w:rsidRDefault="004E7C0C" w:rsidP="004E7C0C">
      <w:pPr>
        <w:pStyle w:val="a5"/>
      </w:pPr>
      <w:r>
        <w:t xml:space="preserve">                   const am_led_hc595_info_t  </w:t>
      </w:r>
      <w:r>
        <w:tab/>
        <w:t>*p_info,</w:t>
      </w:r>
    </w:p>
    <w:p w14:paraId="7F559D10" w14:textId="77777777" w:rsidR="004E7C0C" w:rsidRDefault="004E7C0C" w:rsidP="004E7C0C">
      <w:pPr>
        <w:pStyle w:val="a5"/>
      </w:pPr>
      <w:r>
        <w:t xml:space="preserve">                   am_hc595_handle_t           </w:t>
      </w:r>
      <w:r>
        <w:tab/>
        <w:t xml:space="preserve"> handle)</w:t>
      </w:r>
    </w:p>
    <w:p w14:paraId="12777397" w14:textId="77777777" w:rsidR="004E7C0C" w:rsidRDefault="004E7C0C" w:rsidP="004E7C0C">
      <w:pPr>
        <w:pStyle w:val="a5"/>
      </w:pPr>
      <w:r>
        <w:t>{</w:t>
      </w:r>
    </w:p>
    <w:p w14:paraId="0B9A163D" w14:textId="77777777" w:rsidR="004E7C0C" w:rsidRDefault="004E7C0C" w:rsidP="004E7C0C">
      <w:pPr>
        <w:pStyle w:val="a5"/>
      </w:pPr>
      <w:r>
        <w:t xml:space="preserve">    if ((p_dev == NULL) || (p_info == NULL)) {</w:t>
      </w:r>
    </w:p>
    <w:p w14:paraId="3153E659" w14:textId="77777777" w:rsidR="004E7C0C" w:rsidRDefault="004E7C0C" w:rsidP="004E7C0C">
      <w:pPr>
        <w:pStyle w:val="a5"/>
      </w:pPr>
      <w:r>
        <w:t xml:space="preserve">        return  -AM_EINVAL;</w:t>
      </w:r>
    </w:p>
    <w:p w14:paraId="7AB8A30B" w14:textId="77777777" w:rsidR="004E7C0C" w:rsidRDefault="004E7C0C" w:rsidP="004E7C0C">
      <w:pPr>
        <w:pStyle w:val="a5"/>
      </w:pPr>
      <w:r>
        <w:t xml:space="preserve">    }</w:t>
      </w:r>
    </w:p>
    <w:p w14:paraId="1853DE7A" w14:textId="77777777" w:rsidR="004E7C0C" w:rsidRDefault="004E7C0C" w:rsidP="004E7C0C">
      <w:pPr>
        <w:pStyle w:val="a5"/>
      </w:pPr>
      <w:r>
        <w:t xml:space="preserve">    p_dev-&gt;p_info = p_info;</w:t>
      </w:r>
    </w:p>
    <w:p w14:paraId="648A9D00" w14:textId="77777777" w:rsidR="004E7C0C" w:rsidRDefault="004E7C0C" w:rsidP="004E7C0C">
      <w:pPr>
        <w:pStyle w:val="a5"/>
      </w:pPr>
      <w:r>
        <w:t xml:space="preserve">    if (p_info-&gt;active_low) {</w:t>
      </w:r>
    </w:p>
    <w:p w14:paraId="34B5E90F" w14:textId="77777777" w:rsidR="004E7C0C" w:rsidRDefault="004E7C0C" w:rsidP="004E7C0C">
      <w:pPr>
        <w:pStyle w:val="a5"/>
      </w:pPr>
      <w:r>
        <w:t xml:space="preserve">        memset(p_info-&gt;p_buf, 0xFF, p_info-&gt;hc595_num);</w:t>
      </w:r>
    </w:p>
    <w:p w14:paraId="41BAB90B" w14:textId="77777777" w:rsidR="004E7C0C" w:rsidRDefault="004E7C0C" w:rsidP="004E7C0C">
      <w:pPr>
        <w:pStyle w:val="a5"/>
      </w:pPr>
      <w:r>
        <w:t xml:space="preserve">    } else {</w:t>
      </w:r>
    </w:p>
    <w:p w14:paraId="3359B79C" w14:textId="77777777" w:rsidR="004E7C0C" w:rsidRDefault="004E7C0C" w:rsidP="004E7C0C">
      <w:pPr>
        <w:pStyle w:val="a5"/>
      </w:pPr>
      <w:r>
        <w:t xml:space="preserve">        memset(p_info-&gt;p_buf, 0x00, p_info-&gt;hc595_num);</w:t>
      </w:r>
    </w:p>
    <w:p w14:paraId="13E5A2A2" w14:textId="77777777" w:rsidR="004E7C0C" w:rsidRDefault="004E7C0C" w:rsidP="004E7C0C">
      <w:pPr>
        <w:pStyle w:val="a5"/>
      </w:pPr>
      <w:r>
        <w:t xml:space="preserve">    }</w:t>
      </w:r>
    </w:p>
    <w:p w14:paraId="6B9CD4D9" w14:textId="77777777" w:rsidR="004E7C0C" w:rsidRDefault="004E7C0C" w:rsidP="004E7C0C">
      <w:pPr>
        <w:pStyle w:val="a5"/>
      </w:pPr>
      <w:r>
        <w:t xml:space="preserve">    am_hc595_send(handle, p_info-&gt;p_buf, p_info-&gt;hc595_num);</w:t>
      </w:r>
    </w:p>
    <w:p w14:paraId="7A9E8B47" w14:textId="77777777" w:rsidR="004E7C0C" w:rsidRDefault="004E7C0C" w:rsidP="004E7C0C">
      <w:pPr>
        <w:pStyle w:val="a5"/>
      </w:pPr>
      <w:r>
        <w:t xml:space="preserve">    return am_led_dev_add(&amp;p_dev-&gt;isa,</w:t>
      </w:r>
    </w:p>
    <w:p w14:paraId="2F522C23" w14:textId="77777777" w:rsidR="004E7C0C" w:rsidRDefault="004E7C0C" w:rsidP="004E7C0C">
      <w:pPr>
        <w:pStyle w:val="a5"/>
      </w:pPr>
      <w:r>
        <w:t xml:space="preserve">                     </w:t>
      </w:r>
      <w:r>
        <w:tab/>
        <w:t>&amp;p_info-&gt;serv_info,</w:t>
      </w:r>
    </w:p>
    <w:p w14:paraId="7E74129A" w14:textId="77777777" w:rsidR="004E7C0C" w:rsidRDefault="004E7C0C" w:rsidP="004E7C0C">
      <w:pPr>
        <w:pStyle w:val="a5"/>
      </w:pPr>
      <w:r>
        <w:t xml:space="preserve">                      </w:t>
      </w:r>
      <w:r>
        <w:tab/>
        <w:t>&amp;__g_led_hc595_drv_funcs,</w:t>
      </w:r>
    </w:p>
    <w:p w14:paraId="45FAA09F" w14:textId="77777777" w:rsidR="004E7C0C" w:rsidRDefault="004E7C0C" w:rsidP="004E7C0C">
      <w:pPr>
        <w:pStyle w:val="a5"/>
      </w:pPr>
      <w:r>
        <w:t xml:space="preserve">                      </w:t>
      </w:r>
      <w:r>
        <w:tab/>
        <w:t xml:space="preserve"> p_dev);</w:t>
      </w:r>
    </w:p>
    <w:p w14:paraId="3AF0C536" w14:textId="77777777" w:rsidR="004E7C0C" w:rsidRDefault="004E7C0C" w:rsidP="004E7C0C">
      <w:pPr>
        <w:pStyle w:val="a5"/>
      </w:pPr>
      <w:r>
        <w:t>}</w:t>
      </w:r>
    </w:p>
    <w:p w14:paraId="41CA6D1A" w14:textId="77777777" w:rsidR="004E7C0C" w:rsidRDefault="004E7C0C" w:rsidP="004E7C0C">
      <w:pPr>
        <w:pStyle w:val="23"/>
        <w:spacing w:before="62" w:after="62"/>
        <w:jc w:val="both"/>
        <w:rPr>
          <w:lang w:val="de-DE"/>
        </w:rPr>
      </w:pPr>
      <w:r w:rsidRPr="001F7255">
        <w:rPr>
          <w:lang w:val="de-DE"/>
        </w:rPr>
        <w:t>__g_led_hc595_drv_funcs</w:t>
      </w:r>
      <w:r>
        <w:t>中包含了新增</w:t>
      </w:r>
      <w:r w:rsidRPr="001F7255">
        <w:rPr>
          <w:lang w:val="de-DE"/>
        </w:rPr>
        <w:t>LED</w:t>
      </w:r>
      <w:r>
        <w:t>的操作函数</w:t>
      </w:r>
      <w:r>
        <w:rPr>
          <w:lang w:val="de-DE"/>
        </w:rPr>
        <w:t>__led_hc595_set</w:t>
      </w:r>
      <w:r>
        <w:rPr>
          <w:lang w:val="de-DE"/>
        </w:rPr>
        <w:t>和</w:t>
      </w:r>
      <w:r w:rsidRPr="001F7255">
        <w:rPr>
          <w:lang w:val="de-DE"/>
        </w:rPr>
        <w:t>__led_hc595_</w:t>
      </w:r>
      <w:r>
        <w:rPr>
          <w:lang w:val="de-DE"/>
        </w:rPr>
        <w:t xml:space="preserve"> </w:t>
      </w:r>
      <w:r w:rsidRPr="001F7255">
        <w:rPr>
          <w:lang w:val="de-DE"/>
        </w:rPr>
        <w:t>toggle</w:t>
      </w:r>
      <w:r>
        <w:rPr>
          <w:rFonts w:hint="eastAsia"/>
          <w:lang w:val="de-DE"/>
        </w:rPr>
        <w:t>，</w:t>
      </w:r>
      <w:r>
        <w:rPr>
          <w:lang w:val="de-DE"/>
        </w:rPr>
        <w:t>然后</w:t>
      </w:r>
      <w:r w:rsidRPr="00CA511C">
        <w:rPr>
          <w:rFonts w:hint="eastAsia"/>
          <w:lang w:val="de-DE"/>
        </w:rPr>
        <w:t>MiniPort-595</w:t>
      </w:r>
      <w:r>
        <w:rPr>
          <w:rFonts w:hint="eastAsia"/>
          <w:lang w:val="de-DE"/>
        </w:rPr>
        <w:t>实例</w:t>
      </w:r>
      <w:r w:rsidRPr="00CA511C">
        <w:rPr>
          <w:lang w:val="de-DE"/>
        </w:rPr>
        <w:t>am_hc595_handle_t</w:t>
      </w:r>
      <w:r>
        <w:rPr>
          <w:lang w:val="de-DE"/>
        </w:rPr>
        <w:t>中又包含了这些函数的指针</w:t>
      </w:r>
      <w:r>
        <w:rPr>
          <w:rFonts w:hint="eastAsia"/>
          <w:lang w:val="de-DE"/>
        </w:rPr>
        <w:t>：</w:t>
      </w:r>
    </w:p>
    <w:p w14:paraId="0DC85909" w14:textId="77777777" w:rsidR="004E7C0C" w:rsidRPr="00CA511C" w:rsidRDefault="004E7C0C" w:rsidP="004E7C0C">
      <w:pPr>
        <w:pStyle w:val="a5"/>
      </w:pPr>
      <w:r w:rsidRPr="00CA511C">
        <w:t xml:space="preserve">typedef struct </w:t>
      </w:r>
      <w:r>
        <w:t xml:space="preserve"> </w:t>
      </w:r>
      <w:r w:rsidRPr="00CA511C">
        <w:t>am_hc595_dev {</w:t>
      </w:r>
    </w:p>
    <w:p w14:paraId="5A0C78E6" w14:textId="77777777" w:rsidR="004E7C0C" w:rsidRPr="00CA511C" w:rsidRDefault="004E7C0C" w:rsidP="004E7C0C">
      <w:pPr>
        <w:pStyle w:val="a5"/>
      </w:pPr>
      <w:r w:rsidRPr="00CA511C">
        <w:rPr>
          <w:rFonts w:hint="eastAsia"/>
        </w:rPr>
        <w:t xml:space="preserve">    const struct am_hc595_drv_funcs </w:t>
      </w:r>
      <w:r>
        <w:tab/>
      </w:r>
      <w:r w:rsidRPr="00CA511C">
        <w:rPr>
          <w:rFonts w:hint="eastAsia"/>
        </w:rPr>
        <w:t xml:space="preserve">*p_funcs;  </w:t>
      </w:r>
      <w:r>
        <w:tab/>
      </w:r>
      <w:r w:rsidRPr="00CA511C">
        <w:rPr>
          <w:rFonts w:hint="eastAsia"/>
        </w:rPr>
        <w:t xml:space="preserve">/**&lt; \brief </w:t>
      </w:r>
      <w:r w:rsidRPr="00CA511C">
        <w:rPr>
          <w:rFonts w:hint="eastAsia"/>
        </w:rPr>
        <w:t>设备驱动函数</w:t>
      </w:r>
      <w:r>
        <w:tab/>
      </w:r>
      <w:r>
        <w:tab/>
      </w:r>
      <w:r w:rsidRPr="00CA511C">
        <w:rPr>
          <w:rFonts w:hint="eastAsia"/>
        </w:rPr>
        <w:t>*/</w:t>
      </w:r>
    </w:p>
    <w:p w14:paraId="2B86E619" w14:textId="77777777" w:rsidR="004E7C0C" w:rsidRPr="00CA511C" w:rsidRDefault="004E7C0C" w:rsidP="004E7C0C">
      <w:pPr>
        <w:pStyle w:val="a5"/>
      </w:pPr>
      <w:r w:rsidRPr="00CA511C">
        <w:rPr>
          <w:rFonts w:hint="eastAsia"/>
        </w:rPr>
        <w:t xml:space="preserve">    void                         </w:t>
      </w:r>
      <w:r>
        <w:tab/>
      </w:r>
      <w:r w:rsidRPr="00CA511C">
        <w:rPr>
          <w:rFonts w:hint="eastAsia"/>
        </w:rPr>
        <w:t xml:space="preserve">*p_cookie; </w:t>
      </w:r>
      <w:r>
        <w:tab/>
      </w:r>
      <w:r w:rsidRPr="00CA511C">
        <w:rPr>
          <w:rFonts w:hint="eastAsia"/>
        </w:rPr>
        <w:t xml:space="preserve">/**&lt; \brief </w:t>
      </w:r>
      <w:r w:rsidRPr="00CA511C">
        <w:rPr>
          <w:rFonts w:hint="eastAsia"/>
        </w:rPr>
        <w:t>设备驱动函数参数</w:t>
      </w:r>
      <w:r>
        <w:tab/>
      </w:r>
      <w:r w:rsidRPr="00CA511C">
        <w:rPr>
          <w:rFonts w:hint="eastAsia"/>
        </w:rPr>
        <w:t>*/</w:t>
      </w:r>
    </w:p>
    <w:p w14:paraId="71361F0D" w14:textId="77777777" w:rsidR="004E7C0C" w:rsidRDefault="004E7C0C" w:rsidP="004E7C0C">
      <w:pPr>
        <w:pStyle w:val="a5"/>
      </w:pPr>
      <w:r w:rsidRPr="00CA511C">
        <w:t>} am_hc595_dev_t;</w:t>
      </w:r>
    </w:p>
    <w:p w14:paraId="44522AFC" w14:textId="77777777" w:rsidR="004E7C0C" w:rsidRDefault="004E7C0C" w:rsidP="004E7C0C">
      <w:pPr>
        <w:pStyle w:val="23"/>
        <w:spacing w:before="62" w:after="62"/>
        <w:jc w:val="both"/>
        <w:rPr>
          <w:lang w:val="de-DE"/>
        </w:rPr>
      </w:pPr>
      <w:r>
        <w:rPr>
          <w:rFonts w:hint="eastAsia"/>
          <w:lang w:val="de-DE"/>
        </w:rPr>
        <w:t>只需调用</w:t>
      </w:r>
      <w:r w:rsidRPr="00CA511C">
        <w:rPr>
          <w:rFonts w:hint="eastAsia"/>
          <w:lang w:val="de-DE"/>
        </w:rPr>
        <w:t>MiniPort-595</w:t>
      </w:r>
      <w:r>
        <w:rPr>
          <w:rFonts w:hint="eastAsia"/>
          <w:lang w:val="de-DE"/>
        </w:rPr>
        <w:t>LED</w:t>
      </w:r>
      <w:r>
        <w:rPr>
          <w:rFonts w:hint="eastAsia"/>
          <w:lang w:val="de-DE"/>
        </w:rPr>
        <w:t>初始化函数</w:t>
      </w:r>
      <w:r w:rsidRPr="00CA511C">
        <w:rPr>
          <w:lang w:val="de-DE"/>
        </w:rPr>
        <w:t>am_led_hc595_init</w:t>
      </w:r>
      <w:r w:rsidRPr="00CA511C">
        <w:rPr>
          <w:rFonts w:hint="eastAsia"/>
          <w:lang w:val="de-DE"/>
        </w:rPr>
        <w:t>，</w:t>
      </w:r>
      <w:r>
        <w:t>我们就能像操作通用的</w:t>
      </w:r>
      <w:r w:rsidRPr="00CA511C">
        <w:rPr>
          <w:lang w:val="de-DE"/>
        </w:rPr>
        <w:t>LED</w:t>
      </w:r>
      <w:r>
        <w:t>设备那样操作抽象的</w:t>
      </w:r>
      <w:r w:rsidRPr="00CA511C">
        <w:rPr>
          <w:rFonts w:hint="eastAsia"/>
          <w:lang w:val="de-DE"/>
        </w:rPr>
        <w:t>LED</w:t>
      </w:r>
      <w:r>
        <w:rPr>
          <w:rFonts w:hint="eastAsia"/>
          <w:lang w:val="de-DE"/>
        </w:rPr>
        <w:t>设备，详见</w:t>
      </w:r>
      <w:r>
        <w:rPr>
          <w:lang w:val="de-DE"/>
        </w:rPr>
        <w:fldChar w:fldCharType="begin"/>
      </w:r>
      <w:r>
        <w:rPr>
          <w:lang w:val="de-DE"/>
        </w:rPr>
        <w:instrText xml:space="preserve"> </w:instrText>
      </w:r>
      <w:r>
        <w:rPr>
          <w:rFonts w:hint="eastAsia"/>
          <w:lang w:val="de-DE"/>
        </w:rPr>
        <w:instrText>REF _Ref536190086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lang w:val="de-DE"/>
        </w:rPr>
        <w:t>3</w:t>
      </w:r>
      <w:r w:rsidR="00B93B10" w:rsidRPr="004B6AAE">
        <w:rPr>
          <w:lang w:val="de-DE"/>
        </w:rPr>
        <w:t>.</w:t>
      </w:r>
      <w:r w:rsidR="00B93B10">
        <w:rPr>
          <w:noProof/>
          <w:lang w:val="de-DE"/>
        </w:rPr>
        <w:t>2</w:t>
      </w:r>
      <w:r>
        <w:rPr>
          <w:lang w:val="de-DE"/>
        </w:rPr>
        <w:fldChar w:fldCharType="end"/>
      </w:r>
      <w:r>
        <w:rPr>
          <w:rFonts w:hint="eastAsia"/>
          <w:lang w:val="de-DE"/>
        </w:rPr>
        <w:t>。</w:t>
      </w:r>
    </w:p>
    <w:p w14:paraId="1F47E9BA" w14:textId="653861E2" w:rsidR="004E7C0C" w:rsidRPr="004B6AAE" w:rsidRDefault="004E7C0C" w:rsidP="004E7C0C">
      <w:pPr>
        <w:pStyle w:val="a7"/>
        <w:rPr>
          <w:lang w:val="de-DE"/>
        </w:rPr>
      </w:pPr>
      <w:bookmarkStart w:id="117" w:name="_Ref536190086"/>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3</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2</w:t>
      </w:r>
      <w:r w:rsidR="00A26C7F">
        <w:fldChar w:fldCharType="end"/>
      </w:r>
      <w:bookmarkEnd w:id="117"/>
      <w:r>
        <w:t xml:space="preserve">  </w:t>
      </w:r>
      <w:r>
        <w:t>抽象</w:t>
      </w:r>
      <w:r>
        <w:t>LED</w:t>
      </w:r>
      <w:r>
        <w:t>设备初始化</w:t>
      </w:r>
    </w:p>
    <w:p w14:paraId="24DE58CB" w14:textId="77777777" w:rsidR="004E7C0C" w:rsidRPr="00CA511C" w:rsidRDefault="004E7C0C" w:rsidP="004012CC">
      <w:pPr>
        <w:pStyle w:val="a5"/>
      </w:pPr>
      <w:r w:rsidRPr="00CA511C">
        <w:t>1   #include "ametal.h"</w:t>
      </w:r>
    </w:p>
    <w:p w14:paraId="01011D85" w14:textId="77777777" w:rsidR="004E7C0C" w:rsidRPr="00CA511C" w:rsidRDefault="004E7C0C" w:rsidP="004012CC">
      <w:pPr>
        <w:pStyle w:val="a5"/>
      </w:pPr>
      <w:r w:rsidRPr="00CA511C">
        <w:t>2   #include "am_led_hc595.h"</w:t>
      </w:r>
    </w:p>
    <w:p w14:paraId="22D62C85" w14:textId="77777777" w:rsidR="004E7C0C" w:rsidRPr="00CA511C" w:rsidRDefault="004E7C0C" w:rsidP="004012CC">
      <w:pPr>
        <w:pStyle w:val="a5"/>
      </w:pPr>
      <w:r w:rsidRPr="00CA511C">
        <w:t>3   #include "am_led_gpio.h"</w:t>
      </w:r>
    </w:p>
    <w:p w14:paraId="0D769C73" w14:textId="77777777" w:rsidR="004E7C0C" w:rsidRPr="00CA511C" w:rsidRDefault="004E7C0C" w:rsidP="004012CC">
      <w:pPr>
        <w:pStyle w:val="a5"/>
      </w:pPr>
      <w:r w:rsidRPr="00CA511C">
        <w:lastRenderedPageBreak/>
        <w:t>4   #include "am_hc595_gpio.h"</w:t>
      </w:r>
    </w:p>
    <w:p w14:paraId="1A5C9440" w14:textId="77777777" w:rsidR="004E7C0C" w:rsidRPr="00CA511C" w:rsidRDefault="004E7C0C" w:rsidP="004012CC">
      <w:pPr>
        <w:pStyle w:val="a5"/>
      </w:pPr>
      <w:r w:rsidRPr="00CA511C">
        <w:t>5   #include "am_hc595_spi.h"</w:t>
      </w:r>
    </w:p>
    <w:p w14:paraId="6CB01A60" w14:textId="77777777" w:rsidR="004E7C0C" w:rsidRPr="00CA511C" w:rsidRDefault="004E7C0C" w:rsidP="004012CC">
      <w:pPr>
        <w:pStyle w:val="a5"/>
      </w:pPr>
      <w:r w:rsidRPr="00CA511C">
        <w:t>6   #include "am_zlg116_inst_init.h"</w:t>
      </w:r>
    </w:p>
    <w:p w14:paraId="3AF0C322" w14:textId="77777777" w:rsidR="004E7C0C" w:rsidRPr="00CA511C" w:rsidRDefault="004E7C0C" w:rsidP="004012CC">
      <w:pPr>
        <w:pStyle w:val="a5"/>
      </w:pPr>
      <w:r w:rsidRPr="00CA511C">
        <w:t>7   #include "zlg116_pin.h"</w:t>
      </w:r>
    </w:p>
    <w:p w14:paraId="417AC0F3" w14:textId="77777777" w:rsidR="004E7C0C" w:rsidRPr="00CA511C" w:rsidRDefault="004E7C0C" w:rsidP="004012CC">
      <w:pPr>
        <w:pStyle w:val="a5"/>
      </w:pPr>
      <w:r w:rsidRPr="00CA511C">
        <w:t xml:space="preserve">8   </w:t>
      </w:r>
    </w:p>
    <w:p w14:paraId="1D48FCB3" w14:textId="77777777" w:rsidR="004E7C0C" w:rsidRPr="00CA511C" w:rsidRDefault="004E7C0C" w:rsidP="004012CC">
      <w:pPr>
        <w:pStyle w:val="a5"/>
      </w:pPr>
      <w:r w:rsidRPr="00CA511C">
        <w:t>9   static am_led_hc595_dev_t  __g_miniport_led_595;</w:t>
      </w:r>
    </w:p>
    <w:p w14:paraId="14133160" w14:textId="77777777" w:rsidR="004E7C0C" w:rsidRPr="00CA511C" w:rsidRDefault="004E7C0C" w:rsidP="004012CC">
      <w:pPr>
        <w:pStyle w:val="a5"/>
      </w:pPr>
      <w:r w:rsidRPr="00CA511C">
        <w:t>10  static uint8_t __g_miniport_led_595_buf[1];</w:t>
      </w:r>
    </w:p>
    <w:p w14:paraId="3F59FB41" w14:textId="77777777" w:rsidR="004E7C0C" w:rsidRPr="00CA511C" w:rsidRDefault="004E7C0C" w:rsidP="004012CC">
      <w:pPr>
        <w:pStyle w:val="a5"/>
      </w:pPr>
      <w:r w:rsidRPr="00CA511C">
        <w:t xml:space="preserve">11  </w:t>
      </w:r>
    </w:p>
    <w:p w14:paraId="7A08BC1C" w14:textId="77777777" w:rsidR="004E7C0C" w:rsidRPr="00CA511C" w:rsidRDefault="004E7C0C" w:rsidP="004012CC">
      <w:pPr>
        <w:pStyle w:val="a5"/>
      </w:pPr>
      <w:r w:rsidRPr="00CA511C">
        <w:t>12  static const am_led_hc595_info_t __g_miniport_led_595_info = {</w:t>
      </w:r>
    </w:p>
    <w:p w14:paraId="3C2573A9" w14:textId="77777777" w:rsidR="004E7C0C" w:rsidRPr="00CA511C" w:rsidRDefault="004E7C0C" w:rsidP="004012CC">
      <w:pPr>
        <w:pStyle w:val="a5"/>
      </w:pPr>
      <w:r w:rsidRPr="00CA511C">
        <w:t>13      {</w:t>
      </w:r>
    </w:p>
    <w:p w14:paraId="03D2ED0B" w14:textId="7A9A968A" w:rsidR="004E7C0C" w:rsidRPr="00CA511C" w:rsidRDefault="004E7C0C" w:rsidP="004012CC">
      <w:pPr>
        <w:pStyle w:val="a5"/>
      </w:pPr>
      <w:r w:rsidRPr="00CA511C">
        <w:rPr>
          <w:rFonts w:hint="eastAsia"/>
        </w:rPr>
        <w:t xml:space="preserve">14          2,                      </w:t>
      </w:r>
      <w:r w:rsidR="004012CC">
        <w:tab/>
      </w:r>
      <w:r w:rsidRPr="00CA511C">
        <w:rPr>
          <w:rFonts w:hint="eastAsia"/>
        </w:rPr>
        <w:t xml:space="preserve">/* </w:t>
      </w:r>
      <w:r w:rsidRPr="00CA511C">
        <w:rPr>
          <w:rFonts w:hint="eastAsia"/>
        </w:rPr>
        <w:t>起始编号</w:t>
      </w:r>
      <w:r w:rsidRPr="00CA511C">
        <w:rPr>
          <w:rFonts w:hint="eastAsia"/>
        </w:rPr>
        <w:t>2 */</w:t>
      </w:r>
    </w:p>
    <w:p w14:paraId="4DDC7FE2" w14:textId="28462885" w:rsidR="004E7C0C" w:rsidRPr="00CA511C" w:rsidRDefault="004E7C0C" w:rsidP="004012CC">
      <w:pPr>
        <w:pStyle w:val="a5"/>
      </w:pPr>
      <w:r w:rsidRPr="00CA511C">
        <w:rPr>
          <w:rFonts w:hint="eastAsia"/>
        </w:rPr>
        <w:t xml:space="preserve">15          9                        </w:t>
      </w:r>
      <w:r>
        <w:tab/>
      </w:r>
      <w:r w:rsidRPr="00CA511C">
        <w:rPr>
          <w:rFonts w:hint="eastAsia"/>
        </w:rPr>
        <w:t xml:space="preserve">/* </w:t>
      </w:r>
      <w:r w:rsidRPr="00CA511C">
        <w:rPr>
          <w:rFonts w:hint="eastAsia"/>
        </w:rPr>
        <w:t>结束编号</w:t>
      </w:r>
      <w:r w:rsidRPr="00CA511C">
        <w:rPr>
          <w:rFonts w:hint="eastAsia"/>
        </w:rPr>
        <w:t>9</w:t>
      </w:r>
      <w:r w:rsidRPr="00CA511C">
        <w:rPr>
          <w:rFonts w:hint="eastAsia"/>
        </w:rPr>
        <w:t>，共计</w:t>
      </w:r>
      <w:r w:rsidRPr="00CA511C">
        <w:rPr>
          <w:rFonts w:hint="eastAsia"/>
        </w:rPr>
        <w:t>8</w:t>
      </w:r>
      <w:r w:rsidRPr="00CA511C">
        <w:rPr>
          <w:rFonts w:hint="eastAsia"/>
        </w:rPr>
        <w:t>个</w:t>
      </w:r>
      <w:r w:rsidRPr="00CA511C">
        <w:rPr>
          <w:rFonts w:hint="eastAsia"/>
        </w:rPr>
        <w:t>LED */</w:t>
      </w:r>
    </w:p>
    <w:p w14:paraId="1F22E67B" w14:textId="77777777" w:rsidR="004E7C0C" w:rsidRPr="00CA511C" w:rsidRDefault="004E7C0C" w:rsidP="004012CC">
      <w:pPr>
        <w:pStyle w:val="a5"/>
      </w:pPr>
      <w:r w:rsidRPr="00CA511C">
        <w:t>16      },</w:t>
      </w:r>
    </w:p>
    <w:p w14:paraId="18F0CD4F" w14:textId="77777777" w:rsidR="004E7C0C" w:rsidRPr="00CA511C" w:rsidRDefault="004E7C0C" w:rsidP="004012CC">
      <w:pPr>
        <w:pStyle w:val="a5"/>
      </w:pPr>
      <w:r w:rsidRPr="00CA511C">
        <w:t>17      1,</w:t>
      </w:r>
    </w:p>
    <w:p w14:paraId="69011442" w14:textId="77777777" w:rsidR="004E7C0C" w:rsidRPr="00CA511C" w:rsidRDefault="004E7C0C" w:rsidP="004012CC">
      <w:pPr>
        <w:pStyle w:val="a5"/>
      </w:pPr>
      <w:r w:rsidRPr="00CA511C">
        <w:t>18      __g_miniport_led_595_buf,</w:t>
      </w:r>
    </w:p>
    <w:p w14:paraId="69730988" w14:textId="77777777" w:rsidR="004E7C0C" w:rsidRPr="00CA511C" w:rsidRDefault="004E7C0C" w:rsidP="004012CC">
      <w:pPr>
        <w:pStyle w:val="a5"/>
      </w:pPr>
      <w:r w:rsidRPr="00CA511C">
        <w:t>19      AM_TRUE</w:t>
      </w:r>
    </w:p>
    <w:p w14:paraId="7D419346" w14:textId="77777777" w:rsidR="004E7C0C" w:rsidRPr="00CA511C" w:rsidRDefault="004E7C0C" w:rsidP="004012CC">
      <w:pPr>
        <w:pStyle w:val="a5"/>
      </w:pPr>
      <w:r w:rsidRPr="00CA511C">
        <w:t>20  };</w:t>
      </w:r>
    </w:p>
    <w:p w14:paraId="57BBE1B5" w14:textId="77777777" w:rsidR="004E7C0C" w:rsidRPr="00CA511C" w:rsidRDefault="004E7C0C" w:rsidP="004012CC">
      <w:pPr>
        <w:pStyle w:val="a5"/>
      </w:pPr>
      <w:r w:rsidRPr="00CA511C">
        <w:t>21  int am_miniport_led_595_inst_init (void)</w:t>
      </w:r>
    </w:p>
    <w:p w14:paraId="5DCED191" w14:textId="77777777" w:rsidR="004E7C0C" w:rsidRPr="00CA511C" w:rsidRDefault="004E7C0C" w:rsidP="004012CC">
      <w:pPr>
        <w:pStyle w:val="a5"/>
      </w:pPr>
      <w:r w:rsidRPr="00CA511C">
        <w:t>22  {</w:t>
      </w:r>
    </w:p>
    <w:p w14:paraId="624A8855" w14:textId="77777777" w:rsidR="004E7C0C" w:rsidRPr="00CA511C" w:rsidRDefault="004E7C0C" w:rsidP="004012CC">
      <w:pPr>
        <w:pStyle w:val="a5"/>
      </w:pPr>
      <w:r w:rsidRPr="00CA511C">
        <w:t>2</w:t>
      </w:r>
      <w:r>
        <w:t>3</w:t>
      </w:r>
      <w:r w:rsidRPr="00CA511C">
        <w:t xml:space="preserve">      return am_led_hc595_init(</w:t>
      </w:r>
      <w:r>
        <w:t xml:space="preserve"> </w:t>
      </w:r>
      <w:r w:rsidRPr="00CA511C">
        <w:t>&amp;__g_miniport_led_595,</w:t>
      </w:r>
    </w:p>
    <w:p w14:paraId="605D0ADB" w14:textId="77777777" w:rsidR="004E7C0C" w:rsidRPr="00CA511C" w:rsidRDefault="004E7C0C" w:rsidP="004012CC">
      <w:pPr>
        <w:pStyle w:val="a5"/>
      </w:pPr>
      <w:r w:rsidRPr="00CA511C">
        <w:t>2</w:t>
      </w:r>
      <w:r>
        <w:t>4</w:t>
      </w:r>
      <w:r w:rsidRPr="00CA511C">
        <w:t xml:space="preserve"> </w:t>
      </w:r>
      <w:r>
        <w:t xml:space="preserve">                      </w:t>
      </w:r>
      <w:r>
        <w:tab/>
        <w:t xml:space="preserve">  </w:t>
      </w:r>
      <w:r w:rsidRPr="00CA511C">
        <w:t>&amp;__g_miniport_led_595_info,</w:t>
      </w:r>
    </w:p>
    <w:p w14:paraId="6C765590" w14:textId="77777777" w:rsidR="004E7C0C" w:rsidRPr="00CA511C" w:rsidRDefault="004E7C0C" w:rsidP="004012CC">
      <w:pPr>
        <w:pStyle w:val="a5"/>
      </w:pPr>
      <w:r w:rsidRPr="00CA511C">
        <w:t>2</w:t>
      </w:r>
      <w:r>
        <w:t>5</w:t>
      </w:r>
      <w:r w:rsidRPr="00CA511C">
        <w:t xml:space="preserve">                             am_miniport_595_inst_init());</w:t>
      </w:r>
    </w:p>
    <w:p w14:paraId="12BD65A2" w14:textId="77777777" w:rsidR="004E7C0C" w:rsidRPr="00CA511C" w:rsidRDefault="004E7C0C" w:rsidP="004012CC">
      <w:pPr>
        <w:pStyle w:val="a5"/>
      </w:pPr>
      <w:r w:rsidRPr="00CA511C">
        <w:t>2</w:t>
      </w:r>
      <w:r>
        <w:t>6</w:t>
      </w:r>
      <w:r w:rsidRPr="00CA511C">
        <w:t xml:space="preserve">  }</w:t>
      </w:r>
    </w:p>
    <w:p w14:paraId="6209DA52" w14:textId="69FBB321" w:rsidR="00AC7557" w:rsidRDefault="00AC7557" w:rsidP="00AC7557">
      <w:pPr>
        <w:pStyle w:val="20"/>
        <w:rPr>
          <w:lang w:val="de-DE"/>
        </w:rPr>
      </w:pPr>
      <w:bookmarkStart w:id="118" w:name="_Toc6175791"/>
      <w:r>
        <w:rPr>
          <w:rFonts w:hint="eastAsia"/>
          <w:lang w:val="de-DE"/>
        </w:rPr>
        <w:t>温度</w:t>
      </w:r>
      <w:r>
        <w:rPr>
          <w:lang w:val="de-DE"/>
        </w:rPr>
        <w:t>采集接口</w:t>
      </w:r>
      <w:bookmarkEnd w:id="118"/>
    </w:p>
    <w:p w14:paraId="2F095FBF" w14:textId="77777777" w:rsidR="00AC7557" w:rsidRDefault="00AC7557" w:rsidP="00AC7557">
      <w:pPr>
        <w:pStyle w:val="30"/>
        <w:rPr>
          <w:lang w:val="de-DE"/>
        </w:rPr>
      </w:pPr>
      <w:bookmarkStart w:id="119" w:name="_Toc6175792"/>
      <w:r>
        <w:rPr>
          <w:rFonts w:hint="eastAsia"/>
          <w:lang w:val="de-DE"/>
        </w:rPr>
        <w:t>定义</w:t>
      </w:r>
      <w:r>
        <w:rPr>
          <w:lang w:val="de-DE"/>
        </w:rPr>
        <w:t>接口</w:t>
      </w:r>
      <w:bookmarkEnd w:id="119"/>
    </w:p>
    <w:p w14:paraId="34EABD72" w14:textId="3CD5DB65" w:rsidR="004E7C0C" w:rsidRDefault="00092600" w:rsidP="00092600">
      <w:pPr>
        <w:spacing w:before="62" w:after="62"/>
        <w:ind w:left="420"/>
        <w:rPr>
          <w:lang w:val="de-DE"/>
        </w:rPr>
      </w:pPr>
      <w:r>
        <w:rPr>
          <w:lang w:val="de-DE"/>
        </w:rPr>
        <w:t>温度采集接口定义的接口就只有一个</w:t>
      </w:r>
      <w:r>
        <w:rPr>
          <w:rFonts w:hint="eastAsia"/>
          <w:lang w:val="de-DE"/>
        </w:rPr>
        <w:t>，那就是读取温度。其接口名为</w:t>
      </w:r>
      <w:r w:rsidR="000B28CE">
        <w:rPr>
          <w:rFonts w:hint="eastAsia"/>
          <w:lang w:val="de-DE"/>
        </w:rPr>
        <w:t>：</w:t>
      </w:r>
    </w:p>
    <w:p w14:paraId="37C3879F" w14:textId="2652435B" w:rsidR="00092600" w:rsidRDefault="000B28CE" w:rsidP="005F486B">
      <w:pPr>
        <w:pStyle w:val="a5"/>
      </w:pPr>
      <w:r>
        <w:t>a</w:t>
      </w:r>
      <w:r w:rsidRPr="000B28CE">
        <w:t>m_temp_read (am_temp_handle_t handle, int32_t *p_temp)</w:t>
      </w:r>
      <w:r>
        <w:rPr>
          <w:rFonts w:hint="eastAsia"/>
        </w:rPr>
        <w:t>;</w:t>
      </w:r>
    </w:p>
    <w:p w14:paraId="15AAE1B4" w14:textId="5259EA08" w:rsidR="00AC7557" w:rsidRDefault="00AC7557" w:rsidP="00AC7557">
      <w:pPr>
        <w:pStyle w:val="30"/>
        <w:rPr>
          <w:lang w:val="de-DE"/>
        </w:rPr>
      </w:pPr>
      <w:bookmarkStart w:id="120" w:name="_Toc6175793"/>
      <w:r>
        <w:rPr>
          <w:rFonts w:hint="eastAsia"/>
          <w:lang w:val="de-DE"/>
        </w:rPr>
        <w:t>实现</w:t>
      </w:r>
      <w:r>
        <w:rPr>
          <w:lang w:val="de-DE"/>
        </w:rPr>
        <w:t>接口</w:t>
      </w:r>
      <w:bookmarkEnd w:id="120"/>
    </w:p>
    <w:p w14:paraId="46A393E6" w14:textId="2C14491E" w:rsidR="00AE151E" w:rsidRDefault="00AE151E" w:rsidP="00AE151E">
      <w:pPr>
        <w:pStyle w:val="23"/>
        <w:spacing w:before="62" w:after="62"/>
        <w:rPr>
          <w:lang w:val="de-DE"/>
        </w:rPr>
      </w:pPr>
      <w:r>
        <w:rPr>
          <w:rFonts w:hint="eastAsia"/>
          <w:lang w:val="de-DE"/>
        </w:rPr>
        <w:t>由于</w:t>
      </w:r>
      <w:r>
        <w:rPr>
          <w:lang w:val="de-DE"/>
        </w:rPr>
        <w:t>温度采集设备的多样性</w:t>
      </w:r>
      <w:r>
        <w:rPr>
          <w:rFonts w:hint="eastAsia"/>
          <w:lang w:val="de-DE"/>
        </w:rPr>
        <w:t>，</w:t>
      </w:r>
      <w:r>
        <w:rPr>
          <w:lang w:val="de-DE"/>
        </w:rPr>
        <w:t>所以</w:t>
      </w:r>
      <w:r>
        <w:rPr>
          <w:rFonts w:hint="eastAsia"/>
          <w:lang w:val="de-DE"/>
        </w:rPr>
        <w:t>将</w:t>
      </w:r>
      <w:r>
        <w:rPr>
          <w:lang w:val="de-DE"/>
        </w:rPr>
        <w:t>读取温度函数的抽象化</w:t>
      </w:r>
      <w:r>
        <w:rPr>
          <w:rFonts w:hint="eastAsia"/>
          <w:lang w:val="de-DE"/>
        </w:rPr>
        <w:t>，将其</w:t>
      </w:r>
      <w:r>
        <w:rPr>
          <w:lang w:val="de-DE"/>
        </w:rPr>
        <w:t>定义为一个统一的接口函数</w:t>
      </w:r>
      <w:r w:rsidR="008C4454">
        <w:rPr>
          <w:rFonts w:hint="eastAsia"/>
          <w:lang w:val="de-DE"/>
        </w:rPr>
        <w:t>，并放在一个结构体中：</w:t>
      </w:r>
    </w:p>
    <w:p w14:paraId="550A0C9E" w14:textId="3467CFD0" w:rsidR="008C4454" w:rsidRDefault="008C4454" w:rsidP="008C4454">
      <w:pPr>
        <w:pStyle w:val="a5"/>
      </w:pPr>
      <w:r>
        <w:t>struct am_temp_drv_funcs {</w:t>
      </w:r>
    </w:p>
    <w:p w14:paraId="7D92FC8F" w14:textId="77777777" w:rsidR="008C4454" w:rsidRDefault="008C4454" w:rsidP="008C4454">
      <w:pPr>
        <w:pStyle w:val="a5"/>
      </w:pPr>
      <w:r>
        <w:t xml:space="preserve">    int (*pfn_temp_read) (void *p_drv, int32_t *p_temp);</w:t>
      </w:r>
    </w:p>
    <w:p w14:paraId="0C6DB40D" w14:textId="0AF00120" w:rsidR="00AE151E" w:rsidRDefault="008C4454" w:rsidP="008C4454">
      <w:pPr>
        <w:pStyle w:val="a5"/>
      </w:pPr>
      <w:r>
        <w:t xml:space="preserve">}; </w:t>
      </w:r>
    </w:p>
    <w:p w14:paraId="69CF45A9" w14:textId="16E095B6" w:rsidR="00AE151E" w:rsidRDefault="008C4454" w:rsidP="008C4454">
      <w:pPr>
        <w:spacing w:before="62" w:after="62"/>
        <w:ind w:firstLine="435"/>
        <w:rPr>
          <w:lang w:val="de-DE"/>
        </w:rPr>
      </w:pPr>
      <w:r>
        <w:rPr>
          <w:rFonts w:hint="eastAsia"/>
          <w:lang w:val="de-DE"/>
        </w:rPr>
        <w:t>然后定义一个温度标准服务结构体将它包含进去：</w:t>
      </w:r>
    </w:p>
    <w:p w14:paraId="52D94203" w14:textId="4627BADD" w:rsidR="008C4454" w:rsidRPr="008C4454" w:rsidRDefault="008C4454" w:rsidP="008C4454">
      <w:pPr>
        <w:pStyle w:val="a5"/>
      </w:pPr>
      <w:r w:rsidRPr="008C4454">
        <w:t>typedef struct am_temp_dev {</w:t>
      </w:r>
    </w:p>
    <w:p w14:paraId="6B536255" w14:textId="1308BD19" w:rsidR="008C4454" w:rsidRPr="008C4454" w:rsidRDefault="008C4454" w:rsidP="008C4454">
      <w:pPr>
        <w:pStyle w:val="a5"/>
      </w:pPr>
      <w:r w:rsidRPr="008C4454">
        <w:t xml:space="preserve">    const </w:t>
      </w:r>
      <w:r>
        <w:t xml:space="preserve"> </w:t>
      </w:r>
      <w:r w:rsidRPr="008C4454">
        <w:t xml:space="preserve">struct </w:t>
      </w:r>
      <w:r>
        <w:t xml:space="preserve"> </w:t>
      </w:r>
      <w:r w:rsidRPr="008C4454">
        <w:t xml:space="preserve">am_temp_drv_funcs  </w:t>
      </w:r>
      <w:r>
        <w:tab/>
      </w:r>
      <w:r w:rsidRPr="008C4454">
        <w:t>*p_funcs;</w:t>
      </w:r>
    </w:p>
    <w:p w14:paraId="36BCB8CA" w14:textId="67438E23" w:rsidR="008C4454" w:rsidRPr="008C4454" w:rsidRDefault="008C4454" w:rsidP="008C4454">
      <w:pPr>
        <w:pStyle w:val="a5"/>
      </w:pPr>
      <w:r w:rsidRPr="008C4454">
        <w:t xml:space="preserve">    void                            </w:t>
      </w:r>
      <w:r>
        <w:tab/>
      </w:r>
      <w:r w:rsidRPr="008C4454">
        <w:t>*p_cookie;</w:t>
      </w:r>
    </w:p>
    <w:p w14:paraId="2A423983" w14:textId="0109E88A" w:rsidR="008C4454" w:rsidRPr="008C4454" w:rsidRDefault="008C4454" w:rsidP="008C4454">
      <w:pPr>
        <w:pStyle w:val="a5"/>
      </w:pPr>
      <w:r w:rsidRPr="008C4454">
        <w:t>} am_temp_dev_t;</w:t>
      </w:r>
    </w:p>
    <w:p w14:paraId="23BF7EC0" w14:textId="4ACE0AB8" w:rsidR="004670B2" w:rsidRDefault="008C4454" w:rsidP="008C4454">
      <w:pPr>
        <w:pStyle w:val="23"/>
        <w:spacing w:before="62" w:after="62"/>
        <w:rPr>
          <w:lang w:val="de-DE"/>
        </w:rPr>
      </w:pPr>
      <w:r>
        <w:rPr>
          <w:rFonts w:hint="eastAsia"/>
          <w:lang w:val="de-DE"/>
        </w:rPr>
        <w:t>整个温度标准服务结构体中，仅有</w:t>
      </w:r>
      <w:r w:rsidRPr="008C4454">
        <w:t>一个</w:t>
      </w:r>
      <w:r w:rsidR="00AE151E" w:rsidRPr="008C4454">
        <w:t>指向</w:t>
      </w:r>
      <w:r w:rsidRPr="008C4454">
        <w:t>温度采集设备的读取温度</w:t>
      </w:r>
      <w:r w:rsidR="00AE151E" w:rsidRPr="008C4454">
        <w:t>函数的</w:t>
      </w:r>
      <w:r w:rsidR="00AE151E" w:rsidRPr="008C4454">
        <w:t>p_funcs</w:t>
      </w:r>
      <w:r w:rsidR="00AE151E" w:rsidRPr="008C4454">
        <w:t>指针以及一个用于指向</w:t>
      </w:r>
      <w:r w:rsidR="00AE151E" w:rsidRPr="008C4454">
        <w:rPr>
          <w:rFonts w:hint="eastAsia"/>
        </w:rPr>
        <w:t>该</w:t>
      </w:r>
      <w:r w:rsidR="00AE151E" w:rsidRPr="008C4454">
        <w:t>设备的驱动函数的参</w:t>
      </w:r>
      <w:r w:rsidR="00AE151E">
        <w:rPr>
          <w:lang w:val="de-DE"/>
        </w:rPr>
        <w:t>数</w:t>
      </w:r>
      <w:r w:rsidR="00AE151E">
        <w:rPr>
          <w:lang w:val="de-DE"/>
        </w:rPr>
        <w:t>p_cookie</w:t>
      </w:r>
      <w:r w:rsidR="00AE151E">
        <w:rPr>
          <w:lang w:val="de-DE"/>
        </w:rPr>
        <w:t>指针</w:t>
      </w:r>
      <w:r w:rsidR="00AE151E">
        <w:rPr>
          <w:rFonts w:hint="eastAsia"/>
          <w:lang w:val="de-DE"/>
        </w:rPr>
        <w:t>。</w:t>
      </w:r>
    </w:p>
    <w:p w14:paraId="43B95B10" w14:textId="154BE8E3" w:rsidR="00F1554F" w:rsidRDefault="00F1554F" w:rsidP="00F1554F">
      <w:pPr>
        <w:pStyle w:val="23"/>
        <w:spacing w:before="62" w:after="62"/>
        <w:jc w:val="both"/>
        <w:rPr>
          <w:lang w:val="de-DE"/>
        </w:rPr>
      </w:pPr>
      <w:r>
        <w:rPr>
          <w:rFonts w:hint="eastAsia"/>
          <w:lang w:val="de-DE"/>
        </w:rPr>
        <w:t>以</w:t>
      </w:r>
      <w:r>
        <w:rPr>
          <w:rFonts w:hint="eastAsia"/>
          <w:lang w:val="de-DE"/>
        </w:rPr>
        <w:t>LM</w:t>
      </w:r>
      <w:r>
        <w:rPr>
          <w:lang w:val="de-DE"/>
        </w:rPr>
        <w:t>75</w:t>
      </w:r>
      <w:r>
        <w:rPr>
          <w:lang w:val="de-DE"/>
        </w:rPr>
        <w:t>为例</w:t>
      </w:r>
      <w:r>
        <w:rPr>
          <w:rFonts w:hint="eastAsia"/>
          <w:lang w:val="de-DE"/>
        </w:rPr>
        <w:t>，</w:t>
      </w:r>
      <w:r>
        <w:rPr>
          <w:rFonts w:hint="eastAsia"/>
          <w:lang w:val="de-DE"/>
        </w:rPr>
        <w:t>LM</w:t>
      </w:r>
      <w:r>
        <w:rPr>
          <w:lang w:val="de-DE"/>
        </w:rPr>
        <w:t>75</w:t>
      </w:r>
      <w:r>
        <w:rPr>
          <w:lang w:val="de-DE"/>
        </w:rPr>
        <w:t>的</w:t>
      </w:r>
      <w:r w:rsidR="00A6791D">
        <w:rPr>
          <w:lang w:val="de-DE"/>
        </w:rPr>
        <w:t>设备实例结构体为</w:t>
      </w:r>
      <w:r w:rsidR="00A6791D">
        <w:rPr>
          <w:rFonts w:hint="eastAsia"/>
          <w:lang w:val="de-DE"/>
        </w:rPr>
        <w:t>：</w:t>
      </w:r>
    </w:p>
    <w:p w14:paraId="6712EB41" w14:textId="77777777" w:rsidR="00A6791D" w:rsidRPr="00A6791D" w:rsidRDefault="00A6791D" w:rsidP="00A6791D">
      <w:pPr>
        <w:pStyle w:val="a5"/>
      </w:pPr>
      <w:r w:rsidRPr="00A6791D">
        <w:lastRenderedPageBreak/>
        <w:t>typedef struct am_temp_lm75 {</w:t>
      </w:r>
    </w:p>
    <w:p w14:paraId="5BD7FB52" w14:textId="64B018EC" w:rsidR="00A6791D" w:rsidRPr="00A6791D" w:rsidRDefault="00A6791D" w:rsidP="00A6791D">
      <w:pPr>
        <w:pStyle w:val="a5"/>
      </w:pPr>
      <w:r w:rsidRPr="00A6791D">
        <w:t xml:space="preserve">    am_temp_dev_t             </w:t>
      </w:r>
      <w:r>
        <w:tab/>
      </w:r>
      <w:r w:rsidRPr="00A6791D">
        <w:t>isa;</w:t>
      </w:r>
    </w:p>
    <w:p w14:paraId="07D16969" w14:textId="52B8FC3C" w:rsidR="00A6791D" w:rsidRPr="00A6791D" w:rsidRDefault="00A6791D" w:rsidP="00A6791D">
      <w:pPr>
        <w:pStyle w:val="a5"/>
      </w:pPr>
      <w:r w:rsidRPr="00A6791D">
        <w:t xml:space="preserve">    am_i2c_device_t             </w:t>
      </w:r>
      <w:r>
        <w:tab/>
      </w:r>
      <w:r w:rsidRPr="00A6791D">
        <w:t>dev;</w:t>
      </w:r>
    </w:p>
    <w:p w14:paraId="07C594D9" w14:textId="5BE55E1F" w:rsidR="00A6791D" w:rsidRPr="00A6791D" w:rsidRDefault="00A6791D" w:rsidP="00A6791D">
      <w:pPr>
        <w:pStyle w:val="a5"/>
      </w:pPr>
      <w:r w:rsidRPr="00A6791D">
        <w:t xml:space="preserve">    const am_temp_</w:t>
      </w:r>
      <w:r>
        <w:t>lm75_info_t</w:t>
      </w:r>
      <w:r>
        <w:tab/>
        <w:t xml:space="preserve">    </w:t>
      </w:r>
      <w:r w:rsidRPr="00A6791D">
        <w:t>*p_info;</w:t>
      </w:r>
    </w:p>
    <w:p w14:paraId="1C320BA2" w14:textId="41EC090C" w:rsidR="00A6791D" w:rsidRDefault="00A6791D" w:rsidP="00A6791D">
      <w:pPr>
        <w:pStyle w:val="a5"/>
      </w:pPr>
      <w:r w:rsidRPr="00A6791D">
        <w:t>} am_temp_lm75_t;</w:t>
      </w:r>
    </w:p>
    <w:p w14:paraId="0958A9C0" w14:textId="72335A35" w:rsidR="00A6791D" w:rsidRDefault="00A6791D" w:rsidP="00A6791D">
      <w:pPr>
        <w:spacing w:before="62" w:after="62"/>
        <w:rPr>
          <w:lang w:val="de-DE"/>
        </w:rPr>
      </w:pPr>
      <w:r>
        <w:rPr>
          <w:lang w:val="de-DE"/>
        </w:rPr>
        <w:tab/>
      </w:r>
      <w:r>
        <w:rPr>
          <w:lang w:val="de-DE"/>
        </w:rPr>
        <w:t>其中</w:t>
      </w:r>
      <w:r w:rsidRPr="00A6791D">
        <w:rPr>
          <w:lang w:val="de-DE"/>
        </w:rPr>
        <w:t>isa</w:t>
      </w:r>
      <w:r>
        <w:rPr>
          <w:lang w:val="de-DE"/>
        </w:rPr>
        <w:t>为</w:t>
      </w:r>
      <w:r>
        <w:rPr>
          <w:rFonts w:hint="eastAsia"/>
          <w:lang w:val="de-DE"/>
        </w:rPr>
        <w:t>温度标准服务结构体，</w:t>
      </w:r>
      <w:r w:rsidRPr="00A6791D">
        <w:rPr>
          <w:lang w:val="de-DE"/>
        </w:rPr>
        <w:t>dev</w:t>
      </w:r>
      <w:r>
        <w:rPr>
          <w:lang w:val="de-DE"/>
        </w:rPr>
        <w:t>为</w:t>
      </w:r>
      <w:r>
        <w:rPr>
          <w:lang w:val="de-DE"/>
        </w:rPr>
        <w:t>I</w:t>
      </w:r>
      <w:r w:rsidRPr="00A6791D">
        <w:rPr>
          <w:rFonts w:hint="eastAsia"/>
          <w:vertAlign w:val="superscript"/>
          <w:lang w:val="de-DE"/>
        </w:rPr>
        <w:t>2</w:t>
      </w:r>
      <w:r>
        <w:rPr>
          <w:lang w:val="de-DE"/>
        </w:rPr>
        <w:t>C</w:t>
      </w:r>
      <w:r>
        <w:rPr>
          <w:lang w:val="de-DE"/>
        </w:rPr>
        <w:t>从设备描述结构体</w:t>
      </w:r>
      <w:r>
        <w:rPr>
          <w:rFonts w:hint="eastAsia"/>
          <w:lang w:val="de-DE"/>
        </w:rPr>
        <w:t>，</w:t>
      </w:r>
      <w:r w:rsidRPr="00A6791D">
        <w:rPr>
          <w:lang w:val="de-DE"/>
        </w:rPr>
        <w:t>am_temp_lm75_info_t</w:t>
      </w:r>
      <w:r>
        <w:rPr>
          <w:lang w:val="de-DE"/>
        </w:rPr>
        <w:t>为</w:t>
      </w:r>
      <w:r>
        <w:rPr>
          <w:lang w:val="de-DE"/>
        </w:rPr>
        <w:t>LM75</w:t>
      </w:r>
      <w:r>
        <w:rPr>
          <w:lang w:val="de-DE"/>
        </w:rPr>
        <w:t>的</w:t>
      </w:r>
      <w:r>
        <w:rPr>
          <w:lang w:val="de-DE"/>
        </w:rPr>
        <w:t>I</w:t>
      </w:r>
      <w:r w:rsidRPr="00A6791D">
        <w:rPr>
          <w:vertAlign w:val="superscript"/>
          <w:lang w:val="de-DE"/>
        </w:rPr>
        <w:t>2</w:t>
      </w:r>
      <w:r>
        <w:rPr>
          <w:lang w:val="de-DE"/>
        </w:rPr>
        <w:t>C</w:t>
      </w:r>
      <w:r>
        <w:rPr>
          <w:lang w:val="de-DE"/>
        </w:rPr>
        <w:t>从机地址</w:t>
      </w:r>
      <w:r>
        <w:rPr>
          <w:rFonts w:hint="eastAsia"/>
          <w:lang w:val="de-DE"/>
        </w:rPr>
        <w:t>。</w:t>
      </w:r>
    </w:p>
    <w:p w14:paraId="6967F47E" w14:textId="58CBBAAB" w:rsidR="005705F6" w:rsidRDefault="005705F6" w:rsidP="00A6791D">
      <w:pPr>
        <w:spacing w:before="62" w:after="62"/>
        <w:rPr>
          <w:lang w:val="de-DE"/>
        </w:rPr>
      </w:pPr>
      <w:r>
        <w:rPr>
          <w:lang w:val="de-DE"/>
        </w:rPr>
        <w:tab/>
        <w:t>LM75</w:t>
      </w:r>
      <w:r>
        <w:rPr>
          <w:lang w:val="de-DE"/>
        </w:rPr>
        <w:t>的初始化详见</w:t>
      </w:r>
      <w:r>
        <w:rPr>
          <w:lang w:val="de-DE"/>
        </w:rPr>
        <w:fldChar w:fldCharType="begin"/>
      </w:r>
      <w:r>
        <w:rPr>
          <w:lang w:val="de-DE"/>
        </w:rPr>
        <w:instrText xml:space="preserve"> REF _Ref2605847 \h </w:instrText>
      </w:r>
      <w:r>
        <w:rPr>
          <w:lang w:val="de-DE"/>
        </w:rPr>
      </w:r>
      <w:r>
        <w:rPr>
          <w:lang w:val="de-DE"/>
        </w:rPr>
        <w:fldChar w:fldCharType="separate"/>
      </w:r>
      <w:r>
        <w:rPr>
          <w:rFonts w:hint="eastAsia"/>
        </w:rPr>
        <w:t>程序清单</w:t>
      </w:r>
      <w:r w:rsidRPr="005705F6">
        <w:rPr>
          <w:noProof/>
          <w:lang w:val="de-DE"/>
        </w:rPr>
        <w:t>3</w:t>
      </w:r>
      <w:r w:rsidRPr="005705F6">
        <w:rPr>
          <w:lang w:val="de-DE"/>
        </w:rPr>
        <w:t>.</w:t>
      </w:r>
      <w:r w:rsidRPr="005705F6">
        <w:rPr>
          <w:noProof/>
          <w:lang w:val="de-DE"/>
        </w:rPr>
        <w:t>3</w:t>
      </w:r>
      <w:r>
        <w:rPr>
          <w:lang w:val="de-DE"/>
        </w:rPr>
        <w:fldChar w:fldCharType="end"/>
      </w:r>
      <w:r>
        <w:rPr>
          <w:rFonts w:hint="eastAsia"/>
          <w:lang w:val="de-DE"/>
        </w:rPr>
        <w:t>。</w:t>
      </w:r>
    </w:p>
    <w:p w14:paraId="2301EC67" w14:textId="366A83B1" w:rsidR="005705F6" w:rsidRPr="005705F6" w:rsidRDefault="005705F6" w:rsidP="005705F6">
      <w:pPr>
        <w:pStyle w:val="a7"/>
        <w:keepNext/>
        <w:rPr>
          <w:lang w:val="de-DE"/>
        </w:rPr>
      </w:pPr>
      <w:bookmarkStart w:id="121" w:name="_Ref2605847"/>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3</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3</w:t>
      </w:r>
      <w:r w:rsidR="00A26C7F">
        <w:fldChar w:fldCharType="end"/>
      </w:r>
      <w:bookmarkEnd w:id="121"/>
      <w:r w:rsidRPr="00615DF2">
        <w:rPr>
          <w:lang w:val="de-DE"/>
        </w:rPr>
        <w:t xml:space="preserve">  </w:t>
      </w:r>
      <w:r>
        <w:rPr>
          <w:lang w:val="de-DE"/>
        </w:rPr>
        <w:t>LM75</w:t>
      </w:r>
      <w:r>
        <w:rPr>
          <w:lang w:val="de-DE"/>
        </w:rPr>
        <w:t>初始化</w:t>
      </w:r>
    </w:p>
    <w:p w14:paraId="68EE1116" w14:textId="77777777" w:rsidR="005705F6" w:rsidRDefault="005705F6" w:rsidP="005705F6">
      <w:pPr>
        <w:pStyle w:val="a5"/>
      </w:pPr>
      <w:r>
        <w:t>1   static am_temp_lm75_t  __g_temp_lm75;</w:t>
      </w:r>
    </w:p>
    <w:p w14:paraId="1012572E" w14:textId="77777777" w:rsidR="005705F6" w:rsidRDefault="005705F6" w:rsidP="005705F6">
      <w:pPr>
        <w:pStyle w:val="a5"/>
      </w:pPr>
      <w:r>
        <w:t>2   static const am_temp_lm75_info_t __g_temp_lm75_info = {</w:t>
      </w:r>
    </w:p>
    <w:p w14:paraId="2AA73F8D" w14:textId="77777777" w:rsidR="005705F6" w:rsidRDefault="005705F6" w:rsidP="005705F6">
      <w:pPr>
        <w:pStyle w:val="a5"/>
      </w:pPr>
      <w:r>
        <w:t>3       0x48</w:t>
      </w:r>
    </w:p>
    <w:p w14:paraId="6D3DD4C5" w14:textId="77777777" w:rsidR="005705F6" w:rsidRDefault="005705F6" w:rsidP="005705F6">
      <w:pPr>
        <w:pStyle w:val="a5"/>
      </w:pPr>
      <w:r>
        <w:t>4   };</w:t>
      </w:r>
    </w:p>
    <w:p w14:paraId="78186D85" w14:textId="77777777" w:rsidR="005705F6" w:rsidRDefault="005705F6" w:rsidP="005705F6">
      <w:pPr>
        <w:pStyle w:val="a5"/>
      </w:pPr>
      <w:r>
        <w:t>5   am_temp_handle_t am_temp_lm75_inst_init (void)</w:t>
      </w:r>
    </w:p>
    <w:p w14:paraId="5C2E6D24" w14:textId="77777777" w:rsidR="005705F6" w:rsidRDefault="005705F6" w:rsidP="005705F6">
      <w:pPr>
        <w:pStyle w:val="a5"/>
      </w:pPr>
      <w:r>
        <w:t>6   {</w:t>
      </w:r>
    </w:p>
    <w:p w14:paraId="7C1DF895" w14:textId="77777777" w:rsidR="005705F6" w:rsidRDefault="005705F6" w:rsidP="005705F6">
      <w:pPr>
        <w:pStyle w:val="a5"/>
      </w:pPr>
      <w:r>
        <w:t>7       return  am_temp_lm75_init(</w:t>
      </w:r>
      <w:r>
        <w:tab/>
        <w:t>&amp;__g_temp_lm75,</w:t>
      </w:r>
    </w:p>
    <w:p w14:paraId="24D66BA9" w14:textId="77777777" w:rsidR="005705F6" w:rsidRDefault="005705F6" w:rsidP="005705F6">
      <w:pPr>
        <w:pStyle w:val="a5"/>
      </w:pPr>
      <w:r>
        <w:t xml:space="preserve">8                              </w:t>
      </w:r>
      <w:r>
        <w:tab/>
        <w:t>&amp;__g_temp_lm75_info,</w:t>
      </w:r>
    </w:p>
    <w:p w14:paraId="50ECEBDD" w14:textId="77777777" w:rsidR="005705F6" w:rsidRDefault="005705F6" w:rsidP="005705F6">
      <w:pPr>
        <w:pStyle w:val="a5"/>
      </w:pPr>
      <w:r>
        <w:t xml:space="preserve">9                              </w:t>
      </w:r>
      <w:r>
        <w:tab/>
        <w:t xml:space="preserve"> am_zlg116_i2c1_inst_init());</w:t>
      </w:r>
    </w:p>
    <w:p w14:paraId="2C216357" w14:textId="77777777" w:rsidR="005705F6" w:rsidRDefault="005705F6" w:rsidP="005705F6">
      <w:pPr>
        <w:pStyle w:val="a5"/>
      </w:pPr>
      <w:r>
        <w:t>10  }</w:t>
      </w:r>
    </w:p>
    <w:p w14:paraId="17ECC338" w14:textId="77777777" w:rsidR="005705F6" w:rsidRDefault="005705F6" w:rsidP="005705F6">
      <w:pPr>
        <w:pStyle w:val="a5"/>
      </w:pPr>
      <w:r>
        <w:t xml:space="preserve">11  am_temp_handle_t am_temp_lm75_init (am_temp_lm75_t            </w:t>
      </w:r>
      <w:r>
        <w:tab/>
        <w:t>*p_lm75,</w:t>
      </w:r>
    </w:p>
    <w:p w14:paraId="710A012D" w14:textId="77777777" w:rsidR="005705F6" w:rsidRDefault="005705F6" w:rsidP="005705F6">
      <w:pPr>
        <w:pStyle w:val="a5"/>
      </w:pPr>
      <w:r>
        <w:t xml:space="preserve">12                                   const am_temp_lm75_info_t </w:t>
      </w:r>
      <w:r>
        <w:tab/>
        <w:t>*p_info,</w:t>
      </w:r>
    </w:p>
    <w:p w14:paraId="27DC0047" w14:textId="77777777" w:rsidR="005705F6" w:rsidRDefault="005705F6" w:rsidP="005705F6">
      <w:pPr>
        <w:pStyle w:val="a5"/>
      </w:pPr>
      <w:r>
        <w:t xml:space="preserve">13                                   am_i2c_handle_t            </w:t>
      </w:r>
      <w:r>
        <w:tab/>
        <w:t xml:space="preserve"> handle)</w:t>
      </w:r>
    </w:p>
    <w:p w14:paraId="3E03710B" w14:textId="77777777" w:rsidR="005705F6" w:rsidRDefault="005705F6" w:rsidP="005705F6">
      <w:pPr>
        <w:pStyle w:val="a5"/>
      </w:pPr>
      <w:r>
        <w:t>14  {</w:t>
      </w:r>
    </w:p>
    <w:p w14:paraId="25149741" w14:textId="77777777" w:rsidR="005705F6" w:rsidRDefault="005705F6" w:rsidP="005705F6">
      <w:pPr>
        <w:pStyle w:val="a5"/>
      </w:pPr>
      <w:r>
        <w:t>15      if ((p_lm75 == NULL) || (p_info == NULL)) {</w:t>
      </w:r>
    </w:p>
    <w:p w14:paraId="21FB4D71" w14:textId="77777777" w:rsidR="005705F6" w:rsidRDefault="005705F6" w:rsidP="005705F6">
      <w:pPr>
        <w:pStyle w:val="a5"/>
      </w:pPr>
      <w:r>
        <w:t>16          return NULL;</w:t>
      </w:r>
    </w:p>
    <w:p w14:paraId="40D69DB3" w14:textId="77777777" w:rsidR="005705F6" w:rsidRDefault="005705F6" w:rsidP="005705F6">
      <w:pPr>
        <w:pStyle w:val="a5"/>
      </w:pPr>
      <w:r>
        <w:t>17      }</w:t>
      </w:r>
    </w:p>
    <w:p w14:paraId="046CB7F8" w14:textId="77777777" w:rsidR="005705F6" w:rsidRDefault="005705F6" w:rsidP="005705F6">
      <w:pPr>
        <w:pStyle w:val="a5"/>
      </w:pPr>
      <w:r>
        <w:t>18      am_i2c_mkdev(&amp;p_lm75-&gt;dev,</w:t>
      </w:r>
    </w:p>
    <w:p w14:paraId="59DA53B3" w14:textId="77777777" w:rsidR="005705F6" w:rsidRDefault="005705F6" w:rsidP="005705F6">
      <w:pPr>
        <w:pStyle w:val="a5"/>
      </w:pPr>
      <w:r>
        <w:t>19                   handle,</w:t>
      </w:r>
    </w:p>
    <w:p w14:paraId="27C9D31E" w14:textId="77777777" w:rsidR="005705F6" w:rsidRDefault="005705F6" w:rsidP="005705F6">
      <w:pPr>
        <w:pStyle w:val="a5"/>
      </w:pPr>
      <w:r>
        <w:t>20                   p_info-&gt;i2c_addr,</w:t>
      </w:r>
    </w:p>
    <w:p w14:paraId="04B4FE9E" w14:textId="77777777" w:rsidR="005705F6" w:rsidRDefault="005705F6" w:rsidP="005705F6">
      <w:pPr>
        <w:pStyle w:val="a5"/>
      </w:pPr>
      <w:r>
        <w:t>21                   AM_I2C_ADDR_7BIT | AM_I2C_SUBADDR_1BYTE);</w:t>
      </w:r>
    </w:p>
    <w:p w14:paraId="2E98A946" w14:textId="77777777" w:rsidR="005705F6" w:rsidRDefault="005705F6" w:rsidP="005705F6">
      <w:pPr>
        <w:pStyle w:val="a5"/>
      </w:pPr>
      <w:r>
        <w:t xml:space="preserve">22      p_lm75-&gt;p_info      </w:t>
      </w:r>
      <w:r>
        <w:tab/>
        <w:t>=</w:t>
      </w:r>
      <w:r>
        <w:tab/>
        <w:t xml:space="preserve"> p_info;</w:t>
      </w:r>
    </w:p>
    <w:p w14:paraId="31A2ACE9" w14:textId="77777777" w:rsidR="005705F6" w:rsidRDefault="005705F6" w:rsidP="005705F6">
      <w:pPr>
        <w:pStyle w:val="a5"/>
      </w:pPr>
      <w:r>
        <w:t xml:space="preserve">23      p_lm75-&gt;isa.p_funcs  </w:t>
      </w:r>
      <w:r>
        <w:tab/>
        <w:t xml:space="preserve">= </w:t>
      </w:r>
      <w:r>
        <w:tab/>
        <w:t>&amp;__g_temp_lm75_drv_funcs;</w:t>
      </w:r>
    </w:p>
    <w:p w14:paraId="48D02F40" w14:textId="77777777" w:rsidR="005705F6" w:rsidRDefault="005705F6" w:rsidP="005705F6">
      <w:pPr>
        <w:pStyle w:val="a5"/>
      </w:pPr>
      <w:r>
        <w:t xml:space="preserve">24      p_lm75-&gt;isa.p_cookie </w:t>
      </w:r>
      <w:r>
        <w:tab/>
        <w:t>=</w:t>
      </w:r>
      <w:r>
        <w:tab/>
        <w:t xml:space="preserve"> p_lm75;</w:t>
      </w:r>
    </w:p>
    <w:p w14:paraId="75B18476" w14:textId="77777777" w:rsidR="005705F6" w:rsidRDefault="005705F6" w:rsidP="005705F6">
      <w:pPr>
        <w:pStyle w:val="a5"/>
      </w:pPr>
      <w:r>
        <w:t>25      return &amp;p_lm75-&gt;isa;</w:t>
      </w:r>
    </w:p>
    <w:p w14:paraId="6E7305F5" w14:textId="24040A6B" w:rsidR="005705F6" w:rsidRDefault="005705F6" w:rsidP="005705F6">
      <w:pPr>
        <w:pStyle w:val="a5"/>
      </w:pPr>
      <w:r>
        <w:t>26  }</w:t>
      </w:r>
    </w:p>
    <w:p w14:paraId="0AE65156" w14:textId="28AC5B63" w:rsidR="005705F6" w:rsidRDefault="005705F6" w:rsidP="00A6791D">
      <w:pPr>
        <w:spacing w:before="62" w:after="62"/>
        <w:rPr>
          <w:lang w:val="de-DE"/>
        </w:rPr>
      </w:pPr>
      <w:r>
        <w:rPr>
          <w:lang w:val="de-DE"/>
        </w:rPr>
        <w:tab/>
      </w:r>
      <w:r>
        <w:rPr>
          <w:lang w:val="de-DE"/>
        </w:rPr>
        <w:t>初始化完成后</w:t>
      </w:r>
      <w:r>
        <w:rPr>
          <w:rFonts w:hint="eastAsia"/>
          <w:lang w:val="de-DE"/>
        </w:rPr>
        <w:t>，</w:t>
      </w:r>
      <w:r>
        <w:rPr>
          <w:lang w:val="de-DE"/>
        </w:rPr>
        <w:t>只需提供</w:t>
      </w:r>
      <w:r>
        <w:rPr>
          <w:lang w:val="de-DE"/>
        </w:rPr>
        <w:t>LM75</w:t>
      </w:r>
      <w:r>
        <w:rPr>
          <w:lang w:val="de-DE"/>
        </w:rPr>
        <w:t>的操作句柄</w:t>
      </w:r>
      <w:r w:rsidR="00615DF2">
        <w:rPr>
          <w:rFonts w:hint="eastAsia"/>
          <w:lang w:val="de-DE"/>
        </w:rPr>
        <w:t>，</w:t>
      </w:r>
      <w:r w:rsidR="00615DF2">
        <w:rPr>
          <w:lang w:val="de-DE"/>
        </w:rPr>
        <w:t>即可在任意位置调用温度读取函数</w:t>
      </w:r>
      <w:r w:rsidR="00615DF2">
        <w:rPr>
          <w:rFonts w:hint="eastAsia"/>
          <w:lang w:val="de-DE"/>
        </w:rPr>
        <w:t>，</w:t>
      </w:r>
      <w:r w:rsidR="00615DF2">
        <w:rPr>
          <w:lang w:val="de-DE"/>
        </w:rPr>
        <w:t>详见</w:t>
      </w:r>
      <w:r w:rsidR="00615DF2">
        <w:rPr>
          <w:lang w:val="de-DE"/>
        </w:rPr>
        <w:fldChar w:fldCharType="begin"/>
      </w:r>
      <w:r w:rsidR="00615DF2">
        <w:rPr>
          <w:lang w:val="de-DE"/>
        </w:rPr>
        <w:instrText xml:space="preserve"> REF _Ref2606231 \h </w:instrText>
      </w:r>
      <w:r w:rsidR="00615DF2">
        <w:rPr>
          <w:lang w:val="de-DE"/>
        </w:rPr>
      </w:r>
      <w:r w:rsidR="00615DF2">
        <w:rPr>
          <w:lang w:val="de-DE"/>
        </w:rPr>
        <w:fldChar w:fldCharType="separate"/>
      </w:r>
      <w:r w:rsidR="00615DF2">
        <w:rPr>
          <w:rFonts w:hint="eastAsia"/>
        </w:rPr>
        <w:t>程序清单</w:t>
      </w:r>
      <w:r w:rsidR="00615DF2" w:rsidRPr="00615DF2">
        <w:rPr>
          <w:noProof/>
          <w:lang w:val="de-DE"/>
        </w:rPr>
        <w:t>3</w:t>
      </w:r>
      <w:r w:rsidR="00615DF2" w:rsidRPr="00615DF2">
        <w:rPr>
          <w:lang w:val="de-DE"/>
        </w:rPr>
        <w:t>.</w:t>
      </w:r>
      <w:r w:rsidR="00615DF2" w:rsidRPr="00615DF2">
        <w:rPr>
          <w:noProof/>
          <w:lang w:val="de-DE"/>
        </w:rPr>
        <w:t>4</w:t>
      </w:r>
      <w:r w:rsidR="00615DF2">
        <w:rPr>
          <w:lang w:val="de-DE"/>
        </w:rPr>
        <w:fldChar w:fldCharType="end"/>
      </w:r>
      <w:r w:rsidR="00615DF2">
        <w:rPr>
          <w:rFonts w:hint="eastAsia"/>
          <w:lang w:val="de-DE"/>
        </w:rPr>
        <w:t>。</w:t>
      </w:r>
    </w:p>
    <w:p w14:paraId="537CCD41" w14:textId="218F8C93" w:rsidR="00615DF2" w:rsidRPr="00615DF2" w:rsidRDefault="00615DF2" w:rsidP="00615DF2">
      <w:pPr>
        <w:pStyle w:val="a7"/>
        <w:keepNext/>
        <w:rPr>
          <w:lang w:val="de-DE"/>
        </w:rPr>
      </w:pPr>
      <w:bookmarkStart w:id="122" w:name="_Ref2606231"/>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3</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4</w:t>
      </w:r>
      <w:r w:rsidR="00A26C7F">
        <w:fldChar w:fldCharType="end"/>
      </w:r>
      <w:bookmarkEnd w:id="122"/>
      <w:r w:rsidRPr="00EE79DF">
        <w:rPr>
          <w:lang w:val="de-DE"/>
        </w:rPr>
        <w:t xml:space="preserve">  LM75</w:t>
      </w:r>
      <w:r>
        <w:t>读取温度</w:t>
      </w:r>
    </w:p>
    <w:p w14:paraId="513AF9BB" w14:textId="77777777" w:rsidR="00615DF2" w:rsidRDefault="00615DF2" w:rsidP="00615DF2">
      <w:pPr>
        <w:pStyle w:val="a5"/>
      </w:pPr>
      <w:r>
        <w:t>1   void demo_std_i2c_lm75_entry (am_temp_handle_t handle)</w:t>
      </w:r>
    </w:p>
    <w:p w14:paraId="5E8B6794" w14:textId="77777777" w:rsidR="00615DF2" w:rsidRDefault="00615DF2" w:rsidP="00615DF2">
      <w:pPr>
        <w:pStyle w:val="a5"/>
      </w:pPr>
      <w:r>
        <w:t>2   {</w:t>
      </w:r>
    </w:p>
    <w:p w14:paraId="25118125" w14:textId="77777777" w:rsidR="00615DF2" w:rsidRDefault="00615DF2" w:rsidP="00615DF2">
      <w:pPr>
        <w:pStyle w:val="a5"/>
      </w:pPr>
      <w:r>
        <w:t>3       int32_t temperature = 0;</w:t>
      </w:r>
    </w:p>
    <w:p w14:paraId="2B941CE5" w14:textId="77777777" w:rsidR="00615DF2" w:rsidRDefault="00615DF2" w:rsidP="00615DF2">
      <w:pPr>
        <w:pStyle w:val="a5"/>
      </w:pPr>
      <w:r>
        <w:t>4       AM_FOREVER {</w:t>
      </w:r>
    </w:p>
    <w:p w14:paraId="6C25365C" w14:textId="77777777" w:rsidR="00615DF2" w:rsidRDefault="00615DF2" w:rsidP="00615DF2">
      <w:pPr>
        <w:pStyle w:val="a5"/>
      </w:pPr>
      <w:r>
        <w:lastRenderedPageBreak/>
        <w:t>5           if (am_temp_read(handle, &amp;temperature) != AM_OK) {</w:t>
      </w:r>
    </w:p>
    <w:p w14:paraId="6AA357F6" w14:textId="77777777" w:rsidR="00615DF2" w:rsidRDefault="00615DF2" w:rsidP="00615DF2">
      <w:pPr>
        <w:pStyle w:val="a5"/>
      </w:pPr>
      <w:r>
        <w:t>6               AM_DBG_INFO("am_temp_read failed!\r\n");</w:t>
      </w:r>
    </w:p>
    <w:p w14:paraId="177271FB" w14:textId="77777777" w:rsidR="00615DF2" w:rsidRDefault="00615DF2" w:rsidP="00615DF2">
      <w:pPr>
        <w:pStyle w:val="a5"/>
      </w:pPr>
      <w:r>
        <w:t>7           } else {</w:t>
      </w:r>
    </w:p>
    <w:p w14:paraId="1C8B5618" w14:textId="77777777" w:rsidR="00615DF2" w:rsidRDefault="00615DF2" w:rsidP="00615DF2">
      <w:pPr>
        <w:pStyle w:val="a5"/>
      </w:pPr>
      <w:r>
        <w:t>8               AM_DBG_INFO("Current temperature is %d.%1d°C\r\n",</w:t>
      </w:r>
    </w:p>
    <w:p w14:paraId="28729B21" w14:textId="79B62CEE" w:rsidR="00615DF2" w:rsidRDefault="00615DF2" w:rsidP="00615DF2">
      <w:pPr>
        <w:pStyle w:val="a5"/>
      </w:pPr>
      <w:r>
        <w:t xml:space="preserve">9                       </w:t>
      </w:r>
      <w:r>
        <w:tab/>
        <w:t xml:space="preserve">  (int)temperature / 1000,</w:t>
      </w:r>
    </w:p>
    <w:p w14:paraId="4FB6149C" w14:textId="5CE6A563" w:rsidR="00615DF2" w:rsidRDefault="00615DF2" w:rsidP="00615DF2">
      <w:pPr>
        <w:pStyle w:val="a5"/>
      </w:pPr>
      <w:r>
        <w:t>10                            (int)(temperature - temperature / 1000 * 1000) / 100);</w:t>
      </w:r>
    </w:p>
    <w:p w14:paraId="1741736D" w14:textId="77777777" w:rsidR="00615DF2" w:rsidRDefault="00615DF2" w:rsidP="00615DF2">
      <w:pPr>
        <w:pStyle w:val="a5"/>
      </w:pPr>
      <w:r>
        <w:t>11          }</w:t>
      </w:r>
    </w:p>
    <w:p w14:paraId="44F5CC67" w14:textId="77777777" w:rsidR="00615DF2" w:rsidRDefault="00615DF2" w:rsidP="00615DF2">
      <w:pPr>
        <w:pStyle w:val="a5"/>
      </w:pPr>
      <w:r>
        <w:t>12          am_mdelay(1000);</w:t>
      </w:r>
    </w:p>
    <w:p w14:paraId="24AF60EA" w14:textId="77777777" w:rsidR="00615DF2" w:rsidRDefault="00615DF2" w:rsidP="00615DF2">
      <w:pPr>
        <w:pStyle w:val="a5"/>
      </w:pPr>
      <w:r>
        <w:t>13      }</w:t>
      </w:r>
    </w:p>
    <w:p w14:paraId="40D6DE97" w14:textId="7B96CA08" w:rsidR="00615DF2" w:rsidRPr="00A6791D" w:rsidRDefault="00615DF2" w:rsidP="00615DF2">
      <w:pPr>
        <w:pStyle w:val="a5"/>
      </w:pPr>
      <w:r>
        <w:t>14  }</w:t>
      </w:r>
    </w:p>
    <w:p w14:paraId="57A17C86" w14:textId="0A54DC0F" w:rsidR="00AC7557" w:rsidRDefault="00AC7557" w:rsidP="00AC7557">
      <w:pPr>
        <w:pStyle w:val="20"/>
        <w:rPr>
          <w:lang w:val="de-DE"/>
        </w:rPr>
      </w:pPr>
      <w:bookmarkStart w:id="123" w:name="_Toc6175794"/>
      <w:r>
        <w:rPr>
          <w:rFonts w:hint="eastAsia"/>
          <w:lang w:val="de-DE"/>
        </w:rPr>
        <w:t>通用</w:t>
      </w:r>
      <w:r>
        <w:rPr>
          <w:lang w:val="de-DE"/>
        </w:rPr>
        <w:t>按键接口</w:t>
      </w:r>
      <w:bookmarkEnd w:id="123"/>
    </w:p>
    <w:p w14:paraId="6932FB1E" w14:textId="77777777" w:rsidR="00AC7557" w:rsidRDefault="00AC7557" w:rsidP="00AC7557">
      <w:pPr>
        <w:pStyle w:val="30"/>
        <w:rPr>
          <w:lang w:val="de-DE"/>
        </w:rPr>
      </w:pPr>
      <w:bookmarkStart w:id="124" w:name="_Toc6175795"/>
      <w:r>
        <w:rPr>
          <w:rFonts w:hint="eastAsia"/>
          <w:lang w:val="de-DE"/>
        </w:rPr>
        <w:t>定义</w:t>
      </w:r>
      <w:r>
        <w:rPr>
          <w:lang w:val="de-DE"/>
        </w:rPr>
        <w:t>接口</w:t>
      </w:r>
      <w:bookmarkEnd w:id="124"/>
    </w:p>
    <w:p w14:paraId="31FF0AD3" w14:textId="5078F027" w:rsidR="005E3B0B" w:rsidRDefault="005E3B0B" w:rsidP="005E3B0B">
      <w:pPr>
        <w:pStyle w:val="23"/>
        <w:spacing w:before="62" w:after="62"/>
      </w:pPr>
      <w:r>
        <w:t>由于操作的对象是</w:t>
      </w:r>
      <w:r>
        <w:rPr>
          <w:rFonts w:hint="eastAsia"/>
        </w:rPr>
        <w:t>按键</w:t>
      </w:r>
      <w:r w:rsidRPr="002C1376">
        <w:rPr>
          <w:rFonts w:hint="eastAsia"/>
          <w:lang w:val="de-DE"/>
        </w:rPr>
        <w:t>（</w:t>
      </w:r>
      <w:r>
        <w:rPr>
          <w:rFonts w:hint="eastAsia"/>
          <w:lang w:val="de-DE"/>
        </w:rPr>
        <w:t>key</w:t>
      </w:r>
      <w:r w:rsidRPr="002C1376">
        <w:rPr>
          <w:rFonts w:hint="eastAsia"/>
          <w:lang w:val="de-DE"/>
        </w:rPr>
        <w:t>），</w:t>
      </w:r>
      <w:r>
        <w:rPr>
          <w:rFonts w:hint="eastAsia"/>
        </w:rPr>
        <w:t>因此接口命名以</w:t>
      </w:r>
      <w:r w:rsidRPr="002C1376">
        <w:rPr>
          <w:rFonts w:hint="eastAsia"/>
          <w:lang w:val="de-DE"/>
        </w:rPr>
        <w:t>“</w:t>
      </w:r>
      <w:r w:rsidRPr="002C1376">
        <w:rPr>
          <w:rFonts w:hint="eastAsia"/>
          <w:lang w:val="de-DE"/>
        </w:rPr>
        <w:t>am_</w:t>
      </w:r>
      <w:r>
        <w:rPr>
          <w:rFonts w:hint="eastAsia"/>
          <w:lang w:val="de-DE"/>
        </w:rPr>
        <w:t>key</w:t>
      </w:r>
      <w:r w:rsidRPr="002C1376">
        <w:rPr>
          <w:rFonts w:hint="eastAsia"/>
          <w:lang w:val="de-DE"/>
        </w:rPr>
        <w:t>_</w:t>
      </w:r>
      <w:r w:rsidRPr="002C1376">
        <w:rPr>
          <w:rFonts w:hint="eastAsia"/>
          <w:lang w:val="de-DE"/>
        </w:rPr>
        <w:t>”</w:t>
      </w:r>
      <w:r>
        <w:rPr>
          <w:rFonts w:hint="eastAsia"/>
        </w:rPr>
        <w:t>作为前缀。</w:t>
      </w:r>
      <w:r w:rsidR="005B4EF2">
        <w:rPr>
          <w:rFonts w:hint="eastAsia"/>
        </w:rPr>
        <w:t>按键一般分为普通</w:t>
      </w:r>
      <w:r w:rsidR="005B4EF2">
        <w:rPr>
          <w:rFonts w:hint="eastAsia"/>
        </w:rPr>
        <w:t>IO</w:t>
      </w:r>
      <w:r w:rsidR="005B4EF2">
        <w:rPr>
          <w:rFonts w:hint="eastAsia"/>
        </w:rPr>
        <w:t>按键和矩阵键盘</w:t>
      </w:r>
      <w:r w:rsidR="002D7BAF">
        <w:rPr>
          <w:rFonts w:hint="eastAsia"/>
        </w:rPr>
        <w:t>；其中普通</w:t>
      </w:r>
      <w:r w:rsidR="002D7BAF">
        <w:rPr>
          <w:rFonts w:hint="eastAsia"/>
        </w:rPr>
        <w:t>IO</w:t>
      </w:r>
      <w:r w:rsidR="002D7BAF">
        <w:rPr>
          <w:rFonts w:hint="eastAsia"/>
        </w:rPr>
        <w:t>按键的初始化函数为：</w:t>
      </w:r>
    </w:p>
    <w:p w14:paraId="41A267FE" w14:textId="6CA724B8" w:rsidR="002D7BAF" w:rsidRDefault="002D7BAF" w:rsidP="002D7BAF">
      <w:pPr>
        <w:pStyle w:val="a5"/>
      </w:pPr>
      <w:r w:rsidRPr="002D7BAF">
        <w:t>int am_key_gpio_init (am_key_gpio_t *p_dev, const am_key_gpio_info_t *p_info)</w:t>
      </w:r>
      <w:r>
        <w:rPr>
          <w:rFonts w:hint="eastAsia"/>
        </w:rPr>
        <w:t>;</w:t>
      </w:r>
    </w:p>
    <w:p w14:paraId="7819A5C1" w14:textId="76F6DD77" w:rsidR="004B2C40" w:rsidRPr="004B2C40" w:rsidRDefault="004B2C40" w:rsidP="004B2C40">
      <w:pPr>
        <w:pStyle w:val="23"/>
        <w:spacing w:before="62" w:after="62"/>
        <w:rPr>
          <w:lang w:val="de-DE"/>
        </w:rPr>
      </w:pPr>
      <w:r w:rsidRPr="004B2C40">
        <w:rPr>
          <w:lang w:val="de-DE"/>
        </w:rPr>
        <w:t>p_info</w:t>
      </w:r>
      <w:r>
        <w:t>指向按键信息结构体</w:t>
      </w:r>
      <w:r w:rsidRPr="004B2C40">
        <w:rPr>
          <w:rFonts w:hint="eastAsia"/>
          <w:lang w:val="de-DE"/>
        </w:rPr>
        <w:t>：</w:t>
      </w:r>
    </w:p>
    <w:p w14:paraId="548E2D6A" w14:textId="77777777" w:rsidR="004B2C40" w:rsidRPr="004B2C40" w:rsidRDefault="004B2C40" w:rsidP="004B2C40">
      <w:pPr>
        <w:pStyle w:val="a5"/>
      </w:pPr>
      <w:r w:rsidRPr="004B2C40">
        <w:t>typedef struct am_key_gpio_info {</w:t>
      </w:r>
    </w:p>
    <w:p w14:paraId="6D712AD9" w14:textId="4FDD7D61" w:rsidR="004B2C40" w:rsidRPr="004B2C40" w:rsidRDefault="004B2C40" w:rsidP="004B2C40">
      <w:pPr>
        <w:pStyle w:val="a5"/>
      </w:pPr>
      <w:r w:rsidRPr="004B2C40">
        <w:rPr>
          <w:rFonts w:hint="eastAsia"/>
        </w:rPr>
        <w:t xml:space="preserve">    const int  </w:t>
      </w:r>
      <w:r>
        <w:tab/>
      </w:r>
      <w:r w:rsidRPr="004B2C40">
        <w:rPr>
          <w:rFonts w:hint="eastAsia"/>
        </w:rPr>
        <w:t xml:space="preserve">*p_pins;              </w:t>
      </w:r>
      <w:r>
        <w:tab/>
      </w:r>
      <w:r w:rsidRPr="004B2C40">
        <w:rPr>
          <w:rFonts w:hint="eastAsia"/>
        </w:rPr>
        <w:t xml:space="preserve">/**&lt; \brief </w:t>
      </w:r>
      <w:r>
        <w:rPr>
          <w:rFonts w:hint="eastAsia"/>
        </w:rPr>
        <w:t>使用的引脚号</w:t>
      </w:r>
      <w:r w:rsidRPr="004B2C40">
        <w:rPr>
          <w:rFonts w:hint="eastAsia"/>
        </w:rPr>
        <w:t xml:space="preserve">               </w:t>
      </w:r>
      <w:r>
        <w:tab/>
        <w:t xml:space="preserve"> </w:t>
      </w:r>
      <w:r>
        <w:tab/>
      </w:r>
      <w:r w:rsidRPr="004B2C40">
        <w:rPr>
          <w:rFonts w:hint="eastAsia"/>
        </w:rPr>
        <w:t>*/</w:t>
      </w:r>
    </w:p>
    <w:p w14:paraId="2985C3E4" w14:textId="010FA299" w:rsidR="004B2C40" w:rsidRPr="004B2C40" w:rsidRDefault="004B2C40" w:rsidP="004B2C40">
      <w:pPr>
        <w:pStyle w:val="a5"/>
      </w:pPr>
      <w:r w:rsidRPr="004B2C40">
        <w:rPr>
          <w:rFonts w:hint="eastAsia"/>
        </w:rPr>
        <w:t xml:space="preserve">    const int  </w:t>
      </w:r>
      <w:r>
        <w:tab/>
      </w:r>
      <w:r w:rsidRPr="004B2C40">
        <w:rPr>
          <w:rFonts w:hint="eastAsia"/>
        </w:rPr>
        <w:t xml:space="preserve">*p_codes;            </w:t>
      </w:r>
      <w:r>
        <w:tab/>
      </w:r>
      <w:r w:rsidRPr="004B2C40">
        <w:rPr>
          <w:rFonts w:hint="eastAsia"/>
        </w:rPr>
        <w:t xml:space="preserve">/**&lt; \brief </w:t>
      </w:r>
      <w:r>
        <w:rPr>
          <w:rFonts w:hint="eastAsia"/>
        </w:rPr>
        <w:t>各个按键对应的编码</w:t>
      </w:r>
      <w:r w:rsidRPr="004B2C40">
        <w:rPr>
          <w:rFonts w:hint="eastAsia"/>
        </w:rPr>
        <w:t>（</w:t>
      </w:r>
      <w:r>
        <w:rPr>
          <w:rFonts w:hint="eastAsia"/>
        </w:rPr>
        <w:t>上报</w:t>
      </w:r>
      <w:r w:rsidRPr="004B2C40">
        <w:rPr>
          <w:rFonts w:hint="eastAsia"/>
        </w:rPr>
        <w:t>）</w:t>
      </w:r>
      <w:r w:rsidRPr="004B2C40">
        <w:rPr>
          <w:rFonts w:hint="eastAsia"/>
        </w:rPr>
        <w:t xml:space="preserve"> </w:t>
      </w:r>
      <w:r>
        <w:tab/>
        <w:t xml:space="preserve"> </w:t>
      </w:r>
      <w:r>
        <w:tab/>
      </w:r>
      <w:r w:rsidRPr="004B2C40">
        <w:rPr>
          <w:rFonts w:hint="eastAsia"/>
        </w:rPr>
        <w:t>*/</w:t>
      </w:r>
    </w:p>
    <w:p w14:paraId="0BB8BB74" w14:textId="47898066" w:rsidR="004B2C40" w:rsidRPr="004B2C40" w:rsidRDefault="004B2C40" w:rsidP="004B2C40">
      <w:pPr>
        <w:pStyle w:val="a5"/>
      </w:pPr>
      <w:r w:rsidRPr="004B2C40">
        <w:rPr>
          <w:rFonts w:hint="eastAsia"/>
        </w:rPr>
        <w:t xml:space="preserve">    int      </w:t>
      </w:r>
      <w:r>
        <w:tab/>
        <w:t xml:space="preserve"> </w:t>
      </w:r>
      <w:r w:rsidRPr="004B2C40">
        <w:rPr>
          <w:rFonts w:hint="eastAsia"/>
        </w:rPr>
        <w:t xml:space="preserve">pin_num;           </w:t>
      </w:r>
      <w:r>
        <w:tab/>
      </w:r>
      <w:r w:rsidRPr="004B2C40">
        <w:rPr>
          <w:rFonts w:hint="eastAsia"/>
        </w:rPr>
        <w:t xml:space="preserve">/**&lt; \brief </w:t>
      </w:r>
      <w:r>
        <w:rPr>
          <w:rFonts w:hint="eastAsia"/>
        </w:rPr>
        <w:t>按键数目</w:t>
      </w:r>
      <w:r w:rsidRPr="004B2C40">
        <w:rPr>
          <w:rFonts w:hint="eastAsia"/>
        </w:rPr>
        <w:t xml:space="preserve"> </w:t>
      </w:r>
      <w:r>
        <w:tab/>
      </w:r>
      <w:r>
        <w:tab/>
      </w:r>
      <w:r>
        <w:tab/>
      </w:r>
      <w:r>
        <w:tab/>
      </w:r>
      <w:r>
        <w:tab/>
        <w:t xml:space="preserve"> </w:t>
      </w:r>
      <w:r>
        <w:tab/>
      </w:r>
      <w:r w:rsidRPr="004B2C40">
        <w:rPr>
          <w:rFonts w:hint="eastAsia"/>
        </w:rPr>
        <w:t>*/</w:t>
      </w:r>
    </w:p>
    <w:p w14:paraId="48FBF867" w14:textId="5BF7ABDF" w:rsidR="004B2C40" w:rsidRPr="004B2C40" w:rsidRDefault="004B2C40" w:rsidP="004B2C40">
      <w:pPr>
        <w:pStyle w:val="a5"/>
      </w:pPr>
      <w:r w:rsidRPr="004B2C40">
        <w:rPr>
          <w:rFonts w:hint="eastAsia"/>
        </w:rPr>
        <w:t xml:space="preserve">    am_bool_t</w:t>
      </w:r>
      <w:r>
        <w:tab/>
        <w:t xml:space="preserve"> </w:t>
      </w:r>
      <w:r w:rsidRPr="004B2C40">
        <w:rPr>
          <w:rFonts w:hint="eastAsia"/>
        </w:rPr>
        <w:t xml:space="preserve">active_low;          </w:t>
      </w:r>
      <w:r>
        <w:tab/>
      </w:r>
      <w:r w:rsidRPr="004B2C40">
        <w:rPr>
          <w:rFonts w:hint="eastAsia"/>
        </w:rPr>
        <w:t xml:space="preserve">/**&lt; \brief </w:t>
      </w:r>
      <w:r>
        <w:rPr>
          <w:rFonts w:hint="eastAsia"/>
        </w:rPr>
        <w:t>是否低电平激活</w:t>
      </w:r>
      <w:r w:rsidRPr="004B2C40">
        <w:rPr>
          <w:rFonts w:hint="eastAsia"/>
        </w:rPr>
        <w:t>（</w:t>
      </w:r>
      <w:r>
        <w:rPr>
          <w:rFonts w:hint="eastAsia"/>
        </w:rPr>
        <w:t>按下为低电平）</w:t>
      </w:r>
      <w:r>
        <w:tab/>
      </w:r>
      <w:r w:rsidRPr="004B2C40">
        <w:rPr>
          <w:rFonts w:hint="eastAsia"/>
        </w:rPr>
        <w:t>*/</w:t>
      </w:r>
    </w:p>
    <w:p w14:paraId="05756827" w14:textId="7F1FDC1C" w:rsidR="004B2C40" w:rsidRDefault="004B2C40" w:rsidP="004B2C40">
      <w:pPr>
        <w:pStyle w:val="a5"/>
      </w:pPr>
      <w:r w:rsidRPr="004B2C40">
        <w:rPr>
          <w:rFonts w:hint="eastAsia"/>
        </w:rPr>
        <w:t xml:space="preserve">    </w:t>
      </w:r>
      <w:r>
        <w:rPr>
          <w:rFonts w:hint="eastAsia"/>
        </w:rPr>
        <w:t xml:space="preserve">int       </w:t>
      </w:r>
      <w:r>
        <w:tab/>
        <w:t xml:space="preserve"> </w:t>
      </w:r>
      <w:r>
        <w:rPr>
          <w:rFonts w:hint="eastAsia"/>
        </w:rPr>
        <w:t xml:space="preserve">scan_interval_ms;     </w:t>
      </w:r>
      <w:r>
        <w:tab/>
      </w:r>
      <w:r>
        <w:rPr>
          <w:rFonts w:hint="eastAsia"/>
        </w:rPr>
        <w:t xml:space="preserve">/**&lt; \brief </w:t>
      </w:r>
      <w:r>
        <w:rPr>
          <w:rFonts w:hint="eastAsia"/>
        </w:rPr>
        <w:t>按键扫描时间间隔，一般</w:t>
      </w:r>
      <w:r>
        <w:rPr>
          <w:rFonts w:hint="eastAsia"/>
        </w:rPr>
        <w:t>10ms</w:t>
      </w:r>
      <w:r>
        <w:rPr>
          <w:rFonts w:hint="eastAsia"/>
        </w:rPr>
        <w:tab/>
        <w:t xml:space="preserve">  </w:t>
      </w:r>
      <w:r>
        <w:tab/>
      </w:r>
      <w:r>
        <w:rPr>
          <w:rFonts w:hint="eastAsia"/>
        </w:rPr>
        <w:t>*/</w:t>
      </w:r>
    </w:p>
    <w:p w14:paraId="1A53ED5E" w14:textId="29B72B7C" w:rsidR="004B2C40" w:rsidRDefault="004B2C40" w:rsidP="00DB3D10">
      <w:pPr>
        <w:pStyle w:val="a5"/>
        <w:tabs>
          <w:tab w:val="left" w:pos="2269"/>
        </w:tabs>
      </w:pPr>
      <w:r>
        <w:t>} am_key_gpio_info_t;</w:t>
      </w:r>
      <w:r w:rsidR="00DB3D10">
        <w:tab/>
      </w:r>
    </w:p>
    <w:p w14:paraId="730BEC17" w14:textId="05F06627" w:rsidR="00DB3D10" w:rsidRPr="008B12F2" w:rsidRDefault="008B12F2" w:rsidP="00DB3D10">
      <w:pPr>
        <w:pStyle w:val="23"/>
        <w:spacing w:before="62" w:after="62"/>
        <w:rPr>
          <w:lang w:val="de-DE"/>
        </w:rPr>
      </w:pPr>
      <w:r>
        <w:rPr>
          <w:rFonts w:hint="eastAsia"/>
          <w:lang w:val="de-DE"/>
        </w:rPr>
        <w:t>用户只需定义一个按键信息结构体并将信息填充，再定义一个</w:t>
      </w:r>
      <w:r w:rsidRPr="008B12F2">
        <w:rPr>
          <w:lang w:val="de-DE"/>
        </w:rPr>
        <w:t>am_key_gpio_t</w:t>
      </w:r>
      <w:r>
        <w:t>的指针后调用</w:t>
      </w:r>
      <w:r w:rsidRPr="008B12F2">
        <w:rPr>
          <w:lang w:val="de-DE"/>
        </w:rPr>
        <w:t>am_key_gpio_init</w:t>
      </w:r>
      <w:r>
        <w:rPr>
          <w:lang w:val="de-DE"/>
        </w:rPr>
        <w:t>初始化函数即可完成初始化</w:t>
      </w:r>
      <w:r>
        <w:rPr>
          <w:rFonts w:hint="eastAsia"/>
          <w:lang w:val="de-DE"/>
        </w:rPr>
        <w:t>；</w:t>
      </w:r>
    </w:p>
    <w:p w14:paraId="37619148" w14:textId="7170F909" w:rsidR="00F2336F" w:rsidRDefault="00F2336F" w:rsidP="004B2C40">
      <w:pPr>
        <w:pStyle w:val="23"/>
        <w:spacing w:before="62" w:after="62"/>
        <w:rPr>
          <w:lang w:val="de-DE"/>
        </w:rPr>
      </w:pPr>
      <w:r>
        <w:rPr>
          <w:lang w:val="de-DE"/>
        </w:rPr>
        <w:t>矩阵键盘接口的命名稍有不同</w:t>
      </w:r>
      <w:r>
        <w:rPr>
          <w:rFonts w:hint="eastAsia"/>
          <w:lang w:val="de-DE"/>
        </w:rPr>
        <w:t>，增加了“</w:t>
      </w:r>
      <w:r w:rsidRPr="00F2336F">
        <w:rPr>
          <w:lang w:val="de-DE"/>
        </w:rPr>
        <w:t>matrix</w:t>
      </w:r>
      <w:r>
        <w:rPr>
          <w:rFonts w:hint="eastAsia"/>
          <w:lang w:val="de-DE"/>
        </w:rPr>
        <w:t>”变成了“</w:t>
      </w:r>
      <w:r w:rsidRPr="00F2336F">
        <w:rPr>
          <w:lang w:val="de-DE"/>
        </w:rPr>
        <w:t>am_key_matrix_</w:t>
      </w:r>
      <w:r>
        <w:rPr>
          <w:rFonts w:hint="eastAsia"/>
          <w:lang w:val="de-DE"/>
        </w:rPr>
        <w:t>”；矩阵键盘的初始化函数为：</w:t>
      </w:r>
    </w:p>
    <w:p w14:paraId="5284CA7E" w14:textId="77777777" w:rsidR="00F2336F" w:rsidRPr="00F2336F" w:rsidRDefault="00F2336F" w:rsidP="00F2336F">
      <w:pPr>
        <w:pStyle w:val="a5"/>
      </w:pPr>
      <w:r w:rsidRPr="00F2336F">
        <w:t>int am_key_matrix_gpio_softimer_init (</w:t>
      </w:r>
    </w:p>
    <w:p w14:paraId="4B592B66" w14:textId="77777777" w:rsidR="00F2336F" w:rsidRPr="00F2336F" w:rsidRDefault="00F2336F" w:rsidP="00F2336F">
      <w:pPr>
        <w:pStyle w:val="a5"/>
      </w:pPr>
      <w:r w:rsidRPr="00F2336F">
        <w:t xml:space="preserve">    am_key_matrix_gpio_softimer_t            *p_dev,</w:t>
      </w:r>
    </w:p>
    <w:p w14:paraId="160ED0DF" w14:textId="4255B3EC" w:rsidR="00F2336F" w:rsidRDefault="00F2336F" w:rsidP="00F2336F">
      <w:pPr>
        <w:pStyle w:val="a5"/>
      </w:pPr>
      <w:r w:rsidRPr="00F2336F">
        <w:t xml:space="preserve">    const am_key_matrix_gpio_softimer_info_t </w:t>
      </w:r>
      <w:r>
        <w:tab/>
      </w:r>
      <w:r w:rsidRPr="00F2336F">
        <w:t>*p_info);</w:t>
      </w:r>
    </w:p>
    <w:p w14:paraId="17D1C224" w14:textId="2BBB466F" w:rsidR="00F2336F" w:rsidRDefault="00377CF3" w:rsidP="00F2336F">
      <w:pPr>
        <w:pStyle w:val="23"/>
        <w:spacing w:before="62" w:after="62"/>
        <w:rPr>
          <w:lang w:val="de-DE"/>
        </w:rPr>
      </w:pPr>
      <w:r>
        <w:rPr>
          <w:rFonts w:hint="eastAsia"/>
          <w:lang w:val="de-DE"/>
        </w:rPr>
        <w:t>p_info</w:t>
      </w:r>
      <w:r>
        <w:rPr>
          <w:rFonts w:hint="eastAsia"/>
          <w:lang w:val="de-DE"/>
        </w:rPr>
        <w:t>指向矩阵键盘信息结构体：</w:t>
      </w:r>
    </w:p>
    <w:p w14:paraId="06376CD7" w14:textId="77777777" w:rsidR="00377CF3" w:rsidRPr="00377CF3" w:rsidRDefault="00377CF3" w:rsidP="00377CF3">
      <w:pPr>
        <w:pStyle w:val="a5"/>
      </w:pPr>
      <w:r w:rsidRPr="00377CF3">
        <w:t>typedef struct am_key_matrix_gpio_softimer_info {</w:t>
      </w:r>
    </w:p>
    <w:p w14:paraId="175728C8" w14:textId="2110E80A" w:rsidR="00377CF3" w:rsidRPr="00377CF3" w:rsidRDefault="00377CF3" w:rsidP="00377CF3">
      <w:pPr>
        <w:pStyle w:val="a5"/>
      </w:pPr>
      <w:r w:rsidRPr="00377CF3">
        <w:t xml:space="preserve">    am_key_matrix_gpio_info_t </w:t>
      </w:r>
      <w:r>
        <w:tab/>
      </w:r>
      <w:r>
        <w:tab/>
      </w:r>
      <w:r w:rsidRPr="00377CF3">
        <w:t>key_matrix_gpio_info;</w:t>
      </w:r>
    </w:p>
    <w:p w14:paraId="05C44EBC" w14:textId="20A29D21" w:rsidR="00377CF3" w:rsidRPr="00377CF3" w:rsidRDefault="00377CF3" w:rsidP="00377CF3">
      <w:pPr>
        <w:pStyle w:val="a5"/>
      </w:pPr>
      <w:r w:rsidRPr="00377CF3">
        <w:t xml:space="preserve">    int                       </w:t>
      </w:r>
      <w:r>
        <w:tab/>
      </w:r>
      <w:r w:rsidRPr="00377CF3">
        <w:t>scan_interval_ms;</w:t>
      </w:r>
    </w:p>
    <w:p w14:paraId="61BDE85E" w14:textId="570D401D" w:rsidR="00377CF3" w:rsidRDefault="00377CF3" w:rsidP="00377CF3">
      <w:pPr>
        <w:pStyle w:val="a5"/>
      </w:pPr>
      <w:r w:rsidRPr="00377CF3">
        <w:t>} am_key_matrix_gpio_softimer_info_t;</w:t>
      </w:r>
    </w:p>
    <w:p w14:paraId="4D884600" w14:textId="4921AE8C" w:rsidR="00377CF3" w:rsidRDefault="00377CF3" w:rsidP="00F2336F">
      <w:pPr>
        <w:pStyle w:val="23"/>
        <w:spacing w:before="62" w:after="62"/>
        <w:rPr>
          <w:lang w:val="de-DE"/>
        </w:rPr>
      </w:pPr>
      <w:r>
        <w:rPr>
          <w:lang w:val="de-DE"/>
        </w:rPr>
        <w:t>结构体</w:t>
      </w:r>
      <w:r w:rsidRPr="00377CF3">
        <w:rPr>
          <w:lang w:val="de-DE"/>
        </w:rPr>
        <w:t>key_matrix_gpio_info</w:t>
      </w:r>
      <w:r>
        <w:rPr>
          <w:lang w:val="de-DE"/>
        </w:rPr>
        <w:t>包含了矩阵键盘的信息</w:t>
      </w:r>
      <w:r>
        <w:rPr>
          <w:rFonts w:hint="eastAsia"/>
          <w:lang w:val="de-DE"/>
        </w:rPr>
        <w:t>：</w:t>
      </w:r>
    </w:p>
    <w:p w14:paraId="4C13870E" w14:textId="77777777" w:rsidR="00377CF3" w:rsidRPr="00377CF3" w:rsidRDefault="00377CF3" w:rsidP="00377CF3">
      <w:pPr>
        <w:pStyle w:val="a5"/>
      </w:pPr>
      <w:r w:rsidRPr="00377CF3">
        <w:t>typedef struct am_key_matrix_gpio_info {</w:t>
      </w:r>
    </w:p>
    <w:p w14:paraId="2431118F" w14:textId="7FEBAC60" w:rsidR="00377CF3" w:rsidRPr="00377CF3" w:rsidRDefault="00377CF3" w:rsidP="00377CF3">
      <w:pPr>
        <w:pStyle w:val="a5"/>
      </w:pPr>
      <w:r w:rsidRPr="00377CF3">
        <w:rPr>
          <w:rFonts w:hint="eastAsia"/>
        </w:rPr>
        <w:t xml:space="preserve">    am_key_matrix_base_info_t </w:t>
      </w:r>
      <w:r>
        <w:tab/>
      </w:r>
      <w:r w:rsidRPr="00377CF3">
        <w:rPr>
          <w:rFonts w:hint="eastAsia"/>
        </w:rPr>
        <w:t xml:space="preserve">base_info;   </w:t>
      </w:r>
      <w:r>
        <w:tab/>
      </w:r>
      <w:r w:rsidRPr="00377CF3">
        <w:rPr>
          <w:rFonts w:hint="eastAsia"/>
        </w:rPr>
        <w:t xml:space="preserve">/**&lt; \brief </w:t>
      </w:r>
      <w:r w:rsidRPr="00377CF3">
        <w:rPr>
          <w:rFonts w:hint="eastAsia"/>
        </w:rPr>
        <w:t>矩阵键盘基础信息</w:t>
      </w:r>
      <w:r w:rsidRPr="00377CF3">
        <w:rPr>
          <w:rFonts w:hint="eastAsia"/>
        </w:rPr>
        <w:t xml:space="preserve">  */</w:t>
      </w:r>
    </w:p>
    <w:p w14:paraId="097B5CE4" w14:textId="0F40E3CD" w:rsidR="00377CF3" w:rsidRPr="00377CF3" w:rsidRDefault="00377CF3" w:rsidP="00377CF3">
      <w:pPr>
        <w:pStyle w:val="a5"/>
      </w:pPr>
      <w:r>
        <w:rPr>
          <w:rFonts w:hint="eastAsia"/>
        </w:rPr>
        <w:t xml:space="preserve">    const int           </w:t>
      </w:r>
      <w:r>
        <w:rPr>
          <w:rFonts w:hint="eastAsia"/>
        </w:rPr>
        <w:tab/>
        <w:t xml:space="preserve">    </w:t>
      </w:r>
      <w:r w:rsidRPr="00377CF3">
        <w:rPr>
          <w:rFonts w:hint="eastAsia"/>
        </w:rPr>
        <w:t xml:space="preserve">*p_pins_row;  </w:t>
      </w:r>
      <w:r>
        <w:tab/>
      </w:r>
      <w:r w:rsidRPr="00377CF3">
        <w:rPr>
          <w:rFonts w:hint="eastAsia"/>
        </w:rPr>
        <w:t xml:space="preserve">/**&lt; \brief </w:t>
      </w:r>
      <w:r w:rsidRPr="00377CF3">
        <w:rPr>
          <w:rFonts w:hint="eastAsia"/>
        </w:rPr>
        <w:t>行线引脚</w:t>
      </w:r>
      <w:r w:rsidRPr="00377CF3">
        <w:rPr>
          <w:rFonts w:hint="eastAsia"/>
        </w:rPr>
        <w:t xml:space="preserve">          */</w:t>
      </w:r>
    </w:p>
    <w:p w14:paraId="5CA7444F" w14:textId="476FEBF1" w:rsidR="00377CF3" w:rsidRPr="00377CF3" w:rsidRDefault="00377CF3" w:rsidP="00377CF3">
      <w:pPr>
        <w:pStyle w:val="a5"/>
      </w:pPr>
      <w:r w:rsidRPr="00377CF3">
        <w:rPr>
          <w:rFonts w:hint="eastAsia"/>
        </w:rPr>
        <w:t xml:space="preserve">    const int           </w:t>
      </w:r>
      <w:r>
        <w:tab/>
        <w:t xml:space="preserve">    </w:t>
      </w:r>
      <w:r w:rsidRPr="00377CF3">
        <w:rPr>
          <w:rFonts w:hint="eastAsia"/>
        </w:rPr>
        <w:t xml:space="preserve">*p_pins_col;  </w:t>
      </w:r>
      <w:r>
        <w:tab/>
      </w:r>
      <w:r w:rsidRPr="00377CF3">
        <w:rPr>
          <w:rFonts w:hint="eastAsia"/>
        </w:rPr>
        <w:t xml:space="preserve">/**&lt; \brief </w:t>
      </w:r>
      <w:r w:rsidRPr="00377CF3">
        <w:rPr>
          <w:rFonts w:hint="eastAsia"/>
        </w:rPr>
        <w:t>列线引脚</w:t>
      </w:r>
      <w:r w:rsidRPr="00377CF3">
        <w:rPr>
          <w:rFonts w:hint="eastAsia"/>
        </w:rPr>
        <w:t xml:space="preserve">          */</w:t>
      </w:r>
    </w:p>
    <w:p w14:paraId="5FCEDF2B" w14:textId="17F46E5B" w:rsidR="00377CF3" w:rsidRPr="00377CF3" w:rsidRDefault="00377CF3" w:rsidP="00377CF3">
      <w:pPr>
        <w:pStyle w:val="a5"/>
      </w:pPr>
      <w:r w:rsidRPr="00377CF3">
        <w:t>} am_key_matrix_gpio_info_t;</w:t>
      </w:r>
    </w:p>
    <w:p w14:paraId="1E546850" w14:textId="5C9A30B0" w:rsidR="00377CF3" w:rsidRDefault="00377CF3" w:rsidP="00F2336F">
      <w:pPr>
        <w:pStyle w:val="23"/>
        <w:spacing w:before="62" w:after="62"/>
        <w:rPr>
          <w:lang w:val="de-DE"/>
        </w:rPr>
      </w:pPr>
      <w:r w:rsidRPr="00377CF3">
        <w:rPr>
          <w:rFonts w:hint="eastAsia"/>
          <w:lang w:val="de-DE"/>
        </w:rPr>
        <w:lastRenderedPageBreak/>
        <w:t>base_info</w:t>
      </w:r>
      <w:r>
        <w:rPr>
          <w:rFonts w:hint="eastAsia"/>
          <w:lang w:val="de-DE"/>
        </w:rPr>
        <w:t>又指向矩阵键盘的基础信息：</w:t>
      </w:r>
    </w:p>
    <w:p w14:paraId="644C6E79" w14:textId="77777777" w:rsidR="00377CF3" w:rsidRPr="00377CF3" w:rsidRDefault="00377CF3" w:rsidP="00377CF3">
      <w:pPr>
        <w:pStyle w:val="a5"/>
      </w:pPr>
      <w:r w:rsidRPr="00377CF3">
        <w:t>typedef struct am_key_matrix_base_info {</w:t>
      </w:r>
    </w:p>
    <w:p w14:paraId="6336F517" w14:textId="3737F668" w:rsidR="00377CF3" w:rsidRPr="00377CF3" w:rsidRDefault="00377CF3" w:rsidP="00377CF3">
      <w:pPr>
        <w:pStyle w:val="a5"/>
      </w:pPr>
      <w:r w:rsidRPr="00377CF3">
        <w:rPr>
          <w:rFonts w:hint="eastAsia"/>
        </w:rPr>
        <w:t xml:space="preserve">    int      </w:t>
      </w:r>
      <w:r>
        <w:tab/>
      </w:r>
      <w:r>
        <w:tab/>
        <w:t xml:space="preserve"> </w:t>
      </w:r>
      <w:r w:rsidRPr="00377CF3">
        <w:rPr>
          <w:rFonts w:hint="eastAsia"/>
        </w:rPr>
        <w:t xml:space="preserve">row;         </w:t>
      </w:r>
      <w:r>
        <w:tab/>
      </w:r>
      <w:r>
        <w:tab/>
      </w:r>
      <w:r w:rsidRPr="00377CF3">
        <w:rPr>
          <w:rFonts w:hint="eastAsia"/>
        </w:rPr>
        <w:t xml:space="preserve">/**&lt; \brief </w:t>
      </w:r>
      <w:r w:rsidRPr="00377CF3">
        <w:rPr>
          <w:rFonts w:hint="eastAsia"/>
        </w:rPr>
        <w:t>行数目</w:t>
      </w:r>
      <w:r w:rsidRPr="00377CF3">
        <w:rPr>
          <w:rFonts w:hint="eastAsia"/>
        </w:rPr>
        <w:t xml:space="preserve"> */</w:t>
      </w:r>
    </w:p>
    <w:p w14:paraId="4E656B17" w14:textId="78F4B8DD" w:rsidR="00377CF3" w:rsidRPr="00377CF3" w:rsidRDefault="00377CF3" w:rsidP="00377CF3">
      <w:pPr>
        <w:pStyle w:val="a5"/>
      </w:pPr>
      <w:r w:rsidRPr="00377CF3">
        <w:rPr>
          <w:rFonts w:hint="eastAsia"/>
        </w:rPr>
        <w:t xml:space="preserve">    int     </w:t>
      </w:r>
      <w:r>
        <w:tab/>
      </w:r>
      <w:r>
        <w:tab/>
        <w:t xml:space="preserve"> </w:t>
      </w:r>
      <w:r w:rsidRPr="00377CF3">
        <w:rPr>
          <w:rFonts w:hint="eastAsia"/>
        </w:rPr>
        <w:t xml:space="preserve">col;         </w:t>
      </w:r>
      <w:r>
        <w:tab/>
      </w:r>
      <w:r>
        <w:tab/>
      </w:r>
      <w:r w:rsidRPr="00377CF3">
        <w:rPr>
          <w:rFonts w:hint="eastAsia"/>
        </w:rPr>
        <w:t xml:space="preserve">/**&lt; \brief </w:t>
      </w:r>
      <w:r w:rsidRPr="00377CF3">
        <w:rPr>
          <w:rFonts w:hint="eastAsia"/>
        </w:rPr>
        <w:t>列数目</w:t>
      </w:r>
      <w:r w:rsidRPr="00377CF3">
        <w:rPr>
          <w:rFonts w:hint="eastAsia"/>
        </w:rPr>
        <w:t xml:space="preserve"> */</w:t>
      </w:r>
    </w:p>
    <w:p w14:paraId="23CA353D" w14:textId="5F64E241" w:rsidR="00377CF3" w:rsidRPr="00377CF3" w:rsidRDefault="00377CF3" w:rsidP="00377CF3">
      <w:pPr>
        <w:pStyle w:val="a5"/>
      </w:pPr>
      <w:r>
        <w:rPr>
          <w:rFonts w:hint="eastAsia"/>
        </w:rPr>
        <w:t xml:space="preserve">    const int</w:t>
      </w:r>
      <w:r>
        <w:tab/>
      </w:r>
      <w:r>
        <w:tab/>
      </w:r>
      <w:r w:rsidRPr="00377CF3">
        <w:rPr>
          <w:rFonts w:hint="eastAsia"/>
        </w:rPr>
        <w:t xml:space="preserve">*p_codes;     </w:t>
      </w:r>
      <w:r>
        <w:tab/>
      </w:r>
      <w:r>
        <w:tab/>
      </w:r>
      <w:r w:rsidRPr="00377CF3">
        <w:rPr>
          <w:rFonts w:hint="eastAsia"/>
        </w:rPr>
        <w:t xml:space="preserve">/**&lt; \brief </w:t>
      </w:r>
      <w:r w:rsidRPr="00377CF3">
        <w:rPr>
          <w:rFonts w:hint="eastAsia"/>
        </w:rPr>
        <w:t>各个按键对应的编码，按行的顺序依次对应</w:t>
      </w:r>
      <w:r w:rsidRPr="00377CF3">
        <w:rPr>
          <w:rFonts w:hint="eastAsia"/>
        </w:rPr>
        <w:t xml:space="preserve">  */</w:t>
      </w:r>
    </w:p>
    <w:p w14:paraId="1F691D82" w14:textId="3C48CE13" w:rsidR="00377CF3" w:rsidRPr="00377CF3" w:rsidRDefault="00377CF3" w:rsidP="00377CF3">
      <w:pPr>
        <w:pStyle w:val="a5"/>
      </w:pPr>
      <w:r w:rsidRPr="00377CF3">
        <w:rPr>
          <w:rFonts w:hint="eastAsia"/>
        </w:rPr>
        <w:t xml:space="preserve">    am_bool_t</w:t>
      </w:r>
      <w:r>
        <w:tab/>
      </w:r>
      <w:r>
        <w:tab/>
        <w:t xml:space="preserve"> </w:t>
      </w:r>
      <w:r w:rsidRPr="00377CF3">
        <w:rPr>
          <w:rFonts w:hint="eastAsia"/>
        </w:rPr>
        <w:t xml:space="preserve">active_low;  </w:t>
      </w:r>
      <w:r>
        <w:tab/>
      </w:r>
      <w:r>
        <w:tab/>
      </w:r>
      <w:r w:rsidRPr="00377CF3">
        <w:rPr>
          <w:rFonts w:hint="eastAsia"/>
        </w:rPr>
        <w:t xml:space="preserve">/**&lt; \brief </w:t>
      </w:r>
      <w:r w:rsidRPr="00377CF3">
        <w:rPr>
          <w:rFonts w:hint="eastAsia"/>
        </w:rPr>
        <w:t>按键按下后是否为低电平</w:t>
      </w:r>
      <w:r w:rsidRPr="00377CF3">
        <w:rPr>
          <w:rFonts w:hint="eastAsia"/>
        </w:rPr>
        <w:t xml:space="preserve"> */</w:t>
      </w:r>
    </w:p>
    <w:p w14:paraId="1E9DCE7C" w14:textId="50168F69" w:rsidR="00377CF3" w:rsidRPr="00377CF3" w:rsidRDefault="00377CF3" w:rsidP="00377CF3">
      <w:pPr>
        <w:pStyle w:val="a5"/>
      </w:pPr>
      <w:r w:rsidRPr="00377CF3">
        <w:rPr>
          <w:rFonts w:hint="eastAsia"/>
        </w:rPr>
        <w:t xml:space="preserve">    uint8_t</w:t>
      </w:r>
      <w:r>
        <w:tab/>
      </w:r>
      <w:r>
        <w:tab/>
        <w:t xml:space="preserve"> </w:t>
      </w:r>
      <w:r w:rsidRPr="00377CF3">
        <w:rPr>
          <w:rFonts w:hint="eastAsia"/>
        </w:rPr>
        <w:t xml:space="preserve">scan_mode;   </w:t>
      </w:r>
      <w:r>
        <w:tab/>
      </w:r>
      <w:r>
        <w:tab/>
      </w:r>
      <w:r w:rsidRPr="00377CF3">
        <w:rPr>
          <w:rFonts w:hint="eastAsia"/>
        </w:rPr>
        <w:t xml:space="preserve">/**&lt; \brief </w:t>
      </w:r>
      <w:r w:rsidRPr="00377CF3">
        <w:rPr>
          <w:rFonts w:hint="eastAsia"/>
        </w:rPr>
        <w:t>扫描方式</w:t>
      </w:r>
      <w:r w:rsidRPr="00377CF3">
        <w:rPr>
          <w:rFonts w:hint="eastAsia"/>
        </w:rPr>
        <w:t xml:space="preserve"> </w:t>
      </w:r>
      <w:r w:rsidRPr="00377CF3">
        <w:rPr>
          <w:rFonts w:hint="eastAsia"/>
        </w:rPr>
        <w:t>（按行扫描或按列扫描）</w:t>
      </w:r>
      <w:r w:rsidRPr="00377CF3">
        <w:rPr>
          <w:rFonts w:hint="eastAsia"/>
        </w:rPr>
        <w:t>*/</w:t>
      </w:r>
    </w:p>
    <w:p w14:paraId="2984B93F" w14:textId="27071EC0" w:rsidR="00377CF3" w:rsidRDefault="00377CF3" w:rsidP="00377CF3">
      <w:pPr>
        <w:pStyle w:val="a5"/>
      </w:pPr>
      <w:r w:rsidRPr="00377CF3">
        <w:t>} am_key_matrix_base_info_t;</w:t>
      </w:r>
    </w:p>
    <w:p w14:paraId="120EAA35" w14:textId="38BBECC1" w:rsidR="00377CF3" w:rsidRPr="004B2C40" w:rsidRDefault="008E79FB" w:rsidP="00377CF3">
      <w:pPr>
        <w:pStyle w:val="23"/>
        <w:spacing w:before="62" w:after="62"/>
        <w:rPr>
          <w:lang w:val="de-DE"/>
        </w:rPr>
      </w:pPr>
      <w:r>
        <w:rPr>
          <w:rFonts w:hint="eastAsia"/>
          <w:lang w:val="de-DE"/>
        </w:rPr>
        <w:t>在使用的时候，需将这些信息填充完毕，再调用初始化函数。</w:t>
      </w:r>
    </w:p>
    <w:p w14:paraId="63D890F4" w14:textId="3403291D" w:rsidR="00AC7557" w:rsidRDefault="00AC7557" w:rsidP="00AC7557">
      <w:pPr>
        <w:pStyle w:val="30"/>
        <w:rPr>
          <w:lang w:val="de-DE"/>
        </w:rPr>
      </w:pPr>
      <w:bookmarkStart w:id="125" w:name="_Toc6175796"/>
      <w:r>
        <w:rPr>
          <w:rFonts w:hint="eastAsia"/>
          <w:lang w:val="de-DE"/>
        </w:rPr>
        <w:t>实现</w:t>
      </w:r>
      <w:r>
        <w:rPr>
          <w:lang w:val="de-DE"/>
        </w:rPr>
        <w:t>接口</w:t>
      </w:r>
      <w:bookmarkEnd w:id="125"/>
    </w:p>
    <w:p w14:paraId="1C767E82" w14:textId="77777777" w:rsidR="008E79FB" w:rsidRPr="008E79FB" w:rsidRDefault="008E79FB" w:rsidP="007C6129">
      <w:pPr>
        <w:pStyle w:val="23"/>
        <w:spacing w:before="62" w:after="62"/>
        <w:rPr>
          <w:lang w:val="de-DE"/>
        </w:rPr>
      </w:pPr>
    </w:p>
    <w:p w14:paraId="063DBF6E" w14:textId="6800CDDC" w:rsidR="00AC7557" w:rsidRPr="00AC7557" w:rsidRDefault="00AC7557" w:rsidP="00AC7557">
      <w:pPr>
        <w:pStyle w:val="20"/>
        <w:rPr>
          <w:lang w:val="de-DE"/>
        </w:rPr>
      </w:pPr>
      <w:bookmarkStart w:id="126" w:name="_Toc6175797"/>
      <w:r>
        <w:rPr>
          <w:rFonts w:hint="eastAsia"/>
          <w:lang w:val="de-DE"/>
        </w:rPr>
        <w:t>通用数码管接口</w:t>
      </w:r>
      <w:bookmarkEnd w:id="126"/>
    </w:p>
    <w:p w14:paraId="45E5133B" w14:textId="3224D171" w:rsidR="00AC7557" w:rsidRPr="00615555" w:rsidRDefault="00AC7557" w:rsidP="00615555">
      <w:pPr>
        <w:pStyle w:val="30"/>
        <w:rPr>
          <w:lang w:val="de-DE"/>
        </w:rPr>
      </w:pPr>
      <w:bookmarkStart w:id="127" w:name="_Toc6175798"/>
      <w:r>
        <w:rPr>
          <w:rFonts w:hint="eastAsia"/>
          <w:lang w:val="de-DE"/>
        </w:rPr>
        <w:t>定义</w:t>
      </w:r>
      <w:r>
        <w:rPr>
          <w:lang w:val="de-DE"/>
        </w:rPr>
        <w:t>接口</w:t>
      </w:r>
      <w:bookmarkEnd w:id="127"/>
    </w:p>
    <w:p w14:paraId="24CA0999" w14:textId="77777777" w:rsidR="00615555" w:rsidRPr="00377CF3" w:rsidRDefault="00615555" w:rsidP="002613B2">
      <w:pPr>
        <w:pStyle w:val="40"/>
        <w:rPr>
          <w:rStyle w:val="420"/>
          <w:lang w:val="de-DE"/>
        </w:rPr>
      </w:pPr>
      <w:r w:rsidRPr="002613B2">
        <w:rPr>
          <w:rStyle w:val="420"/>
        </w:rPr>
        <w:t>接口命名</w:t>
      </w:r>
    </w:p>
    <w:p w14:paraId="75DEF5A4" w14:textId="77777777" w:rsidR="00615555" w:rsidRDefault="00615555" w:rsidP="00615555">
      <w:pPr>
        <w:pStyle w:val="23"/>
        <w:spacing w:before="62" w:after="62"/>
      </w:pPr>
      <w:r>
        <w:t>由于操作的对象是数码管</w:t>
      </w:r>
      <w:r w:rsidRPr="002C1376">
        <w:rPr>
          <w:rFonts w:hint="eastAsia"/>
          <w:lang w:val="de-DE"/>
        </w:rPr>
        <w:t>（</w:t>
      </w:r>
      <w:r w:rsidRPr="002C1376">
        <w:rPr>
          <w:rFonts w:hint="eastAsia"/>
          <w:lang w:val="de-DE"/>
        </w:rPr>
        <w:t>digitron</w:t>
      </w:r>
      <w:r w:rsidRPr="002C1376">
        <w:rPr>
          <w:rFonts w:hint="eastAsia"/>
          <w:lang w:val="de-DE"/>
        </w:rPr>
        <w:t>），</w:t>
      </w:r>
      <w:r>
        <w:rPr>
          <w:rFonts w:hint="eastAsia"/>
        </w:rPr>
        <w:t>因此接口命名以</w:t>
      </w:r>
      <w:r w:rsidRPr="002C1376">
        <w:rPr>
          <w:rFonts w:hint="eastAsia"/>
          <w:lang w:val="de-DE"/>
        </w:rPr>
        <w:t>“</w:t>
      </w:r>
      <w:r w:rsidRPr="002C1376">
        <w:rPr>
          <w:rFonts w:hint="eastAsia"/>
          <w:lang w:val="de-DE"/>
        </w:rPr>
        <w:t>am_digitron_</w:t>
      </w:r>
      <w:r w:rsidRPr="002C1376">
        <w:rPr>
          <w:rFonts w:hint="eastAsia"/>
          <w:lang w:val="de-DE"/>
        </w:rPr>
        <w:t>”</w:t>
      </w:r>
      <w:r>
        <w:rPr>
          <w:rFonts w:hint="eastAsia"/>
        </w:rPr>
        <w:t>作为前缀。数码管最常见的操作是设置数码管的显示内容</w:t>
      </w:r>
      <w:r w:rsidRPr="00377CF3">
        <w:rPr>
          <w:rFonts w:hint="eastAsia"/>
          <w:lang w:val="de-DE"/>
        </w:rPr>
        <w:t>，</w:t>
      </w:r>
      <w:r>
        <w:rPr>
          <w:rFonts w:hint="eastAsia"/>
        </w:rPr>
        <w:t>提供一个显示字符和字符串的接口，其对应的接口名为：</w:t>
      </w:r>
    </w:p>
    <w:p w14:paraId="0582843A" w14:textId="77777777" w:rsidR="00615555" w:rsidRDefault="00615555" w:rsidP="005F486B">
      <w:pPr>
        <w:pStyle w:val="a5"/>
      </w:pPr>
      <w:r>
        <w:t>am_digitron_disp_char_at</w:t>
      </w:r>
    </w:p>
    <w:p w14:paraId="7B174B0E" w14:textId="77777777" w:rsidR="00615555" w:rsidRDefault="00615555" w:rsidP="005F486B">
      <w:pPr>
        <w:pStyle w:val="a5"/>
      </w:pPr>
      <w:r>
        <w:t>am_digitron_disp_str</w:t>
      </w:r>
    </w:p>
    <w:p w14:paraId="47A75BCF" w14:textId="77777777" w:rsidR="00615555" w:rsidRDefault="00615555" w:rsidP="00615555">
      <w:pPr>
        <w:pStyle w:val="23"/>
        <w:spacing w:before="62" w:after="62"/>
      </w:pPr>
      <w:r>
        <w:rPr>
          <w:rFonts w:hint="eastAsia"/>
        </w:rPr>
        <w:t>当显示字符或字符串时，需要将各个字符解码为对应的段码后，数码管才能正常显示。为此需要提供一个设置解码函数的接口，便于用户根据实际数码管自定义解码函数，然后通过该接口设置到系统中。当需要显示一个字符时，系统首先会使用该解码函数将字符解码为段码。其对应的接口名为：</w:t>
      </w:r>
    </w:p>
    <w:p w14:paraId="7A79FA9F" w14:textId="77777777" w:rsidR="00615555" w:rsidRDefault="00615555" w:rsidP="005F486B">
      <w:pPr>
        <w:pStyle w:val="a5"/>
      </w:pPr>
      <w:r>
        <w:t>am_digitron_disp_decode_set</w:t>
      </w:r>
    </w:p>
    <w:p w14:paraId="3490B194" w14:textId="77777777" w:rsidR="00615555" w:rsidRDefault="00615555" w:rsidP="00615555">
      <w:pPr>
        <w:pStyle w:val="23"/>
        <w:spacing w:before="62" w:after="62"/>
      </w:pPr>
      <w:r>
        <w:t>在一些应用场合</w:t>
      </w:r>
      <w:r>
        <w:rPr>
          <w:rFonts w:hint="eastAsia"/>
        </w:rPr>
        <w:t>，</w:t>
      </w:r>
      <w:r>
        <w:t>可能需要显示特殊的图形</w:t>
      </w:r>
      <w:r>
        <w:rPr>
          <w:rFonts w:hint="eastAsia"/>
        </w:rPr>
        <w:t>，</w:t>
      </w:r>
      <w:r>
        <w:t>此时仅仅有显示字符或字符串的接口是不够的</w:t>
      </w:r>
      <w:r>
        <w:rPr>
          <w:rFonts w:hint="eastAsia"/>
        </w:rPr>
        <w:t>，</w:t>
      </w:r>
      <w:r>
        <w:t>还需要提供一个直接显示段码的接口</w:t>
      </w:r>
      <w:r>
        <w:rPr>
          <w:rFonts w:hint="eastAsia"/>
        </w:rPr>
        <w:t>，</w:t>
      </w:r>
      <w:r>
        <w:t>其对应的接口为</w:t>
      </w:r>
      <w:r>
        <w:rPr>
          <w:rFonts w:hint="eastAsia"/>
        </w:rPr>
        <w:t>：</w:t>
      </w:r>
    </w:p>
    <w:p w14:paraId="2DF95282" w14:textId="77777777" w:rsidR="00615555" w:rsidRDefault="00615555" w:rsidP="005F486B">
      <w:pPr>
        <w:pStyle w:val="a5"/>
      </w:pPr>
      <w:r>
        <w:t>am_digitron_disp_at</w:t>
      </w:r>
    </w:p>
    <w:p w14:paraId="50DF139A" w14:textId="77777777" w:rsidR="00615555" w:rsidRDefault="00615555" w:rsidP="00615555">
      <w:pPr>
        <w:pStyle w:val="23"/>
        <w:spacing w:before="62" w:after="62"/>
      </w:pPr>
      <w:r>
        <w:t>此外</w:t>
      </w:r>
      <w:r>
        <w:rPr>
          <w:rFonts w:hint="eastAsia"/>
        </w:rPr>
        <w:t>，</w:t>
      </w:r>
      <w:r>
        <w:t>作为一个显示器</w:t>
      </w:r>
      <w:r>
        <w:rPr>
          <w:rFonts w:hint="eastAsia"/>
        </w:rPr>
        <w:t>，</w:t>
      </w:r>
      <w:r>
        <w:t>还需要清除当前数码管显示的所有内容</w:t>
      </w:r>
      <w:r>
        <w:rPr>
          <w:rFonts w:hint="eastAsia"/>
        </w:rPr>
        <w:t>，</w:t>
      </w:r>
      <w:r>
        <w:t>便于重新设置显示内容</w:t>
      </w:r>
      <w:r>
        <w:rPr>
          <w:rFonts w:hint="eastAsia"/>
        </w:rPr>
        <w:t>，</w:t>
      </w:r>
      <w:r>
        <w:t>其对应的接口名为</w:t>
      </w:r>
      <w:r>
        <w:rPr>
          <w:rFonts w:hint="eastAsia"/>
        </w:rPr>
        <w:t>：</w:t>
      </w:r>
    </w:p>
    <w:p w14:paraId="18FFD4A3" w14:textId="77777777" w:rsidR="00615555" w:rsidRDefault="00615555" w:rsidP="005F486B">
      <w:pPr>
        <w:pStyle w:val="a5"/>
      </w:pPr>
      <w:r>
        <w:t>am_digitron_disp_clr</w:t>
      </w:r>
    </w:p>
    <w:p w14:paraId="298D34F4" w14:textId="77777777" w:rsidR="00615555" w:rsidRDefault="00615555" w:rsidP="00615555">
      <w:pPr>
        <w:pStyle w:val="23"/>
        <w:spacing w:before="62" w:after="62"/>
      </w:pPr>
      <w:r>
        <w:t>特别地</w:t>
      </w:r>
      <w:r>
        <w:rPr>
          <w:rFonts w:hint="eastAsia"/>
        </w:rPr>
        <w:t>，</w:t>
      </w:r>
      <w:r>
        <w:t>除设置显示内容相关的操作外</w:t>
      </w:r>
      <w:r>
        <w:rPr>
          <w:rFonts w:hint="eastAsia"/>
        </w:rPr>
        <w:t>，</w:t>
      </w:r>
      <w:r>
        <w:t>还需要数码管闪烁显示</w:t>
      </w:r>
      <w:r>
        <w:rPr>
          <w:rFonts w:hint="eastAsia"/>
        </w:rPr>
        <w:t>，</w:t>
      </w:r>
      <w:r>
        <w:t>其对应的接口名为</w:t>
      </w:r>
      <w:r>
        <w:rPr>
          <w:rFonts w:hint="eastAsia"/>
        </w:rPr>
        <w:t>：</w:t>
      </w:r>
    </w:p>
    <w:p w14:paraId="29352FE9" w14:textId="77777777" w:rsidR="00615555" w:rsidRDefault="00615555" w:rsidP="005F486B">
      <w:pPr>
        <w:pStyle w:val="a5"/>
      </w:pPr>
      <w:r>
        <w:t>am_digitron_disp_blink_set</w:t>
      </w:r>
    </w:p>
    <w:p w14:paraId="787BCB1E" w14:textId="77777777" w:rsidR="00615555" w:rsidRPr="00E76D10" w:rsidRDefault="00615555" w:rsidP="004622D4">
      <w:pPr>
        <w:pStyle w:val="afffb"/>
        <w:numPr>
          <w:ilvl w:val="0"/>
          <w:numId w:val="35"/>
        </w:numPr>
        <w:spacing w:before="62" w:after="62"/>
        <w:ind w:firstLineChars="0"/>
        <w:rPr>
          <w:rFonts w:ascii="CIDFont+F11" w:hAnsi="CIDFont+F11" w:hint="eastAsia"/>
          <w:color w:val="000000"/>
          <w:sz w:val="18"/>
          <w:szCs w:val="18"/>
          <w:lang w:val="de-DE"/>
        </w:rPr>
      </w:pPr>
      <w:r w:rsidRPr="00E76D10">
        <w:rPr>
          <w:rFonts w:ascii="CIDFont+F11" w:hAnsi="CIDFont+F11" w:hint="eastAsia"/>
          <w:color w:val="000000"/>
          <w:sz w:val="18"/>
          <w:szCs w:val="18"/>
          <w:lang w:val="de-DE"/>
        </w:rPr>
        <w:t>接口参数</w:t>
      </w:r>
    </w:p>
    <w:p w14:paraId="402C370F" w14:textId="77777777" w:rsidR="00615555" w:rsidRPr="002C1376" w:rsidRDefault="00615555" w:rsidP="00615555">
      <w:pPr>
        <w:pStyle w:val="23"/>
        <w:spacing w:before="62" w:after="62"/>
        <w:rPr>
          <w:lang w:val="de-DE"/>
        </w:rPr>
      </w:pPr>
      <w:r>
        <w:rPr>
          <w:rFonts w:hint="eastAsia"/>
        </w:rPr>
        <w:t>通常系统存在多个数码管</w:t>
      </w:r>
      <w:r w:rsidRPr="002C1376">
        <w:rPr>
          <w:rFonts w:hint="eastAsia"/>
          <w:lang w:val="de-DE"/>
        </w:rPr>
        <w:t>，</w:t>
      </w:r>
      <w:r>
        <w:rPr>
          <w:rFonts w:hint="eastAsia"/>
        </w:rPr>
        <w:t>比如</w:t>
      </w:r>
      <w:r w:rsidRPr="002C1376">
        <w:rPr>
          <w:rFonts w:hint="eastAsia"/>
          <w:lang w:val="de-DE"/>
        </w:rPr>
        <w:t>，</w:t>
      </w:r>
      <w:r>
        <w:rPr>
          <w:rFonts w:hint="eastAsia"/>
        </w:rPr>
        <w:t>同时使用</w:t>
      </w:r>
      <w:r w:rsidRPr="002C1376">
        <w:rPr>
          <w:rFonts w:hint="eastAsia"/>
          <w:lang w:val="de-DE"/>
        </w:rPr>
        <w:t>Mini</w:t>
      </w:r>
      <w:r w:rsidRPr="002C1376">
        <w:rPr>
          <w:lang w:val="de-DE"/>
        </w:rPr>
        <w:t>Port-View</w:t>
      </w:r>
      <w:r>
        <w:t>和</w:t>
      </w:r>
      <w:r w:rsidRPr="002C1376">
        <w:rPr>
          <w:lang w:val="de-DE"/>
        </w:rPr>
        <w:t>MiniPort-ZLG72128</w:t>
      </w:r>
      <w:r>
        <w:rPr>
          <w:rFonts w:hint="eastAsia"/>
        </w:rPr>
        <w:t>。</w:t>
      </w:r>
      <w:r>
        <w:t>在一个数码管设备中</w:t>
      </w:r>
      <w:r w:rsidRPr="002C1376">
        <w:rPr>
          <w:rFonts w:hint="eastAsia"/>
          <w:lang w:val="de-DE"/>
        </w:rPr>
        <w:t>，</w:t>
      </w:r>
      <w:r>
        <w:t>又可能包含多个数码管</w:t>
      </w:r>
      <w:r w:rsidRPr="002C1376">
        <w:rPr>
          <w:rFonts w:hint="eastAsia"/>
          <w:lang w:val="de-DE"/>
        </w:rPr>
        <w:t>，</w:t>
      </w:r>
      <w:r>
        <w:t>比如</w:t>
      </w:r>
      <w:r w:rsidRPr="002C1376">
        <w:rPr>
          <w:rFonts w:hint="eastAsia"/>
          <w:lang w:val="de-DE"/>
        </w:rPr>
        <w:t>，</w:t>
      </w:r>
      <w:r w:rsidRPr="002C1376">
        <w:rPr>
          <w:lang w:val="de-DE"/>
        </w:rPr>
        <w:t>MiniPort-View</w:t>
      </w:r>
      <w:r>
        <w:t>和</w:t>
      </w:r>
      <w:r w:rsidRPr="002C1376">
        <w:rPr>
          <w:lang w:val="de-DE"/>
        </w:rPr>
        <w:t>MiniPort-ZLG72128</w:t>
      </w:r>
      <w:r>
        <w:t>均包含两个数码管</w:t>
      </w:r>
      <w:r>
        <w:rPr>
          <w:rFonts w:hint="eastAsia"/>
        </w:rPr>
        <w:t>。</w:t>
      </w:r>
    </w:p>
    <w:p w14:paraId="7B490958" w14:textId="77777777" w:rsidR="00615555" w:rsidRDefault="00615555" w:rsidP="00615555">
      <w:pPr>
        <w:pStyle w:val="23"/>
        <w:spacing w:before="62" w:after="62"/>
      </w:pPr>
      <w:r>
        <w:t>为了区分不同的数码管设备</w:t>
      </w:r>
      <w:r>
        <w:rPr>
          <w:rFonts w:hint="eastAsia"/>
        </w:rPr>
        <w:t>，</w:t>
      </w:r>
      <w:r>
        <w:t>需要为每个数码管设备分配一个唯一的</w:t>
      </w:r>
      <w:r>
        <w:t>ID</w:t>
      </w:r>
      <w:r>
        <w:rPr>
          <w:rFonts w:hint="eastAsia"/>
        </w:rPr>
        <w:t>，</w:t>
      </w:r>
      <w:r>
        <w:t>基于此</w:t>
      </w:r>
      <w:r>
        <w:rPr>
          <w:rFonts w:hint="eastAsia"/>
        </w:rPr>
        <w:t>，</w:t>
      </w:r>
      <w:r>
        <w:t>将所有接口的第一个参数设定为数码管的</w:t>
      </w:r>
      <w:r>
        <w:t>ID</w:t>
      </w:r>
      <w:r>
        <w:rPr>
          <w:rFonts w:hint="eastAsia"/>
        </w:rPr>
        <w:t>，</w:t>
      </w:r>
      <w:r>
        <w:t>用于指定需要操作的数码管设备</w:t>
      </w:r>
      <w:r>
        <w:rPr>
          <w:rFonts w:hint="eastAsia"/>
        </w:rPr>
        <w:t>。</w:t>
      </w:r>
    </w:p>
    <w:p w14:paraId="3BF87F70" w14:textId="77777777" w:rsidR="00615555" w:rsidRDefault="00615555" w:rsidP="00615555">
      <w:pPr>
        <w:pStyle w:val="23"/>
        <w:spacing w:before="62" w:after="62"/>
      </w:pPr>
      <w:r>
        <w:lastRenderedPageBreak/>
        <w:t>am_digitron_disp_char_at()</w:t>
      </w:r>
      <w:r>
        <w:t>接口用于显示一个字符</w:t>
      </w:r>
      <w:r>
        <w:rPr>
          <w:rFonts w:hint="eastAsia"/>
        </w:rPr>
        <w:t>，</w:t>
      </w:r>
      <w:r>
        <w:t>虽然有数码管设备</w:t>
      </w:r>
      <w:r>
        <w:t>ID</w:t>
      </w:r>
      <w:r>
        <w:t>用于确定显示该字符的数码管设备</w:t>
      </w:r>
      <w:r>
        <w:rPr>
          <w:rFonts w:hint="eastAsia"/>
        </w:rPr>
        <w:t>，</w:t>
      </w:r>
      <w:r>
        <w:t>但仅仅通过数码管设备</w:t>
      </w:r>
      <w:r>
        <w:t>ID</w:t>
      </w:r>
      <w:r>
        <w:t>还不能确定在数码管设备中显示的具体位置</w:t>
      </w:r>
      <w:r>
        <w:rPr>
          <w:rFonts w:hint="eastAsia"/>
        </w:rPr>
        <w:t>，</w:t>
      </w:r>
      <w:r>
        <w:t>为此需要新增一个索引参数</w:t>
      </w:r>
      <w:r>
        <w:rPr>
          <w:rFonts w:hint="eastAsia"/>
        </w:rPr>
        <w:t>，</w:t>
      </w:r>
      <w:r>
        <w:t>用于指定字符显示的位置</w:t>
      </w:r>
      <w:r>
        <w:rPr>
          <w:rFonts w:hint="eastAsia"/>
        </w:rPr>
        <w:t>，</w:t>
      </w:r>
      <w:r>
        <w:t>索引的有效范围为</w:t>
      </w:r>
      <w:r>
        <w:rPr>
          <w:rFonts w:hint="eastAsia"/>
        </w:rPr>
        <w:t>0~</w:t>
      </w:r>
      <w:r>
        <w:rPr>
          <w:rFonts w:hint="eastAsia"/>
        </w:rPr>
        <w:t>（数码管个数</w:t>
      </w:r>
      <w:r>
        <w:rPr>
          <w:rFonts w:hint="eastAsia"/>
        </w:rPr>
        <w:t>-</w:t>
      </w:r>
      <w:r>
        <w:t>1</w:t>
      </w:r>
      <w:r>
        <w:rPr>
          <w:rFonts w:hint="eastAsia"/>
        </w:rPr>
        <w:t>），如</w:t>
      </w:r>
      <w:r>
        <w:rPr>
          <w:rFonts w:hint="eastAsia"/>
        </w:rPr>
        <w:t>MiniPort-View</w:t>
      </w:r>
      <w:r>
        <w:rPr>
          <w:rFonts w:hint="eastAsia"/>
        </w:rPr>
        <w:t>有两个数码管，则索引的有效范围为</w:t>
      </w:r>
      <w:r>
        <w:rPr>
          <w:rFonts w:hint="eastAsia"/>
        </w:rPr>
        <w:t>0~</w:t>
      </w:r>
      <w:r>
        <w:t>1</w:t>
      </w:r>
      <w:r>
        <w:rPr>
          <w:rFonts w:hint="eastAsia"/>
        </w:rPr>
        <w:t>。</w:t>
      </w:r>
      <w:r>
        <w:t>此外</w:t>
      </w:r>
      <w:r>
        <w:rPr>
          <w:rFonts w:hint="eastAsia"/>
        </w:rPr>
        <w:t>，</w:t>
      </w:r>
      <w:r>
        <w:t>该接口还需要一个参数用以指定要显示的字符</w:t>
      </w:r>
      <w:r>
        <w:rPr>
          <w:rFonts w:hint="eastAsia"/>
        </w:rPr>
        <w:t>。</w:t>
      </w:r>
      <w:r>
        <w:t>定义该接口的函数原型为</w:t>
      </w:r>
      <w:r>
        <w:rPr>
          <w:rFonts w:hint="eastAsia"/>
        </w:rPr>
        <w:t>（暂未定义返回值类型）：</w:t>
      </w:r>
    </w:p>
    <w:p w14:paraId="473DB8F0" w14:textId="77777777" w:rsidR="00615555" w:rsidRPr="00CF6045" w:rsidRDefault="00615555" w:rsidP="00255B53">
      <w:pPr>
        <w:pStyle w:val="a5"/>
      </w:pPr>
      <w:r w:rsidRPr="00CF6045">
        <w:t>am_digitron_disp</w:t>
      </w:r>
      <w:r w:rsidRPr="00CF6045">
        <w:rPr>
          <w:rFonts w:hint="eastAsia"/>
        </w:rPr>
        <w:t>_char_at(</w:t>
      </w:r>
      <w:r w:rsidRPr="00CF6045">
        <w:t>int id, int index, const char ch</w:t>
      </w:r>
      <w:r w:rsidRPr="00CF6045">
        <w:rPr>
          <w:rFonts w:hint="eastAsia"/>
        </w:rPr>
        <w:t>);</w:t>
      </w:r>
    </w:p>
    <w:p w14:paraId="25ECB372" w14:textId="77777777" w:rsidR="00615555" w:rsidRDefault="00615555" w:rsidP="00615555">
      <w:pPr>
        <w:pStyle w:val="23"/>
        <w:spacing w:before="62" w:after="62"/>
      </w:pPr>
      <w:r>
        <w:rPr>
          <w:rFonts w:hint="eastAsia"/>
        </w:rPr>
        <w:t>对于</w:t>
      </w:r>
      <w:r>
        <w:rPr>
          <w:rFonts w:hint="eastAsia"/>
        </w:rPr>
        <w:t>am</w:t>
      </w:r>
      <w:r>
        <w:t>_digitron_disp_str()</w:t>
      </w:r>
      <w:r>
        <w:t>接口</w:t>
      </w:r>
      <w:r>
        <w:rPr>
          <w:rFonts w:hint="eastAsia"/>
        </w:rPr>
        <w:t>，</w:t>
      </w:r>
      <w:r>
        <w:t>其用于显示一个字符串</w:t>
      </w:r>
      <w:r>
        <w:rPr>
          <w:rFonts w:hint="eastAsia"/>
        </w:rPr>
        <w:t>，</w:t>
      </w:r>
      <w:r>
        <w:t>除数码管设备</w:t>
      </w:r>
      <w:r>
        <w:t>ID</w:t>
      </w:r>
      <w:r>
        <w:t>外</w:t>
      </w:r>
      <w:r>
        <w:rPr>
          <w:rFonts w:hint="eastAsia"/>
        </w:rPr>
        <w:t>，</w:t>
      </w:r>
      <w:r>
        <w:t>同样需要一个索引参数以指定字符串显示的起始位置</w:t>
      </w:r>
      <w:r>
        <w:rPr>
          <w:rFonts w:hint="eastAsia"/>
        </w:rPr>
        <w:t>，</w:t>
      </w:r>
      <w:r>
        <w:t>此外</w:t>
      </w:r>
      <w:r>
        <w:rPr>
          <w:rFonts w:hint="eastAsia"/>
        </w:rPr>
        <w:t>，</w:t>
      </w:r>
      <w:r>
        <w:t>还需要使用参数指定要显示的字符串以及显示的字符串的长度</w:t>
      </w:r>
      <w:r>
        <w:rPr>
          <w:rFonts w:hint="eastAsia"/>
        </w:rPr>
        <w:t>。</w:t>
      </w:r>
      <w:r>
        <w:t>定义该接口的函数原型为</w:t>
      </w:r>
      <w:r>
        <w:rPr>
          <w:rFonts w:hint="eastAsia"/>
        </w:rPr>
        <w:t>（暂未定义返回值类型）：</w:t>
      </w:r>
    </w:p>
    <w:p w14:paraId="04ACD13E" w14:textId="77777777" w:rsidR="00615555" w:rsidRDefault="00615555" w:rsidP="00255B53">
      <w:pPr>
        <w:pStyle w:val="a5"/>
      </w:pPr>
      <w:r>
        <w:t>int am_digitron_disp_str(int id, int index, int len, const char *p_str);</w:t>
      </w:r>
    </w:p>
    <w:p w14:paraId="74E3ED2B" w14:textId="77777777" w:rsidR="00615555" w:rsidRDefault="00615555" w:rsidP="00615555">
      <w:pPr>
        <w:pStyle w:val="23"/>
        <w:spacing w:before="62" w:after="62"/>
      </w:pPr>
      <w:r>
        <w:rPr>
          <w:rFonts w:hint="eastAsia"/>
        </w:rPr>
        <w:t>其中，</w:t>
      </w:r>
      <w:r>
        <w:rPr>
          <w:rFonts w:hint="eastAsia"/>
        </w:rPr>
        <w:t>len</w:t>
      </w:r>
      <w:r>
        <w:rPr>
          <w:rFonts w:hint="eastAsia"/>
        </w:rPr>
        <w:t>指定显示的长度，</w:t>
      </w:r>
      <w:r>
        <w:rPr>
          <w:rFonts w:hint="eastAsia"/>
        </w:rPr>
        <w:t>p</w:t>
      </w:r>
      <w:r>
        <w:t>_str</w:t>
      </w:r>
      <w:r>
        <w:t>指定要显示的字符串</w:t>
      </w:r>
      <w:r>
        <w:rPr>
          <w:rFonts w:hint="eastAsia"/>
        </w:rPr>
        <w:t>，</w:t>
      </w:r>
      <w:r>
        <w:t>实际显示的长度为字符串长度和</w:t>
      </w:r>
      <w:r>
        <w:t>len</w:t>
      </w:r>
      <w:r>
        <w:t>中的较小值</w:t>
      </w:r>
      <w:r>
        <w:rPr>
          <w:rFonts w:hint="eastAsia"/>
        </w:rPr>
        <w:t>。</w:t>
      </w:r>
    </w:p>
    <w:p w14:paraId="670E8CEB" w14:textId="77777777" w:rsidR="00615555" w:rsidRDefault="00615555" w:rsidP="00615555">
      <w:pPr>
        <w:pStyle w:val="23"/>
        <w:spacing w:before="62" w:after="62"/>
      </w:pPr>
      <w:r>
        <w:t>对于</w:t>
      </w:r>
      <w:r>
        <w:t>am_digitron</w:t>
      </w:r>
      <w:r>
        <w:rPr>
          <w:rFonts w:hint="eastAsia"/>
        </w:rPr>
        <w:t>_disp_decode_set()</w:t>
      </w:r>
      <w:r>
        <w:rPr>
          <w:rFonts w:hint="eastAsia"/>
        </w:rPr>
        <w:t>接口，其用于设定字符的解码函数，显然，一个数码管设备中的多个数码管往往是相同的，可以使用同样的解码规则，</w:t>
      </w:r>
      <w:r>
        <w:t>共用一个解码函数</w:t>
      </w:r>
      <w:r>
        <w:rPr>
          <w:rFonts w:hint="eastAsia"/>
        </w:rPr>
        <w:t>。</w:t>
      </w:r>
      <w:r>
        <w:t>因而接口仅需要使用</w:t>
      </w:r>
      <w:r>
        <w:t>ID</w:t>
      </w:r>
      <w:r>
        <w:t>指定数码管设备</w:t>
      </w:r>
      <w:r>
        <w:rPr>
          <w:rFonts w:hint="eastAsia"/>
        </w:rPr>
        <w:t>，</w:t>
      </w:r>
      <w:r>
        <w:t>无需使用</w:t>
      </w:r>
      <w:r>
        <w:t>index</w:t>
      </w:r>
      <w:r>
        <w:t>指定具体的数码管索引</w:t>
      </w:r>
      <w:r>
        <w:rPr>
          <w:rFonts w:hint="eastAsia"/>
        </w:rPr>
        <w:t>。</w:t>
      </w:r>
      <w:r>
        <w:t>解码函数的作用是对字符进行解码</w:t>
      </w:r>
      <w:r>
        <w:rPr>
          <w:rFonts w:hint="eastAsia"/>
        </w:rPr>
        <w:t>，</w:t>
      </w:r>
      <w:r>
        <w:t>输入一个字符</w:t>
      </w:r>
      <w:r>
        <w:rPr>
          <w:rFonts w:hint="eastAsia"/>
        </w:rPr>
        <w:t>，</w:t>
      </w:r>
      <w:r>
        <w:t>输出该字符对应的编码</w:t>
      </w:r>
      <w:r>
        <w:rPr>
          <w:rFonts w:hint="eastAsia"/>
        </w:rPr>
        <w:t>。</w:t>
      </w:r>
      <w:r>
        <w:t>基于此</w:t>
      </w:r>
      <w:r>
        <w:rPr>
          <w:rFonts w:hint="eastAsia"/>
        </w:rPr>
        <w:t>，</w:t>
      </w:r>
      <w:r>
        <w:t>定义该接口的函数原型为</w:t>
      </w:r>
      <w:r>
        <w:rPr>
          <w:rFonts w:hint="eastAsia"/>
        </w:rPr>
        <w:t>（暂未定义返回值类型）：</w:t>
      </w:r>
    </w:p>
    <w:p w14:paraId="34410EC7" w14:textId="77777777" w:rsidR="00615555" w:rsidRDefault="00615555" w:rsidP="00255B53">
      <w:pPr>
        <w:pStyle w:val="a5"/>
      </w:pPr>
      <w:r>
        <w:t>am_digitron_disp_decode_set(int id, uint16_t(*pfn_decode)(uint16_t ch));</w:t>
      </w:r>
    </w:p>
    <w:p w14:paraId="3EE0C85A" w14:textId="77777777" w:rsidR="00615555" w:rsidRDefault="00615555" w:rsidP="00615555">
      <w:pPr>
        <w:pStyle w:val="23"/>
        <w:spacing w:before="62" w:after="62"/>
      </w:pPr>
      <w:r>
        <w:rPr>
          <w:rFonts w:hint="eastAsia"/>
        </w:rPr>
        <w:t>其中，</w:t>
      </w:r>
      <w:r>
        <w:rPr>
          <w:rFonts w:hint="eastAsia"/>
        </w:rPr>
        <w:t>pfn</w:t>
      </w:r>
      <w:r>
        <w:t>_decode</w:t>
      </w:r>
      <w:r>
        <w:t>是指向解码函数的指针</w:t>
      </w:r>
      <w:r>
        <w:rPr>
          <w:rFonts w:hint="eastAsia"/>
        </w:rPr>
        <w:t>，</w:t>
      </w:r>
      <w:r>
        <w:t>表明了解码函数的类型</w:t>
      </w:r>
      <w:r>
        <w:rPr>
          <w:rFonts w:hint="eastAsia"/>
        </w:rPr>
        <w:t>：</w:t>
      </w:r>
      <w:r>
        <w:t>具有一个</w:t>
      </w:r>
      <w:r>
        <w:rPr>
          <w:rFonts w:hint="eastAsia"/>
        </w:rPr>
        <w:t>16</w:t>
      </w:r>
      <w:r>
        <w:rPr>
          <w:rFonts w:hint="eastAsia"/>
        </w:rPr>
        <w:t>位无符号类型的</w:t>
      </w:r>
      <w:r>
        <w:rPr>
          <w:rFonts w:hint="eastAsia"/>
        </w:rPr>
        <w:t>ch</w:t>
      </w:r>
      <w:r>
        <w:t>参数</w:t>
      </w:r>
      <w:r>
        <w:rPr>
          <w:rFonts w:hint="eastAsia"/>
        </w:rPr>
        <w:t>，</w:t>
      </w:r>
      <w:r>
        <w:t>返回值为</w:t>
      </w:r>
      <w:r>
        <w:rPr>
          <w:rFonts w:hint="eastAsia"/>
        </w:rPr>
        <w:t>16</w:t>
      </w:r>
      <w:r>
        <w:rPr>
          <w:rFonts w:hint="eastAsia"/>
        </w:rPr>
        <w:t>位无符号类型的编码。这里使用</w:t>
      </w:r>
      <w:r>
        <w:rPr>
          <w:rFonts w:hint="eastAsia"/>
        </w:rPr>
        <w:t>16</w:t>
      </w:r>
      <w:r>
        <w:rPr>
          <w:rFonts w:hint="eastAsia"/>
        </w:rPr>
        <w:t>位的数据表示字符和编码，是为了更好的扩展性。如除</w:t>
      </w:r>
      <w:r>
        <w:rPr>
          <w:rFonts w:hint="eastAsia"/>
        </w:rPr>
        <w:t>8</w:t>
      </w:r>
      <w:r>
        <w:rPr>
          <w:rFonts w:hint="eastAsia"/>
        </w:rPr>
        <w:t>段数码管外，还存在</w:t>
      </w:r>
      <w:r>
        <w:rPr>
          <w:rFonts w:hint="eastAsia"/>
        </w:rPr>
        <w:t>14</w:t>
      </w:r>
      <w:r>
        <w:rPr>
          <w:rFonts w:hint="eastAsia"/>
        </w:rPr>
        <w:t>段的米字符数码管、</w:t>
      </w:r>
      <w:r>
        <w:rPr>
          <w:rFonts w:hint="eastAsia"/>
        </w:rPr>
        <w:t>16</w:t>
      </w:r>
      <w:r>
        <w:rPr>
          <w:rFonts w:hint="eastAsia"/>
        </w:rPr>
        <w:t>段数码管等，这些情况下，</w:t>
      </w:r>
      <w:r>
        <w:rPr>
          <w:rFonts w:hint="eastAsia"/>
        </w:rPr>
        <w:t>8</w:t>
      </w:r>
      <w:r>
        <w:rPr>
          <w:rFonts w:hint="eastAsia"/>
        </w:rPr>
        <w:t>位数据就无法表示完整的段码了。</w:t>
      </w:r>
    </w:p>
    <w:p w14:paraId="5072F94A" w14:textId="77777777" w:rsidR="00615555" w:rsidRDefault="00615555" w:rsidP="00615555">
      <w:pPr>
        <w:pStyle w:val="23"/>
        <w:spacing w:before="62" w:after="62"/>
      </w:pPr>
      <w:r>
        <w:t>对于</w:t>
      </w:r>
      <w:r>
        <w:t>am_digitron_disp_at()</w:t>
      </w:r>
      <w:r>
        <w:t>接口</w:t>
      </w:r>
      <w:r>
        <w:rPr>
          <w:rFonts w:hint="eastAsia"/>
        </w:rPr>
        <w:t>，</w:t>
      </w:r>
      <w:r>
        <w:t>其用于直接设置显示的段码</w:t>
      </w:r>
      <w:r>
        <w:rPr>
          <w:rFonts w:hint="eastAsia"/>
        </w:rPr>
        <w:t>，和显示一个字符类似，除数码管设备</w:t>
      </w:r>
      <w:r>
        <w:rPr>
          <w:rFonts w:hint="eastAsia"/>
        </w:rPr>
        <w:t>ID</w:t>
      </w:r>
      <w:r>
        <w:rPr>
          <w:rFonts w:hint="eastAsia"/>
        </w:rPr>
        <w:t>外，同样需要使用参数指定显示的位置以及要显示的内容（段码），可定义该接口的原型为（暂未定义返回值类型）：</w:t>
      </w:r>
    </w:p>
    <w:p w14:paraId="65D2687E" w14:textId="77777777" w:rsidR="00615555" w:rsidRDefault="00615555" w:rsidP="00255B53">
      <w:pPr>
        <w:pStyle w:val="a5"/>
      </w:pPr>
      <w:r>
        <w:t>am_digitron_disp_at(int id, int index, uint16_t seg);</w:t>
      </w:r>
    </w:p>
    <w:p w14:paraId="53FF9718" w14:textId="77777777" w:rsidR="00615555" w:rsidRPr="005F7F86" w:rsidRDefault="00615555" w:rsidP="00615555">
      <w:pPr>
        <w:pStyle w:val="23"/>
        <w:spacing w:before="62" w:after="62"/>
      </w:pPr>
      <w:r w:rsidRPr="005F7F86">
        <w:rPr>
          <w:rFonts w:hint="eastAsia"/>
        </w:rPr>
        <w:t>对于</w:t>
      </w:r>
      <w:r w:rsidRPr="005F7F86">
        <w:rPr>
          <w:rFonts w:hint="eastAsia"/>
        </w:rPr>
        <w:t>am</w:t>
      </w:r>
      <w:r w:rsidRPr="005F7F86">
        <w:t>_digitron_disp_clr()</w:t>
      </w:r>
      <w:r w:rsidRPr="005F7F86">
        <w:t>接口</w:t>
      </w:r>
      <w:r w:rsidRPr="005F7F86">
        <w:rPr>
          <w:rFonts w:hint="eastAsia"/>
        </w:rPr>
        <w:t>，</w:t>
      </w:r>
      <w:r w:rsidRPr="005F7F86">
        <w:t>其用于清除一个数码管设备显示的所有内容</w:t>
      </w:r>
      <w:r w:rsidRPr="005F7F86">
        <w:rPr>
          <w:rFonts w:hint="eastAsia"/>
        </w:rPr>
        <w:t>，</w:t>
      </w:r>
      <w:r w:rsidRPr="005F7F86">
        <w:t>仅需使用</w:t>
      </w:r>
      <w:r w:rsidRPr="005F7F86">
        <w:t>ID</w:t>
      </w:r>
      <w:r w:rsidRPr="005F7F86">
        <w:t>指定需要清除的数码管设备</w:t>
      </w:r>
      <w:r w:rsidRPr="005F7F86">
        <w:rPr>
          <w:rFonts w:hint="eastAsia"/>
        </w:rPr>
        <w:t>，</w:t>
      </w:r>
      <w:r w:rsidRPr="005F7F86">
        <w:t>无需其它额外参数</w:t>
      </w:r>
      <w:r w:rsidRPr="005F7F86">
        <w:rPr>
          <w:rFonts w:hint="eastAsia"/>
        </w:rPr>
        <w:t>。</w:t>
      </w:r>
      <w:r w:rsidRPr="005F7F86">
        <w:t>定义该接口的原型为</w:t>
      </w:r>
      <w:r w:rsidRPr="005F7F86">
        <w:rPr>
          <w:rFonts w:hint="eastAsia"/>
        </w:rPr>
        <w:t>（暂未定义返回值类型）：</w:t>
      </w:r>
    </w:p>
    <w:p w14:paraId="0F544E16" w14:textId="77777777" w:rsidR="00615555" w:rsidRDefault="00615555" w:rsidP="00255B53">
      <w:pPr>
        <w:pStyle w:val="a5"/>
      </w:pPr>
      <w:r>
        <w:t>am_digitron_disp_clr(int id);</w:t>
      </w:r>
    </w:p>
    <w:p w14:paraId="304457B8" w14:textId="77777777" w:rsidR="00615555" w:rsidRPr="004362E2" w:rsidRDefault="00615555" w:rsidP="00615555">
      <w:pPr>
        <w:pStyle w:val="23"/>
        <w:spacing w:before="62" w:after="62"/>
      </w:pPr>
      <w:r w:rsidRPr="004362E2">
        <w:rPr>
          <w:rFonts w:hint="eastAsia"/>
        </w:rPr>
        <w:t>对于</w:t>
      </w:r>
      <w:r w:rsidRPr="004362E2">
        <w:rPr>
          <w:rFonts w:hint="eastAsia"/>
        </w:rPr>
        <w:t>am</w:t>
      </w:r>
      <w:r w:rsidRPr="004362E2">
        <w:t>_digitron_disp_blink_set()</w:t>
      </w:r>
      <w:r w:rsidRPr="004362E2">
        <w:t>接口</w:t>
      </w:r>
      <w:r w:rsidRPr="004362E2">
        <w:rPr>
          <w:rFonts w:hint="eastAsia"/>
        </w:rPr>
        <w:t>，</w:t>
      </w:r>
      <w:r w:rsidRPr="004362E2">
        <w:t>其用于设置数码管的闪烁属性</w:t>
      </w:r>
      <w:r w:rsidRPr="004362E2">
        <w:rPr>
          <w:rFonts w:hint="eastAsia"/>
        </w:rPr>
        <w:t>，</w:t>
      </w:r>
      <w:r w:rsidRPr="004362E2">
        <w:t>除数码管</w:t>
      </w:r>
      <w:r w:rsidRPr="004362E2">
        <w:t>ID</w:t>
      </w:r>
      <w:r w:rsidRPr="004362E2">
        <w:t>外</w:t>
      </w:r>
      <w:r w:rsidRPr="004362E2">
        <w:rPr>
          <w:rFonts w:hint="eastAsia"/>
        </w:rPr>
        <w:t>，</w:t>
      </w:r>
      <w:r w:rsidRPr="004362E2">
        <w:t>还需要使用参数指定设置闪烁属性的数码管位置以及使用本次设置的闪烁属性</w:t>
      </w:r>
      <w:r w:rsidRPr="004362E2">
        <w:rPr>
          <w:rFonts w:hint="eastAsia"/>
        </w:rPr>
        <w:t>（打开闪烁还是关闭闪烁），定义该接口的函数原型为（暂未定义返回值类型）：</w:t>
      </w:r>
    </w:p>
    <w:p w14:paraId="48E5EA63" w14:textId="77777777" w:rsidR="00615555" w:rsidRDefault="00615555" w:rsidP="00255B53">
      <w:pPr>
        <w:pStyle w:val="a5"/>
      </w:pPr>
      <w:r>
        <w:t>am_digitron_disp_blink_set(int id, int index, am_bool_t blink);</w:t>
      </w:r>
    </w:p>
    <w:p w14:paraId="375DA8D0" w14:textId="77777777" w:rsidR="00615555" w:rsidRDefault="00615555" w:rsidP="00615555">
      <w:pPr>
        <w:pStyle w:val="23"/>
        <w:spacing w:before="62" w:after="62"/>
      </w:pPr>
      <w:r w:rsidRPr="004362E2">
        <w:rPr>
          <w:rFonts w:hint="eastAsia"/>
        </w:rPr>
        <w:t>其中，</w:t>
      </w:r>
      <w:r w:rsidRPr="004362E2">
        <w:rPr>
          <w:rFonts w:hint="eastAsia"/>
        </w:rPr>
        <w:t>index</w:t>
      </w:r>
      <w:r w:rsidRPr="004362E2">
        <w:t>指定本次设置闪烁属性的数码管位置</w:t>
      </w:r>
      <w:r w:rsidRPr="004362E2">
        <w:rPr>
          <w:rFonts w:hint="eastAsia"/>
        </w:rPr>
        <w:t>，</w:t>
      </w:r>
      <w:r w:rsidRPr="004362E2">
        <w:t>blink</w:t>
      </w:r>
      <w:r w:rsidRPr="004362E2">
        <w:t>指定闪烁属性</w:t>
      </w:r>
      <w:r w:rsidRPr="004362E2">
        <w:rPr>
          <w:rFonts w:hint="eastAsia"/>
        </w:rPr>
        <w:t>，</w:t>
      </w:r>
      <w:r w:rsidRPr="004362E2">
        <w:t>当值为</w:t>
      </w:r>
      <w:r w:rsidRPr="004362E2">
        <w:t>AM</w:t>
      </w:r>
      <w:r w:rsidRPr="004362E2">
        <w:rPr>
          <w:rFonts w:hint="eastAsia"/>
        </w:rPr>
        <w:t>_TRUE</w:t>
      </w:r>
      <w:r w:rsidRPr="004362E2">
        <w:rPr>
          <w:rFonts w:hint="eastAsia"/>
        </w:rPr>
        <w:t>时，则打开闪烁；当值为</w:t>
      </w:r>
      <w:r w:rsidRPr="004362E2">
        <w:rPr>
          <w:rFonts w:hint="eastAsia"/>
        </w:rPr>
        <w:t>AM_FALSE</w:t>
      </w:r>
      <w:r w:rsidRPr="004362E2">
        <w:rPr>
          <w:rFonts w:hint="eastAsia"/>
        </w:rPr>
        <w:t>时，则关闭闪烁。</w:t>
      </w:r>
    </w:p>
    <w:p w14:paraId="1F220D07" w14:textId="77777777" w:rsidR="00615555" w:rsidRPr="002613B2" w:rsidRDefault="00615555" w:rsidP="002613B2">
      <w:pPr>
        <w:pStyle w:val="40"/>
        <w:rPr>
          <w:rStyle w:val="420"/>
        </w:rPr>
      </w:pPr>
      <w:r w:rsidRPr="002613B2">
        <w:rPr>
          <w:rStyle w:val="420"/>
        </w:rPr>
        <w:t>返回值</w:t>
      </w:r>
    </w:p>
    <w:p w14:paraId="785A9ABC" w14:textId="77777777" w:rsidR="00615555" w:rsidRPr="002C1376" w:rsidRDefault="00615555" w:rsidP="00615555">
      <w:pPr>
        <w:pStyle w:val="23"/>
        <w:spacing w:before="62" w:after="62"/>
      </w:pPr>
      <w:r w:rsidRPr="002C1376">
        <w:t>接口无特殊说明</w:t>
      </w:r>
      <w:r w:rsidRPr="002C1376">
        <w:rPr>
          <w:rFonts w:hint="eastAsia"/>
        </w:rPr>
        <w:t>，</w:t>
      </w:r>
      <w:r w:rsidRPr="002C1376">
        <w:t>直接将接口的返回值定义为</w:t>
      </w:r>
      <w:r w:rsidRPr="002C1376">
        <w:t>int</w:t>
      </w:r>
      <w:r w:rsidRPr="002C1376">
        <w:t>类型的标准错误号</w:t>
      </w:r>
      <w:r w:rsidRPr="002C1376">
        <w:rPr>
          <w:rFonts w:hint="eastAsia"/>
        </w:rPr>
        <w:t>。</w:t>
      </w:r>
      <w:r w:rsidRPr="002C1376">
        <w:t>数码管接口的完整定义详见</w:t>
      </w:r>
      <w:r w:rsidRPr="002C1376">
        <w:fldChar w:fldCharType="begin"/>
      </w:r>
      <w:r w:rsidRPr="002C1376">
        <w:instrText xml:space="preserve"> REF _Ref534807245 \h </w:instrText>
      </w:r>
      <w:r>
        <w:instrText xml:space="preserve"> \* MERGEFORMAT </w:instrText>
      </w:r>
      <w:r w:rsidRPr="002C1376">
        <w:fldChar w:fldCharType="separate"/>
      </w:r>
      <w:r w:rsidR="00B93B10">
        <w:rPr>
          <w:rFonts w:hint="eastAsia"/>
        </w:rPr>
        <w:t>表</w:t>
      </w:r>
      <w:r w:rsidR="00B93B10">
        <w:t>3.2</w:t>
      </w:r>
      <w:r w:rsidRPr="002C1376">
        <w:fldChar w:fldCharType="end"/>
      </w:r>
      <w:r w:rsidRPr="002C1376">
        <w:rPr>
          <w:rFonts w:hint="eastAsia"/>
        </w:rPr>
        <w:t>。</w:t>
      </w:r>
    </w:p>
    <w:p w14:paraId="46EF0C4B" w14:textId="77777777" w:rsidR="00615555" w:rsidRPr="00186D5B" w:rsidRDefault="00615555" w:rsidP="00615555">
      <w:pPr>
        <w:pStyle w:val="a7"/>
      </w:pPr>
      <w:bookmarkStart w:id="128" w:name="_Ref53480724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2</w:t>
      </w:r>
      <w:r>
        <w:fldChar w:fldCharType="end"/>
      </w:r>
      <w:bookmarkEnd w:id="128"/>
      <w:r>
        <w:t xml:space="preserve">  </w:t>
      </w:r>
      <w:r>
        <w:t>数码管通用接口</w:t>
      </w:r>
      <w:r>
        <w:rPr>
          <w:rFonts w:hint="eastAsia"/>
        </w:rPr>
        <w:t>（</w:t>
      </w:r>
      <w:r>
        <w:rPr>
          <w:rFonts w:hint="eastAsia"/>
        </w:rPr>
        <w:t>am</w:t>
      </w:r>
      <w:r>
        <w:t>_digitron_disp.h</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8"/>
        <w:gridCol w:w="2410"/>
      </w:tblGrid>
      <w:tr w:rsidR="00615555" w:rsidRPr="00184227" w14:paraId="0ABCB2D5" w14:textId="77777777" w:rsidTr="00615555">
        <w:trPr>
          <w:jc w:val="center"/>
        </w:trPr>
        <w:tc>
          <w:tcPr>
            <w:tcW w:w="5098" w:type="dxa"/>
            <w:tcBorders>
              <w:top w:val="thinThickSmallGap" w:sz="24" w:space="0" w:color="auto"/>
              <w:bottom w:val="double" w:sz="4" w:space="0" w:color="auto"/>
            </w:tcBorders>
            <w:shd w:val="pct10" w:color="auto" w:fill="auto"/>
          </w:tcPr>
          <w:p w14:paraId="5BB76599" w14:textId="77777777" w:rsidR="00615555" w:rsidRPr="00186D5B" w:rsidRDefault="00615555" w:rsidP="00615555">
            <w:pPr>
              <w:pStyle w:val="ab"/>
            </w:pPr>
            <w:r>
              <w:rPr>
                <w:rFonts w:hint="eastAsia"/>
              </w:rPr>
              <w:lastRenderedPageBreak/>
              <w:t>函数原型</w:t>
            </w:r>
          </w:p>
        </w:tc>
        <w:tc>
          <w:tcPr>
            <w:tcW w:w="2410" w:type="dxa"/>
            <w:tcBorders>
              <w:top w:val="thinThickSmallGap" w:sz="24" w:space="0" w:color="auto"/>
              <w:left w:val="double" w:sz="4" w:space="0" w:color="auto"/>
              <w:bottom w:val="double" w:sz="4" w:space="0" w:color="auto"/>
            </w:tcBorders>
            <w:shd w:val="pct10" w:color="auto" w:fill="auto"/>
          </w:tcPr>
          <w:p w14:paraId="25C17BF2" w14:textId="77777777" w:rsidR="00615555" w:rsidRPr="00186D5B" w:rsidRDefault="00615555" w:rsidP="00615555">
            <w:pPr>
              <w:pStyle w:val="ab"/>
            </w:pPr>
            <w:r>
              <w:t>功能简介</w:t>
            </w:r>
          </w:p>
        </w:tc>
      </w:tr>
      <w:tr w:rsidR="00615555" w:rsidRPr="00184227" w14:paraId="467AD20D" w14:textId="77777777" w:rsidTr="00615555">
        <w:trPr>
          <w:jc w:val="center"/>
        </w:trPr>
        <w:tc>
          <w:tcPr>
            <w:tcW w:w="5098" w:type="dxa"/>
            <w:tcBorders>
              <w:top w:val="double" w:sz="4" w:space="0" w:color="auto"/>
            </w:tcBorders>
            <w:vAlign w:val="center"/>
          </w:tcPr>
          <w:p w14:paraId="04254689" w14:textId="77777777" w:rsidR="00615555" w:rsidRDefault="00615555" w:rsidP="00615555">
            <w:pPr>
              <w:pStyle w:val="afff"/>
              <w:spacing w:before="62" w:after="62"/>
            </w:pPr>
            <w:r>
              <w:t>int am_digitron_disp_decode_set(</w:t>
            </w:r>
          </w:p>
          <w:p w14:paraId="250FAF3E" w14:textId="77777777" w:rsidR="00615555" w:rsidRDefault="00615555" w:rsidP="00615555">
            <w:pPr>
              <w:pStyle w:val="afff"/>
              <w:spacing w:before="62" w:after="62"/>
              <w:ind w:firstLineChars="200" w:firstLine="360"/>
            </w:pPr>
            <w:r>
              <w:t>int id,</w:t>
            </w:r>
          </w:p>
          <w:p w14:paraId="65C29D36" w14:textId="77777777" w:rsidR="00615555" w:rsidRPr="00186D5B" w:rsidRDefault="00615555" w:rsidP="00615555">
            <w:pPr>
              <w:pStyle w:val="afff"/>
              <w:spacing w:before="62" w:after="62"/>
              <w:ind w:firstLineChars="200" w:firstLine="360"/>
            </w:pPr>
            <w:r>
              <w:t>uint16_t(*pfn_decode)(uint16_t ch))</w:t>
            </w:r>
            <w:r>
              <w:rPr>
                <w:rFonts w:hint="eastAsia"/>
              </w:rPr>
              <w:t>;</w:t>
            </w:r>
          </w:p>
        </w:tc>
        <w:tc>
          <w:tcPr>
            <w:tcW w:w="2410" w:type="dxa"/>
            <w:tcBorders>
              <w:top w:val="double" w:sz="4" w:space="0" w:color="auto"/>
              <w:left w:val="double" w:sz="4" w:space="0" w:color="auto"/>
            </w:tcBorders>
            <w:vAlign w:val="center"/>
          </w:tcPr>
          <w:p w14:paraId="76160997" w14:textId="5832575C" w:rsidR="00615555" w:rsidRPr="00186D5B" w:rsidRDefault="00615555" w:rsidP="00615555">
            <w:pPr>
              <w:pStyle w:val="afff"/>
              <w:spacing w:before="62" w:after="62"/>
            </w:pPr>
            <w:r>
              <w:rPr>
                <w:rFonts w:hint="eastAsia"/>
              </w:rPr>
              <w:t>设置段码解码函数</w:t>
            </w:r>
            <w:r w:rsidR="00C41A4A">
              <w:rPr>
                <w:rFonts w:hint="eastAsia"/>
              </w:rPr>
              <w:t>；</w:t>
            </w:r>
          </w:p>
        </w:tc>
      </w:tr>
      <w:tr w:rsidR="00615555" w:rsidRPr="00184227" w14:paraId="1C14CBE8" w14:textId="77777777" w:rsidTr="00615555">
        <w:trPr>
          <w:jc w:val="center"/>
        </w:trPr>
        <w:tc>
          <w:tcPr>
            <w:tcW w:w="5098" w:type="dxa"/>
            <w:vAlign w:val="center"/>
          </w:tcPr>
          <w:p w14:paraId="70D921A6" w14:textId="77777777" w:rsidR="00615555" w:rsidRPr="00186D5B" w:rsidRDefault="00615555" w:rsidP="00615555">
            <w:pPr>
              <w:pStyle w:val="afff"/>
              <w:spacing w:before="62" w:after="62"/>
            </w:pPr>
            <w:r>
              <w:t>int am_digitron_disp_blink_set(int id, int index, am_bool_t blink);</w:t>
            </w:r>
          </w:p>
        </w:tc>
        <w:tc>
          <w:tcPr>
            <w:tcW w:w="2410" w:type="dxa"/>
            <w:tcBorders>
              <w:left w:val="double" w:sz="4" w:space="0" w:color="auto"/>
            </w:tcBorders>
            <w:vAlign w:val="center"/>
          </w:tcPr>
          <w:p w14:paraId="54ECD0D8" w14:textId="19EEC12E" w:rsidR="00615555" w:rsidRPr="00186D5B" w:rsidRDefault="00615555" w:rsidP="00615555">
            <w:pPr>
              <w:pStyle w:val="afff"/>
              <w:spacing w:before="62" w:after="62"/>
            </w:pPr>
            <w:r>
              <w:rPr>
                <w:rFonts w:hint="eastAsia"/>
              </w:rPr>
              <w:t>设置数码管闪烁</w:t>
            </w:r>
            <w:r w:rsidR="00C41A4A">
              <w:rPr>
                <w:rFonts w:hint="eastAsia"/>
              </w:rPr>
              <w:t>；</w:t>
            </w:r>
          </w:p>
        </w:tc>
      </w:tr>
      <w:tr w:rsidR="00615555" w:rsidRPr="00184227" w14:paraId="0A7EE6E1" w14:textId="77777777" w:rsidTr="00615555">
        <w:trPr>
          <w:jc w:val="center"/>
        </w:trPr>
        <w:tc>
          <w:tcPr>
            <w:tcW w:w="5098" w:type="dxa"/>
            <w:vAlign w:val="center"/>
          </w:tcPr>
          <w:p w14:paraId="64DF4A29" w14:textId="77777777" w:rsidR="00615555" w:rsidRPr="00186D5B" w:rsidRDefault="00615555" w:rsidP="00615555">
            <w:pPr>
              <w:pStyle w:val="afff"/>
              <w:spacing w:before="62" w:after="62"/>
            </w:pPr>
            <w:r>
              <w:t xml:space="preserve">int am_digitron_disp_at(int id, int index, uint16_t seg); </w:t>
            </w:r>
          </w:p>
        </w:tc>
        <w:tc>
          <w:tcPr>
            <w:tcW w:w="2410" w:type="dxa"/>
            <w:tcBorders>
              <w:left w:val="double" w:sz="4" w:space="0" w:color="auto"/>
            </w:tcBorders>
            <w:vAlign w:val="center"/>
          </w:tcPr>
          <w:p w14:paraId="652D00A7" w14:textId="011CD80A" w:rsidR="00615555" w:rsidRPr="00186D5B" w:rsidRDefault="00615555" w:rsidP="00615555">
            <w:pPr>
              <w:pStyle w:val="afff"/>
              <w:spacing w:before="62" w:after="62"/>
            </w:pPr>
            <w:r>
              <w:rPr>
                <w:rFonts w:hint="eastAsia"/>
              </w:rPr>
              <w:t>显示指定的段码图形</w:t>
            </w:r>
            <w:r w:rsidR="00C41A4A">
              <w:rPr>
                <w:rFonts w:hint="eastAsia"/>
              </w:rPr>
              <w:t>；</w:t>
            </w:r>
          </w:p>
        </w:tc>
      </w:tr>
      <w:tr w:rsidR="00615555" w:rsidRPr="00184227" w14:paraId="6589CF5F" w14:textId="77777777" w:rsidTr="00615555">
        <w:trPr>
          <w:jc w:val="center"/>
        </w:trPr>
        <w:tc>
          <w:tcPr>
            <w:tcW w:w="5098" w:type="dxa"/>
            <w:vAlign w:val="center"/>
          </w:tcPr>
          <w:p w14:paraId="416C01E8" w14:textId="77777777" w:rsidR="00615555" w:rsidRPr="00186D5B" w:rsidRDefault="00615555" w:rsidP="00615555">
            <w:pPr>
              <w:pStyle w:val="afff"/>
              <w:spacing w:before="62" w:after="62"/>
            </w:pPr>
            <w:r>
              <w:t>int am_digitron_disp_char</w:t>
            </w:r>
            <w:r>
              <w:rPr>
                <w:rFonts w:hint="eastAsia"/>
              </w:rPr>
              <w:t>_at(</w:t>
            </w:r>
            <w:r>
              <w:t>int id, int index, const char ch</w:t>
            </w:r>
            <w:r>
              <w:rPr>
                <w:rFonts w:hint="eastAsia"/>
              </w:rPr>
              <w:t>);</w:t>
            </w:r>
          </w:p>
        </w:tc>
        <w:tc>
          <w:tcPr>
            <w:tcW w:w="2410" w:type="dxa"/>
            <w:tcBorders>
              <w:left w:val="double" w:sz="4" w:space="0" w:color="auto"/>
            </w:tcBorders>
            <w:vAlign w:val="center"/>
          </w:tcPr>
          <w:p w14:paraId="6791F5A6" w14:textId="36E6CBF0" w:rsidR="00615555" w:rsidRPr="00186D5B" w:rsidRDefault="00615555" w:rsidP="00615555">
            <w:pPr>
              <w:pStyle w:val="afff"/>
              <w:spacing w:before="62" w:after="62"/>
            </w:pPr>
            <w:r>
              <w:rPr>
                <w:rFonts w:hint="eastAsia"/>
              </w:rPr>
              <w:t>显示字符</w:t>
            </w:r>
            <w:r w:rsidR="00C41A4A">
              <w:rPr>
                <w:rFonts w:hint="eastAsia"/>
              </w:rPr>
              <w:t>；</w:t>
            </w:r>
          </w:p>
        </w:tc>
      </w:tr>
      <w:tr w:rsidR="00615555" w:rsidRPr="00184227" w14:paraId="620E6225" w14:textId="77777777" w:rsidTr="00615555">
        <w:trPr>
          <w:jc w:val="center"/>
        </w:trPr>
        <w:tc>
          <w:tcPr>
            <w:tcW w:w="5098" w:type="dxa"/>
            <w:vAlign w:val="center"/>
          </w:tcPr>
          <w:p w14:paraId="72E56931" w14:textId="77777777" w:rsidR="00615555" w:rsidRPr="00186D5B" w:rsidRDefault="00615555" w:rsidP="00615555">
            <w:pPr>
              <w:pStyle w:val="afff"/>
              <w:spacing w:before="62" w:after="62"/>
            </w:pPr>
            <w:r>
              <w:t>int am_digitron_disp_str(int id, int index, int len, const char *p_str);</w:t>
            </w:r>
          </w:p>
        </w:tc>
        <w:tc>
          <w:tcPr>
            <w:tcW w:w="2410" w:type="dxa"/>
            <w:tcBorders>
              <w:left w:val="double" w:sz="4" w:space="0" w:color="auto"/>
            </w:tcBorders>
            <w:vAlign w:val="center"/>
          </w:tcPr>
          <w:p w14:paraId="66017C67" w14:textId="3C25AF26" w:rsidR="00615555" w:rsidRPr="002C1376" w:rsidRDefault="00615555" w:rsidP="00615555">
            <w:pPr>
              <w:pStyle w:val="afff"/>
              <w:spacing w:before="62" w:after="62"/>
            </w:pPr>
            <w:r>
              <w:t>显示字符串</w:t>
            </w:r>
            <w:r w:rsidR="00C41A4A">
              <w:rPr>
                <w:rFonts w:hint="eastAsia"/>
              </w:rPr>
              <w:t>；</w:t>
            </w:r>
          </w:p>
        </w:tc>
      </w:tr>
      <w:tr w:rsidR="00615555" w:rsidRPr="00184227" w14:paraId="07BC58C5" w14:textId="77777777" w:rsidTr="00615555">
        <w:trPr>
          <w:jc w:val="center"/>
        </w:trPr>
        <w:tc>
          <w:tcPr>
            <w:tcW w:w="5098" w:type="dxa"/>
            <w:tcBorders>
              <w:bottom w:val="thickThinSmallGap" w:sz="24" w:space="0" w:color="auto"/>
            </w:tcBorders>
            <w:vAlign w:val="center"/>
          </w:tcPr>
          <w:p w14:paraId="5CD80067" w14:textId="77777777" w:rsidR="00615555" w:rsidRPr="00186D5B" w:rsidRDefault="00615555" w:rsidP="00615555">
            <w:pPr>
              <w:pStyle w:val="afff"/>
              <w:spacing w:before="62" w:after="62"/>
            </w:pPr>
            <w:r>
              <w:t>int am_digitron_disp_clr(int id);</w:t>
            </w:r>
          </w:p>
        </w:tc>
        <w:tc>
          <w:tcPr>
            <w:tcW w:w="2410" w:type="dxa"/>
            <w:tcBorders>
              <w:left w:val="double" w:sz="4" w:space="0" w:color="auto"/>
              <w:bottom w:val="thickThinSmallGap" w:sz="24" w:space="0" w:color="auto"/>
            </w:tcBorders>
            <w:vAlign w:val="center"/>
          </w:tcPr>
          <w:p w14:paraId="65945CE3" w14:textId="72F58145" w:rsidR="00615555" w:rsidRPr="00186D5B" w:rsidRDefault="00615555" w:rsidP="00615555">
            <w:pPr>
              <w:pStyle w:val="afff"/>
              <w:spacing w:before="62" w:after="62"/>
            </w:pPr>
            <w:r>
              <w:rPr>
                <w:rFonts w:hint="eastAsia"/>
              </w:rPr>
              <w:t>显示清屏</w:t>
            </w:r>
            <w:r w:rsidR="00C41A4A">
              <w:rPr>
                <w:rFonts w:hint="eastAsia"/>
              </w:rPr>
              <w:t>；</w:t>
            </w:r>
          </w:p>
        </w:tc>
      </w:tr>
    </w:tbl>
    <w:p w14:paraId="04CE4F05" w14:textId="77777777" w:rsidR="00615555" w:rsidRDefault="00615555" w:rsidP="00615555">
      <w:pPr>
        <w:pStyle w:val="30"/>
        <w:rPr>
          <w:lang w:val="de-DE"/>
        </w:rPr>
      </w:pPr>
      <w:bookmarkStart w:id="129" w:name="_Toc6175799"/>
      <w:r>
        <w:rPr>
          <w:rFonts w:hint="eastAsia"/>
          <w:lang w:val="de-DE"/>
        </w:rPr>
        <w:t>实现</w:t>
      </w:r>
      <w:r>
        <w:rPr>
          <w:lang w:val="de-DE"/>
        </w:rPr>
        <w:t>接口</w:t>
      </w:r>
      <w:bookmarkEnd w:id="129"/>
    </w:p>
    <w:p w14:paraId="79BA1641" w14:textId="77777777" w:rsidR="00615555" w:rsidRPr="002613B2" w:rsidRDefault="00615555" w:rsidP="002613B2">
      <w:pPr>
        <w:pStyle w:val="40"/>
        <w:rPr>
          <w:rStyle w:val="420"/>
        </w:rPr>
      </w:pPr>
      <w:r w:rsidRPr="002613B2">
        <w:rPr>
          <w:rStyle w:val="420"/>
          <w:rFonts w:hint="eastAsia"/>
        </w:rPr>
        <w:t>抽象的数码管设备类</w:t>
      </w:r>
    </w:p>
    <w:p w14:paraId="72F4B897" w14:textId="77777777" w:rsidR="00615555" w:rsidRDefault="00615555" w:rsidP="00615555">
      <w:pPr>
        <w:pStyle w:val="23"/>
        <w:spacing w:before="62" w:after="62"/>
        <w:rPr>
          <w:lang w:val="de-DE"/>
        </w:rPr>
      </w:pPr>
      <w:r>
        <w:rPr>
          <w:lang w:val="de-DE"/>
        </w:rPr>
        <w:t>类似地</w:t>
      </w:r>
      <w:r>
        <w:rPr>
          <w:rFonts w:hint="eastAsia"/>
          <w:lang w:val="de-DE"/>
        </w:rPr>
        <w:t>，</w:t>
      </w:r>
      <w:r>
        <w:rPr>
          <w:lang w:val="de-DE"/>
        </w:rPr>
        <w:t>应该根据通用数码管接口</w:t>
      </w:r>
      <w:r>
        <w:rPr>
          <w:rFonts w:hint="eastAsia"/>
          <w:lang w:val="de-DE"/>
        </w:rPr>
        <w:t>，</w:t>
      </w:r>
      <w:r>
        <w:rPr>
          <w:lang w:val="de-DE"/>
        </w:rPr>
        <w:t>定义相应的抽象方法</w:t>
      </w:r>
      <w:r>
        <w:rPr>
          <w:rFonts w:hint="eastAsia"/>
          <w:lang w:val="de-DE"/>
        </w:rPr>
        <w:t>，</w:t>
      </w:r>
      <w:r>
        <w:rPr>
          <w:lang w:val="de-DE"/>
        </w:rPr>
        <w:t>以显示字符函数为例</w:t>
      </w:r>
      <w:r>
        <w:rPr>
          <w:rFonts w:hint="eastAsia"/>
          <w:lang w:val="de-DE"/>
        </w:rPr>
        <w:t>，</w:t>
      </w:r>
      <w:r>
        <w:rPr>
          <w:lang w:val="de-DE"/>
        </w:rPr>
        <w:t>按照前面的通用做法</w:t>
      </w:r>
      <w:r>
        <w:rPr>
          <w:rFonts w:hint="eastAsia"/>
          <w:lang w:val="de-DE"/>
        </w:rPr>
        <w:t>，</w:t>
      </w:r>
      <w:r>
        <w:rPr>
          <w:lang w:val="de-DE"/>
        </w:rPr>
        <w:t>其抽象方法定义为</w:t>
      </w:r>
      <w:r>
        <w:rPr>
          <w:rFonts w:hint="eastAsia"/>
          <w:lang w:val="de-DE"/>
        </w:rPr>
        <w:t>：</w:t>
      </w:r>
    </w:p>
    <w:p w14:paraId="315A7829" w14:textId="77777777" w:rsidR="00615555" w:rsidRDefault="00615555" w:rsidP="00255B53">
      <w:pPr>
        <w:pStyle w:val="a5"/>
      </w:pPr>
      <w:r>
        <w:t>int(*pfn_disp_char_at)(void *p_cookie, int id, int index, const char ch);</w:t>
      </w:r>
    </w:p>
    <w:p w14:paraId="76C087BF" w14:textId="77777777" w:rsidR="00615555" w:rsidRDefault="00615555" w:rsidP="00615555">
      <w:pPr>
        <w:pStyle w:val="23"/>
        <w:spacing w:before="62" w:after="62"/>
        <w:rPr>
          <w:lang w:val="de-DE"/>
        </w:rPr>
      </w:pPr>
      <w:r>
        <w:rPr>
          <w:lang w:val="de-DE"/>
        </w:rPr>
        <w:t>相比于通用接口</w:t>
      </w:r>
      <w:r>
        <w:rPr>
          <w:rFonts w:hint="eastAsia"/>
          <w:lang w:val="de-DE"/>
        </w:rPr>
        <w:t>，</w:t>
      </w:r>
      <w:r>
        <w:rPr>
          <w:lang w:val="de-DE"/>
        </w:rPr>
        <w:t>其新增了一个用于指向设备自身的</w:t>
      </w:r>
      <w:r>
        <w:rPr>
          <w:lang w:val="de-DE"/>
        </w:rPr>
        <w:t>p_cookie</w:t>
      </w:r>
      <w:r>
        <w:rPr>
          <w:lang w:val="de-DE"/>
        </w:rPr>
        <w:t>参数</w:t>
      </w:r>
      <w:r>
        <w:rPr>
          <w:rFonts w:hint="eastAsia"/>
          <w:lang w:val="de-DE"/>
        </w:rPr>
        <w:t>。</w:t>
      </w:r>
      <w:r>
        <w:rPr>
          <w:lang w:val="de-DE"/>
        </w:rPr>
        <w:t>在定义数码管通用接口时</w:t>
      </w:r>
      <w:r>
        <w:rPr>
          <w:rFonts w:hint="eastAsia"/>
          <w:lang w:val="de-DE"/>
        </w:rPr>
        <w:t>，</w:t>
      </w:r>
      <w:r>
        <w:rPr>
          <w:lang w:val="de-DE"/>
        </w:rPr>
        <w:t>使用</w:t>
      </w:r>
      <w:r>
        <w:rPr>
          <w:lang w:val="de-DE"/>
        </w:rPr>
        <w:t>ID</w:t>
      </w:r>
      <w:r>
        <w:rPr>
          <w:lang w:val="de-DE"/>
        </w:rPr>
        <w:t>唯一的代表了一个数码管设备</w:t>
      </w:r>
      <w:r>
        <w:rPr>
          <w:rFonts w:hint="eastAsia"/>
          <w:lang w:val="de-DE"/>
        </w:rPr>
        <w:t>，</w:t>
      </w:r>
      <w:r>
        <w:rPr>
          <w:lang w:val="de-DE"/>
        </w:rPr>
        <w:t>可见</w:t>
      </w:r>
      <w:r>
        <w:rPr>
          <w:rFonts w:hint="eastAsia"/>
          <w:lang w:val="de-DE"/>
        </w:rPr>
        <w:t>，</w:t>
      </w:r>
      <w:r>
        <w:rPr>
          <w:lang w:val="de-DE"/>
        </w:rPr>
        <w:t>在这里</w:t>
      </w:r>
      <w:r>
        <w:rPr>
          <w:rFonts w:hint="eastAsia"/>
          <w:lang w:val="de-DE"/>
        </w:rPr>
        <w:t>，</w:t>
      </w:r>
      <w:r>
        <w:rPr>
          <w:lang w:val="de-DE"/>
        </w:rPr>
        <w:t>p_cookie</w:t>
      </w:r>
      <w:r>
        <w:rPr>
          <w:lang w:val="de-DE"/>
        </w:rPr>
        <w:t>和</w:t>
      </w:r>
      <w:r>
        <w:rPr>
          <w:lang w:val="de-DE"/>
        </w:rPr>
        <w:t>id</w:t>
      </w:r>
      <w:r>
        <w:rPr>
          <w:lang w:val="de-DE"/>
        </w:rPr>
        <w:t>均代指了某一确定的数码管设备</w:t>
      </w:r>
      <w:r>
        <w:rPr>
          <w:rFonts w:hint="eastAsia"/>
          <w:lang w:val="de-DE"/>
        </w:rPr>
        <w:t>，</w:t>
      </w:r>
      <w:r>
        <w:rPr>
          <w:lang w:val="de-DE"/>
        </w:rPr>
        <w:t>由于抽象方法是由具体数码管设备实现的</w:t>
      </w:r>
      <w:r>
        <w:rPr>
          <w:rFonts w:hint="eastAsia"/>
          <w:lang w:val="de-DE"/>
        </w:rPr>
        <w:t>，</w:t>
      </w:r>
      <w:r>
        <w:rPr>
          <w:lang w:val="de-DE"/>
        </w:rPr>
        <w:t>p_cookie</w:t>
      </w:r>
      <w:r>
        <w:rPr>
          <w:lang w:val="de-DE"/>
        </w:rPr>
        <w:t>也用于指向设备自身</w:t>
      </w:r>
      <w:r>
        <w:rPr>
          <w:rFonts w:hint="eastAsia"/>
          <w:lang w:val="de-DE"/>
        </w:rPr>
        <w:t>，</w:t>
      </w:r>
      <w:r>
        <w:rPr>
          <w:lang w:val="de-DE"/>
        </w:rPr>
        <w:t>通过</w:t>
      </w:r>
      <w:r>
        <w:rPr>
          <w:lang w:val="de-DE"/>
        </w:rPr>
        <w:t>p_cookie</w:t>
      </w:r>
      <w:r>
        <w:rPr>
          <w:lang w:val="de-DE"/>
        </w:rPr>
        <w:t>已经能够唯一的确定某一具体设备</w:t>
      </w:r>
      <w:r>
        <w:rPr>
          <w:rFonts w:hint="eastAsia"/>
          <w:lang w:val="de-DE"/>
        </w:rPr>
        <w:t>，</w:t>
      </w:r>
      <w:r>
        <w:rPr>
          <w:lang w:val="de-DE"/>
        </w:rPr>
        <w:t>因此</w:t>
      </w:r>
      <w:r>
        <w:rPr>
          <w:rFonts w:hint="eastAsia"/>
          <w:lang w:val="de-DE"/>
        </w:rPr>
        <w:t>，</w:t>
      </w:r>
      <w:r>
        <w:rPr>
          <w:lang w:val="de-DE"/>
        </w:rPr>
        <w:t>ID</w:t>
      </w:r>
      <w:r>
        <w:rPr>
          <w:lang w:val="de-DE"/>
        </w:rPr>
        <w:t>参数在抽象方法中再无实际用处</w:t>
      </w:r>
      <w:r>
        <w:rPr>
          <w:rFonts w:hint="eastAsia"/>
          <w:lang w:val="de-DE"/>
        </w:rPr>
        <w:t>，</w:t>
      </w:r>
      <w:r>
        <w:rPr>
          <w:lang w:val="de-DE"/>
        </w:rPr>
        <w:t>将</w:t>
      </w:r>
      <w:r>
        <w:rPr>
          <w:lang w:val="de-DE"/>
        </w:rPr>
        <w:t>ID</w:t>
      </w:r>
      <w:r>
        <w:rPr>
          <w:lang w:val="de-DE"/>
        </w:rPr>
        <w:t>参数从抽象方法中移除</w:t>
      </w:r>
      <w:r>
        <w:rPr>
          <w:rFonts w:hint="eastAsia"/>
          <w:lang w:val="de-DE"/>
        </w:rPr>
        <w:t>，</w:t>
      </w:r>
      <w:r>
        <w:rPr>
          <w:lang w:val="de-DE"/>
        </w:rPr>
        <w:t>即</w:t>
      </w:r>
      <w:r>
        <w:rPr>
          <w:rFonts w:hint="eastAsia"/>
          <w:lang w:val="de-DE"/>
        </w:rPr>
        <w:t>：</w:t>
      </w:r>
    </w:p>
    <w:p w14:paraId="532495D5" w14:textId="77777777" w:rsidR="00615555" w:rsidRDefault="00615555" w:rsidP="00255B53">
      <w:pPr>
        <w:pStyle w:val="a5"/>
      </w:pPr>
      <w:r>
        <w:t>int (*pfn_disp_char_at)(void *p_cookie, int index, const char ch);</w:t>
      </w:r>
    </w:p>
    <w:p w14:paraId="3D94F880" w14:textId="77777777" w:rsidR="00615555" w:rsidRDefault="00615555" w:rsidP="00615555">
      <w:pPr>
        <w:pStyle w:val="23"/>
        <w:spacing w:before="62" w:after="62"/>
        <w:rPr>
          <w:lang w:val="de-DE"/>
        </w:rPr>
      </w:pPr>
      <w:r>
        <w:rPr>
          <w:rFonts w:hint="eastAsia"/>
          <w:lang w:val="de-DE"/>
        </w:rPr>
        <w:t>实际上，可以看作是参数由抽象意义的</w:t>
      </w:r>
      <w:r>
        <w:rPr>
          <w:rFonts w:hint="eastAsia"/>
          <w:lang w:val="de-DE"/>
        </w:rPr>
        <w:t>ID</w:t>
      </w:r>
      <w:r>
        <w:rPr>
          <w:rFonts w:hint="eastAsia"/>
          <w:lang w:val="de-DE"/>
        </w:rPr>
        <w:t>（仅是一个数字）变为了具有实际意义的</w:t>
      </w:r>
      <w:r>
        <w:rPr>
          <w:rFonts w:hint="eastAsia"/>
          <w:lang w:val="de-DE"/>
        </w:rPr>
        <w:t>p</w:t>
      </w:r>
      <w:r>
        <w:rPr>
          <w:lang w:val="de-DE"/>
        </w:rPr>
        <w:t>_cookie</w:t>
      </w:r>
      <w:r>
        <w:rPr>
          <w:rFonts w:hint="eastAsia"/>
          <w:lang w:val="de-DE"/>
        </w:rPr>
        <w:t>（指向设备自身的指针）。</w:t>
      </w:r>
    </w:p>
    <w:p w14:paraId="170E2477" w14:textId="77777777" w:rsidR="00615555" w:rsidRDefault="00615555" w:rsidP="00615555">
      <w:pPr>
        <w:pStyle w:val="23"/>
        <w:spacing w:before="62" w:after="62"/>
        <w:rPr>
          <w:lang w:val="de-DE"/>
        </w:rPr>
      </w:pPr>
      <w:r>
        <w:rPr>
          <w:lang w:val="de-DE"/>
        </w:rPr>
        <w:t>基于此</w:t>
      </w:r>
      <w:r>
        <w:rPr>
          <w:rFonts w:hint="eastAsia"/>
          <w:lang w:val="de-DE"/>
        </w:rPr>
        <w:t>，</w:t>
      </w:r>
      <w:r>
        <w:rPr>
          <w:lang w:val="de-DE"/>
        </w:rPr>
        <w:t>根据其它通用数码管通用接口</w:t>
      </w:r>
      <w:r>
        <w:rPr>
          <w:rFonts w:hint="eastAsia"/>
          <w:lang w:val="de-DE"/>
        </w:rPr>
        <w:t>，</w:t>
      </w:r>
      <w:r>
        <w:rPr>
          <w:lang w:val="de-DE"/>
        </w:rPr>
        <w:t>为它们一一定义相应的抽象方法</w:t>
      </w:r>
      <w:r>
        <w:rPr>
          <w:rFonts w:hint="eastAsia"/>
          <w:lang w:val="de-DE"/>
        </w:rPr>
        <w:t>，</w:t>
      </w:r>
      <w:r>
        <w:rPr>
          <w:lang w:val="de-DE"/>
        </w:rPr>
        <w:t>并将其存放在一个虚函数表中</w:t>
      </w:r>
      <w:r>
        <w:rPr>
          <w:rFonts w:hint="eastAsia"/>
          <w:lang w:val="de-DE"/>
        </w:rPr>
        <w:t>，</w:t>
      </w:r>
      <w:r>
        <w:rPr>
          <w:lang w:val="de-DE"/>
        </w:rPr>
        <w:t>即</w:t>
      </w:r>
      <w:r>
        <w:rPr>
          <w:rFonts w:hint="eastAsia"/>
          <w:lang w:val="de-DE"/>
        </w:rPr>
        <w:t>：</w:t>
      </w:r>
    </w:p>
    <w:p w14:paraId="1499942B" w14:textId="77777777" w:rsidR="00615555" w:rsidRDefault="00615555" w:rsidP="00255B53">
      <w:pPr>
        <w:pStyle w:val="a5"/>
      </w:pPr>
      <w:r>
        <w:t>typedef struct am_digitron_disp_ops{</w:t>
      </w:r>
    </w:p>
    <w:p w14:paraId="62D5EC2B" w14:textId="497C4F92" w:rsidR="00615555" w:rsidRDefault="00615555" w:rsidP="00255B53">
      <w:pPr>
        <w:pStyle w:val="a5"/>
        <w:ind w:firstLine="420"/>
      </w:pPr>
      <w:r>
        <w:t>int(*pfn_decode_set)(void *p_cookie, uint16_t(*pfn_decode)(uint16_t ch));</w:t>
      </w:r>
    </w:p>
    <w:p w14:paraId="43D21074" w14:textId="623E4705" w:rsidR="00615555" w:rsidRDefault="00615555" w:rsidP="00255B53">
      <w:pPr>
        <w:pStyle w:val="a5"/>
        <w:ind w:firstLine="420"/>
      </w:pPr>
      <w:r>
        <w:t>int(*pfn_blink_set)(void *p_cookie, int index, am_bool_t blink);</w:t>
      </w:r>
      <w:r>
        <w:tab/>
      </w:r>
    </w:p>
    <w:p w14:paraId="6CCDFC04" w14:textId="73ECF647" w:rsidR="00615555" w:rsidRDefault="00615555" w:rsidP="00255B53">
      <w:pPr>
        <w:pStyle w:val="a5"/>
        <w:ind w:firstLine="420"/>
      </w:pPr>
      <w:r>
        <w:t>int(*pfn_disp_at)(void *p_cookie, int index, uint16_t seg);</w:t>
      </w:r>
    </w:p>
    <w:p w14:paraId="354A2967" w14:textId="73C37B1B" w:rsidR="00615555" w:rsidRPr="00246D14" w:rsidRDefault="00615555" w:rsidP="00255B53">
      <w:pPr>
        <w:pStyle w:val="a5"/>
        <w:ind w:firstLine="420"/>
      </w:pPr>
      <w:r>
        <w:t>int(*pfn_disp_char_at)(void *p_cookie, int index, const char ch);</w:t>
      </w:r>
    </w:p>
    <w:p w14:paraId="7923294F" w14:textId="5DC942D5" w:rsidR="00615555" w:rsidRDefault="00615555" w:rsidP="00255B53">
      <w:pPr>
        <w:pStyle w:val="a5"/>
        <w:ind w:firstLine="420"/>
      </w:pPr>
      <w:r>
        <w:rPr>
          <w:rFonts w:hint="eastAsia"/>
        </w:rPr>
        <w:t>int(</w:t>
      </w:r>
      <w:r>
        <w:t>*pfn_disp_str</w:t>
      </w:r>
      <w:r>
        <w:rPr>
          <w:rFonts w:hint="eastAsia"/>
        </w:rPr>
        <w:t>)</w:t>
      </w:r>
      <w:r>
        <w:t>(void *p_cookie, int index, int len, const char *p</w:t>
      </w:r>
      <w:r>
        <w:rPr>
          <w:rFonts w:hint="eastAsia"/>
        </w:rPr>
        <w:t>_str</w:t>
      </w:r>
      <w:r>
        <w:t>);</w:t>
      </w:r>
    </w:p>
    <w:p w14:paraId="54F4B42F" w14:textId="133132E8" w:rsidR="00615555" w:rsidRPr="00246D14" w:rsidRDefault="00615555" w:rsidP="00255B53">
      <w:pPr>
        <w:pStyle w:val="a5"/>
        <w:ind w:firstLine="420"/>
      </w:pPr>
      <w:r>
        <w:t>int(*pfn_clr)(void *p_cookie);</w:t>
      </w:r>
    </w:p>
    <w:p w14:paraId="4AB14BE9" w14:textId="77777777" w:rsidR="00615555" w:rsidRDefault="00615555" w:rsidP="00255B53">
      <w:pPr>
        <w:pStyle w:val="a5"/>
      </w:pPr>
      <w:r>
        <w:t>}am_digitron_disp_ops_t;</w:t>
      </w:r>
    </w:p>
    <w:p w14:paraId="0EBA0583" w14:textId="77777777" w:rsidR="00615555" w:rsidRDefault="00615555" w:rsidP="00615555">
      <w:pPr>
        <w:pStyle w:val="23"/>
        <w:spacing w:before="62" w:after="62"/>
        <w:rPr>
          <w:lang w:val="de-DE"/>
        </w:rPr>
      </w:pPr>
      <w:r>
        <w:rPr>
          <w:rFonts w:hint="eastAsia"/>
          <w:lang w:val="de-DE"/>
        </w:rPr>
        <w:t>读者可能会发现，在实现</w:t>
      </w:r>
      <w:r>
        <w:rPr>
          <w:rFonts w:hint="eastAsia"/>
          <w:lang w:val="de-DE"/>
        </w:rPr>
        <w:t>LED</w:t>
      </w:r>
      <w:r>
        <w:rPr>
          <w:rFonts w:hint="eastAsia"/>
          <w:lang w:val="de-DE"/>
        </w:rPr>
        <w:t>接口时，定义的抽象方法同时包含了</w:t>
      </w:r>
      <w:r>
        <w:rPr>
          <w:rFonts w:hint="eastAsia"/>
          <w:lang w:val="de-DE"/>
        </w:rPr>
        <w:t>p</w:t>
      </w:r>
      <w:r>
        <w:rPr>
          <w:lang w:val="de-DE"/>
        </w:rPr>
        <w:t>_cookie</w:t>
      </w:r>
      <w:r>
        <w:rPr>
          <w:lang w:val="de-DE"/>
        </w:rPr>
        <w:t>和</w:t>
      </w:r>
      <w:r>
        <w:rPr>
          <w:lang w:val="de-DE"/>
        </w:rPr>
        <w:t>led_id</w:t>
      </w:r>
      <w:r>
        <w:rPr>
          <w:lang w:val="de-DE"/>
        </w:rPr>
        <w:t>参数</w:t>
      </w:r>
      <w:r>
        <w:rPr>
          <w:rFonts w:hint="eastAsia"/>
          <w:lang w:val="de-DE"/>
        </w:rPr>
        <w:t>。</w:t>
      </w:r>
      <w:r>
        <w:rPr>
          <w:lang w:val="de-DE"/>
        </w:rPr>
        <w:t>即</w:t>
      </w:r>
      <w:r>
        <w:rPr>
          <w:rFonts w:hint="eastAsia"/>
          <w:lang w:val="de-DE"/>
        </w:rPr>
        <w:t>：</w:t>
      </w:r>
    </w:p>
    <w:p w14:paraId="11721A3B" w14:textId="77777777" w:rsidR="00615555" w:rsidRDefault="00615555" w:rsidP="00255B53">
      <w:pPr>
        <w:pStyle w:val="a5"/>
      </w:pPr>
      <w:r>
        <w:t>typedef struct am_led_drv_funcs{</w:t>
      </w:r>
    </w:p>
    <w:p w14:paraId="61650048" w14:textId="549C628B" w:rsidR="00615555" w:rsidRDefault="00615555" w:rsidP="00255B53">
      <w:pPr>
        <w:pStyle w:val="a5"/>
        <w:ind w:firstLine="420"/>
      </w:pPr>
      <w:r>
        <w:t>i</w:t>
      </w:r>
      <w:r>
        <w:rPr>
          <w:rFonts w:hint="eastAsia"/>
        </w:rPr>
        <w:t>nt(</w:t>
      </w:r>
      <w:r>
        <w:t>*pfn_led_set)(void *p_cookie, int led_id, am_bool_t state);</w:t>
      </w:r>
    </w:p>
    <w:p w14:paraId="7AC8A27E" w14:textId="0F2C1119" w:rsidR="00615555" w:rsidRDefault="00615555" w:rsidP="00255B53">
      <w:pPr>
        <w:pStyle w:val="a5"/>
        <w:ind w:firstLine="420"/>
      </w:pPr>
      <w:r>
        <w:t>int(*pfn_led_toggle)(void *p_cookie, int led_id);</w:t>
      </w:r>
      <w:r>
        <w:tab/>
      </w:r>
    </w:p>
    <w:p w14:paraId="7E0EC1E4" w14:textId="77777777" w:rsidR="00615555" w:rsidRDefault="00615555" w:rsidP="00255B53">
      <w:pPr>
        <w:pStyle w:val="a5"/>
      </w:pPr>
      <w:r>
        <w:t>}am_led_drv_funcs</w:t>
      </w:r>
      <w:r>
        <w:rPr>
          <w:rFonts w:hint="eastAsia"/>
        </w:rPr>
        <w:t>_t;</w:t>
      </w:r>
    </w:p>
    <w:p w14:paraId="17314D6E" w14:textId="77777777" w:rsidR="00615555" w:rsidRDefault="00615555" w:rsidP="00615555">
      <w:pPr>
        <w:pStyle w:val="23"/>
        <w:spacing w:before="62" w:after="62"/>
        <w:rPr>
          <w:lang w:val="de-DE"/>
        </w:rPr>
      </w:pPr>
      <w:r>
        <w:rPr>
          <w:rFonts w:hint="eastAsia"/>
          <w:lang w:val="de-DE"/>
        </w:rPr>
        <w:lastRenderedPageBreak/>
        <w:t>这是由于在通用</w:t>
      </w:r>
      <w:r>
        <w:rPr>
          <w:rFonts w:hint="eastAsia"/>
          <w:lang w:val="de-DE"/>
        </w:rPr>
        <w:t>LED</w:t>
      </w:r>
      <w:r>
        <w:rPr>
          <w:rFonts w:hint="eastAsia"/>
          <w:lang w:val="de-DE"/>
        </w:rPr>
        <w:t>接口的设计中，</w:t>
      </w:r>
      <w:r>
        <w:rPr>
          <w:rFonts w:hint="eastAsia"/>
          <w:lang w:val="de-DE"/>
        </w:rPr>
        <w:t>ID</w:t>
      </w:r>
      <w:r>
        <w:rPr>
          <w:rFonts w:hint="eastAsia"/>
          <w:lang w:val="de-DE"/>
        </w:rPr>
        <w:t>并非是对</w:t>
      </w:r>
      <w:r>
        <w:rPr>
          <w:rFonts w:hint="eastAsia"/>
          <w:lang w:val="de-DE"/>
        </w:rPr>
        <w:t>LED</w:t>
      </w:r>
      <w:r>
        <w:rPr>
          <w:rFonts w:hint="eastAsia"/>
          <w:lang w:val="de-DE"/>
        </w:rPr>
        <w:t>设备进行的编号，而是对于系统中所有</w:t>
      </w:r>
      <w:r>
        <w:rPr>
          <w:rFonts w:hint="eastAsia"/>
          <w:lang w:val="de-DE"/>
        </w:rPr>
        <w:t>LED</w:t>
      </w:r>
      <w:r>
        <w:rPr>
          <w:rFonts w:hint="eastAsia"/>
          <w:lang w:val="de-DE"/>
        </w:rPr>
        <w:t>进行的编号，如</w:t>
      </w:r>
      <w:r>
        <w:rPr>
          <w:rFonts w:hint="eastAsia"/>
          <w:lang w:val="de-DE"/>
        </w:rPr>
        <w:t>AM</w:t>
      </w:r>
      <w:r>
        <w:rPr>
          <w:lang w:val="de-DE"/>
        </w:rPr>
        <w:t>116</w:t>
      </w:r>
      <w:r>
        <w:rPr>
          <w:rFonts w:hint="eastAsia"/>
          <w:lang w:val="de-DE"/>
        </w:rPr>
        <w:t>-</w:t>
      </w:r>
      <w:r>
        <w:rPr>
          <w:lang w:val="de-DE"/>
        </w:rPr>
        <w:t>Core</w:t>
      </w:r>
      <w:r>
        <w:rPr>
          <w:lang w:val="de-DE"/>
        </w:rPr>
        <w:t>板载了</w:t>
      </w:r>
      <w:r>
        <w:rPr>
          <w:rFonts w:hint="eastAsia"/>
          <w:lang w:val="de-DE"/>
        </w:rPr>
        <w:t>2</w:t>
      </w:r>
      <w:r>
        <w:rPr>
          <w:rFonts w:hint="eastAsia"/>
          <w:lang w:val="de-DE"/>
        </w:rPr>
        <w:t>个</w:t>
      </w:r>
      <w:r>
        <w:rPr>
          <w:rFonts w:hint="eastAsia"/>
          <w:lang w:val="de-DE"/>
        </w:rPr>
        <w:t>LED</w:t>
      </w:r>
      <w:r>
        <w:rPr>
          <w:rFonts w:hint="eastAsia"/>
          <w:lang w:val="de-DE"/>
        </w:rPr>
        <w:t>，</w:t>
      </w:r>
      <w:r>
        <w:rPr>
          <w:rFonts w:hint="eastAsia"/>
          <w:lang w:val="de-DE"/>
        </w:rPr>
        <w:t>MiniPort-LED</w:t>
      </w:r>
      <w:r>
        <w:rPr>
          <w:rFonts w:hint="eastAsia"/>
          <w:lang w:val="de-DE"/>
        </w:rPr>
        <w:t>上有</w:t>
      </w:r>
      <w:r>
        <w:rPr>
          <w:rFonts w:hint="eastAsia"/>
          <w:lang w:val="de-DE"/>
        </w:rPr>
        <w:t>8</w:t>
      </w:r>
      <w:r>
        <w:rPr>
          <w:rFonts w:hint="eastAsia"/>
          <w:lang w:val="de-DE"/>
        </w:rPr>
        <w:t>个</w:t>
      </w:r>
      <w:r>
        <w:rPr>
          <w:rFonts w:hint="eastAsia"/>
          <w:lang w:val="de-DE"/>
        </w:rPr>
        <w:t>LED</w:t>
      </w:r>
      <w:r>
        <w:rPr>
          <w:rFonts w:hint="eastAsia"/>
          <w:lang w:val="de-DE"/>
        </w:rPr>
        <w:t>，如果它们同时使用，则系统中有两个</w:t>
      </w:r>
      <w:r>
        <w:rPr>
          <w:rFonts w:hint="eastAsia"/>
          <w:lang w:val="de-DE"/>
        </w:rPr>
        <w:t>LED</w:t>
      </w:r>
      <w:r>
        <w:rPr>
          <w:rFonts w:hint="eastAsia"/>
          <w:lang w:val="de-DE"/>
        </w:rPr>
        <w:t>设备，但总共有</w:t>
      </w:r>
      <w:r>
        <w:rPr>
          <w:rFonts w:hint="eastAsia"/>
          <w:lang w:val="de-DE"/>
        </w:rPr>
        <w:t>10</w:t>
      </w:r>
      <w:r>
        <w:rPr>
          <w:rFonts w:hint="eastAsia"/>
          <w:lang w:val="de-DE"/>
        </w:rPr>
        <w:t>个</w:t>
      </w:r>
      <w:r>
        <w:rPr>
          <w:rFonts w:hint="eastAsia"/>
          <w:lang w:val="de-DE"/>
        </w:rPr>
        <w:t>LED</w:t>
      </w:r>
      <w:r>
        <w:rPr>
          <w:rFonts w:hint="eastAsia"/>
          <w:lang w:val="de-DE"/>
        </w:rPr>
        <w:t>，</w:t>
      </w:r>
      <w:r>
        <w:rPr>
          <w:rFonts w:hint="eastAsia"/>
          <w:lang w:val="de-DE"/>
        </w:rPr>
        <w:t>LED</w:t>
      </w:r>
      <w:r>
        <w:rPr>
          <w:rFonts w:hint="eastAsia"/>
          <w:lang w:val="de-DE"/>
        </w:rPr>
        <w:t>编号为</w:t>
      </w:r>
      <w:r>
        <w:rPr>
          <w:rFonts w:hint="eastAsia"/>
          <w:lang w:val="de-DE"/>
        </w:rPr>
        <w:t>0~9</w:t>
      </w:r>
      <w:r>
        <w:rPr>
          <w:rFonts w:hint="eastAsia"/>
          <w:lang w:val="de-DE"/>
        </w:rPr>
        <w:t>。因此，虽然</w:t>
      </w:r>
      <w:r>
        <w:rPr>
          <w:rFonts w:hint="eastAsia"/>
          <w:lang w:val="de-DE"/>
        </w:rPr>
        <w:t>p</w:t>
      </w:r>
      <w:r>
        <w:rPr>
          <w:lang w:val="de-DE"/>
        </w:rPr>
        <w:t>_cookie</w:t>
      </w:r>
      <w:r>
        <w:rPr>
          <w:lang w:val="de-DE"/>
        </w:rPr>
        <w:t>能够确定要操作的</w:t>
      </w:r>
      <w:r>
        <w:rPr>
          <w:lang w:val="de-DE"/>
        </w:rPr>
        <w:t>LED</w:t>
      </w:r>
      <w:r>
        <w:rPr>
          <w:lang w:val="de-DE"/>
        </w:rPr>
        <w:t>设备</w:t>
      </w:r>
      <w:r>
        <w:rPr>
          <w:rFonts w:hint="eastAsia"/>
          <w:lang w:val="de-DE"/>
        </w:rPr>
        <w:t>，</w:t>
      </w:r>
      <w:r>
        <w:rPr>
          <w:lang w:val="de-DE"/>
        </w:rPr>
        <w:t>但还是不能确定要操作的具体</w:t>
      </w:r>
      <w:r>
        <w:rPr>
          <w:lang w:val="de-DE"/>
        </w:rPr>
        <w:t>LED</w:t>
      </w:r>
      <w:r>
        <w:rPr>
          <w:rFonts w:hint="eastAsia"/>
          <w:lang w:val="de-DE"/>
        </w:rPr>
        <w:t>，</w:t>
      </w:r>
      <w:r>
        <w:rPr>
          <w:lang w:val="de-DE"/>
        </w:rPr>
        <w:t>因此</w:t>
      </w:r>
      <w:r>
        <w:rPr>
          <w:rFonts w:hint="eastAsia"/>
          <w:lang w:val="de-DE"/>
        </w:rPr>
        <w:t>，</w:t>
      </w:r>
      <w:r>
        <w:rPr>
          <w:lang w:val="de-DE"/>
        </w:rPr>
        <w:t>必须将</w:t>
      </w:r>
      <w:r>
        <w:rPr>
          <w:lang w:val="de-DE"/>
        </w:rPr>
        <w:t>LED</w:t>
      </w:r>
      <w:r>
        <w:rPr>
          <w:lang w:val="de-DE"/>
        </w:rPr>
        <w:t>的编号作为参数传递给具体方法</w:t>
      </w:r>
      <w:r>
        <w:rPr>
          <w:rFonts w:hint="eastAsia"/>
          <w:lang w:val="de-DE"/>
        </w:rPr>
        <w:t>，</w:t>
      </w:r>
      <w:r>
        <w:rPr>
          <w:lang w:val="de-DE"/>
        </w:rPr>
        <w:t>以便准确的操作到某一个具体的</w:t>
      </w:r>
      <w:r>
        <w:rPr>
          <w:lang w:val="de-DE"/>
        </w:rPr>
        <w:t>LED</w:t>
      </w:r>
      <w:r>
        <w:rPr>
          <w:rFonts w:hint="eastAsia"/>
          <w:lang w:val="de-DE"/>
        </w:rPr>
        <w:t>。</w:t>
      </w:r>
    </w:p>
    <w:p w14:paraId="59742357" w14:textId="77777777" w:rsidR="00615555" w:rsidRDefault="00615555" w:rsidP="00615555">
      <w:pPr>
        <w:pStyle w:val="23"/>
        <w:spacing w:before="62" w:after="62"/>
        <w:rPr>
          <w:lang w:val="de-DE"/>
        </w:rPr>
      </w:pPr>
      <w:r>
        <w:rPr>
          <w:lang w:val="de-DE"/>
        </w:rPr>
        <w:t>在通用数码管接口的设计中</w:t>
      </w:r>
      <w:r>
        <w:rPr>
          <w:rFonts w:hint="eastAsia"/>
          <w:lang w:val="de-DE"/>
        </w:rPr>
        <w:t>，</w:t>
      </w:r>
      <w:r>
        <w:rPr>
          <w:lang w:val="de-DE"/>
        </w:rPr>
        <w:t>ID</w:t>
      </w:r>
      <w:r>
        <w:rPr>
          <w:lang w:val="de-DE"/>
        </w:rPr>
        <w:t>是对数码管设备的编号</w:t>
      </w:r>
      <w:r>
        <w:rPr>
          <w:rFonts w:hint="eastAsia"/>
          <w:lang w:val="de-DE"/>
        </w:rPr>
        <w:t>，</w:t>
      </w:r>
      <w:r>
        <w:rPr>
          <w:lang w:val="de-DE"/>
        </w:rPr>
        <w:t>如同时使用</w:t>
      </w:r>
      <w:r>
        <w:rPr>
          <w:lang w:val="de-DE"/>
        </w:rPr>
        <w:t>MiniPort-View</w:t>
      </w:r>
      <w:r>
        <w:rPr>
          <w:lang w:val="de-DE"/>
        </w:rPr>
        <w:t>和</w:t>
      </w:r>
      <w:r>
        <w:rPr>
          <w:lang w:val="de-DE"/>
        </w:rPr>
        <w:t>MiniPort</w:t>
      </w:r>
      <w:r>
        <w:rPr>
          <w:rFonts w:hint="eastAsia"/>
          <w:lang w:val="de-DE"/>
        </w:rPr>
        <w:t>-</w:t>
      </w:r>
      <w:r>
        <w:rPr>
          <w:lang w:val="de-DE"/>
        </w:rPr>
        <w:t>ZLG72128</w:t>
      </w:r>
      <w:r>
        <w:rPr>
          <w:lang w:val="de-DE"/>
        </w:rPr>
        <w:t>时</w:t>
      </w:r>
      <w:r>
        <w:rPr>
          <w:rFonts w:hint="eastAsia"/>
          <w:lang w:val="de-DE"/>
        </w:rPr>
        <w:t>，</w:t>
      </w:r>
      <w:r>
        <w:rPr>
          <w:lang w:val="de-DE"/>
        </w:rPr>
        <w:t>系统中有两个数码管设备</w:t>
      </w:r>
      <w:r>
        <w:rPr>
          <w:rFonts w:hint="eastAsia"/>
          <w:lang w:val="de-DE"/>
        </w:rPr>
        <w:t>，</w:t>
      </w:r>
      <w:r>
        <w:rPr>
          <w:lang w:val="de-DE"/>
        </w:rPr>
        <w:t>虽总共有</w:t>
      </w:r>
      <w:r>
        <w:rPr>
          <w:rFonts w:hint="eastAsia"/>
          <w:lang w:val="de-DE"/>
        </w:rPr>
        <w:t>4</w:t>
      </w:r>
      <w:r>
        <w:rPr>
          <w:rFonts w:hint="eastAsia"/>
          <w:lang w:val="de-DE"/>
        </w:rPr>
        <w:t>个数码管，但数码管设备的编号只会是</w:t>
      </w:r>
      <w:r>
        <w:rPr>
          <w:rFonts w:hint="eastAsia"/>
          <w:lang w:val="de-DE"/>
        </w:rPr>
        <w:t>0~</w:t>
      </w:r>
      <w:r>
        <w:rPr>
          <w:lang w:val="de-DE"/>
        </w:rPr>
        <w:t>1</w:t>
      </w:r>
      <w:r>
        <w:rPr>
          <w:rFonts w:hint="eastAsia"/>
          <w:lang w:val="de-DE"/>
        </w:rPr>
        <w:t>。</w:t>
      </w:r>
      <w:r>
        <w:rPr>
          <w:lang w:val="de-DE"/>
        </w:rPr>
        <w:t>因为如此</w:t>
      </w:r>
      <w:r>
        <w:rPr>
          <w:rFonts w:hint="eastAsia"/>
          <w:lang w:val="de-DE"/>
        </w:rPr>
        <w:t>，</w:t>
      </w:r>
      <w:r>
        <w:rPr>
          <w:lang w:val="de-DE"/>
        </w:rPr>
        <w:t>数码管设备</w:t>
      </w:r>
      <w:r>
        <w:rPr>
          <w:lang w:val="de-DE"/>
        </w:rPr>
        <w:t>ID</w:t>
      </w:r>
      <w:r>
        <w:rPr>
          <w:lang w:val="de-DE"/>
        </w:rPr>
        <w:t>中并不包含具体数码管的位置信息</w:t>
      </w:r>
      <w:r>
        <w:rPr>
          <w:rFonts w:hint="eastAsia"/>
          <w:lang w:val="de-DE"/>
        </w:rPr>
        <w:t>，</w:t>
      </w:r>
      <w:r>
        <w:rPr>
          <w:lang w:val="de-DE"/>
        </w:rPr>
        <w:t>为了将显示内容显示到某一确定的数码管上</w:t>
      </w:r>
      <w:r>
        <w:rPr>
          <w:rFonts w:hint="eastAsia"/>
          <w:lang w:val="de-DE"/>
        </w:rPr>
        <w:t>，</w:t>
      </w:r>
      <w:r>
        <w:rPr>
          <w:lang w:val="de-DE"/>
        </w:rPr>
        <w:t>需要使用额外的</w:t>
      </w:r>
      <w:r>
        <w:rPr>
          <w:lang w:val="de-DE"/>
        </w:rPr>
        <w:t>index</w:t>
      </w:r>
      <w:r>
        <w:rPr>
          <w:lang w:val="de-DE"/>
        </w:rPr>
        <w:t>参数指定</w:t>
      </w:r>
      <w:r>
        <w:rPr>
          <w:rFonts w:hint="eastAsia"/>
          <w:lang w:val="de-DE"/>
        </w:rPr>
        <w:t>。</w:t>
      </w:r>
    </w:p>
    <w:p w14:paraId="577CAB27" w14:textId="77777777" w:rsidR="00615555" w:rsidRDefault="00615555" w:rsidP="00615555">
      <w:pPr>
        <w:pStyle w:val="23"/>
        <w:spacing w:before="62" w:after="62"/>
        <w:rPr>
          <w:lang w:val="de-DE"/>
        </w:rPr>
      </w:pPr>
      <w:r>
        <w:rPr>
          <w:lang w:val="de-DE"/>
        </w:rPr>
        <w:t>类似地</w:t>
      </w:r>
      <w:r>
        <w:rPr>
          <w:rFonts w:hint="eastAsia"/>
          <w:lang w:val="de-DE"/>
        </w:rPr>
        <w:t>，</w:t>
      </w:r>
      <w:r>
        <w:rPr>
          <w:lang w:val="de-DE"/>
        </w:rPr>
        <w:t>将抽象方法和</w:t>
      </w:r>
      <w:r>
        <w:rPr>
          <w:lang w:val="de-DE"/>
        </w:rPr>
        <w:t>p_cookie</w:t>
      </w:r>
      <w:r>
        <w:rPr>
          <w:lang w:val="de-DE"/>
        </w:rPr>
        <w:t>定义在一起</w:t>
      </w:r>
      <w:r>
        <w:rPr>
          <w:rFonts w:hint="eastAsia"/>
          <w:lang w:val="de-DE"/>
        </w:rPr>
        <w:t>，</w:t>
      </w:r>
      <w:r>
        <w:rPr>
          <w:lang w:val="de-DE"/>
        </w:rPr>
        <w:t>即为抽象的数码管设备</w:t>
      </w:r>
      <w:r>
        <w:rPr>
          <w:rFonts w:hint="eastAsia"/>
          <w:lang w:val="de-DE"/>
        </w:rPr>
        <w:t>。</w:t>
      </w:r>
      <w:r>
        <w:rPr>
          <w:lang w:val="de-DE"/>
        </w:rPr>
        <w:t>比如</w:t>
      </w:r>
      <w:r>
        <w:rPr>
          <w:rFonts w:hint="eastAsia"/>
          <w:lang w:val="de-DE"/>
        </w:rPr>
        <w:t>：</w:t>
      </w:r>
    </w:p>
    <w:p w14:paraId="64BEDC3F" w14:textId="77777777" w:rsidR="00615555" w:rsidRDefault="00615555" w:rsidP="00255B53">
      <w:pPr>
        <w:pStyle w:val="a5"/>
      </w:pPr>
      <w:r>
        <w:t>typedef struct am_digitron_dev{</w:t>
      </w:r>
    </w:p>
    <w:p w14:paraId="09143801" w14:textId="74BCB9A9" w:rsidR="00615555" w:rsidRDefault="00615555" w:rsidP="00255B53">
      <w:pPr>
        <w:pStyle w:val="a5"/>
        <w:ind w:firstLine="420"/>
      </w:pPr>
      <w:r>
        <w:t>c</w:t>
      </w:r>
      <w:r>
        <w:rPr>
          <w:rFonts w:hint="eastAsia"/>
        </w:rPr>
        <w:t xml:space="preserve">onst </w:t>
      </w:r>
      <w:r>
        <w:t>am_</w:t>
      </w:r>
      <w:r w:rsidR="00255B53">
        <w:t>digitron_disp_ops_t</w:t>
      </w:r>
      <w:r w:rsidR="00255B53">
        <w:tab/>
        <w:t>*p_ops;</w:t>
      </w:r>
      <w:r w:rsidR="00255B53">
        <w:tab/>
      </w:r>
      <w:r w:rsidR="00255B53">
        <w:tab/>
      </w:r>
      <w:r w:rsidR="00255B53">
        <w:tab/>
      </w:r>
      <w:r w:rsidR="00255B53">
        <w:tab/>
      </w:r>
      <w:r>
        <w:t>//</w:t>
      </w:r>
      <w:r>
        <w:t>驱动函数</w:t>
      </w:r>
      <w:r>
        <w:rPr>
          <w:rFonts w:hint="eastAsia"/>
        </w:rPr>
        <w:t>（抽象方法）</w:t>
      </w:r>
    </w:p>
    <w:p w14:paraId="67B52D0B" w14:textId="77777777" w:rsidR="00615555" w:rsidRPr="00AF642B" w:rsidRDefault="00615555" w:rsidP="00255B53">
      <w:pPr>
        <w:pStyle w:val="a5"/>
        <w:ind w:firstLine="420"/>
      </w:pPr>
      <w:r>
        <w:t xml:space="preserve">void </w:t>
      </w:r>
      <w:r>
        <w:tab/>
      </w:r>
      <w:r>
        <w:tab/>
      </w:r>
      <w:r>
        <w:tab/>
      </w:r>
      <w:r>
        <w:tab/>
      </w:r>
      <w:r>
        <w:tab/>
      </w:r>
      <w:r>
        <w:tab/>
        <w:t>*p_cookie;</w:t>
      </w:r>
      <w:r>
        <w:tab/>
      </w:r>
      <w:r>
        <w:tab/>
      </w:r>
      <w:r>
        <w:tab/>
      </w:r>
      <w:r>
        <w:tab/>
        <w:t>//</w:t>
      </w:r>
      <w:r>
        <w:t>驱动函数参数</w:t>
      </w:r>
    </w:p>
    <w:p w14:paraId="2C8DDF0E" w14:textId="77777777" w:rsidR="00615555" w:rsidRDefault="00615555" w:rsidP="00255B53">
      <w:pPr>
        <w:pStyle w:val="a5"/>
      </w:pPr>
      <w:r>
        <w:t>}am_digitrion_dev_t;</w:t>
      </w:r>
    </w:p>
    <w:p w14:paraId="59B2F0AE" w14:textId="77777777" w:rsidR="00615555" w:rsidRDefault="00615555" w:rsidP="00615555">
      <w:pPr>
        <w:pStyle w:val="23"/>
        <w:spacing w:before="62" w:after="62"/>
        <w:rPr>
          <w:lang w:val="de-DE"/>
        </w:rPr>
      </w:pPr>
      <w:r>
        <w:rPr>
          <w:rFonts w:hint="eastAsia"/>
          <w:lang w:val="de-DE"/>
        </w:rPr>
        <w:t>和</w:t>
      </w:r>
      <w:r>
        <w:rPr>
          <w:rFonts w:hint="eastAsia"/>
          <w:lang w:val="de-DE"/>
        </w:rPr>
        <w:t>LED</w:t>
      </w:r>
      <w:r>
        <w:rPr>
          <w:rFonts w:hint="eastAsia"/>
          <w:lang w:val="de-DE"/>
        </w:rPr>
        <w:t>抽象设备类似，实际上可能存在多个数码管设备，由于它们的具体数目是无法预先确定的，因此这里使用单向链表进行动态管理，在</w:t>
      </w:r>
      <w:r>
        <w:rPr>
          <w:rFonts w:hint="eastAsia"/>
          <w:lang w:val="de-DE"/>
        </w:rPr>
        <w:t>am</w:t>
      </w:r>
      <w:r>
        <w:rPr>
          <w:lang w:val="de-DE"/>
        </w:rPr>
        <w:t>_digitron_dev_t</w:t>
      </w:r>
      <w:r>
        <w:rPr>
          <w:lang w:val="de-DE"/>
        </w:rPr>
        <w:t>中增加一个</w:t>
      </w:r>
      <w:r>
        <w:rPr>
          <w:lang w:val="de-DE"/>
        </w:rPr>
        <w:t>p_next</w:t>
      </w:r>
      <w:r>
        <w:rPr>
          <w:lang w:val="de-DE"/>
        </w:rPr>
        <w:t>成员</w:t>
      </w:r>
      <w:r>
        <w:rPr>
          <w:rFonts w:hint="eastAsia"/>
          <w:lang w:val="de-DE"/>
        </w:rPr>
        <w:t>，</w:t>
      </w:r>
      <w:r>
        <w:rPr>
          <w:lang w:val="de-DE"/>
        </w:rPr>
        <w:t>用以指向下一个设备</w:t>
      </w:r>
      <w:r>
        <w:rPr>
          <w:rFonts w:hint="eastAsia"/>
          <w:lang w:val="de-DE"/>
        </w:rPr>
        <w:t>。</w:t>
      </w:r>
      <w:r>
        <w:rPr>
          <w:lang w:val="de-DE"/>
        </w:rPr>
        <w:t>即</w:t>
      </w:r>
      <w:r>
        <w:rPr>
          <w:rFonts w:hint="eastAsia"/>
          <w:lang w:val="de-DE"/>
        </w:rPr>
        <w:t>：</w:t>
      </w:r>
    </w:p>
    <w:p w14:paraId="40C81FD3" w14:textId="77777777" w:rsidR="00615555" w:rsidRDefault="00615555" w:rsidP="00255B53">
      <w:pPr>
        <w:pStyle w:val="a5"/>
      </w:pPr>
      <w:r>
        <w:t>typedef struct am_digitron_dev{</w:t>
      </w:r>
    </w:p>
    <w:p w14:paraId="5879A89C" w14:textId="2D1B5C35" w:rsidR="00615555" w:rsidRDefault="00615555" w:rsidP="00255B53">
      <w:pPr>
        <w:pStyle w:val="a5"/>
        <w:ind w:firstLine="420"/>
      </w:pPr>
      <w:r>
        <w:t>c</w:t>
      </w:r>
      <w:r>
        <w:rPr>
          <w:rFonts w:hint="eastAsia"/>
        </w:rPr>
        <w:t xml:space="preserve">onst </w:t>
      </w:r>
      <w:r>
        <w:t>am</w:t>
      </w:r>
      <w:r>
        <w:rPr>
          <w:rFonts w:hint="eastAsia"/>
        </w:rPr>
        <w:t xml:space="preserve">_digitron_disp_ops_t </w:t>
      </w:r>
      <w:r>
        <w:tab/>
      </w:r>
      <w:r>
        <w:rPr>
          <w:rFonts w:hint="eastAsia"/>
        </w:rPr>
        <w:t>*p_ops;</w:t>
      </w:r>
      <w:r w:rsidR="00255B53">
        <w:tab/>
      </w:r>
      <w:r w:rsidR="00255B53">
        <w:tab/>
      </w:r>
      <w:r w:rsidR="00255B53">
        <w:tab/>
      </w:r>
      <w:r w:rsidR="00255B53">
        <w:tab/>
      </w:r>
      <w:r>
        <w:rPr>
          <w:rFonts w:hint="eastAsia"/>
        </w:rPr>
        <w:t>//</w:t>
      </w:r>
      <w:r>
        <w:rPr>
          <w:rFonts w:hint="eastAsia"/>
        </w:rPr>
        <w:t>驱动函数（抽象方法）</w:t>
      </w:r>
    </w:p>
    <w:p w14:paraId="4E464309" w14:textId="4D167A4A" w:rsidR="00615555" w:rsidRDefault="00615555" w:rsidP="00255B53">
      <w:pPr>
        <w:pStyle w:val="a5"/>
        <w:ind w:firstLine="420"/>
      </w:pPr>
      <w:r>
        <w:t xml:space="preserve">void </w:t>
      </w:r>
      <w:r>
        <w:tab/>
      </w:r>
      <w:r>
        <w:tab/>
      </w:r>
      <w:r>
        <w:tab/>
      </w:r>
      <w:r>
        <w:tab/>
      </w:r>
      <w:r>
        <w:tab/>
      </w:r>
      <w:r>
        <w:tab/>
        <w:t>*p_cookie;</w:t>
      </w:r>
      <w:r>
        <w:tab/>
      </w:r>
      <w:r>
        <w:tab/>
      </w:r>
      <w:r>
        <w:tab/>
      </w:r>
      <w:r>
        <w:tab/>
        <w:t>//</w:t>
      </w:r>
      <w:r>
        <w:t>驱动函数参数</w:t>
      </w:r>
    </w:p>
    <w:p w14:paraId="78868C5A" w14:textId="2E2D1366" w:rsidR="00615555" w:rsidRDefault="00615555" w:rsidP="00255B53">
      <w:pPr>
        <w:pStyle w:val="a5"/>
        <w:ind w:firstLine="420"/>
      </w:pPr>
      <w:r>
        <w:t xml:space="preserve">struct </w:t>
      </w:r>
      <w:r w:rsidR="00255B53">
        <w:t xml:space="preserve">am_digitron_dev </w:t>
      </w:r>
      <w:r w:rsidR="00255B53">
        <w:tab/>
      </w:r>
      <w:r w:rsidR="00255B53">
        <w:tab/>
        <w:t>*p_next;</w:t>
      </w:r>
      <w:r w:rsidR="00255B53">
        <w:tab/>
      </w:r>
      <w:r w:rsidR="00255B53">
        <w:tab/>
      </w:r>
      <w:r w:rsidR="00255B53">
        <w:tab/>
      </w:r>
      <w:r w:rsidR="00255B53">
        <w:tab/>
      </w:r>
      <w:r>
        <w:t>//</w:t>
      </w:r>
      <w:r>
        <w:t>指向下一个数码管设备</w:t>
      </w:r>
    </w:p>
    <w:p w14:paraId="5CC361F6" w14:textId="77777777" w:rsidR="00615555" w:rsidRDefault="00615555" w:rsidP="00255B53">
      <w:pPr>
        <w:pStyle w:val="a5"/>
      </w:pPr>
      <w:r>
        <w:t>}am_digitron_dev_t;</w:t>
      </w:r>
    </w:p>
    <w:p w14:paraId="4E921194" w14:textId="77777777" w:rsidR="00615555" w:rsidRDefault="00615555" w:rsidP="00615555">
      <w:pPr>
        <w:pStyle w:val="23"/>
        <w:spacing w:before="62" w:after="62"/>
        <w:rPr>
          <w:lang w:val="de-DE"/>
        </w:rPr>
      </w:pPr>
      <w:r>
        <w:rPr>
          <w:rFonts w:hint="eastAsia"/>
          <w:lang w:val="de-DE"/>
        </w:rPr>
        <w:t>此时，系统中的多个数码管设备使用链表的形式管理。由于在通用接口中，使用</w:t>
      </w:r>
      <w:r>
        <w:rPr>
          <w:rFonts w:hint="eastAsia"/>
          <w:lang w:val="de-DE"/>
        </w:rPr>
        <w:t>ID</w:t>
      </w:r>
      <w:r>
        <w:rPr>
          <w:rFonts w:hint="eastAsia"/>
          <w:lang w:val="de-DE"/>
        </w:rPr>
        <w:t>区分不同的数码管设备。因此，在通用接口的实现中，需要能够通过</w:t>
      </w:r>
      <w:r>
        <w:rPr>
          <w:rFonts w:hint="eastAsia"/>
          <w:lang w:val="de-DE"/>
        </w:rPr>
        <w:t>ID</w:t>
      </w:r>
      <w:r>
        <w:rPr>
          <w:rFonts w:hint="eastAsia"/>
          <w:lang w:val="de-DE"/>
        </w:rPr>
        <w:t>号找到对应的数码管设备，以便使用其中的抽象方法。和</w:t>
      </w:r>
      <w:r>
        <w:rPr>
          <w:rFonts w:hint="eastAsia"/>
          <w:lang w:val="de-DE"/>
        </w:rPr>
        <w:t>LED</w:t>
      </w:r>
      <w:r>
        <w:rPr>
          <w:rFonts w:hint="eastAsia"/>
          <w:lang w:val="de-DE"/>
        </w:rPr>
        <w:t>设备类似，可以将一个数码管设备和该设备对应的</w:t>
      </w:r>
      <w:r>
        <w:rPr>
          <w:rFonts w:hint="eastAsia"/>
          <w:lang w:val="de-DE"/>
        </w:rPr>
        <w:t>ID</w:t>
      </w:r>
      <w:r>
        <w:rPr>
          <w:rFonts w:hint="eastAsia"/>
          <w:lang w:val="de-DE"/>
        </w:rPr>
        <w:t>信息绑定在一起，就可以通过</w:t>
      </w:r>
      <w:r>
        <w:rPr>
          <w:rFonts w:hint="eastAsia"/>
          <w:lang w:val="de-DE"/>
        </w:rPr>
        <w:t>ID</w:t>
      </w:r>
      <w:r>
        <w:rPr>
          <w:rFonts w:hint="eastAsia"/>
          <w:lang w:val="de-DE"/>
        </w:rPr>
        <w:t>找到对应的数码管设备。</w:t>
      </w:r>
    </w:p>
    <w:p w14:paraId="54B9343B" w14:textId="77777777" w:rsidR="00615555" w:rsidRDefault="00615555" w:rsidP="00615555">
      <w:pPr>
        <w:pStyle w:val="23"/>
        <w:spacing w:before="62" w:after="62"/>
        <w:rPr>
          <w:lang w:val="de-DE"/>
        </w:rPr>
      </w:pPr>
      <w:r>
        <w:rPr>
          <w:lang w:val="de-DE"/>
        </w:rPr>
        <w:t>一个数码管设备对应一个唯一的</w:t>
      </w:r>
      <w:r>
        <w:rPr>
          <w:lang w:val="de-DE"/>
        </w:rPr>
        <w:t>ID</w:t>
      </w:r>
      <w:r>
        <w:rPr>
          <w:rFonts w:hint="eastAsia"/>
          <w:lang w:val="de-DE"/>
        </w:rPr>
        <w:t>，</w:t>
      </w:r>
      <w:r>
        <w:rPr>
          <w:lang w:val="de-DE"/>
        </w:rPr>
        <w:t>可以定义数码管设备</w:t>
      </w:r>
      <w:r>
        <w:rPr>
          <w:lang w:val="de-DE"/>
        </w:rPr>
        <w:t>ID</w:t>
      </w:r>
      <w:r>
        <w:rPr>
          <w:lang w:val="de-DE"/>
        </w:rPr>
        <w:t>信息的类型为</w:t>
      </w:r>
      <w:r>
        <w:rPr>
          <w:rFonts w:hint="eastAsia"/>
          <w:lang w:val="de-DE"/>
        </w:rPr>
        <w:t>：</w:t>
      </w:r>
    </w:p>
    <w:p w14:paraId="601590A0" w14:textId="77777777" w:rsidR="00615555" w:rsidRDefault="00615555" w:rsidP="00255B53">
      <w:pPr>
        <w:pStyle w:val="a5"/>
      </w:pPr>
      <w:r>
        <w:t>typedef struct am_digitron_devinfo{</w:t>
      </w:r>
    </w:p>
    <w:p w14:paraId="365A381F" w14:textId="5F85505F" w:rsidR="00615555" w:rsidRDefault="00615555" w:rsidP="00255B53">
      <w:pPr>
        <w:pStyle w:val="a5"/>
        <w:ind w:firstLine="420"/>
      </w:pPr>
      <w:r>
        <w:t>u</w:t>
      </w:r>
      <w:r>
        <w:rPr>
          <w:rFonts w:hint="eastAsia"/>
        </w:rPr>
        <w:t>int8</w:t>
      </w:r>
      <w:r w:rsidR="00255B53">
        <w:t xml:space="preserve">_t </w:t>
      </w:r>
      <w:r w:rsidR="00255B53">
        <w:tab/>
      </w:r>
      <w:r w:rsidR="00255B53">
        <w:tab/>
      </w:r>
      <w:r w:rsidR="00255B53">
        <w:tab/>
      </w:r>
      <w:r w:rsidR="00255B53">
        <w:tab/>
      </w:r>
      <w:r w:rsidR="00255B53">
        <w:tab/>
      </w:r>
      <w:r w:rsidR="00255B53">
        <w:tab/>
        <w:t>id;</w:t>
      </w:r>
      <w:r w:rsidR="00255B53">
        <w:tab/>
      </w:r>
      <w:r w:rsidR="00255B53">
        <w:tab/>
      </w:r>
      <w:r w:rsidR="00255B53">
        <w:tab/>
      </w:r>
      <w:r w:rsidR="00255B53">
        <w:tab/>
      </w:r>
      <w:r>
        <w:t>//</w:t>
      </w:r>
      <w:r>
        <w:t>数码管设备</w:t>
      </w:r>
      <w:r>
        <w:t>ID</w:t>
      </w:r>
    </w:p>
    <w:p w14:paraId="3E27C99D" w14:textId="77777777" w:rsidR="00615555" w:rsidRDefault="00615555" w:rsidP="00255B53">
      <w:pPr>
        <w:pStyle w:val="a5"/>
      </w:pPr>
      <w:r>
        <w:t>}am_digitron_devinfo_t;</w:t>
      </w:r>
    </w:p>
    <w:p w14:paraId="176E6966" w14:textId="77777777" w:rsidR="00615555" w:rsidRDefault="00615555" w:rsidP="00615555">
      <w:pPr>
        <w:pStyle w:val="23"/>
        <w:spacing w:before="62" w:after="62"/>
        <w:rPr>
          <w:lang w:val="de-DE"/>
        </w:rPr>
      </w:pPr>
      <w:r>
        <w:rPr>
          <w:rFonts w:hint="eastAsia"/>
          <w:lang w:val="de-DE"/>
        </w:rPr>
        <w:t>在设备中新增指向</w:t>
      </w:r>
      <w:r>
        <w:rPr>
          <w:rFonts w:hint="eastAsia"/>
          <w:lang w:val="de-DE"/>
        </w:rPr>
        <w:t>ID</w:t>
      </w:r>
      <w:r>
        <w:rPr>
          <w:rFonts w:hint="eastAsia"/>
          <w:lang w:val="de-DE"/>
        </w:rPr>
        <w:t>信息的</w:t>
      </w:r>
      <w:r>
        <w:rPr>
          <w:rFonts w:hint="eastAsia"/>
          <w:lang w:val="de-DE"/>
        </w:rPr>
        <w:t>p_info</w:t>
      </w:r>
      <w:r>
        <w:rPr>
          <w:lang w:val="de-DE"/>
        </w:rPr>
        <w:t>指针</w:t>
      </w:r>
      <w:r>
        <w:rPr>
          <w:rFonts w:hint="eastAsia"/>
          <w:lang w:val="de-DE"/>
        </w:rPr>
        <w:t>，</w:t>
      </w:r>
      <w:r>
        <w:rPr>
          <w:lang w:val="de-DE"/>
        </w:rPr>
        <w:t>便于在通用接口实现中根据</w:t>
      </w:r>
      <w:r>
        <w:rPr>
          <w:lang w:val="de-DE"/>
        </w:rPr>
        <w:t>ID</w:t>
      </w:r>
      <w:r>
        <w:rPr>
          <w:lang w:val="de-DE"/>
        </w:rPr>
        <w:t>查找到对应的数码管设备</w:t>
      </w:r>
      <w:r>
        <w:rPr>
          <w:rFonts w:hint="eastAsia"/>
          <w:lang w:val="de-DE"/>
        </w:rPr>
        <w:t>，</w:t>
      </w:r>
      <w:r>
        <w:rPr>
          <w:lang w:val="de-DE"/>
        </w:rPr>
        <w:t>即</w:t>
      </w:r>
      <w:r>
        <w:rPr>
          <w:rFonts w:hint="eastAsia"/>
          <w:lang w:val="de-DE"/>
        </w:rPr>
        <w:t>：</w:t>
      </w:r>
    </w:p>
    <w:p w14:paraId="01CE2DF9" w14:textId="77777777" w:rsidR="00615555" w:rsidRPr="00255B53" w:rsidRDefault="00615555" w:rsidP="00255B53">
      <w:pPr>
        <w:pStyle w:val="a5"/>
      </w:pPr>
      <w:r w:rsidRPr="00255B53">
        <w:t>typedef struct am_digitron_dev{</w:t>
      </w:r>
    </w:p>
    <w:p w14:paraId="5DC65A9C" w14:textId="542C86E7" w:rsidR="00615555" w:rsidRDefault="00615555" w:rsidP="00255B53">
      <w:pPr>
        <w:pStyle w:val="a5"/>
        <w:ind w:firstLine="420"/>
      </w:pPr>
      <w:r w:rsidRPr="00255B53">
        <w:t>c</w:t>
      </w:r>
      <w:r w:rsidRPr="00255B53">
        <w:rPr>
          <w:rFonts w:hint="eastAsia"/>
        </w:rPr>
        <w:t>ons</w:t>
      </w:r>
      <w:r>
        <w:rPr>
          <w:rFonts w:hint="eastAsia"/>
        </w:rPr>
        <w:t xml:space="preserve">t am_digitron_disp_ops_t </w:t>
      </w:r>
      <w:r>
        <w:tab/>
      </w:r>
      <w:r>
        <w:rPr>
          <w:rFonts w:hint="eastAsia"/>
        </w:rPr>
        <w:t>*p_ops;</w:t>
      </w:r>
      <w:r w:rsidR="00255B53">
        <w:tab/>
      </w:r>
      <w:r w:rsidR="00255B53">
        <w:tab/>
      </w:r>
      <w:r w:rsidR="00255B53">
        <w:tab/>
      </w:r>
      <w:r w:rsidR="00255B53">
        <w:tab/>
      </w:r>
      <w:r>
        <w:rPr>
          <w:rFonts w:hint="eastAsia"/>
        </w:rPr>
        <w:t>//</w:t>
      </w:r>
      <w:r>
        <w:rPr>
          <w:rFonts w:hint="eastAsia"/>
        </w:rPr>
        <w:t>驱动函数（抽象方法）</w:t>
      </w:r>
    </w:p>
    <w:p w14:paraId="1D8EF283" w14:textId="1D9BD138" w:rsidR="00615555" w:rsidRDefault="00615555" w:rsidP="00255B53">
      <w:pPr>
        <w:pStyle w:val="a5"/>
        <w:ind w:firstLine="420"/>
      </w:pPr>
      <w:r>
        <w:t xml:space="preserve">void </w:t>
      </w:r>
      <w:r>
        <w:tab/>
      </w:r>
      <w:r>
        <w:tab/>
      </w:r>
      <w:r>
        <w:tab/>
      </w:r>
      <w:r>
        <w:tab/>
      </w:r>
      <w:r>
        <w:tab/>
      </w:r>
      <w:r>
        <w:tab/>
        <w:t>*p_cookie;</w:t>
      </w:r>
      <w:r>
        <w:tab/>
      </w:r>
      <w:r>
        <w:tab/>
      </w:r>
      <w:r>
        <w:tab/>
      </w:r>
      <w:r>
        <w:tab/>
        <w:t>//</w:t>
      </w:r>
      <w:r>
        <w:t>驱动函数参数</w:t>
      </w:r>
    </w:p>
    <w:p w14:paraId="0FFA3BEC" w14:textId="75A22468" w:rsidR="00615555" w:rsidRDefault="00615555" w:rsidP="00255B53">
      <w:pPr>
        <w:pStyle w:val="a5"/>
        <w:ind w:firstLine="420"/>
      </w:pPr>
      <w:r>
        <w:t>const am_d</w:t>
      </w:r>
      <w:r w:rsidR="00255B53">
        <w:t xml:space="preserve">igitron_devinfo_t </w:t>
      </w:r>
      <w:r w:rsidR="00255B53">
        <w:tab/>
        <w:t>*p_info;</w:t>
      </w:r>
      <w:r w:rsidR="00255B53">
        <w:tab/>
      </w:r>
      <w:r w:rsidR="00255B53">
        <w:tab/>
      </w:r>
      <w:r w:rsidR="00255B53">
        <w:tab/>
      </w:r>
      <w:r w:rsidR="00255B53">
        <w:tab/>
      </w:r>
      <w:r>
        <w:t>//</w:t>
      </w:r>
      <w:r>
        <w:t>数码管设备</w:t>
      </w:r>
      <w:r>
        <w:t>ID</w:t>
      </w:r>
      <w:r>
        <w:t>信息</w:t>
      </w:r>
    </w:p>
    <w:p w14:paraId="0DD98648" w14:textId="1DA6908A" w:rsidR="00615555" w:rsidRPr="004E5202" w:rsidRDefault="00615555" w:rsidP="00255B53">
      <w:pPr>
        <w:pStyle w:val="a5"/>
        <w:ind w:firstLine="420"/>
      </w:pPr>
      <w:r>
        <w:t>struct</w:t>
      </w:r>
      <w:r w:rsidR="00255B53">
        <w:t xml:space="preserve"> am_digitron_dev *p_next;</w:t>
      </w:r>
      <w:r w:rsidR="00255B53">
        <w:tab/>
      </w:r>
      <w:r w:rsidR="00255B53">
        <w:tab/>
      </w:r>
      <w:r w:rsidR="00255B53">
        <w:tab/>
      </w:r>
      <w:r w:rsidR="00255B53">
        <w:tab/>
      </w:r>
      <w:r w:rsidR="00255B53">
        <w:tab/>
      </w:r>
      <w:r w:rsidR="00255B53">
        <w:tab/>
      </w:r>
      <w:r>
        <w:t>//</w:t>
      </w:r>
      <w:r>
        <w:t>指向下一个数码管设备</w:t>
      </w:r>
    </w:p>
    <w:p w14:paraId="6D013ED0" w14:textId="77777777" w:rsidR="00615555" w:rsidRDefault="00615555" w:rsidP="00255B53">
      <w:pPr>
        <w:pStyle w:val="a5"/>
      </w:pPr>
      <w:r>
        <w:t>}am_digitron_dev</w:t>
      </w:r>
      <w:r>
        <w:rPr>
          <w:rFonts w:hint="eastAsia"/>
        </w:rPr>
        <w:t>_t;</w:t>
      </w:r>
    </w:p>
    <w:p w14:paraId="63D3966A" w14:textId="77777777" w:rsidR="00615555" w:rsidRDefault="00615555" w:rsidP="00615555">
      <w:pPr>
        <w:pStyle w:val="23"/>
        <w:spacing w:before="62" w:after="62"/>
        <w:rPr>
          <w:lang w:val="de-DE"/>
        </w:rPr>
      </w:pPr>
      <w:r>
        <w:rPr>
          <w:rFonts w:hint="eastAsia"/>
          <w:lang w:val="de-DE"/>
        </w:rPr>
        <w:t>基于此，</w:t>
      </w:r>
      <w:r>
        <w:rPr>
          <w:rFonts w:hint="eastAsia"/>
          <w:lang w:val="de-DE"/>
        </w:rPr>
        <w:t>am</w:t>
      </w:r>
      <w:r>
        <w:rPr>
          <w:lang w:val="de-DE"/>
        </w:rPr>
        <w:t>_digitron_disp_char_at()</w:t>
      </w:r>
      <w:r>
        <w:rPr>
          <w:lang w:val="de-DE"/>
        </w:rPr>
        <w:t>函数的实现详见</w:t>
      </w:r>
      <w:r>
        <w:rPr>
          <w:lang w:val="de-DE"/>
        </w:rPr>
        <w:fldChar w:fldCharType="begin"/>
      </w:r>
      <w:r>
        <w:rPr>
          <w:lang w:val="de-DE"/>
        </w:rPr>
        <w:instrText xml:space="preserve"> REF _Ref534814056 \h </w:instrText>
      </w:r>
      <w:r>
        <w:rPr>
          <w:lang w:val="de-DE"/>
        </w:rPr>
      </w:r>
      <w:r>
        <w:rPr>
          <w:lang w:val="de-DE"/>
        </w:rPr>
        <w:fldChar w:fldCharType="separate"/>
      </w:r>
      <w:r w:rsidR="00B93B10">
        <w:rPr>
          <w:rFonts w:hint="eastAsia"/>
        </w:rPr>
        <w:t>程序清单</w:t>
      </w:r>
      <w:r w:rsidR="00B93B10">
        <w:rPr>
          <w:noProof/>
          <w:lang w:val="de-DE"/>
        </w:rPr>
        <w:t>3</w:t>
      </w:r>
      <w:r w:rsidR="00B93B10" w:rsidRPr="002C6934">
        <w:rPr>
          <w:lang w:val="de-DE"/>
        </w:rPr>
        <w:t>.</w:t>
      </w:r>
      <w:r w:rsidR="00B93B10">
        <w:rPr>
          <w:noProof/>
          <w:lang w:val="de-DE"/>
        </w:rPr>
        <w:t>3</w:t>
      </w:r>
      <w:r>
        <w:rPr>
          <w:lang w:val="de-DE"/>
        </w:rPr>
        <w:fldChar w:fldCharType="end"/>
      </w:r>
      <w:r>
        <w:rPr>
          <w:rFonts w:hint="eastAsia"/>
          <w:lang w:val="de-DE"/>
        </w:rPr>
        <w:t>。</w:t>
      </w:r>
    </w:p>
    <w:p w14:paraId="473E4D3B" w14:textId="273125FA" w:rsidR="00615555" w:rsidRPr="00725615" w:rsidRDefault="00615555" w:rsidP="00615555">
      <w:pPr>
        <w:pStyle w:val="a7"/>
        <w:keepNext/>
        <w:rPr>
          <w:lang w:val="de-DE"/>
        </w:rPr>
      </w:pPr>
      <w:bookmarkStart w:id="130" w:name="_Ref534814056"/>
      <w:r>
        <w:rPr>
          <w:rFonts w:hint="eastAsia"/>
        </w:rPr>
        <w:lastRenderedPageBreak/>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3</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bookmarkEnd w:id="130"/>
      <w:r w:rsidRPr="0024000C">
        <w:rPr>
          <w:lang w:val="de-DE"/>
        </w:rPr>
        <w:t xml:space="preserve">  am</w:t>
      </w:r>
      <w:r w:rsidRPr="0024000C">
        <w:rPr>
          <w:rFonts w:hint="eastAsia"/>
          <w:lang w:val="de-DE"/>
        </w:rPr>
        <w:t>_</w:t>
      </w:r>
      <w:r w:rsidRPr="0024000C">
        <w:rPr>
          <w:lang w:val="de-DE"/>
        </w:rPr>
        <w:t>digitron_disp_char_at()</w:t>
      </w:r>
      <w:r>
        <w:t>接口实现范例</w:t>
      </w:r>
    </w:p>
    <w:p w14:paraId="3C25996A" w14:textId="77777777" w:rsidR="00615555" w:rsidRPr="002F606D" w:rsidRDefault="00615555" w:rsidP="00255B53">
      <w:pPr>
        <w:pStyle w:val="a5"/>
      </w:pPr>
      <w:r w:rsidRPr="002F606D">
        <w:t xml:space="preserve">1 </w:t>
      </w:r>
      <w:r w:rsidRPr="002F606D">
        <w:tab/>
        <w:t>int am_digitron_disp_char_at(int id, int index, const char ch)</w:t>
      </w:r>
    </w:p>
    <w:p w14:paraId="097B4E34" w14:textId="77777777" w:rsidR="00615555" w:rsidRPr="002F606D" w:rsidRDefault="00615555" w:rsidP="00255B53">
      <w:pPr>
        <w:pStyle w:val="a5"/>
      </w:pPr>
      <w:r w:rsidRPr="002F606D">
        <w:t xml:space="preserve">2 </w:t>
      </w:r>
      <w:r w:rsidRPr="002F606D">
        <w:tab/>
        <w:t>{</w:t>
      </w:r>
    </w:p>
    <w:p w14:paraId="5A73DA6F" w14:textId="77777777" w:rsidR="00615555" w:rsidRPr="002F606D" w:rsidRDefault="00615555" w:rsidP="00255B53">
      <w:pPr>
        <w:pStyle w:val="a5"/>
      </w:pPr>
      <w:r w:rsidRPr="002F606D">
        <w:t xml:space="preserve">3 </w:t>
      </w:r>
      <w:r w:rsidRPr="002F606D">
        <w:tab/>
      </w:r>
      <w:r w:rsidRPr="002F606D">
        <w:tab/>
        <w:t>am_digitron_dev_t *p_dd = _digitron_dev_find_with_id(id);</w:t>
      </w:r>
    </w:p>
    <w:p w14:paraId="298FC159" w14:textId="77777777" w:rsidR="00615555" w:rsidRPr="002F606D" w:rsidRDefault="00615555" w:rsidP="00255B53">
      <w:pPr>
        <w:pStyle w:val="a5"/>
      </w:pPr>
      <w:r w:rsidRPr="002F606D">
        <w:t xml:space="preserve">4 </w:t>
      </w:r>
      <w:r w:rsidRPr="002F606D">
        <w:tab/>
      </w:r>
      <w:r w:rsidRPr="002F606D">
        <w:tab/>
        <w:t>if(p_dd == NULL){</w:t>
      </w:r>
    </w:p>
    <w:p w14:paraId="0AF931D3" w14:textId="77777777" w:rsidR="00615555" w:rsidRPr="002F606D" w:rsidRDefault="00615555" w:rsidP="00255B53">
      <w:pPr>
        <w:pStyle w:val="a5"/>
      </w:pPr>
      <w:r w:rsidRPr="002F606D">
        <w:t xml:space="preserve">5 </w:t>
      </w:r>
      <w:r w:rsidRPr="002F606D">
        <w:tab/>
      </w:r>
      <w:r w:rsidRPr="002F606D">
        <w:tab/>
      </w:r>
      <w:r w:rsidRPr="002F606D">
        <w:tab/>
        <w:t>return –AM_ENODEV;</w:t>
      </w:r>
    </w:p>
    <w:p w14:paraId="14F931DD" w14:textId="77777777" w:rsidR="00615555" w:rsidRPr="002F606D" w:rsidRDefault="00615555" w:rsidP="00255B53">
      <w:pPr>
        <w:pStyle w:val="a5"/>
      </w:pPr>
      <w:r w:rsidRPr="002F606D">
        <w:t xml:space="preserve">6 </w:t>
      </w:r>
      <w:r w:rsidRPr="002F606D">
        <w:tab/>
      </w:r>
      <w:r w:rsidRPr="002F606D">
        <w:tab/>
        <w:t>}</w:t>
      </w:r>
    </w:p>
    <w:p w14:paraId="36FAA654" w14:textId="77777777" w:rsidR="00615555" w:rsidRPr="002F606D" w:rsidRDefault="00615555" w:rsidP="00255B53">
      <w:pPr>
        <w:pStyle w:val="a5"/>
      </w:pPr>
      <w:r w:rsidRPr="002F606D">
        <w:t xml:space="preserve">7 </w:t>
      </w:r>
      <w:r w:rsidRPr="002F606D">
        <w:tab/>
      </w:r>
      <w:r w:rsidRPr="002F606D">
        <w:tab/>
        <w:t>if(p_dd-&gt;p_ops-&gt;pfn_disp_char_at){</w:t>
      </w:r>
    </w:p>
    <w:p w14:paraId="48CBC373" w14:textId="77777777" w:rsidR="00615555" w:rsidRPr="002F606D" w:rsidRDefault="00615555" w:rsidP="00255B53">
      <w:pPr>
        <w:pStyle w:val="a5"/>
      </w:pPr>
      <w:r w:rsidRPr="002F606D">
        <w:t xml:space="preserve">8 </w:t>
      </w:r>
      <w:r w:rsidRPr="002F606D">
        <w:tab/>
      </w:r>
      <w:r w:rsidRPr="002F606D">
        <w:tab/>
      </w:r>
      <w:r w:rsidRPr="002F606D">
        <w:tab/>
        <w:t>return p_dd-&gt;p_ops-&gt;pfn_disp_char_at(p_dd-&gt;p_cookie, index, ch);</w:t>
      </w:r>
    </w:p>
    <w:p w14:paraId="4C15F1F0" w14:textId="77777777" w:rsidR="00615555" w:rsidRPr="002F606D" w:rsidRDefault="00615555" w:rsidP="00255B53">
      <w:pPr>
        <w:pStyle w:val="a5"/>
      </w:pPr>
      <w:r w:rsidRPr="002F606D">
        <w:t xml:space="preserve">9 </w:t>
      </w:r>
      <w:r w:rsidRPr="002F606D">
        <w:tab/>
      </w:r>
      <w:r w:rsidRPr="002F606D">
        <w:tab/>
        <w:t>}</w:t>
      </w:r>
    </w:p>
    <w:p w14:paraId="00EF51E4" w14:textId="77777777" w:rsidR="00615555" w:rsidRPr="002F606D" w:rsidRDefault="00615555" w:rsidP="00255B53">
      <w:pPr>
        <w:pStyle w:val="a5"/>
      </w:pPr>
      <w:r w:rsidRPr="002F606D">
        <w:t>10</w:t>
      </w:r>
      <w:r w:rsidRPr="002F606D">
        <w:tab/>
      </w:r>
      <w:r w:rsidRPr="002F606D">
        <w:tab/>
        <w:t>return –AM_ENOTSUP;</w:t>
      </w:r>
    </w:p>
    <w:p w14:paraId="7825592A" w14:textId="77777777" w:rsidR="00615555" w:rsidRDefault="00615555" w:rsidP="00255B53">
      <w:pPr>
        <w:pStyle w:val="a5"/>
      </w:pPr>
      <w:r w:rsidRPr="002F606D">
        <w:t>11</w:t>
      </w:r>
      <w:r w:rsidRPr="002F606D">
        <w:tab/>
        <w:t>}</w:t>
      </w:r>
    </w:p>
    <w:p w14:paraId="4BDA8915" w14:textId="77777777" w:rsidR="00615555" w:rsidRDefault="00615555" w:rsidP="00615555">
      <w:pPr>
        <w:pStyle w:val="23"/>
        <w:spacing w:before="62" w:after="62"/>
        <w:rPr>
          <w:lang w:val="de-DE"/>
        </w:rPr>
      </w:pPr>
      <w:r>
        <w:rPr>
          <w:rFonts w:hint="eastAsia"/>
          <w:lang w:val="de-DE"/>
        </w:rPr>
        <w:t>其中，</w:t>
      </w:r>
      <w:r>
        <w:rPr>
          <w:rFonts w:hint="eastAsia"/>
          <w:lang w:val="de-DE"/>
        </w:rPr>
        <w:t>__digitron_dev_find_with_id</w:t>
      </w:r>
      <w:r>
        <w:rPr>
          <w:lang w:val="de-DE"/>
        </w:rPr>
        <w:t>()</w:t>
      </w:r>
      <w:r>
        <w:rPr>
          <w:lang w:val="de-DE"/>
        </w:rPr>
        <w:t>的作用就是遍历设备链表</w:t>
      </w:r>
      <w:r>
        <w:rPr>
          <w:rFonts w:hint="eastAsia"/>
          <w:lang w:val="de-DE"/>
        </w:rPr>
        <w:t>，</w:t>
      </w:r>
      <w:r>
        <w:rPr>
          <w:lang w:val="de-DE"/>
        </w:rPr>
        <w:t>与各个设备中的</w:t>
      </w:r>
      <w:r>
        <w:rPr>
          <w:lang w:val="de-DE"/>
        </w:rPr>
        <w:t>ID</w:t>
      </w:r>
      <w:r>
        <w:rPr>
          <w:lang w:val="de-DE"/>
        </w:rPr>
        <w:t>信息一一比对</w:t>
      </w:r>
      <w:r>
        <w:rPr>
          <w:rFonts w:hint="eastAsia"/>
          <w:lang w:val="de-DE"/>
        </w:rPr>
        <w:t>，</w:t>
      </w:r>
      <w:r>
        <w:rPr>
          <w:lang w:val="de-DE"/>
        </w:rPr>
        <w:t>以找到数码管</w:t>
      </w:r>
      <w:r>
        <w:rPr>
          <w:lang w:val="de-DE"/>
        </w:rPr>
        <w:t>ID</w:t>
      </w:r>
      <w:r>
        <w:rPr>
          <w:lang w:val="de-DE"/>
        </w:rPr>
        <w:t>对应的数码管设备</w:t>
      </w:r>
      <w:r>
        <w:rPr>
          <w:rFonts w:hint="eastAsia"/>
          <w:lang w:val="de-DE"/>
        </w:rPr>
        <w:t>，</w:t>
      </w:r>
      <w:r>
        <w:rPr>
          <w:lang w:val="de-DE"/>
        </w:rPr>
        <w:t>其实现详见</w:t>
      </w:r>
      <w:r>
        <w:rPr>
          <w:lang w:val="de-DE"/>
        </w:rPr>
        <w:fldChar w:fldCharType="begin"/>
      </w:r>
      <w:r>
        <w:rPr>
          <w:lang w:val="de-DE"/>
        </w:rPr>
        <w:instrText xml:space="preserve"> REF _Ref534819357 \h </w:instrText>
      </w:r>
      <w:r>
        <w:rPr>
          <w:lang w:val="de-DE"/>
        </w:rPr>
      </w:r>
      <w:r>
        <w:rPr>
          <w:lang w:val="de-DE"/>
        </w:rPr>
        <w:fldChar w:fldCharType="separate"/>
      </w:r>
      <w:r w:rsidR="00B93B10">
        <w:rPr>
          <w:rFonts w:hint="eastAsia"/>
        </w:rPr>
        <w:t>程序清单</w:t>
      </w:r>
      <w:r w:rsidR="00B93B10" w:rsidRPr="00B93B10">
        <w:rPr>
          <w:noProof/>
          <w:lang w:val="de-DE"/>
        </w:rPr>
        <w:t>3</w:t>
      </w:r>
      <w:r w:rsidR="00B93B10" w:rsidRPr="00B93B10">
        <w:rPr>
          <w:lang w:val="de-DE"/>
        </w:rPr>
        <w:t>.</w:t>
      </w:r>
      <w:r w:rsidR="00B93B10" w:rsidRPr="00B93B10">
        <w:rPr>
          <w:noProof/>
          <w:lang w:val="de-DE"/>
        </w:rPr>
        <w:t>4</w:t>
      </w:r>
      <w:r>
        <w:rPr>
          <w:lang w:val="de-DE"/>
        </w:rPr>
        <w:fldChar w:fldCharType="end"/>
      </w:r>
      <w:r>
        <w:rPr>
          <w:rFonts w:hint="eastAsia"/>
          <w:lang w:val="de-DE"/>
        </w:rPr>
        <w:t>。</w:t>
      </w:r>
    </w:p>
    <w:p w14:paraId="19C9D481" w14:textId="4DB961A2" w:rsidR="00615555" w:rsidRDefault="00615555" w:rsidP="00615555">
      <w:pPr>
        <w:pStyle w:val="a7"/>
        <w:rPr>
          <w:lang w:val="de-DE"/>
        </w:rPr>
      </w:pPr>
      <w:bookmarkStart w:id="131" w:name="_Ref534819357"/>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3</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6</w:t>
      </w:r>
      <w:r w:rsidR="00A26C7F">
        <w:fldChar w:fldCharType="end"/>
      </w:r>
      <w:bookmarkEnd w:id="131"/>
      <w:r w:rsidRPr="00AB5F6B">
        <w:rPr>
          <w:lang w:val="de-DE"/>
        </w:rPr>
        <w:t xml:space="preserve">  </w:t>
      </w:r>
      <w:r>
        <w:t>查找指定</w:t>
      </w:r>
      <w:r w:rsidRPr="00AB5F6B">
        <w:rPr>
          <w:lang w:val="de-DE"/>
        </w:rPr>
        <w:t>ID</w:t>
      </w:r>
      <w:r>
        <w:t>的数码管设备</w:t>
      </w:r>
    </w:p>
    <w:p w14:paraId="6EEA2596" w14:textId="77777777" w:rsidR="00615555" w:rsidRPr="00E07858" w:rsidRDefault="00615555" w:rsidP="00255B53">
      <w:pPr>
        <w:pStyle w:val="a5"/>
      </w:pPr>
      <w:r w:rsidRPr="00E07858">
        <w:t xml:space="preserve">1 </w:t>
      </w:r>
      <w:r w:rsidRPr="00E07858">
        <w:tab/>
        <w:t>static am_digitron_dev_t *__gp_head;</w:t>
      </w:r>
    </w:p>
    <w:p w14:paraId="27B0EBB2" w14:textId="77777777" w:rsidR="00615555" w:rsidRPr="00E07858" w:rsidRDefault="00615555" w:rsidP="00255B53">
      <w:pPr>
        <w:pStyle w:val="a5"/>
      </w:pPr>
      <w:r w:rsidRPr="00E07858">
        <w:t xml:space="preserve">2 </w:t>
      </w:r>
      <w:r w:rsidRPr="00E07858">
        <w:tab/>
      </w:r>
    </w:p>
    <w:p w14:paraId="494EDD69" w14:textId="77777777" w:rsidR="00615555" w:rsidRPr="00E07858" w:rsidRDefault="00615555" w:rsidP="00255B53">
      <w:pPr>
        <w:pStyle w:val="a5"/>
      </w:pPr>
      <w:r w:rsidRPr="00E07858">
        <w:t xml:space="preserve">3 </w:t>
      </w:r>
      <w:r w:rsidRPr="00E07858">
        <w:tab/>
        <w:t>static am_digitron_dev_t *__digitron_dev_find_with_id(int id)</w:t>
      </w:r>
    </w:p>
    <w:p w14:paraId="7190E580" w14:textId="77777777" w:rsidR="00615555" w:rsidRPr="00E07858" w:rsidRDefault="00615555" w:rsidP="00255B53">
      <w:pPr>
        <w:pStyle w:val="a5"/>
      </w:pPr>
      <w:r w:rsidRPr="00E07858">
        <w:t xml:space="preserve">4 </w:t>
      </w:r>
      <w:r w:rsidRPr="00E07858">
        <w:tab/>
        <w:t>{</w:t>
      </w:r>
    </w:p>
    <w:p w14:paraId="5EC14FF7" w14:textId="77777777" w:rsidR="00615555" w:rsidRPr="00E07858" w:rsidRDefault="00615555" w:rsidP="00255B53">
      <w:pPr>
        <w:pStyle w:val="a5"/>
      </w:pPr>
      <w:r w:rsidRPr="00E07858">
        <w:t xml:space="preserve">5 </w:t>
      </w:r>
      <w:r w:rsidRPr="00E07858">
        <w:tab/>
      </w:r>
      <w:r w:rsidRPr="00E07858">
        <w:tab/>
        <w:t>am_digitron_dev_t *p_cur = __gp_head;</w:t>
      </w:r>
    </w:p>
    <w:p w14:paraId="3925A94C" w14:textId="77777777" w:rsidR="00615555" w:rsidRPr="00E07858" w:rsidRDefault="00615555" w:rsidP="00255B53">
      <w:pPr>
        <w:pStyle w:val="a5"/>
      </w:pPr>
      <w:r w:rsidRPr="00E07858">
        <w:t xml:space="preserve">6 </w:t>
      </w:r>
      <w:r w:rsidRPr="00E07858">
        <w:tab/>
      </w:r>
      <w:r w:rsidRPr="00E07858">
        <w:tab/>
        <w:t>while(p_cur != NULL){</w:t>
      </w:r>
    </w:p>
    <w:p w14:paraId="74DC9808" w14:textId="77777777" w:rsidR="00615555" w:rsidRPr="00E07858" w:rsidRDefault="00615555" w:rsidP="00255B53">
      <w:pPr>
        <w:pStyle w:val="a5"/>
      </w:pPr>
      <w:r w:rsidRPr="00E07858">
        <w:t xml:space="preserve">7 </w:t>
      </w:r>
      <w:r w:rsidRPr="00E07858">
        <w:tab/>
      </w:r>
      <w:r w:rsidRPr="00E07858">
        <w:tab/>
      </w:r>
      <w:r w:rsidRPr="00E07858">
        <w:tab/>
        <w:t>if(p_cur-&gt;p_info-&gt;id == id){</w:t>
      </w:r>
    </w:p>
    <w:p w14:paraId="4DC1596D" w14:textId="77777777" w:rsidR="00615555" w:rsidRPr="00E07858" w:rsidRDefault="00615555" w:rsidP="00255B53">
      <w:pPr>
        <w:pStyle w:val="a5"/>
      </w:pPr>
      <w:r w:rsidRPr="00E07858">
        <w:rPr>
          <w:rFonts w:hint="eastAsia"/>
        </w:rPr>
        <w:t xml:space="preserve">8 </w:t>
      </w:r>
      <w:r w:rsidRPr="00E07858">
        <w:rPr>
          <w:rFonts w:hint="eastAsia"/>
        </w:rPr>
        <w:tab/>
      </w:r>
      <w:r w:rsidRPr="00E07858">
        <w:rPr>
          <w:rFonts w:hint="eastAsia"/>
        </w:rPr>
        <w:tab/>
      </w:r>
      <w:r w:rsidRPr="00E07858">
        <w:rPr>
          <w:rFonts w:hint="eastAsia"/>
        </w:rPr>
        <w:tab/>
      </w:r>
      <w:r w:rsidRPr="00E07858">
        <w:rPr>
          <w:rFonts w:hint="eastAsia"/>
        </w:rPr>
        <w:tab/>
        <w:t>break;</w:t>
      </w:r>
      <w:r w:rsidRPr="00E07858">
        <w:rPr>
          <w:rFonts w:hint="eastAsia"/>
        </w:rPr>
        <w:tab/>
      </w:r>
      <w:r w:rsidRPr="00E07858">
        <w:rPr>
          <w:rFonts w:hint="eastAsia"/>
        </w:rPr>
        <w:tab/>
      </w:r>
      <w:r w:rsidRPr="00E07858">
        <w:rPr>
          <w:rFonts w:hint="eastAsia"/>
        </w:rPr>
        <w:tab/>
      </w:r>
      <w:r w:rsidRPr="00E07858">
        <w:rPr>
          <w:rFonts w:hint="eastAsia"/>
        </w:rPr>
        <w:tab/>
      </w:r>
      <w:r>
        <w:tab/>
      </w:r>
      <w:r w:rsidRPr="00E07858">
        <w:rPr>
          <w:rFonts w:hint="eastAsia"/>
        </w:rPr>
        <w:t>//</w:t>
      </w:r>
      <w:r w:rsidRPr="00E07858">
        <w:rPr>
          <w:rFonts w:hint="eastAsia"/>
        </w:rPr>
        <w:t>找到该</w:t>
      </w:r>
      <w:r w:rsidRPr="00E07858">
        <w:rPr>
          <w:rFonts w:hint="eastAsia"/>
        </w:rPr>
        <w:t>ID</w:t>
      </w:r>
      <w:r w:rsidRPr="00E07858">
        <w:rPr>
          <w:rFonts w:hint="eastAsia"/>
        </w:rPr>
        <w:t>对应的设备</w:t>
      </w:r>
    </w:p>
    <w:p w14:paraId="0D908171" w14:textId="77777777" w:rsidR="00615555" w:rsidRPr="00E07858" w:rsidRDefault="00615555" w:rsidP="00255B53">
      <w:pPr>
        <w:pStyle w:val="a5"/>
      </w:pPr>
      <w:r w:rsidRPr="00E07858">
        <w:t xml:space="preserve">9 </w:t>
      </w:r>
      <w:r w:rsidRPr="00E07858">
        <w:tab/>
      </w:r>
      <w:r w:rsidRPr="00E07858">
        <w:tab/>
      </w:r>
      <w:r w:rsidRPr="00E07858">
        <w:tab/>
        <w:t>}</w:t>
      </w:r>
    </w:p>
    <w:p w14:paraId="7BC29387" w14:textId="77777777" w:rsidR="00615555" w:rsidRPr="00E07858" w:rsidRDefault="00615555" w:rsidP="00255B53">
      <w:pPr>
        <w:pStyle w:val="a5"/>
      </w:pPr>
      <w:r w:rsidRPr="00E07858">
        <w:t>10</w:t>
      </w:r>
      <w:r w:rsidRPr="00E07858">
        <w:tab/>
      </w:r>
      <w:r w:rsidRPr="00E07858">
        <w:tab/>
      </w:r>
      <w:r w:rsidRPr="00E07858">
        <w:tab/>
        <w:t>p_cur = p_cur-&gt;p_next;</w:t>
      </w:r>
    </w:p>
    <w:p w14:paraId="72A2AD2F" w14:textId="77777777" w:rsidR="00615555" w:rsidRPr="00E07858" w:rsidRDefault="00615555" w:rsidP="00255B53">
      <w:pPr>
        <w:pStyle w:val="a5"/>
      </w:pPr>
      <w:r w:rsidRPr="00E07858">
        <w:t>11</w:t>
      </w:r>
      <w:r w:rsidRPr="00E07858">
        <w:tab/>
      </w:r>
      <w:r w:rsidRPr="00E07858">
        <w:tab/>
        <w:t>}</w:t>
      </w:r>
    </w:p>
    <w:p w14:paraId="65DAC9C0" w14:textId="77777777" w:rsidR="00615555" w:rsidRPr="00E07858" w:rsidRDefault="00615555" w:rsidP="00255B53">
      <w:pPr>
        <w:pStyle w:val="a5"/>
      </w:pPr>
      <w:r w:rsidRPr="00E07858">
        <w:rPr>
          <w:rFonts w:hint="eastAsia"/>
        </w:rPr>
        <w:t>12</w:t>
      </w:r>
      <w:r w:rsidRPr="00E07858">
        <w:rPr>
          <w:rFonts w:hint="eastAsia"/>
        </w:rPr>
        <w:tab/>
      </w:r>
      <w:r w:rsidRPr="00E07858">
        <w:rPr>
          <w:rFonts w:hint="eastAsia"/>
        </w:rPr>
        <w:tab/>
        <w:t>return p_cur;</w:t>
      </w:r>
      <w:r w:rsidRPr="00E07858">
        <w:rPr>
          <w:rFonts w:hint="eastAsia"/>
        </w:rPr>
        <w:tab/>
      </w:r>
      <w:r w:rsidRPr="00E07858">
        <w:rPr>
          <w:rFonts w:hint="eastAsia"/>
        </w:rPr>
        <w:tab/>
      </w:r>
      <w:r w:rsidRPr="00E07858">
        <w:rPr>
          <w:rFonts w:hint="eastAsia"/>
        </w:rPr>
        <w:tab/>
      </w:r>
      <w:r w:rsidRPr="00E07858">
        <w:rPr>
          <w:rFonts w:hint="eastAsia"/>
        </w:rPr>
        <w:tab/>
      </w:r>
      <w:r>
        <w:tab/>
      </w:r>
      <w:r>
        <w:tab/>
      </w:r>
      <w:r w:rsidRPr="00E07858">
        <w:rPr>
          <w:rFonts w:hint="eastAsia"/>
        </w:rPr>
        <w:t>//</w:t>
      </w:r>
      <w:r w:rsidRPr="00E07858">
        <w:rPr>
          <w:rFonts w:hint="eastAsia"/>
        </w:rPr>
        <w:t>返回找到的设备，若未找到，则为</w:t>
      </w:r>
      <w:r w:rsidRPr="00E07858">
        <w:rPr>
          <w:rFonts w:hint="eastAsia"/>
        </w:rPr>
        <w:t>NULL</w:t>
      </w:r>
    </w:p>
    <w:p w14:paraId="157AB753" w14:textId="77777777" w:rsidR="00615555" w:rsidRDefault="00615555" w:rsidP="00255B53">
      <w:pPr>
        <w:pStyle w:val="a5"/>
      </w:pPr>
      <w:r w:rsidRPr="00E07858">
        <w:t>13</w:t>
      </w:r>
      <w:r w:rsidRPr="00E07858">
        <w:tab/>
        <w:t>}</w:t>
      </w:r>
    </w:p>
    <w:p w14:paraId="1FD7A633" w14:textId="77777777" w:rsidR="00615555" w:rsidRDefault="00615555" w:rsidP="00615555">
      <w:pPr>
        <w:pStyle w:val="23"/>
        <w:spacing w:before="62" w:after="62"/>
        <w:rPr>
          <w:lang w:val="de-DE"/>
        </w:rPr>
      </w:pPr>
      <w:r>
        <w:rPr>
          <w:lang w:val="de-DE"/>
        </w:rPr>
        <w:t>其中</w:t>
      </w:r>
      <w:r>
        <w:rPr>
          <w:rFonts w:hint="eastAsia"/>
          <w:lang w:val="de-DE"/>
        </w:rPr>
        <w:t>，</w:t>
      </w:r>
      <w:r>
        <w:rPr>
          <w:rFonts w:hint="eastAsia"/>
          <w:lang w:val="de-DE"/>
        </w:rPr>
        <w:t>__gp_head</w:t>
      </w:r>
      <w:r>
        <w:rPr>
          <w:lang w:val="de-DE"/>
        </w:rPr>
        <w:t>是一个全局变量</w:t>
      </w:r>
      <w:r>
        <w:rPr>
          <w:rFonts w:hint="eastAsia"/>
          <w:lang w:val="de-DE"/>
        </w:rPr>
        <w:t>，</w:t>
      </w:r>
      <w:r>
        <w:rPr>
          <w:lang w:val="de-DE"/>
        </w:rPr>
        <w:t>指向数码管设备的链表头</w:t>
      </w:r>
      <w:r>
        <w:rPr>
          <w:rFonts w:hint="eastAsia"/>
          <w:lang w:val="de-DE"/>
        </w:rPr>
        <w:t>，</w:t>
      </w:r>
      <w:r>
        <w:rPr>
          <w:lang w:val="de-DE"/>
        </w:rPr>
        <w:t>初始为</w:t>
      </w:r>
      <w:r>
        <w:rPr>
          <w:lang w:val="de-DE"/>
        </w:rPr>
        <w:t>NULL</w:t>
      </w:r>
      <w:r>
        <w:rPr>
          <w:rFonts w:hint="eastAsia"/>
          <w:lang w:val="de-DE"/>
        </w:rPr>
        <w:t>，</w:t>
      </w:r>
      <w:r>
        <w:rPr>
          <w:lang w:val="de-DE"/>
        </w:rPr>
        <w:t>表示初始时系统中无任何数码管设备</w:t>
      </w:r>
      <w:r>
        <w:rPr>
          <w:rFonts w:hint="eastAsia"/>
          <w:lang w:val="de-DE"/>
        </w:rPr>
        <w:t>。</w:t>
      </w:r>
      <w:r>
        <w:rPr>
          <w:lang w:val="de-DE"/>
        </w:rPr>
        <w:t>同理可得到其它接口的实现</w:t>
      </w:r>
      <w:r>
        <w:rPr>
          <w:rFonts w:hint="eastAsia"/>
          <w:lang w:val="de-DE"/>
        </w:rPr>
        <w:t>，</w:t>
      </w:r>
      <w:r>
        <w:rPr>
          <w:lang w:val="de-DE"/>
        </w:rPr>
        <w:t>详见</w:t>
      </w:r>
      <w:r>
        <w:rPr>
          <w:lang w:val="de-DE"/>
        </w:rPr>
        <w:fldChar w:fldCharType="begin"/>
      </w:r>
      <w:r>
        <w:rPr>
          <w:lang w:val="de-DE"/>
        </w:rPr>
        <w:instrText xml:space="preserve"> REF _Ref534819940 \h </w:instrText>
      </w:r>
      <w:r>
        <w:rPr>
          <w:lang w:val="de-DE"/>
        </w:rPr>
      </w:r>
      <w:r>
        <w:rPr>
          <w:lang w:val="de-DE"/>
        </w:rPr>
        <w:fldChar w:fldCharType="separate"/>
      </w:r>
      <w:r w:rsidR="00B93B10">
        <w:rPr>
          <w:rFonts w:hint="eastAsia"/>
        </w:rPr>
        <w:t>程序清单</w:t>
      </w:r>
      <w:r w:rsidR="00B93B10">
        <w:rPr>
          <w:noProof/>
        </w:rPr>
        <w:t>3</w:t>
      </w:r>
      <w:r w:rsidR="00B93B10">
        <w:t>.</w:t>
      </w:r>
      <w:r w:rsidR="00B93B10">
        <w:rPr>
          <w:noProof/>
        </w:rPr>
        <w:t>5</w:t>
      </w:r>
      <w:r>
        <w:rPr>
          <w:lang w:val="de-DE"/>
        </w:rPr>
        <w:fldChar w:fldCharType="end"/>
      </w:r>
      <w:r>
        <w:rPr>
          <w:rFonts w:hint="eastAsia"/>
          <w:lang w:val="de-DE"/>
        </w:rPr>
        <w:t>，它们的实现都非常类似，均为首先通过</w:t>
      </w:r>
      <w:r>
        <w:rPr>
          <w:rFonts w:hint="eastAsia"/>
          <w:lang w:val="de-DE"/>
        </w:rPr>
        <w:t>__digitron_dev_find_with_id()</w:t>
      </w:r>
      <w:r>
        <w:rPr>
          <w:rFonts w:hint="eastAsia"/>
          <w:lang w:val="de-DE"/>
        </w:rPr>
        <w:t>函数找到</w:t>
      </w:r>
      <w:r>
        <w:rPr>
          <w:rFonts w:hint="eastAsia"/>
          <w:lang w:val="de-DE"/>
        </w:rPr>
        <w:t>ID</w:t>
      </w:r>
      <w:r>
        <w:rPr>
          <w:rFonts w:hint="eastAsia"/>
          <w:lang w:val="de-DE"/>
        </w:rPr>
        <w:t>对应的数码管设备，然后直接调用设备中的抽象方法。</w:t>
      </w:r>
    </w:p>
    <w:p w14:paraId="2F0FAB19" w14:textId="2BFD55B2" w:rsidR="00615555" w:rsidRDefault="00615555" w:rsidP="00615555">
      <w:pPr>
        <w:pStyle w:val="a7"/>
        <w:rPr>
          <w:lang w:val="de-DE"/>
        </w:rPr>
      </w:pPr>
      <w:bookmarkStart w:id="132" w:name="_Ref534819940"/>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3</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7</w:t>
      </w:r>
      <w:r w:rsidR="00A26C7F">
        <w:fldChar w:fldCharType="end"/>
      </w:r>
      <w:bookmarkEnd w:id="132"/>
      <w:r>
        <w:t xml:space="preserve">  </w:t>
      </w:r>
      <w:r>
        <w:t>其它数码管接口的实现范例</w:t>
      </w:r>
    </w:p>
    <w:p w14:paraId="0723BD3F" w14:textId="77777777" w:rsidR="00615555" w:rsidRPr="00AB5F6B" w:rsidRDefault="00615555" w:rsidP="00255B53">
      <w:pPr>
        <w:pStyle w:val="a5"/>
      </w:pPr>
      <w:r w:rsidRPr="00AB5F6B">
        <w:t xml:space="preserve">1 </w:t>
      </w:r>
      <w:r w:rsidRPr="00AB5F6B">
        <w:tab/>
        <w:t>int am_digitron_disp_decode_set(int id, uint16_t(*pfn_decode)(uint16_t ch))</w:t>
      </w:r>
    </w:p>
    <w:p w14:paraId="011FC13A" w14:textId="77777777" w:rsidR="00615555" w:rsidRPr="00AB5F6B" w:rsidRDefault="00615555" w:rsidP="00255B53">
      <w:pPr>
        <w:pStyle w:val="a5"/>
      </w:pPr>
      <w:r w:rsidRPr="00AB5F6B">
        <w:t xml:space="preserve">2 </w:t>
      </w:r>
      <w:r w:rsidRPr="00AB5F6B">
        <w:tab/>
        <w:t>{</w:t>
      </w:r>
    </w:p>
    <w:p w14:paraId="3A448F69" w14:textId="77777777" w:rsidR="00615555" w:rsidRPr="00AB5F6B" w:rsidRDefault="00615555" w:rsidP="00255B53">
      <w:pPr>
        <w:pStyle w:val="a5"/>
      </w:pPr>
      <w:r w:rsidRPr="00AB5F6B">
        <w:t xml:space="preserve">3 </w:t>
      </w:r>
      <w:r w:rsidRPr="00AB5F6B">
        <w:tab/>
      </w:r>
      <w:r w:rsidRPr="00AB5F6B">
        <w:tab/>
        <w:t>am_digitron_dev_t *p_dd = __digitron_dev_find_with_id(id);</w:t>
      </w:r>
    </w:p>
    <w:p w14:paraId="733E719B" w14:textId="77777777" w:rsidR="00615555" w:rsidRPr="00AB5F6B" w:rsidRDefault="00615555" w:rsidP="00255B53">
      <w:pPr>
        <w:pStyle w:val="a5"/>
      </w:pPr>
      <w:r w:rsidRPr="00AB5F6B">
        <w:t xml:space="preserve">4 </w:t>
      </w:r>
      <w:r w:rsidRPr="00AB5F6B">
        <w:tab/>
      </w:r>
      <w:r w:rsidRPr="00AB5F6B">
        <w:tab/>
        <w:t>if(p_dd == NULL){</w:t>
      </w:r>
    </w:p>
    <w:p w14:paraId="3D993108" w14:textId="77777777" w:rsidR="00615555" w:rsidRPr="00AB5F6B" w:rsidRDefault="00615555" w:rsidP="00255B53">
      <w:pPr>
        <w:pStyle w:val="a5"/>
      </w:pPr>
      <w:r w:rsidRPr="00AB5F6B">
        <w:t xml:space="preserve">5 </w:t>
      </w:r>
      <w:r w:rsidRPr="00AB5F6B">
        <w:tab/>
      </w:r>
      <w:r w:rsidRPr="00AB5F6B">
        <w:tab/>
      </w:r>
      <w:r w:rsidRPr="00AB5F6B">
        <w:tab/>
        <w:t>return –AM_ENODEV;</w:t>
      </w:r>
    </w:p>
    <w:p w14:paraId="38FAE523" w14:textId="77777777" w:rsidR="00615555" w:rsidRPr="00AB5F6B" w:rsidRDefault="00615555" w:rsidP="00255B53">
      <w:pPr>
        <w:pStyle w:val="a5"/>
      </w:pPr>
      <w:r w:rsidRPr="00AB5F6B">
        <w:t xml:space="preserve">6 </w:t>
      </w:r>
      <w:r w:rsidRPr="00AB5F6B">
        <w:tab/>
      </w:r>
      <w:r w:rsidRPr="00AB5F6B">
        <w:tab/>
        <w:t>}</w:t>
      </w:r>
    </w:p>
    <w:p w14:paraId="0C353268" w14:textId="77777777" w:rsidR="00615555" w:rsidRPr="00AB5F6B" w:rsidRDefault="00615555" w:rsidP="00255B53">
      <w:pPr>
        <w:pStyle w:val="a5"/>
      </w:pPr>
      <w:r w:rsidRPr="00AB5F6B">
        <w:t xml:space="preserve">7 </w:t>
      </w:r>
      <w:r w:rsidRPr="00AB5F6B">
        <w:tab/>
      </w:r>
      <w:r w:rsidRPr="00AB5F6B">
        <w:tab/>
        <w:t>if(p_dd-&gt;p_ops-&gt;pfn-&gt;decode_set){</w:t>
      </w:r>
    </w:p>
    <w:p w14:paraId="6FDB6638" w14:textId="77777777" w:rsidR="00615555" w:rsidRPr="00AB5F6B" w:rsidRDefault="00615555" w:rsidP="00255B53">
      <w:pPr>
        <w:pStyle w:val="a5"/>
      </w:pPr>
      <w:r w:rsidRPr="00AB5F6B">
        <w:t xml:space="preserve">8 </w:t>
      </w:r>
      <w:r w:rsidRPr="00AB5F6B">
        <w:tab/>
      </w:r>
      <w:r w:rsidRPr="00AB5F6B">
        <w:tab/>
      </w:r>
      <w:r w:rsidRPr="00AB5F6B">
        <w:tab/>
        <w:t>return p_dd-&gt;p_ops-&gt;pfn_decode_set(p_dd-&gt;p_cookie, pfn-&gt;decode);</w:t>
      </w:r>
    </w:p>
    <w:p w14:paraId="4EED5327" w14:textId="77777777" w:rsidR="00615555" w:rsidRPr="00AB5F6B" w:rsidRDefault="00615555" w:rsidP="00255B53">
      <w:pPr>
        <w:pStyle w:val="a5"/>
      </w:pPr>
      <w:r w:rsidRPr="00AB5F6B">
        <w:lastRenderedPageBreak/>
        <w:t xml:space="preserve">9 </w:t>
      </w:r>
      <w:r w:rsidRPr="00AB5F6B">
        <w:tab/>
      </w:r>
      <w:r w:rsidRPr="00AB5F6B">
        <w:tab/>
        <w:t>}</w:t>
      </w:r>
    </w:p>
    <w:p w14:paraId="019BCCB9" w14:textId="77777777" w:rsidR="00615555" w:rsidRPr="00AB5F6B" w:rsidRDefault="00615555" w:rsidP="00255B53">
      <w:pPr>
        <w:pStyle w:val="a5"/>
      </w:pPr>
      <w:r w:rsidRPr="00AB5F6B">
        <w:t>10</w:t>
      </w:r>
      <w:r w:rsidRPr="00AB5F6B">
        <w:tab/>
      </w:r>
      <w:r w:rsidRPr="00AB5F6B">
        <w:tab/>
        <w:t>return –AM_ENOTSUP;</w:t>
      </w:r>
    </w:p>
    <w:p w14:paraId="5109889B" w14:textId="77777777" w:rsidR="00615555" w:rsidRPr="00AB5F6B" w:rsidRDefault="00615555" w:rsidP="00255B53">
      <w:pPr>
        <w:pStyle w:val="a5"/>
      </w:pPr>
      <w:r w:rsidRPr="00AB5F6B">
        <w:t>11</w:t>
      </w:r>
      <w:r w:rsidRPr="00AB5F6B">
        <w:tab/>
        <w:t>}</w:t>
      </w:r>
    </w:p>
    <w:p w14:paraId="75CA9360" w14:textId="77777777" w:rsidR="00615555" w:rsidRPr="00AB5F6B" w:rsidRDefault="00615555" w:rsidP="00255B53">
      <w:pPr>
        <w:pStyle w:val="a5"/>
      </w:pPr>
      <w:r w:rsidRPr="00AB5F6B">
        <w:t>12</w:t>
      </w:r>
      <w:r w:rsidRPr="00AB5F6B">
        <w:tab/>
      </w:r>
    </w:p>
    <w:p w14:paraId="7784B2D9" w14:textId="77777777" w:rsidR="00615555" w:rsidRPr="00AB5F6B" w:rsidRDefault="00615555" w:rsidP="00255B53">
      <w:pPr>
        <w:pStyle w:val="a5"/>
      </w:pPr>
      <w:r w:rsidRPr="00AB5F6B">
        <w:t>13</w:t>
      </w:r>
      <w:r w:rsidRPr="00AB5F6B">
        <w:tab/>
        <w:t>int am_digitron_disp_blinkset(int id, int index, am_bool_t blink)</w:t>
      </w:r>
    </w:p>
    <w:p w14:paraId="38CE1B1B" w14:textId="77777777" w:rsidR="00615555" w:rsidRPr="00AB5F6B" w:rsidRDefault="00615555" w:rsidP="00255B53">
      <w:pPr>
        <w:pStyle w:val="a5"/>
      </w:pPr>
      <w:r w:rsidRPr="00AB5F6B">
        <w:t>14</w:t>
      </w:r>
      <w:r w:rsidRPr="00AB5F6B">
        <w:tab/>
        <w:t>{</w:t>
      </w:r>
    </w:p>
    <w:p w14:paraId="55F2A06A" w14:textId="77777777" w:rsidR="00615555" w:rsidRPr="00AB5F6B" w:rsidRDefault="00615555" w:rsidP="00255B53">
      <w:pPr>
        <w:pStyle w:val="a5"/>
      </w:pPr>
      <w:r w:rsidRPr="00AB5F6B">
        <w:t>15</w:t>
      </w:r>
      <w:r w:rsidRPr="00AB5F6B">
        <w:tab/>
      </w:r>
      <w:r w:rsidRPr="00AB5F6B">
        <w:tab/>
        <w:t>am_digitron_dev_t *p_dd = __digitron_dev_find_with_id(id);</w:t>
      </w:r>
    </w:p>
    <w:p w14:paraId="5800F8E5" w14:textId="77777777" w:rsidR="00615555" w:rsidRPr="00AB5F6B" w:rsidRDefault="00615555" w:rsidP="00255B53">
      <w:pPr>
        <w:pStyle w:val="a5"/>
      </w:pPr>
      <w:r w:rsidRPr="00AB5F6B">
        <w:t>16</w:t>
      </w:r>
      <w:r w:rsidRPr="00AB5F6B">
        <w:tab/>
      </w:r>
      <w:r w:rsidRPr="00AB5F6B">
        <w:tab/>
        <w:t>if(p_dd == NULL){</w:t>
      </w:r>
    </w:p>
    <w:p w14:paraId="385942BB" w14:textId="77777777" w:rsidR="00615555" w:rsidRPr="00AB5F6B" w:rsidRDefault="00615555" w:rsidP="00255B53">
      <w:pPr>
        <w:pStyle w:val="a5"/>
      </w:pPr>
      <w:r w:rsidRPr="00AB5F6B">
        <w:t>17</w:t>
      </w:r>
      <w:r w:rsidRPr="00AB5F6B">
        <w:tab/>
      </w:r>
      <w:r w:rsidRPr="00AB5F6B">
        <w:tab/>
      </w:r>
      <w:r w:rsidRPr="00AB5F6B">
        <w:tab/>
        <w:t>return –AM_ENODEV;</w:t>
      </w:r>
    </w:p>
    <w:p w14:paraId="5361DC18" w14:textId="77777777" w:rsidR="00615555" w:rsidRPr="00AB5F6B" w:rsidRDefault="00615555" w:rsidP="00255B53">
      <w:pPr>
        <w:pStyle w:val="a5"/>
      </w:pPr>
      <w:r w:rsidRPr="00AB5F6B">
        <w:t>18</w:t>
      </w:r>
      <w:r w:rsidRPr="00AB5F6B">
        <w:tab/>
      </w:r>
      <w:r w:rsidRPr="00AB5F6B">
        <w:tab/>
        <w:t>}</w:t>
      </w:r>
    </w:p>
    <w:p w14:paraId="6C456E97" w14:textId="77777777" w:rsidR="00615555" w:rsidRPr="00AB5F6B" w:rsidRDefault="00615555" w:rsidP="00255B53">
      <w:pPr>
        <w:pStyle w:val="a5"/>
      </w:pPr>
      <w:r w:rsidRPr="00AB5F6B">
        <w:t>19</w:t>
      </w:r>
      <w:r w:rsidRPr="00AB5F6B">
        <w:tab/>
      </w:r>
      <w:r w:rsidRPr="00AB5F6B">
        <w:tab/>
        <w:t>if(p_dd-&gt;p_ops-&gt;pfn_blink_set){</w:t>
      </w:r>
    </w:p>
    <w:p w14:paraId="3EB089F2" w14:textId="77777777" w:rsidR="00615555" w:rsidRPr="00AB5F6B" w:rsidRDefault="00615555" w:rsidP="00255B53">
      <w:pPr>
        <w:pStyle w:val="a5"/>
      </w:pPr>
      <w:r w:rsidRPr="00AB5F6B">
        <w:t>20</w:t>
      </w:r>
      <w:r w:rsidRPr="00AB5F6B">
        <w:tab/>
      </w:r>
      <w:r w:rsidRPr="00AB5F6B">
        <w:tab/>
      </w:r>
      <w:r w:rsidRPr="00AB5F6B">
        <w:tab/>
        <w:t>return p_dd-&gt;p_ops-&gt;pfn_blink_set(p_dd-&gt;p_cookie, index, blink);</w:t>
      </w:r>
    </w:p>
    <w:p w14:paraId="15A8E2C2" w14:textId="77777777" w:rsidR="00615555" w:rsidRPr="00AB5F6B" w:rsidRDefault="00615555" w:rsidP="00255B53">
      <w:pPr>
        <w:pStyle w:val="a5"/>
      </w:pPr>
      <w:r w:rsidRPr="00AB5F6B">
        <w:t>21</w:t>
      </w:r>
      <w:r w:rsidRPr="00AB5F6B">
        <w:tab/>
      </w:r>
      <w:r w:rsidRPr="00AB5F6B">
        <w:tab/>
        <w:t>}</w:t>
      </w:r>
    </w:p>
    <w:p w14:paraId="0B0FD7CA" w14:textId="77777777" w:rsidR="00615555" w:rsidRPr="00AB5F6B" w:rsidRDefault="00615555" w:rsidP="00255B53">
      <w:pPr>
        <w:pStyle w:val="a5"/>
      </w:pPr>
      <w:r w:rsidRPr="00AB5F6B">
        <w:t>22</w:t>
      </w:r>
      <w:r w:rsidRPr="00AB5F6B">
        <w:tab/>
      </w:r>
      <w:r w:rsidRPr="00AB5F6B">
        <w:tab/>
        <w:t>return –AM_ENOTSUP;</w:t>
      </w:r>
    </w:p>
    <w:p w14:paraId="79D61368" w14:textId="77777777" w:rsidR="00615555" w:rsidRPr="00AB5F6B" w:rsidRDefault="00615555" w:rsidP="00255B53">
      <w:pPr>
        <w:pStyle w:val="a5"/>
      </w:pPr>
      <w:r w:rsidRPr="00AB5F6B">
        <w:t>23</w:t>
      </w:r>
      <w:r w:rsidRPr="00AB5F6B">
        <w:tab/>
        <w:t>}</w:t>
      </w:r>
    </w:p>
    <w:p w14:paraId="24B3715F" w14:textId="77777777" w:rsidR="00615555" w:rsidRPr="00AB5F6B" w:rsidRDefault="00615555" w:rsidP="00255B53">
      <w:pPr>
        <w:pStyle w:val="a5"/>
      </w:pPr>
      <w:r w:rsidRPr="00AB5F6B">
        <w:t>24</w:t>
      </w:r>
      <w:r w:rsidRPr="00AB5F6B">
        <w:tab/>
      </w:r>
    </w:p>
    <w:p w14:paraId="13111544" w14:textId="77777777" w:rsidR="00615555" w:rsidRPr="00AB5F6B" w:rsidRDefault="00615555" w:rsidP="00255B53">
      <w:pPr>
        <w:pStyle w:val="a5"/>
      </w:pPr>
      <w:r w:rsidRPr="00AB5F6B">
        <w:t>25</w:t>
      </w:r>
      <w:r w:rsidRPr="00AB5F6B">
        <w:tab/>
        <w:t>int am_digitron_disp_at(int id, int index, uint16_t seg)</w:t>
      </w:r>
    </w:p>
    <w:p w14:paraId="11699DAF" w14:textId="77777777" w:rsidR="00615555" w:rsidRPr="00AB5F6B" w:rsidRDefault="00615555" w:rsidP="00255B53">
      <w:pPr>
        <w:pStyle w:val="a5"/>
      </w:pPr>
      <w:r w:rsidRPr="00AB5F6B">
        <w:t>26</w:t>
      </w:r>
      <w:r w:rsidRPr="00AB5F6B">
        <w:tab/>
        <w:t>{</w:t>
      </w:r>
    </w:p>
    <w:p w14:paraId="1BD2FD19" w14:textId="77777777" w:rsidR="00615555" w:rsidRPr="00AB5F6B" w:rsidRDefault="00615555" w:rsidP="00255B53">
      <w:pPr>
        <w:pStyle w:val="a5"/>
      </w:pPr>
      <w:r w:rsidRPr="00AB5F6B">
        <w:t>27</w:t>
      </w:r>
      <w:r w:rsidRPr="00AB5F6B">
        <w:tab/>
      </w:r>
      <w:r w:rsidRPr="00AB5F6B">
        <w:tab/>
        <w:t>am_digitron_dev_t *p_dd = __digitron_dev_find_with_id(id);</w:t>
      </w:r>
    </w:p>
    <w:p w14:paraId="0844563E" w14:textId="77777777" w:rsidR="00615555" w:rsidRPr="00AB5F6B" w:rsidRDefault="00615555" w:rsidP="00255B53">
      <w:pPr>
        <w:pStyle w:val="a5"/>
      </w:pPr>
      <w:r w:rsidRPr="00AB5F6B">
        <w:t>28</w:t>
      </w:r>
      <w:r w:rsidRPr="00AB5F6B">
        <w:tab/>
      </w:r>
      <w:r w:rsidRPr="00AB5F6B">
        <w:tab/>
        <w:t>if(p_dd == NULL){</w:t>
      </w:r>
    </w:p>
    <w:p w14:paraId="40AD37CE" w14:textId="77777777" w:rsidR="00615555" w:rsidRPr="00AB5F6B" w:rsidRDefault="00615555" w:rsidP="00255B53">
      <w:pPr>
        <w:pStyle w:val="a5"/>
      </w:pPr>
      <w:r w:rsidRPr="00AB5F6B">
        <w:t>29</w:t>
      </w:r>
      <w:r w:rsidRPr="00AB5F6B">
        <w:tab/>
      </w:r>
      <w:r w:rsidRPr="00AB5F6B">
        <w:tab/>
      </w:r>
      <w:r w:rsidRPr="00AB5F6B">
        <w:tab/>
        <w:t>return –AM_ENODEV;</w:t>
      </w:r>
    </w:p>
    <w:p w14:paraId="5042A4EA" w14:textId="77777777" w:rsidR="00615555" w:rsidRPr="00AB5F6B" w:rsidRDefault="00615555" w:rsidP="00255B53">
      <w:pPr>
        <w:pStyle w:val="a5"/>
      </w:pPr>
      <w:r w:rsidRPr="00AB5F6B">
        <w:t>30</w:t>
      </w:r>
      <w:r w:rsidRPr="00AB5F6B">
        <w:tab/>
      </w:r>
      <w:r w:rsidRPr="00AB5F6B">
        <w:tab/>
        <w:t>}</w:t>
      </w:r>
    </w:p>
    <w:p w14:paraId="27BD7F00" w14:textId="77777777" w:rsidR="00615555" w:rsidRPr="00AB5F6B" w:rsidRDefault="00615555" w:rsidP="00255B53">
      <w:pPr>
        <w:pStyle w:val="a5"/>
      </w:pPr>
      <w:r w:rsidRPr="00AB5F6B">
        <w:t>31</w:t>
      </w:r>
      <w:r w:rsidRPr="00AB5F6B">
        <w:tab/>
      </w:r>
      <w:r w:rsidRPr="00AB5F6B">
        <w:tab/>
        <w:t>if(p_dd-&gt;p_ops-&gt;pfn_disp_at){</w:t>
      </w:r>
    </w:p>
    <w:p w14:paraId="2BBDDC3F" w14:textId="77777777" w:rsidR="00615555" w:rsidRPr="00AB5F6B" w:rsidRDefault="00615555" w:rsidP="00255B53">
      <w:pPr>
        <w:pStyle w:val="a5"/>
      </w:pPr>
      <w:r w:rsidRPr="00AB5F6B">
        <w:t>32</w:t>
      </w:r>
      <w:r w:rsidRPr="00AB5F6B">
        <w:tab/>
      </w:r>
      <w:r w:rsidRPr="00AB5F6B">
        <w:tab/>
      </w:r>
      <w:r w:rsidRPr="00AB5F6B">
        <w:tab/>
        <w:t>return p_dd-&gt;p_ops-&gt;pfn_disp_at(p_dd-&gt;p_cookie, index, seg);</w:t>
      </w:r>
    </w:p>
    <w:p w14:paraId="2DB72E09" w14:textId="77777777" w:rsidR="00615555" w:rsidRPr="00AB5F6B" w:rsidRDefault="00615555" w:rsidP="00255B53">
      <w:pPr>
        <w:pStyle w:val="a5"/>
      </w:pPr>
      <w:r w:rsidRPr="00AB5F6B">
        <w:t>33</w:t>
      </w:r>
      <w:r w:rsidRPr="00AB5F6B">
        <w:tab/>
      </w:r>
      <w:r w:rsidRPr="00AB5F6B">
        <w:tab/>
        <w:t>}</w:t>
      </w:r>
    </w:p>
    <w:p w14:paraId="676DDE3E" w14:textId="77777777" w:rsidR="00615555" w:rsidRPr="00AB5F6B" w:rsidRDefault="00615555" w:rsidP="00255B53">
      <w:pPr>
        <w:pStyle w:val="a5"/>
      </w:pPr>
      <w:r w:rsidRPr="00AB5F6B">
        <w:t>34</w:t>
      </w:r>
      <w:r w:rsidRPr="00AB5F6B">
        <w:tab/>
      </w:r>
      <w:r w:rsidRPr="00AB5F6B">
        <w:tab/>
        <w:t>return –AM_ENOTSUP;</w:t>
      </w:r>
    </w:p>
    <w:p w14:paraId="7CF3DB98" w14:textId="77777777" w:rsidR="00615555" w:rsidRPr="00AB5F6B" w:rsidRDefault="00615555" w:rsidP="00255B53">
      <w:pPr>
        <w:pStyle w:val="a5"/>
      </w:pPr>
      <w:r w:rsidRPr="00AB5F6B">
        <w:t>35</w:t>
      </w:r>
      <w:r w:rsidRPr="00AB5F6B">
        <w:tab/>
        <w:t>}</w:t>
      </w:r>
    </w:p>
    <w:p w14:paraId="323C45B7" w14:textId="77777777" w:rsidR="00615555" w:rsidRPr="00AB5F6B" w:rsidRDefault="00615555" w:rsidP="00255B53">
      <w:pPr>
        <w:pStyle w:val="a5"/>
      </w:pPr>
      <w:r w:rsidRPr="00AB5F6B">
        <w:t>36</w:t>
      </w:r>
      <w:r w:rsidRPr="00AB5F6B">
        <w:tab/>
      </w:r>
    </w:p>
    <w:p w14:paraId="4D4B3BBF" w14:textId="77777777" w:rsidR="00615555" w:rsidRPr="00AB5F6B" w:rsidRDefault="00615555" w:rsidP="00255B53">
      <w:pPr>
        <w:pStyle w:val="a5"/>
      </w:pPr>
      <w:r w:rsidRPr="00AB5F6B">
        <w:t>37</w:t>
      </w:r>
      <w:r w:rsidRPr="00AB5F6B">
        <w:tab/>
        <w:t>int am_digitron_disp_str(int id, int index, int len, const char *p_str)</w:t>
      </w:r>
    </w:p>
    <w:p w14:paraId="5A3FE60D" w14:textId="77777777" w:rsidR="00615555" w:rsidRPr="00AB5F6B" w:rsidRDefault="00615555" w:rsidP="00255B53">
      <w:pPr>
        <w:pStyle w:val="a5"/>
      </w:pPr>
      <w:r w:rsidRPr="00AB5F6B">
        <w:t>38</w:t>
      </w:r>
      <w:r w:rsidRPr="00AB5F6B">
        <w:tab/>
        <w:t>{</w:t>
      </w:r>
    </w:p>
    <w:p w14:paraId="60696E7E" w14:textId="77777777" w:rsidR="00615555" w:rsidRPr="00AB5F6B" w:rsidRDefault="00615555" w:rsidP="00255B53">
      <w:pPr>
        <w:pStyle w:val="a5"/>
      </w:pPr>
      <w:r w:rsidRPr="00AB5F6B">
        <w:t>39</w:t>
      </w:r>
      <w:r w:rsidRPr="00AB5F6B">
        <w:tab/>
      </w:r>
      <w:r w:rsidRPr="00AB5F6B">
        <w:tab/>
        <w:t>am_digitron_dev_t *p_dd = __digitron_dev_find_with_id(id);</w:t>
      </w:r>
    </w:p>
    <w:p w14:paraId="47C0B595" w14:textId="77777777" w:rsidR="00615555" w:rsidRPr="00AB5F6B" w:rsidRDefault="00615555" w:rsidP="00255B53">
      <w:pPr>
        <w:pStyle w:val="a5"/>
      </w:pPr>
      <w:r w:rsidRPr="00AB5F6B">
        <w:t>40</w:t>
      </w:r>
      <w:r w:rsidRPr="00AB5F6B">
        <w:tab/>
      </w:r>
      <w:r w:rsidRPr="00AB5F6B">
        <w:tab/>
        <w:t>if(p_dd == NULL){</w:t>
      </w:r>
    </w:p>
    <w:p w14:paraId="4702FEDA" w14:textId="77777777" w:rsidR="00615555" w:rsidRPr="00AB5F6B" w:rsidRDefault="00615555" w:rsidP="00255B53">
      <w:pPr>
        <w:pStyle w:val="a5"/>
      </w:pPr>
      <w:r w:rsidRPr="00AB5F6B">
        <w:t>41</w:t>
      </w:r>
      <w:r w:rsidRPr="00AB5F6B">
        <w:tab/>
      </w:r>
      <w:r w:rsidRPr="00AB5F6B">
        <w:tab/>
      </w:r>
      <w:r w:rsidRPr="00AB5F6B">
        <w:tab/>
        <w:t>return –AM_ENODEV;</w:t>
      </w:r>
    </w:p>
    <w:p w14:paraId="58F7D659" w14:textId="77777777" w:rsidR="00615555" w:rsidRPr="00AB5F6B" w:rsidRDefault="00615555" w:rsidP="00255B53">
      <w:pPr>
        <w:pStyle w:val="a5"/>
      </w:pPr>
      <w:r w:rsidRPr="00AB5F6B">
        <w:t>42</w:t>
      </w:r>
      <w:r w:rsidRPr="00AB5F6B">
        <w:tab/>
      </w:r>
      <w:r w:rsidRPr="00AB5F6B">
        <w:tab/>
        <w:t>}</w:t>
      </w:r>
    </w:p>
    <w:p w14:paraId="36E6F66A" w14:textId="77777777" w:rsidR="00615555" w:rsidRPr="00AB5F6B" w:rsidRDefault="00615555" w:rsidP="00255B53">
      <w:pPr>
        <w:pStyle w:val="a5"/>
      </w:pPr>
      <w:r w:rsidRPr="00AB5F6B">
        <w:t>43</w:t>
      </w:r>
      <w:r w:rsidRPr="00AB5F6B">
        <w:tab/>
      </w:r>
      <w:r w:rsidRPr="00AB5F6B">
        <w:tab/>
        <w:t>if(p_dd-&gt;p_ops-&gt;pfn_disp_str){</w:t>
      </w:r>
    </w:p>
    <w:p w14:paraId="5588116E" w14:textId="77777777" w:rsidR="00615555" w:rsidRPr="00AB5F6B" w:rsidRDefault="00615555" w:rsidP="00255B53">
      <w:pPr>
        <w:pStyle w:val="a5"/>
      </w:pPr>
      <w:r w:rsidRPr="00AB5F6B">
        <w:t>44</w:t>
      </w:r>
      <w:r w:rsidRPr="00AB5F6B">
        <w:tab/>
      </w:r>
      <w:r w:rsidRPr="00AB5F6B">
        <w:tab/>
      </w:r>
      <w:r w:rsidRPr="00AB5F6B">
        <w:tab/>
        <w:t>return p_dd-&gt;p_ops-&gt;pfn_disp_str(p_dd-&gt;p_cookie, index, len, p_str);</w:t>
      </w:r>
    </w:p>
    <w:p w14:paraId="60118964" w14:textId="77777777" w:rsidR="00615555" w:rsidRPr="00AB5F6B" w:rsidRDefault="00615555" w:rsidP="00255B53">
      <w:pPr>
        <w:pStyle w:val="a5"/>
      </w:pPr>
      <w:r w:rsidRPr="00AB5F6B">
        <w:t>45</w:t>
      </w:r>
      <w:r w:rsidRPr="00AB5F6B">
        <w:tab/>
      </w:r>
      <w:r w:rsidRPr="00AB5F6B">
        <w:tab/>
        <w:t>}</w:t>
      </w:r>
    </w:p>
    <w:p w14:paraId="1BD0B8C4" w14:textId="77777777" w:rsidR="00615555" w:rsidRPr="00AB5F6B" w:rsidRDefault="00615555" w:rsidP="00255B53">
      <w:pPr>
        <w:pStyle w:val="a5"/>
      </w:pPr>
      <w:r w:rsidRPr="00AB5F6B">
        <w:t>46</w:t>
      </w:r>
      <w:r w:rsidRPr="00AB5F6B">
        <w:tab/>
      </w:r>
      <w:r w:rsidRPr="00AB5F6B">
        <w:tab/>
        <w:t>return –AM_ENOTSUP;</w:t>
      </w:r>
    </w:p>
    <w:p w14:paraId="314CFF36" w14:textId="77777777" w:rsidR="00615555" w:rsidRPr="00AB5F6B" w:rsidRDefault="00615555" w:rsidP="00255B53">
      <w:pPr>
        <w:pStyle w:val="a5"/>
      </w:pPr>
      <w:r w:rsidRPr="00AB5F6B">
        <w:t>47</w:t>
      </w:r>
      <w:r w:rsidRPr="00AB5F6B">
        <w:tab/>
        <w:t>}</w:t>
      </w:r>
    </w:p>
    <w:p w14:paraId="71E78372" w14:textId="77777777" w:rsidR="00615555" w:rsidRPr="00AB5F6B" w:rsidRDefault="00615555" w:rsidP="00255B53">
      <w:pPr>
        <w:pStyle w:val="a5"/>
      </w:pPr>
      <w:r w:rsidRPr="00AB5F6B">
        <w:t>48</w:t>
      </w:r>
      <w:r w:rsidRPr="00AB5F6B">
        <w:tab/>
      </w:r>
    </w:p>
    <w:p w14:paraId="59AA9B88" w14:textId="77777777" w:rsidR="00615555" w:rsidRPr="00AB5F6B" w:rsidRDefault="00615555" w:rsidP="00255B53">
      <w:pPr>
        <w:pStyle w:val="a5"/>
      </w:pPr>
      <w:r w:rsidRPr="00AB5F6B">
        <w:t>49</w:t>
      </w:r>
      <w:r w:rsidRPr="00AB5F6B">
        <w:tab/>
        <w:t>int am_digitron_disp_clr(int id)</w:t>
      </w:r>
    </w:p>
    <w:p w14:paraId="011D98A3" w14:textId="77777777" w:rsidR="00615555" w:rsidRPr="00AB5F6B" w:rsidRDefault="00615555" w:rsidP="00255B53">
      <w:pPr>
        <w:pStyle w:val="a5"/>
      </w:pPr>
      <w:r w:rsidRPr="00AB5F6B">
        <w:t>50</w:t>
      </w:r>
      <w:r w:rsidRPr="00AB5F6B">
        <w:tab/>
        <w:t>{</w:t>
      </w:r>
    </w:p>
    <w:p w14:paraId="67754BBA" w14:textId="77777777" w:rsidR="00615555" w:rsidRPr="00AB5F6B" w:rsidRDefault="00615555" w:rsidP="00255B53">
      <w:pPr>
        <w:pStyle w:val="a5"/>
      </w:pPr>
      <w:r w:rsidRPr="00AB5F6B">
        <w:t>51</w:t>
      </w:r>
      <w:r w:rsidRPr="00AB5F6B">
        <w:tab/>
      </w:r>
      <w:r w:rsidRPr="00AB5F6B">
        <w:tab/>
        <w:t>am_digitron_dev_t *p_dd = __digitron_dev_find_with_id(id);</w:t>
      </w:r>
    </w:p>
    <w:p w14:paraId="19E7065A" w14:textId="77777777" w:rsidR="00615555" w:rsidRPr="00AB5F6B" w:rsidRDefault="00615555" w:rsidP="00255B53">
      <w:pPr>
        <w:pStyle w:val="a5"/>
      </w:pPr>
      <w:r w:rsidRPr="00AB5F6B">
        <w:t>52</w:t>
      </w:r>
      <w:r w:rsidRPr="00AB5F6B">
        <w:tab/>
      </w:r>
      <w:r w:rsidRPr="00AB5F6B">
        <w:tab/>
        <w:t>if(p_dd == NULL){</w:t>
      </w:r>
    </w:p>
    <w:p w14:paraId="4EEB593A" w14:textId="77777777" w:rsidR="00615555" w:rsidRPr="00AB5F6B" w:rsidRDefault="00615555" w:rsidP="00255B53">
      <w:pPr>
        <w:pStyle w:val="a5"/>
      </w:pPr>
      <w:r w:rsidRPr="00AB5F6B">
        <w:lastRenderedPageBreak/>
        <w:t>53</w:t>
      </w:r>
      <w:r w:rsidRPr="00AB5F6B">
        <w:tab/>
      </w:r>
      <w:r w:rsidRPr="00AB5F6B">
        <w:tab/>
      </w:r>
      <w:r w:rsidRPr="00AB5F6B">
        <w:tab/>
        <w:t>return –AM_ENODEV;</w:t>
      </w:r>
    </w:p>
    <w:p w14:paraId="35CAD831" w14:textId="77777777" w:rsidR="00615555" w:rsidRPr="00AB5F6B" w:rsidRDefault="00615555" w:rsidP="00255B53">
      <w:pPr>
        <w:pStyle w:val="a5"/>
      </w:pPr>
      <w:r w:rsidRPr="00AB5F6B">
        <w:t>54</w:t>
      </w:r>
      <w:r w:rsidRPr="00AB5F6B">
        <w:tab/>
      </w:r>
      <w:r w:rsidRPr="00AB5F6B">
        <w:tab/>
        <w:t>}</w:t>
      </w:r>
    </w:p>
    <w:p w14:paraId="41D4ACA3" w14:textId="77777777" w:rsidR="00615555" w:rsidRPr="00AB5F6B" w:rsidRDefault="00615555" w:rsidP="00255B53">
      <w:pPr>
        <w:pStyle w:val="a5"/>
      </w:pPr>
      <w:r w:rsidRPr="00AB5F6B">
        <w:t>55</w:t>
      </w:r>
      <w:r w:rsidRPr="00AB5F6B">
        <w:tab/>
      </w:r>
      <w:r w:rsidRPr="00AB5F6B">
        <w:tab/>
        <w:t>if(p_dd-&gt;p_ops-&gt;pfn_clr){</w:t>
      </w:r>
    </w:p>
    <w:p w14:paraId="16EFC514" w14:textId="77777777" w:rsidR="00615555" w:rsidRPr="00AB5F6B" w:rsidRDefault="00615555" w:rsidP="00255B53">
      <w:pPr>
        <w:pStyle w:val="a5"/>
      </w:pPr>
      <w:r w:rsidRPr="00AB5F6B">
        <w:t>56</w:t>
      </w:r>
      <w:r w:rsidRPr="00AB5F6B">
        <w:tab/>
      </w:r>
      <w:r w:rsidRPr="00AB5F6B">
        <w:tab/>
      </w:r>
      <w:r w:rsidRPr="00AB5F6B">
        <w:tab/>
        <w:t>return p_dd-&gt;p_ops-&gt;pfn_clr(p_dd-&gt;p_cookie);</w:t>
      </w:r>
    </w:p>
    <w:p w14:paraId="07685E45" w14:textId="77777777" w:rsidR="00615555" w:rsidRPr="00AB5F6B" w:rsidRDefault="00615555" w:rsidP="00255B53">
      <w:pPr>
        <w:pStyle w:val="a5"/>
      </w:pPr>
      <w:r w:rsidRPr="00AB5F6B">
        <w:t>57</w:t>
      </w:r>
      <w:r w:rsidRPr="00AB5F6B">
        <w:tab/>
      </w:r>
      <w:r w:rsidRPr="00AB5F6B">
        <w:tab/>
        <w:t>}</w:t>
      </w:r>
    </w:p>
    <w:p w14:paraId="49F533EA" w14:textId="77777777" w:rsidR="00615555" w:rsidRPr="00AB5F6B" w:rsidRDefault="00615555" w:rsidP="00255B53">
      <w:pPr>
        <w:pStyle w:val="a5"/>
      </w:pPr>
      <w:r w:rsidRPr="00AB5F6B">
        <w:t>58</w:t>
      </w:r>
      <w:r w:rsidRPr="00AB5F6B">
        <w:tab/>
      </w:r>
      <w:r w:rsidRPr="00AB5F6B">
        <w:tab/>
        <w:t>return –AM_ENOTSUP;</w:t>
      </w:r>
    </w:p>
    <w:p w14:paraId="5ED57059" w14:textId="77777777" w:rsidR="00615555" w:rsidRDefault="00615555" w:rsidP="00255B53">
      <w:pPr>
        <w:pStyle w:val="a5"/>
      </w:pPr>
      <w:r w:rsidRPr="00AB5F6B">
        <w:t>59</w:t>
      </w:r>
      <w:r w:rsidRPr="00AB5F6B">
        <w:tab/>
        <w:t>}</w:t>
      </w:r>
    </w:p>
    <w:p w14:paraId="3D43E617" w14:textId="77777777" w:rsidR="00615555" w:rsidRDefault="00615555" w:rsidP="00615555">
      <w:pPr>
        <w:pStyle w:val="23"/>
        <w:spacing w:before="62" w:after="62"/>
        <w:rPr>
          <w:lang w:val="de-DE"/>
        </w:rPr>
      </w:pPr>
      <w:r>
        <w:rPr>
          <w:rFonts w:hint="eastAsia"/>
          <w:lang w:val="de-DE"/>
        </w:rPr>
        <w:t>由于当前没有任何数码管设备，因此</w:t>
      </w:r>
      <w:r>
        <w:rPr>
          <w:rFonts w:hint="eastAsia"/>
          <w:lang w:val="de-DE"/>
        </w:rPr>
        <w:t>__digitron_dev_find_with_id()</w:t>
      </w:r>
      <w:r>
        <w:rPr>
          <w:rFonts w:hint="eastAsia"/>
          <w:lang w:val="de-DE"/>
        </w:rPr>
        <w:t>的返回值始终为</w:t>
      </w:r>
      <w:r>
        <w:rPr>
          <w:rFonts w:hint="eastAsia"/>
          <w:lang w:val="de-DE"/>
        </w:rPr>
        <w:t>NULL</w:t>
      </w:r>
      <w:r>
        <w:rPr>
          <w:rFonts w:hint="eastAsia"/>
          <w:lang w:val="de-DE"/>
        </w:rPr>
        <w:t>，使得通用接口的返回值始终为</w:t>
      </w:r>
      <w:r>
        <w:rPr>
          <w:rFonts w:hint="eastAsia"/>
          <w:lang w:val="de-DE"/>
        </w:rPr>
        <w:t>-</w:t>
      </w:r>
      <w:r>
        <w:rPr>
          <w:lang w:val="de-DE"/>
        </w:rPr>
        <w:t>AM_ENODEV</w:t>
      </w:r>
      <w:r>
        <w:rPr>
          <w:rFonts w:hint="eastAsia"/>
          <w:lang w:val="de-DE"/>
        </w:rPr>
        <w:t>（错误：无此设备）。</w:t>
      </w:r>
    </w:p>
    <w:p w14:paraId="70DEDF70" w14:textId="77777777" w:rsidR="00615555" w:rsidRDefault="00615555" w:rsidP="00615555">
      <w:pPr>
        <w:pStyle w:val="23"/>
        <w:spacing w:before="62" w:after="62"/>
        <w:rPr>
          <w:lang w:val="de-DE"/>
        </w:rPr>
      </w:pPr>
      <w:r>
        <w:rPr>
          <w:lang w:val="de-DE"/>
        </w:rPr>
        <w:t>为了使通用接口能够操作到具体有效的数码管设备</w:t>
      </w:r>
      <w:r>
        <w:rPr>
          <w:rFonts w:hint="eastAsia"/>
          <w:lang w:val="de-DE"/>
        </w:rPr>
        <w:t>，</w:t>
      </w:r>
      <w:r>
        <w:rPr>
          <w:lang w:val="de-DE"/>
        </w:rPr>
        <w:t>就必须在使用通用数码管接口前</w:t>
      </w:r>
      <w:r>
        <w:rPr>
          <w:rFonts w:hint="eastAsia"/>
          <w:lang w:val="de-DE"/>
        </w:rPr>
        <w:t>，</w:t>
      </w:r>
      <w:r>
        <w:rPr>
          <w:lang w:val="de-DE"/>
        </w:rPr>
        <w:t>向系统中添加有效的数码管设备</w:t>
      </w:r>
      <w:r>
        <w:rPr>
          <w:rFonts w:hint="eastAsia"/>
          <w:lang w:val="de-DE"/>
        </w:rPr>
        <w:t>。</w:t>
      </w:r>
      <w:r>
        <w:rPr>
          <w:lang w:val="de-DE"/>
        </w:rPr>
        <w:t>根据数码管设备类型的定义</w:t>
      </w:r>
      <w:r>
        <w:rPr>
          <w:rFonts w:hint="eastAsia"/>
          <w:lang w:val="de-DE"/>
        </w:rPr>
        <w:t>，</w:t>
      </w:r>
      <w:r>
        <w:rPr>
          <w:lang w:val="de-DE"/>
        </w:rPr>
        <w:t>添加一个设备时</w:t>
      </w:r>
      <w:r>
        <w:rPr>
          <w:rFonts w:hint="eastAsia"/>
          <w:lang w:val="de-DE"/>
        </w:rPr>
        <w:t>，</w:t>
      </w:r>
      <w:r>
        <w:rPr>
          <w:lang w:val="de-DE"/>
        </w:rPr>
        <w:t>需要完成</w:t>
      </w:r>
      <w:r>
        <w:rPr>
          <w:lang w:val="de-DE"/>
        </w:rPr>
        <w:t>p_ops</w:t>
      </w:r>
      <w:r>
        <w:rPr>
          <w:rFonts w:hint="eastAsia"/>
          <w:lang w:val="de-DE"/>
        </w:rPr>
        <w:t>、</w:t>
      </w:r>
      <w:r>
        <w:rPr>
          <w:rFonts w:hint="eastAsia"/>
          <w:lang w:val="de-DE"/>
        </w:rPr>
        <w:t>p_cookie</w:t>
      </w:r>
      <w:r>
        <w:rPr>
          <w:rFonts w:hint="eastAsia"/>
          <w:lang w:val="de-DE"/>
        </w:rPr>
        <w:t>、和</w:t>
      </w:r>
      <w:r>
        <w:rPr>
          <w:rFonts w:hint="eastAsia"/>
          <w:lang w:val="de-DE"/>
        </w:rPr>
        <w:t>p_info</w:t>
      </w:r>
      <w:r>
        <w:rPr>
          <w:rFonts w:hint="eastAsia"/>
          <w:lang w:val="de-DE"/>
        </w:rPr>
        <w:t>的正确赋值，这些成员的值是由具体数码管设备实现或定义的，为此，可以为具体数码管的设备驱动提供一个添加数码管设备的接口，定义其函数原型为：</w:t>
      </w:r>
    </w:p>
    <w:p w14:paraId="312EB8C9" w14:textId="77777777" w:rsidR="00615555" w:rsidRDefault="00615555" w:rsidP="00255B53">
      <w:pPr>
        <w:pStyle w:val="a5"/>
      </w:pPr>
      <w:r>
        <w:t>int am_digitron_dev_add(</w:t>
      </w:r>
    </w:p>
    <w:p w14:paraId="6873BC7A" w14:textId="77777777" w:rsidR="00615555" w:rsidRDefault="00615555" w:rsidP="00255B53">
      <w:pPr>
        <w:pStyle w:val="a5"/>
        <w:ind w:firstLine="420"/>
      </w:pPr>
      <w:r>
        <w:t>a</w:t>
      </w:r>
      <w:r>
        <w:rPr>
          <w:rFonts w:hint="eastAsia"/>
        </w:rPr>
        <w:t>m_</w:t>
      </w:r>
      <w:r>
        <w:t xml:space="preserve">digitron_dev_t </w:t>
      </w:r>
      <w:r>
        <w:tab/>
      </w:r>
      <w:r>
        <w:tab/>
      </w:r>
      <w:r>
        <w:tab/>
        <w:t>*pdd,</w:t>
      </w:r>
    </w:p>
    <w:p w14:paraId="3B127CC5" w14:textId="77777777" w:rsidR="00615555" w:rsidRDefault="00615555" w:rsidP="00255B53">
      <w:pPr>
        <w:pStyle w:val="a5"/>
        <w:ind w:firstLine="420"/>
      </w:pPr>
      <w:r>
        <w:t xml:space="preserve">const am_digitron_devinfo_t </w:t>
      </w:r>
      <w:r>
        <w:tab/>
        <w:t>*p_info,</w:t>
      </w:r>
    </w:p>
    <w:p w14:paraId="4F497359" w14:textId="77777777" w:rsidR="00615555" w:rsidRDefault="00615555" w:rsidP="00255B53">
      <w:pPr>
        <w:pStyle w:val="a5"/>
        <w:ind w:firstLine="420"/>
      </w:pPr>
      <w:r>
        <w:t xml:space="preserve">const am_digitron_disp_ops_t </w:t>
      </w:r>
      <w:r>
        <w:tab/>
        <w:t>*p_ops,</w:t>
      </w:r>
    </w:p>
    <w:p w14:paraId="4FDAF8BE" w14:textId="77777777" w:rsidR="00615555" w:rsidRDefault="00615555" w:rsidP="00255B53">
      <w:pPr>
        <w:pStyle w:val="a5"/>
        <w:ind w:firstLine="420"/>
      </w:pPr>
      <w:r>
        <w:t xml:space="preserve">void </w:t>
      </w:r>
      <w:r>
        <w:tab/>
      </w:r>
      <w:r>
        <w:tab/>
      </w:r>
      <w:r>
        <w:tab/>
      </w:r>
      <w:r>
        <w:tab/>
      </w:r>
      <w:r>
        <w:tab/>
      </w:r>
      <w:r>
        <w:tab/>
        <w:t>*p_cookie) ;</w:t>
      </w:r>
    </w:p>
    <w:p w14:paraId="1E8581F1" w14:textId="77777777" w:rsidR="00615555" w:rsidRDefault="00615555" w:rsidP="00615555">
      <w:pPr>
        <w:pStyle w:val="23"/>
        <w:spacing w:before="62" w:after="62"/>
        <w:rPr>
          <w:lang w:val="de-DE"/>
        </w:rPr>
      </w:pPr>
      <w:r>
        <w:rPr>
          <w:rFonts w:hint="eastAsia"/>
          <w:lang w:val="de-DE"/>
        </w:rPr>
        <w:t>其中，为了方便直接添加一个设备，避免直接操作数码管设备的各个成员，将需要赋值的成员通过参数传递给接口函数。其实现详见</w:t>
      </w:r>
      <w:r>
        <w:rPr>
          <w:lang w:val="de-DE"/>
        </w:rPr>
        <w:fldChar w:fldCharType="begin"/>
      </w:r>
      <w:r>
        <w:rPr>
          <w:lang w:val="de-DE"/>
        </w:rPr>
        <w:instrText xml:space="preserve"> </w:instrText>
      </w:r>
      <w:r>
        <w:rPr>
          <w:rFonts w:hint="eastAsia"/>
          <w:lang w:val="de-DE"/>
        </w:rPr>
        <w:instrText>REF _Ref534820213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rPr>
        <w:t>3</w:t>
      </w:r>
      <w:r w:rsidR="00B93B10">
        <w:t>.</w:t>
      </w:r>
      <w:r w:rsidR="00B93B10">
        <w:rPr>
          <w:noProof/>
        </w:rPr>
        <w:t>6</w:t>
      </w:r>
      <w:r>
        <w:rPr>
          <w:lang w:val="de-DE"/>
        </w:rPr>
        <w:fldChar w:fldCharType="end"/>
      </w:r>
      <w:r>
        <w:rPr>
          <w:rFonts w:hint="eastAsia"/>
          <w:lang w:val="de-DE"/>
        </w:rPr>
        <w:t>。</w:t>
      </w:r>
    </w:p>
    <w:p w14:paraId="02D6CA21" w14:textId="2CE56FAB" w:rsidR="00615555" w:rsidRDefault="00615555" w:rsidP="00615555">
      <w:pPr>
        <w:pStyle w:val="a7"/>
        <w:rPr>
          <w:lang w:val="de-DE"/>
        </w:rPr>
      </w:pPr>
      <w:bookmarkStart w:id="133" w:name="_Ref534820213"/>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3</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8</w:t>
      </w:r>
      <w:r w:rsidR="00A26C7F">
        <w:fldChar w:fldCharType="end"/>
      </w:r>
      <w:bookmarkEnd w:id="133"/>
      <w:r>
        <w:t xml:space="preserve">  </w:t>
      </w:r>
      <w:r>
        <w:t>向系统中添加数码管设备</w:t>
      </w:r>
    </w:p>
    <w:p w14:paraId="051503B9" w14:textId="77777777" w:rsidR="00615555" w:rsidRPr="001F06C2" w:rsidRDefault="00615555" w:rsidP="00255B53">
      <w:pPr>
        <w:pStyle w:val="a5"/>
      </w:pPr>
      <w:r w:rsidRPr="001F06C2">
        <w:t xml:space="preserve">1 </w:t>
      </w:r>
      <w:r w:rsidRPr="001F06C2">
        <w:tab/>
        <w:t>int am_digitron_dev_add(</w:t>
      </w:r>
    </w:p>
    <w:p w14:paraId="123C7860" w14:textId="77777777" w:rsidR="00615555" w:rsidRPr="001F06C2" w:rsidRDefault="00615555" w:rsidP="00255B53">
      <w:pPr>
        <w:pStyle w:val="a5"/>
      </w:pPr>
      <w:r w:rsidRPr="001F06C2">
        <w:t xml:space="preserve">2 </w:t>
      </w:r>
      <w:r w:rsidRPr="001F06C2">
        <w:tab/>
      </w:r>
      <w:r w:rsidRPr="001F06C2">
        <w:tab/>
        <w:t>am_digitron_dev_t *pdd,</w:t>
      </w:r>
    </w:p>
    <w:p w14:paraId="34E2ACC5" w14:textId="77777777" w:rsidR="00615555" w:rsidRPr="001F06C2" w:rsidRDefault="00615555" w:rsidP="00255B53">
      <w:pPr>
        <w:pStyle w:val="a5"/>
      </w:pPr>
      <w:r w:rsidRPr="001F06C2">
        <w:t xml:space="preserve">3 </w:t>
      </w:r>
      <w:r w:rsidRPr="001F06C2">
        <w:tab/>
      </w:r>
      <w:r w:rsidRPr="001F06C2">
        <w:tab/>
        <w:t>const am_digitron_devinfo_t *p_info,</w:t>
      </w:r>
    </w:p>
    <w:p w14:paraId="770ACB1B" w14:textId="77777777" w:rsidR="00615555" w:rsidRPr="001F06C2" w:rsidRDefault="00615555" w:rsidP="00255B53">
      <w:pPr>
        <w:pStyle w:val="a5"/>
      </w:pPr>
      <w:r w:rsidRPr="001F06C2">
        <w:t xml:space="preserve">4 </w:t>
      </w:r>
      <w:r w:rsidRPr="001F06C2">
        <w:tab/>
      </w:r>
      <w:r w:rsidRPr="001F06C2">
        <w:tab/>
        <w:t>const am_digitron_disp_ops_t *p_ops,</w:t>
      </w:r>
    </w:p>
    <w:p w14:paraId="741EC294" w14:textId="77777777" w:rsidR="00615555" w:rsidRPr="001F06C2" w:rsidRDefault="00615555" w:rsidP="00255B53">
      <w:pPr>
        <w:pStyle w:val="a5"/>
      </w:pPr>
      <w:r w:rsidRPr="001F06C2">
        <w:t xml:space="preserve">5 </w:t>
      </w:r>
      <w:r w:rsidRPr="001F06C2">
        <w:tab/>
      </w:r>
      <w:r w:rsidRPr="001F06C2">
        <w:tab/>
        <w:t>void *p_cookie)</w:t>
      </w:r>
    </w:p>
    <w:p w14:paraId="5B1BA26C" w14:textId="77777777" w:rsidR="00615555" w:rsidRPr="001F06C2" w:rsidRDefault="00615555" w:rsidP="00255B53">
      <w:pPr>
        <w:pStyle w:val="a5"/>
      </w:pPr>
      <w:r w:rsidRPr="001F06C2">
        <w:t xml:space="preserve">6 </w:t>
      </w:r>
      <w:r w:rsidRPr="001F06C2">
        <w:tab/>
        <w:t>{</w:t>
      </w:r>
    </w:p>
    <w:p w14:paraId="4E32F069" w14:textId="77777777" w:rsidR="00615555" w:rsidRPr="001F06C2" w:rsidRDefault="00615555" w:rsidP="00255B53">
      <w:pPr>
        <w:pStyle w:val="a5"/>
      </w:pPr>
      <w:r w:rsidRPr="001F06C2">
        <w:t xml:space="preserve">7 </w:t>
      </w:r>
      <w:r w:rsidRPr="001F06C2">
        <w:tab/>
      </w:r>
      <w:r w:rsidRPr="001F06C2">
        <w:tab/>
        <w:t>if((p_dd == NULL)) || (p_ops == NULL)||(p_info == NULL)){</w:t>
      </w:r>
    </w:p>
    <w:p w14:paraId="133DCA8F" w14:textId="77777777" w:rsidR="00615555" w:rsidRPr="001F06C2" w:rsidRDefault="00615555" w:rsidP="00255B53">
      <w:pPr>
        <w:pStyle w:val="a5"/>
      </w:pPr>
      <w:r w:rsidRPr="001F06C2">
        <w:t xml:space="preserve">8 </w:t>
      </w:r>
      <w:r w:rsidRPr="001F06C2">
        <w:tab/>
      </w:r>
      <w:r w:rsidRPr="001F06C2">
        <w:tab/>
      </w:r>
      <w:r w:rsidRPr="001F06C2">
        <w:tab/>
        <w:t>return –AM_EINVAL;</w:t>
      </w:r>
    </w:p>
    <w:p w14:paraId="44907E54" w14:textId="77777777" w:rsidR="00615555" w:rsidRPr="001F06C2" w:rsidRDefault="00615555" w:rsidP="00255B53">
      <w:pPr>
        <w:pStyle w:val="a5"/>
      </w:pPr>
      <w:r w:rsidRPr="001F06C2">
        <w:t xml:space="preserve">9 </w:t>
      </w:r>
      <w:r w:rsidRPr="001F06C2">
        <w:tab/>
      </w:r>
      <w:r w:rsidRPr="001F06C2">
        <w:tab/>
        <w:t>}</w:t>
      </w:r>
    </w:p>
    <w:p w14:paraId="764B4710" w14:textId="77777777" w:rsidR="00615555" w:rsidRPr="001F06C2" w:rsidRDefault="00615555" w:rsidP="00255B53">
      <w:pPr>
        <w:pStyle w:val="a5"/>
      </w:pPr>
      <w:r w:rsidRPr="001F06C2">
        <w:t>10</w:t>
      </w:r>
      <w:r w:rsidRPr="001F06C2">
        <w:tab/>
      </w:r>
      <w:r w:rsidRPr="001F06C2">
        <w:tab/>
        <w:t>if(__digitron_dev_find_with_id(p_info-&gt;id) != NULL){</w:t>
      </w:r>
    </w:p>
    <w:p w14:paraId="40F215E4" w14:textId="77777777" w:rsidR="00615555" w:rsidRPr="001F06C2" w:rsidRDefault="00615555" w:rsidP="00255B53">
      <w:pPr>
        <w:pStyle w:val="a5"/>
      </w:pPr>
      <w:r w:rsidRPr="001F06C2">
        <w:t>11</w:t>
      </w:r>
      <w:r w:rsidRPr="001F06C2">
        <w:tab/>
      </w:r>
      <w:r w:rsidRPr="001F06C2">
        <w:tab/>
        <w:t>return –AM_EPERM;</w:t>
      </w:r>
    </w:p>
    <w:p w14:paraId="223EA705" w14:textId="77777777" w:rsidR="00615555" w:rsidRPr="001F06C2" w:rsidRDefault="00615555" w:rsidP="00255B53">
      <w:pPr>
        <w:pStyle w:val="a5"/>
      </w:pPr>
      <w:r w:rsidRPr="001F06C2">
        <w:t>12</w:t>
      </w:r>
      <w:r w:rsidRPr="001F06C2">
        <w:tab/>
      </w:r>
      <w:r w:rsidRPr="001F06C2">
        <w:tab/>
        <w:t>}</w:t>
      </w:r>
    </w:p>
    <w:p w14:paraId="589A2077" w14:textId="77777777" w:rsidR="00615555" w:rsidRPr="001F06C2" w:rsidRDefault="00615555" w:rsidP="00255B53">
      <w:pPr>
        <w:pStyle w:val="a5"/>
      </w:pPr>
      <w:r w:rsidRPr="001F06C2">
        <w:t>13</w:t>
      </w:r>
      <w:r w:rsidRPr="001F06C2">
        <w:tab/>
      </w:r>
      <w:r w:rsidRPr="001F06C2">
        <w:tab/>
        <w:t>p_dd-&gt;p_info = p_info;</w:t>
      </w:r>
    </w:p>
    <w:p w14:paraId="2BDC512B" w14:textId="77777777" w:rsidR="00615555" w:rsidRPr="001F06C2" w:rsidRDefault="00615555" w:rsidP="00255B53">
      <w:pPr>
        <w:pStyle w:val="a5"/>
      </w:pPr>
      <w:r w:rsidRPr="001F06C2">
        <w:t>14</w:t>
      </w:r>
      <w:r w:rsidRPr="001F06C2">
        <w:tab/>
      </w:r>
      <w:r w:rsidRPr="001F06C2">
        <w:tab/>
        <w:t>p_dd-&gt;p_ops = p_ops;</w:t>
      </w:r>
    </w:p>
    <w:p w14:paraId="3E22B397" w14:textId="77777777" w:rsidR="00615555" w:rsidRPr="001F06C2" w:rsidRDefault="00615555" w:rsidP="00255B53">
      <w:pPr>
        <w:pStyle w:val="a5"/>
      </w:pPr>
      <w:r w:rsidRPr="001F06C2">
        <w:t>15</w:t>
      </w:r>
      <w:r w:rsidRPr="001F06C2">
        <w:tab/>
      </w:r>
      <w:r w:rsidRPr="001F06C2">
        <w:tab/>
        <w:t>p_dd-&gt;p_next = NULL;</w:t>
      </w:r>
    </w:p>
    <w:p w14:paraId="545080F2" w14:textId="77777777" w:rsidR="00615555" w:rsidRPr="001F06C2" w:rsidRDefault="00615555" w:rsidP="00255B53">
      <w:pPr>
        <w:pStyle w:val="a5"/>
      </w:pPr>
      <w:r w:rsidRPr="001F06C2">
        <w:t>16</w:t>
      </w:r>
      <w:r w:rsidRPr="001F06C2">
        <w:tab/>
      </w:r>
      <w:r w:rsidRPr="001F06C2">
        <w:tab/>
        <w:t>p_dd-&gt;p_cookie = p_cookie;</w:t>
      </w:r>
    </w:p>
    <w:p w14:paraId="2F6F9CA1" w14:textId="77777777" w:rsidR="00615555" w:rsidRPr="001F06C2" w:rsidRDefault="00615555" w:rsidP="00255B53">
      <w:pPr>
        <w:pStyle w:val="a5"/>
      </w:pPr>
      <w:r w:rsidRPr="001F06C2">
        <w:t>17</w:t>
      </w:r>
      <w:r w:rsidRPr="001F06C2">
        <w:tab/>
      </w:r>
      <w:r w:rsidRPr="001F06C2">
        <w:tab/>
        <w:t>p_dd-&gt;p_next = __gp_head;</w:t>
      </w:r>
    </w:p>
    <w:p w14:paraId="67D8A8B9" w14:textId="77777777" w:rsidR="00615555" w:rsidRPr="001F06C2" w:rsidRDefault="00615555" w:rsidP="00255B53">
      <w:pPr>
        <w:pStyle w:val="a5"/>
      </w:pPr>
      <w:r w:rsidRPr="001F06C2">
        <w:t>18</w:t>
      </w:r>
      <w:r w:rsidRPr="001F06C2">
        <w:tab/>
      </w:r>
      <w:r w:rsidRPr="001F06C2">
        <w:tab/>
        <w:t>__gp_head = pdd;</w:t>
      </w:r>
    </w:p>
    <w:p w14:paraId="7DCDB20C" w14:textId="77777777" w:rsidR="00615555" w:rsidRPr="001F06C2" w:rsidRDefault="00615555" w:rsidP="00255B53">
      <w:pPr>
        <w:pStyle w:val="a5"/>
      </w:pPr>
      <w:r w:rsidRPr="001F06C2">
        <w:t>19</w:t>
      </w:r>
      <w:r w:rsidRPr="001F06C2">
        <w:tab/>
      </w:r>
      <w:r w:rsidRPr="001F06C2">
        <w:tab/>
        <w:t>return AM_OK;</w:t>
      </w:r>
    </w:p>
    <w:p w14:paraId="57346554" w14:textId="77777777" w:rsidR="00615555" w:rsidRDefault="00615555" w:rsidP="00255B53">
      <w:pPr>
        <w:pStyle w:val="a5"/>
      </w:pPr>
      <w:r w:rsidRPr="001F06C2">
        <w:t>20</w:t>
      </w:r>
      <w:r w:rsidRPr="001F06C2">
        <w:tab/>
        <w:t>}</w:t>
      </w:r>
    </w:p>
    <w:p w14:paraId="102021CF" w14:textId="77777777" w:rsidR="00615555" w:rsidRDefault="00615555" w:rsidP="00615555">
      <w:pPr>
        <w:pStyle w:val="23"/>
        <w:spacing w:before="62" w:after="62"/>
        <w:rPr>
          <w:lang w:val="de-DE"/>
        </w:rPr>
      </w:pPr>
      <w:r>
        <w:rPr>
          <w:rFonts w:hint="eastAsia"/>
          <w:lang w:val="de-DE"/>
        </w:rPr>
        <w:lastRenderedPageBreak/>
        <w:t>首先检查了各个参数的有效性，然后使用</w:t>
      </w:r>
      <w:r>
        <w:rPr>
          <w:rFonts w:hint="eastAsia"/>
          <w:lang w:val="de-DE"/>
        </w:rPr>
        <w:t>__digitron_dev_find_with_id</w:t>
      </w:r>
      <w:r>
        <w:rPr>
          <w:lang w:val="de-DE"/>
        </w:rPr>
        <w:t>()</w:t>
      </w:r>
      <w:r>
        <w:rPr>
          <w:lang w:val="de-DE"/>
        </w:rPr>
        <w:t>函数判断新设备的</w:t>
      </w:r>
      <w:r>
        <w:rPr>
          <w:lang w:val="de-DE"/>
        </w:rPr>
        <w:t>ID</w:t>
      </w:r>
      <w:r>
        <w:rPr>
          <w:lang w:val="de-DE"/>
        </w:rPr>
        <w:t>号是否已经在系统中</w:t>
      </w:r>
      <w:r>
        <w:rPr>
          <w:rFonts w:hint="eastAsia"/>
          <w:lang w:val="de-DE"/>
        </w:rPr>
        <w:t>，</w:t>
      </w:r>
      <w:r>
        <w:rPr>
          <w:lang w:val="de-DE"/>
        </w:rPr>
        <w:t>若系统中已经存在该</w:t>
      </w:r>
      <w:r>
        <w:rPr>
          <w:lang w:val="de-DE"/>
        </w:rPr>
        <w:t>ID</w:t>
      </w:r>
      <w:r>
        <w:rPr>
          <w:rFonts w:hint="eastAsia"/>
          <w:lang w:val="de-DE"/>
        </w:rPr>
        <w:t>，</w:t>
      </w:r>
      <w:r>
        <w:rPr>
          <w:lang w:val="de-DE"/>
        </w:rPr>
        <w:t>则添加失败</w:t>
      </w:r>
      <w:r>
        <w:rPr>
          <w:rFonts w:hint="eastAsia"/>
          <w:lang w:val="de-DE"/>
        </w:rPr>
        <w:t>，</w:t>
      </w:r>
      <w:r>
        <w:rPr>
          <w:lang w:val="de-DE"/>
        </w:rPr>
        <w:t>直接返回操作不允许错误</w:t>
      </w:r>
      <w:r>
        <w:rPr>
          <w:rFonts w:hint="eastAsia"/>
          <w:lang w:val="de-DE"/>
        </w:rPr>
        <w:t>（</w:t>
      </w:r>
      <w:r>
        <w:rPr>
          <w:rFonts w:hint="eastAsia"/>
          <w:lang w:val="de-DE"/>
        </w:rPr>
        <w:t>-AM_EPERM</w:t>
      </w:r>
      <w:r>
        <w:rPr>
          <w:rFonts w:hint="eastAsia"/>
          <w:lang w:val="de-DE"/>
        </w:rPr>
        <w:t>）。若系统中不存在该</w:t>
      </w:r>
      <w:r>
        <w:rPr>
          <w:rFonts w:hint="eastAsia"/>
          <w:lang w:val="de-DE"/>
        </w:rPr>
        <w:t>ID</w:t>
      </w:r>
      <w:r>
        <w:rPr>
          <w:rFonts w:hint="eastAsia"/>
          <w:lang w:val="de-DE"/>
        </w:rPr>
        <w:t>，则继续执行，以确保添加的各个数码管设备的</w:t>
      </w:r>
      <w:r>
        <w:rPr>
          <w:rFonts w:hint="eastAsia"/>
          <w:lang w:val="de-DE"/>
        </w:rPr>
        <w:t>ID</w:t>
      </w:r>
      <w:r>
        <w:rPr>
          <w:rFonts w:hint="eastAsia"/>
          <w:lang w:val="de-DE"/>
        </w:rPr>
        <w:t>不冲突，保证了数码管设备编号的唯一性，接着将设备中的各个成员赋值，最后通过</w:t>
      </w:r>
      <w:r>
        <w:rPr>
          <w:lang w:val="de-DE"/>
        </w:rPr>
        <w:fldChar w:fldCharType="begin"/>
      </w:r>
      <w:r>
        <w:rPr>
          <w:lang w:val="de-DE"/>
        </w:rPr>
        <w:instrText xml:space="preserve"> </w:instrText>
      </w:r>
      <w:r>
        <w:rPr>
          <w:rFonts w:hint="eastAsia"/>
          <w:lang w:val="de-DE"/>
        </w:rPr>
        <w:instrText>REF _Ref534820213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rPr>
        <w:t>3</w:t>
      </w:r>
      <w:r w:rsidR="00B93B10">
        <w:t>.</w:t>
      </w:r>
      <w:r w:rsidR="00B93B10">
        <w:rPr>
          <w:noProof/>
        </w:rPr>
        <w:t>6</w:t>
      </w:r>
      <w:r>
        <w:rPr>
          <w:lang w:val="de-DE"/>
        </w:rPr>
        <w:fldChar w:fldCharType="end"/>
      </w:r>
      <w:r>
        <w:rPr>
          <w:rFonts w:hint="eastAsia"/>
          <w:lang w:val="de-DE"/>
        </w:rPr>
        <w:t>的</w:t>
      </w:r>
      <w:r>
        <w:rPr>
          <w:rFonts w:hint="eastAsia"/>
          <w:lang w:val="de-DE"/>
        </w:rPr>
        <w:t>17~</w:t>
      </w:r>
      <w:r>
        <w:rPr>
          <w:lang w:val="de-DE"/>
        </w:rPr>
        <w:t>18</w:t>
      </w:r>
      <w:r>
        <w:rPr>
          <w:lang w:val="de-DE"/>
        </w:rPr>
        <w:t>这</w:t>
      </w:r>
      <w:r>
        <w:rPr>
          <w:rFonts w:hint="eastAsia"/>
          <w:lang w:val="de-DE"/>
        </w:rPr>
        <w:t>2</w:t>
      </w:r>
      <w:r>
        <w:rPr>
          <w:rFonts w:hint="eastAsia"/>
          <w:lang w:val="de-DE"/>
        </w:rPr>
        <w:t>行代码将新设备添加到链表首部。</w:t>
      </w:r>
    </w:p>
    <w:p w14:paraId="3BBDB0F4" w14:textId="77777777" w:rsidR="00615555" w:rsidRDefault="00615555" w:rsidP="00615555">
      <w:pPr>
        <w:pStyle w:val="23"/>
        <w:spacing w:before="62" w:after="62"/>
        <w:rPr>
          <w:lang w:val="de-DE"/>
        </w:rPr>
      </w:pPr>
      <w:r>
        <w:rPr>
          <w:lang w:val="de-DE"/>
        </w:rPr>
        <w:t>显然</w:t>
      </w:r>
      <w:r>
        <w:rPr>
          <w:rFonts w:hint="eastAsia"/>
          <w:lang w:val="de-DE"/>
        </w:rPr>
        <w:t>，</w:t>
      </w:r>
      <w:r>
        <w:rPr>
          <w:lang w:val="de-DE"/>
        </w:rPr>
        <w:t>接下来需要的具体的数码管设备中</w:t>
      </w:r>
      <w:r>
        <w:rPr>
          <w:rFonts w:hint="eastAsia"/>
          <w:lang w:val="de-DE"/>
        </w:rPr>
        <w:t>，</w:t>
      </w:r>
      <w:r>
        <w:rPr>
          <w:lang w:val="de-DE"/>
        </w:rPr>
        <w:t>实现相应的抽象方法</w:t>
      </w:r>
      <w:r>
        <w:rPr>
          <w:rFonts w:hint="eastAsia"/>
          <w:lang w:val="de-DE"/>
        </w:rPr>
        <w:t>，</w:t>
      </w:r>
      <w:r>
        <w:rPr>
          <w:lang w:val="de-DE"/>
        </w:rPr>
        <w:t>然后使用</w:t>
      </w:r>
      <w:r>
        <w:rPr>
          <w:lang w:val="de-DE"/>
        </w:rPr>
        <w:t>am_digitron_dev_add()</w:t>
      </w:r>
      <w:r>
        <w:rPr>
          <w:lang w:val="de-DE"/>
        </w:rPr>
        <w:t>接口将设备添加到系统中</w:t>
      </w:r>
      <w:r>
        <w:rPr>
          <w:rFonts w:hint="eastAsia"/>
          <w:lang w:val="de-DE"/>
        </w:rPr>
        <w:t>，</w:t>
      </w:r>
      <w:r>
        <w:rPr>
          <w:lang w:val="de-DE"/>
        </w:rPr>
        <w:t>使得用户可以使用数码管通用接口操作到具体有效的数码管</w:t>
      </w:r>
      <w:r>
        <w:rPr>
          <w:rFonts w:hint="eastAsia"/>
          <w:lang w:val="de-DE"/>
        </w:rPr>
        <w:t>。</w:t>
      </w:r>
      <w:r>
        <w:rPr>
          <w:lang w:val="de-DE"/>
        </w:rPr>
        <w:t>为了便于查阅</w:t>
      </w:r>
      <w:r>
        <w:rPr>
          <w:rFonts w:hint="eastAsia"/>
          <w:lang w:val="de-DE"/>
        </w:rPr>
        <w:t>，</w:t>
      </w:r>
      <w:r>
        <w:rPr>
          <w:lang w:val="de-DE"/>
        </w:rPr>
        <w:t>如</w:t>
      </w:r>
      <w:r>
        <w:rPr>
          <w:lang w:val="de-DE"/>
        </w:rPr>
        <w:fldChar w:fldCharType="begin"/>
      </w:r>
      <w:r>
        <w:rPr>
          <w:lang w:val="de-DE"/>
        </w:rPr>
        <w:instrText xml:space="preserve"> REF _Ref534820765 \h </w:instrText>
      </w:r>
      <w:r>
        <w:rPr>
          <w:lang w:val="de-DE"/>
        </w:rPr>
      </w:r>
      <w:r>
        <w:rPr>
          <w:lang w:val="de-DE"/>
        </w:rPr>
        <w:fldChar w:fldCharType="separate"/>
      </w:r>
      <w:r w:rsidR="00B93B10">
        <w:rPr>
          <w:rFonts w:hint="eastAsia"/>
        </w:rPr>
        <w:t>程序清单</w:t>
      </w:r>
      <w:r w:rsidR="00B93B10">
        <w:rPr>
          <w:noProof/>
          <w:lang w:val="de-DE"/>
        </w:rPr>
        <w:t>3</w:t>
      </w:r>
      <w:r w:rsidR="00B93B10" w:rsidRPr="002C6934">
        <w:rPr>
          <w:lang w:val="de-DE"/>
        </w:rPr>
        <w:t>.</w:t>
      </w:r>
      <w:r w:rsidR="00B93B10">
        <w:rPr>
          <w:noProof/>
          <w:lang w:val="de-DE"/>
        </w:rPr>
        <w:t>7</w:t>
      </w:r>
      <w:r>
        <w:rPr>
          <w:lang w:val="de-DE"/>
        </w:rPr>
        <w:fldChar w:fldCharType="end"/>
      </w:r>
      <w:r>
        <w:rPr>
          <w:rFonts w:hint="eastAsia"/>
          <w:lang w:val="de-DE"/>
        </w:rPr>
        <w:t>所示展示了数码管设备接口文件（</w:t>
      </w:r>
      <w:r>
        <w:rPr>
          <w:rFonts w:hint="eastAsia"/>
          <w:lang w:val="de-DE"/>
        </w:rPr>
        <w:t>am</w:t>
      </w:r>
      <w:r>
        <w:rPr>
          <w:lang w:val="de-DE"/>
        </w:rPr>
        <w:t>_digitron_dev.h</w:t>
      </w:r>
      <w:r>
        <w:rPr>
          <w:rFonts w:hint="eastAsia"/>
          <w:lang w:val="de-DE"/>
        </w:rPr>
        <w:t>）的内容。</w:t>
      </w:r>
    </w:p>
    <w:p w14:paraId="773A67AA" w14:textId="7F614D9A" w:rsidR="00615555" w:rsidRDefault="00615555" w:rsidP="00615555">
      <w:pPr>
        <w:pStyle w:val="a7"/>
        <w:rPr>
          <w:lang w:val="de-DE"/>
        </w:rPr>
      </w:pPr>
      <w:bookmarkStart w:id="134" w:name="_Ref534820765"/>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3</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9</w:t>
      </w:r>
      <w:r w:rsidR="00A26C7F">
        <w:fldChar w:fldCharType="end"/>
      </w:r>
      <w:bookmarkEnd w:id="134"/>
      <w:r w:rsidRPr="001F06C2">
        <w:rPr>
          <w:lang w:val="de-DE"/>
        </w:rPr>
        <w:t xml:space="preserve">  am_digitron_dev.hw</w:t>
      </w:r>
      <w:r>
        <w:t>文件内容</w:t>
      </w:r>
    </w:p>
    <w:p w14:paraId="16A7DB99" w14:textId="77777777" w:rsidR="00615555" w:rsidRPr="001F06C2" w:rsidRDefault="00615555" w:rsidP="00255B53">
      <w:pPr>
        <w:pStyle w:val="a5"/>
      </w:pPr>
      <w:r w:rsidRPr="001F06C2">
        <w:t xml:space="preserve">1 </w:t>
      </w:r>
      <w:r w:rsidRPr="001F06C2">
        <w:tab/>
        <w:t>#pragma once</w:t>
      </w:r>
    </w:p>
    <w:p w14:paraId="40A0335B" w14:textId="77777777" w:rsidR="00615555" w:rsidRPr="001F06C2" w:rsidRDefault="00615555" w:rsidP="00255B53">
      <w:pPr>
        <w:pStyle w:val="a5"/>
      </w:pPr>
      <w:r w:rsidRPr="001F06C2">
        <w:t xml:space="preserve">2 </w:t>
      </w:r>
      <w:r w:rsidRPr="001F06C2">
        <w:tab/>
        <w:t>#include "ametal.h"</w:t>
      </w:r>
    </w:p>
    <w:p w14:paraId="5CDEFB6E" w14:textId="77777777" w:rsidR="00615555" w:rsidRPr="001F06C2" w:rsidRDefault="00615555" w:rsidP="00255B53">
      <w:pPr>
        <w:pStyle w:val="a5"/>
      </w:pPr>
      <w:r w:rsidRPr="001F06C2">
        <w:t xml:space="preserve">3 </w:t>
      </w:r>
      <w:r w:rsidRPr="001F06C2">
        <w:tab/>
      </w:r>
    </w:p>
    <w:p w14:paraId="71608ED6" w14:textId="77777777" w:rsidR="00615555" w:rsidRPr="001F06C2" w:rsidRDefault="00615555" w:rsidP="00255B53">
      <w:pPr>
        <w:pStyle w:val="a5"/>
      </w:pPr>
      <w:r w:rsidRPr="001F06C2">
        <w:t xml:space="preserve">4 </w:t>
      </w:r>
      <w:r w:rsidRPr="001F06C2">
        <w:tab/>
        <w:t>typedef struct am_digitron_disp_ops{</w:t>
      </w:r>
    </w:p>
    <w:p w14:paraId="2054ACD1" w14:textId="0E32890E" w:rsidR="00615555" w:rsidRPr="001F06C2" w:rsidRDefault="00615555" w:rsidP="00255B53">
      <w:pPr>
        <w:pStyle w:val="a5"/>
      </w:pPr>
      <w:r>
        <w:rPr>
          <w:rFonts w:hint="eastAsia"/>
        </w:rPr>
        <w:t xml:space="preserve">5 </w:t>
      </w:r>
      <w:r>
        <w:rPr>
          <w:rFonts w:hint="eastAsia"/>
        </w:rPr>
        <w:tab/>
      </w:r>
      <w:r>
        <w:tab/>
      </w:r>
      <w:r w:rsidRPr="001F06C2">
        <w:rPr>
          <w:rFonts w:hint="eastAsia"/>
        </w:rPr>
        <w:t>int(*pfn_decode_set)(void *p_cookie, uint16_t (*pfn_decode)(uint16_t ch));</w:t>
      </w:r>
    </w:p>
    <w:p w14:paraId="6B76982D" w14:textId="43C0A172" w:rsidR="00615555" w:rsidRPr="001F06C2" w:rsidRDefault="00615555" w:rsidP="00255B53">
      <w:pPr>
        <w:pStyle w:val="a5"/>
      </w:pPr>
      <w:r>
        <w:rPr>
          <w:rFonts w:hint="eastAsia"/>
        </w:rPr>
        <w:t xml:space="preserve">6 </w:t>
      </w:r>
      <w:r>
        <w:rPr>
          <w:rFonts w:hint="eastAsia"/>
        </w:rPr>
        <w:tab/>
      </w:r>
      <w:r>
        <w:tab/>
      </w:r>
      <w:r w:rsidRPr="001F06C2">
        <w:rPr>
          <w:rFonts w:hint="eastAsia"/>
        </w:rPr>
        <w:t>int(*pfn_blink_set)(void *p_cookie, int index, am_bool_t blink);</w:t>
      </w:r>
      <w:r>
        <w:tab/>
      </w:r>
    </w:p>
    <w:p w14:paraId="3FB8F6C6" w14:textId="4FFE7791" w:rsidR="00615555" w:rsidRPr="001F06C2" w:rsidRDefault="00615555" w:rsidP="00255B53">
      <w:pPr>
        <w:pStyle w:val="a5"/>
      </w:pPr>
      <w:r>
        <w:rPr>
          <w:rFonts w:hint="eastAsia"/>
        </w:rPr>
        <w:t xml:space="preserve">7 </w:t>
      </w:r>
      <w:r>
        <w:rPr>
          <w:rFonts w:hint="eastAsia"/>
        </w:rPr>
        <w:tab/>
      </w:r>
      <w:r>
        <w:tab/>
      </w:r>
      <w:r w:rsidRPr="001F06C2">
        <w:rPr>
          <w:rFonts w:hint="eastAsia"/>
        </w:rPr>
        <w:t>int(*pfn_disp_at)(void *p_cookie, int index, uint16_t seg);</w:t>
      </w:r>
    </w:p>
    <w:p w14:paraId="35DFF0A8" w14:textId="703DD7C1" w:rsidR="00615555" w:rsidRPr="001F06C2" w:rsidRDefault="00615555" w:rsidP="00255B53">
      <w:pPr>
        <w:pStyle w:val="a5"/>
      </w:pPr>
      <w:r>
        <w:rPr>
          <w:rFonts w:hint="eastAsia"/>
        </w:rPr>
        <w:t xml:space="preserve">8 </w:t>
      </w:r>
      <w:r>
        <w:rPr>
          <w:rFonts w:hint="eastAsia"/>
        </w:rPr>
        <w:tab/>
      </w:r>
      <w:r>
        <w:tab/>
      </w:r>
      <w:r w:rsidRPr="001F06C2">
        <w:rPr>
          <w:rFonts w:hint="eastAsia"/>
        </w:rPr>
        <w:t>int(*pfn_disp_char_at)(void *p_cookie, int index, const char ch);</w:t>
      </w:r>
    </w:p>
    <w:p w14:paraId="6B2037FE" w14:textId="0F8AFE67" w:rsidR="00615555" w:rsidRPr="001F06C2" w:rsidRDefault="00615555" w:rsidP="00255B53">
      <w:pPr>
        <w:pStyle w:val="a5"/>
      </w:pPr>
      <w:r>
        <w:rPr>
          <w:rFonts w:hint="eastAsia"/>
        </w:rPr>
        <w:t xml:space="preserve">9 </w:t>
      </w:r>
      <w:r>
        <w:rPr>
          <w:rFonts w:hint="eastAsia"/>
        </w:rPr>
        <w:tab/>
      </w:r>
      <w:r>
        <w:tab/>
      </w:r>
      <w:r w:rsidRPr="001F06C2">
        <w:rPr>
          <w:rFonts w:hint="eastAsia"/>
        </w:rPr>
        <w:t>int(*pfn_disp_str)(void *p_cookie, int index, int len, const char *p_str);</w:t>
      </w:r>
    </w:p>
    <w:p w14:paraId="4E10F8BE" w14:textId="0CE5600E" w:rsidR="00615555" w:rsidRPr="001F06C2" w:rsidRDefault="00615555" w:rsidP="00255B53">
      <w:pPr>
        <w:pStyle w:val="a5"/>
      </w:pPr>
      <w:r>
        <w:rPr>
          <w:rFonts w:hint="eastAsia"/>
        </w:rPr>
        <w:t>10</w:t>
      </w:r>
      <w:r>
        <w:rPr>
          <w:rFonts w:hint="eastAsia"/>
        </w:rPr>
        <w:tab/>
      </w:r>
      <w:r>
        <w:tab/>
      </w:r>
      <w:r w:rsidRPr="001F06C2">
        <w:rPr>
          <w:rFonts w:hint="eastAsia"/>
        </w:rPr>
        <w:t>int(*pfn_clr)(void *p_cookie);</w:t>
      </w:r>
    </w:p>
    <w:p w14:paraId="7C237965" w14:textId="77777777" w:rsidR="00615555" w:rsidRPr="001F06C2" w:rsidRDefault="00615555" w:rsidP="00255B53">
      <w:pPr>
        <w:pStyle w:val="a5"/>
      </w:pPr>
      <w:r w:rsidRPr="001F06C2">
        <w:t>11</w:t>
      </w:r>
      <w:r w:rsidRPr="001F06C2">
        <w:tab/>
        <w:t>}am_digitron_disp_ops_t;</w:t>
      </w:r>
    </w:p>
    <w:p w14:paraId="77F518DD" w14:textId="77777777" w:rsidR="00615555" w:rsidRPr="001F06C2" w:rsidRDefault="00615555" w:rsidP="00255B53">
      <w:pPr>
        <w:pStyle w:val="a5"/>
      </w:pPr>
      <w:r w:rsidRPr="001F06C2">
        <w:t>12</w:t>
      </w:r>
      <w:r w:rsidRPr="001F06C2">
        <w:tab/>
      </w:r>
    </w:p>
    <w:p w14:paraId="10C7DC2F" w14:textId="77777777" w:rsidR="00615555" w:rsidRPr="001F06C2" w:rsidRDefault="00615555" w:rsidP="00255B53">
      <w:pPr>
        <w:pStyle w:val="a5"/>
      </w:pPr>
      <w:r w:rsidRPr="001F06C2">
        <w:t>13</w:t>
      </w:r>
      <w:r w:rsidRPr="001F06C2">
        <w:tab/>
        <w:t>typedef struct am_digitron_devinfo{</w:t>
      </w:r>
    </w:p>
    <w:p w14:paraId="5E56C154" w14:textId="56A2C1FD" w:rsidR="00615555" w:rsidRPr="001F06C2" w:rsidRDefault="00615555" w:rsidP="00255B53">
      <w:pPr>
        <w:pStyle w:val="a5"/>
      </w:pPr>
      <w:r w:rsidRPr="001F06C2">
        <w:rPr>
          <w:rFonts w:hint="eastAsia"/>
        </w:rPr>
        <w:t>14</w:t>
      </w:r>
      <w:r w:rsidRPr="001F06C2">
        <w:rPr>
          <w:rFonts w:hint="eastAsia"/>
        </w:rPr>
        <w:tab/>
      </w:r>
      <w:r w:rsidRPr="001F06C2">
        <w:rPr>
          <w:rFonts w:hint="eastAsia"/>
        </w:rPr>
        <w:tab/>
        <w:t>uint8_t id;</w:t>
      </w:r>
      <w:r>
        <w:tab/>
      </w:r>
      <w:r>
        <w:tab/>
      </w:r>
      <w:r>
        <w:tab/>
      </w:r>
      <w:r>
        <w:tab/>
      </w:r>
      <w:r>
        <w:tab/>
      </w:r>
    </w:p>
    <w:p w14:paraId="41438D94" w14:textId="77777777" w:rsidR="00615555" w:rsidRPr="001F06C2" w:rsidRDefault="00615555" w:rsidP="00255B53">
      <w:pPr>
        <w:pStyle w:val="a5"/>
      </w:pPr>
      <w:r w:rsidRPr="001F06C2">
        <w:t>15</w:t>
      </w:r>
      <w:r w:rsidRPr="001F06C2">
        <w:tab/>
        <w:t>}am_digitron_devinfo_t;</w:t>
      </w:r>
    </w:p>
    <w:p w14:paraId="579B4D57" w14:textId="77777777" w:rsidR="00615555" w:rsidRPr="001F06C2" w:rsidRDefault="00615555" w:rsidP="00255B53">
      <w:pPr>
        <w:pStyle w:val="a5"/>
      </w:pPr>
      <w:r w:rsidRPr="001F06C2">
        <w:t>16</w:t>
      </w:r>
      <w:r w:rsidRPr="001F06C2">
        <w:tab/>
      </w:r>
    </w:p>
    <w:p w14:paraId="7BF2F5FE" w14:textId="77777777" w:rsidR="00615555" w:rsidRPr="001F06C2" w:rsidRDefault="00615555" w:rsidP="00255B53">
      <w:pPr>
        <w:pStyle w:val="a5"/>
      </w:pPr>
      <w:r w:rsidRPr="001F06C2">
        <w:t>17</w:t>
      </w:r>
      <w:r w:rsidRPr="001F06C2">
        <w:tab/>
        <w:t>typedef struct am_digitron_dev{</w:t>
      </w:r>
    </w:p>
    <w:p w14:paraId="32D406FD" w14:textId="4E3B80BF" w:rsidR="00615555" w:rsidRPr="001F06C2" w:rsidRDefault="00615555" w:rsidP="00255B53">
      <w:pPr>
        <w:pStyle w:val="a5"/>
      </w:pPr>
      <w:r w:rsidRPr="001F06C2">
        <w:rPr>
          <w:rFonts w:hint="eastAsia"/>
        </w:rPr>
        <w:t>18</w:t>
      </w:r>
      <w:r w:rsidRPr="001F06C2">
        <w:rPr>
          <w:rFonts w:hint="eastAsia"/>
        </w:rPr>
        <w:tab/>
      </w:r>
      <w:r w:rsidRPr="001F06C2">
        <w:rPr>
          <w:rFonts w:hint="eastAsia"/>
        </w:rPr>
        <w:tab/>
        <w:t>const am_digitron_disp_ops_t *p_ops;</w:t>
      </w:r>
      <w:r>
        <w:tab/>
      </w:r>
      <w:r>
        <w:tab/>
      </w:r>
      <w:r>
        <w:tab/>
      </w:r>
      <w:r>
        <w:tab/>
      </w:r>
      <w:r w:rsidRPr="001F06C2">
        <w:rPr>
          <w:rFonts w:hint="eastAsia"/>
        </w:rPr>
        <w:t>//</w:t>
      </w:r>
      <w:r w:rsidRPr="001F06C2">
        <w:rPr>
          <w:rFonts w:hint="eastAsia"/>
        </w:rPr>
        <w:t>驱动函数（抽象方法）</w:t>
      </w:r>
    </w:p>
    <w:p w14:paraId="0B1CD92D" w14:textId="55C3A91C" w:rsidR="00615555" w:rsidRPr="001F06C2" w:rsidRDefault="00615555" w:rsidP="00255B53">
      <w:pPr>
        <w:pStyle w:val="a5"/>
      </w:pPr>
      <w:r w:rsidRPr="001F06C2">
        <w:rPr>
          <w:rFonts w:hint="eastAsia"/>
        </w:rPr>
        <w:t>19</w:t>
      </w:r>
      <w:r w:rsidRPr="001F06C2">
        <w:rPr>
          <w:rFonts w:hint="eastAsia"/>
        </w:rPr>
        <w:tab/>
      </w:r>
      <w:r w:rsidRPr="001F06C2">
        <w:rPr>
          <w:rFonts w:hint="eastAsia"/>
        </w:rPr>
        <w:tab/>
        <w:t>void *p_cookie;</w:t>
      </w:r>
      <w:r>
        <w:tab/>
      </w:r>
      <w:r>
        <w:tab/>
      </w:r>
      <w:r>
        <w:tab/>
      </w:r>
      <w:r>
        <w:tab/>
      </w:r>
      <w:r>
        <w:tab/>
      </w:r>
      <w:r>
        <w:tab/>
      </w:r>
      <w:r>
        <w:tab/>
      </w:r>
      <w:r>
        <w:tab/>
      </w:r>
      <w:r w:rsidRPr="001F06C2">
        <w:rPr>
          <w:rFonts w:hint="eastAsia"/>
        </w:rPr>
        <w:t>//</w:t>
      </w:r>
      <w:r w:rsidRPr="001F06C2">
        <w:rPr>
          <w:rFonts w:hint="eastAsia"/>
        </w:rPr>
        <w:t>驱动函数参数</w:t>
      </w:r>
    </w:p>
    <w:p w14:paraId="6CC44ED7" w14:textId="5DCB27D3" w:rsidR="00615555" w:rsidRPr="001F06C2" w:rsidRDefault="00615555" w:rsidP="00255B53">
      <w:pPr>
        <w:pStyle w:val="a5"/>
      </w:pPr>
      <w:r w:rsidRPr="001F06C2">
        <w:rPr>
          <w:rFonts w:hint="eastAsia"/>
        </w:rPr>
        <w:t>20</w:t>
      </w:r>
      <w:r w:rsidRPr="001F06C2">
        <w:rPr>
          <w:rFonts w:hint="eastAsia"/>
        </w:rPr>
        <w:tab/>
      </w:r>
      <w:r w:rsidRPr="001F06C2">
        <w:rPr>
          <w:rFonts w:hint="eastAsia"/>
        </w:rPr>
        <w:tab/>
        <w:t>const am_digitron_devinfo_t *p_info;</w:t>
      </w:r>
      <w:r>
        <w:tab/>
      </w:r>
      <w:r>
        <w:tab/>
      </w:r>
      <w:r>
        <w:tab/>
      </w:r>
      <w:r>
        <w:tab/>
      </w:r>
      <w:r w:rsidRPr="001F06C2">
        <w:rPr>
          <w:rFonts w:hint="eastAsia"/>
        </w:rPr>
        <w:t>//</w:t>
      </w:r>
      <w:r w:rsidRPr="001F06C2">
        <w:rPr>
          <w:rFonts w:hint="eastAsia"/>
        </w:rPr>
        <w:t>数码管设备</w:t>
      </w:r>
      <w:r w:rsidRPr="001F06C2">
        <w:rPr>
          <w:rFonts w:hint="eastAsia"/>
        </w:rPr>
        <w:t>ID</w:t>
      </w:r>
      <w:r w:rsidRPr="001F06C2">
        <w:rPr>
          <w:rFonts w:hint="eastAsia"/>
        </w:rPr>
        <w:t>信息</w:t>
      </w:r>
    </w:p>
    <w:p w14:paraId="4211707D" w14:textId="2E1459F0" w:rsidR="00615555" w:rsidRPr="001F06C2" w:rsidRDefault="00615555" w:rsidP="00255B53">
      <w:pPr>
        <w:pStyle w:val="a5"/>
      </w:pPr>
      <w:r w:rsidRPr="001F06C2">
        <w:rPr>
          <w:rFonts w:hint="eastAsia"/>
        </w:rPr>
        <w:t>21</w:t>
      </w:r>
      <w:r w:rsidRPr="001F06C2">
        <w:rPr>
          <w:rFonts w:hint="eastAsia"/>
        </w:rPr>
        <w:tab/>
      </w:r>
      <w:r w:rsidRPr="001F06C2">
        <w:rPr>
          <w:rFonts w:hint="eastAsia"/>
        </w:rPr>
        <w:tab/>
        <w:t>struct am_digitron_dev *p_next;</w:t>
      </w:r>
      <w:r>
        <w:tab/>
      </w:r>
      <w:r>
        <w:tab/>
      </w:r>
      <w:r>
        <w:tab/>
      </w:r>
      <w:r>
        <w:tab/>
      </w:r>
      <w:r>
        <w:tab/>
      </w:r>
      <w:r w:rsidRPr="001F06C2">
        <w:rPr>
          <w:rFonts w:hint="eastAsia"/>
        </w:rPr>
        <w:t>//</w:t>
      </w:r>
      <w:r w:rsidRPr="001F06C2">
        <w:rPr>
          <w:rFonts w:hint="eastAsia"/>
        </w:rPr>
        <w:t>指向下一个数码管设备</w:t>
      </w:r>
    </w:p>
    <w:p w14:paraId="321531EB" w14:textId="77777777" w:rsidR="00615555" w:rsidRPr="001F06C2" w:rsidRDefault="00615555" w:rsidP="00255B53">
      <w:pPr>
        <w:pStyle w:val="a5"/>
      </w:pPr>
      <w:r w:rsidRPr="001F06C2">
        <w:t>22</w:t>
      </w:r>
      <w:r w:rsidRPr="001F06C2">
        <w:tab/>
        <w:t>}am_digitron_dev_t;</w:t>
      </w:r>
    </w:p>
    <w:p w14:paraId="7228DB49" w14:textId="77777777" w:rsidR="00615555" w:rsidRPr="001F06C2" w:rsidRDefault="00615555" w:rsidP="00255B53">
      <w:pPr>
        <w:pStyle w:val="a5"/>
      </w:pPr>
      <w:r w:rsidRPr="001F06C2">
        <w:t>23</w:t>
      </w:r>
      <w:r w:rsidRPr="001F06C2">
        <w:tab/>
      </w:r>
    </w:p>
    <w:p w14:paraId="24717456" w14:textId="77777777" w:rsidR="00615555" w:rsidRPr="001F06C2" w:rsidRDefault="00615555" w:rsidP="00255B53">
      <w:pPr>
        <w:pStyle w:val="a5"/>
      </w:pPr>
      <w:r w:rsidRPr="001F06C2">
        <w:t>24</w:t>
      </w:r>
      <w:r w:rsidRPr="001F06C2">
        <w:tab/>
        <w:t>int am_digitron_dev_add(</w:t>
      </w:r>
    </w:p>
    <w:p w14:paraId="2F88C19D" w14:textId="77777777" w:rsidR="00615555" w:rsidRPr="001F06C2" w:rsidRDefault="00615555" w:rsidP="00255B53">
      <w:pPr>
        <w:pStyle w:val="a5"/>
      </w:pPr>
      <w:r w:rsidRPr="001F06C2">
        <w:t>25</w:t>
      </w:r>
      <w:r w:rsidRPr="001F06C2">
        <w:tab/>
      </w:r>
      <w:r w:rsidRPr="001F06C2">
        <w:tab/>
        <w:t>am_digitron_dev_t *p_dd,</w:t>
      </w:r>
    </w:p>
    <w:p w14:paraId="2C786A9E" w14:textId="77777777" w:rsidR="00615555" w:rsidRPr="001F06C2" w:rsidRDefault="00615555" w:rsidP="00255B53">
      <w:pPr>
        <w:pStyle w:val="a5"/>
      </w:pPr>
      <w:r w:rsidRPr="001F06C2">
        <w:t>26</w:t>
      </w:r>
      <w:r w:rsidRPr="001F06C2">
        <w:tab/>
      </w:r>
      <w:r w:rsidRPr="001F06C2">
        <w:tab/>
        <w:t>const am_digitron_devinfo_t *p_info,</w:t>
      </w:r>
    </w:p>
    <w:p w14:paraId="229F0D49" w14:textId="77777777" w:rsidR="00615555" w:rsidRPr="001F06C2" w:rsidRDefault="00615555" w:rsidP="00255B53">
      <w:pPr>
        <w:pStyle w:val="a5"/>
      </w:pPr>
      <w:r w:rsidRPr="001F06C2">
        <w:t>27</w:t>
      </w:r>
      <w:r w:rsidRPr="001F06C2">
        <w:tab/>
      </w:r>
      <w:r w:rsidRPr="001F06C2">
        <w:tab/>
        <w:t>const am_digitron_disp_ops_t *p_ops,</w:t>
      </w:r>
    </w:p>
    <w:p w14:paraId="4ACD73D9" w14:textId="77777777" w:rsidR="00615555" w:rsidRPr="0024000C" w:rsidRDefault="00615555" w:rsidP="00255B53">
      <w:pPr>
        <w:pStyle w:val="a5"/>
      </w:pPr>
      <w:r w:rsidRPr="001F06C2">
        <w:t>28</w:t>
      </w:r>
      <w:r w:rsidRPr="001F06C2">
        <w:tab/>
      </w:r>
      <w:r w:rsidRPr="001F06C2">
        <w:tab/>
        <w:t>void *p_cookie);</w:t>
      </w:r>
    </w:p>
    <w:p w14:paraId="46E22CDD" w14:textId="77777777" w:rsidR="00615555" w:rsidRPr="002613B2" w:rsidRDefault="00615555" w:rsidP="002613B2">
      <w:pPr>
        <w:pStyle w:val="40"/>
        <w:rPr>
          <w:rStyle w:val="420"/>
        </w:rPr>
      </w:pPr>
      <w:r w:rsidRPr="002613B2">
        <w:rPr>
          <w:rStyle w:val="420"/>
        </w:rPr>
        <w:t>具体的数码管设备类</w:t>
      </w:r>
    </w:p>
    <w:p w14:paraId="6DDFFCBD" w14:textId="77777777" w:rsidR="00615555" w:rsidRDefault="00615555" w:rsidP="00615555">
      <w:pPr>
        <w:pStyle w:val="23"/>
        <w:spacing w:before="62" w:after="62"/>
        <w:rPr>
          <w:lang w:val="de-DE"/>
        </w:rPr>
      </w:pPr>
      <w:r>
        <w:rPr>
          <w:lang w:val="de-DE"/>
        </w:rPr>
        <w:t>以使用</w:t>
      </w:r>
      <w:r>
        <w:rPr>
          <w:lang w:val="de-DE"/>
        </w:rPr>
        <w:t>GPIO</w:t>
      </w:r>
      <w:r>
        <w:rPr>
          <w:lang w:val="de-DE"/>
        </w:rPr>
        <w:t>的</w:t>
      </w:r>
      <w:r>
        <w:rPr>
          <w:lang w:val="de-DE"/>
        </w:rPr>
        <w:t>MiniPort-View</w:t>
      </w:r>
      <w:r>
        <w:rPr>
          <w:lang w:val="de-DE"/>
        </w:rPr>
        <w:t>为例</w:t>
      </w:r>
      <w:r>
        <w:rPr>
          <w:rFonts w:hint="eastAsia"/>
          <w:lang w:val="de-DE"/>
        </w:rPr>
        <w:t>，</w:t>
      </w:r>
      <w:r>
        <w:rPr>
          <w:lang w:val="de-DE"/>
        </w:rPr>
        <w:t>简述具体数码管设备的实现方法</w:t>
      </w:r>
      <w:r>
        <w:rPr>
          <w:rFonts w:hint="eastAsia"/>
          <w:lang w:val="de-DE"/>
        </w:rPr>
        <w:t>。首先应该基于抽象设备类派生一个具体的设备类，定义具体的数码管设备类如下：</w:t>
      </w:r>
    </w:p>
    <w:p w14:paraId="44EFD26D" w14:textId="77777777" w:rsidR="00615555" w:rsidRDefault="00615555" w:rsidP="00255B53">
      <w:pPr>
        <w:pStyle w:val="a5"/>
      </w:pPr>
      <w:r>
        <w:t>typedef struct am_digitron_miniport_view{</w:t>
      </w:r>
    </w:p>
    <w:p w14:paraId="3F686B80" w14:textId="2E85AAAC" w:rsidR="00615555" w:rsidRDefault="00615555" w:rsidP="00255B53">
      <w:pPr>
        <w:pStyle w:val="a5"/>
        <w:ind w:firstLine="420"/>
      </w:pPr>
      <w:r>
        <w:t>a</w:t>
      </w:r>
      <w:r>
        <w:rPr>
          <w:rFonts w:hint="eastAsia"/>
        </w:rPr>
        <w:t>m_</w:t>
      </w:r>
      <w:r>
        <w:t xml:space="preserve">digitron_dev_t </w:t>
      </w:r>
      <w:r>
        <w:tab/>
        <w:t>isa;</w:t>
      </w:r>
      <w:r>
        <w:tab/>
      </w:r>
      <w:r>
        <w:tab/>
      </w:r>
      <w:r>
        <w:tab/>
      </w:r>
      <w:r>
        <w:tab/>
      </w:r>
      <w:r>
        <w:tab/>
      </w:r>
      <w:r>
        <w:tab/>
      </w:r>
      <w:r>
        <w:tab/>
        <w:t>//</w:t>
      </w:r>
      <w:r>
        <w:t>派生至抽象的数码管设备</w:t>
      </w:r>
    </w:p>
    <w:p w14:paraId="23F0E76A" w14:textId="77777777" w:rsidR="00615555" w:rsidRDefault="00615555" w:rsidP="00255B53">
      <w:pPr>
        <w:pStyle w:val="a5"/>
      </w:pPr>
      <w:r>
        <w:lastRenderedPageBreak/>
        <w:t>}am_digitron_miniport_view_t;</w:t>
      </w:r>
    </w:p>
    <w:p w14:paraId="6BEAA625" w14:textId="77777777" w:rsidR="00615555" w:rsidRDefault="00615555" w:rsidP="00615555">
      <w:pPr>
        <w:pStyle w:val="23"/>
        <w:spacing w:before="62" w:after="62"/>
        <w:rPr>
          <w:lang w:val="de-DE"/>
        </w:rPr>
      </w:pPr>
      <w:r>
        <w:rPr>
          <w:lang w:val="de-DE"/>
        </w:rPr>
        <w:t>a</w:t>
      </w:r>
      <w:r>
        <w:rPr>
          <w:rFonts w:hint="eastAsia"/>
          <w:lang w:val="de-DE"/>
        </w:rPr>
        <w:t>m_</w:t>
      </w:r>
      <w:r>
        <w:rPr>
          <w:lang w:val="de-DE"/>
        </w:rPr>
        <w:t>digitron_miniport_view_t</w:t>
      </w:r>
      <w:r>
        <w:rPr>
          <w:lang w:val="de-DE"/>
        </w:rPr>
        <w:t>即为具体的数码管设备类</w:t>
      </w:r>
      <w:r>
        <w:rPr>
          <w:rFonts w:hint="eastAsia"/>
          <w:lang w:val="de-DE"/>
        </w:rPr>
        <w:t>。</w:t>
      </w:r>
      <w:r>
        <w:rPr>
          <w:lang w:val="de-DE"/>
        </w:rPr>
        <w:t>具有该类型后</w:t>
      </w:r>
      <w:r>
        <w:rPr>
          <w:rFonts w:hint="eastAsia"/>
          <w:lang w:val="de-DE"/>
        </w:rPr>
        <w:t>，</w:t>
      </w:r>
      <w:r>
        <w:rPr>
          <w:lang w:val="de-DE"/>
        </w:rPr>
        <w:t>即可使用该类型定义一个具体的数码管设备实例</w:t>
      </w:r>
      <w:r>
        <w:rPr>
          <w:rFonts w:hint="eastAsia"/>
          <w:lang w:val="de-DE"/>
        </w:rPr>
        <w:t>，即：</w:t>
      </w:r>
    </w:p>
    <w:p w14:paraId="23F4D513" w14:textId="77777777" w:rsidR="00615555" w:rsidRPr="008C613E" w:rsidRDefault="00615555" w:rsidP="00255B53">
      <w:pPr>
        <w:pStyle w:val="a5"/>
      </w:pPr>
      <w:r>
        <w:t xml:space="preserve">am_digitron_scan_gpio_dev_t </w:t>
      </w:r>
      <w:r>
        <w:tab/>
        <w:t>g_digitron_miniport_view;</w:t>
      </w:r>
    </w:p>
    <w:p w14:paraId="029F08A8" w14:textId="77777777" w:rsidR="00615555" w:rsidRDefault="00615555" w:rsidP="00615555">
      <w:pPr>
        <w:pStyle w:val="23"/>
        <w:spacing w:before="62" w:after="62"/>
        <w:rPr>
          <w:lang w:val="de-DE"/>
        </w:rPr>
      </w:pPr>
      <w:r>
        <w:rPr>
          <w:rFonts w:hint="eastAsia"/>
          <w:lang w:val="de-DE"/>
        </w:rPr>
        <w:t>对于动态扫描类的数码管，需要将数码管显示的段码缓存到一段内存中，然后定时扫描，依次扫描各个数码管，从缓存中取出当前扫描数码管的段码，然后将段码输送到相应的引脚上显示。</w:t>
      </w:r>
    </w:p>
    <w:p w14:paraId="2A1BC4D6" w14:textId="77777777" w:rsidR="00615555" w:rsidRDefault="00615555" w:rsidP="00615555">
      <w:pPr>
        <w:pStyle w:val="23"/>
        <w:spacing w:before="62" w:after="62"/>
        <w:rPr>
          <w:lang w:val="de-DE"/>
        </w:rPr>
      </w:pPr>
      <w:r>
        <w:rPr>
          <w:lang w:val="de-DE"/>
        </w:rPr>
        <w:t>为了实现数码管定时自动扫描</w:t>
      </w:r>
      <w:r>
        <w:rPr>
          <w:rFonts w:hint="eastAsia"/>
          <w:lang w:val="de-DE"/>
        </w:rPr>
        <w:t>，</w:t>
      </w:r>
      <w:r>
        <w:rPr>
          <w:lang w:val="de-DE"/>
        </w:rPr>
        <w:t>需要使用到软件定时器</w:t>
      </w:r>
      <w:r>
        <w:rPr>
          <w:rFonts w:hint="eastAsia"/>
          <w:lang w:val="de-DE"/>
        </w:rPr>
        <w:t>，</w:t>
      </w:r>
      <w:r>
        <w:rPr>
          <w:lang w:val="de-DE"/>
        </w:rPr>
        <w:t>可以新增一个软件定时器</w:t>
      </w:r>
      <w:r>
        <w:rPr>
          <w:lang w:val="de-DE"/>
        </w:rPr>
        <w:t>timer</w:t>
      </w:r>
      <w:r>
        <w:rPr>
          <w:lang w:val="de-DE"/>
        </w:rPr>
        <w:t>成员</w:t>
      </w:r>
      <w:r>
        <w:rPr>
          <w:rFonts w:hint="eastAsia"/>
          <w:lang w:val="de-DE"/>
        </w:rPr>
        <w:t>；在扫描过程中，需要实时记录当前的扫描位置，以便从相应的数码管缓存中取出对应的段码，一个数码管扫描结束后，扫描位置要更新为下一个数码管的位置，可以增加</w:t>
      </w:r>
      <w:r>
        <w:rPr>
          <w:rFonts w:hint="eastAsia"/>
          <w:lang w:val="de-DE"/>
        </w:rPr>
        <w:t>scan</w:t>
      </w:r>
      <w:r>
        <w:rPr>
          <w:lang w:val="de-DE"/>
        </w:rPr>
        <w:t>_idx</w:t>
      </w:r>
      <w:r>
        <w:rPr>
          <w:lang w:val="de-DE"/>
        </w:rPr>
        <w:t>成员来实时存储当前数码管的扫描位置</w:t>
      </w:r>
      <w:r>
        <w:rPr>
          <w:rFonts w:hint="eastAsia"/>
          <w:lang w:val="de-DE"/>
        </w:rPr>
        <w:t>。</w:t>
      </w:r>
      <w:r>
        <w:rPr>
          <w:lang w:val="de-DE"/>
        </w:rPr>
        <w:t>即设备类型可定义为</w:t>
      </w:r>
      <w:r>
        <w:rPr>
          <w:rFonts w:hint="eastAsia"/>
          <w:lang w:val="de-DE"/>
        </w:rPr>
        <w:t>：</w:t>
      </w:r>
    </w:p>
    <w:p w14:paraId="065B1B3E" w14:textId="77777777" w:rsidR="00615555" w:rsidRDefault="00615555" w:rsidP="00255B53">
      <w:pPr>
        <w:pStyle w:val="a5"/>
      </w:pPr>
      <w:r>
        <w:t>typedef struct am</w:t>
      </w:r>
      <w:r>
        <w:rPr>
          <w:rFonts w:hint="eastAsia"/>
        </w:rPr>
        <w:t>_digitron_miniport_view{</w:t>
      </w:r>
    </w:p>
    <w:p w14:paraId="7030C74D" w14:textId="7A12EBE4" w:rsidR="00615555" w:rsidRDefault="00615555" w:rsidP="00255B53">
      <w:pPr>
        <w:pStyle w:val="a5"/>
        <w:ind w:firstLine="420"/>
      </w:pPr>
      <w:r>
        <w:t>a</w:t>
      </w:r>
      <w:r>
        <w:rPr>
          <w:rFonts w:hint="eastAsia"/>
        </w:rPr>
        <w:t>m_</w:t>
      </w:r>
      <w:r>
        <w:t xml:space="preserve">digitron_dev_t </w:t>
      </w:r>
      <w:r>
        <w:tab/>
        <w:t>isa;</w:t>
      </w:r>
      <w:r>
        <w:tab/>
      </w:r>
      <w:r>
        <w:tab/>
      </w:r>
      <w:r>
        <w:tab/>
      </w:r>
      <w:r>
        <w:tab/>
      </w:r>
      <w:r>
        <w:tab/>
      </w:r>
      <w:r>
        <w:tab/>
      </w:r>
      <w:r>
        <w:tab/>
        <w:t>//</w:t>
      </w:r>
      <w:r>
        <w:t>派生至抽象的数码管设备</w:t>
      </w:r>
    </w:p>
    <w:p w14:paraId="1A5AD481" w14:textId="42F0938C" w:rsidR="00615555" w:rsidRDefault="00615555" w:rsidP="00255B53">
      <w:pPr>
        <w:pStyle w:val="a5"/>
        <w:ind w:firstLine="420"/>
      </w:pPr>
      <w:r>
        <w:t xml:space="preserve">am_softtimer_t </w:t>
      </w:r>
      <w:r>
        <w:tab/>
      </w:r>
      <w:r>
        <w:tab/>
        <w:t>timer;</w:t>
      </w:r>
      <w:r>
        <w:tab/>
      </w:r>
      <w:r>
        <w:tab/>
      </w:r>
      <w:r>
        <w:tab/>
      </w:r>
      <w:r>
        <w:tab/>
      </w:r>
      <w:r>
        <w:tab/>
      </w:r>
      <w:r>
        <w:tab/>
        <w:t>//</w:t>
      </w:r>
      <w:r>
        <w:t>使用软件定时器以自动扫描</w:t>
      </w:r>
    </w:p>
    <w:p w14:paraId="29971256" w14:textId="1E78F48A" w:rsidR="00615555" w:rsidRDefault="00255B53" w:rsidP="00255B53">
      <w:pPr>
        <w:pStyle w:val="a5"/>
        <w:ind w:firstLine="420"/>
      </w:pPr>
      <w:r>
        <w:t xml:space="preserve">uint8_t </w:t>
      </w:r>
      <w:r>
        <w:tab/>
      </w:r>
      <w:r>
        <w:tab/>
      </w:r>
      <w:r>
        <w:tab/>
      </w:r>
      <w:r w:rsidR="00615555">
        <w:t>scan_idx;</w:t>
      </w:r>
      <w:r w:rsidR="00615555">
        <w:tab/>
      </w:r>
      <w:r w:rsidR="00615555">
        <w:tab/>
      </w:r>
      <w:r w:rsidR="00615555">
        <w:tab/>
      </w:r>
      <w:r w:rsidR="00615555">
        <w:tab/>
      </w:r>
      <w:r w:rsidR="00615555">
        <w:tab/>
      </w:r>
      <w:r w:rsidR="00615555">
        <w:tab/>
        <w:t>//</w:t>
      </w:r>
      <w:r w:rsidR="00615555">
        <w:t>当前扫描索引</w:t>
      </w:r>
    </w:p>
    <w:p w14:paraId="23A72CEF" w14:textId="77777777" w:rsidR="00615555" w:rsidRDefault="00615555" w:rsidP="00255B53">
      <w:pPr>
        <w:pStyle w:val="a5"/>
      </w:pPr>
      <w:r>
        <w:rPr>
          <w:rFonts w:hint="eastAsia"/>
        </w:rPr>
        <w:t>}am</w:t>
      </w:r>
      <w:r>
        <w:t>_digitron_miniport_view_t;</w:t>
      </w:r>
    </w:p>
    <w:p w14:paraId="5F738F6F" w14:textId="77777777" w:rsidR="00615555" w:rsidRDefault="00615555" w:rsidP="00615555">
      <w:pPr>
        <w:pStyle w:val="23"/>
        <w:spacing w:before="62" w:after="62"/>
        <w:rPr>
          <w:lang w:val="de-DE"/>
        </w:rPr>
      </w:pPr>
      <w:r>
        <w:rPr>
          <w:lang w:val="de-DE"/>
        </w:rPr>
        <w:t>此外</w:t>
      </w:r>
      <w:r>
        <w:rPr>
          <w:rFonts w:hint="eastAsia"/>
          <w:lang w:val="de-DE"/>
        </w:rPr>
        <w:t>，</w:t>
      </w:r>
      <w:r>
        <w:rPr>
          <w:lang w:val="de-DE"/>
        </w:rPr>
        <w:t>为了保证闪烁属性</w:t>
      </w:r>
      <w:r>
        <w:rPr>
          <w:rFonts w:hint="eastAsia"/>
          <w:lang w:val="de-DE"/>
        </w:rPr>
        <w:t>，</w:t>
      </w:r>
      <w:r>
        <w:rPr>
          <w:lang w:val="de-DE"/>
        </w:rPr>
        <w:t>可以新增一个</w:t>
      </w:r>
      <w:r>
        <w:rPr>
          <w:lang w:val="de-DE"/>
        </w:rPr>
        <w:t>blink_flags</w:t>
      </w:r>
      <w:r>
        <w:rPr>
          <w:lang w:val="de-DE"/>
        </w:rPr>
        <w:t>的成员表示各个需要数码管的闪烁属性</w:t>
      </w:r>
      <w:r>
        <w:rPr>
          <w:rFonts w:hint="eastAsia"/>
          <w:lang w:val="de-DE"/>
        </w:rPr>
        <w:t>，</w:t>
      </w:r>
      <w:r>
        <w:rPr>
          <w:lang w:val="de-DE"/>
        </w:rPr>
        <w:t>某一位的值为</w:t>
      </w:r>
      <w:r>
        <w:rPr>
          <w:rFonts w:hint="eastAsia"/>
          <w:lang w:val="de-DE"/>
        </w:rPr>
        <w:t>1</w:t>
      </w:r>
      <w:r>
        <w:rPr>
          <w:rFonts w:hint="eastAsia"/>
          <w:lang w:val="de-DE"/>
        </w:rPr>
        <w:t>时，表明对应的数码管需要闪烁。在一个闪烁周期中，一段时间需要点亮，一段时间需要熄灭，为了判定当前应该处于何种状态，可以新增一个闪烁计时器成员</w:t>
      </w:r>
      <w:r>
        <w:rPr>
          <w:rFonts w:hint="eastAsia"/>
          <w:lang w:val="de-DE"/>
        </w:rPr>
        <w:t>blink</w:t>
      </w:r>
      <w:r>
        <w:rPr>
          <w:lang w:val="de-DE"/>
        </w:rPr>
        <w:t>_cnt</w:t>
      </w:r>
      <w:r>
        <w:rPr>
          <w:rFonts w:hint="eastAsia"/>
          <w:lang w:val="de-DE"/>
        </w:rPr>
        <w:t>，</w:t>
      </w:r>
      <w:r>
        <w:rPr>
          <w:lang w:val="de-DE"/>
        </w:rPr>
        <w:t>用于在一个闪烁周期内计时</w:t>
      </w:r>
      <w:r>
        <w:rPr>
          <w:rFonts w:hint="eastAsia"/>
          <w:lang w:val="de-DE"/>
        </w:rPr>
        <w:t>。</w:t>
      </w:r>
      <w:r>
        <w:rPr>
          <w:lang w:val="de-DE"/>
        </w:rPr>
        <w:t>特别地</w:t>
      </w:r>
      <w:r>
        <w:rPr>
          <w:rFonts w:hint="eastAsia"/>
          <w:lang w:val="de-DE"/>
        </w:rPr>
        <w:t>，</w:t>
      </w:r>
      <w:r>
        <w:rPr>
          <w:lang w:val="de-DE"/>
        </w:rPr>
        <w:t>在通用接口中</w:t>
      </w:r>
      <w:r>
        <w:rPr>
          <w:rFonts w:hint="eastAsia"/>
          <w:lang w:val="de-DE"/>
        </w:rPr>
        <w:t>，</w:t>
      </w:r>
      <w:r>
        <w:rPr>
          <w:lang w:val="de-DE"/>
        </w:rPr>
        <w:t>有一个设置数码管解码函数的接口</w:t>
      </w:r>
      <w:r>
        <w:rPr>
          <w:rFonts w:hint="eastAsia"/>
          <w:lang w:val="de-DE"/>
        </w:rPr>
        <w:t>，</w:t>
      </w:r>
      <w:r>
        <w:rPr>
          <w:lang w:val="de-DE"/>
        </w:rPr>
        <w:t>为了在用户显示字符时</w:t>
      </w:r>
      <w:r>
        <w:rPr>
          <w:rFonts w:hint="eastAsia"/>
          <w:lang w:val="de-DE"/>
        </w:rPr>
        <w:t>，</w:t>
      </w:r>
      <w:r>
        <w:rPr>
          <w:lang w:val="de-DE"/>
        </w:rPr>
        <w:t>能够使用其设置的解码函数对字符进行解码</w:t>
      </w:r>
      <w:r>
        <w:rPr>
          <w:rFonts w:hint="eastAsia"/>
          <w:lang w:val="de-DE"/>
        </w:rPr>
        <w:t>，</w:t>
      </w:r>
      <w:r>
        <w:rPr>
          <w:lang w:val="de-DE"/>
        </w:rPr>
        <w:t>则需要一个函数指针保存用户设置的解码函数</w:t>
      </w:r>
      <w:r>
        <w:rPr>
          <w:rFonts w:hint="eastAsia"/>
          <w:lang w:val="de-DE"/>
        </w:rPr>
        <w:t>，</w:t>
      </w:r>
      <w:r>
        <w:rPr>
          <w:lang w:val="de-DE"/>
        </w:rPr>
        <w:t>基于此</w:t>
      </w:r>
      <w:r>
        <w:rPr>
          <w:rFonts w:hint="eastAsia"/>
          <w:lang w:val="de-DE"/>
        </w:rPr>
        <w:t>，</w:t>
      </w:r>
      <w:r>
        <w:rPr>
          <w:lang w:val="de-DE"/>
        </w:rPr>
        <w:t>设备类型可定义为</w:t>
      </w:r>
      <w:r>
        <w:rPr>
          <w:rFonts w:hint="eastAsia"/>
          <w:lang w:val="de-DE"/>
        </w:rPr>
        <w:t>：</w:t>
      </w:r>
    </w:p>
    <w:p w14:paraId="6F528185" w14:textId="77777777" w:rsidR="00615555" w:rsidRDefault="00615555" w:rsidP="00255B53">
      <w:pPr>
        <w:pStyle w:val="a5"/>
      </w:pPr>
      <w:r>
        <w:t>typedef struct am_digitron_miniport_view{</w:t>
      </w:r>
    </w:p>
    <w:p w14:paraId="4B3FB03F" w14:textId="77777777" w:rsidR="00615555" w:rsidRDefault="00615555" w:rsidP="00255B53">
      <w:pPr>
        <w:pStyle w:val="a5"/>
        <w:ind w:firstLine="420"/>
      </w:pPr>
      <w:r>
        <w:t>a</w:t>
      </w:r>
      <w:r>
        <w:rPr>
          <w:rFonts w:hint="eastAsia"/>
        </w:rPr>
        <w:t>m_</w:t>
      </w:r>
      <w:r>
        <w:t xml:space="preserve">digitron_dev_t </w:t>
      </w:r>
      <w:r>
        <w:tab/>
        <w:t>isa;</w:t>
      </w:r>
      <w:r>
        <w:tab/>
      </w:r>
      <w:r>
        <w:tab/>
      </w:r>
      <w:r>
        <w:tab/>
      </w:r>
      <w:r>
        <w:tab/>
      </w:r>
      <w:r>
        <w:tab/>
      </w:r>
      <w:r>
        <w:tab/>
      </w:r>
      <w:r>
        <w:tab/>
        <w:t>//</w:t>
      </w:r>
      <w:r>
        <w:t>派生至抽象的数码管设备</w:t>
      </w:r>
    </w:p>
    <w:p w14:paraId="65592E23" w14:textId="77777777" w:rsidR="00615555" w:rsidRDefault="00615555" w:rsidP="00255B53">
      <w:pPr>
        <w:pStyle w:val="a5"/>
        <w:ind w:firstLine="420"/>
      </w:pPr>
      <w:r>
        <w:t>am_softtimer_t</w:t>
      </w:r>
      <w:r>
        <w:tab/>
        <w:t xml:space="preserve"> </w:t>
      </w:r>
      <w:r>
        <w:tab/>
        <w:t>timer;</w:t>
      </w:r>
      <w:r>
        <w:tab/>
      </w:r>
      <w:r>
        <w:tab/>
      </w:r>
      <w:r>
        <w:tab/>
      </w:r>
      <w:r>
        <w:tab/>
      </w:r>
      <w:r>
        <w:tab/>
      </w:r>
      <w:r>
        <w:tab/>
      </w:r>
      <w:r>
        <w:rPr>
          <w:rFonts w:hint="eastAsia"/>
        </w:rPr>
        <w:t>//</w:t>
      </w:r>
      <w:r>
        <w:rPr>
          <w:rFonts w:hint="eastAsia"/>
        </w:rPr>
        <w:t>使用软件定时器以自动扫描</w:t>
      </w:r>
    </w:p>
    <w:p w14:paraId="294BD8F8" w14:textId="324146C4" w:rsidR="00615555" w:rsidRDefault="00255B53" w:rsidP="00255B53">
      <w:pPr>
        <w:pStyle w:val="a5"/>
        <w:ind w:firstLine="420"/>
      </w:pPr>
      <w:r>
        <w:t xml:space="preserve">uint8_t </w:t>
      </w:r>
      <w:r>
        <w:tab/>
      </w:r>
      <w:r>
        <w:tab/>
      </w:r>
      <w:r>
        <w:tab/>
      </w:r>
      <w:r w:rsidR="00615555">
        <w:t>scan_idx;</w:t>
      </w:r>
      <w:r w:rsidR="00615555">
        <w:tab/>
      </w:r>
      <w:r w:rsidR="00615555">
        <w:tab/>
      </w:r>
      <w:r w:rsidR="00615555">
        <w:tab/>
      </w:r>
      <w:r w:rsidR="00615555">
        <w:tab/>
      </w:r>
      <w:r w:rsidR="00615555">
        <w:tab/>
      </w:r>
      <w:r w:rsidR="00615555">
        <w:tab/>
      </w:r>
      <w:r w:rsidR="00615555">
        <w:rPr>
          <w:rFonts w:hint="eastAsia"/>
        </w:rPr>
        <w:t>//</w:t>
      </w:r>
      <w:r w:rsidR="00615555">
        <w:rPr>
          <w:rFonts w:hint="eastAsia"/>
        </w:rPr>
        <w:t>当前扫描索引</w:t>
      </w:r>
    </w:p>
    <w:p w14:paraId="5DCF7D48" w14:textId="19767476" w:rsidR="00615555" w:rsidRDefault="00255B53" w:rsidP="00255B53">
      <w:pPr>
        <w:pStyle w:val="a5"/>
        <w:ind w:firstLine="420"/>
      </w:pPr>
      <w:r>
        <w:t xml:space="preserve">uint32_t </w:t>
      </w:r>
      <w:r>
        <w:tab/>
      </w:r>
      <w:r>
        <w:tab/>
      </w:r>
      <w:r>
        <w:tab/>
      </w:r>
      <w:r w:rsidR="00615555">
        <w:t>blink_flags;</w:t>
      </w:r>
      <w:r w:rsidR="00615555">
        <w:tab/>
      </w:r>
      <w:r w:rsidR="00615555">
        <w:tab/>
      </w:r>
      <w:r w:rsidR="00615555">
        <w:tab/>
      </w:r>
      <w:r w:rsidR="00615555">
        <w:tab/>
      </w:r>
      <w:r w:rsidR="00615555">
        <w:tab/>
      </w:r>
      <w:r w:rsidR="00615555">
        <w:rPr>
          <w:rFonts w:hint="eastAsia"/>
        </w:rPr>
        <w:t>//</w:t>
      </w:r>
      <w:r w:rsidR="00615555">
        <w:rPr>
          <w:rFonts w:hint="eastAsia"/>
        </w:rPr>
        <w:t>闪烁属性标志</w:t>
      </w:r>
    </w:p>
    <w:p w14:paraId="7C060F2A" w14:textId="200B969E" w:rsidR="00615555" w:rsidRDefault="00615555" w:rsidP="00255B53">
      <w:pPr>
        <w:pStyle w:val="a5"/>
        <w:ind w:firstLine="420"/>
      </w:pPr>
      <w:r>
        <w:t>uint16</w:t>
      </w:r>
      <w:r>
        <w:rPr>
          <w:rFonts w:hint="eastAsia"/>
        </w:rPr>
        <w:t>_t</w:t>
      </w:r>
      <w:r w:rsidR="00255B53">
        <w:tab/>
      </w:r>
      <w:r w:rsidR="00255B53">
        <w:tab/>
      </w:r>
      <w:r w:rsidR="00255B53">
        <w:tab/>
      </w:r>
      <w:r>
        <w:rPr>
          <w:rFonts w:hint="eastAsia"/>
        </w:rPr>
        <w:t>blink_cnt;</w:t>
      </w:r>
      <w:r>
        <w:tab/>
      </w:r>
      <w:r>
        <w:tab/>
      </w:r>
      <w:r>
        <w:tab/>
      </w:r>
      <w:r>
        <w:tab/>
      </w:r>
      <w:r>
        <w:tab/>
      </w:r>
      <w:r w:rsidR="00255B53">
        <w:tab/>
      </w:r>
      <w:r>
        <w:rPr>
          <w:rFonts w:hint="eastAsia"/>
        </w:rPr>
        <w:t>//</w:t>
      </w:r>
      <w:r>
        <w:rPr>
          <w:rFonts w:hint="eastAsia"/>
        </w:rPr>
        <w:t>闪烁计时器</w:t>
      </w:r>
    </w:p>
    <w:p w14:paraId="0F80C090" w14:textId="779DF102" w:rsidR="00615555" w:rsidRPr="00FB2567" w:rsidRDefault="00255B53" w:rsidP="00255B53">
      <w:pPr>
        <w:pStyle w:val="a5"/>
        <w:ind w:firstLine="420"/>
      </w:pPr>
      <w:r>
        <w:t xml:space="preserve">uint16_t     </w:t>
      </w:r>
      <w:r>
        <w:tab/>
      </w:r>
      <w:r>
        <w:tab/>
      </w:r>
      <w:r w:rsidR="00615555">
        <w:t>(*pfn_decode)(uint16_t code);</w:t>
      </w:r>
      <w:r w:rsidR="00615555">
        <w:tab/>
      </w:r>
      <w:r>
        <w:tab/>
      </w:r>
      <w:r w:rsidR="00615555">
        <w:t>//</w:t>
      </w:r>
      <w:r w:rsidR="00615555">
        <w:t>函数指针</w:t>
      </w:r>
      <w:r w:rsidR="00615555">
        <w:rPr>
          <w:rFonts w:hint="eastAsia"/>
        </w:rPr>
        <w:t>，</w:t>
      </w:r>
      <w:r w:rsidR="00615555">
        <w:t>指向用户设定的解码函数</w:t>
      </w:r>
    </w:p>
    <w:p w14:paraId="596802FE" w14:textId="77777777" w:rsidR="00615555" w:rsidRDefault="00615555" w:rsidP="00255B53">
      <w:pPr>
        <w:pStyle w:val="a5"/>
      </w:pPr>
      <w:r>
        <w:t>}</w:t>
      </w:r>
    </w:p>
    <w:p w14:paraId="0647AA56" w14:textId="77777777" w:rsidR="00615555" w:rsidRDefault="00615555" w:rsidP="00615555">
      <w:pPr>
        <w:pStyle w:val="23"/>
        <w:spacing w:before="62" w:after="62"/>
        <w:rPr>
          <w:lang w:val="de-DE"/>
        </w:rPr>
      </w:pPr>
      <w:r>
        <w:rPr>
          <w:lang w:val="de-DE"/>
        </w:rPr>
        <w:t>此外</w:t>
      </w:r>
      <w:r>
        <w:rPr>
          <w:rFonts w:hint="eastAsia"/>
          <w:lang w:val="de-DE"/>
        </w:rPr>
        <w:t>，为了正常使用数码管，还需要知道一些硬件相关的基本信息，如：位选引脚信息、段码引脚信息、数码管个数，段码数目等，据此，可以定义数码管设备的信息类型为：</w:t>
      </w:r>
    </w:p>
    <w:p w14:paraId="065E537A" w14:textId="77777777" w:rsidR="00615555" w:rsidRPr="00255B53" w:rsidRDefault="00615555" w:rsidP="00255B53">
      <w:pPr>
        <w:pStyle w:val="a5"/>
      </w:pPr>
      <w:r w:rsidRPr="00255B53">
        <w:t>typedef struct am</w:t>
      </w:r>
      <w:r w:rsidRPr="00255B53">
        <w:rPr>
          <w:rFonts w:hint="eastAsia"/>
        </w:rPr>
        <w:t>_digitron_miniport_view</w:t>
      </w:r>
      <w:r w:rsidRPr="00255B53">
        <w:t>_info{</w:t>
      </w:r>
    </w:p>
    <w:p w14:paraId="6BB52591" w14:textId="39767CA9" w:rsidR="00615555" w:rsidRDefault="00255B53" w:rsidP="00255B53">
      <w:pPr>
        <w:pStyle w:val="a5"/>
        <w:ind w:firstLine="420"/>
      </w:pPr>
      <w:r>
        <w:t xml:space="preserve">uint8_t </w:t>
      </w:r>
      <w:r>
        <w:tab/>
      </w:r>
      <w:r>
        <w:tab/>
        <w:t>num_digitron;</w:t>
      </w:r>
      <w:r>
        <w:tab/>
      </w:r>
      <w:r>
        <w:tab/>
      </w:r>
      <w:r>
        <w:tab/>
      </w:r>
      <w:r>
        <w:tab/>
      </w:r>
      <w:r>
        <w:tab/>
      </w:r>
      <w:r>
        <w:tab/>
      </w:r>
      <w:r w:rsidR="00615555">
        <w:t>//</w:t>
      </w:r>
      <w:r w:rsidR="00615555">
        <w:t>数码管个数</w:t>
      </w:r>
    </w:p>
    <w:p w14:paraId="1F6F1900" w14:textId="3FB99E79" w:rsidR="00615555" w:rsidRDefault="00615555" w:rsidP="00255B53">
      <w:pPr>
        <w:pStyle w:val="a5"/>
        <w:ind w:firstLine="420"/>
      </w:pPr>
      <w:r>
        <w:t>u</w:t>
      </w:r>
      <w:r>
        <w:rPr>
          <w:rFonts w:hint="eastAsia"/>
        </w:rPr>
        <w:t>int8</w:t>
      </w:r>
      <w:r w:rsidR="00255B53">
        <w:t xml:space="preserve">_t </w:t>
      </w:r>
      <w:r w:rsidR="00255B53">
        <w:tab/>
      </w:r>
      <w:r w:rsidR="00255B53">
        <w:tab/>
        <w:t>num_segment;</w:t>
      </w:r>
      <w:r w:rsidR="00255B53">
        <w:tab/>
      </w:r>
      <w:r w:rsidR="00255B53">
        <w:tab/>
      </w:r>
      <w:r w:rsidR="00255B53">
        <w:tab/>
      </w:r>
      <w:r w:rsidR="00255B53">
        <w:tab/>
      </w:r>
      <w:r w:rsidR="00255B53">
        <w:tab/>
      </w:r>
      <w:r w:rsidR="00255B53">
        <w:tab/>
      </w:r>
      <w:r>
        <w:t>//</w:t>
      </w:r>
      <w:r>
        <w:t>数码管段码个数</w:t>
      </w:r>
    </w:p>
    <w:p w14:paraId="041EC914" w14:textId="319A3BE9" w:rsidR="00615555" w:rsidRDefault="00615555" w:rsidP="00255B53">
      <w:pPr>
        <w:pStyle w:val="a5"/>
        <w:ind w:firstLine="420"/>
      </w:pPr>
      <w:r>
        <w:t xml:space="preserve">am_bool_t </w:t>
      </w:r>
      <w:r>
        <w:tab/>
        <w:t>seg_active</w:t>
      </w:r>
      <w:r>
        <w:rPr>
          <w:rFonts w:hint="eastAsia"/>
        </w:rPr>
        <w:t>_low;</w:t>
      </w:r>
      <w:r>
        <w:tab/>
      </w:r>
      <w:r>
        <w:tab/>
      </w:r>
      <w:r>
        <w:tab/>
      </w:r>
      <w:r>
        <w:tab/>
      </w:r>
      <w:r>
        <w:tab/>
      </w:r>
      <w:r>
        <w:tab/>
      </w:r>
      <w:r>
        <w:rPr>
          <w:rFonts w:hint="eastAsia"/>
        </w:rPr>
        <w:t>//</w:t>
      </w:r>
      <w:r>
        <w:rPr>
          <w:rFonts w:hint="eastAsia"/>
        </w:rPr>
        <w:t>数码管段端的极性</w:t>
      </w:r>
    </w:p>
    <w:p w14:paraId="2C14C0F6" w14:textId="00C5D53C" w:rsidR="00615555" w:rsidRDefault="00615555" w:rsidP="00255B53">
      <w:pPr>
        <w:pStyle w:val="a5"/>
        <w:ind w:firstLine="420"/>
      </w:pPr>
      <w:r>
        <w:t>a</w:t>
      </w:r>
      <w:r>
        <w:rPr>
          <w:rFonts w:hint="eastAsia"/>
        </w:rPr>
        <w:t>m_bool_t</w:t>
      </w:r>
      <w:r>
        <w:t xml:space="preserve"> </w:t>
      </w:r>
      <w:r>
        <w:tab/>
        <w:t>com_active_low;</w:t>
      </w:r>
      <w:r>
        <w:tab/>
      </w:r>
      <w:r>
        <w:tab/>
      </w:r>
      <w:r>
        <w:tab/>
      </w:r>
      <w:r>
        <w:tab/>
      </w:r>
      <w:r>
        <w:tab/>
      </w:r>
      <w:r>
        <w:tab/>
        <w:t>//</w:t>
      </w:r>
      <w:r>
        <w:t>数码管公共端的极性</w:t>
      </w:r>
    </w:p>
    <w:p w14:paraId="333B55CA" w14:textId="04A9CE6C" w:rsidR="00615555" w:rsidRDefault="00255B53" w:rsidP="00255B53">
      <w:pPr>
        <w:pStyle w:val="a5"/>
        <w:ind w:firstLine="420"/>
      </w:pPr>
      <w:r>
        <w:t xml:space="preserve">const int </w:t>
      </w:r>
      <w:r>
        <w:tab/>
      </w:r>
      <w:r>
        <w:tab/>
        <w:t xml:space="preserve">*p_seg_pins; </w:t>
      </w:r>
      <w:r>
        <w:tab/>
      </w:r>
      <w:r>
        <w:tab/>
      </w:r>
      <w:r>
        <w:tab/>
      </w:r>
      <w:r>
        <w:tab/>
      </w:r>
      <w:r>
        <w:tab/>
      </w:r>
      <w:r>
        <w:tab/>
      </w:r>
      <w:r w:rsidR="00615555">
        <w:t>//</w:t>
      </w:r>
      <w:r w:rsidR="00615555">
        <w:t>段码</w:t>
      </w:r>
      <w:r w:rsidR="00615555">
        <w:t>GPIO</w:t>
      </w:r>
      <w:r w:rsidR="00615555">
        <w:t>驱动引脚</w:t>
      </w:r>
    </w:p>
    <w:p w14:paraId="0656F79C" w14:textId="75140160" w:rsidR="00615555" w:rsidRPr="00FB2567" w:rsidRDefault="00255B53" w:rsidP="00255B53">
      <w:pPr>
        <w:pStyle w:val="a5"/>
        <w:ind w:firstLine="420"/>
      </w:pPr>
      <w:r>
        <w:t xml:space="preserve">const int </w:t>
      </w:r>
      <w:r>
        <w:tab/>
      </w:r>
      <w:r>
        <w:tab/>
        <w:t>*p_com_pins;</w:t>
      </w:r>
      <w:r>
        <w:tab/>
      </w:r>
      <w:r>
        <w:tab/>
      </w:r>
      <w:r>
        <w:tab/>
      </w:r>
      <w:r>
        <w:tab/>
      </w:r>
      <w:r>
        <w:tab/>
      </w:r>
      <w:r>
        <w:tab/>
      </w:r>
      <w:r w:rsidR="00615555">
        <w:t>//</w:t>
      </w:r>
      <w:r w:rsidR="00615555">
        <w:t>位码</w:t>
      </w:r>
      <w:r w:rsidR="00615555">
        <w:t>GPIO</w:t>
      </w:r>
      <w:r w:rsidR="00615555">
        <w:t>驱动引脚</w:t>
      </w:r>
    </w:p>
    <w:p w14:paraId="5165CB40" w14:textId="77777777" w:rsidR="00615555" w:rsidRDefault="00615555" w:rsidP="00255B53">
      <w:pPr>
        <w:pStyle w:val="a5"/>
      </w:pPr>
      <w:r>
        <w:t>}am_digitron_miniport_view_info</w:t>
      </w:r>
      <w:r>
        <w:rPr>
          <w:rFonts w:hint="eastAsia"/>
        </w:rPr>
        <w:t>_t;</w:t>
      </w:r>
    </w:p>
    <w:p w14:paraId="49333D34" w14:textId="77777777" w:rsidR="00615555" w:rsidRDefault="00615555" w:rsidP="00615555">
      <w:pPr>
        <w:pStyle w:val="23"/>
        <w:spacing w:before="62" w:after="62"/>
        <w:rPr>
          <w:lang w:val="de-DE"/>
        </w:rPr>
      </w:pPr>
      <w:r>
        <w:rPr>
          <w:rFonts w:hint="eastAsia"/>
          <w:lang w:val="de-DE"/>
        </w:rPr>
        <w:t>同时，对于动态扫描类数码管，需要一个缓存用以存储显示的段码，缓存的大小应该</w:t>
      </w:r>
      <w:r>
        <w:rPr>
          <w:rFonts w:hint="eastAsia"/>
          <w:lang w:val="de-DE"/>
        </w:rPr>
        <w:lastRenderedPageBreak/>
        <w:t>与数码管个数相同，可以新增一个</w:t>
      </w:r>
      <w:r>
        <w:rPr>
          <w:rFonts w:hint="eastAsia"/>
          <w:lang w:val="de-DE"/>
        </w:rPr>
        <w:t>d</w:t>
      </w:r>
      <w:r>
        <w:rPr>
          <w:lang w:val="de-DE"/>
        </w:rPr>
        <w:t>_disp_buf</w:t>
      </w:r>
      <w:r>
        <w:rPr>
          <w:lang w:val="de-DE"/>
        </w:rPr>
        <w:t>指针以指向相应的缓存</w:t>
      </w:r>
      <w:r>
        <w:rPr>
          <w:rFonts w:hint="eastAsia"/>
          <w:lang w:val="de-DE"/>
        </w:rPr>
        <w:t>。</w:t>
      </w:r>
      <w:r>
        <w:rPr>
          <w:lang w:val="de-DE"/>
        </w:rPr>
        <w:t>此外</w:t>
      </w:r>
      <w:r>
        <w:rPr>
          <w:rFonts w:hint="eastAsia"/>
          <w:lang w:val="de-DE"/>
        </w:rPr>
        <w:t>，</w:t>
      </w:r>
      <w:r>
        <w:rPr>
          <w:lang w:val="de-DE"/>
        </w:rPr>
        <w:t>数码管动态扫描时</w:t>
      </w:r>
      <w:r>
        <w:rPr>
          <w:rFonts w:hint="eastAsia"/>
          <w:lang w:val="de-DE"/>
        </w:rPr>
        <w:t>，</w:t>
      </w:r>
      <w:r>
        <w:rPr>
          <w:lang w:val="de-DE"/>
        </w:rPr>
        <w:t>扫描的频率必须大于</w:t>
      </w:r>
      <w:r>
        <w:rPr>
          <w:rFonts w:hint="eastAsia"/>
          <w:lang w:val="de-DE"/>
        </w:rPr>
        <w:t>25Hz</w:t>
      </w:r>
      <w:r>
        <w:rPr>
          <w:lang w:val="de-DE"/>
        </w:rPr>
        <w:t>,</w:t>
      </w:r>
      <w:r>
        <w:rPr>
          <w:lang w:val="de-DE"/>
        </w:rPr>
        <w:t>才能使肉眼看不到动态扫描的过程</w:t>
      </w:r>
      <w:r>
        <w:rPr>
          <w:rFonts w:hint="eastAsia"/>
          <w:lang w:val="de-DE"/>
        </w:rPr>
        <w:t>，</w:t>
      </w:r>
      <w:r>
        <w:rPr>
          <w:lang w:val="de-DE"/>
        </w:rPr>
        <w:t>使整个数码管的显示完整</w:t>
      </w:r>
      <w:r>
        <w:rPr>
          <w:rFonts w:hint="eastAsia"/>
          <w:lang w:val="de-DE"/>
        </w:rPr>
        <w:t>、</w:t>
      </w:r>
      <w:r>
        <w:rPr>
          <w:lang w:val="de-DE"/>
        </w:rPr>
        <w:t>流畅</w:t>
      </w:r>
      <w:r>
        <w:rPr>
          <w:rFonts w:hint="eastAsia"/>
          <w:lang w:val="de-DE"/>
        </w:rPr>
        <w:t>。显然，频率越高，扫描越快，显示就越流畅，但扫描数码管时占用的</w:t>
      </w:r>
      <w:r>
        <w:rPr>
          <w:rFonts w:hint="eastAsia"/>
          <w:lang w:val="de-DE"/>
        </w:rPr>
        <w:t>CPU</w:t>
      </w:r>
      <w:r>
        <w:rPr>
          <w:rFonts w:hint="eastAsia"/>
          <w:lang w:val="de-DE"/>
        </w:rPr>
        <w:t>资源也就越多；频率越低，系统</w:t>
      </w:r>
      <w:r>
        <w:rPr>
          <w:rFonts w:hint="eastAsia"/>
          <w:lang w:val="de-DE"/>
        </w:rPr>
        <w:t>CPU</w:t>
      </w:r>
      <w:r>
        <w:rPr>
          <w:rFonts w:hint="eastAsia"/>
          <w:lang w:val="de-DE"/>
        </w:rPr>
        <w:t>资源占用也就越少，但也不能过低。为此，可以在设备信息中新增一个</w:t>
      </w:r>
      <w:r>
        <w:rPr>
          <w:rFonts w:hint="eastAsia"/>
          <w:lang w:val="de-DE"/>
        </w:rPr>
        <w:t>scan</w:t>
      </w:r>
      <w:r>
        <w:rPr>
          <w:lang w:val="de-DE"/>
        </w:rPr>
        <w:t>_freq</w:t>
      </w:r>
      <w:r>
        <w:rPr>
          <w:lang w:val="de-DE"/>
        </w:rPr>
        <w:t>成员</w:t>
      </w:r>
      <w:r>
        <w:rPr>
          <w:rFonts w:hint="eastAsia"/>
          <w:lang w:val="de-DE"/>
        </w:rPr>
        <w:t>，</w:t>
      </w:r>
      <w:r>
        <w:rPr>
          <w:lang w:val="de-DE"/>
        </w:rPr>
        <w:t>用以指定扫描的频率</w:t>
      </w:r>
      <w:r>
        <w:rPr>
          <w:rFonts w:hint="eastAsia"/>
          <w:lang w:val="de-DE"/>
        </w:rPr>
        <w:t>，</w:t>
      </w:r>
      <w:r>
        <w:rPr>
          <w:lang w:val="de-DE"/>
        </w:rPr>
        <w:t>使得扫描频率可以由用户根据实际情况配置</w:t>
      </w:r>
      <w:r>
        <w:rPr>
          <w:rFonts w:hint="eastAsia"/>
          <w:lang w:val="de-DE"/>
        </w:rPr>
        <w:t>。</w:t>
      </w:r>
      <w:r>
        <w:rPr>
          <w:lang w:val="de-DE"/>
        </w:rPr>
        <w:t>扫描频率直接决定了定时器定时扫描的周期</w:t>
      </w:r>
      <w:r>
        <w:rPr>
          <w:rFonts w:hint="eastAsia"/>
          <w:lang w:val="de-DE"/>
        </w:rPr>
        <w:t>，</w:t>
      </w:r>
      <w:r>
        <w:rPr>
          <w:lang w:val="de-DE"/>
        </w:rPr>
        <w:t>若扫描频率为</w:t>
      </w:r>
      <w:r>
        <w:rPr>
          <w:rFonts w:hint="eastAsia"/>
          <w:lang w:val="de-DE"/>
        </w:rPr>
        <w:t>50Hz</w:t>
      </w:r>
      <w:r>
        <w:rPr>
          <w:lang w:val="de-DE"/>
        </w:rPr>
        <w:t>,</w:t>
      </w:r>
      <w:r>
        <w:rPr>
          <w:lang w:val="de-DE"/>
        </w:rPr>
        <w:t>则扫描一次数码管的时间为</w:t>
      </w:r>
      <w:r>
        <w:rPr>
          <w:rFonts w:hint="eastAsia"/>
          <w:lang w:val="de-DE"/>
        </w:rPr>
        <w:t>20ms</w:t>
      </w:r>
      <w:r>
        <w:rPr>
          <w:rFonts w:hint="eastAsia"/>
          <w:lang w:val="de-DE"/>
        </w:rPr>
        <w:t>，</w:t>
      </w:r>
      <w:r>
        <w:rPr>
          <w:lang w:val="de-DE"/>
        </w:rPr>
        <w:t>由于</w:t>
      </w:r>
      <w:r>
        <w:rPr>
          <w:lang w:val="de-DE"/>
        </w:rPr>
        <w:t>MiniPort-View</w:t>
      </w:r>
      <w:r>
        <w:rPr>
          <w:lang w:val="de-DE"/>
        </w:rPr>
        <w:t>存在两个数码管</w:t>
      </w:r>
      <w:r>
        <w:rPr>
          <w:rFonts w:hint="eastAsia"/>
          <w:lang w:val="de-DE"/>
        </w:rPr>
        <w:t>，</w:t>
      </w:r>
      <w:r>
        <w:rPr>
          <w:lang w:val="de-DE"/>
        </w:rPr>
        <w:t>因此定时器定时扫描的周期为</w:t>
      </w:r>
      <w:r>
        <w:rPr>
          <w:rFonts w:hint="eastAsia"/>
          <w:lang w:val="de-DE"/>
        </w:rPr>
        <w:t>10ms</w:t>
      </w:r>
      <w:r>
        <w:rPr>
          <w:rFonts w:hint="eastAsia"/>
          <w:lang w:val="de-DE"/>
        </w:rPr>
        <w:t>。</w:t>
      </w:r>
      <w:r>
        <w:rPr>
          <w:lang w:val="de-DE"/>
        </w:rPr>
        <w:t>可见</w:t>
      </w:r>
      <w:r>
        <w:rPr>
          <w:rFonts w:hint="eastAsia"/>
          <w:lang w:val="de-DE"/>
        </w:rPr>
        <w:t>，</w:t>
      </w:r>
      <w:r>
        <w:rPr>
          <w:lang w:val="de-DE"/>
        </w:rPr>
        <w:t>定时器定时扫描的时间间隔为</w:t>
      </w:r>
      <w:r>
        <w:rPr>
          <w:rFonts w:hint="eastAsia"/>
          <w:lang w:val="de-DE"/>
        </w:rPr>
        <w:t>：</w:t>
      </w:r>
      <w:r>
        <w:rPr>
          <w:rFonts w:hint="eastAsia"/>
          <w:lang w:val="de-DE"/>
        </w:rPr>
        <w:t>1000/scan_freq/digitron_num</w:t>
      </w:r>
      <w:r>
        <w:rPr>
          <w:rFonts w:hint="eastAsia"/>
          <w:lang w:val="de-DE"/>
        </w:rPr>
        <w:t>。</w:t>
      </w:r>
    </w:p>
    <w:p w14:paraId="4DBFBD65" w14:textId="77777777" w:rsidR="00615555" w:rsidRDefault="00615555" w:rsidP="00615555">
      <w:pPr>
        <w:pStyle w:val="23"/>
        <w:spacing w:before="62" w:after="62"/>
        <w:rPr>
          <w:lang w:val="de-DE"/>
        </w:rPr>
      </w:pPr>
      <w:r>
        <w:rPr>
          <w:lang w:val="de-DE"/>
        </w:rPr>
        <w:t>此外</w:t>
      </w:r>
      <w:r>
        <w:rPr>
          <w:rFonts w:hint="eastAsia"/>
          <w:lang w:val="de-DE"/>
        </w:rPr>
        <w:t>，</w:t>
      </w:r>
      <w:r>
        <w:rPr>
          <w:lang w:val="de-DE"/>
        </w:rPr>
        <w:t>当数码管需要闪烁时</w:t>
      </w:r>
      <w:r>
        <w:rPr>
          <w:rFonts w:hint="eastAsia"/>
          <w:lang w:val="de-DE"/>
        </w:rPr>
        <w:t>，</w:t>
      </w:r>
      <w:r>
        <w:rPr>
          <w:lang w:val="de-DE"/>
        </w:rPr>
        <w:t>为了更加个性化的定制闪烁的效果</w:t>
      </w:r>
      <w:r>
        <w:rPr>
          <w:rFonts w:hint="eastAsia"/>
          <w:lang w:val="de-DE"/>
        </w:rPr>
        <w:t>，</w:t>
      </w:r>
      <w:r>
        <w:rPr>
          <w:lang w:val="de-DE"/>
        </w:rPr>
        <w:t>可以使用</w:t>
      </w:r>
      <w:r>
        <w:rPr>
          <w:lang w:val="de-DE"/>
        </w:rPr>
        <w:t>blink_on_time</w:t>
      </w:r>
      <w:r>
        <w:rPr>
          <w:lang w:val="de-DE"/>
        </w:rPr>
        <w:t>和</w:t>
      </w:r>
      <w:r>
        <w:rPr>
          <w:lang w:val="de-DE"/>
        </w:rPr>
        <w:t>blink_off_time</w:t>
      </w:r>
      <w:r>
        <w:rPr>
          <w:lang w:val="de-DE"/>
        </w:rPr>
        <w:t>分别指定一个闪烁周期内点亮的时间和熄灭的时间</w:t>
      </w:r>
      <w:r>
        <w:rPr>
          <w:rFonts w:hint="eastAsia"/>
          <w:lang w:val="de-DE"/>
        </w:rPr>
        <w:t>，</w:t>
      </w:r>
      <w:r>
        <w:rPr>
          <w:lang w:val="de-DE"/>
        </w:rPr>
        <w:t>它们的时间之和即为闪烁周期</w:t>
      </w:r>
      <w:r>
        <w:rPr>
          <w:rFonts w:hint="eastAsia"/>
          <w:lang w:val="de-DE"/>
        </w:rPr>
        <w:t>，</w:t>
      </w:r>
      <w:r>
        <w:rPr>
          <w:lang w:val="de-DE"/>
        </w:rPr>
        <w:t>决定了闪烁的频率</w:t>
      </w:r>
      <w:r>
        <w:rPr>
          <w:rFonts w:hint="eastAsia"/>
          <w:lang w:val="de-DE"/>
        </w:rPr>
        <w:t>。</w:t>
      </w:r>
    </w:p>
    <w:p w14:paraId="4FD1ACCC" w14:textId="77777777" w:rsidR="00615555" w:rsidRDefault="00615555" w:rsidP="00615555">
      <w:pPr>
        <w:pStyle w:val="23"/>
        <w:spacing w:before="62" w:after="62"/>
        <w:rPr>
          <w:lang w:val="de-DE"/>
        </w:rPr>
      </w:pPr>
      <w:r>
        <w:rPr>
          <w:lang w:val="de-DE"/>
        </w:rPr>
        <w:t>同时</w:t>
      </w:r>
      <w:r>
        <w:rPr>
          <w:rFonts w:hint="eastAsia"/>
          <w:lang w:val="de-DE"/>
        </w:rPr>
        <w:t>，</w:t>
      </w:r>
      <w:r>
        <w:rPr>
          <w:lang w:val="de-DE"/>
        </w:rPr>
        <w:t>在数码管通用接口中</w:t>
      </w:r>
      <w:r>
        <w:rPr>
          <w:rFonts w:hint="eastAsia"/>
          <w:lang w:val="de-DE"/>
        </w:rPr>
        <w:t>，</w:t>
      </w:r>
      <w:r>
        <w:rPr>
          <w:lang w:val="de-DE"/>
        </w:rPr>
        <w:t>各个数码管设备使用</w:t>
      </w:r>
      <w:r>
        <w:rPr>
          <w:lang w:val="de-DE"/>
        </w:rPr>
        <w:t>ID</w:t>
      </w:r>
      <w:r>
        <w:rPr>
          <w:lang w:val="de-DE"/>
        </w:rPr>
        <w:t>号进行区分</w:t>
      </w:r>
      <w:r>
        <w:rPr>
          <w:rFonts w:hint="eastAsia"/>
          <w:lang w:val="de-DE"/>
        </w:rPr>
        <w:t>，</w:t>
      </w:r>
      <w:r>
        <w:rPr>
          <w:lang w:val="de-DE"/>
        </w:rPr>
        <w:t>显然</w:t>
      </w:r>
      <w:r>
        <w:rPr>
          <w:rFonts w:hint="eastAsia"/>
          <w:lang w:val="de-DE"/>
        </w:rPr>
        <w:t>，</w:t>
      </w:r>
      <w:r>
        <w:rPr>
          <w:lang w:val="de-DE"/>
        </w:rPr>
        <w:t>这就要求为具体的数码管设备分配一个唯一</w:t>
      </w:r>
      <w:r>
        <w:rPr>
          <w:lang w:val="de-DE"/>
        </w:rPr>
        <w:t>ID</w:t>
      </w:r>
      <w:r>
        <w:rPr>
          <w:rFonts w:hint="eastAsia"/>
          <w:lang w:val="de-DE"/>
        </w:rPr>
        <w:t>，</w:t>
      </w:r>
      <w:r>
        <w:rPr>
          <w:lang w:val="de-DE"/>
        </w:rPr>
        <w:t>可以在设备信息中新增表示</w:t>
      </w:r>
      <w:r>
        <w:rPr>
          <w:lang w:val="de-DE"/>
        </w:rPr>
        <w:t>ID</w:t>
      </w:r>
      <w:r>
        <w:rPr>
          <w:lang w:val="de-DE"/>
        </w:rPr>
        <w:t>信息的成员</w:t>
      </w:r>
      <w:r>
        <w:rPr>
          <w:lang w:val="de-DE"/>
        </w:rPr>
        <w:t>dev</w:t>
      </w:r>
      <w:r>
        <w:rPr>
          <w:rFonts w:hint="eastAsia"/>
          <w:lang w:val="de-DE"/>
        </w:rPr>
        <w:t>_info</w:t>
      </w:r>
      <w:r>
        <w:rPr>
          <w:rFonts w:hint="eastAsia"/>
          <w:lang w:val="de-DE"/>
        </w:rPr>
        <w:t>。完整的数码管设备信息的类型定义为：</w:t>
      </w:r>
    </w:p>
    <w:p w14:paraId="39DEF789" w14:textId="77777777" w:rsidR="00615555" w:rsidRDefault="00615555" w:rsidP="00255B53">
      <w:pPr>
        <w:pStyle w:val="a5"/>
      </w:pPr>
      <w:r>
        <w:t>t</w:t>
      </w:r>
      <w:r>
        <w:rPr>
          <w:rFonts w:hint="eastAsia"/>
        </w:rPr>
        <w:t xml:space="preserve">ypedef </w:t>
      </w:r>
      <w:r>
        <w:t>struct am</w:t>
      </w:r>
      <w:r>
        <w:rPr>
          <w:rFonts w:hint="eastAsia"/>
        </w:rPr>
        <w:t>_digitron_miniport_view_info{</w:t>
      </w:r>
    </w:p>
    <w:p w14:paraId="39CB0C0D" w14:textId="3704E598" w:rsidR="00615555" w:rsidRDefault="00615555" w:rsidP="00255B53">
      <w:pPr>
        <w:pStyle w:val="a5"/>
        <w:ind w:firstLine="420"/>
      </w:pPr>
      <w:r>
        <w:t>a</w:t>
      </w:r>
      <w:r>
        <w:rPr>
          <w:rFonts w:hint="eastAsia"/>
        </w:rPr>
        <w:t>m_</w:t>
      </w:r>
      <w:r>
        <w:t xml:space="preserve">digitron_devinfo_t </w:t>
      </w:r>
      <w:r>
        <w:tab/>
        <w:t>devinfo;</w:t>
      </w:r>
      <w:r>
        <w:tab/>
      </w:r>
      <w:r>
        <w:tab/>
      </w:r>
      <w:r>
        <w:tab/>
      </w:r>
      <w:r w:rsidR="00255B53">
        <w:tab/>
      </w:r>
      <w:r>
        <w:t>//</w:t>
      </w:r>
      <w:r>
        <w:t>数码管设备的</w:t>
      </w:r>
      <w:r>
        <w:t>ID</w:t>
      </w:r>
      <w:r>
        <w:t>信息</w:t>
      </w:r>
    </w:p>
    <w:p w14:paraId="3D9A1AED" w14:textId="51E8DBF3" w:rsidR="00615555" w:rsidRDefault="00615555" w:rsidP="00255B53">
      <w:pPr>
        <w:pStyle w:val="a5"/>
        <w:ind w:firstLine="420"/>
      </w:pPr>
      <w:r>
        <w:t>u</w:t>
      </w:r>
      <w:r>
        <w:rPr>
          <w:rFonts w:hint="eastAsia"/>
        </w:rPr>
        <w:t>int8</w:t>
      </w:r>
      <w:r>
        <w:t xml:space="preserve">_t </w:t>
      </w:r>
      <w:r>
        <w:tab/>
      </w:r>
      <w:r>
        <w:tab/>
      </w:r>
      <w:r>
        <w:tab/>
      </w:r>
      <w:r>
        <w:tab/>
        <w:t>scan_freq;</w:t>
      </w:r>
      <w:r>
        <w:tab/>
      </w:r>
      <w:r>
        <w:tab/>
      </w:r>
      <w:r w:rsidR="00255B53">
        <w:tab/>
      </w:r>
      <w:r w:rsidR="00255B53">
        <w:tab/>
      </w:r>
      <w:r>
        <w:t>//</w:t>
      </w:r>
      <w:r>
        <w:t>整个数码管的扫描频率</w:t>
      </w:r>
      <w:r>
        <w:rPr>
          <w:rFonts w:hint="eastAsia"/>
        </w:rPr>
        <w:t>，</w:t>
      </w:r>
      <w:r>
        <w:t>一般</w:t>
      </w:r>
      <w:r>
        <w:rPr>
          <w:rFonts w:hint="eastAsia"/>
        </w:rPr>
        <w:t>50Hz</w:t>
      </w:r>
    </w:p>
    <w:p w14:paraId="5C07C585" w14:textId="6D4ACA0C" w:rsidR="00615555" w:rsidRDefault="00615555" w:rsidP="00255B53">
      <w:pPr>
        <w:pStyle w:val="a5"/>
        <w:ind w:firstLine="420"/>
      </w:pPr>
      <w:r>
        <w:t xml:space="preserve">uint16_t </w:t>
      </w:r>
      <w:r>
        <w:tab/>
      </w:r>
      <w:r>
        <w:tab/>
      </w:r>
      <w:r>
        <w:tab/>
      </w:r>
      <w:r>
        <w:tab/>
        <w:t>blink_on_time;</w:t>
      </w:r>
      <w:r>
        <w:tab/>
      </w:r>
      <w:r w:rsidR="00255B53">
        <w:tab/>
      </w:r>
      <w:r w:rsidR="00255B53">
        <w:tab/>
      </w:r>
      <w:r>
        <w:t>//</w:t>
      </w:r>
      <w:r>
        <w:t>一个闪烁周期内</w:t>
      </w:r>
      <w:r>
        <w:rPr>
          <w:rFonts w:hint="eastAsia"/>
        </w:rPr>
        <w:t>，</w:t>
      </w:r>
      <w:r>
        <w:t>点亮的时间</w:t>
      </w:r>
      <w:r>
        <w:rPr>
          <w:rFonts w:hint="eastAsia"/>
        </w:rPr>
        <w:t>，</w:t>
      </w:r>
      <w:r>
        <w:t>比如</w:t>
      </w:r>
      <w:r>
        <w:rPr>
          <w:rFonts w:hint="eastAsia"/>
        </w:rPr>
        <w:t>500ms</w:t>
      </w:r>
    </w:p>
    <w:p w14:paraId="31316DD6" w14:textId="69362737" w:rsidR="00615555" w:rsidRDefault="00615555" w:rsidP="00255B53">
      <w:pPr>
        <w:pStyle w:val="a5"/>
        <w:ind w:firstLine="420"/>
      </w:pPr>
      <w:r>
        <w:t xml:space="preserve">uint16_t </w:t>
      </w:r>
      <w:r>
        <w:tab/>
      </w:r>
      <w:r>
        <w:tab/>
      </w:r>
      <w:r>
        <w:tab/>
      </w:r>
      <w:r>
        <w:tab/>
        <w:t>blink_off</w:t>
      </w:r>
      <w:r>
        <w:rPr>
          <w:rFonts w:hint="eastAsia"/>
        </w:rPr>
        <w:t>_time;</w:t>
      </w:r>
      <w:r>
        <w:tab/>
      </w:r>
      <w:r w:rsidR="00255B53">
        <w:tab/>
      </w:r>
      <w:r w:rsidR="00255B53">
        <w:tab/>
      </w:r>
      <w:r>
        <w:rPr>
          <w:rFonts w:hint="eastAsia"/>
        </w:rPr>
        <w:t>//</w:t>
      </w:r>
      <w:r>
        <w:rPr>
          <w:rFonts w:hint="eastAsia"/>
        </w:rPr>
        <w:t>一个闪烁周期内，熄灭的时间，比如</w:t>
      </w:r>
      <w:r>
        <w:rPr>
          <w:rFonts w:hint="eastAsia"/>
        </w:rPr>
        <w:t>500ms</w:t>
      </w:r>
    </w:p>
    <w:p w14:paraId="504F8182" w14:textId="5D8B68BB" w:rsidR="00615555" w:rsidRDefault="00615555" w:rsidP="00255B53">
      <w:pPr>
        <w:pStyle w:val="a5"/>
        <w:ind w:firstLine="420"/>
      </w:pPr>
      <w:r>
        <w:t xml:space="preserve">uint8_t </w:t>
      </w:r>
      <w:r>
        <w:tab/>
      </w:r>
      <w:r>
        <w:tab/>
      </w:r>
      <w:r>
        <w:tab/>
      </w:r>
      <w:r>
        <w:tab/>
        <w:t>*p_disp_buf;</w:t>
      </w:r>
      <w:r>
        <w:tab/>
      </w:r>
      <w:r>
        <w:tab/>
      </w:r>
      <w:r w:rsidR="00255B53">
        <w:tab/>
      </w:r>
      <w:r>
        <w:t>//</w:t>
      </w:r>
      <w:r>
        <w:t>数码管显示缓存</w:t>
      </w:r>
    </w:p>
    <w:p w14:paraId="15283F1B" w14:textId="483DC286" w:rsidR="00615555" w:rsidRDefault="00615555" w:rsidP="00255B53">
      <w:pPr>
        <w:pStyle w:val="a5"/>
        <w:ind w:firstLine="420"/>
      </w:pPr>
      <w:r>
        <w:t xml:space="preserve">uint8_t </w:t>
      </w:r>
      <w:r>
        <w:tab/>
      </w:r>
      <w:r>
        <w:tab/>
      </w:r>
      <w:r>
        <w:tab/>
      </w:r>
      <w:r>
        <w:tab/>
        <w:t>num_digitron;</w:t>
      </w:r>
      <w:r>
        <w:tab/>
      </w:r>
      <w:r>
        <w:tab/>
      </w:r>
      <w:r w:rsidR="00255B53">
        <w:tab/>
      </w:r>
      <w:r>
        <w:t>//</w:t>
      </w:r>
      <w:r>
        <w:t>数码管个数</w:t>
      </w:r>
    </w:p>
    <w:p w14:paraId="4409B158" w14:textId="045C5A70" w:rsidR="00615555" w:rsidRDefault="00615555" w:rsidP="00255B53">
      <w:pPr>
        <w:pStyle w:val="a5"/>
        <w:ind w:firstLine="420"/>
      </w:pPr>
      <w:r>
        <w:t xml:space="preserve">uint8_t </w:t>
      </w:r>
      <w:r>
        <w:tab/>
      </w:r>
      <w:r>
        <w:tab/>
      </w:r>
      <w:r>
        <w:tab/>
      </w:r>
      <w:r>
        <w:tab/>
        <w:t>num_segment;</w:t>
      </w:r>
      <w:r>
        <w:tab/>
      </w:r>
      <w:r>
        <w:tab/>
      </w:r>
      <w:r w:rsidR="00255B53">
        <w:tab/>
      </w:r>
      <w:r>
        <w:t>//</w:t>
      </w:r>
      <w:r>
        <w:t>数码管段码个数</w:t>
      </w:r>
    </w:p>
    <w:p w14:paraId="42E56232" w14:textId="6606204D" w:rsidR="00615555" w:rsidRDefault="00615555" w:rsidP="00255B53">
      <w:pPr>
        <w:pStyle w:val="a5"/>
        <w:ind w:firstLine="420"/>
      </w:pPr>
      <w:r>
        <w:t>am</w:t>
      </w:r>
      <w:r>
        <w:rPr>
          <w:rFonts w:hint="eastAsia"/>
        </w:rPr>
        <w:t xml:space="preserve">_bool_t </w:t>
      </w:r>
      <w:r>
        <w:tab/>
      </w:r>
      <w:r>
        <w:tab/>
      </w:r>
      <w:r>
        <w:tab/>
      </w:r>
      <w:r>
        <w:rPr>
          <w:rFonts w:hint="eastAsia"/>
        </w:rPr>
        <w:t>seg_active_low;</w:t>
      </w:r>
      <w:r>
        <w:tab/>
      </w:r>
      <w:r w:rsidR="00255B53">
        <w:tab/>
      </w:r>
      <w:r w:rsidR="00255B53">
        <w:tab/>
      </w:r>
      <w:r>
        <w:rPr>
          <w:rFonts w:hint="eastAsia"/>
        </w:rPr>
        <w:t>//</w:t>
      </w:r>
      <w:r>
        <w:rPr>
          <w:rFonts w:hint="eastAsia"/>
        </w:rPr>
        <w:t>数码管段端的极性</w:t>
      </w:r>
    </w:p>
    <w:p w14:paraId="74F50136" w14:textId="14120ADC" w:rsidR="00615555" w:rsidRDefault="00615555" w:rsidP="00255B53">
      <w:pPr>
        <w:pStyle w:val="a5"/>
        <w:ind w:firstLine="420"/>
      </w:pPr>
      <w:r>
        <w:t>am_bool</w:t>
      </w:r>
      <w:r>
        <w:rPr>
          <w:rFonts w:hint="eastAsia"/>
        </w:rPr>
        <w:t xml:space="preserve">_t </w:t>
      </w:r>
      <w:r>
        <w:tab/>
      </w:r>
      <w:r>
        <w:tab/>
      </w:r>
      <w:r>
        <w:tab/>
      </w:r>
      <w:r>
        <w:rPr>
          <w:rFonts w:hint="eastAsia"/>
        </w:rPr>
        <w:t>com_active_low;</w:t>
      </w:r>
      <w:r w:rsidR="00255B53">
        <w:tab/>
      </w:r>
      <w:r>
        <w:tab/>
      </w:r>
      <w:r w:rsidR="00255B53">
        <w:tab/>
      </w:r>
      <w:r>
        <w:rPr>
          <w:rFonts w:hint="eastAsia"/>
        </w:rPr>
        <w:t>//</w:t>
      </w:r>
      <w:r>
        <w:rPr>
          <w:rFonts w:hint="eastAsia"/>
        </w:rPr>
        <w:t>数码管公共端的极性</w:t>
      </w:r>
    </w:p>
    <w:p w14:paraId="763C67C7" w14:textId="13374815" w:rsidR="00615555" w:rsidRDefault="00615555" w:rsidP="00255B53">
      <w:pPr>
        <w:pStyle w:val="a5"/>
        <w:ind w:firstLine="420"/>
      </w:pPr>
      <w:r>
        <w:t xml:space="preserve">const int </w:t>
      </w:r>
      <w:r>
        <w:tab/>
      </w:r>
      <w:r>
        <w:tab/>
      </w:r>
      <w:r>
        <w:tab/>
      </w:r>
      <w:r>
        <w:tab/>
        <w:t>*p_seg_pins;</w:t>
      </w:r>
      <w:r>
        <w:tab/>
      </w:r>
      <w:r>
        <w:tab/>
      </w:r>
      <w:r w:rsidR="00255B53">
        <w:tab/>
      </w:r>
      <w:r>
        <w:t>//</w:t>
      </w:r>
      <w:r>
        <w:t>段码</w:t>
      </w:r>
      <w:r>
        <w:t>GPIO</w:t>
      </w:r>
      <w:r>
        <w:t>驱动引脚</w:t>
      </w:r>
    </w:p>
    <w:p w14:paraId="0666448B" w14:textId="4AD4FCE9" w:rsidR="00615555" w:rsidRDefault="00615555" w:rsidP="00255B53">
      <w:pPr>
        <w:pStyle w:val="a5"/>
        <w:ind w:firstLine="420"/>
      </w:pPr>
      <w:r>
        <w:t xml:space="preserve">const int </w:t>
      </w:r>
      <w:r>
        <w:tab/>
      </w:r>
      <w:r>
        <w:tab/>
      </w:r>
      <w:r>
        <w:tab/>
      </w:r>
      <w:r>
        <w:tab/>
        <w:t>*p_com_pins;</w:t>
      </w:r>
      <w:r>
        <w:tab/>
      </w:r>
      <w:r>
        <w:tab/>
      </w:r>
      <w:r w:rsidR="00255B53">
        <w:tab/>
      </w:r>
      <w:r>
        <w:t>//</w:t>
      </w:r>
      <w:r>
        <w:t>位码</w:t>
      </w:r>
      <w:r>
        <w:t>GPIO</w:t>
      </w:r>
      <w:r>
        <w:t>驱动引脚</w:t>
      </w:r>
    </w:p>
    <w:p w14:paraId="1C6036BB" w14:textId="77777777" w:rsidR="00615555" w:rsidRDefault="00615555" w:rsidP="00255B53">
      <w:pPr>
        <w:pStyle w:val="a5"/>
      </w:pPr>
      <w:r>
        <w:rPr>
          <w:rFonts w:hint="eastAsia"/>
        </w:rPr>
        <w:t>}am_digitron_miniport_view_info_t;</w:t>
      </w:r>
    </w:p>
    <w:p w14:paraId="32205A2F" w14:textId="77777777" w:rsidR="00615555" w:rsidRDefault="00615555" w:rsidP="00615555">
      <w:pPr>
        <w:pStyle w:val="23"/>
        <w:spacing w:before="62" w:after="62"/>
        <w:rPr>
          <w:lang w:val="de-DE"/>
        </w:rPr>
      </w:pPr>
      <w:r>
        <w:rPr>
          <w:lang w:val="de-DE"/>
        </w:rPr>
        <w:t>当将</w:t>
      </w:r>
      <w:r>
        <w:rPr>
          <w:lang w:val="de-DE"/>
        </w:rPr>
        <w:t>AM116</w:t>
      </w:r>
      <w:r>
        <w:rPr>
          <w:rFonts w:hint="eastAsia"/>
          <w:lang w:val="de-DE"/>
        </w:rPr>
        <w:t>-</w:t>
      </w:r>
      <w:r>
        <w:rPr>
          <w:lang w:val="de-DE"/>
        </w:rPr>
        <w:t>Core</w:t>
      </w:r>
      <w:r>
        <w:rPr>
          <w:lang w:val="de-DE"/>
        </w:rPr>
        <w:t>与数码管配板</w:t>
      </w:r>
      <w:r>
        <w:rPr>
          <w:lang w:val="de-DE"/>
        </w:rPr>
        <w:t>MiniPort-View</w:t>
      </w:r>
      <w:r>
        <w:rPr>
          <w:lang w:val="de-DE"/>
        </w:rPr>
        <w:t>联合使用时</w:t>
      </w:r>
      <w:r>
        <w:rPr>
          <w:rFonts w:hint="eastAsia"/>
          <w:lang w:val="de-DE"/>
        </w:rPr>
        <w:t>，</w:t>
      </w:r>
      <w:r>
        <w:rPr>
          <w:lang w:val="de-DE"/>
        </w:rPr>
        <w:t>若分配给数码管设备的</w:t>
      </w:r>
      <w:r>
        <w:rPr>
          <w:lang w:val="de-DE"/>
        </w:rPr>
        <w:t>ID</w:t>
      </w:r>
      <w:r>
        <w:rPr>
          <w:lang w:val="de-DE"/>
        </w:rPr>
        <w:t>为</w:t>
      </w:r>
      <w:r>
        <w:rPr>
          <w:rFonts w:hint="eastAsia"/>
          <w:lang w:val="de-DE"/>
        </w:rPr>
        <w:t>0</w:t>
      </w:r>
      <w:r>
        <w:rPr>
          <w:rFonts w:hint="eastAsia"/>
          <w:lang w:val="de-DE"/>
        </w:rPr>
        <w:t>，扫描频率为</w:t>
      </w:r>
      <w:r>
        <w:rPr>
          <w:rFonts w:hint="eastAsia"/>
          <w:lang w:val="de-DE"/>
        </w:rPr>
        <w:t>50Hz</w:t>
      </w:r>
      <w:r>
        <w:rPr>
          <w:rFonts w:hint="eastAsia"/>
          <w:lang w:val="de-DE"/>
        </w:rPr>
        <w:t>，</w:t>
      </w:r>
      <w:r>
        <w:rPr>
          <w:lang w:val="de-DE"/>
        </w:rPr>
        <w:t>在一个闪烁周期内</w:t>
      </w:r>
      <w:r>
        <w:rPr>
          <w:rFonts w:hint="eastAsia"/>
          <w:lang w:val="de-DE"/>
        </w:rPr>
        <w:t>，</w:t>
      </w:r>
      <w:r>
        <w:rPr>
          <w:lang w:val="de-DE"/>
        </w:rPr>
        <w:t>数码管点亮和熄灭的时间均为</w:t>
      </w:r>
      <w:r>
        <w:rPr>
          <w:rFonts w:hint="eastAsia"/>
          <w:lang w:val="de-DE"/>
        </w:rPr>
        <w:t>500ms</w:t>
      </w:r>
      <w:r>
        <w:rPr>
          <w:rFonts w:hint="eastAsia"/>
          <w:lang w:val="de-DE"/>
        </w:rPr>
        <w:t>，</w:t>
      </w:r>
      <w:r>
        <w:rPr>
          <w:lang w:val="de-DE"/>
        </w:rPr>
        <w:t>基于等效电路图以及数码管信息</w:t>
      </w:r>
      <w:r>
        <w:rPr>
          <w:rFonts w:hint="eastAsia"/>
          <w:lang w:val="de-DE"/>
        </w:rPr>
        <w:t>，</w:t>
      </w:r>
      <w:r>
        <w:rPr>
          <w:lang w:val="de-DE"/>
        </w:rPr>
        <w:t>定义与</w:t>
      </w:r>
      <w:r>
        <w:rPr>
          <w:lang w:val="de-DE"/>
        </w:rPr>
        <w:t>MiniPort-View</w:t>
      </w:r>
      <w:r>
        <w:rPr>
          <w:lang w:val="de-DE"/>
        </w:rPr>
        <w:t>对应的设备实例信息为</w:t>
      </w:r>
      <w:r>
        <w:rPr>
          <w:rFonts w:hint="eastAsia"/>
          <w:lang w:val="de-DE"/>
        </w:rPr>
        <w:t>：</w:t>
      </w:r>
    </w:p>
    <w:p w14:paraId="46460145" w14:textId="6A1213A4" w:rsidR="00615555" w:rsidRPr="00E22061" w:rsidRDefault="00615555" w:rsidP="00255B53">
      <w:pPr>
        <w:pStyle w:val="a5"/>
      </w:pPr>
      <w:r>
        <w:t>uint8</w:t>
      </w:r>
      <w:r>
        <w:rPr>
          <w:rFonts w:hint="eastAsia"/>
        </w:rPr>
        <w:t>_t g_disp_buf[</w:t>
      </w:r>
      <w:r>
        <w:t>2</w:t>
      </w:r>
      <w:r>
        <w:rPr>
          <w:rFonts w:hint="eastAsia"/>
        </w:rPr>
        <w:t>]</w:t>
      </w:r>
      <w:r>
        <w:t>;</w:t>
      </w:r>
    </w:p>
    <w:p w14:paraId="06AB9028" w14:textId="77777777" w:rsidR="00615555" w:rsidRDefault="00615555" w:rsidP="00255B53">
      <w:pPr>
        <w:pStyle w:val="a5"/>
      </w:pPr>
      <w:r>
        <w:t>static const int g</w:t>
      </w:r>
      <w:r>
        <w:rPr>
          <w:rFonts w:hint="eastAsia"/>
        </w:rPr>
        <w:t>_digitron_seg_pins[] = {</w:t>
      </w:r>
    </w:p>
    <w:p w14:paraId="7EC60B12" w14:textId="77777777" w:rsidR="00615555" w:rsidRDefault="00615555" w:rsidP="00255B53">
      <w:pPr>
        <w:pStyle w:val="a5"/>
      </w:pPr>
      <w:r>
        <w:rPr>
          <w:rFonts w:hint="eastAsia"/>
        </w:rPr>
        <w:tab/>
        <w:t>PIO0_</w:t>
      </w:r>
      <w:r>
        <w:t>8,PIO0_9,</w:t>
      </w:r>
      <w:r w:rsidRPr="00FC33E9">
        <w:rPr>
          <w:rFonts w:hint="eastAsia"/>
        </w:rPr>
        <w:t xml:space="preserve"> </w:t>
      </w:r>
      <w:r>
        <w:rPr>
          <w:rFonts w:hint="eastAsia"/>
        </w:rPr>
        <w:t>PIO0_</w:t>
      </w:r>
      <w:r>
        <w:t>10,PIO0_11,</w:t>
      </w:r>
      <w:r w:rsidRPr="00FC33E9">
        <w:rPr>
          <w:rFonts w:hint="eastAsia"/>
        </w:rPr>
        <w:t xml:space="preserve"> </w:t>
      </w:r>
      <w:r>
        <w:rPr>
          <w:rFonts w:hint="eastAsia"/>
        </w:rPr>
        <w:t>PIO0_</w:t>
      </w:r>
      <w:r>
        <w:t>12,PIO0_13,</w:t>
      </w:r>
      <w:r w:rsidRPr="00FC33E9">
        <w:rPr>
          <w:rFonts w:hint="eastAsia"/>
        </w:rPr>
        <w:t xml:space="preserve"> </w:t>
      </w:r>
      <w:r>
        <w:rPr>
          <w:rFonts w:hint="eastAsia"/>
        </w:rPr>
        <w:t>PIO0_</w:t>
      </w:r>
      <w:r>
        <w:t>14,PIO0_15</w:t>
      </w:r>
    </w:p>
    <w:p w14:paraId="378DA74A" w14:textId="52886760" w:rsidR="00615555" w:rsidRDefault="00615555" w:rsidP="00255B53">
      <w:pPr>
        <w:pStyle w:val="a5"/>
      </w:pPr>
      <w:r>
        <w:t>};</w:t>
      </w:r>
    </w:p>
    <w:p w14:paraId="50579E0B" w14:textId="77777777" w:rsidR="00615555" w:rsidRDefault="00615555" w:rsidP="00255B53">
      <w:pPr>
        <w:pStyle w:val="a5"/>
      </w:pPr>
      <w:r>
        <w:t>s</w:t>
      </w:r>
      <w:r>
        <w:rPr>
          <w:rFonts w:hint="eastAsia"/>
        </w:rPr>
        <w:t xml:space="preserve">tatic </w:t>
      </w:r>
      <w:r>
        <w:t>const int g_digitron_com</w:t>
      </w:r>
      <w:r>
        <w:rPr>
          <w:rFonts w:hint="eastAsia"/>
        </w:rPr>
        <w:t>_pins[] = {</w:t>
      </w:r>
    </w:p>
    <w:p w14:paraId="4C56F5DF" w14:textId="77777777" w:rsidR="00615555" w:rsidRDefault="00615555" w:rsidP="00255B53">
      <w:pPr>
        <w:pStyle w:val="a5"/>
      </w:pPr>
      <w:r>
        <w:rPr>
          <w:rFonts w:hint="eastAsia"/>
        </w:rPr>
        <w:tab/>
        <w:t>PIO0_</w:t>
      </w:r>
      <w:r>
        <w:t>17,PIO0_23</w:t>
      </w:r>
    </w:p>
    <w:p w14:paraId="45448480" w14:textId="55F29DD3" w:rsidR="00615555" w:rsidRPr="00326155" w:rsidRDefault="00615555" w:rsidP="00255B53">
      <w:pPr>
        <w:pStyle w:val="a5"/>
      </w:pPr>
      <w:r>
        <w:rPr>
          <w:rFonts w:hint="eastAsia"/>
        </w:rPr>
        <w:t>}</w:t>
      </w:r>
    </w:p>
    <w:p w14:paraId="709BF42B" w14:textId="77777777" w:rsidR="00615555" w:rsidRDefault="00615555" w:rsidP="00255B53">
      <w:pPr>
        <w:pStyle w:val="a5"/>
      </w:pPr>
      <w:r>
        <w:t>a</w:t>
      </w:r>
      <w:r>
        <w:rPr>
          <w:rFonts w:hint="eastAsia"/>
        </w:rPr>
        <w:t>m_</w:t>
      </w:r>
      <w:r>
        <w:t>digitron_miniport_view_t g_miniport_view;</w:t>
      </w:r>
    </w:p>
    <w:p w14:paraId="29F31560" w14:textId="77777777" w:rsidR="00615555" w:rsidRDefault="00615555" w:rsidP="00255B53">
      <w:pPr>
        <w:pStyle w:val="a5"/>
      </w:pPr>
      <w:r>
        <w:t>const am_digitron_miniport_view_info_t g_miniport_view_info = {</w:t>
      </w:r>
    </w:p>
    <w:p w14:paraId="6D87D22C" w14:textId="77777777" w:rsidR="00615555" w:rsidRPr="00326155" w:rsidRDefault="00615555" w:rsidP="00255B53">
      <w:pPr>
        <w:pStyle w:val="a5"/>
      </w:pPr>
      <w:r>
        <w:rPr>
          <w:rFonts w:hint="eastAsia"/>
        </w:rPr>
        <w:t>{</w:t>
      </w:r>
    </w:p>
    <w:p w14:paraId="0E96DB12" w14:textId="68A5ADAE" w:rsidR="00615555" w:rsidRDefault="00615555" w:rsidP="00255B53">
      <w:pPr>
        <w:pStyle w:val="a5"/>
        <w:ind w:firstLine="420"/>
      </w:pPr>
      <w:r>
        <w:rPr>
          <w:rFonts w:hint="eastAsia"/>
        </w:rPr>
        <w:t>0,</w:t>
      </w:r>
      <w:r w:rsidR="00255B53">
        <w:tab/>
      </w:r>
      <w:r w:rsidR="00255B53">
        <w:tab/>
      </w:r>
      <w:r w:rsidR="00255B53">
        <w:tab/>
      </w:r>
      <w:r w:rsidR="00255B53">
        <w:tab/>
      </w:r>
      <w:r w:rsidR="00255B53">
        <w:tab/>
      </w:r>
      <w:r w:rsidR="00255B53">
        <w:tab/>
      </w:r>
      <w:r w:rsidR="00255B53">
        <w:tab/>
      </w:r>
      <w:r w:rsidR="00255B53">
        <w:tab/>
      </w:r>
      <w:r w:rsidR="00255B53">
        <w:tab/>
      </w:r>
      <w:r w:rsidR="00255B53">
        <w:tab/>
      </w:r>
      <w:r>
        <w:rPr>
          <w:rFonts w:hint="eastAsia"/>
        </w:rPr>
        <w:t>//I</w:t>
      </w:r>
      <w:r w:rsidR="00E22061">
        <w:t>D</w:t>
      </w:r>
      <w:r>
        <w:rPr>
          <w:rFonts w:hint="eastAsia"/>
        </w:rPr>
        <w:t>为</w:t>
      </w:r>
      <w:r>
        <w:rPr>
          <w:rFonts w:hint="eastAsia"/>
        </w:rPr>
        <w:t>0</w:t>
      </w:r>
    </w:p>
    <w:p w14:paraId="4C5F0965" w14:textId="77777777" w:rsidR="00615555" w:rsidRDefault="00615555" w:rsidP="00255B53">
      <w:pPr>
        <w:pStyle w:val="a5"/>
      </w:pPr>
      <w:r>
        <w:rPr>
          <w:rFonts w:hint="eastAsia"/>
        </w:rPr>
        <w:t>}</w:t>
      </w:r>
    </w:p>
    <w:p w14:paraId="74F848F2" w14:textId="63EF2685" w:rsidR="00615555" w:rsidRDefault="00615555" w:rsidP="00255B53">
      <w:pPr>
        <w:pStyle w:val="a5"/>
        <w:ind w:firstLine="420"/>
      </w:pPr>
      <w:r>
        <w:t>50</w:t>
      </w:r>
      <w:r>
        <w:rPr>
          <w:rFonts w:hint="eastAsia"/>
        </w:rPr>
        <w:t>,</w:t>
      </w:r>
      <w:r w:rsidR="00255B53">
        <w:tab/>
      </w:r>
      <w:r w:rsidR="00255B53">
        <w:tab/>
      </w:r>
      <w:r w:rsidR="00255B53">
        <w:tab/>
      </w:r>
      <w:r w:rsidR="00255B53">
        <w:tab/>
      </w:r>
      <w:r w:rsidR="00255B53">
        <w:tab/>
      </w:r>
      <w:r w:rsidR="00255B53">
        <w:tab/>
      </w:r>
      <w:r w:rsidR="00255B53">
        <w:tab/>
      </w:r>
      <w:r w:rsidR="00255B53">
        <w:tab/>
      </w:r>
      <w:r w:rsidR="00255B53">
        <w:tab/>
      </w:r>
      <w:r w:rsidR="00255B53">
        <w:tab/>
      </w:r>
      <w:r>
        <w:rPr>
          <w:rFonts w:hint="eastAsia"/>
        </w:rPr>
        <w:t>//</w:t>
      </w:r>
      <w:r>
        <w:rPr>
          <w:rFonts w:hint="eastAsia"/>
        </w:rPr>
        <w:t>扫描频率</w:t>
      </w:r>
      <w:r>
        <w:rPr>
          <w:rFonts w:hint="eastAsia"/>
        </w:rPr>
        <w:t>50Hz</w:t>
      </w:r>
    </w:p>
    <w:p w14:paraId="74136346" w14:textId="0600B367" w:rsidR="00615555" w:rsidRDefault="00615555" w:rsidP="00255B53">
      <w:pPr>
        <w:pStyle w:val="a5"/>
        <w:ind w:firstLine="420"/>
      </w:pPr>
      <w:r>
        <w:lastRenderedPageBreak/>
        <w:t>500</w:t>
      </w:r>
      <w:r>
        <w:rPr>
          <w:rFonts w:hint="eastAsia"/>
        </w:rPr>
        <w:t>,</w:t>
      </w:r>
      <w:r w:rsidR="00255B53">
        <w:tab/>
      </w:r>
      <w:r w:rsidR="00255B53">
        <w:tab/>
      </w:r>
      <w:r w:rsidR="00255B53">
        <w:tab/>
      </w:r>
      <w:r w:rsidR="00255B53">
        <w:tab/>
      </w:r>
      <w:r w:rsidR="00255B53">
        <w:tab/>
      </w:r>
      <w:r w:rsidR="00255B53">
        <w:tab/>
      </w:r>
      <w:r w:rsidR="00255B53">
        <w:tab/>
      </w:r>
      <w:r w:rsidR="00255B53">
        <w:tab/>
      </w:r>
      <w:r w:rsidR="00255B53">
        <w:tab/>
      </w:r>
      <w:r w:rsidR="00255B53">
        <w:tab/>
      </w:r>
      <w:r>
        <w:t>//</w:t>
      </w:r>
      <w:r>
        <w:t>一次闪烁中</w:t>
      </w:r>
      <w:r>
        <w:rPr>
          <w:rFonts w:hint="eastAsia"/>
        </w:rPr>
        <w:t>，</w:t>
      </w:r>
      <w:r>
        <w:t>点亮时间为</w:t>
      </w:r>
      <w:r>
        <w:rPr>
          <w:rFonts w:hint="eastAsia"/>
        </w:rPr>
        <w:t>500ms</w:t>
      </w:r>
    </w:p>
    <w:p w14:paraId="26D45BE8" w14:textId="3C5AE49A" w:rsidR="00615555" w:rsidRDefault="00255B53" w:rsidP="00255B53">
      <w:pPr>
        <w:pStyle w:val="a5"/>
        <w:ind w:firstLine="420"/>
      </w:pPr>
      <w:r>
        <w:t>500,</w:t>
      </w:r>
      <w:r>
        <w:tab/>
      </w:r>
      <w:r>
        <w:tab/>
      </w:r>
      <w:r>
        <w:tab/>
      </w:r>
      <w:r>
        <w:tab/>
      </w:r>
      <w:r>
        <w:tab/>
      </w:r>
      <w:r>
        <w:tab/>
      </w:r>
      <w:r>
        <w:tab/>
      </w:r>
      <w:r>
        <w:tab/>
      </w:r>
      <w:r>
        <w:tab/>
      </w:r>
      <w:r>
        <w:tab/>
      </w:r>
      <w:r w:rsidR="00615555">
        <w:t>//</w:t>
      </w:r>
      <w:r w:rsidR="00615555">
        <w:t>一次闪烁中</w:t>
      </w:r>
      <w:r w:rsidR="00615555">
        <w:rPr>
          <w:rFonts w:hint="eastAsia"/>
        </w:rPr>
        <w:t>，</w:t>
      </w:r>
      <w:r w:rsidR="00615555">
        <w:t>熄灭时间为</w:t>
      </w:r>
      <w:r w:rsidR="00615555">
        <w:rPr>
          <w:rFonts w:hint="eastAsia"/>
        </w:rPr>
        <w:t>500ms</w:t>
      </w:r>
    </w:p>
    <w:p w14:paraId="3BD6A747" w14:textId="06C48625" w:rsidR="00615555" w:rsidRDefault="00615555" w:rsidP="00255B53">
      <w:pPr>
        <w:pStyle w:val="a5"/>
        <w:ind w:firstLine="420"/>
      </w:pPr>
      <w:r>
        <w:t>g</w:t>
      </w:r>
      <w:r>
        <w:rPr>
          <w:rFonts w:hint="eastAsia"/>
        </w:rPr>
        <w:t>_</w:t>
      </w:r>
      <w:r w:rsidR="00255B53">
        <w:t>disp_buf,</w:t>
      </w:r>
      <w:r w:rsidR="00255B53">
        <w:tab/>
      </w:r>
      <w:r w:rsidR="00255B53">
        <w:tab/>
      </w:r>
      <w:r w:rsidR="00255B53">
        <w:tab/>
      </w:r>
      <w:r w:rsidR="00255B53">
        <w:tab/>
      </w:r>
      <w:r w:rsidR="00255B53">
        <w:tab/>
      </w:r>
      <w:r w:rsidR="00255B53">
        <w:tab/>
      </w:r>
      <w:r w:rsidR="00255B53">
        <w:tab/>
      </w:r>
      <w:r w:rsidR="00255B53">
        <w:tab/>
      </w:r>
      <w:r>
        <w:t>//</w:t>
      </w:r>
      <w:r>
        <w:t>显示缓存</w:t>
      </w:r>
    </w:p>
    <w:p w14:paraId="34DC1A06" w14:textId="46DF7CD3" w:rsidR="00615555" w:rsidRDefault="00615555" w:rsidP="00255B53">
      <w:pPr>
        <w:pStyle w:val="a5"/>
        <w:ind w:firstLine="420"/>
      </w:pPr>
      <w:r>
        <w:rPr>
          <w:rFonts w:hint="eastAsia"/>
        </w:rPr>
        <w:t>2,</w:t>
      </w:r>
      <w:r w:rsidR="00255B53">
        <w:tab/>
      </w:r>
      <w:r w:rsidR="00255B53">
        <w:tab/>
      </w:r>
      <w:r w:rsidR="00255B53">
        <w:tab/>
      </w:r>
      <w:r w:rsidR="00255B53">
        <w:tab/>
      </w:r>
      <w:r w:rsidR="00255B53">
        <w:tab/>
      </w:r>
      <w:r w:rsidR="00255B53">
        <w:tab/>
      </w:r>
      <w:r w:rsidR="00255B53">
        <w:tab/>
      </w:r>
      <w:r w:rsidR="00255B53">
        <w:tab/>
      </w:r>
      <w:r w:rsidR="00255B53">
        <w:tab/>
      </w:r>
      <w:r w:rsidR="00255B53">
        <w:tab/>
      </w:r>
      <w:r>
        <w:rPr>
          <w:rFonts w:hint="eastAsia"/>
        </w:rPr>
        <w:t>//</w:t>
      </w:r>
      <w:r>
        <w:rPr>
          <w:rFonts w:hint="eastAsia"/>
        </w:rPr>
        <w:t>数码管个数</w:t>
      </w:r>
    </w:p>
    <w:p w14:paraId="7ADF19BD" w14:textId="393BD176" w:rsidR="00615555" w:rsidRDefault="00615555" w:rsidP="00255B53">
      <w:pPr>
        <w:pStyle w:val="a5"/>
        <w:ind w:firstLine="420"/>
      </w:pPr>
      <w:r>
        <w:rPr>
          <w:rFonts w:hint="eastAsia"/>
        </w:rPr>
        <w:t>8,</w:t>
      </w:r>
      <w:r w:rsidR="00255B53">
        <w:tab/>
      </w:r>
      <w:r w:rsidR="00255B53">
        <w:tab/>
      </w:r>
      <w:r w:rsidR="00255B53">
        <w:tab/>
      </w:r>
      <w:r w:rsidR="00255B53">
        <w:tab/>
      </w:r>
      <w:r w:rsidR="00255B53">
        <w:tab/>
      </w:r>
      <w:r w:rsidR="00255B53">
        <w:tab/>
      </w:r>
      <w:r w:rsidR="00255B53">
        <w:tab/>
      </w:r>
      <w:r w:rsidR="00255B53">
        <w:tab/>
      </w:r>
      <w:r w:rsidR="00255B53">
        <w:tab/>
      </w:r>
      <w:r w:rsidR="00255B53">
        <w:tab/>
      </w:r>
      <w:r>
        <w:rPr>
          <w:rFonts w:hint="eastAsia"/>
        </w:rPr>
        <w:t>//8</w:t>
      </w:r>
      <w:r>
        <w:rPr>
          <w:rFonts w:hint="eastAsia"/>
        </w:rPr>
        <w:t>段数码管</w:t>
      </w:r>
    </w:p>
    <w:p w14:paraId="5BEB6563" w14:textId="23E23C9B" w:rsidR="00615555" w:rsidRDefault="00615555" w:rsidP="00255B53">
      <w:pPr>
        <w:pStyle w:val="a5"/>
        <w:ind w:firstLine="420"/>
      </w:pPr>
      <w:r>
        <w:rPr>
          <w:rFonts w:hint="eastAsia"/>
        </w:rPr>
        <w:t>AM_TURE,</w:t>
      </w:r>
      <w:r w:rsidR="00255B53">
        <w:tab/>
      </w:r>
      <w:r w:rsidR="00255B53">
        <w:tab/>
      </w:r>
      <w:r w:rsidR="00255B53">
        <w:tab/>
      </w:r>
      <w:r w:rsidR="00255B53">
        <w:tab/>
      </w:r>
      <w:r w:rsidR="00255B53">
        <w:tab/>
      </w:r>
      <w:r w:rsidR="00255B53">
        <w:tab/>
      </w:r>
      <w:r w:rsidR="00255B53">
        <w:tab/>
      </w:r>
      <w:r w:rsidR="00255B53">
        <w:tab/>
      </w:r>
      <w:r>
        <w:rPr>
          <w:rFonts w:hint="eastAsia"/>
        </w:rPr>
        <w:t>//</w:t>
      </w:r>
      <w:r>
        <w:rPr>
          <w:rFonts w:hint="eastAsia"/>
        </w:rPr>
        <w:t>数码管段码引脚低电平有效</w:t>
      </w:r>
    </w:p>
    <w:p w14:paraId="709D7F5F" w14:textId="6E53E76D" w:rsidR="00615555" w:rsidRDefault="00615555" w:rsidP="00255B53">
      <w:pPr>
        <w:pStyle w:val="a5"/>
        <w:ind w:firstLine="420"/>
      </w:pPr>
      <w:r>
        <w:rPr>
          <w:rFonts w:hint="eastAsia"/>
        </w:rPr>
        <w:t>AM_TURE,</w:t>
      </w:r>
      <w:r w:rsidR="00255B53">
        <w:tab/>
      </w:r>
      <w:r w:rsidR="00255B53">
        <w:tab/>
      </w:r>
      <w:r w:rsidR="00255B53">
        <w:tab/>
      </w:r>
      <w:r w:rsidR="00255B53">
        <w:tab/>
      </w:r>
      <w:r w:rsidR="00255B53">
        <w:tab/>
      </w:r>
      <w:r w:rsidR="00255B53">
        <w:tab/>
      </w:r>
      <w:r w:rsidR="00255B53">
        <w:tab/>
      </w:r>
      <w:r w:rsidR="00255B53">
        <w:tab/>
      </w:r>
      <w:r>
        <w:rPr>
          <w:rFonts w:hint="eastAsia"/>
        </w:rPr>
        <w:t>//</w:t>
      </w:r>
      <w:r>
        <w:rPr>
          <w:rFonts w:hint="eastAsia"/>
        </w:rPr>
        <w:t>数码管位选引脚低电平有效</w:t>
      </w:r>
    </w:p>
    <w:p w14:paraId="652C5BBE" w14:textId="71CD5C1E" w:rsidR="00615555" w:rsidRDefault="00615555" w:rsidP="00255B53">
      <w:pPr>
        <w:pStyle w:val="a5"/>
        <w:ind w:firstLine="420"/>
      </w:pPr>
      <w:r>
        <w:t>g_digitron_seg_pins,</w:t>
      </w:r>
      <w:r>
        <w:tab/>
      </w:r>
      <w:r>
        <w:tab/>
      </w:r>
      <w:r>
        <w:tab/>
      </w:r>
      <w:r>
        <w:tab/>
      </w:r>
      <w:r>
        <w:tab/>
      </w:r>
      <w:r>
        <w:tab/>
      </w:r>
      <w:r w:rsidR="00255B53">
        <w:tab/>
      </w:r>
      <w:r>
        <w:t>//</w:t>
      </w:r>
      <w:r>
        <w:t>段码引脚</w:t>
      </w:r>
    </w:p>
    <w:p w14:paraId="71C86827" w14:textId="4DD14EEB" w:rsidR="00615555" w:rsidRDefault="00615555" w:rsidP="00255B53">
      <w:pPr>
        <w:pStyle w:val="a5"/>
        <w:ind w:firstLine="420"/>
      </w:pPr>
      <w:r>
        <w:t>g_digitron_com_pins</w:t>
      </w:r>
      <w:r>
        <w:tab/>
      </w:r>
      <w:r>
        <w:tab/>
      </w:r>
      <w:r>
        <w:tab/>
      </w:r>
      <w:r>
        <w:tab/>
      </w:r>
      <w:r>
        <w:tab/>
      </w:r>
      <w:r>
        <w:tab/>
      </w:r>
      <w:r w:rsidR="00255B53">
        <w:tab/>
      </w:r>
      <w:r>
        <w:t>//</w:t>
      </w:r>
      <w:r>
        <w:t>位选引脚</w:t>
      </w:r>
    </w:p>
    <w:p w14:paraId="3050A218" w14:textId="77777777" w:rsidR="00615555" w:rsidRDefault="00615555" w:rsidP="00255B53">
      <w:pPr>
        <w:pStyle w:val="a5"/>
      </w:pPr>
      <w:r>
        <w:t>}</w:t>
      </w:r>
      <w:r>
        <w:rPr>
          <w:rFonts w:hint="eastAsia"/>
        </w:rPr>
        <w:t>;</w:t>
      </w:r>
    </w:p>
    <w:p w14:paraId="20674B5C" w14:textId="77777777" w:rsidR="00615555" w:rsidRDefault="00615555" w:rsidP="00615555">
      <w:pPr>
        <w:pStyle w:val="23"/>
        <w:spacing w:before="62" w:after="62"/>
        <w:rPr>
          <w:lang w:val="de-DE"/>
        </w:rPr>
      </w:pPr>
      <w:r>
        <w:rPr>
          <w:lang w:val="de-DE"/>
        </w:rPr>
        <w:t>类似地</w:t>
      </w:r>
      <w:r>
        <w:rPr>
          <w:rFonts w:hint="eastAsia"/>
          <w:lang w:val="de-DE"/>
        </w:rPr>
        <w:t>，</w:t>
      </w:r>
      <w:r>
        <w:rPr>
          <w:lang w:val="de-DE"/>
        </w:rPr>
        <w:t>在数码管的设备类型中需要维持一个指向数码管设备信息的指针</w:t>
      </w:r>
      <w:r>
        <w:rPr>
          <w:rFonts w:hint="eastAsia"/>
          <w:lang w:val="de-DE"/>
        </w:rPr>
        <w:t>，</w:t>
      </w:r>
      <w:r>
        <w:rPr>
          <w:lang w:val="de-DE"/>
        </w:rPr>
        <w:t>以便在任何时候都可以从数码管设备中取出相关的信息使用</w:t>
      </w:r>
      <w:r>
        <w:rPr>
          <w:rFonts w:hint="eastAsia"/>
          <w:lang w:val="de-DE"/>
        </w:rPr>
        <w:t>，</w:t>
      </w:r>
      <w:r>
        <w:rPr>
          <w:lang w:val="de-DE"/>
        </w:rPr>
        <w:t>完整的数码管设备类型定义为</w:t>
      </w:r>
      <w:r>
        <w:rPr>
          <w:rFonts w:hint="eastAsia"/>
          <w:lang w:val="de-DE"/>
        </w:rPr>
        <w:t>：</w:t>
      </w:r>
    </w:p>
    <w:p w14:paraId="35C2DDB1" w14:textId="77777777" w:rsidR="00615555" w:rsidRDefault="00615555" w:rsidP="00255B53">
      <w:pPr>
        <w:pStyle w:val="a5"/>
      </w:pPr>
      <w:r>
        <w:t>typedef struct am_digitron_miniport_view{</w:t>
      </w:r>
    </w:p>
    <w:p w14:paraId="0FBF9DE7" w14:textId="09C29FBD" w:rsidR="00615555" w:rsidRDefault="00615555" w:rsidP="00255B53">
      <w:pPr>
        <w:pStyle w:val="a5"/>
        <w:ind w:firstLine="420"/>
      </w:pPr>
      <w:r>
        <w:t>a</w:t>
      </w:r>
      <w:r>
        <w:rPr>
          <w:rFonts w:hint="eastAsia"/>
        </w:rPr>
        <w:t>m_</w:t>
      </w:r>
      <w:r>
        <w:t xml:space="preserve">digitron_dev_t </w:t>
      </w:r>
      <w:r>
        <w:tab/>
        <w:t xml:space="preserve">isa; </w:t>
      </w:r>
      <w:r>
        <w:tab/>
      </w:r>
      <w:r>
        <w:tab/>
      </w:r>
      <w:r>
        <w:tab/>
      </w:r>
      <w:r>
        <w:tab/>
      </w:r>
      <w:r>
        <w:tab/>
      </w:r>
      <w:r w:rsidR="00255B53">
        <w:tab/>
      </w:r>
      <w:r>
        <w:t>//</w:t>
      </w:r>
      <w:r>
        <w:t>派生至抽象的数码管设备</w:t>
      </w:r>
    </w:p>
    <w:p w14:paraId="45196F26" w14:textId="0A76C279" w:rsidR="00615555" w:rsidRDefault="00615555" w:rsidP="00255B53">
      <w:pPr>
        <w:pStyle w:val="a5"/>
        <w:ind w:firstLine="420"/>
      </w:pPr>
      <w:r>
        <w:t>am_softtimer</w:t>
      </w:r>
      <w:r>
        <w:rPr>
          <w:rFonts w:hint="eastAsia"/>
        </w:rPr>
        <w:t xml:space="preserve">_t </w:t>
      </w:r>
      <w:r>
        <w:tab/>
      </w:r>
      <w:r>
        <w:tab/>
      </w:r>
      <w:r>
        <w:rPr>
          <w:rFonts w:hint="eastAsia"/>
        </w:rPr>
        <w:t>timer;</w:t>
      </w:r>
      <w:r>
        <w:tab/>
      </w:r>
      <w:r>
        <w:tab/>
      </w:r>
      <w:r>
        <w:tab/>
      </w:r>
      <w:r>
        <w:tab/>
      </w:r>
      <w:r w:rsidR="00255B53">
        <w:tab/>
      </w:r>
      <w:r>
        <w:rPr>
          <w:rFonts w:hint="eastAsia"/>
        </w:rPr>
        <w:t>//</w:t>
      </w:r>
      <w:r>
        <w:rPr>
          <w:rFonts w:hint="eastAsia"/>
        </w:rPr>
        <w:t>使用软件定时器以自动扫描</w:t>
      </w:r>
    </w:p>
    <w:p w14:paraId="7BC9E289" w14:textId="090F40E6" w:rsidR="00615555" w:rsidRDefault="00255B53" w:rsidP="00255B53">
      <w:pPr>
        <w:pStyle w:val="a5"/>
        <w:ind w:firstLine="420"/>
      </w:pPr>
      <w:r>
        <w:t xml:space="preserve">uint8_t </w:t>
      </w:r>
      <w:r>
        <w:tab/>
      </w:r>
      <w:r>
        <w:tab/>
      </w:r>
      <w:r>
        <w:tab/>
      </w:r>
      <w:r w:rsidR="00615555">
        <w:t>scan_idx;</w:t>
      </w:r>
      <w:r w:rsidR="00615555">
        <w:tab/>
      </w:r>
      <w:r w:rsidR="00615555">
        <w:tab/>
      </w:r>
      <w:r w:rsidR="00615555">
        <w:tab/>
      </w:r>
      <w:r w:rsidR="00615555">
        <w:tab/>
      </w:r>
      <w:r>
        <w:tab/>
      </w:r>
      <w:r w:rsidR="00615555">
        <w:t>//</w:t>
      </w:r>
      <w:r w:rsidR="00615555">
        <w:t>当前扫描索引</w:t>
      </w:r>
    </w:p>
    <w:p w14:paraId="0B04AAE4" w14:textId="29398016" w:rsidR="00615555" w:rsidRDefault="00255B53" w:rsidP="00255B53">
      <w:pPr>
        <w:pStyle w:val="a5"/>
        <w:ind w:firstLine="420"/>
      </w:pPr>
      <w:r>
        <w:t xml:space="preserve">uint32_t </w:t>
      </w:r>
      <w:r>
        <w:tab/>
      </w:r>
      <w:r>
        <w:tab/>
      </w:r>
      <w:r>
        <w:tab/>
      </w:r>
      <w:r w:rsidR="00615555">
        <w:t>blink_flags;</w:t>
      </w:r>
      <w:r w:rsidR="00615555">
        <w:tab/>
      </w:r>
      <w:r w:rsidR="00615555">
        <w:tab/>
      </w:r>
      <w:r w:rsidR="00615555">
        <w:tab/>
      </w:r>
      <w:r>
        <w:tab/>
      </w:r>
      <w:r w:rsidR="00615555">
        <w:t>//</w:t>
      </w:r>
      <w:r w:rsidR="00615555">
        <w:t>闪烁属性标志</w:t>
      </w:r>
    </w:p>
    <w:p w14:paraId="4D1CAFE3" w14:textId="4C58E7D4" w:rsidR="00615555" w:rsidRDefault="00255B53" w:rsidP="00255B53">
      <w:pPr>
        <w:pStyle w:val="a5"/>
        <w:ind w:firstLine="420"/>
      </w:pPr>
      <w:r>
        <w:t xml:space="preserve">uint16_t </w:t>
      </w:r>
      <w:r>
        <w:tab/>
      </w:r>
      <w:r>
        <w:tab/>
      </w:r>
      <w:r>
        <w:tab/>
      </w:r>
      <w:r w:rsidR="00615555">
        <w:t>blink_cnt;</w:t>
      </w:r>
      <w:r w:rsidR="00615555">
        <w:tab/>
      </w:r>
      <w:r w:rsidR="00615555">
        <w:tab/>
      </w:r>
      <w:r w:rsidR="00615555">
        <w:tab/>
      </w:r>
      <w:r>
        <w:tab/>
      </w:r>
      <w:r>
        <w:tab/>
      </w:r>
      <w:r w:rsidR="00615555">
        <w:t>//</w:t>
      </w:r>
      <w:r w:rsidR="00615555">
        <w:t>闪烁计时器</w:t>
      </w:r>
    </w:p>
    <w:p w14:paraId="6094871B" w14:textId="1DF39F3D" w:rsidR="00615555" w:rsidRDefault="00615555" w:rsidP="00255B53">
      <w:pPr>
        <w:pStyle w:val="a5"/>
        <w:ind w:firstLine="420"/>
      </w:pPr>
      <w:r>
        <w:t>uint16</w:t>
      </w:r>
      <w:r>
        <w:rPr>
          <w:rFonts w:hint="eastAsia"/>
        </w:rPr>
        <w:t>_t</w:t>
      </w:r>
      <w:r>
        <w:tab/>
      </w:r>
      <w:r>
        <w:tab/>
        <w:t xml:space="preserve"> </w:t>
      </w:r>
      <w:r>
        <w:tab/>
        <w:t>(*pfn_decode)(uint16_t code);</w:t>
      </w:r>
      <w:r w:rsidR="00255B53">
        <w:tab/>
      </w:r>
      <w:r>
        <w:t>//</w:t>
      </w:r>
      <w:r>
        <w:t>函数指针</w:t>
      </w:r>
      <w:r>
        <w:rPr>
          <w:rFonts w:hint="eastAsia"/>
        </w:rPr>
        <w:t>，</w:t>
      </w:r>
      <w:r>
        <w:t>指向用户设定的解码函数</w:t>
      </w:r>
    </w:p>
    <w:p w14:paraId="3D100960" w14:textId="36469BBC" w:rsidR="00615555" w:rsidRDefault="00615555" w:rsidP="00255B53">
      <w:pPr>
        <w:pStyle w:val="a5"/>
        <w:ind w:firstLine="420"/>
      </w:pPr>
      <w:r>
        <w:t>const am_digitron_miniport_view_info_t *p_info;</w:t>
      </w:r>
      <w:r w:rsidR="00255B53">
        <w:tab/>
      </w:r>
      <w:r w:rsidR="00255B53">
        <w:tab/>
      </w:r>
      <w:r>
        <w:t>//</w:t>
      </w:r>
      <w:r>
        <w:t>指向数码管设备信息的指针</w:t>
      </w:r>
    </w:p>
    <w:p w14:paraId="2B44774D" w14:textId="77777777" w:rsidR="00615555" w:rsidRPr="00FC33E9" w:rsidRDefault="00615555" w:rsidP="00255B53">
      <w:pPr>
        <w:pStyle w:val="a5"/>
      </w:pPr>
      <w:r>
        <w:t>}am_digitron_miniport_view_t;</w:t>
      </w:r>
    </w:p>
    <w:p w14:paraId="7CA18D20" w14:textId="77777777" w:rsidR="00615555" w:rsidRDefault="00615555" w:rsidP="00615555">
      <w:pPr>
        <w:pStyle w:val="23"/>
        <w:spacing w:before="62" w:after="62"/>
        <w:rPr>
          <w:lang w:val="de-DE"/>
        </w:rPr>
      </w:pPr>
      <w:r>
        <w:rPr>
          <w:rFonts w:hint="eastAsia"/>
          <w:lang w:val="de-DE"/>
        </w:rPr>
        <w:t>实际开发过程中，通常并不能一次性完整的定义出设备或设备信息的结构体类型，往往是在定义好基本结构后，在后续实现各个抽象方法的过程中，根据需要增加成员，不断完善结构体类型的定义。</w:t>
      </w:r>
    </w:p>
    <w:p w14:paraId="5CB001C1" w14:textId="77777777" w:rsidR="00615555" w:rsidRDefault="00615555" w:rsidP="00615555">
      <w:pPr>
        <w:pStyle w:val="23"/>
        <w:spacing w:before="62" w:after="62"/>
        <w:rPr>
          <w:lang w:val="de-DE"/>
        </w:rPr>
      </w:pPr>
      <w:r>
        <w:rPr>
          <w:lang w:val="de-DE"/>
        </w:rPr>
        <w:t>为了正常扫描数码管</w:t>
      </w:r>
      <w:r>
        <w:rPr>
          <w:rFonts w:hint="eastAsia"/>
          <w:lang w:val="de-DE"/>
        </w:rPr>
        <w:t>，</w:t>
      </w:r>
      <w:r>
        <w:rPr>
          <w:lang w:val="de-DE"/>
        </w:rPr>
        <w:t>需要完成设备中各成员的赋值</w:t>
      </w:r>
      <w:r>
        <w:rPr>
          <w:rFonts w:hint="eastAsia"/>
          <w:lang w:val="de-DE"/>
        </w:rPr>
        <w:t>，</w:t>
      </w:r>
      <w:r>
        <w:rPr>
          <w:lang w:val="de-DE"/>
        </w:rPr>
        <w:t>在完成初始赋值后</w:t>
      </w:r>
      <w:r>
        <w:rPr>
          <w:rFonts w:hint="eastAsia"/>
          <w:lang w:val="de-DE"/>
        </w:rPr>
        <w:t>，</w:t>
      </w:r>
      <w:r>
        <w:rPr>
          <w:lang w:val="de-DE"/>
        </w:rPr>
        <w:t>则可以启动软件定时器</w:t>
      </w:r>
      <w:r>
        <w:rPr>
          <w:rFonts w:hint="eastAsia"/>
          <w:lang w:val="de-DE"/>
        </w:rPr>
        <w:t>，</w:t>
      </w:r>
      <w:r>
        <w:rPr>
          <w:lang w:val="de-DE"/>
        </w:rPr>
        <w:t>进而以设备信息中指定的扫描频率自动扫描数码管</w:t>
      </w:r>
      <w:r>
        <w:rPr>
          <w:rFonts w:hint="eastAsia"/>
          <w:lang w:val="de-DE"/>
        </w:rPr>
        <w:t>。这些工作通常在驱动的初始化函数中完成，定义初始化函数的原型为：</w:t>
      </w:r>
    </w:p>
    <w:p w14:paraId="67403023" w14:textId="77777777" w:rsidR="00615555" w:rsidRDefault="00615555" w:rsidP="00255B53">
      <w:pPr>
        <w:pStyle w:val="a5"/>
      </w:pPr>
      <w:r>
        <w:t>int am_digitron_miniport_view_init(</w:t>
      </w:r>
    </w:p>
    <w:p w14:paraId="2483A58E" w14:textId="13A13033" w:rsidR="00615555" w:rsidRDefault="00255B53" w:rsidP="00255B53">
      <w:pPr>
        <w:pStyle w:val="a5"/>
        <w:ind w:firstLine="420"/>
      </w:pPr>
      <w:r>
        <w:t xml:space="preserve">am_digitron_miniport_view_t </w:t>
      </w:r>
      <w:r>
        <w:tab/>
      </w:r>
      <w:r>
        <w:tab/>
      </w:r>
      <w:r>
        <w:tab/>
      </w:r>
      <w:r w:rsidR="00615555">
        <w:t>*p_dev,</w:t>
      </w:r>
    </w:p>
    <w:p w14:paraId="6972EF35" w14:textId="77777777" w:rsidR="00615555" w:rsidRDefault="00615555" w:rsidP="00255B53">
      <w:pPr>
        <w:pStyle w:val="a5"/>
        <w:ind w:firstLine="420"/>
      </w:pPr>
      <w:r>
        <w:t>const</w:t>
      </w:r>
      <w:r>
        <w:tab/>
        <w:t xml:space="preserve">am_digitron_miniport_view_info_t </w:t>
      </w:r>
      <w:r>
        <w:tab/>
        <w:t>*p_info);</w:t>
      </w:r>
    </w:p>
    <w:p w14:paraId="794FAE0D" w14:textId="77777777" w:rsidR="00615555" w:rsidRDefault="00615555" w:rsidP="00615555">
      <w:pPr>
        <w:pStyle w:val="23"/>
        <w:spacing w:before="62" w:after="62"/>
        <w:rPr>
          <w:lang w:val="de-DE"/>
        </w:rPr>
      </w:pPr>
      <w:r>
        <w:rPr>
          <w:lang w:val="de-DE"/>
        </w:rPr>
        <w:t>其中</w:t>
      </w:r>
      <w:r>
        <w:rPr>
          <w:rFonts w:hint="eastAsia"/>
          <w:lang w:val="de-DE"/>
        </w:rPr>
        <w:t>，</w:t>
      </w:r>
      <w:r>
        <w:rPr>
          <w:lang w:val="de-DE"/>
        </w:rPr>
        <w:t>p_dev</w:t>
      </w:r>
      <w:r>
        <w:rPr>
          <w:lang w:val="de-DE"/>
        </w:rPr>
        <w:t>为指向</w:t>
      </w:r>
      <w:r>
        <w:rPr>
          <w:lang w:val="de-DE"/>
        </w:rPr>
        <w:t>am_digitron_miniport_view_t</w:t>
      </w:r>
      <w:r>
        <w:rPr>
          <w:lang w:val="de-DE"/>
        </w:rPr>
        <w:t>类型实例的指针</w:t>
      </w:r>
      <w:r>
        <w:rPr>
          <w:rFonts w:hint="eastAsia"/>
          <w:lang w:val="de-DE"/>
        </w:rPr>
        <w:t>，</w:t>
      </w:r>
      <w:r>
        <w:rPr>
          <w:lang w:val="de-DE"/>
        </w:rPr>
        <w:t>p_info</w:t>
      </w:r>
      <w:r>
        <w:rPr>
          <w:lang w:val="de-DE"/>
        </w:rPr>
        <w:t>为指向</w:t>
      </w:r>
      <w:r>
        <w:rPr>
          <w:lang w:val="de-DE"/>
        </w:rPr>
        <w:t>am_digitron_miniport_view_info_t</w:t>
      </w:r>
      <w:r>
        <w:rPr>
          <w:lang w:val="de-DE"/>
        </w:rPr>
        <w:t>类型实例信息的指针</w:t>
      </w:r>
      <w:r>
        <w:rPr>
          <w:rFonts w:hint="eastAsia"/>
          <w:lang w:val="de-DE"/>
        </w:rPr>
        <w:t>，</w:t>
      </w:r>
      <w:r>
        <w:rPr>
          <w:lang w:val="de-DE"/>
        </w:rPr>
        <w:t>其调用形式如下</w:t>
      </w:r>
      <w:r>
        <w:rPr>
          <w:rFonts w:hint="eastAsia"/>
          <w:lang w:val="de-DE"/>
        </w:rPr>
        <w:t>：</w:t>
      </w:r>
    </w:p>
    <w:p w14:paraId="00D514D9" w14:textId="77777777" w:rsidR="00615555" w:rsidRDefault="00615555" w:rsidP="00255B53">
      <w:pPr>
        <w:pStyle w:val="a5"/>
      </w:pPr>
      <w:r>
        <w:t>am_digitron_miniport_view_init(&amp;g_digitron_miniport_view,&amp;g_digitron_miniport_view_info);</w:t>
      </w:r>
    </w:p>
    <w:p w14:paraId="098D8082" w14:textId="77777777" w:rsidR="00615555" w:rsidRDefault="00615555" w:rsidP="00615555">
      <w:pPr>
        <w:pStyle w:val="23"/>
        <w:spacing w:before="62" w:after="62"/>
        <w:rPr>
          <w:lang w:val="de-DE"/>
        </w:rPr>
      </w:pPr>
      <w:r>
        <w:rPr>
          <w:lang w:val="de-DE"/>
        </w:rPr>
        <w:t>初始化完成后</w:t>
      </w:r>
      <w:r>
        <w:rPr>
          <w:rFonts w:hint="eastAsia"/>
          <w:lang w:val="de-DE"/>
        </w:rPr>
        <w:t>，</w:t>
      </w:r>
      <w:r>
        <w:rPr>
          <w:lang w:val="de-DE"/>
        </w:rPr>
        <w:t>可使用通用数码管接口操作编号</w:t>
      </w:r>
      <w:r>
        <w:rPr>
          <w:rFonts w:hint="eastAsia"/>
          <w:lang w:val="de-DE"/>
        </w:rPr>
        <w:t>0</w:t>
      </w:r>
      <w:r>
        <w:rPr>
          <w:rFonts w:hint="eastAsia"/>
          <w:lang w:val="de-DE"/>
        </w:rPr>
        <w:t>的数码管设备，初始化函数的实现范例详见</w:t>
      </w:r>
      <w:r>
        <w:rPr>
          <w:lang w:val="de-DE"/>
        </w:rPr>
        <w:fldChar w:fldCharType="begin"/>
      </w:r>
      <w:r>
        <w:rPr>
          <w:lang w:val="de-DE"/>
        </w:rPr>
        <w:instrText xml:space="preserve"> </w:instrText>
      </w:r>
      <w:r>
        <w:rPr>
          <w:rFonts w:hint="eastAsia"/>
          <w:lang w:val="de-DE"/>
        </w:rPr>
        <w:instrText>REF _Ref535221909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rPr>
        <w:t>3</w:t>
      </w:r>
      <w:r w:rsidR="00B93B10">
        <w:t>.</w:t>
      </w:r>
      <w:r w:rsidR="00B93B10">
        <w:rPr>
          <w:noProof/>
        </w:rPr>
        <w:t>8</w:t>
      </w:r>
      <w:r>
        <w:rPr>
          <w:lang w:val="de-DE"/>
        </w:rPr>
        <w:fldChar w:fldCharType="end"/>
      </w:r>
      <w:r>
        <w:rPr>
          <w:rFonts w:hint="eastAsia"/>
          <w:lang w:val="de-DE"/>
        </w:rPr>
        <w:t>。</w:t>
      </w:r>
    </w:p>
    <w:p w14:paraId="1487AD22" w14:textId="54D8B9C9" w:rsidR="00615555" w:rsidRDefault="00615555" w:rsidP="00615555">
      <w:pPr>
        <w:pStyle w:val="a7"/>
        <w:rPr>
          <w:lang w:val="de-DE"/>
        </w:rPr>
      </w:pPr>
      <w:bookmarkStart w:id="135" w:name="_Ref535221909"/>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3</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10</w:t>
      </w:r>
      <w:r w:rsidR="00A26C7F">
        <w:fldChar w:fldCharType="end"/>
      </w:r>
      <w:bookmarkEnd w:id="135"/>
      <w:r>
        <w:t xml:space="preserve">  </w:t>
      </w:r>
      <w:r>
        <w:t>初始化函数实现范例</w:t>
      </w:r>
    </w:p>
    <w:p w14:paraId="3409AF48" w14:textId="77777777" w:rsidR="00615555" w:rsidRPr="003666DC" w:rsidRDefault="00615555" w:rsidP="00255B53">
      <w:pPr>
        <w:pStyle w:val="a5"/>
      </w:pPr>
      <w:r w:rsidRPr="003666DC">
        <w:t xml:space="preserve">1 </w:t>
      </w:r>
      <w:r w:rsidRPr="003666DC">
        <w:tab/>
        <w:t>int am_digitron_miniport_view_init(</w:t>
      </w:r>
    </w:p>
    <w:p w14:paraId="729628A5" w14:textId="77777777" w:rsidR="00615555" w:rsidRPr="003666DC" w:rsidRDefault="00615555" w:rsidP="00255B53">
      <w:pPr>
        <w:pStyle w:val="a5"/>
      </w:pPr>
      <w:r w:rsidRPr="003666DC">
        <w:t xml:space="preserve">2 </w:t>
      </w:r>
      <w:r w:rsidRPr="003666DC">
        <w:tab/>
      </w:r>
      <w:r w:rsidRPr="003666DC">
        <w:tab/>
        <w:t xml:space="preserve">am_digitron_miniport_view_t </w:t>
      </w:r>
      <w:r w:rsidRPr="003666DC">
        <w:tab/>
      </w:r>
      <w:r>
        <w:tab/>
      </w:r>
      <w:r>
        <w:tab/>
      </w:r>
      <w:r w:rsidRPr="003666DC">
        <w:t>*p_dev,</w:t>
      </w:r>
    </w:p>
    <w:p w14:paraId="05A22F14" w14:textId="77777777" w:rsidR="00615555" w:rsidRPr="003666DC" w:rsidRDefault="00615555" w:rsidP="00255B53">
      <w:pPr>
        <w:pStyle w:val="a5"/>
      </w:pPr>
      <w:r w:rsidRPr="003666DC">
        <w:t xml:space="preserve">3 </w:t>
      </w:r>
      <w:r w:rsidRPr="003666DC">
        <w:tab/>
      </w:r>
      <w:r w:rsidRPr="003666DC">
        <w:tab/>
        <w:t xml:space="preserve">const am_digitron_miniport_view_info_t </w:t>
      </w:r>
      <w:r w:rsidRPr="003666DC">
        <w:tab/>
        <w:t>*p_info)</w:t>
      </w:r>
    </w:p>
    <w:p w14:paraId="39F4C824" w14:textId="77777777" w:rsidR="00615555" w:rsidRPr="003666DC" w:rsidRDefault="00615555" w:rsidP="00255B53">
      <w:pPr>
        <w:pStyle w:val="a5"/>
      </w:pPr>
      <w:r w:rsidRPr="003666DC">
        <w:t xml:space="preserve">4 </w:t>
      </w:r>
      <w:r w:rsidRPr="003666DC">
        <w:tab/>
        <w:t>{</w:t>
      </w:r>
    </w:p>
    <w:p w14:paraId="7EAED78E" w14:textId="77777777" w:rsidR="00615555" w:rsidRPr="003666DC" w:rsidRDefault="00615555" w:rsidP="00255B53">
      <w:pPr>
        <w:pStyle w:val="a5"/>
      </w:pPr>
      <w:r w:rsidRPr="003666DC">
        <w:t xml:space="preserve">5 </w:t>
      </w:r>
      <w:r w:rsidRPr="003666DC">
        <w:tab/>
      </w:r>
      <w:r w:rsidRPr="003666DC">
        <w:tab/>
        <w:t>int i;</w:t>
      </w:r>
    </w:p>
    <w:p w14:paraId="1490518F" w14:textId="77777777" w:rsidR="00615555" w:rsidRPr="003666DC" w:rsidRDefault="00615555" w:rsidP="00255B53">
      <w:pPr>
        <w:pStyle w:val="a5"/>
      </w:pPr>
      <w:r>
        <w:t xml:space="preserve">6 </w:t>
      </w:r>
      <w:r>
        <w:tab/>
      </w:r>
      <w:r>
        <w:tab/>
        <w:t>if((p_dev == NULL)||(p_info == NULL</w:t>
      </w:r>
      <w:r w:rsidRPr="003666DC">
        <w:t>)){</w:t>
      </w:r>
    </w:p>
    <w:p w14:paraId="7F958EDF" w14:textId="77777777" w:rsidR="00615555" w:rsidRPr="003666DC" w:rsidRDefault="00615555" w:rsidP="00255B53">
      <w:pPr>
        <w:pStyle w:val="a5"/>
      </w:pPr>
      <w:r w:rsidRPr="003666DC">
        <w:lastRenderedPageBreak/>
        <w:t xml:space="preserve">7 </w:t>
      </w:r>
      <w:r w:rsidRPr="003666DC">
        <w:tab/>
      </w:r>
      <w:r w:rsidRPr="003666DC">
        <w:tab/>
      </w:r>
      <w:r w:rsidRPr="003666DC">
        <w:tab/>
        <w:t>retun –AM_EINVAL</w:t>
      </w:r>
    </w:p>
    <w:p w14:paraId="2796FC7F" w14:textId="77777777" w:rsidR="00615555" w:rsidRPr="003666DC" w:rsidRDefault="00615555" w:rsidP="00255B53">
      <w:pPr>
        <w:pStyle w:val="a5"/>
      </w:pPr>
      <w:r w:rsidRPr="003666DC">
        <w:t xml:space="preserve">8 </w:t>
      </w:r>
      <w:r w:rsidRPr="003666DC">
        <w:tab/>
      </w:r>
      <w:r w:rsidRPr="003666DC">
        <w:tab/>
        <w:t>}</w:t>
      </w:r>
    </w:p>
    <w:p w14:paraId="666154CC" w14:textId="315CF614" w:rsidR="00615555" w:rsidRPr="003666DC" w:rsidRDefault="00615555" w:rsidP="00255B53">
      <w:pPr>
        <w:pStyle w:val="a5"/>
      </w:pPr>
      <w:r w:rsidRPr="003666DC">
        <w:rPr>
          <w:rFonts w:hint="eastAsia"/>
        </w:rPr>
        <w:t xml:space="preserve">9 </w:t>
      </w:r>
      <w:r w:rsidRPr="003666DC">
        <w:rPr>
          <w:rFonts w:hint="eastAsia"/>
        </w:rPr>
        <w:tab/>
      </w:r>
      <w:r w:rsidRPr="003666DC">
        <w:rPr>
          <w:rFonts w:hint="eastAsia"/>
        </w:rPr>
        <w:tab/>
        <w:t>p_dev-&gt;info</w:t>
      </w:r>
      <w:r>
        <w:tab/>
      </w:r>
      <w:r>
        <w:tab/>
      </w:r>
      <w:r w:rsidRPr="003666DC">
        <w:rPr>
          <w:rFonts w:hint="eastAsia"/>
        </w:rPr>
        <w:t xml:space="preserve">= </w:t>
      </w:r>
      <w:r>
        <w:tab/>
      </w:r>
      <w:r>
        <w:rPr>
          <w:rFonts w:hint="eastAsia"/>
        </w:rPr>
        <w:t>p_info;</w:t>
      </w:r>
      <w:r>
        <w:rPr>
          <w:rFonts w:hint="eastAsia"/>
        </w:rPr>
        <w:tab/>
      </w:r>
      <w:r w:rsidRPr="003666DC">
        <w:rPr>
          <w:rFonts w:hint="eastAsia"/>
        </w:rPr>
        <w:t>//</w:t>
      </w:r>
      <w:r w:rsidRPr="003666DC">
        <w:rPr>
          <w:rFonts w:hint="eastAsia"/>
        </w:rPr>
        <w:t>将设备信息保存到设备中</w:t>
      </w:r>
    </w:p>
    <w:p w14:paraId="3EFF0CF2" w14:textId="77777777" w:rsidR="00615555" w:rsidRPr="003666DC" w:rsidRDefault="00615555" w:rsidP="00255B53">
      <w:pPr>
        <w:pStyle w:val="a5"/>
      </w:pPr>
      <w:r w:rsidRPr="003666DC">
        <w:rPr>
          <w:rFonts w:hint="eastAsia"/>
        </w:rPr>
        <w:t>10</w:t>
      </w:r>
      <w:r w:rsidRPr="003666DC">
        <w:rPr>
          <w:rFonts w:hint="eastAsia"/>
        </w:rPr>
        <w:tab/>
      </w:r>
      <w:r w:rsidRPr="003666DC">
        <w:rPr>
          <w:rFonts w:hint="eastAsia"/>
        </w:rPr>
        <w:tab/>
        <w:t>p_dev-&gt;pfn_decode</w:t>
      </w:r>
      <w:r>
        <w:tab/>
      </w:r>
      <w:r w:rsidRPr="003666DC">
        <w:rPr>
          <w:rFonts w:hint="eastAsia"/>
        </w:rPr>
        <w:t xml:space="preserve">= </w:t>
      </w:r>
      <w:r>
        <w:tab/>
      </w:r>
      <w:r w:rsidRPr="003666DC">
        <w:t>NULL</w:t>
      </w:r>
      <w:r w:rsidRPr="003666DC">
        <w:rPr>
          <w:rFonts w:hint="eastAsia"/>
        </w:rPr>
        <w:t>;</w:t>
      </w:r>
      <w:r w:rsidRPr="003666DC">
        <w:rPr>
          <w:rFonts w:hint="eastAsia"/>
        </w:rPr>
        <w:tab/>
        <w:t>//</w:t>
      </w:r>
      <w:r w:rsidRPr="003666DC">
        <w:rPr>
          <w:rFonts w:hint="eastAsia"/>
        </w:rPr>
        <w:t>解码函数，初始为</w:t>
      </w:r>
      <w:r w:rsidRPr="003666DC">
        <w:t>NULL</w:t>
      </w:r>
    </w:p>
    <w:p w14:paraId="59A07CE6" w14:textId="3C1C2C3D" w:rsidR="00615555" w:rsidRPr="003666DC" w:rsidRDefault="00615555" w:rsidP="00255B53">
      <w:pPr>
        <w:pStyle w:val="a5"/>
      </w:pPr>
      <w:r w:rsidRPr="003666DC">
        <w:rPr>
          <w:rFonts w:hint="eastAsia"/>
        </w:rPr>
        <w:t>11</w:t>
      </w:r>
      <w:r w:rsidRPr="003666DC">
        <w:rPr>
          <w:rFonts w:hint="eastAsia"/>
        </w:rPr>
        <w:tab/>
      </w:r>
      <w:r w:rsidRPr="003666DC">
        <w:rPr>
          <w:rFonts w:hint="eastAsia"/>
        </w:rPr>
        <w:tab/>
        <w:t xml:space="preserve">p_dev-&gt;blink_flages </w:t>
      </w:r>
      <w:r>
        <w:tab/>
      </w:r>
      <w:r w:rsidRPr="003666DC">
        <w:rPr>
          <w:rFonts w:hint="eastAsia"/>
        </w:rPr>
        <w:t xml:space="preserve">= </w:t>
      </w:r>
      <w:r>
        <w:tab/>
      </w:r>
      <w:r w:rsidRPr="003666DC">
        <w:rPr>
          <w:rFonts w:hint="eastAsia"/>
        </w:rPr>
        <w:t>0x00;</w:t>
      </w:r>
      <w:r w:rsidRPr="003666DC">
        <w:rPr>
          <w:rFonts w:hint="eastAsia"/>
        </w:rPr>
        <w:tab/>
      </w:r>
      <w:r w:rsidR="00255B53">
        <w:tab/>
      </w:r>
      <w:r w:rsidRPr="003666DC">
        <w:rPr>
          <w:rFonts w:hint="eastAsia"/>
        </w:rPr>
        <w:t>//</w:t>
      </w:r>
      <w:r w:rsidRPr="003666DC">
        <w:rPr>
          <w:rFonts w:hint="eastAsia"/>
        </w:rPr>
        <w:t>闪烁标识，初始为</w:t>
      </w:r>
      <w:r w:rsidRPr="003666DC">
        <w:rPr>
          <w:rFonts w:hint="eastAsia"/>
        </w:rPr>
        <w:t>0</w:t>
      </w:r>
      <w:r w:rsidRPr="003666DC">
        <w:rPr>
          <w:rFonts w:hint="eastAsia"/>
        </w:rPr>
        <w:t>，所有数码管不闪烁</w:t>
      </w:r>
    </w:p>
    <w:p w14:paraId="7CE46D5A" w14:textId="36030B3C" w:rsidR="00615555" w:rsidRPr="003666DC" w:rsidRDefault="00615555" w:rsidP="00255B53">
      <w:pPr>
        <w:pStyle w:val="a5"/>
      </w:pPr>
      <w:r w:rsidRPr="003666DC">
        <w:rPr>
          <w:rFonts w:hint="eastAsia"/>
        </w:rPr>
        <w:t>12</w:t>
      </w:r>
      <w:r w:rsidRPr="003666DC">
        <w:rPr>
          <w:rFonts w:hint="eastAsia"/>
        </w:rPr>
        <w:tab/>
      </w:r>
      <w:r w:rsidRPr="003666DC">
        <w:rPr>
          <w:rFonts w:hint="eastAsia"/>
        </w:rPr>
        <w:tab/>
        <w:t xml:space="preserve">p_dev-&gt;blink_cnt </w:t>
      </w:r>
      <w:r w:rsidR="00255B53">
        <w:tab/>
      </w:r>
      <w:r w:rsidRPr="003666DC">
        <w:rPr>
          <w:rFonts w:hint="eastAsia"/>
        </w:rPr>
        <w:t xml:space="preserve">= </w:t>
      </w:r>
      <w:r>
        <w:tab/>
      </w:r>
      <w:r w:rsidRPr="003666DC">
        <w:rPr>
          <w:rFonts w:hint="eastAsia"/>
        </w:rPr>
        <w:t>0;</w:t>
      </w:r>
      <w:r w:rsidRPr="003666DC">
        <w:rPr>
          <w:rFonts w:hint="eastAsia"/>
        </w:rPr>
        <w:tab/>
      </w:r>
      <w:r w:rsidRPr="003666DC">
        <w:rPr>
          <w:rFonts w:hint="eastAsia"/>
        </w:rPr>
        <w:tab/>
        <w:t>//</w:t>
      </w:r>
      <w:r w:rsidRPr="003666DC">
        <w:rPr>
          <w:rFonts w:hint="eastAsia"/>
        </w:rPr>
        <w:t>闪烁计数值，初始为</w:t>
      </w:r>
      <w:r w:rsidRPr="003666DC">
        <w:rPr>
          <w:rFonts w:hint="eastAsia"/>
        </w:rPr>
        <w:t>0</w:t>
      </w:r>
    </w:p>
    <w:p w14:paraId="624401D1" w14:textId="09FFF9BB" w:rsidR="00615555" w:rsidRPr="003666DC" w:rsidRDefault="00615555" w:rsidP="00255B53">
      <w:pPr>
        <w:pStyle w:val="a5"/>
      </w:pPr>
      <w:r w:rsidRPr="003666DC">
        <w:rPr>
          <w:rFonts w:hint="eastAsia"/>
        </w:rPr>
        <w:t>13</w:t>
      </w:r>
      <w:r w:rsidRPr="003666DC">
        <w:rPr>
          <w:rFonts w:hint="eastAsia"/>
        </w:rPr>
        <w:tab/>
      </w:r>
      <w:r w:rsidRPr="003666DC">
        <w:rPr>
          <w:rFonts w:hint="eastAsia"/>
        </w:rPr>
        <w:tab/>
        <w:t xml:space="preserve">p_dev-&gt;scan_idx </w:t>
      </w:r>
      <w:r w:rsidR="00255B53">
        <w:tab/>
      </w:r>
      <w:r w:rsidRPr="003666DC">
        <w:rPr>
          <w:rFonts w:hint="eastAsia"/>
        </w:rPr>
        <w:t xml:space="preserve">= </w:t>
      </w:r>
      <w:r>
        <w:tab/>
      </w:r>
      <w:r w:rsidRPr="003666DC">
        <w:rPr>
          <w:rFonts w:hint="eastAsia"/>
        </w:rPr>
        <w:t>0;</w:t>
      </w:r>
      <w:r w:rsidRPr="003666DC">
        <w:rPr>
          <w:rFonts w:hint="eastAsia"/>
        </w:rPr>
        <w:tab/>
      </w:r>
      <w:r w:rsidRPr="003666DC">
        <w:rPr>
          <w:rFonts w:hint="eastAsia"/>
        </w:rPr>
        <w:tab/>
        <w:t>//</w:t>
      </w:r>
      <w:r w:rsidRPr="003666DC">
        <w:rPr>
          <w:rFonts w:hint="eastAsia"/>
        </w:rPr>
        <w:t>扫描索引，初始为</w:t>
      </w:r>
      <w:r w:rsidRPr="003666DC">
        <w:rPr>
          <w:rFonts w:hint="eastAsia"/>
        </w:rPr>
        <w:t>0</w:t>
      </w:r>
    </w:p>
    <w:p w14:paraId="66068CF5" w14:textId="77777777" w:rsidR="00615555" w:rsidRPr="003666DC" w:rsidRDefault="00615555" w:rsidP="00255B53">
      <w:pPr>
        <w:pStyle w:val="a5"/>
      </w:pPr>
      <w:r w:rsidRPr="003666DC">
        <w:t>14</w:t>
      </w:r>
      <w:r w:rsidRPr="003666DC">
        <w:tab/>
      </w:r>
      <w:r w:rsidRPr="003666DC">
        <w:tab/>
        <w:t>if(p_info-&gt;com_active_low){</w:t>
      </w:r>
    </w:p>
    <w:p w14:paraId="245A91A2" w14:textId="77777777" w:rsidR="00615555" w:rsidRPr="003666DC" w:rsidRDefault="00615555" w:rsidP="00255B53">
      <w:pPr>
        <w:pStyle w:val="a5"/>
      </w:pPr>
      <w:r w:rsidRPr="003666DC">
        <w:t>15</w:t>
      </w:r>
      <w:r w:rsidRPr="003666DC">
        <w:tab/>
      </w:r>
      <w:r w:rsidRPr="003666DC">
        <w:tab/>
      </w:r>
      <w:r w:rsidRPr="003666DC">
        <w:tab/>
        <w:t>for(i=0;i&lt;p_info-&gt;num_digitron;i++){</w:t>
      </w:r>
    </w:p>
    <w:p w14:paraId="4191CCA4" w14:textId="77777777" w:rsidR="00615555" w:rsidRPr="003666DC" w:rsidRDefault="00615555" w:rsidP="00255B53">
      <w:pPr>
        <w:pStyle w:val="a5"/>
      </w:pPr>
      <w:r>
        <w:t>16</w:t>
      </w:r>
      <w:r>
        <w:tab/>
      </w:r>
      <w:r>
        <w:tab/>
      </w:r>
      <w:r>
        <w:tab/>
      </w:r>
      <w:r w:rsidRPr="003666DC">
        <w:t>am_gpio_pin_cfg(p_info-&gt;p_com_pins[i],AM_GPIO_OUTPUT_INIT_HIGH);</w:t>
      </w:r>
    </w:p>
    <w:p w14:paraId="116492C9" w14:textId="77777777" w:rsidR="00615555" w:rsidRPr="003666DC" w:rsidRDefault="00615555" w:rsidP="00255B53">
      <w:pPr>
        <w:pStyle w:val="a5"/>
      </w:pPr>
      <w:r w:rsidRPr="003666DC">
        <w:t>17</w:t>
      </w:r>
      <w:r w:rsidRPr="003666DC">
        <w:tab/>
      </w:r>
      <w:r w:rsidRPr="003666DC">
        <w:tab/>
        <w:t>}</w:t>
      </w:r>
    </w:p>
    <w:p w14:paraId="5A5FEF60" w14:textId="77777777" w:rsidR="00615555" w:rsidRPr="003666DC" w:rsidRDefault="00615555" w:rsidP="00255B53">
      <w:pPr>
        <w:pStyle w:val="a5"/>
      </w:pPr>
      <w:r w:rsidRPr="003666DC">
        <w:t>18</w:t>
      </w:r>
      <w:r w:rsidRPr="003666DC">
        <w:tab/>
      </w:r>
      <w:r w:rsidRPr="003666DC">
        <w:tab/>
        <w:t>}else{</w:t>
      </w:r>
    </w:p>
    <w:p w14:paraId="2D6F2538" w14:textId="77777777" w:rsidR="00615555" w:rsidRPr="003666DC" w:rsidRDefault="00615555" w:rsidP="00255B53">
      <w:pPr>
        <w:pStyle w:val="a5"/>
      </w:pPr>
      <w:r w:rsidRPr="003666DC">
        <w:t>19</w:t>
      </w:r>
      <w:r w:rsidRPr="003666DC">
        <w:tab/>
      </w:r>
      <w:r w:rsidRPr="003666DC">
        <w:tab/>
      </w:r>
      <w:r w:rsidRPr="003666DC">
        <w:tab/>
        <w:t>for(i = 0; i&lt;p_info-&gt;num_digitron;i++){</w:t>
      </w:r>
    </w:p>
    <w:p w14:paraId="1BF3AC0A" w14:textId="77777777" w:rsidR="00615555" w:rsidRPr="003666DC" w:rsidRDefault="00615555" w:rsidP="00255B53">
      <w:pPr>
        <w:pStyle w:val="a5"/>
      </w:pPr>
      <w:r>
        <w:t>20</w:t>
      </w:r>
      <w:r>
        <w:tab/>
      </w:r>
      <w:r>
        <w:tab/>
      </w:r>
      <w:r>
        <w:tab/>
      </w:r>
      <w:r w:rsidRPr="003666DC">
        <w:t>am_gpio_pin_cfg(p_info-&gt;p_com_pins[i],AM_GPIO_OUTPUT_INIT_LOW);</w:t>
      </w:r>
    </w:p>
    <w:p w14:paraId="6E1BB52D" w14:textId="77777777" w:rsidR="00615555" w:rsidRPr="003666DC" w:rsidRDefault="00615555" w:rsidP="00255B53">
      <w:pPr>
        <w:pStyle w:val="a5"/>
      </w:pPr>
      <w:r w:rsidRPr="003666DC">
        <w:t>21</w:t>
      </w:r>
      <w:r w:rsidRPr="003666DC">
        <w:tab/>
      </w:r>
      <w:r w:rsidRPr="003666DC">
        <w:tab/>
      </w:r>
      <w:r w:rsidRPr="003666DC">
        <w:tab/>
        <w:t>}</w:t>
      </w:r>
    </w:p>
    <w:p w14:paraId="38026C5E" w14:textId="77777777" w:rsidR="00615555" w:rsidRPr="003666DC" w:rsidRDefault="00615555" w:rsidP="00255B53">
      <w:pPr>
        <w:pStyle w:val="a5"/>
      </w:pPr>
      <w:r w:rsidRPr="003666DC">
        <w:t>22</w:t>
      </w:r>
      <w:r w:rsidRPr="003666DC">
        <w:tab/>
      </w:r>
      <w:r w:rsidRPr="003666DC">
        <w:tab/>
        <w:t>}</w:t>
      </w:r>
    </w:p>
    <w:p w14:paraId="50043714" w14:textId="77777777" w:rsidR="00615555" w:rsidRPr="003666DC" w:rsidRDefault="00615555" w:rsidP="00255B53">
      <w:pPr>
        <w:pStyle w:val="a5"/>
      </w:pPr>
      <w:r w:rsidRPr="003666DC">
        <w:rPr>
          <w:rFonts w:hint="eastAsia"/>
        </w:rPr>
        <w:t>23</w:t>
      </w:r>
      <w:r w:rsidRPr="003666DC">
        <w:rPr>
          <w:rFonts w:hint="eastAsia"/>
        </w:rPr>
        <w:tab/>
      </w:r>
      <w:r w:rsidRPr="003666DC">
        <w:rPr>
          <w:rFonts w:hint="eastAsia"/>
        </w:rPr>
        <w:tab/>
        <w:t>if(p_info-&gt;seg_active_low){</w:t>
      </w:r>
      <w:r>
        <w:tab/>
      </w:r>
      <w:r>
        <w:tab/>
      </w:r>
      <w:r>
        <w:tab/>
      </w:r>
      <w:r w:rsidRPr="003666DC">
        <w:rPr>
          <w:rFonts w:hint="eastAsia"/>
        </w:rPr>
        <w:t>//</w:t>
      </w:r>
      <w:r w:rsidRPr="003666DC">
        <w:rPr>
          <w:rFonts w:hint="eastAsia"/>
        </w:rPr>
        <w:t>根据激活电平，初始段码引脚</w:t>
      </w:r>
    </w:p>
    <w:p w14:paraId="4CC1C771" w14:textId="77777777" w:rsidR="00615555" w:rsidRPr="003666DC" w:rsidRDefault="00615555" w:rsidP="00255B53">
      <w:pPr>
        <w:pStyle w:val="a5"/>
      </w:pPr>
      <w:r w:rsidRPr="003666DC">
        <w:t>24</w:t>
      </w:r>
      <w:r w:rsidRPr="003666DC">
        <w:tab/>
      </w:r>
      <w:r w:rsidRPr="003666DC">
        <w:tab/>
      </w:r>
      <w:r w:rsidRPr="003666DC">
        <w:tab/>
        <w:t>for(i = 0; i&lt;p_info-&gt;num_segment;i++){</w:t>
      </w:r>
    </w:p>
    <w:p w14:paraId="410D1756" w14:textId="77777777" w:rsidR="00615555" w:rsidRPr="003666DC" w:rsidRDefault="00615555" w:rsidP="00255B53">
      <w:pPr>
        <w:pStyle w:val="a5"/>
      </w:pPr>
      <w:r>
        <w:t>25</w:t>
      </w:r>
      <w:r>
        <w:tab/>
      </w:r>
      <w:r>
        <w:tab/>
      </w:r>
      <w:r>
        <w:tab/>
      </w:r>
      <w:r w:rsidRPr="003666DC">
        <w:t>am_gpio_pin_cfg(p_info-&gt;p_seg_pins[i],AM_GPIO_OUTPUT_INIT_HIGH);</w:t>
      </w:r>
    </w:p>
    <w:p w14:paraId="2E451D8D" w14:textId="77777777" w:rsidR="00615555" w:rsidRPr="003666DC" w:rsidRDefault="00615555" w:rsidP="00255B53">
      <w:pPr>
        <w:pStyle w:val="a5"/>
      </w:pPr>
      <w:r w:rsidRPr="003666DC">
        <w:t>26</w:t>
      </w:r>
      <w:r w:rsidRPr="003666DC">
        <w:tab/>
      </w:r>
      <w:r w:rsidRPr="003666DC">
        <w:tab/>
        <w:t>}</w:t>
      </w:r>
    </w:p>
    <w:p w14:paraId="2C8B85DD" w14:textId="77777777" w:rsidR="00615555" w:rsidRPr="003666DC" w:rsidRDefault="00615555" w:rsidP="00255B53">
      <w:pPr>
        <w:pStyle w:val="a5"/>
      </w:pPr>
      <w:r w:rsidRPr="003666DC">
        <w:t>27</w:t>
      </w:r>
      <w:r w:rsidRPr="003666DC">
        <w:tab/>
      </w:r>
      <w:r w:rsidRPr="003666DC">
        <w:tab/>
        <w:t>}else{</w:t>
      </w:r>
    </w:p>
    <w:p w14:paraId="7F9B2861" w14:textId="77777777" w:rsidR="00615555" w:rsidRPr="003666DC" w:rsidRDefault="00615555" w:rsidP="00255B53">
      <w:pPr>
        <w:pStyle w:val="a5"/>
      </w:pPr>
      <w:r w:rsidRPr="003666DC">
        <w:t>28</w:t>
      </w:r>
      <w:r w:rsidRPr="003666DC">
        <w:tab/>
      </w:r>
      <w:r w:rsidRPr="003666DC">
        <w:tab/>
      </w:r>
      <w:r w:rsidRPr="003666DC">
        <w:tab/>
        <w:t>for(i = 0; i&lt;p_info-&gt;num_segment; i++){</w:t>
      </w:r>
    </w:p>
    <w:p w14:paraId="7E68FACF" w14:textId="77777777" w:rsidR="00615555" w:rsidRPr="003666DC" w:rsidRDefault="00615555" w:rsidP="00255B53">
      <w:pPr>
        <w:pStyle w:val="a5"/>
      </w:pPr>
      <w:r w:rsidRPr="003666DC">
        <w:t>29</w:t>
      </w:r>
      <w:r w:rsidRPr="003666DC">
        <w:tab/>
      </w:r>
      <w:r w:rsidRPr="003666DC">
        <w:tab/>
      </w:r>
      <w:r w:rsidRPr="003666DC">
        <w:tab/>
      </w:r>
      <w:r w:rsidRPr="003666DC">
        <w:tab/>
        <w:t>am_gpio_pin_cfg(p_info-&gt;p_seg_pins[i],AM_GPIO_OUTPUT_INIT_LOW);</w:t>
      </w:r>
    </w:p>
    <w:p w14:paraId="1C6AD4DB" w14:textId="77777777" w:rsidR="00615555" w:rsidRPr="003666DC" w:rsidRDefault="00615555" w:rsidP="00255B53">
      <w:pPr>
        <w:pStyle w:val="a5"/>
      </w:pPr>
      <w:r w:rsidRPr="003666DC">
        <w:t>30</w:t>
      </w:r>
      <w:r w:rsidRPr="003666DC">
        <w:tab/>
      </w:r>
      <w:r w:rsidRPr="003666DC">
        <w:tab/>
      </w:r>
      <w:r w:rsidRPr="003666DC">
        <w:tab/>
        <w:t>}</w:t>
      </w:r>
    </w:p>
    <w:p w14:paraId="4974A090" w14:textId="77777777" w:rsidR="00615555" w:rsidRPr="003666DC" w:rsidRDefault="00615555" w:rsidP="00255B53">
      <w:pPr>
        <w:pStyle w:val="a5"/>
      </w:pPr>
      <w:r w:rsidRPr="003666DC">
        <w:t>31</w:t>
      </w:r>
      <w:r w:rsidRPr="003666DC">
        <w:tab/>
      </w:r>
      <w:r w:rsidRPr="003666DC">
        <w:tab/>
        <w:t>}</w:t>
      </w:r>
    </w:p>
    <w:p w14:paraId="1A408756" w14:textId="77777777" w:rsidR="00615555" w:rsidRPr="003666DC" w:rsidRDefault="00615555" w:rsidP="00255B53">
      <w:pPr>
        <w:pStyle w:val="a5"/>
      </w:pPr>
      <w:r w:rsidRPr="003666DC">
        <w:t>32</w:t>
      </w:r>
      <w:r w:rsidRPr="003666DC">
        <w:tab/>
      </w:r>
      <w:r w:rsidRPr="003666DC">
        <w:tab/>
        <w:t>am_softtimer_init(&amp;p_dev-&gt;timer,__digitron_dynamic_scan_timer_cb,p_dev);</w:t>
      </w:r>
    </w:p>
    <w:p w14:paraId="3894AB9C" w14:textId="77777777" w:rsidR="00615555" w:rsidRPr="003666DC" w:rsidRDefault="00615555" w:rsidP="00255B53">
      <w:pPr>
        <w:pStyle w:val="a5"/>
      </w:pPr>
      <w:r w:rsidRPr="003666DC">
        <w:t>33</w:t>
      </w:r>
      <w:r w:rsidRPr="003666DC">
        <w:tab/>
      </w:r>
      <w:r w:rsidRPr="003666DC">
        <w:tab/>
        <w:t>am_softtimer_init(&amp;p_dev-&gt;timer,1000/p_info-&gt;scan_freq/p_info-&gt;num_digitron);</w:t>
      </w:r>
    </w:p>
    <w:p w14:paraId="3A885072" w14:textId="236A0BB9" w:rsidR="00615555" w:rsidRPr="003666DC" w:rsidRDefault="00615555" w:rsidP="00255B53">
      <w:pPr>
        <w:pStyle w:val="a5"/>
      </w:pPr>
      <w:r w:rsidRPr="003666DC">
        <w:rPr>
          <w:rFonts w:hint="eastAsia"/>
        </w:rPr>
        <w:t>34</w:t>
      </w:r>
      <w:r w:rsidRPr="003666DC">
        <w:rPr>
          <w:rFonts w:hint="eastAsia"/>
        </w:rPr>
        <w:tab/>
      </w:r>
      <w:r w:rsidRPr="003666DC">
        <w:rPr>
          <w:rFonts w:hint="eastAsia"/>
        </w:rPr>
        <w:tab/>
      </w:r>
      <w:r w:rsidR="00D90595">
        <w:tab/>
      </w:r>
      <w:r w:rsidR="00D90595">
        <w:tab/>
      </w:r>
      <w:r w:rsidR="00D90595">
        <w:tab/>
      </w:r>
      <w:r w:rsidR="00D90595">
        <w:tab/>
      </w:r>
      <w:r w:rsidR="00D90595">
        <w:tab/>
      </w:r>
      <w:r w:rsidR="00D90595">
        <w:tab/>
      </w:r>
      <w:r w:rsidR="00D90595">
        <w:tab/>
      </w:r>
      <w:r w:rsidRPr="003666DC">
        <w:rPr>
          <w:rFonts w:hint="eastAsia"/>
        </w:rPr>
        <w:t>//</w:t>
      </w:r>
      <w:r w:rsidRPr="003666DC">
        <w:rPr>
          <w:rFonts w:hint="eastAsia"/>
        </w:rPr>
        <w:t>添加标准的数码管设备</w:t>
      </w:r>
    </w:p>
    <w:p w14:paraId="1A82F7EA" w14:textId="77777777" w:rsidR="00615555" w:rsidRPr="003666DC" w:rsidRDefault="00615555" w:rsidP="00255B53">
      <w:pPr>
        <w:pStyle w:val="a5"/>
      </w:pPr>
      <w:r w:rsidRPr="003666DC">
        <w:t>35</w:t>
      </w:r>
      <w:r w:rsidRPr="003666DC">
        <w:tab/>
      </w:r>
      <w:r w:rsidRPr="003666DC">
        <w:tab/>
        <w:t>return am_digitron_dev_add(&amp;p_dev-&gt;isa,&amp;p_info-&gt;devinfo,&amp;__g_digitron_dev_ops,p_dev);</w:t>
      </w:r>
    </w:p>
    <w:p w14:paraId="2D6D7EF6" w14:textId="77777777" w:rsidR="00615555" w:rsidRPr="00CA3522" w:rsidRDefault="00615555" w:rsidP="00255B53">
      <w:pPr>
        <w:pStyle w:val="a5"/>
      </w:pPr>
      <w:r w:rsidRPr="003666DC">
        <w:t>36</w:t>
      </w:r>
      <w:r w:rsidRPr="003666DC">
        <w:tab/>
        <w:t>}</w:t>
      </w:r>
    </w:p>
    <w:p w14:paraId="5CAC6A9F" w14:textId="77777777" w:rsidR="00615555" w:rsidRDefault="00615555" w:rsidP="00615555">
      <w:pPr>
        <w:pStyle w:val="23"/>
        <w:spacing w:before="62" w:after="62"/>
        <w:rPr>
          <w:lang w:val="de-DE"/>
        </w:rPr>
      </w:pPr>
      <w:r>
        <w:rPr>
          <w:rFonts w:hint="eastAsia"/>
          <w:lang w:val="de-DE"/>
        </w:rPr>
        <w:t>该程序首先检查了参数的有效性，然后完成了设备中各个成员的初始赋值，接着根据位选引脚和段码引脚的激活电平，将位选引脚和段码引脚配置成输出模式，并将初始电平设置为未激活电平，以使数码管初始处于完全熄灭状态。</w:t>
      </w:r>
    </w:p>
    <w:p w14:paraId="5D834BFF" w14:textId="77777777" w:rsidR="00615555" w:rsidRDefault="00615555" w:rsidP="00615555">
      <w:pPr>
        <w:pStyle w:val="23"/>
        <w:spacing w:before="62" w:after="62"/>
        <w:rPr>
          <w:lang w:val="de-DE"/>
        </w:rPr>
      </w:pPr>
      <w:r>
        <w:rPr>
          <w:lang w:val="de-DE"/>
        </w:rPr>
        <w:t>紧接着初始化并启动了软件定时器</w:t>
      </w:r>
      <w:r>
        <w:rPr>
          <w:rFonts w:hint="eastAsia"/>
          <w:lang w:val="de-DE"/>
        </w:rPr>
        <w:t>，</w:t>
      </w:r>
      <w:r>
        <w:rPr>
          <w:lang w:val="de-DE"/>
        </w:rPr>
        <w:t>根据扫描频率设定了软件定时器的定时周期</w:t>
      </w:r>
      <w:r>
        <w:rPr>
          <w:rFonts w:hint="eastAsia"/>
          <w:lang w:val="de-DE"/>
        </w:rPr>
        <w:t>，</w:t>
      </w:r>
      <w:r>
        <w:rPr>
          <w:lang w:val="de-DE"/>
        </w:rPr>
        <w:t>必将软件定时器的周期性回调函数设置了</w:t>
      </w:r>
      <w:r>
        <w:rPr>
          <w:rFonts w:hint="eastAsia"/>
          <w:lang w:val="de-DE"/>
        </w:rPr>
        <w:t>__digitron_dynamic_scan_timer_cb()</w:t>
      </w:r>
      <w:r>
        <w:rPr>
          <w:rFonts w:hint="eastAsia"/>
          <w:lang w:val="de-DE"/>
        </w:rPr>
        <w:t>，即为该函数中完成数码管的扫描。最后，使用</w:t>
      </w:r>
      <w:r>
        <w:rPr>
          <w:rFonts w:hint="eastAsia"/>
          <w:lang w:val="de-DE"/>
        </w:rPr>
        <w:t>am</w:t>
      </w:r>
      <w:r>
        <w:rPr>
          <w:lang w:val="de-DE"/>
        </w:rPr>
        <w:t>_digitron_dev_add()</w:t>
      </w:r>
      <w:r>
        <w:rPr>
          <w:lang w:val="de-DE"/>
        </w:rPr>
        <w:t>接口将设备添加到了系统中</w:t>
      </w:r>
      <w:r>
        <w:rPr>
          <w:rFonts w:hint="eastAsia"/>
          <w:lang w:val="de-DE"/>
        </w:rPr>
        <w:t>，</w:t>
      </w:r>
      <w:r>
        <w:rPr>
          <w:lang w:val="de-DE"/>
        </w:rPr>
        <w:t>并将数码管</w:t>
      </w:r>
      <w:r>
        <w:rPr>
          <w:lang w:val="de-DE"/>
        </w:rPr>
        <w:t>ID</w:t>
      </w:r>
      <w:r>
        <w:rPr>
          <w:lang w:val="de-DE"/>
        </w:rPr>
        <w:t>号信息作为该接口</w:t>
      </w:r>
      <w:r>
        <w:rPr>
          <w:lang w:val="de-DE"/>
        </w:rPr>
        <w:t>p_info</w:t>
      </w:r>
      <w:r>
        <w:rPr>
          <w:lang w:val="de-DE"/>
        </w:rPr>
        <w:t>的实参</w:t>
      </w:r>
      <w:r>
        <w:rPr>
          <w:rFonts w:hint="eastAsia"/>
          <w:lang w:val="de-DE"/>
        </w:rPr>
        <w:t>，</w:t>
      </w:r>
      <w:r>
        <w:rPr>
          <w:rFonts w:hint="eastAsia"/>
          <w:lang w:val="de-DE"/>
        </w:rPr>
        <w:t>&amp;__g_digitron_dev_ops</w:t>
      </w:r>
      <w:r>
        <w:rPr>
          <w:rFonts w:hint="eastAsia"/>
          <w:lang w:val="de-DE"/>
        </w:rPr>
        <w:t>作为该接口</w:t>
      </w:r>
      <w:r>
        <w:rPr>
          <w:rFonts w:hint="eastAsia"/>
          <w:lang w:val="de-DE"/>
        </w:rPr>
        <w:t>p</w:t>
      </w:r>
      <w:r>
        <w:rPr>
          <w:lang w:val="de-DE"/>
        </w:rPr>
        <w:t>_ops</w:t>
      </w:r>
      <w:r>
        <w:rPr>
          <w:lang w:val="de-DE"/>
        </w:rPr>
        <w:t>的实参</w:t>
      </w:r>
      <w:r>
        <w:rPr>
          <w:rFonts w:hint="eastAsia"/>
          <w:lang w:val="de-DE"/>
        </w:rPr>
        <w:t>，</w:t>
      </w:r>
      <w:r>
        <w:rPr>
          <w:lang w:val="de-DE"/>
        </w:rPr>
        <w:t>指向自身的指针</w:t>
      </w:r>
      <w:r>
        <w:rPr>
          <w:lang w:val="de-DE"/>
        </w:rPr>
        <w:t>p_dev</w:t>
      </w:r>
      <w:r>
        <w:rPr>
          <w:lang w:val="de-DE"/>
        </w:rPr>
        <w:t>作为了接口</w:t>
      </w:r>
      <w:r>
        <w:rPr>
          <w:lang w:val="de-DE"/>
        </w:rPr>
        <w:t>p_cookie</w:t>
      </w:r>
      <w:r>
        <w:rPr>
          <w:lang w:val="de-DE"/>
        </w:rPr>
        <w:t>的实参</w:t>
      </w:r>
      <w:r>
        <w:rPr>
          <w:rFonts w:hint="eastAsia"/>
          <w:lang w:val="de-DE"/>
        </w:rPr>
        <w:t>，</w:t>
      </w:r>
      <w:r>
        <w:rPr>
          <w:rFonts w:hint="eastAsia"/>
          <w:lang w:val="de-DE"/>
        </w:rPr>
        <w:t>__g_digitron_dev_ops</w:t>
      </w:r>
      <w:r>
        <w:rPr>
          <w:rFonts w:hint="eastAsia"/>
          <w:lang w:val="de-DE"/>
        </w:rPr>
        <w:t>中即包含了各个抽象方法的实现。</w:t>
      </w:r>
    </w:p>
    <w:p w14:paraId="1107679B" w14:textId="77777777" w:rsidR="00615555" w:rsidRDefault="00615555" w:rsidP="00615555">
      <w:pPr>
        <w:pStyle w:val="23"/>
        <w:spacing w:before="62" w:after="62"/>
        <w:rPr>
          <w:lang w:val="de-DE"/>
        </w:rPr>
      </w:pPr>
      <w:r>
        <w:rPr>
          <w:lang w:val="de-DE"/>
        </w:rPr>
        <w:t>由此可见</w:t>
      </w:r>
      <w:r>
        <w:rPr>
          <w:rFonts w:hint="eastAsia"/>
          <w:lang w:val="de-DE"/>
        </w:rPr>
        <w:t>，</w:t>
      </w:r>
      <w:r>
        <w:rPr>
          <w:lang w:val="de-DE"/>
        </w:rPr>
        <w:t>实现整个具体数码管设备的关键</w:t>
      </w:r>
      <w:r>
        <w:rPr>
          <w:rFonts w:hint="eastAsia"/>
          <w:lang w:val="de-DE"/>
        </w:rPr>
        <w:t>，</w:t>
      </w:r>
      <w:r>
        <w:rPr>
          <w:lang w:val="de-DE"/>
        </w:rPr>
        <w:t>是在</w:t>
      </w:r>
      <w:r>
        <w:rPr>
          <w:rFonts w:hint="eastAsia"/>
          <w:lang w:val="de-DE"/>
        </w:rPr>
        <w:t>__digitron_dynamic_scan_timer_cb()</w:t>
      </w:r>
      <w:r>
        <w:rPr>
          <w:rFonts w:hint="eastAsia"/>
          <w:lang w:val="de-DE"/>
        </w:rPr>
        <w:t>中完成数码管的扫描，以及实现各个抽象方法并存于</w:t>
      </w:r>
      <w:r>
        <w:rPr>
          <w:rFonts w:hint="eastAsia"/>
          <w:lang w:val="de-DE"/>
        </w:rPr>
        <w:t>__g_digitron_dev_ops</w:t>
      </w:r>
      <w:r>
        <w:rPr>
          <w:rFonts w:hint="eastAsia"/>
          <w:lang w:val="de-DE"/>
        </w:rPr>
        <w:t>中。</w:t>
      </w:r>
    </w:p>
    <w:p w14:paraId="641E6359" w14:textId="77777777" w:rsidR="00615555" w:rsidRDefault="00615555" w:rsidP="00615555">
      <w:pPr>
        <w:pStyle w:val="23"/>
        <w:spacing w:before="62" w:after="62"/>
        <w:rPr>
          <w:lang w:val="de-DE"/>
        </w:rPr>
      </w:pPr>
      <w:r>
        <w:rPr>
          <w:lang w:val="de-DE"/>
        </w:rPr>
        <w:t>定时器回调函数</w:t>
      </w:r>
      <w:r>
        <w:rPr>
          <w:rFonts w:hint="eastAsia"/>
          <w:lang w:val="de-DE"/>
        </w:rPr>
        <w:t>__digitron_dynamic_scan_timer_cb()</w:t>
      </w:r>
      <w:r>
        <w:rPr>
          <w:rFonts w:hint="eastAsia"/>
          <w:lang w:val="de-DE"/>
        </w:rPr>
        <w:t>的实现详见</w:t>
      </w:r>
      <w:r>
        <w:rPr>
          <w:lang w:val="de-DE"/>
        </w:rPr>
        <w:fldChar w:fldCharType="begin"/>
      </w:r>
      <w:r>
        <w:rPr>
          <w:lang w:val="de-DE"/>
        </w:rPr>
        <w:instrText xml:space="preserve"> </w:instrText>
      </w:r>
      <w:r>
        <w:rPr>
          <w:rFonts w:hint="eastAsia"/>
          <w:lang w:val="de-DE"/>
        </w:rPr>
        <w:instrText>REF _Ref535222495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lang w:val="de-DE"/>
        </w:rPr>
        <w:t>3</w:t>
      </w:r>
      <w:r w:rsidR="00B93B10" w:rsidRPr="002C6934">
        <w:rPr>
          <w:lang w:val="de-DE"/>
        </w:rPr>
        <w:t>.</w:t>
      </w:r>
      <w:r w:rsidR="00B93B10">
        <w:rPr>
          <w:noProof/>
          <w:lang w:val="de-DE"/>
        </w:rPr>
        <w:t>9</w:t>
      </w:r>
      <w:r>
        <w:rPr>
          <w:lang w:val="de-DE"/>
        </w:rPr>
        <w:fldChar w:fldCharType="end"/>
      </w:r>
      <w:r>
        <w:rPr>
          <w:rFonts w:hint="eastAsia"/>
          <w:lang w:val="de-DE"/>
        </w:rPr>
        <w:t>。</w:t>
      </w:r>
    </w:p>
    <w:p w14:paraId="7CD63674" w14:textId="170404A0" w:rsidR="00615555" w:rsidRDefault="00615555" w:rsidP="00615555">
      <w:pPr>
        <w:pStyle w:val="a7"/>
        <w:rPr>
          <w:lang w:val="de-DE"/>
        </w:rPr>
      </w:pPr>
      <w:bookmarkStart w:id="136" w:name="_Ref535222495"/>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3</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11</w:t>
      </w:r>
      <w:r w:rsidR="00A26C7F">
        <w:fldChar w:fldCharType="end"/>
      </w:r>
      <w:bookmarkEnd w:id="136"/>
      <w:r w:rsidRPr="00EF6269">
        <w:rPr>
          <w:lang w:val="de-DE"/>
        </w:rPr>
        <w:t xml:space="preserve">  </w:t>
      </w:r>
      <w:r>
        <w:t>定时器回调函数的实现</w:t>
      </w:r>
      <w:r w:rsidRPr="00EF6269">
        <w:rPr>
          <w:rFonts w:hint="eastAsia"/>
          <w:lang w:val="de-DE"/>
        </w:rPr>
        <w:t>（</w:t>
      </w:r>
      <w:r>
        <w:rPr>
          <w:rFonts w:hint="eastAsia"/>
        </w:rPr>
        <w:t>数码管扫描</w:t>
      </w:r>
      <w:r w:rsidRPr="00EF6269">
        <w:rPr>
          <w:rFonts w:hint="eastAsia"/>
          <w:lang w:val="de-DE"/>
        </w:rPr>
        <w:t>）</w:t>
      </w:r>
    </w:p>
    <w:p w14:paraId="40F3FA46" w14:textId="77777777" w:rsidR="00615555" w:rsidRPr="00EF6269" w:rsidRDefault="00615555" w:rsidP="00D90595">
      <w:pPr>
        <w:pStyle w:val="a5"/>
      </w:pPr>
      <w:r w:rsidRPr="00EF6269">
        <w:lastRenderedPageBreak/>
        <w:t xml:space="preserve">1 </w:t>
      </w:r>
      <w:r w:rsidRPr="00EF6269">
        <w:tab/>
        <w:t>static void __digitron_dynamic_scan_timer_cb(void *p_arg)</w:t>
      </w:r>
    </w:p>
    <w:p w14:paraId="6AD52C43" w14:textId="77777777" w:rsidR="00615555" w:rsidRPr="00EF6269" w:rsidRDefault="00615555" w:rsidP="00D90595">
      <w:pPr>
        <w:pStyle w:val="a5"/>
      </w:pPr>
      <w:r w:rsidRPr="00EF6269">
        <w:t xml:space="preserve">2 </w:t>
      </w:r>
      <w:r w:rsidRPr="00EF6269">
        <w:tab/>
        <w:t>{</w:t>
      </w:r>
    </w:p>
    <w:p w14:paraId="0F100892" w14:textId="77777777" w:rsidR="00615555" w:rsidRPr="00EF6269" w:rsidRDefault="00615555" w:rsidP="00D90595">
      <w:pPr>
        <w:pStyle w:val="a5"/>
      </w:pPr>
      <w:r w:rsidRPr="00EF6269">
        <w:t xml:space="preserve">3 </w:t>
      </w:r>
      <w:r w:rsidRPr="00EF6269">
        <w:tab/>
      </w:r>
      <w:r w:rsidRPr="00EF6269">
        <w:tab/>
        <w:t>am_digitron_miniport_view_t *p_dev = (am_digitron_miniport_view_t *)pag;</w:t>
      </w:r>
    </w:p>
    <w:p w14:paraId="752570D3" w14:textId="77777777" w:rsidR="00615555" w:rsidRPr="00EF6269" w:rsidRDefault="00615555" w:rsidP="00D90595">
      <w:pPr>
        <w:pStyle w:val="a5"/>
      </w:pPr>
      <w:r w:rsidRPr="00EF6269">
        <w:t xml:space="preserve">4 </w:t>
      </w:r>
      <w:r w:rsidRPr="00EF6269">
        <w:tab/>
      </w:r>
    </w:p>
    <w:p w14:paraId="386639CD" w14:textId="77777777" w:rsidR="00615555" w:rsidRPr="00EF6269" w:rsidRDefault="00615555" w:rsidP="00D90595">
      <w:pPr>
        <w:pStyle w:val="a5"/>
      </w:pPr>
      <w:r w:rsidRPr="00EF6269">
        <w:t xml:space="preserve">5 </w:t>
      </w:r>
      <w:r w:rsidRPr="00EF6269">
        <w:tab/>
      </w:r>
      <w:r w:rsidRPr="00EF6269">
        <w:tab/>
        <w:t>if(p_dev-&gt;blink_flages == 0){</w:t>
      </w:r>
    </w:p>
    <w:p w14:paraId="44C43DB9" w14:textId="77777777" w:rsidR="00615555" w:rsidRPr="00EF6269" w:rsidRDefault="00615555" w:rsidP="00D90595">
      <w:pPr>
        <w:pStyle w:val="a5"/>
      </w:pPr>
      <w:r w:rsidRPr="00EF6269">
        <w:t xml:space="preserve">6 </w:t>
      </w:r>
      <w:r w:rsidRPr="00EF6269">
        <w:tab/>
      </w:r>
      <w:r w:rsidRPr="00EF6269">
        <w:tab/>
      </w:r>
      <w:r w:rsidRPr="00EF6269">
        <w:tab/>
        <w:t>p_dev-&gt;blink_cnt = 0;</w:t>
      </w:r>
    </w:p>
    <w:p w14:paraId="3780AA4A" w14:textId="77777777" w:rsidR="00615555" w:rsidRPr="00EF6269" w:rsidRDefault="00615555" w:rsidP="00D90595">
      <w:pPr>
        <w:pStyle w:val="a5"/>
      </w:pPr>
      <w:r w:rsidRPr="00EF6269">
        <w:t xml:space="preserve">7 </w:t>
      </w:r>
      <w:r w:rsidRPr="00EF6269">
        <w:tab/>
      </w:r>
      <w:r w:rsidRPr="00EF6269">
        <w:tab/>
        <w:t>}else{</w:t>
      </w:r>
    </w:p>
    <w:p w14:paraId="5E11A8AE" w14:textId="77777777" w:rsidR="00615555" w:rsidRPr="00EF6269" w:rsidRDefault="00615555" w:rsidP="00D90595">
      <w:pPr>
        <w:pStyle w:val="a5"/>
      </w:pPr>
      <w:r>
        <w:t xml:space="preserve">8 </w:t>
      </w:r>
      <w:r>
        <w:tab/>
      </w:r>
      <w:r>
        <w:tab/>
      </w:r>
      <w:r w:rsidRPr="00EF6269">
        <w:t>p_dev-&gt;blink_cnt += 1000/p_dev-&gt;p_info-&gt;scan_freq/p_dev-&gt;p_info-&gt;num_digitron;</w:t>
      </w:r>
    </w:p>
    <w:p w14:paraId="66810635" w14:textId="7C5ACF64" w:rsidR="00615555" w:rsidRPr="00EF6269" w:rsidRDefault="00615555" w:rsidP="00D90595">
      <w:pPr>
        <w:pStyle w:val="a5"/>
      </w:pPr>
      <w:r>
        <w:t xml:space="preserve">9 </w:t>
      </w:r>
      <w:r>
        <w:tab/>
      </w:r>
      <w:r w:rsidRPr="00EF6269">
        <w:t>if(p_dev-&gt;blink_cnt&gt;=p_dev-&gt;p_info-&gt;blink_on_time+p_dev-&gt;p_info-&gt;blink_off_time){</w:t>
      </w:r>
    </w:p>
    <w:p w14:paraId="7ED807C6" w14:textId="77777777" w:rsidR="00615555" w:rsidRPr="00EF6269" w:rsidRDefault="00615555" w:rsidP="00D90595">
      <w:pPr>
        <w:pStyle w:val="a5"/>
      </w:pPr>
      <w:r w:rsidRPr="00EF6269">
        <w:t>10</w:t>
      </w:r>
      <w:r w:rsidRPr="00EF6269">
        <w:tab/>
      </w:r>
      <w:r w:rsidRPr="00EF6269">
        <w:tab/>
      </w:r>
      <w:r w:rsidRPr="00EF6269">
        <w:tab/>
      </w:r>
      <w:r w:rsidRPr="00EF6269">
        <w:tab/>
        <w:t>p_dev-&gt;blink_cnt = 0;</w:t>
      </w:r>
    </w:p>
    <w:p w14:paraId="40AF460B" w14:textId="77777777" w:rsidR="00615555" w:rsidRPr="00EF6269" w:rsidRDefault="00615555" w:rsidP="00D90595">
      <w:pPr>
        <w:pStyle w:val="a5"/>
      </w:pPr>
      <w:r w:rsidRPr="00EF6269">
        <w:t>11</w:t>
      </w:r>
      <w:r w:rsidRPr="00EF6269">
        <w:tab/>
      </w:r>
      <w:r w:rsidRPr="00EF6269">
        <w:tab/>
      </w:r>
      <w:r w:rsidRPr="00EF6269">
        <w:tab/>
        <w:t>}</w:t>
      </w:r>
    </w:p>
    <w:p w14:paraId="1F1EEB71" w14:textId="77777777" w:rsidR="00615555" w:rsidRPr="00EF6269" w:rsidRDefault="00615555" w:rsidP="00D90595">
      <w:pPr>
        <w:pStyle w:val="a5"/>
      </w:pPr>
      <w:r w:rsidRPr="00EF6269">
        <w:t>12</w:t>
      </w:r>
      <w:r w:rsidRPr="00EF6269">
        <w:tab/>
      </w:r>
      <w:r w:rsidRPr="00EF6269">
        <w:tab/>
        <w:t>}</w:t>
      </w:r>
    </w:p>
    <w:p w14:paraId="003B008F" w14:textId="77777777" w:rsidR="00615555" w:rsidRPr="00EF6269" w:rsidRDefault="00615555" w:rsidP="00D90595">
      <w:pPr>
        <w:pStyle w:val="a5"/>
      </w:pPr>
      <w:r w:rsidRPr="00EF6269">
        <w:t>13</w:t>
      </w:r>
      <w:r w:rsidRPr="00EF6269">
        <w:tab/>
      </w:r>
      <w:r w:rsidRPr="00EF6269">
        <w:tab/>
        <w:t>__scan_seg_send(p_dev,p_dev-&gt;p_info-&gt;seg_active_low?0xff:0x00);</w:t>
      </w:r>
    </w:p>
    <w:p w14:paraId="72910B65" w14:textId="77777777" w:rsidR="00615555" w:rsidRPr="00EF6269" w:rsidRDefault="00615555" w:rsidP="00D90595">
      <w:pPr>
        <w:pStyle w:val="a5"/>
      </w:pPr>
      <w:r w:rsidRPr="00EF6269">
        <w:t>14</w:t>
      </w:r>
      <w:r w:rsidRPr="00EF6269">
        <w:tab/>
      </w:r>
      <w:r w:rsidRPr="00EF6269">
        <w:tab/>
        <w:t>__scan_com_sel(p_dev,p_dev-&gt;scan_idx);</w:t>
      </w:r>
    </w:p>
    <w:p w14:paraId="416F0A4B" w14:textId="77777777" w:rsidR="00615555" w:rsidRPr="00EF6269" w:rsidRDefault="00615555" w:rsidP="00D90595">
      <w:pPr>
        <w:pStyle w:val="a5"/>
      </w:pPr>
      <w:r w:rsidRPr="00EF6269">
        <w:t>15</w:t>
      </w:r>
      <w:r w:rsidRPr="00EF6269">
        <w:tab/>
      </w:r>
      <w:r w:rsidRPr="00EF6269">
        <w:tab/>
        <w:t xml:space="preserve">if((!(p_dev-&gt;blink_flags&amp;(1&lt;&lt;p_dev-&gt;scan_idx))) || </w:t>
      </w:r>
    </w:p>
    <w:p w14:paraId="5BEAB6FC" w14:textId="77777777" w:rsidR="00615555" w:rsidRPr="00EF6269" w:rsidRDefault="00615555" w:rsidP="00D90595">
      <w:pPr>
        <w:pStyle w:val="a5"/>
      </w:pPr>
      <w:r w:rsidRPr="00EF6269">
        <w:t>16</w:t>
      </w:r>
      <w:r w:rsidRPr="00EF6269">
        <w:tab/>
      </w:r>
      <w:r w:rsidRPr="00EF6269">
        <w:tab/>
        <w:t>(p_dev-&gt;blink_cnt &lt;= p_dev-&gt;p_info-&gt;blink_on_time)){</w:t>
      </w:r>
    </w:p>
    <w:p w14:paraId="567AD649" w14:textId="77777777" w:rsidR="00615555" w:rsidRPr="00EF6269" w:rsidRDefault="00615555" w:rsidP="00D90595">
      <w:pPr>
        <w:pStyle w:val="a5"/>
      </w:pPr>
      <w:r w:rsidRPr="00EF6269">
        <w:t>17</w:t>
      </w:r>
      <w:r w:rsidRPr="00EF6269">
        <w:tab/>
      </w:r>
      <w:r w:rsidRPr="00EF6269">
        <w:tab/>
        <w:t>__scan_seg_send(p_dev,p_dev-&gt;p_info-&gt;p_disp_buf[p_dev-&gt;scan_idx]);</w:t>
      </w:r>
    </w:p>
    <w:p w14:paraId="417B8835" w14:textId="77777777" w:rsidR="00615555" w:rsidRPr="00EF6269" w:rsidRDefault="00615555" w:rsidP="00D90595">
      <w:pPr>
        <w:pStyle w:val="a5"/>
      </w:pPr>
      <w:r w:rsidRPr="00EF6269">
        <w:t>18</w:t>
      </w:r>
      <w:r w:rsidRPr="00EF6269">
        <w:tab/>
      </w:r>
      <w:r w:rsidRPr="00EF6269">
        <w:tab/>
        <w:t>}</w:t>
      </w:r>
    </w:p>
    <w:p w14:paraId="3B25435A" w14:textId="77777777" w:rsidR="00615555" w:rsidRPr="00EF6269" w:rsidRDefault="00615555" w:rsidP="00D90595">
      <w:pPr>
        <w:pStyle w:val="a5"/>
      </w:pPr>
      <w:r w:rsidRPr="00EF6269">
        <w:t>19</w:t>
      </w:r>
      <w:r w:rsidRPr="00EF6269">
        <w:tab/>
      </w:r>
      <w:r w:rsidRPr="00EF6269">
        <w:tab/>
        <w:t>p_dev-&gt;scan_idx = (p_dev-&gt;scan_idx + 1)%p_dev-&gt;p_info-&gt;num_digitron;</w:t>
      </w:r>
    </w:p>
    <w:p w14:paraId="1F95B554" w14:textId="77777777" w:rsidR="00615555" w:rsidRDefault="00615555" w:rsidP="00D90595">
      <w:pPr>
        <w:pStyle w:val="a5"/>
      </w:pPr>
      <w:r w:rsidRPr="00EF6269">
        <w:t>20</w:t>
      </w:r>
      <w:r w:rsidRPr="00EF6269">
        <w:tab/>
        <w:t>}</w:t>
      </w:r>
    </w:p>
    <w:p w14:paraId="4D5A24FE" w14:textId="77777777" w:rsidR="00615555" w:rsidRDefault="00615555" w:rsidP="00615555">
      <w:pPr>
        <w:pStyle w:val="23"/>
        <w:spacing w:before="62" w:after="62"/>
        <w:rPr>
          <w:lang w:val="de-DE"/>
        </w:rPr>
      </w:pPr>
      <w:r>
        <w:rPr>
          <w:rFonts w:hint="eastAsia"/>
          <w:lang w:val="de-DE"/>
        </w:rPr>
        <w:t>该程序首先处理闪烁计时器，若存在闪烁的数码管，则增加闪烁计时器</w:t>
      </w:r>
      <w:r>
        <w:rPr>
          <w:rFonts w:hint="eastAsia"/>
          <w:lang w:val="de-DE"/>
        </w:rPr>
        <w:t>p_dev</w:t>
      </w:r>
      <w:r>
        <w:rPr>
          <w:lang w:val="de-DE"/>
        </w:rPr>
        <w:t>-&gt;blink_cnt,</w:t>
      </w:r>
      <w:r>
        <w:rPr>
          <w:lang w:val="de-DE"/>
        </w:rPr>
        <w:t>增加的值即为扫描时间间隔</w:t>
      </w:r>
      <w:r>
        <w:rPr>
          <w:rFonts w:hint="eastAsia"/>
          <w:lang w:val="de-DE"/>
        </w:rPr>
        <w:t>。</w:t>
      </w:r>
      <w:r>
        <w:rPr>
          <w:lang w:val="de-DE"/>
        </w:rPr>
        <w:t>特别地</w:t>
      </w:r>
      <w:r>
        <w:rPr>
          <w:rFonts w:hint="eastAsia"/>
          <w:lang w:val="de-DE"/>
        </w:rPr>
        <w:t>，</w:t>
      </w:r>
      <w:r>
        <w:rPr>
          <w:lang w:val="de-DE"/>
        </w:rPr>
        <w:t>若值增加后超过了闪烁周期</w:t>
      </w:r>
      <w:r>
        <w:rPr>
          <w:rFonts w:hint="eastAsia"/>
          <w:lang w:val="de-DE"/>
        </w:rPr>
        <w:t>，</w:t>
      </w:r>
      <w:r>
        <w:rPr>
          <w:lang w:val="de-DE"/>
        </w:rPr>
        <w:t>则重新回到</w:t>
      </w:r>
      <w:r>
        <w:rPr>
          <w:rFonts w:hint="eastAsia"/>
          <w:lang w:val="de-DE"/>
        </w:rPr>
        <w:t>0</w:t>
      </w:r>
      <w:r>
        <w:rPr>
          <w:rFonts w:hint="eastAsia"/>
          <w:lang w:val="de-DE"/>
        </w:rPr>
        <w:t>。然后使用</w:t>
      </w:r>
      <w:r>
        <w:rPr>
          <w:rFonts w:hint="eastAsia"/>
          <w:lang w:val="de-DE"/>
        </w:rPr>
        <w:t>__scan_seg_send()</w:t>
      </w:r>
      <w:r>
        <w:rPr>
          <w:rFonts w:hint="eastAsia"/>
          <w:lang w:val="de-DE"/>
        </w:rPr>
        <w:t>发送消影段码，使用</w:t>
      </w:r>
      <w:r>
        <w:rPr>
          <w:rFonts w:hint="eastAsia"/>
          <w:lang w:val="de-DE"/>
        </w:rPr>
        <w:t>__scan_com_sel()</w:t>
      </w:r>
      <w:r>
        <w:rPr>
          <w:rFonts w:hint="eastAsia"/>
          <w:lang w:val="de-DE"/>
        </w:rPr>
        <w:t>处理位选。若当前数码管需要正常显示，即当前数码管不需要闪烁，或者虽然需要闪烁，但根据闪烁计时器判定当前时间处在点亮数码管的时间周期，则从显示缓存中取出当前数码管的段码，并使用</w:t>
      </w:r>
      <w:r>
        <w:rPr>
          <w:rFonts w:hint="eastAsia"/>
          <w:lang w:val="de-DE"/>
        </w:rPr>
        <w:t>__scan_seg_send()</w:t>
      </w:r>
      <w:r>
        <w:rPr>
          <w:rFonts w:hint="eastAsia"/>
          <w:lang w:val="de-DE"/>
        </w:rPr>
        <w:t>发送出去。最后更新了扫描位置索引</w:t>
      </w:r>
      <w:r>
        <w:rPr>
          <w:rFonts w:hint="eastAsia"/>
          <w:lang w:val="de-DE"/>
        </w:rPr>
        <w:t>scan</w:t>
      </w:r>
      <w:r>
        <w:rPr>
          <w:lang w:val="de-DE"/>
        </w:rPr>
        <w:t>_idx</w:t>
      </w:r>
      <w:r>
        <w:rPr>
          <w:lang w:val="de-DE"/>
        </w:rPr>
        <w:t>的值</w:t>
      </w:r>
      <w:r>
        <w:rPr>
          <w:rFonts w:hint="eastAsia"/>
          <w:lang w:val="de-DE"/>
        </w:rPr>
        <w:t>，</w:t>
      </w:r>
      <w:r>
        <w:rPr>
          <w:lang w:val="de-DE"/>
        </w:rPr>
        <w:t>以便下一次扫描时继续扫描下一个数码管</w:t>
      </w:r>
      <w:r>
        <w:rPr>
          <w:rFonts w:hint="eastAsia"/>
          <w:lang w:val="de-DE"/>
        </w:rPr>
        <w:t>，</w:t>
      </w:r>
      <w:r>
        <w:rPr>
          <w:lang w:val="de-DE"/>
        </w:rPr>
        <w:t>段码发送函数和位选函数的实现详见</w:t>
      </w:r>
      <w:r>
        <w:rPr>
          <w:lang w:val="de-DE"/>
        </w:rPr>
        <w:fldChar w:fldCharType="begin"/>
      </w:r>
      <w:r>
        <w:rPr>
          <w:lang w:val="de-DE"/>
        </w:rPr>
        <w:instrText xml:space="preserve"> REF _Ref535222948 \h </w:instrText>
      </w:r>
      <w:r>
        <w:rPr>
          <w:lang w:val="de-DE"/>
        </w:rPr>
      </w:r>
      <w:r>
        <w:rPr>
          <w:lang w:val="de-DE"/>
        </w:rPr>
        <w:fldChar w:fldCharType="separate"/>
      </w:r>
      <w:r w:rsidR="00B93B10">
        <w:rPr>
          <w:rFonts w:hint="eastAsia"/>
        </w:rPr>
        <w:t>程序清单</w:t>
      </w:r>
      <w:r w:rsidR="00B93B10">
        <w:rPr>
          <w:noProof/>
        </w:rPr>
        <w:t>3</w:t>
      </w:r>
      <w:r w:rsidR="00B93B10">
        <w:t>.</w:t>
      </w:r>
      <w:r w:rsidR="00B93B10">
        <w:rPr>
          <w:noProof/>
        </w:rPr>
        <w:t>10</w:t>
      </w:r>
      <w:r>
        <w:rPr>
          <w:lang w:val="de-DE"/>
        </w:rPr>
        <w:fldChar w:fldCharType="end"/>
      </w:r>
      <w:r>
        <w:rPr>
          <w:rFonts w:hint="eastAsia"/>
          <w:lang w:val="de-DE"/>
        </w:rPr>
        <w:t>。</w:t>
      </w:r>
    </w:p>
    <w:p w14:paraId="1649F712" w14:textId="123EB740" w:rsidR="00615555" w:rsidRDefault="00615555" w:rsidP="00615555">
      <w:pPr>
        <w:pStyle w:val="a7"/>
        <w:rPr>
          <w:lang w:val="de-DE"/>
        </w:rPr>
      </w:pPr>
      <w:bookmarkStart w:id="137" w:name="_Ref535222948"/>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3</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12</w:t>
      </w:r>
      <w:r w:rsidR="00A26C7F">
        <w:fldChar w:fldCharType="end"/>
      </w:r>
      <w:bookmarkEnd w:id="137"/>
      <w:r>
        <w:t xml:space="preserve">  </w:t>
      </w:r>
      <w:r>
        <w:t>段码发送函数和位选函数的实现</w:t>
      </w:r>
    </w:p>
    <w:p w14:paraId="2E983C5D" w14:textId="77777777" w:rsidR="00615555" w:rsidRPr="00EF6269" w:rsidRDefault="00615555" w:rsidP="00D90595">
      <w:pPr>
        <w:pStyle w:val="a5"/>
      </w:pPr>
      <w:r w:rsidRPr="00EF6269">
        <w:t xml:space="preserve">1 </w:t>
      </w:r>
      <w:r w:rsidRPr="00EF6269">
        <w:tab/>
        <w:t>static void __scan_seg_send(am_digitron_miniport_view_t *p_dev, uint16_t seg)</w:t>
      </w:r>
    </w:p>
    <w:p w14:paraId="215098EC" w14:textId="77777777" w:rsidR="00615555" w:rsidRPr="00EF6269" w:rsidRDefault="00615555" w:rsidP="00D90595">
      <w:pPr>
        <w:pStyle w:val="a5"/>
      </w:pPr>
      <w:r w:rsidRPr="00EF6269">
        <w:t xml:space="preserve">2 </w:t>
      </w:r>
      <w:r w:rsidRPr="00EF6269">
        <w:tab/>
        <w:t>{</w:t>
      </w:r>
    </w:p>
    <w:p w14:paraId="2C07671C" w14:textId="77777777" w:rsidR="00615555" w:rsidRPr="00EF6269" w:rsidRDefault="00615555" w:rsidP="00D90595">
      <w:pPr>
        <w:pStyle w:val="a5"/>
      </w:pPr>
      <w:r w:rsidRPr="00EF6269">
        <w:t xml:space="preserve">3 </w:t>
      </w:r>
      <w:r w:rsidRPr="00EF6269">
        <w:tab/>
      </w:r>
      <w:r w:rsidRPr="00EF6269">
        <w:tab/>
        <w:t xml:space="preserve">const int </w:t>
      </w:r>
      <w:r w:rsidRPr="00EF6269">
        <w:tab/>
        <w:t>*p_pins = p_dev-&gt;p_info-&gt;p_seg_pins;</w:t>
      </w:r>
    </w:p>
    <w:p w14:paraId="330B5AB0" w14:textId="77777777" w:rsidR="00615555" w:rsidRPr="00EF6269" w:rsidRDefault="00615555" w:rsidP="00D90595">
      <w:pPr>
        <w:pStyle w:val="a5"/>
      </w:pPr>
      <w:r w:rsidRPr="00EF6269">
        <w:t xml:space="preserve">4 </w:t>
      </w:r>
      <w:r w:rsidRPr="00EF6269">
        <w:tab/>
      </w:r>
      <w:r w:rsidRPr="00EF6269">
        <w:tab/>
        <w:t xml:space="preserve">int </w:t>
      </w:r>
      <w:r w:rsidRPr="00EF6269">
        <w:tab/>
      </w:r>
      <w:r w:rsidRPr="00EF6269">
        <w:tab/>
        <w:t>bit;</w:t>
      </w:r>
    </w:p>
    <w:p w14:paraId="55A2F0A5" w14:textId="77777777" w:rsidR="00615555" w:rsidRPr="00EF6269" w:rsidRDefault="00615555" w:rsidP="00D90595">
      <w:pPr>
        <w:pStyle w:val="a5"/>
      </w:pPr>
      <w:r w:rsidRPr="00EF6269">
        <w:t xml:space="preserve">5 </w:t>
      </w:r>
      <w:r w:rsidRPr="00EF6269">
        <w:tab/>
      </w:r>
      <w:r w:rsidRPr="00EF6269">
        <w:tab/>
        <w:t>for(bit = 0;bit &lt; p_dev-&gt;p_info-&gt;num_segment;bit++){</w:t>
      </w:r>
    </w:p>
    <w:p w14:paraId="66F6DA8E" w14:textId="77777777" w:rsidR="00615555" w:rsidRPr="00EF6269" w:rsidRDefault="00615555" w:rsidP="00D90595">
      <w:pPr>
        <w:pStyle w:val="a5"/>
      </w:pPr>
      <w:r w:rsidRPr="00EF6269">
        <w:t xml:space="preserve">6 </w:t>
      </w:r>
      <w:r w:rsidRPr="00EF6269">
        <w:tab/>
      </w:r>
      <w:r w:rsidRPr="00EF6269">
        <w:tab/>
      </w:r>
      <w:r w:rsidRPr="00EF6269">
        <w:tab/>
        <w:t>if(seg&amp;(1&lt;&lt;bit)){</w:t>
      </w:r>
    </w:p>
    <w:p w14:paraId="272B7A04" w14:textId="77777777" w:rsidR="00615555" w:rsidRPr="00EF6269" w:rsidRDefault="00615555" w:rsidP="00D90595">
      <w:pPr>
        <w:pStyle w:val="a5"/>
      </w:pPr>
      <w:r w:rsidRPr="00EF6269">
        <w:t xml:space="preserve">7 </w:t>
      </w:r>
      <w:r w:rsidRPr="00EF6269">
        <w:tab/>
      </w:r>
      <w:r w:rsidRPr="00EF6269">
        <w:tab/>
      </w:r>
      <w:r w:rsidRPr="00EF6269">
        <w:tab/>
      </w:r>
      <w:r w:rsidRPr="00EF6269">
        <w:tab/>
        <w:t>am_gpio_set(p_pins[bit],1);</w:t>
      </w:r>
    </w:p>
    <w:p w14:paraId="49F4ABAB" w14:textId="77777777" w:rsidR="00615555" w:rsidRPr="00EF6269" w:rsidRDefault="00615555" w:rsidP="00D90595">
      <w:pPr>
        <w:pStyle w:val="a5"/>
      </w:pPr>
      <w:r w:rsidRPr="00EF6269">
        <w:t xml:space="preserve">8 </w:t>
      </w:r>
      <w:r w:rsidRPr="00EF6269">
        <w:tab/>
      </w:r>
      <w:r w:rsidRPr="00EF6269">
        <w:tab/>
      </w:r>
      <w:r w:rsidRPr="00EF6269">
        <w:tab/>
        <w:t>}else{</w:t>
      </w:r>
    </w:p>
    <w:p w14:paraId="4A6A8C26" w14:textId="77777777" w:rsidR="00615555" w:rsidRPr="00EF6269" w:rsidRDefault="00615555" w:rsidP="00D90595">
      <w:pPr>
        <w:pStyle w:val="a5"/>
      </w:pPr>
      <w:r w:rsidRPr="00EF6269">
        <w:t xml:space="preserve">9 </w:t>
      </w:r>
      <w:r w:rsidRPr="00EF6269">
        <w:tab/>
      </w:r>
      <w:r w:rsidRPr="00EF6269">
        <w:tab/>
      </w:r>
      <w:r w:rsidRPr="00EF6269">
        <w:tab/>
      </w:r>
      <w:r w:rsidRPr="00EF6269">
        <w:tab/>
        <w:t>am_gpio_set(p_pins[bit],0);</w:t>
      </w:r>
    </w:p>
    <w:p w14:paraId="748F5D27" w14:textId="77777777" w:rsidR="00615555" w:rsidRPr="00EF6269" w:rsidRDefault="00615555" w:rsidP="00D90595">
      <w:pPr>
        <w:pStyle w:val="a5"/>
      </w:pPr>
      <w:r w:rsidRPr="00EF6269">
        <w:t>10</w:t>
      </w:r>
      <w:r w:rsidRPr="00EF6269">
        <w:tab/>
      </w:r>
      <w:r w:rsidRPr="00EF6269">
        <w:tab/>
      </w:r>
      <w:r w:rsidRPr="00EF6269">
        <w:tab/>
        <w:t>}</w:t>
      </w:r>
    </w:p>
    <w:p w14:paraId="3AF588B8" w14:textId="77777777" w:rsidR="00615555" w:rsidRPr="00EF6269" w:rsidRDefault="00615555" w:rsidP="00D90595">
      <w:pPr>
        <w:pStyle w:val="a5"/>
      </w:pPr>
      <w:r w:rsidRPr="00EF6269">
        <w:t>11</w:t>
      </w:r>
      <w:r w:rsidRPr="00EF6269">
        <w:tab/>
      </w:r>
      <w:r w:rsidRPr="00EF6269">
        <w:tab/>
        <w:t>}</w:t>
      </w:r>
    </w:p>
    <w:p w14:paraId="788AD5E1" w14:textId="77777777" w:rsidR="00615555" w:rsidRPr="00EF6269" w:rsidRDefault="00615555" w:rsidP="00D90595">
      <w:pPr>
        <w:pStyle w:val="a5"/>
      </w:pPr>
      <w:r w:rsidRPr="00EF6269">
        <w:t>12</w:t>
      </w:r>
      <w:r w:rsidRPr="00EF6269">
        <w:tab/>
        <w:t>}</w:t>
      </w:r>
    </w:p>
    <w:p w14:paraId="013C0D2E" w14:textId="77777777" w:rsidR="00615555" w:rsidRPr="00EF6269" w:rsidRDefault="00615555" w:rsidP="00D90595">
      <w:pPr>
        <w:pStyle w:val="a5"/>
      </w:pPr>
      <w:r w:rsidRPr="00EF6269">
        <w:t>13</w:t>
      </w:r>
      <w:r w:rsidRPr="00EF6269">
        <w:tab/>
        <w:t>static void __scan_com_sel(am_digitron_miniport_view_t *p_dev, int idx)</w:t>
      </w:r>
    </w:p>
    <w:p w14:paraId="77D25BAC" w14:textId="77777777" w:rsidR="00615555" w:rsidRPr="00EF6269" w:rsidRDefault="00615555" w:rsidP="00D90595">
      <w:pPr>
        <w:pStyle w:val="a5"/>
      </w:pPr>
      <w:r w:rsidRPr="00EF6269">
        <w:t>14</w:t>
      </w:r>
      <w:r w:rsidRPr="00EF6269">
        <w:tab/>
        <w:t>{</w:t>
      </w:r>
    </w:p>
    <w:p w14:paraId="5C13DE01" w14:textId="77777777" w:rsidR="00615555" w:rsidRPr="00EF6269" w:rsidRDefault="00615555" w:rsidP="00D90595">
      <w:pPr>
        <w:pStyle w:val="a5"/>
      </w:pPr>
      <w:r w:rsidRPr="00EF6269">
        <w:t>15</w:t>
      </w:r>
      <w:r w:rsidRPr="00EF6269">
        <w:tab/>
      </w:r>
      <w:r w:rsidRPr="00EF6269">
        <w:tab/>
        <w:t xml:space="preserve">const int </w:t>
      </w:r>
      <w:r w:rsidRPr="00EF6269">
        <w:tab/>
        <w:t>*p_pins = p_dev-&gt;p_info-&gt;p_com_pins;</w:t>
      </w:r>
    </w:p>
    <w:p w14:paraId="0138AFCC" w14:textId="77777777" w:rsidR="00615555" w:rsidRPr="00EF6269" w:rsidRDefault="00615555" w:rsidP="00D90595">
      <w:pPr>
        <w:pStyle w:val="a5"/>
      </w:pPr>
      <w:r w:rsidRPr="00EF6269">
        <w:lastRenderedPageBreak/>
        <w:t>16</w:t>
      </w:r>
      <w:r w:rsidRPr="00EF6269">
        <w:tab/>
      </w:r>
      <w:r w:rsidRPr="00EF6269">
        <w:tab/>
        <w:t xml:space="preserve">int </w:t>
      </w:r>
      <w:r w:rsidRPr="00EF6269">
        <w:tab/>
      </w:r>
      <w:r w:rsidRPr="00EF6269">
        <w:tab/>
        <w:t>i;</w:t>
      </w:r>
    </w:p>
    <w:p w14:paraId="76BCDA01" w14:textId="77777777" w:rsidR="00615555" w:rsidRPr="00EF6269" w:rsidRDefault="00615555" w:rsidP="00D90595">
      <w:pPr>
        <w:pStyle w:val="a5"/>
      </w:pPr>
      <w:r w:rsidRPr="00EF6269">
        <w:t>17</w:t>
      </w:r>
      <w:r w:rsidRPr="00EF6269">
        <w:tab/>
      </w:r>
      <w:r w:rsidRPr="00EF6269">
        <w:tab/>
        <w:t>for(i = 0; i &lt; p_dev-&gt;p_info-&gt;num_digitron;i++){</w:t>
      </w:r>
    </w:p>
    <w:p w14:paraId="460461B5" w14:textId="77777777" w:rsidR="00615555" w:rsidRPr="00EF6269" w:rsidRDefault="00615555" w:rsidP="00D90595">
      <w:pPr>
        <w:pStyle w:val="a5"/>
      </w:pPr>
      <w:r w:rsidRPr="00EF6269">
        <w:t>18</w:t>
      </w:r>
      <w:r w:rsidRPr="00EF6269">
        <w:tab/>
      </w:r>
      <w:r w:rsidRPr="00EF6269">
        <w:tab/>
      </w:r>
      <w:r w:rsidRPr="00EF6269">
        <w:tab/>
        <w:t>if(i == idx){</w:t>
      </w:r>
    </w:p>
    <w:p w14:paraId="3125402F" w14:textId="77777777" w:rsidR="00615555" w:rsidRPr="00EF6269" w:rsidRDefault="00615555" w:rsidP="00D90595">
      <w:pPr>
        <w:pStyle w:val="a5"/>
      </w:pPr>
      <w:r w:rsidRPr="00EF6269">
        <w:t>19</w:t>
      </w:r>
      <w:r w:rsidRPr="00EF6269">
        <w:tab/>
      </w:r>
      <w:r w:rsidRPr="00EF6269">
        <w:tab/>
      </w:r>
      <w:r w:rsidRPr="00EF6269">
        <w:tab/>
      </w:r>
      <w:r w:rsidRPr="00EF6269">
        <w:tab/>
        <w:t>am_gpio_set(p_pins[i],!p_dev-&gt;p_info-&gt;com_active_low);</w:t>
      </w:r>
    </w:p>
    <w:p w14:paraId="7D1C2655" w14:textId="77777777" w:rsidR="00615555" w:rsidRPr="00EF6269" w:rsidRDefault="00615555" w:rsidP="00D90595">
      <w:pPr>
        <w:pStyle w:val="a5"/>
      </w:pPr>
      <w:r w:rsidRPr="00EF6269">
        <w:t>20</w:t>
      </w:r>
      <w:r w:rsidRPr="00EF6269">
        <w:tab/>
      </w:r>
      <w:r w:rsidRPr="00EF6269">
        <w:tab/>
      </w:r>
      <w:r w:rsidRPr="00EF6269">
        <w:tab/>
        <w:t>}else{</w:t>
      </w:r>
    </w:p>
    <w:p w14:paraId="3BF79439" w14:textId="77777777" w:rsidR="00615555" w:rsidRPr="00EF6269" w:rsidRDefault="00615555" w:rsidP="00D90595">
      <w:pPr>
        <w:pStyle w:val="a5"/>
      </w:pPr>
      <w:r w:rsidRPr="00EF6269">
        <w:t>21</w:t>
      </w:r>
      <w:r w:rsidRPr="00EF6269">
        <w:tab/>
      </w:r>
      <w:r w:rsidRPr="00EF6269">
        <w:tab/>
      </w:r>
      <w:r w:rsidRPr="00EF6269">
        <w:tab/>
        <w:t>am_gpio_set(p_pins[i],p_dev-&gt;p_info-&gt;com_active_low);</w:t>
      </w:r>
    </w:p>
    <w:p w14:paraId="23FE269A" w14:textId="77777777" w:rsidR="00615555" w:rsidRPr="00EF6269" w:rsidRDefault="00615555" w:rsidP="00D90595">
      <w:pPr>
        <w:pStyle w:val="a5"/>
      </w:pPr>
      <w:r w:rsidRPr="00EF6269">
        <w:t>22</w:t>
      </w:r>
      <w:r w:rsidRPr="00EF6269">
        <w:tab/>
      </w:r>
      <w:r w:rsidRPr="00EF6269">
        <w:tab/>
      </w:r>
      <w:r w:rsidRPr="00EF6269">
        <w:tab/>
        <w:t>}</w:t>
      </w:r>
    </w:p>
    <w:p w14:paraId="681B97E4" w14:textId="77777777" w:rsidR="00615555" w:rsidRPr="00EF6269" w:rsidRDefault="00615555" w:rsidP="00D90595">
      <w:pPr>
        <w:pStyle w:val="a5"/>
      </w:pPr>
      <w:r w:rsidRPr="00EF6269">
        <w:t>23</w:t>
      </w:r>
      <w:r w:rsidRPr="00EF6269">
        <w:tab/>
      </w:r>
      <w:r w:rsidRPr="00EF6269">
        <w:tab/>
        <w:t>}</w:t>
      </w:r>
    </w:p>
    <w:p w14:paraId="059EFDA4" w14:textId="77777777" w:rsidR="00615555" w:rsidRDefault="00615555" w:rsidP="00D90595">
      <w:pPr>
        <w:pStyle w:val="a5"/>
      </w:pPr>
      <w:r w:rsidRPr="00EF6269">
        <w:t>24</w:t>
      </w:r>
      <w:r w:rsidRPr="00EF6269">
        <w:tab/>
        <w:t>}</w:t>
      </w:r>
    </w:p>
    <w:p w14:paraId="3F754110" w14:textId="77777777" w:rsidR="00615555" w:rsidRDefault="00615555" w:rsidP="00615555">
      <w:pPr>
        <w:pStyle w:val="23"/>
        <w:spacing w:before="62" w:after="62"/>
        <w:rPr>
          <w:lang w:val="de-DE"/>
        </w:rPr>
      </w:pPr>
      <w:r>
        <w:rPr>
          <w:rFonts w:hint="eastAsia"/>
          <w:lang w:val="de-DE"/>
        </w:rPr>
        <w:t>接下来，需要一一实现抽象数码管设备中共计定义了</w:t>
      </w:r>
      <w:r>
        <w:rPr>
          <w:rFonts w:hint="eastAsia"/>
          <w:lang w:val="de-DE"/>
        </w:rPr>
        <w:t>6</w:t>
      </w:r>
      <w:r>
        <w:rPr>
          <w:rFonts w:hint="eastAsia"/>
          <w:lang w:val="de-DE"/>
        </w:rPr>
        <w:t>个抽象方法，以完成</w:t>
      </w:r>
      <w:r>
        <w:rPr>
          <w:rFonts w:hint="eastAsia"/>
          <w:lang w:val="de-DE"/>
        </w:rPr>
        <w:t>__g_digitron_dev_ops</w:t>
      </w:r>
      <w:r>
        <w:rPr>
          <w:rFonts w:hint="eastAsia"/>
          <w:lang w:val="de-DE"/>
        </w:rPr>
        <w:t>的定义。</w:t>
      </w:r>
    </w:p>
    <w:p w14:paraId="104DDD67" w14:textId="77777777" w:rsidR="00615555" w:rsidRPr="00A57BD9" w:rsidRDefault="00615555" w:rsidP="004622D4">
      <w:pPr>
        <w:pStyle w:val="23"/>
        <w:numPr>
          <w:ilvl w:val="0"/>
          <w:numId w:val="36"/>
        </w:numPr>
        <w:spacing w:before="62" w:after="62"/>
        <w:rPr>
          <w:lang w:val="de-DE"/>
        </w:rPr>
      </w:pPr>
      <w:r w:rsidRPr="00A57BD9">
        <w:rPr>
          <w:lang w:val="de-DE"/>
        </w:rPr>
        <w:t>pfn_decode_set</w:t>
      </w:r>
    </w:p>
    <w:p w14:paraId="1633830D" w14:textId="77777777" w:rsidR="00615555" w:rsidRDefault="00615555" w:rsidP="00615555">
      <w:pPr>
        <w:pStyle w:val="23"/>
        <w:spacing w:before="62" w:after="62"/>
        <w:rPr>
          <w:lang w:val="de-DE"/>
        </w:rPr>
      </w:pPr>
      <w:r>
        <w:rPr>
          <w:lang w:val="de-DE"/>
        </w:rPr>
        <w:t>该方法用于设定解码函数</w:t>
      </w:r>
      <w:r>
        <w:rPr>
          <w:rFonts w:hint="eastAsia"/>
          <w:lang w:val="de-DE"/>
        </w:rPr>
        <w:t>，</w:t>
      </w:r>
      <w:r>
        <w:rPr>
          <w:lang w:val="de-DE"/>
        </w:rPr>
        <w:t>便于显示时</w:t>
      </w:r>
      <w:r>
        <w:rPr>
          <w:rFonts w:hint="eastAsia"/>
          <w:lang w:val="de-DE"/>
        </w:rPr>
        <w:t>，</w:t>
      </w:r>
      <w:r>
        <w:rPr>
          <w:lang w:val="de-DE"/>
        </w:rPr>
        <w:t>对各个字符进行解码</w:t>
      </w:r>
      <w:r>
        <w:rPr>
          <w:rFonts w:hint="eastAsia"/>
          <w:lang w:val="de-DE"/>
        </w:rPr>
        <w:t>。显然，需要将其保存到设备中，以便后续使用。范例程序详见</w:t>
      </w:r>
      <w:r>
        <w:rPr>
          <w:lang w:val="de-DE"/>
        </w:rPr>
        <w:fldChar w:fldCharType="begin"/>
      </w:r>
      <w:r>
        <w:rPr>
          <w:lang w:val="de-DE"/>
        </w:rPr>
        <w:instrText xml:space="preserve"> </w:instrText>
      </w:r>
      <w:r>
        <w:rPr>
          <w:rFonts w:hint="eastAsia"/>
          <w:lang w:val="de-DE"/>
        </w:rPr>
        <w:instrText>REF _Ref535223386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rPr>
        <w:t>3</w:t>
      </w:r>
      <w:r w:rsidR="00B93B10">
        <w:t>.</w:t>
      </w:r>
      <w:r w:rsidR="00B93B10">
        <w:rPr>
          <w:noProof/>
        </w:rPr>
        <w:t>11</w:t>
      </w:r>
      <w:r>
        <w:rPr>
          <w:lang w:val="de-DE"/>
        </w:rPr>
        <w:fldChar w:fldCharType="end"/>
      </w:r>
      <w:r>
        <w:rPr>
          <w:rFonts w:hint="eastAsia"/>
          <w:lang w:val="de-DE"/>
        </w:rPr>
        <w:t>。</w:t>
      </w:r>
    </w:p>
    <w:p w14:paraId="513739E7" w14:textId="7702FDA0" w:rsidR="00615555" w:rsidRDefault="00615555" w:rsidP="00615555">
      <w:pPr>
        <w:pStyle w:val="a7"/>
        <w:rPr>
          <w:lang w:val="de-DE"/>
        </w:rPr>
      </w:pPr>
      <w:bookmarkStart w:id="138" w:name="_Ref535223386"/>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3</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13</w:t>
      </w:r>
      <w:r w:rsidR="00A26C7F">
        <w:fldChar w:fldCharType="end"/>
      </w:r>
      <w:bookmarkEnd w:id="138"/>
      <w:r>
        <w:t xml:space="preserve">  </w:t>
      </w:r>
      <w:r>
        <w:t>设置解码函数的实现范例程序</w:t>
      </w:r>
    </w:p>
    <w:p w14:paraId="4EB524E4" w14:textId="77777777" w:rsidR="00615555" w:rsidRPr="00A57BD9" w:rsidRDefault="00615555" w:rsidP="00D90595">
      <w:pPr>
        <w:pStyle w:val="a5"/>
      </w:pPr>
      <w:r w:rsidRPr="00A57BD9">
        <w:t xml:space="preserve">1 </w:t>
      </w:r>
      <w:r w:rsidRPr="00A57BD9">
        <w:tab/>
        <w:t>static int</w:t>
      </w:r>
      <w:r>
        <w:t xml:space="preserve"> </w:t>
      </w:r>
      <w:r w:rsidRPr="00A57BD9">
        <w:t>__digitron_decode_set(void *p_cookie, int16_t (*pfn_decode)(uint16_t ch))</w:t>
      </w:r>
    </w:p>
    <w:p w14:paraId="16550DBB" w14:textId="77777777" w:rsidR="00615555" w:rsidRPr="00A57BD9" w:rsidRDefault="00615555" w:rsidP="00D90595">
      <w:pPr>
        <w:pStyle w:val="a5"/>
      </w:pPr>
      <w:r w:rsidRPr="00A57BD9">
        <w:t xml:space="preserve">2 </w:t>
      </w:r>
      <w:r w:rsidRPr="00A57BD9">
        <w:tab/>
        <w:t>{</w:t>
      </w:r>
    </w:p>
    <w:p w14:paraId="57FC7CAC" w14:textId="77777777" w:rsidR="00615555" w:rsidRPr="00A57BD9" w:rsidRDefault="00615555" w:rsidP="00D90595">
      <w:pPr>
        <w:pStyle w:val="a5"/>
      </w:pPr>
      <w:r w:rsidRPr="00A57BD9">
        <w:t xml:space="preserve">3 </w:t>
      </w:r>
      <w:r w:rsidRPr="00A57BD9">
        <w:tab/>
      </w:r>
      <w:r w:rsidRPr="00A57BD9">
        <w:tab/>
        <w:t>am_digitron_miniport_view_t *p_dev = (am_digitron_miniport_view_t *)p_cookie;</w:t>
      </w:r>
    </w:p>
    <w:p w14:paraId="0C47C61A" w14:textId="77777777" w:rsidR="00615555" w:rsidRPr="00A57BD9" w:rsidRDefault="00615555" w:rsidP="00D90595">
      <w:pPr>
        <w:pStyle w:val="a5"/>
      </w:pPr>
      <w:r w:rsidRPr="00A57BD9">
        <w:t xml:space="preserve">4 </w:t>
      </w:r>
      <w:r w:rsidRPr="00A57BD9">
        <w:tab/>
      </w:r>
      <w:r w:rsidRPr="00A57BD9">
        <w:tab/>
        <w:t>if((p_dev == NULL) || (pfn_decode == NULL)){</w:t>
      </w:r>
    </w:p>
    <w:p w14:paraId="38879156" w14:textId="77777777" w:rsidR="00615555" w:rsidRPr="00A57BD9" w:rsidRDefault="00615555" w:rsidP="00D90595">
      <w:pPr>
        <w:pStyle w:val="a5"/>
      </w:pPr>
      <w:r w:rsidRPr="00A57BD9">
        <w:t xml:space="preserve">5 </w:t>
      </w:r>
      <w:r w:rsidRPr="00A57BD9">
        <w:tab/>
      </w:r>
      <w:r w:rsidRPr="00A57BD9">
        <w:tab/>
        <w:t>return –AM_EINVAL;</w:t>
      </w:r>
    </w:p>
    <w:p w14:paraId="43DF6B6E" w14:textId="77777777" w:rsidR="00615555" w:rsidRPr="00A57BD9" w:rsidRDefault="00615555" w:rsidP="00D90595">
      <w:pPr>
        <w:pStyle w:val="a5"/>
      </w:pPr>
      <w:r w:rsidRPr="00A57BD9">
        <w:t xml:space="preserve">6 </w:t>
      </w:r>
      <w:r w:rsidRPr="00A57BD9">
        <w:tab/>
      </w:r>
      <w:r>
        <w:tab/>
      </w:r>
      <w:r w:rsidRPr="00A57BD9">
        <w:t>}</w:t>
      </w:r>
    </w:p>
    <w:p w14:paraId="6D2936F8" w14:textId="77777777" w:rsidR="00615555" w:rsidRPr="00A57BD9" w:rsidRDefault="00615555" w:rsidP="00D90595">
      <w:pPr>
        <w:pStyle w:val="a5"/>
      </w:pPr>
      <w:r w:rsidRPr="00A57BD9">
        <w:rPr>
          <w:rFonts w:hint="eastAsia"/>
        </w:rPr>
        <w:t xml:space="preserve">7 </w:t>
      </w:r>
      <w:r w:rsidRPr="00A57BD9">
        <w:rPr>
          <w:rFonts w:hint="eastAsia"/>
        </w:rPr>
        <w:tab/>
      </w:r>
      <w:r w:rsidRPr="00A57BD9">
        <w:rPr>
          <w:rFonts w:hint="eastAsia"/>
        </w:rPr>
        <w:tab/>
        <w:t>p_dev-&gt;pfn_decode = pfn_decode;</w:t>
      </w:r>
      <w:r>
        <w:tab/>
      </w:r>
      <w:r w:rsidRPr="00A57BD9">
        <w:rPr>
          <w:rFonts w:hint="eastAsia"/>
        </w:rPr>
        <w:t>//</w:t>
      </w:r>
      <w:r w:rsidRPr="00A57BD9">
        <w:rPr>
          <w:rFonts w:hint="eastAsia"/>
        </w:rPr>
        <w:t>将解码函数保存到设备中</w:t>
      </w:r>
    </w:p>
    <w:p w14:paraId="612ECA64" w14:textId="77777777" w:rsidR="00615555" w:rsidRPr="00A57BD9" w:rsidRDefault="00615555" w:rsidP="00D90595">
      <w:pPr>
        <w:pStyle w:val="a5"/>
      </w:pPr>
      <w:r w:rsidRPr="00A57BD9">
        <w:t xml:space="preserve">8 </w:t>
      </w:r>
      <w:r w:rsidRPr="00A57BD9">
        <w:tab/>
      </w:r>
      <w:r w:rsidRPr="00A57BD9">
        <w:tab/>
        <w:t>return AM_OK;</w:t>
      </w:r>
    </w:p>
    <w:p w14:paraId="5B1759BC" w14:textId="77777777" w:rsidR="00615555" w:rsidRDefault="00615555" w:rsidP="00D90595">
      <w:pPr>
        <w:pStyle w:val="a5"/>
      </w:pPr>
      <w:r w:rsidRPr="00A57BD9">
        <w:t xml:space="preserve">9 </w:t>
      </w:r>
      <w:r w:rsidRPr="00A57BD9">
        <w:tab/>
        <w:t>}</w:t>
      </w:r>
    </w:p>
    <w:p w14:paraId="29DA615B" w14:textId="77777777" w:rsidR="00615555" w:rsidRDefault="00615555" w:rsidP="004622D4">
      <w:pPr>
        <w:pStyle w:val="23"/>
        <w:numPr>
          <w:ilvl w:val="0"/>
          <w:numId w:val="36"/>
        </w:numPr>
        <w:spacing w:before="62" w:after="62"/>
        <w:rPr>
          <w:lang w:val="de-DE"/>
        </w:rPr>
      </w:pPr>
      <w:r>
        <w:rPr>
          <w:lang w:val="de-DE"/>
        </w:rPr>
        <w:t>pfn_blink_set</w:t>
      </w:r>
    </w:p>
    <w:p w14:paraId="39D5B4A7" w14:textId="77777777" w:rsidR="00615555" w:rsidRDefault="00615555" w:rsidP="00615555">
      <w:pPr>
        <w:pStyle w:val="23"/>
        <w:spacing w:before="62" w:after="62"/>
        <w:rPr>
          <w:lang w:val="de-DE"/>
        </w:rPr>
      </w:pPr>
      <w:r>
        <w:rPr>
          <w:lang w:val="de-DE"/>
        </w:rPr>
        <w:t>该方法用于设定某一个数码管的闪烁属性</w:t>
      </w:r>
      <w:r>
        <w:rPr>
          <w:rFonts w:hint="eastAsia"/>
          <w:lang w:val="de-DE"/>
        </w:rPr>
        <w:t>，</w:t>
      </w:r>
      <w:r>
        <w:rPr>
          <w:lang w:val="de-DE"/>
        </w:rPr>
        <w:t>设置闪烁属性时</w:t>
      </w:r>
      <w:r>
        <w:rPr>
          <w:rFonts w:hint="eastAsia"/>
          <w:lang w:val="de-DE"/>
        </w:rPr>
        <w:t>，</w:t>
      </w:r>
      <w:r>
        <w:rPr>
          <w:lang w:val="de-DE"/>
        </w:rPr>
        <w:t>只需要将设备中的闪烁标记</w:t>
      </w:r>
      <w:r>
        <w:rPr>
          <w:lang w:val="de-DE"/>
        </w:rPr>
        <w:t>blink_flags</w:t>
      </w:r>
      <w:r>
        <w:rPr>
          <w:lang w:val="de-DE"/>
        </w:rPr>
        <w:t>相应位置</w:t>
      </w:r>
      <w:r>
        <w:rPr>
          <w:rFonts w:hint="eastAsia"/>
          <w:lang w:val="de-DE"/>
        </w:rPr>
        <w:t>1</w:t>
      </w:r>
      <w:r>
        <w:rPr>
          <w:rFonts w:hint="eastAsia"/>
          <w:lang w:val="de-DE"/>
        </w:rPr>
        <w:t>（闪烁）或清零（不闪烁）即可，范例程序详见</w:t>
      </w:r>
      <w:r>
        <w:rPr>
          <w:lang w:val="de-DE"/>
        </w:rPr>
        <w:fldChar w:fldCharType="begin"/>
      </w:r>
      <w:r>
        <w:rPr>
          <w:lang w:val="de-DE"/>
        </w:rPr>
        <w:instrText xml:space="preserve"> </w:instrText>
      </w:r>
      <w:r>
        <w:rPr>
          <w:rFonts w:hint="eastAsia"/>
          <w:lang w:val="de-DE"/>
        </w:rPr>
        <w:instrText>REF _Ref535223678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rPr>
        <w:t>3</w:t>
      </w:r>
      <w:r w:rsidR="00B93B10">
        <w:t>.</w:t>
      </w:r>
      <w:r w:rsidR="00B93B10">
        <w:rPr>
          <w:noProof/>
        </w:rPr>
        <w:t>12</w:t>
      </w:r>
      <w:r>
        <w:rPr>
          <w:lang w:val="de-DE"/>
        </w:rPr>
        <w:fldChar w:fldCharType="end"/>
      </w:r>
      <w:r>
        <w:rPr>
          <w:rFonts w:hint="eastAsia"/>
          <w:lang w:val="de-DE"/>
        </w:rPr>
        <w:t>。</w:t>
      </w:r>
    </w:p>
    <w:p w14:paraId="56804747" w14:textId="0FE9B987" w:rsidR="00615555" w:rsidRDefault="00615555" w:rsidP="00615555">
      <w:pPr>
        <w:pStyle w:val="a7"/>
        <w:rPr>
          <w:lang w:val="de-DE"/>
        </w:rPr>
      </w:pPr>
      <w:bookmarkStart w:id="139" w:name="_Ref535223678"/>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3</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14</w:t>
      </w:r>
      <w:r w:rsidR="00A26C7F">
        <w:fldChar w:fldCharType="end"/>
      </w:r>
      <w:bookmarkEnd w:id="139"/>
      <w:r>
        <w:t xml:space="preserve">  </w:t>
      </w:r>
      <w:r>
        <w:t>设置闪烁属性函数的实现范例程序</w:t>
      </w:r>
    </w:p>
    <w:p w14:paraId="123B5C1E" w14:textId="77777777" w:rsidR="00615555" w:rsidRPr="00930426" w:rsidRDefault="00615555" w:rsidP="00D90595">
      <w:pPr>
        <w:pStyle w:val="a5"/>
      </w:pPr>
      <w:r w:rsidRPr="00930426">
        <w:t xml:space="preserve">1 </w:t>
      </w:r>
      <w:r w:rsidRPr="00930426">
        <w:tab/>
        <w:t>static int __digitron_blink_set(void *p_cookie, int index, am_bool_t blink)</w:t>
      </w:r>
    </w:p>
    <w:p w14:paraId="0A499EE7" w14:textId="77777777" w:rsidR="00615555" w:rsidRPr="00930426" w:rsidRDefault="00615555" w:rsidP="00D90595">
      <w:pPr>
        <w:pStyle w:val="a5"/>
      </w:pPr>
      <w:r w:rsidRPr="00930426">
        <w:t xml:space="preserve">2 </w:t>
      </w:r>
      <w:r w:rsidRPr="00930426">
        <w:tab/>
        <w:t>{</w:t>
      </w:r>
    </w:p>
    <w:p w14:paraId="4561B9A4" w14:textId="77777777" w:rsidR="00615555" w:rsidRPr="00930426" w:rsidRDefault="00615555" w:rsidP="00D90595">
      <w:pPr>
        <w:pStyle w:val="a5"/>
      </w:pPr>
      <w:r w:rsidRPr="00930426">
        <w:t xml:space="preserve">3 </w:t>
      </w:r>
      <w:r w:rsidRPr="00930426">
        <w:tab/>
      </w:r>
      <w:r w:rsidRPr="00930426">
        <w:tab/>
        <w:t>am_digitron_miniport_view_t *p_dev = (am_digitron_miniport_view_t *)p_cookie;</w:t>
      </w:r>
    </w:p>
    <w:p w14:paraId="511BAB7C" w14:textId="77777777" w:rsidR="00615555" w:rsidRPr="00930426" w:rsidRDefault="00615555" w:rsidP="00D90595">
      <w:pPr>
        <w:pStyle w:val="a5"/>
      </w:pPr>
      <w:r w:rsidRPr="00930426">
        <w:t xml:space="preserve">4 </w:t>
      </w:r>
      <w:r w:rsidRPr="00930426">
        <w:tab/>
      </w:r>
      <w:r w:rsidRPr="00930426">
        <w:tab/>
        <w:t>if((p_dev == null) || (index &gt;= p_dev-&gt;p_info-&gt;num_digitron)){</w:t>
      </w:r>
    </w:p>
    <w:p w14:paraId="2D8E84E5" w14:textId="77777777" w:rsidR="00615555" w:rsidRPr="00930426" w:rsidRDefault="00615555" w:rsidP="00D90595">
      <w:pPr>
        <w:pStyle w:val="a5"/>
      </w:pPr>
      <w:r w:rsidRPr="00930426">
        <w:t xml:space="preserve">5 </w:t>
      </w:r>
      <w:r w:rsidRPr="00930426">
        <w:tab/>
      </w:r>
      <w:r w:rsidRPr="00930426">
        <w:tab/>
      </w:r>
      <w:r w:rsidRPr="00930426">
        <w:tab/>
        <w:t>return –am_einval;</w:t>
      </w:r>
    </w:p>
    <w:p w14:paraId="4F8D1EA8" w14:textId="77777777" w:rsidR="00615555" w:rsidRPr="00930426" w:rsidRDefault="00615555" w:rsidP="00D90595">
      <w:pPr>
        <w:pStyle w:val="a5"/>
      </w:pPr>
      <w:r w:rsidRPr="00930426">
        <w:t xml:space="preserve">6 </w:t>
      </w:r>
      <w:r w:rsidRPr="00930426">
        <w:tab/>
      </w:r>
      <w:r w:rsidRPr="00930426">
        <w:tab/>
        <w:t>}</w:t>
      </w:r>
    </w:p>
    <w:p w14:paraId="73DDE839" w14:textId="77777777" w:rsidR="00615555" w:rsidRPr="00930426" w:rsidRDefault="00615555" w:rsidP="00D90595">
      <w:pPr>
        <w:pStyle w:val="a5"/>
      </w:pPr>
      <w:r w:rsidRPr="00930426">
        <w:t xml:space="preserve">7 </w:t>
      </w:r>
      <w:r w:rsidRPr="00930426">
        <w:tab/>
      </w:r>
      <w:r w:rsidRPr="00930426">
        <w:tab/>
        <w:t>if(blink){</w:t>
      </w:r>
    </w:p>
    <w:p w14:paraId="2322C0B4" w14:textId="77777777" w:rsidR="00615555" w:rsidRPr="00930426" w:rsidRDefault="00615555" w:rsidP="00D90595">
      <w:pPr>
        <w:pStyle w:val="a5"/>
      </w:pPr>
      <w:r w:rsidRPr="00930426">
        <w:t xml:space="preserve">8 </w:t>
      </w:r>
      <w:r w:rsidRPr="00930426">
        <w:tab/>
      </w:r>
      <w:r w:rsidRPr="00930426">
        <w:tab/>
      </w:r>
      <w:r w:rsidRPr="00930426">
        <w:tab/>
        <w:t>p_dev-&gt;blink_flags |= (1 &lt;&lt; index);</w:t>
      </w:r>
    </w:p>
    <w:p w14:paraId="074785BF" w14:textId="77777777" w:rsidR="00615555" w:rsidRPr="00930426" w:rsidRDefault="00615555" w:rsidP="00D90595">
      <w:pPr>
        <w:pStyle w:val="a5"/>
      </w:pPr>
      <w:r w:rsidRPr="00930426">
        <w:t xml:space="preserve">9 </w:t>
      </w:r>
      <w:r w:rsidRPr="00930426">
        <w:tab/>
      </w:r>
      <w:r w:rsidRPr="00930426">
        <w:tab/>
        <w:t>}else{</w:t>
      </w:r>
    </w:p>
    <w:p w14:paraId="5DE2A762" w14:textId="77777777" w:rsidR="00615555" w:rsidRPr="00930426" w:rsidRDefault="00615555" w:rsidP="00D90595">
      <w:pPr>
        <w:pStyle w:val="a5"/>
      </w:pPr>
      <w:r w:rsidRPr="00930426">
        <w:t>10</w:t>
      </w:r>
      <w:r w:rsidRPr="00930426">
        <w:tab/>
      </w:r>
      <w:r w:rsidRPr="00930426">
        <w:tab/>
      </w:r>
      <w:r w:rsidRPr="00930426">
        <w:tab/>
        <w:t>p_dev-&gt;blink_flags &amp;= ~(1 &lt;&lt; index);</w:t>
      </w:r>
    </w:p>
    <w:p w14:paraId="5B3C40E1" w14:textId="77777777" w:rsidR="00615555" w:rsidRPr="00930426" w:rsidRDefault="00615555" w:rsidP="00D90595">
      <w:pPr>
        <w:pStyle w:val="a5"/>
      </w:pPr>
      <w:r w:rsidRPr="00930426">
        <w:t>11</w:t>
      </w:r>
      <w:r w:rsidRPr="00930426">
        <w:tab/>
      </w:r>
      <w:r w:rsidRPr="00930426">
        <w:tab/>
        <w:t>}</w:t>
      </w:r>
    </w:p>
    <w:p w14:paraId="3191CF41" w14:textId="77777777" w:rsidR="00615555" w:rsidRPr="00930426" w:rsidRDefault="00615555" w:rsidP="00D90595">
      <w:pPr>
        <w:pStyle w:val="a5"/>
      </w:pPr>
      <w:r w:rsidRPr="00930426">
        <w:t>12</w:t>
      </w:r>
      <w:r w:rsidRPr="00930426">
        <w:tab/>
      </w:r>
      <w:r w:rsidRPr="00930426">
        <w:tab/>
        <w:t>return am_ok;</w:t>
      </w:r>
    </w:p>
    <w:p w14:paraId="41C8D072" w14:textId="77777777" w:rsidR="00615555" w:rsidRDefault="00615555" w:rsidP="00D90595">
      <w:pPr>
        <w:pStyle w:val="a5"/>
      </w:pPr>
      <w:r w:rsidRPr="00930426">
        <w:lastRenderedPageBreak/>
        <w:t>13</w:t>
      </w:r>
      <w:r w:rsidRPr="00930426">
        <w:tab/>
        <w:t>}</w:t>
      </w:r>
    </w:p>
    <w:p w14:paraId="4FF18B77" w14:textId="77777777" w:rsidR="00615555" w:rsidRDefault="00615555" w:rsidP="004622D4">
      <w:pPr>
        <w:pStyle w:val="23"/>
        <w:numPr>
          <w:ilvl w:val="0"/>
          <w:numId w:val="36"/>
        </w:numPr>
        <w:spacing w:before="62" w:after="62"/>
        <w:rPr>
          <w:lang w:val="de-DE"/>
        </w:rPr>
      </w:pPr>
      <w:r>
        <w:rPr>
          <w:lang w:val="de-DE"/>
        </w:rPr>
        <w:t>pfn_disp_at</w:t>
      </w:r>
    </w:p>
    <w:p w14:paraId="00803D36" w14:textId="77777777" w:rsidR="00615555" w:rsidRDefault="00615555" w:rsidP="00615555">
      <w:pPr>
        <w:pStyle w:val="23"/>
        <w:spacing w:before="62" w:after="62"/>
        <w:rPr>
          <w:lang w:val="de-DE"/>
        </w:rPr>
      </w:pPr>
      <w:r>
        <w:rPr>
          <w:lang w:val="de-DE"/>
        </w:rPr>
        <w:t>该方法用于指定数码管上显示指定的段码图形</w:t>
      </w:r>
      <w:r>
        <w:rPr>
          <w:rFonts w:hint="eastAsia"/>
          <w:lang w:val="de-DE"/>
        </w:rPr>
        <w:t>，</w:t>
      </w:r>
      <w:r>
        <w:rPr>
          <w:lang w:val="de-DE"/>
        </w:rPr>
        <w:t>只需要将段码存放在数码管缓存中即可</w:t>
      </w:r>
      <w:r>
        <w:rPr>
          <w:rFonts w:hint="eastAsia"/>
          <w:lang w:val="de-DE"/>
        </w:rPr>
        <w:t>，</w:t>
      </w:r>
      <w:r>
        <w:rPr>
          <w:lang w:val="de-DE"/>
        </w:rPr>
        <w:t>范例程序详见</w:t>
      </w:r>
      <w:r>
        <w:rPr>
          <w:lang w:val="de-DE"/>
        </w:rPr>
        <w:fldChar w:fldCharType="begin"/>
      </w:r>
      <w:r>
        <w:rPr>
          <w:lang w:val="de-DE"/>
        </w:rPr>
        <w:instrText xml:space="preserve"> REF _Ref535223884 \h </w:instrText>
      </w:r>
      <w:r>
        <w:rPr>
          <w:lang w:val="de-DE"/>
        </w:rPr>
      </w:r>
      <w:r>
        <w:rPr>
          <w:lang w:val="de-DE"/>
        </w:rPr>
        <w:fldChar w:fldCharType="separate"/>
      </w:r>
      <w:r w:rsidR="00B93B10">
        <w:rPr>
          <w:rFonts w:hint="eastAsia"/>
        </w:rPr>
        <w:t>程序清单</w:t>
      </w:r>
      <w:r w:rsidR="00B93B10">
        <w:rPr>
          <w:noProof/>
        </w:rPr>
        <w:t>3</w:t>
      </w:r>
      <w:r w:rsidR="00B93B10">
        <w:t>.</w:t>
      </w:r>
      <w:r w:rsidR="00B93B10">
        <w:rPr>
          <w:noProof/>
        </w:rPr>
        <w:t>13</w:t>
      </w:r>
      <w:r>
        <w:rPr>
          <w:lang w:val="de-DE"/>
        </w:rPr>
        <w:fldChar w:fldCharType="end"/>
      </w:r>
      <w:r>
        <w:rPr>
          <w:rFonts w:hint="eastAsia"/>
          <w:lang w:val="de-DE"/>
        </w:rPr>
        <w:t>。</w:t>
      </w:r>
    </w:p>
    <w:p w14:paraId="52B8E016" w14:textId="5C3B7C20" w:rsidR="00615555" w:rsidRDefault="00615555" w:rsidP="00615555">
      <w:pPr>
        <w:pStyle w:val="a7"/>
        <w:rPr>
          <w:lang w:val="de-DE"/>
        </w:rPr>
      </w:pPr>
      <w:bookmarkStart w:id="140" w:name="_Ref535223884"/>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3</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15</w:t>
      </w:r>
      <w:r w:rsidR="00A26C7F">
        <w:fldChar w:fldCharType="end"/>
      </w:r>
      <w:bookmarkEnd w:id="140"/>
      <w:r>
        <w:t xml:space="preserve">  </w:t>
      </w:r>
      <w:r>
        <w:t>显示段码函数的实现范例程序</w:t>
      </w:r>
    </w:p>
    <w:p w14:paraId="197990ED" w14:textId="77777777" w:rsidR="00615555" w:rsidRPr="00930426" w:rsidRDefault="00615555" w:rsidP="00D90595">
      <w:pPr>
        <w:pStyle w:val="a5"/>
      </w:pPr>
      <w:r w:rsidRPr="00930426">
        <w:t xml:space="preserve">1 </w:t>
      </w:r>
      <w:r w:rsidRPr="00930426">
        <w:tab/>
        <w:t>static int __digitron_disp_at(void *p_cookie, int index, uint16_t seg)</w:t>
      </w:r>
    </w:p>
    <w:p w14:paraId="67B9865F" w14:textId="77777777" w:rsidR="00615555" w:rsidRPr="00930426" w:rsidRDefault="00615555" w:rsidP="00D90595">
      <w:pPr>
        <w:pStyle w:val="a5"/>
      </w:pPr>
      <w:r w:rsidRPr="00930426">
        <w:t xml:space="preserve">2 </w:t>
      </w:r>
      <w:r w:rsidRPr="00930426">
        <w:tab/>
        <w:t>{</w:t>
      </w:r>
    </w:p>
    <w:p w14:paraId="5364E624" w14:textId="77777777" w:rsidR="00615555" w:rsidRPr="00930426" w:rsidRDefault="00615555" w:rsidP="00D90595">
      <w:pPr>
        <w:pStyle w:val="a5"/>
      </w:pPr>
      <w:r w:rsidRPr="00930426">
        <w:t xml:space="preserve">3 </w:t>
      </w:r>
      <w:r w:rsidRPr="00930426">
        <w:tab/>
      </w:r>
      <w:r w:rsidRPr="00930426">
        <w:tab/>
        <w:t>am_digitron_miniport_view_t *p_dev = (am_digitron_miniport_view_t *)p_cookie;</w:t>
      </w:r>
    </w:p>
    <w:p w14:paraId="60DDE80A" w14:textId="77777777" w:rsidR="00615555" w:rsidRPr="00930426" w:rsidRDefault="00615555" w:rsidP="00D90595">
      <w:pPr>
        <w:pStyle w:val="a5"/>
      </w:pPr>
      <w:r w:rsidRPr="00930426">
        <w:t xml:space="preserve">4 </w:t>
      </w:r>
      <w:r w:rsidRPr="00930426">
        <w:tab/>
      </w:r>
      <w:r w:rsidRPr="00930426">
        <w:tab/>
        <w:t>if((p_dev == null) || (index &gt;= p_dev-&gt;p_info-&gt;num_digitron)){</w:t>
      </w:r>
    </w:p>
    <w:p w14:paraId="3C1BB63A" w14:textId="77777777" w:rsidR="00615555" w:rsidRPr="00930426" w:rsidRDefault="00615555" w:rsidP="00D90595">
      <w:pPr>
        <w:pStyle w:val="a5"/>
      </w:pPr>
      <w:r w:rsidRPr="00930426">
        <w:t xml:space="preserve">5 </w:t>
      </w:r>
      <w:r w:rsidRPr="00930426">
        <w:tab/>
      </w:r>
      <w:r w:rsidRPr="00930426">
        <w:tab/>
      </w:r>
      <w:r w:rsidRPr="00930426">
        <w:tab/>
        <w:t>return –am_einval;</w:t>
      </w:r>
    </w:p>
    <w:p w14:paraId="0E2AACCF" w14:textId="77777777" w:rsidR="00615555" w:rsidRPr="00930426" w:rsidRDefault="00615555" w:rsidP="00D90595">
      <w:pPr>
        <w:pStyle w:val="a5"/>
      </w:pPr>
      <w:r w:rsidRPr="00930426">
        <w:t xml:space="preserve">6 </w:t>
      </w:r>
      <w:r w:rsidRPr="00930426">
        <w:tab/>
      </w:r>
      <w:r w:rsidRPr="00930426">
        <w:tab/>
        <w:t>}</w:t>
      </w:r>
    </w:p>
    <w:p w14:paraId="16343D98" w14:textId="77777777" w:rsidR="00615555" w:rsidRPr="00930426" w:rsidRDefault="00615555" w:rsidP="00D90595">
      <w:pPr>
        <w:pStyle w:val="a5"/>
      </w:pPr>
      <w:r w:rsidRPr="00930426">
        <w:t xml:space="preserve">7 </w:t>
      </w:r>
      <w:r w:rsidRPr="00930426">
        <w:tab/>
      </w:r>
      <w:r w:rsidRPr="00930426">
        <w:tab/>
        <w:t>__digitron_disp_buf_set(p_dev, index, seg);</w:t>
      </w:r>
    </w:p>
    <w:p w14:paraId="6D2BB321" w14:textId="77777777" w:rsidR="00615555" w:rsidRPr="00930426" w:rsidRDefault="00615555" w:rsidP="00D90595">
      <w:pPr>
        <w:pStyle w:val="a5"/>
      </w:pPr>
      <w:r w:rsidRPr="00930426">
        <w:t xml:space="preserve">8 </w:t>
      </w:r>
      <w:r w:rsidRPr="00930426">
        <w:tab/>
      </w:r>
      <w:r w:rsidRPr="00930426">
        <w:tab/>
        <w:t>return am_ok;</w:t>
      </w:r>
    </w:p>
    <w:p w14:paraId="4083DAB2" w14:textId="77777777" w:rsidR="00615555" w:rsidRDefault="00615555" w:rsidP="00D90595">
      <w:pPr>
        <w:pStyle w:val="a5"/>
      </w:pPr>
      <w:r w:rsidRPr="00930426">
        <w:t xml:space="preserve">9 </w:t>
      </w:r>
      <w:r w:rsidRPr="00930426">
        <w:tab/>
        <w:t>}</w:t>
      </w:r>
    </w:p>
    <w:p w14:paraId="1D69B31C" w14:textId="77777777" w:rsidR="00615555" w:rsidRDefault="00615555" w:rsidP="00615555">
      <w:pPr>
        <w:pStyle w:val="23"/>
        <w:spacing w:before="62" w:after="62"/>
        <w:rPr>
          <w:lang w:val="de-DE"/>
        </w:rPr>
      </w:pPr>
      <w:r>
        <w:rPr>
          <w:rFonts w:hint="eastAsia"/>
          <w:lang w:val="de-DE"/>
        </w:rPr>
        <w:t>该程序调用了</w:t>
      </w:r>
      <w:r>
        <w:rPr>
          <w:rFonts w:hint="eastAsia"/>
          <w:lang w:val="de-DE"/>
        </w:rPr>
        <w:t>__digitron_disp_buf_set()</w:t>
      </w:r>
      <w:r>
        <w:rPr>
          <w:rFonts w:hint="eastAsia"/>
          <w:lang w:val="de-DE"/>
        </w:rPr>
        <w:t>函数将段码设置到缓存中，详见</w:t>
      </w:r>
      <w:r>
        <w:rPr>
          <w:lang w:val="de-DE"/>
        </w:rPr>
        <w:fldChar w:fldCharType="begin"/>
      </w:r>
      <w:r>
        <w:rPr>
          <w:lang w:val="de-DE"/>
        </w:rPr>
        <w:instrText xml:space="preserve"> </w:instrText>
      </w:r>
      <w:r>
        <w:rPr>
          <w:rFonts w:hint="eastAsia"/>
          <w:lang w:val="de-DE"/>
        </w:rPr>
        <w:instrText>REF _Ref535224042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lang w:val="de-DE"/>
        </w:rPr>
        <w:t>3</w:t>
      </w:r>
      <w:r w:rsidR="00B93B10" w:rsidRPr="002C6934">
        <w:rPr>
          <w:lang w:val="de-DE"/>
        </w:rPr>
        <w:t>.</w:t>
      </w:r>
      <w:r w:rsidR="00B93B10">
        <w:rPr>
          <w:noProof/>
          <w:lang w:val="de-DE"/>
        </w:rPr>
        <w:t>14</w:t>
      </w:r>
      <w:r>
        <w:rPr>
          <w:lang w:val="de-DE"/>
        </w:rPr>
        <w:fldChar w:fldCharType="end"/>
      </w:r>
      <w:r>
        <w:rPr>
          <w:rFonts w:hint="eastAsia"/>
          <w:lang w:val="de-DE"/>
        </w:rPr>
        <w:t>。</w:t>
      </w:r>
    </w:p>
    <w:p w14:paraId="7B0907D8" w14:textId="47B28975" w:rsidR="00615555" w:rsidRDefault="00615555" w:rsidP="00615555">
      <w:pPr>
        <w:pStyle w:val="a7"/>
        <w:rPr>
          <w:lang w:val="de-DE"/>
        </w:rPr>
      </w:pPr>
      <w:bookmarkStart w:id="141" w:name="_Ref535224042"/>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3</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16</w:t>
      </w:r>
      <w:r w:rsidR="00A26C7F">
        <w:fldChar w:fldCharType="end"/>
      </w:r>
      <w:bookmarkEnd w:id="141"/>
      <w:r w:rsidRPr="00930426">
        <w:rPr>
          <w:lang w:val="de-DE"/>
        </w:rPr>
        <w:t xml:space="preserve">  </w:t>
      </w:r>
      <w:r w:rsidRPr="00930426">
        <w:rPr>
          <w:rFonts w:hint="eastAsia"/>
          <w:lang w:val="de-DE"/>
        </w:rPr>
        <w:t>_</w:t>
      </w:r>
      <w:r w:rsidRPr="00930426">
        <w:rPr>
          <w:lang w:val="de-DE"/>
        </w:rPr>
        <w:t>_digitron_disp_buf_set()</w:t>
      </w:r>
      <w:r>
        <w:t>函数实现</w:t>
      </w:r>
    </w:p>
    <w:p w14:paraId="247EDF09" w14:textId="77777777" w:rsidR="00615555" w:rsidRPr="00930426" w:rsidRDefault="00615555" w:rsidP="00D90595">
      <w:pPr>
        <w:pStyle w:val="a5"/>
      </w:pPr>
      <w:r w:rsidRPr="00930426">
        <w:t>1</w:t>
      </w:r>
      <w:r w:rsidRPr="00930426">
        <w:tab/>
        <w:t>static void __digitron_disp_buf_set(am_digitron_miniport_view_t *p_dev, int index, uint16_t data)</w:t>
      </w:r>
    </w:p>
    <w:p w14:paraId="323F0F99" w14:textId="77777777" w:rsidR="00615555" w:rsidRPr="00930426" w:rsidRDefault="00615555" w:rsidP="00D90595">
      <w:pPr>
        <w:pStyle w:val="a5"/>
      </w:pPr>
      <w:r w:rsidRPr="00930426">
        <w:t>2</w:t>
      </w:r>
      <w:r w:rsidRPr="00930426">
        <w:tab/>
        <w:t>{</w:t>
      </w:r>
    </w:p>
    <w:p w14:paraId="38462451" w14:textId="77777777" w:rsidR="00615555" w:rsidRPr="00930426" w:rsidRDefault="00615555" w:rsidP="00D90595">
      <w:pPr>
        <w:pStyle w:val="a5"/>
      </w:pPr>
      <w:r w:rsidRPr="00930426">
        <w:t>3</w:t>
      </w:r>
      <w:r w:rsidRPr="00930426">
        <w:tab/>
      </w:r>
      <w:r w:rsidRPr="00930426">
        <w:tab/>
        <w:t>if(p_dev-&gt;p_info-&gt;seg_active_low){</w:t>
      </w:r>
    </w:p>
    <w:p w14:paraId="75EC190E" w14:textId="77777777" w:rsidR="00615555" w:rsidRPr="00930426" w:rsidRDefault="00615555" w:rsidP="00D90595">
      <w:pPr>
        <w:pStyle w:val="a5"/>
      </w:pPr>
      <w:r w:rsidRPr="00930426">
        <w:t>4</w:t>
      </w:r>
      <w:r w:rsidRPr="00930426">
        <w:tab/>
      </w:r>
      <w:r w:rsidRPr="00930426">
        <w:tab/>
      </w:r>
      <w:r w:rsidRPr="00930426">
        <w:tab/>
        <w:t>p_dev-&gt;p_info-&gt;p_disp_buf[index] = ~data;</w:t>
      </w:r>
    </w:p>
    <w:p w14:paraId="7D8A21EC" w14:textId="77777777" w:rsidR="00615555" w:rsidRPr="00930426" w:rsidRDefault="00615555" w:rsidP="00D90595">
      <w:pPr>
        <w:pStyle w:val="a5"/>
      </w:pPr>
      <w:r w:rsidRPr="00930426">
        <w:t>5</w:t>
      </w:r>
      <w:r w:rsidRPr="00930426">
        <w:tab/>
      </w:r>
      <w:r w:rsidRPr="00930426">
        <w:tab/>
        <w:t>}else{</w:t>
      </w:r>
    </w:p>
    <w:p w14:paraId="3744540B" w14:textId="77777777" w:rsidR="00615555" w:rsidRPr="00930426" w:rsidRDefault="00615555" w:rsidP="00D90595">
      <w:pPr>
        <w:pStyle w:val="a5"/>
      </w:pPr>
      <w:r w:rsidRPr="00930426">
        <w:t>6</w:t>
      </w:r>
      <w:r w:rsidRPr="00930426">
        <w:tab/>
      </w:r>
      <w:r w:rsidRPr="00930426">
        <w:tab/>
      </w:r>
      <w:r w:rsidRPr="00930426">
        <w:tab/>
        <w:t>p_dev-&gt;p_info-&gt;p_disp_buf[index] = data;</w:t>
      </w:r>
    </w:p>
    <w:p w14:paraId="535906D5" w14:textId="77777777" w:rsidR="00615555" w:rsidRPr="00930426" w:rsidRDefault="00615555" w:rsidP="00D90595">
      <w:pPr>
        <w:pStyle w:val="a5"/>
      </w:pPr>
      <w:r w:rsidRPr="00930426">
        <w:t>7</w:t>
      </w:r>
      <w:r w:rsidRPr="00930426">
        <w:tab/>
      </w:r>
      <w:r w:rsidRPr="00930426">
        <w:tab/>
        <w:t>}</w:t>
      </w:r>
    </w:p>
    <w:p w14:paraId="1967F53E" w14:textId="77777777" w:rsidR="00615555" w:rsidRDefault="00615555" w:rsidP="00D90595">
      <w:pPr>
        <w:pStyle w:val="a5"/>
      </w:pPr>
      <w:r w:rsidRPr="00930426">
        <w:t>8</w:t>
      </w:r>
      <w:r w:rsidRPr="00930426">
        <w:tab/>
        <w:t>}</w:t>
      </w:r>
    </w:p>
    <w:p w14:paraId="44381986" w14:textId="77777777" w:rsidR="00615555" w:rsidRDefault="00615555" w:rsidP="00615555">
      <w:pPr>
        <w:pStyle w:val="23"/>
        <w:spacing w:before="62" w:after="62"/>
        <w:rPr>
          <w:lang w:val="de-DE"/>
        </w:rPr>
      </w:pPr>
      <w:r>
        <w:rPr>
          <w:rFonts w:hint="eastAsia"/>
          <w:lang w:val="de-DE"/>
        </w:rPr>
        <w:t>该程序根据数码管段的激活电平决定是否需要将用户设置的段码取反后存入缓冲区中。</w:t>
      </w:r>
    </w:p>
    <w:p w14:paraId="373806E4" w14:textId="77777777" w:rsidR="00615555" w:rsidRDefault="00615555" w:rsidP="004622D4">
      <w:pPr>
        <w:pStyle w:val="23"/>
        <w:numPr>
          <w:ilvl w:val="0"/>
          <w:numId w:val="36"/>
        </w:numPr>
        <w:spacing w:before="62" w:after="62"/>
        <w:rPr>
          <w:lang w:val="de-DE"/>
        </w:rPr>
      </w:pPr>
      <w:r>
        <w:rPr>
          <w:lang w:val="de-DE"/>
        </w:rPr>
        <w:t>pfn_disp_char_at</w:t>
      </w:r>
    </w:p>
    <w:p w14:paraId="7B6D312A" w14:textId="77777777" w:rsidR="00615555" w:rsidRDefault="00615555" w:rsidP="00615555">
      <w:pPr>
        <w:pStyle w:val="23"/>
        <w:spacing w:before="62" w:after="62"/>
        <w:rPr>
          <w:lang w:val="de-DE"/>
        </w:rPr>
      </w:pPr>
      <w:r>
        <w:rPr>
          <w:lang w:val="de-DE"/>
        </w:rPr>
        <w:t>该方法用于在指定位置显示字符</w:t>
      </w:r>
      <w:r>
        <w:rPr>
          <w:rFonts w:hint="eastAsia"/>
          <w:lang w:val="de-DE"/>
        </w:rPr>
        <w:t>，</w:t>
      </w:r>
      <w:r>
        <w:rPr>
          <w:lang w:val="de-DE"/>
        </w:rPr>
        <w:t>这就需要先使用解码函数得到字符对应的段码</w:t>
      </w:r>
      <w:r>
        <w:rPr>
          <w:rFonts w:hint="eastAsia"/>
          <w:lang w:val="de-DE"/>
        </w:rPr>
        <w:t>，</w:t>
      </w:r>
      <w:r>
        <w:rPr>
          <w:lang w:val="de-DE"/>
        </w:rPr>
        <w:t>然后将段码设置到缓存区中</w:t>
      </w:r>
      <w:r>
        <w:rPr>
          <w:rFonts w:hint="eastAsia"/>
          <w:lang w:val="de-DE"/>
        </w:rPr>
        <w:t>，</w:t>
      </w:r>
      <w:r>
        <w:rPr>
          <w:lang w:val="de-DE"/>
        </w:rPr>
        <w:t>范例程序详见</w:t>
      </w:r>
      <w:r>
        <w:rPr>
          <w:lang w:val="de-DE"/>
        </w:rPr>
        <w:fldChar w:fldCharType="begin"/>
      </w:r>
      <w:r>
        <w:rPr>
          <w:lang w:val="de-DE"/>
        </w:rPr>
        <w:instrText xml:space="preserve"> REF _Ref535224843 \h </w:instrText>
      </w:r>
      <w:r>
        <w:rPr>
          <w:lang w:val="de-DE"/>
        </w:rPr>
      </w:r>
      <w:r>
        <w:rPr>
          <w:lang w:val="de-DE"/>
        </w:rPr>
        <w:fldChar w:fldCharType="separate"/>
      </w:r>
      <w:r w:rsidR="00B93B10">
        <w:rPr>
          <w:rFonts w:hint="eastAsia"/>
        </w:rPr>
        <w:t>程序清单</w:t>
      </w:r>
      <w:r w:rsidR="00B93B10">
        <w:rPr>
          <w:noProof/>
        </w:rPr>
        <w:t>3</w:t>
      </w:r>
      <w:r w:rsidR="00B93B10">
        <w:t>.</w:t>
      </w:r>
      <w:r w:rsidR="00B93B10">
        <w:rPr>
          <w:noProof/>
        </w:rPr>
        <w:t>15</w:t>
      </w:r>
      <w:r>
        <w:rPr>
          <w:lang w:val="de-DE"/>
        </w:rPr>
        <w:fldChar w:fldCharType="end"/>
      </w:r>
      <w:r>
        <w:rPr>
          <w:rFonts w:hint="eastAsia"/>
          <w:lang w:val="de-DE"/>
        </w:rPr>
        <w:t>。</w:t>
      </w:r>
    </w:p>
    <w:p w14:paraId="27041E62" w14:textId="051F16C7" w:rsidR="00615555" w:rsidRPr="00562607" w:rsidRDefault="00615555" w:rsidP="00615555">
      <w:pPr>
        <w:pStyle w:val="a7"/>
        <w:rPr>
          <w:lang w:val="de-DE"/>
        </w:rPr>
      </w:pPr>
      <w:bookmarkStart w:id="142" w:name="_Ref535224843"/>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3</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17</w:t>
      </w:r>
      <w:r w:rsidR="00A26C7F">
        <w:fldChar w:fldCharType="end"/>
      </w:r>
      <w:bookmarkEnd w:id="142"/>
      <w:r>
        <w:t xml:space="preserve">  </w:t>
      </w:r>
      <w:r>
        <w:t>显示字符函数的实现范例程序</w:t>
      </w:r>
    </w:p>
    <w:p w14:paraId="640E4E78" w14:textId="77777777" w:rsidR="00615555" w:rsidRPr="00137BB3" w:rsidRDefault="00615555" w:rsidP="00D90595">
      <w:pPr>
        <w:pStyle w:val="a5"/>
      </w:pPr>
      <w:r w:rsidRPr="00137BB3">
        <w:t xml:space="preserve">1 </w:t>
      </w:r>
      <w:r w:rsidRPr="00137BB3">
        <w:tab/>
        <w:t>static int __digitron_disp_char_at(void *p_cookie, int index, const char ch)</w:t>
      </w:r>
    </w:p>
    <w:p w14:paraId="13E54CA1" w14:textId="77777777" w:rsidR="00615555" w:rsidRPr="00137BB3" w:rsidRDefault="00615555" w:rsidP="00D90595">
      <w:pPr>
        <w:pStyle w:val="a5"/>
      </w:pPr>
      <w:r w:rsidRPr="00137BB3">
        <w:t xml:space="preserve">2 </w:t>
      </w:r>
      <w:r w:rsidRPr="00137BB3">
        <w:tab/>
        <w:t>{</w:t>
      </w:r>
    </w:p>
    <w:p w14:paraId="5EB979B4" w14:textId="77777777" w:rsidR="00615555" w:rsidRPr="00137BB3" w:rsidRDefault="00615555" w:rsidP="00D90595">
      <w:pPr>
        <w:pStyle w:val="a5"/>
      </w:pPr>
      <w:r w:rsidRPr="00137BB3">
        <w:t xml:space="preserve">3 </w:t>
      </w:r>
      <w:r w:rsidRPr="00137BB3">
        <w:tab/>
      </w:r>
      <w:r w:rsidRPr="00137BB3">
        <w:tab/>
        <w:t>am_digitron_miniport_view_t *p_dev = (am_digitron_miniport_view_t*)p_cookie;</w:t>
      </w:r>
    </w:p>
    <w:p w14:paraId="0C7ED798" w14:textId="77777777" w:rsidR="00615555" w:rsidRPr="00137BB3" w:rsidRDefault="00615555" w:rsidP="00D90595">
      <w:pPr>
        <w:pStyle w:val="a5"/>
      </w:pPr>
      <w:r w:rsidRPr="00137BB3">
        <w:t xml:space="preserve">4 </w:t>
      </w:r>
      <w:r w:rsidRPr="00137BB3">
        <w:tab/>
      </w:r>
      <w:r w:rsidRPr="00137BB3">
        <w:tab/>
        <w:t>uint16_t seg = 0x00;</w:t>
      </w:r>
    </w:p>
    <w:p w14:paraId="79219697" w14:textId="77777777" w:rsidR="00615555" w:rsidRPr="00137BB3" w:rsidRDefault="00615555" w:rsidP="00D90595">
      <w:pPr>
        <w:pStyle w:val="a5"/>
      </w:pPr>
      <w:r w:rsidRPr="00137BB3">
        <w:t xml:space="preserve">5 </w:t>
      </w:r>
      <w:r w:rsidRPr="00137BB3">
        <w:tab/>
      </w:r>
      <w:r w:rsidRPr="00137BB3">
        <w:tab/>
        <w:t>if((p_dev == NULL) || (index &gt;= p_dev-&gt;p_info-&gt;num_digitron)) {</w:t>
      </w:r>
    </w:p>
    <w:p w14:paraId="189B1DC9" w14:textId="77777777" w:rsidR="00615555" w:rsidRPr="00137BB3" w:rsidRDefault="00615555" w:rsidP="00D90595">
      <w:pPr>
        <w:pStyle w:val="a5"/>
      </w:pPr>
      <w:r w:rsidRPr="00137BB3">
        <w:t xml:space="preserve">6 </w:t>
      </w:r>
      <w:r w:rsidRPr="00137BB3">
        <w:tab/>
      </w:r>
      <w:r w:rsidRPr="00137BB3">
        <w:tab/>
      </w:r>
      <w:r w:rsidRPr="00137BB3">
        <w:tab/>
        <w:t>return –AM_EINVAL;</w:t>
      </w:r>
    </w:p>
    <w:p w14:paraId="11D27679" w14:textId="77777777" w:rsidR="00615555" w:rsidRPr="00137BB3" w:rsidRDefault="00615555" w:rsidP="00D90595">
      <w:pPr>
        <w:pStyle w:val="a5"/>
      </w:pPr>
      <w:r w:rsidRPr="00137BB3">
        <w:t xml:space="preserve">7 </w:t>
      </w:r>
      <w:r w:rsidRPr="00137BB3">
        <w:tab/>
      </w:r>
      <w:r w:rsidRPr="00137BB3">
        <w:tab/>
        <w:t>}</w:t>
      </w:r>
    </w:p>
    <w:p w14:paraId="5217BA40" w14:textId="77777777" w:rsidR="00615555" w:rsidRPr="00137BB3" w:rsidRDefault="00615555" w:rsidP="00D90595">
      <w:pPr>
        <w:pStyle w:val="a5"/>
      </w:pPr>
      <w:r w:rsidRPr="00137BB3">
        <w:t xml:space="preserve">8 </w:t>
      </w:r>
      <w:r w:rsidRPr="00137BB3">
        <w:tab/>
      </w:r>
      <w:r w:rsidRPr="00137BB3">
        <w:tab/>
        <w:t>if(p_dev-&gt;pfn_decode){</w:t>
      </w:r>
    </w:p>
    <w:p w14:paraId="73510F39" w14:textId="77777777" w:rsidR="00615555" w:rsidRPr="00137BB3" w:rsidRDefault="00615555" w:rsidP="00D90595">
      <w:pPr>
        <w:pStyle w:val="a5"/>
      </w:pPr>
      <w:r w:rsidRPr="00137BB3">
        <w:t xml:space="preserve">9 </w:t>
      </w:r>
      <w:r w:rsidRPr="00137BB3">
        <w:tab/>
      </w:r>
      <w:r w:rsidRPr="00137BB3">
        <w:tab/>
      </w:r>
      <w:r w:rsidRPr="00137BB3">
        <w:tab/>
        <w:t>seg = p_dev-&gt;pfn_decode(ch);</w:t>
      </w:r>
    </w:p>
    <w:p w14:paraId="07C20615" w14:textId="77777777" w:rsidR="00615555" w:rsidRPr="00137BB3" w:rsidRDefault="00615555" w:rsidP="00D90595">
      <w:pPr>
        <w:pStyle w:val="a5"/>
      </w:pPr>
      <w:r w:rsidRPr="00137BB3">
        <w:t>10</w:t>
      </w:r>
      <w:r w:rsidRPr="00137BB3">
        <w:tab/>
      </w:r>
      <w:r w:rsidRPr="00137BB3">
        <w:tab/>
        <w:t>}</w:t>
      </w:r>
    </w:p>
    <w:p w14:paraId="396FF738" w14:textId="77777777" w:rsidR="00615555" w:rsidRPr="00137BB3" w:rsidRDefault="00615555" w:rsidP="00D90595">
      <w:pPr>
        <w:pStyle w:val="a5"/>
      </w:pPr>
      <w:r w:rsidRPr="00137BB3">
        <w:lastRenderedPageBreak/>
        <w:t>11</w:t>
      </w:r>
      <w:r w:rsidRPr="00137BB3">
        <w:tab/>
      </w:r>
      <w:r w:rsidRPr="00137BB3">
        <w:tab/>
        <w:t>if( '.'  == ch ){</w:t>
      </w:r>
    </w:p>
    <w:p w14:paraId="176C03E6" w14:textId="77777777" w:rsidR="00615555" w:rsidRPr="00137BB3" w:rsidRDefault="00615555" w:rsidP="00D90595">
      <w:pPr>
        <w:pStyle w:val="a5"/>
      </w:pPr>
      <w:r w:rsidRPr="00137BB3">
        <w:t>12</w:t>
      </w:r>
      <w:r w:rsidRPr="00137BB3">
        <w:tab/>
      </w:r>
      <w:r w:rsidRPr="00137BB3">
        <w:tab/>
      </w:r>
      <w:r w:rsidRPr="00137BB3">
        <w:tab/>
        <w:t>__digitron_disp_buf_xor(p_dev, index, seg);</w:t>
      </w:r>
    </w:p>
    <w:p w14:paraId="25DE5F41" w14:textId="77777777" w:rsidR="00615555" w:rsidRPr="00137BB3" w:rsidRDefault="00615555" w:rsidP="00D90595">
      <w:pPr>
        <w:pStyle w:val="a5"/>
      </w:pPr>
      <w:r w:rsidRPr="00137BB3">
        <w:t>13</w:t>
      </w:r>
      <w:r w:rsidRPr="00137BB3">
        <w:tab/>
      </w:r>
      <w:r w:rsidRPr="00137BB3">
        <w:tab/>
        <w:t>}else{</w:t>
      </w:r>
    </w:p>
    <w:p w14:paraId="5EF90C24" w14:textId="77777777" w:rsidR="00615555" w:rsidRPr="00137BB3" w:rsidRDefault="00615555" w:rsidP="00D90595">
      <w:pPr>
        <w:pStyle w:val="a5"/>
      </w:pPr>
      <w:r w:rsidRPr="00137BB3">
        <w:t>14</w:t>
      </w:r>
      <w:r w:rsidRPr="00137BB3">
        <w:tab/>
      </w:r>
      <w:r w:rsidRPr="00137BB3">
        <w:tab/>
      </w:r>
      <w:r w:rsidRPr="00137BB3">
        <w:tab/>
        <w:t>__digitron_disp_buf_set(p_dev, index, seg);</w:t>
      </w:r>
    </w:p>
    <w:p w14:paraId="13539E84" w14:textId="77777777" w:rsidR="00615555" w:rsidRPr="00137BB3" w:rsidRDefault="00615555" w:rsidP="00D90595">
      <w:pPr>
        <w:pStyle w:val="a5"/>
      </w:pPr>
      <w:r w:rsidRPr="00137BB3">
        <w:t>15</w:t>
      </w:r>
      <w:r w:rsidRPr="00137BB3">
        <w:tab/>
      </w:r>
      <w:r w:rsidRPr="00137BB3">
        <w:tab/>
        <w:t>}</w:t>
      </w:r>
    </w:p>
    <w:p w14:paraId="09F4F4D7" w14:textId="77777777" w:rsidR="00615555" w:rsidRPr="00137BB3" w:rsidRDefault="00615555" w:rsidP="00D90595">
      <w:pPr>
        <w:pStyle w:val="a5"/>
      </w:pPr>
      <w:r w:rsidRPr="00137BB3">
        <w:t>16</w:t>
      </w:r>
      <w:r w:rsidRPr="00137BB3">
        <w:tab/>
      </w:r>
      <w:r w:rsidRPr="00137BB3">
        <w:tab/>
        <w:t>return AM_OK;</w:t>
      </w:r>
    </w:p>
    <w:p w14:paraId="15618924" w14:textId="77777777" w:rsidR="00615555" w:rsidRDefault="00615555" w:rsidP="00D90595">
      <w:pPr>
        <w:pStyle w:val="a5"/>
      </w:pPr>
      <w:r w:rsidRPr="00137BB3">
        <w:t>17</w:t>
      </w:r>
      <w:r w:rsidRPr="00137BB3">
        <w:tab/>
        <w:t>}</w:t>
      </w:r>
    </w:p>
    <w:p w14:paraId="59D6E3EC" w14:textId="77777777" w:rsidR="00615555" w:rsidRDefault="00615555" w:rsidP="00615555">
      <w:pPr>
        <w:pStyle w:val="23"/>
        <w:spacing w:before="62" w:after="62"/>
        <w:rPr>
          <w:lang w:val="de-DE"/>
        </w:rPr>
      </w:pPr>
      <w:r>
        <w:rPr>
          <w:rFonts w:hint="eastAsia"/>
          <w:lang w:val="de-DE"/>
        </w:rPr>
        <w:t>该程序首先通过解码函数得到字符的段码存于</w:t>
      </w:r>
      <w:r>
        <w:rPr>
          <w:rFonts w:hint="eastAsia"/>
          <w:lang w:val="de-DE"/>
        </w:rPr>
        <w:t>seg</w:t>
      </w:r>
      <w:r>
        <w:rPr>
          <w:lang w:val="de-DE"/>
        </w:rPr>
        <w:t>中</w:t>
      </w:r>
      <w:r>
        <w:rPr>
          <w:rFonts w:hint="eastAsia"/>
          <w:lang w:val="de-DE"/>
        </w:rPr>
        <w:t>。</w:t>
      </w:r>
      <w:r>
        <w:rPr>
          <w:lang w:val="de-DE"/>
        </w:rPr>
        <w:t>然后将段码保存到相应的缓冲区中</w:t>
      </w:r>
      <w:r>
        <w:rPr>
          <w:rFonts w:hint="eastAsia"/>
          <w:lang w:val="de-DE"/>
        </w:rPr>
        <w:t>，</w:t>
      </w:r>
      <w:r>
        <w:rPr>
          <w:lang w:val="de-DE"/>
        </w:rPr>
        <w:t>且在保存段码时对小数点作了特殊的处理</w:t>
      </w:r>
      <w:r>
        <w:rPr>
          <w:rFonts w:hint="eastAsia"/>
          <w:lang w:val="de-DE"/>
        </w:rPr>
        <w:t>。</w:t>
      </w:r>
    </w:p>
    <w:p w14:paraId="23F2B744" w14:textId="77777777" w:rsidR="00615555" w:rsidRDefault="00615555" w:rsidP="00615555">
      <w:pPr>
        <w:pStyle w:val="23"/>
        <w:spacing w:before="62" w:after="62"/>
        <w:rPr>
          <w:lang w:val="de-DE"/>
        </w:rPr>
      </w:pPr>
      <w:r>
        <w:rPr>
          <w:lang w:val="de-DE"/>
        </w:rPr>
        <w:t>当字符为小数点时</w:t>
      </w:r>
      <w:r>
        <w:rPr>
          <w:rFonts w:hint="eastAsia"/>
          <w:lang w:val="de-DE"/>
        </w:rPr>
        <w:t>，</w:t>
      </w:r>
      <w:r>
        <w:rPr>
          <w:lang w:val="de-DE"/>
        </w:rPr>
        <w:t>则使用</w:t>
      </w:r>
      <w:r>
        <w:rPr>
          <w:rFonts w:hint="eastAsia"/>
          <w:lang w:val="de-DE"/>
        </w:rPr>
        <w:t>__digitron_disp_buf_xor()</w:t>
      </w:r>
      <w:r>
        <w:rPr>
          <w:rFonts w:hint="eastAsia"/>
          <w:lang w:val="de-DE"/>
        </w:rPr>
        <w:t>函数将段码设置到函数区；否则直接使用</w:t>
      </w:r>
      <w:r>
        <w:rPr>
          <w:rFonts w:hint="eastAsia"/>
          <w:lang w:val="de-DE"/>
        </w:rPr>
        <w:t>__digitron_disp_buf_set()</w:t>
      </w:r>
      <w:r>
        <w:rPr>
          <w:rFonts w:hint="eastAsia"/>
          <w:lang w:val="de-DE"/>
        </w:rPr>
        <w:t>函数将段码设置到缓存区中。</w:t>
      </w:r>
    </w:p>
    <w:p w14:paraId="316D8013" w14:textId="77777777" w:rsidR="00615555" w:rsidRDefault="00615555" w:rsidP="00615555">
      <w:pPr>
        <w:pStyle w:val="23"/>
        <w:spacing w:before="62" w:after="62"/>
        <w:rPr>
          <w:lang w:val="de-DE"/>
        </w:rPr>
      </w:pPr>
      <w:r>
        <w:rPr>
          <w:lang w:val="de-DE"/>
        </w:rPr>
        <w:t>由于小数点比较特殊</w:t>
      </w:r>
      <w:r>
        <w:rPr>
          <w:rFonts w:hint="eastAsia"/>
          <w:lang w:val="de-DE"/>
        </w:rPr>
        <w:t>，</w:t>
      </w:r>
      <w:r>
        <w:rPr>
          <w:lang w:val="de-DE"/>
        </w:rPr>
        <w:t>因此显示小数点时</w:t>
      </w:r>
      <w:r>
        <w:rPr>
          <w:rFonts w:hint="eastAsia"/>
          <w:lang w:val="de-DE"/>
        </w:rPr>
        <w:t>，</w:t>
      </w:r>
      <w:r>
        <w:rPr>
          <w:lang w:val="de-DE"/>
        </w:rPr>
        <w:t>往往不希望影响该位数码管的正常显示内容</w:t>
      </w:r>
      <w:r>
        <w:rPr>
          <w:rFonts w:hint="eastAsia"/>
          <w:lang w:val="de-DE"/>
        </w:rPr>
        <w:t>，</w:t>
      </w:r>
      <w:r>
        <w:rPr>
          <w:lang w:val="de-DE"/>
        </w:rPr>
        <w:t>比如</w:t>
      </w:r>
      <w:r>
        <w:rPr>
          <w:rFonts w:hint="eastAsia"/>
          <w:lang w:val="de-DE"/>
        </w:rPr>
        <w:t>，</w:t>
      </w:r>
      <w:r>
        <w:rPr>
          <w:lang w:val="de-DE"/>
        </w:rPr>
        <w:t>如果当前数码管显示数字</w:t>
      </w:r>
      <w:r>
        <w:rPr>
          <w:rFonts w:hint="eastAsia"/>
          <w:lang w:val="de-DE"/>
        </w:rPr>
        <w:t>3</w:t>
      </w:r>
      <w:r>
        <w:rPr>
          <w:rFonts w:hint="eastAsia"/>
          <w:lang w:val="de-DE"/>
        </w:rPr>
        <w:t>，又需要在该数码管添加小数点，则期望的结果是显示“</w:t>
      </w:r>
      <w:r>
        <w:rPr>
          <w:rFonts w:hint="eastAsia"/>
          <w:lang w:val="de-DE"/>
        </w:rPr>
        <w:t>3.</w:t>
      </w:r>
      <w:r>
        <w:rPr>
          <w:rFonts w:hint="eastAsia"/>
          <w:lang w:val="de-DE"/>
        </w:rPr>
        <w:t>”，而不仅仅显示一个小数点，将之前的</w:t>
      </w:r>
      <w:r>
        <w:rPr>
          <w:rFonts w:hint="eastAsia"/>
          <w:lang w:val="de-DE"/>
        </w:rPr>
        <w:t>3</w:t>
      </w:r>
      <w:r>
        <w:rPr>
          <w:rFonts w:hint="eastAsia"/>
          <w:lang w:val="de-DE"/>
        </w:rPr>
        <w:t>覆盖掉。由此可见，在显示小数点时，可视为显示内容的一种叠加，而不是直接改变显示内容，</w:t>
      </w:r>
      <w:r>
        <w:rPr>
          <w:rFonts w:hint="eastAsia"/>
          <w:lang w:val="de-DE"/>
        </w:rPr>
        <w:t>__digitron_disp_buf_xor()</w:t>
      </w:r>
      <w:r>
        <w:rPr>
          <w:rFonts w:hint="eastAsia"/>
          <w:lang w:val="de-DE"/>
        </w:rPr>
        <w:t>函数的实现详见</w:t>
      </w:r>
      <w:r>
        <w:rPr>
          <w:lang w:val="de-DE"/>
        </w:rPr>
        <w:fldChar w:fldCharType="begin"/>
      </w:r>
      <w:r>
        <w:rPr>
          <w:lang w:val="de-DE"/>
        </w:rPr>
        <w:instrText xml:space="preserve"> </w:instrText>
      </w:r>
      <w:r>
        <w:rPr>
          <w:rFonts w:hint="eastAsia"/>
          <w:lang w:val="de-DE"/>
        </w:rPr>
        <w:instrText>REF _Ref535225011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lang w:val="de-DE"/>
        </w:rPr>
        <w:t>3</w:t>
      </w:r>
      <w:r w:rsidR="00B93B10" w:rsidRPr="002C6934">
        <w:rPr>
          <w:lang w:val="de-DE"/>
        </w:rPr>
        <w:t>.</w:t>
      </w:r>
      <w:r w:rsidR="00B93B10">
        <w:rPr>
          <w:noProof/>
          <w:lang w:val="de-DE"/>
        </w:rPr>
        <w:t>16</w:t>
      </w:r>
      <w:r>
        <w:rPr>
          <w:lang w:val="de-DE"/>
        </w:rPr>
        <w:fldChar w:fldCharType="end"/>
      </w:r>
      <w:r>
        <w:rPr>
          <w:rFonts w:hint="eastAsia"/>
          <w:lang w:val="de-DE"/>
        </w:rPr>
        <w:t>。</w:t>
      </w:r>
    </w:p>
    <w:p w14:paraId="50D7209C" w14:textId="49B76821" w:rsidR="00615555" w:rsidRDefault="00615555" w:rsidP="00615555">
      <w:pPr>
        <w:pStyle w:val="a7"/>
        <w:rPr>
          <w:lang w:val="de-DE"/>
        </w:rPr>
      </w:pPr>
      <w:bookmarkStart w:id="143" w:name="_Ref535225011"/>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3</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18</w:t>
      </w:r>
      <w:r w:rsidR="00A26C7F">
        <w:fldChar w:fldCharType="end"/>
      </w:r>
      <w:bookmarkEnd w:id="143"/>
      <w:r w:rsidRPr="00562607">
        <w:rPr>
          <w:lang w:val="de-DE"/>
        </w:rPr>
        <w:t xml:space="preserve">  __digitron_disp_buf_xor()</w:t>
      </w:r>
      <w:r>
        <w:t>函数实现</w:t>
      </w:r>
    </w:p>
    <w:p w14:paraId="680AD3FD" w14:textId="77777777" w:rsidR="00615555" w:rsidRPr="00562607" w:rsidRDefault="00615555" w:rsidP="00D90595">
      <w:pPr>
        <w:pStyle w:val="a5"/>
      </w:pPr>
      <w:r w:rsidRPr="00562607">
        <w:t>1</w:t>
      </w:r>
      <w:r w:rsidRPr="00562607">
        <w:tab/>
        <w:t>static void __digitron_disp_buf_xor(am_digitron_miniport_view_t *p_dev, int index, uint16_t data)</w:t>
      </w:r>
    </w:p>
    <w:p w14:paraId="02739084" w14:textId="77777777" w:rsidR="00615555" w:rsidRPr="00562607" w:rsidRDefault="00615555" w:rsidP="00D90595">
      <w:pPr>
        <w:pStyle w:val="a5"/>
      </w:pPr>
      <w:r w:rsidRPr="00562607">
        <w:t>2</w:t>
      </w:r>
      <w:r w:rsidRPr="00562607">
        <w:tab/>
        <w:t>{</w:t>
      </w:r>
    </w:p>
    <w:p w14:paraId="267BD83E" w14:textId="77777777" w:rsidR="00615555" w:rsidRPr="00562607" w:rsidRDefault="00615555" w:rsidP="00D90595">
      <w:pPr>
        <w:pStyle w:val="a5"/>
      </w:pPr>
      <w:r w:rsidRPr="00562607">
        <w:t>3</w:t>
      </w:r>
      <w:r w:rsidRPr="00562607">
        <w:tab/>
      </w:r>
      <w:r w:rsidRPr="00562607">
        <w:tab/>
        <w:t>if(p_dev-&gt;p_info-&gt;seg_active_low){</w:t>
      </w:r>
    </w:p>
    <w:p w14:paraId="78239684" w14:textId="77777777" w:rsidR="00615555" w:rsidRPr="00562607" w:rsidRDefault="00615555" w:rsidP="00D90595">
      <w:pPr>
        <w:pStyle w:val="a5"/>
      </w:pPr>
      <w:r w:rsidRPr="00562607">
        <w:t>4</w:t>
      </w:r>
      <w:r w:rsidRPr="00562607">
        <w:tab/>
      </w:r>
      <w:r w:rsidRPr="00562607">
        <w:tab/>
      </w:r>
      <w:r w:rsidRPr="00562607">
        <w:tab/>
        <w:t>p_dev-&gt;p_info-&gt;p_disp_buf[index] &amp;= ~data;</w:t>
      </w:r>
    </w:p>
    <w:p w14:paraId="08524E8D" w14:textId="77777777" w:rsidR="00615555" w:rsidRPr="00562607" w:rsidRDefault="00615555" w:rsidP="00D90595">
      <w:pPr>
        <w:pStyle w:val="a5"/>
      </w:pPr>
      <w:r w:rsidRPr="00562607">
        <w:t>5</w:t>
      </w:r>
      <w:r w:rsidRPr="00562607">
        <w:tab/>
      </w:r>
      <w:r w:rsidRPr="00562607">
        <w:tab/>
        <w:t>} else {</w:t>
      </w:r>
    </w:p>
    <w:p w14:paraId="589C2FCB" w14:textId="77777777" w:rsidR="00615555" w:rsidRPr="00562607" w:rsidRDefault="00615555" w:rsidP="00D90595">
      <w:pPr>
        <w:pStyle w:val="a5"/>
      </w:pPr>
      <w:r w:rsidRPr="00562607">
        <w:t>6</w:t>
      </w:r>
      <w:r w:rsidRPr="00562607">
        <w:tab/>
      </w:r>
      <w:r w:rsidRPr="00562607">
        <w:tab/>
      </w:r>
      <w:r w:rsidRPr="00562607">
        <w:tab/>
        <w:t>p_dev-&gt;p_info-&gt;p_disp_buf[index] |= data;</w:t>
      </w:r>
    </w:p>
    <w:p w14:paraId="7AE25DE7" w14:textId="77777777" w:rsidR="00615555" w:rsidRPr="00562607" w:rsidRDefault="00615555" w:rsidP="00D90595">
      <w:pPr>
        <w:pStyle w:val="a5"/>
      </w:pPr>
      <w:r w:rsidRPr="00562607">
        <w:t>7</w:t>
      </w:r>
      <w:r w:rsidRPr="00562607">
        <w:tab/>
      </w:r>
      <w:r w:rsidRPr="00562607">
        <w:tab/>
        <w:t>}</w:t>
      </w:r>
    </w:p>
    <w:p w14:paraId="59395AFB" w14:textId="77777777" w:rsidR="00615555" w:rsidRDefault="00615555" w:rsidP="00D90595">
      <w:pPr>
        <w:pStyle w:val="a5"/>
      </w:pPr>
      <w:r w:rsidRPr="00562607">
        <w:t>8</w:t>
      </w:r>
      <w:r w:rsidRPr="00562607">
        <w:tab/>
        <w:t>}</w:t>
      </w:r>
    </w:p>
    <w:p w14:paraId="086436F7" w14:textId="77777777" w:rsidR="00615555" w:rsidRDefault="00615555" w:rsidP="00615555">
      <w:pPr>
        <w:pStyle w:val="23"/>
        <w:spacing w:before="62" w:after="62"/>
        <w:rPr>
          <w:lang w:val="de-DE"/>
        </w:rPr>
      </w:pPr>
      <w:r>
        <w:rPr>
          <w:rFonts w:hint="eastAsia"/>
          <w:lang w:val="de-DE"/>
        </w:rPr>
        <w:t>若数码管段为低电平激活，则需要在原缓冲区段码的基础上，将显示小数点需要点亮的段清零，以显示小数点；反之则将显示小数点需要点亮的段置</w:t>
      </w:r>
      <w:r>
        <w:rPr>
          <w:rFonts w:hint="eastAsia"/>
          <w:lang w:val="de-DE"/>
        </w:rPr>
        <w:t>1</w:t>
      </w:r>
      <w:r>
        <w:rPr>
          <w:rFonts w:hint="eastAsia"/>
          <w:lang w:val="de-DE"/>
        </w:rPr>
        <w:t>，以显示小数点。</w:t>
      </w:r>
    </w:p>
    <w:p w14:paraId="079D44CD" w14:textId="77777777" w:rsidR="00615555" w:rsidRDefault="00615555" w:rsidP="004622D4">
      <w:pPr>
        <w:pStyle w:val="23"/>
        <w:numPr>
          <w:ilvl w:val="0"/>
          <w:numId w:val="36"/>
        </w:numPr>
        <w:spacing w:before="62" w:after="62"/>
        <w:rPr>
          <w:lang w:val="de-DE"/>
        </w:rPr>
      </w:pPr>
      <w:r>
        <w:rPr>
          <w:lang w:val="de-DE"/>
        </w:rPr>
        <w:t>pfn_disp_str</w:t>
      </w:r>
    </w:p>
    <w:p w14:paraId="37652040" w14:textId="77777777" w:rsidR="00615555" w:rsidRDefault="00615555" w:rsidP="00615555">
      <w:pPr>
        <w:pStyle w:val="23"/>
        <w:spacing w:before="62" w:after="62"/>
        <w:rPr>
          <w:lang w:val="de-DE"/>
        </w:rPr>
      </w:pPr>
      <w:r>
        <w:rPr>
          <w:lang w:val="de-DE"/>
        </w:rPr>
        <w:t>该方法用于从指定位置开始显示一个字符串</w:t>
      </w:r>
      <w:r>
        <w:rPr>
          <w:rFonts w:hint="eastAsia"/>
          <w:lang w:val="de-DE"/>
        </w:rPr>
        <w:t>，</w:t>
      </w:r>
      <w:r>
        <w:rPr>
          <w:lang w:val="de-DE"/>
        </w:rPr>
        <w:t>范例程序详见</w:t>
      </w:r>
      <w:r>
        <w:rPr>
          <w:lang w:val="de-DE"/>
        </w:rPr>
        <w:fldChar w:fldCharType="begin"/>
      </w:r>
      <w:r>
        <w:rPr>
          <w:lang w:val="de-DE"/>
        </w:rPr>
        <w:instrText xml:space="preserve"> REF _Ref535225510 \h </w:instrText>
      </w:r>
      <w:r>
        <w:rPr>
          <w:lang w:val="de-DE"/>
        </w:rPr>
      </w:r>
      <w:r>
        <w:rPr>
          <w:lang w:val="de-DE"/>
        </w:rPr>
        <w:fldChar w:fldCharType="separate"/>
      </w:r>
      <w:r w:rsidR="00B93B10">
        <w:rPr>
          <w:rFonts w:hint="eastAsia"/>
        </w:rPr>
        <w:t>程序清单</w:t>
      </w:r>
      <w:r w:rsidR="00B93B10">
        <w:rPr>
          <w:noProof/>
        </w:rPr>
        <w:t>3</w:t>
      </w:r>
      <w:r w:rsidR="00B93B10">
        <w:t>.</w:t>
      </w:r>
      <w:r w:rsidR="00B93B10">
        <w:rPr>
          <w:noProof/>
        </w:rPr>
        <w:t>17</w:t>
      </w:r>
      <w:r>
        <w:rPr>
          <w:lang w:val="de-DE"/>
        </w:rPr>
        <w:fldChar w:fldCharType="end"/>
      </w:r>
      <w:r>
        <w:rPr>
          <w:rFonts w:hint="eastAsia"/>
          <w:lang w:val="de-DE"/>
        </w:rPr>
        <w:t>。</w:t>
      </w:r>
    </w:p>
    <w:p w14:paraId="3D92FE6F" w14:textId="43263E3F" w:rsidR="00615555" w:rsidRDefault="00615555" w:rsidP="00615555">
      <w:pPr>
        <w:pStyle w:val="a7"/>
        <w:rPr>
          <w:lang w:val="de-DE"/>
        </w:rPr>
      </w:pPr>
      <w:bookmarkStart w:id="144" w:name="_Ref535225510"/>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3</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19</w:t>
      </w:r>
      <w:r w:rsidR="00A26C7F">
        <w:fldChar w:fldCharType="end"/>
      </w:r>
      <w:bookmarkEnd w:id="144"/>
      <w:r>
        <w:t xml:space="preserve">  </w:t>
      </w:r>
      <w:r>
        <w:t>字符串显示函数实现范例程序</w:t>
      </w:r>
    </w:p>
    <w:p w14:paraId="4B37B13B" w14:textId="77777777" w:rsidR="00615555" w:rsidRPr="00562607" w:rsidRDefault="00615555" w:rsidP="00D90595">
      <w:pPr>
        <w:pStyle w:val="a5"/>
      </w:pPr>
      <w:r w:rsidRPr="00562607">
        <w:t xml:space="preserve">1 </w:t>
      </w:r>
      <w:r w:rsidRPr="00562607">
        <w:tab/>
        <w:t>static int __digitron_disp_str(void *p_cookie, int index, int len, const char *p_str)</w:t>
      </w:r>
    </w:p>
    <w:p w14:paraId="3296F429" w14:textId="77777777" w:rsidR="00615555" w:rsidRPr="00562607" w:rsidRDefault="00615555" w:rsidP="00D90595">
      <w:pPr>
        <w:pStyle w:val="a5"/>
      </w:pPr>
      <w:r w:rsidRPr="00562607">
        <w:t xml:space="preserve">2 </w:t>
      </w:r>
      <w:r w:rsidRPr="00562607">
        <w:tab/>
        <w:t>{</w:t>
      </w:r>
    </w:p>
    <w:p w14:paraId="6421868F" w14:textId="77777777" w:rsidR="00615555" w:rsidRPr="00562607" w:rsidRDefault="00615555" w:rsidP="00D90595">
      <w:pPr>
        <w:pStyle w:val="a5"/>
      </w:pPr>
      <w:r w:rsidRPr="00562607">
        <w:t xml:space="preserve">3 </w:t>
      </w:r>
      <w:r w:rsidRPr="00562607">
        <w:tab/>
      </w:r>
      <w:r w:rsidRPr="00562607">
        <w:tab/>
        <w:t>am_digitron_miniport_view_t *p_dev = (am_digitron_miniport_view_t *)p_cookie;</w:t>
      </w:r>
    </w:p>
    <w:p w14:paraId="75340898" w14:textId="77777777" w:rsidR="00615555" w:rsidRPr="00562607" w:rsidRDefault="00615555" w:rsidP="00D90595">
      <w:pPr>
        <w:pStyle w:val="a5"/>
      </w:pPr>
      <w:r w:rsidRPr="00562607">
        <w:t xml:space="preserve">4 </w:t>
      </w:r>
      <w:r w:rsidRPr="00562607">
        <w:tab/>
      </w:r>
      <w:r w:rsidRPr="00562607">
        <w:tab/>
        <w:t>if((p_dev == NULL) || (index &gt;= p_dev-&gt;p_info-&gt;num_digitron) || (p_str == NULL) ){</w:t>
      </w:r>
    </w:p>
    <w:p w14:paraId="683A9797" w14:textId="77777777" w:rsidR="00615555" w:rsidRPr="00562607" w:rsidRDefault="00615555" w:rsidP="00D90595">
      <w:pPr>
        <w:pStyle w:val="a5"/>
      </w:pPr>
      <w:r w:rsidRPr="00562607">
        <w:t xml:space="preserve">5 </w:t>
      </w:r>
      <w:r w:rsidRPr="00562607">
        <w:tab/>
      </w:r>
      <w:r w:rsidRPr="00562607">
        <w:tab/>
      </w:r>
      <w:r w:rsidRPr="00562607">
        <w:tab/>
        <w:t>return –AM_EINVAL;</w:t>
      </w:r>
    </w:p>
    <w:p w14:paraId="2AD67D1C" w14:textId="77777777" w:rsidR="00615555" w:rsidRPr="00562607" w:rsidRDefault="00615555" w:rsidP="00D90595">
      <w:pPr>
        <w:pStyle w:val="a5"/>
      </w:pPr>
      <w:r w:rsidRPr="00562607">
        <w:t xml:space="preserve">6 </w:t>
      </w:r>
      <w:r w:rsidRPr="00562607">
        <w:tab/>
      </w:r>
      <w:r w:rsidRPr="00562607">
        <w:tab/>
        <w:t>}</w:t>
      </w:r>
    </w:p>
    <w:p w14:paraId="018A5B51" w14:textId="77777777" w:rsidR="00615555" w:rsidRPr="00562607" w:rsidRDefault="00615555" w:rsidP="00D90595">
      <w:pPr>
        <w:pStyle w:val="a5"/>
      </w:pPr>
      <w:r w:rsidRPr="00562607">
        <w:t xml:space="preserve">7 </w:t>
      </w:r>
      <w:r w:rsidRPr="00562607">
        <w:tab/>
      </w:r>
      <w:r w:rsidRPr="00562607">
        <w:tab/>
        <w:t xml:space="preserve">uint16_t </w:t>
      </w:r>
      <w:r>
        <w:tab/>
      </w:r>
      <w:r w:rsidRPr="00562607">
        <w:t xml:space="preserve">last_ch </w:t>
      </w:r>
      <w:r>
        <w:tab/>
      </w:r>
      <w:r w:rsidRPr="00562607">
        <w:t>=</w:t>
      </w:r>
      <w:r>
        <w:tab/>
      </w:r>
      <w:r w:rsidRPr="00562607">
        <w:t xml:space="preserve"> 0,ch;</w:t>
      </w:r>
    </w:p>
    <w:p w14:paraId="33DDD21F" w14:textId="77777777" w:rsidR="00615555" w:rsidRPr="00562607" w:rsidRDefault="00615555" w:rsidP="00D90595">
      <w:pPr>
        <w:pStyle w:val="a5"/>
      </w:pPr>
      <w:r w:rsidRPr="00562607">
        <w:t xml:space="preserve">8 </w:t>
      </w:r>
      <w:r w:rsidRPr="00562607">
        <w:tab/>
      </w:r>
      <w:r w:rsidRPr="00562607">
        <w:tab/>
        <w:t xml:space="preserve">int </w:t>
      </w:r>
      <w:r>
        <w:tab/>
      </w:r>
      <w:r>
        <w:tab/>
      </w:r>
      <w:r w:rsidRPr="00562607">
        <w:t xml:space="preserve">idx </w:t>
      </w:r>
      <w:r>
        <w:tab/>
      </w:r>
      <w:r>
        <w:tab/>
      </w:r>
      <w:r w:rsidRPr="00562607">
        <w:t xml:space="preserve">= </w:t>
      </w:r>
      <w:r>
        <w:tab/>
      </w:r>
      <w:r w:rsidRPr="00562607">
        <w:t>index – 1;</w:t>
      </w:r>
    </w:p>
    <w:p w14:paraId="5FD2C2BB" w14:textId="77777777" w:rsidR="00615555" w:rsidRPr="00562607" w:rsidRDefault="00615555" w:rsidP="00D90595">
      <w:pPr>
        <w:pStyle w:val="a5"/>
      </w:pPr>
      <w:r w:rsidRPr="00562607">
        <w:t xml:space="preserve">9 </w:t>
      </w:r>
      <w:r w:rsidRPr="00562607">
        <w:tab/>
      </w:r>
      <w:r w:rsidRPr="00562607">
        <w:tab/>
        <w:t xml:space="preserve">uint8_t </w:t>
      </w:r>
      <w:r>
        <w:tab/>
      </w:r>
      <w:r w:rsidRPr="00562607">
        <w:t xml:space="preserve">str_len </w:t>
      </w:r>
      <w:r>
        <w:tab/>
      </w:r>
      <w:r w:rsidRPr="00562607">
        <w:t xml:space="preserve">= </w:t>
      </w:r>
      <w:r>
        <w:tab/>
      </w:r>
      <w:r w:rsidRPr="00562607">
        <w:t>strlen(p_str);</w:t>
      </w:r>
    </w:p>
    <w:p w14:paraId="3385729D" w14:textId="77777777" w:rsidR="00615555" w:rsidRPr="00562607" w:rsidRDefault="00615555" w:rsidP="00D90595">
      <w:pPr>
        <w:pStyle w:val="a5"/>
      </w:pPr>
      <w:r w:rsidRPr="00562607">
        <w:rPr>
          <w:rFonts w:hint="eastAsia"/>
        </w:rPr>
        <w:t>10</w:t>
      </w:r>
      <w:r w:rsidRPr="00562607">
        <w:rPr>
          <w:rFonts w:hint="eastAsia"/>
        </w:rPr>
        <w:tab/>
      </w:r>
      <w:r w:rsidRPr="00562607">
        <w:rPr>
          <w:rFonts w:hint="eastAsia"/>
        </w:rPr>
        <w:tab/>
        <w:t>//</w:t>
      </w:r>
      <w:r w:rsidRPr="00562607">
        <w:rPr>
          <w:rFonts w:hint="eastAsia"/>
        </w:rPr>
        <w:t>字符串长度取字符串实际长度和参数</w:t>
      </w:r>
      <w:r w:rsidRPr="00562607">
        <w:rPr>
          <w:rFonts w:hint="eastAsia"/>
        </w:rPr>
        <w:t>len</w:t>
      </w:r>
      <w:r w:rsidRPr="00562607">
        <w:rPr>
          <w:rFonts w:hint="eastAsia"/>
        </w:rPr>
        <w:t>中的较小值</w:t>
      </w:r>
    </w:p>
    <w:p w14:paraId="218AB7C5" w14:textId="77777777" w:rsidR="00615555" w:rsidRPr="00562607" w:rsidRDefault="00615555" w:rsidP="00D90595">
      <w:pPr>
        <w:pStyle w:val="a5"/>
      </w:pPr>
      <w:r w:rsidRPr="00562607">
        <w:t>11</w:t>
      </w:r>
      <w:r w:rsidRPr="00562607">
        <w:tab/>
      </w:r>
      <w:r w:rsidRPr="00562607">
        <w:tab/>
        <w:t>if(len&gt;str_len){</w:t>
      </w:r>
    </w:p>
    <w:p w14:paraId="61B8C606" w14:textId="77777777" w:rsidR="00615555" w:rsidRPr="00562607" w:rsidRDefault="00615555" w:rsidP="00D90595">
      <w:pPr>
        <w:pStyle w:val="a5"/>
      </w:pPr>
      <w:r w:rsidRPr="00562607">
        <w:lastRenderedPageBreak/>
        <w:t>12</w:t>
      </w:r>
      <w:r w:rsidRPr="00562607">
        <w:tab/>
      </w:r>
      <w:r w:rsidRPr="00562607">
        <w:tab/>
      </w:r>
      <w:r w:rsidRPr="00562607">
        <w:tab/>
        <w:t xml:space="preserve">len </w:t>
      </w:r>
      <w:r>
        <w:tab/>
      </w:r>
      <w:r w:rsidRPr="00562607">
        <w:t>= str_len;</w:t>
      </w:r>
    </w:p>
    <w:p w14:paraId="0891BCA2" w14:textId="77777777" w:rsidR="00615555" w:rsidRPr="00562607" w:rsidRDefault="00615555" w:rsidP="00D90595">
      <w:pPr>
        <w:pStyle w:val="a5"/>
      </w:pPr>
      <w:r w:rsidRPr="00562607">
        <w:t>13</w:t>
      </w:r>
      <w:r w:rsidRPr="00562607">
        <w:tab/>
      </w:r>
      <w:r w:rsidRPr="00562607">
        <w:tab/>
        <w:t>}</w:t>
      </w:r>
    </w:p>
    <w:p w14:paraId="59FE4E45" w14:textId="77777777" w:rsidR="00615555" w:rsidRPr="00562607" w:rsidRDefault="00615555" w:rsidP="00D90595">
      <w:pPr>
        <w:pStyle w:val="a5"/>
      </w:pPr>
      <w:r w:rsidRPr="00562607">
        <w:t>14</w:t>
      </w:r>
      <w:r w:rsidRPr="00562607">
        <w:tab/>
      </w:r>
      <w:r w:rsidRPr="00562607">
        <w:tab/>
        <w:t>whi</w:t>
      </w:r>
      <w:r>
        <w:t xml:space="preserve">le((len)&amp;&amp;((ch = *p_str++)!= </w:t>
      </w:r>
      <w:r w:rsidRPr="001878F9">
        <w:t>'\0'</w:t>
      </w:r>
      <w:r w:rsidRPr="00562607">
        <w:t>)){</w:t>
      </w:r>
    </w:p>
    <w:p w14:paraId="0C0D887B" w14:textId="77777777" w:rsidR="00615555" w:rsidRPr="00562607" w:rsidRDefault="00615555" w:rsidP="00D90595">
      <w:pPr>
        <w:pStyle w:val="a5"/>
      </w:pPr>
      <w:r w:rsidRPr="00562607">
        <w:t>15</w:t>
      </w:r>
      <w:r w:rsidRPr="00562607">
        <w:tab/>
      </w:r>
      <w:r w:rsidRPr="00562607">
        <w:tab/>
      </w:r>
      <w:r w:rsidRPr="00562607">
        <w:tab/>
        <w:t>if((</w:t>
      </w:r>
      <w:r>
        <w:t>'.</w:t>
      </w:r>
      <w:r w:rsidRPr="001878F9">
        <w:t>'</w:t>
      </w:r>
      <w:r w:rsidRPr="00562607">
        <w:t>!=ch)||(</w:t>
      </w:r>
      <w:r w:rsidRPr="001878F9">
        <w:t xml:space="preserve"> </w:t>
      </w:r>
      <w:r>
        <w:t>'.</w:t>
      </w:r>
      <w:r w:rsidRPr="001878F9">
        <w:t>'</w:t>
      </w:r>
      <w:r w:rsidRPr="00562607">
        <w:t xml:space="preserve"> == last_ch)||(idx&lt;0)){</w:t>
      </w:r>
    </w:p>
    <w:p w14:paraId="7E39A13C" w14:textId="77777777" w:rsidR="00615555" w:rsidRPr="00562607" w:rsidRDefault="00615555" w:rsidP="00D90595">
      <w:pPr>
        <w:pStyle w:val="a5"/>
      </w:pPr>
      <w:r w:rsidRPr="00562607">
        <w:t>16</w:t>
      </w:r>
      <w:r w:rsidRPr="00562607">
        <w:tab/>
      </w:r>
      <w:r w:rsidRPr="00562607">
        <w:tab/>
      </w:r>
      <w:r w:rsidRPr="00562607">
        <w:tab/>
      </w:r>
      <w:r w:rsidRPr="00562607">
        <w:tab/>
        <w:t>++idx;</w:t>
      </w:r>
    </w:p>
    <w:p w14:paraId="03EB70BD" w14:textId="77777777" w:rsidR="00615555" w:rsidRPr="00562607" w:rsidRDefault="00615555" w:rsidP="00D90595">
      <w:pPr>
        <w:pStyle w:val="a5"/>
      </w:pPr>
      <w:r w:rsidRPr="00562607">
        <w:t>17</w:t>
      </w:r>
      <w:r w:rsidRPr="00562607">
        <w:tab/>
      </w:r>
      <w:r w:rsidRPr="00562607">
        <w:tab/>
      </w:r>
      <w:r w:rsidRPr="00562607">
        <w:tab/>
        <w:t>}</w:t>
      </w:r>
    </w:p>
    <w:p w14:paraId="7A50B289" w14:textId="77777777" w:rsidR="00615555" w:rsidRPr="00562607" w:rsidRDefault="00615555" w:rsidP="00D90595">
      <w:pPr>
        <w:pStyle w:val="a5"/>
      </w:pPr>
      <w:r w:rsidRPr="00562607">
        <w:t>18</w:t>
      </w:r>
      <w:r w:rsidRPr="00562607">
        <w:tab/>
      </w:r>
      <w:r w:rsidRPr="00562607">
        <w:tab/>
      </w:r>
      <w:r w:rsidRPr="00562607">
        <w:tab/>
        <w:t>if(idx&gt;=p_dev-&gt;p_info-&gt;num_digitron){</w:t>
      </w:r>
    </w:p>
    <w:p w14:paraId="04DE3499" w14:textId="77777777" w:rsidR="00615555" w:rsidRPr="00562607" w:rsidRDefault="00615555" w:rsidP="00D90595">
      <w:pPr>
        <w:pStyle w:val="a5"/>
      </w:pPr>
      <w:r w:rsidRPr="00562607">
        <w:t>19</w:t>
      </w:r>
      <w:r w:rsidRPr="00562607">
        <w:tab/>
      </w:r>
      <w:r w:rsidRPr="00562607">
        <w:tab/>
      </w:r>
      <w:r w:rsidRPr="00562607">
        <w:tab/>
      </w:r>
      <w:r w:rsidRPr="00562607">
        <w:tab/>
        <w:t>return AM_OK;</w:t>
      </w:r>
    </w:p>
    <w:p w14:paraId="5B948AC0" w14:textId="77777777" w:rsidR="00615555" w:rsidRPr="00562607" w:rsidRDefault="00615555" w:rsidP="00D90595">
      <w:pPr>
        <w:pStyle w:val="a5"/>
      </w:pPr>
      <w:r w:rsidRPr="00562607">
        <w:t>20</w:t>
      </w:r>
      <w:r w:rsidRPr="00562607">
        <w:tab/>
      </w:r>
      <w:r w:rsidRPr="00562607">
        <w:tab/>
      </w:r>
      <w:r w:rsidRPr="00562607">
        <w:tab/>
        <w:t>}</w:t>
      </w:r>
    </w:p>
    <w:p w14:paraId="6C9BD84A" w14:textId="77777777" w:rsidR="00615555" w:rsidRPr="00562607" w:rsidRDefault="00615555" w:rsidP="00D90595">
      <w:pPr>
        <w:pStyle w:val="a5"/>
      </w:pPr>
      <w:r w:rsidRPr="00562607">
        <w:t>21</w:t>
      </w:r>
      <w:r w:rsidRPr="00562607">
        <w:tab/>
      </w:r>
      <w:r w:rsidRPr="00562607">
        <w:tab/>
      </w:r>
      <w:r w:rsidRPr="00562607">
        <w:tab/>
        <w:t>__digitron_disp_char_at(p_dev, idx, ch);</w:t>
      </w:r>
    </w:p>
    <w:p w14:paraId="31C58858" w14:textId="77777777" w:rsidR="00615555" w:rsidRPr="00562607" w:rsidRDefault="00615555" w:rsidP="00D90595">
      <w:pPr>
        <w:pStyle w:val="a5"/>
      </w:pPr>
      <w:r w:rsidRPr="00562607">
        <w:t>22</w:t>
      </w:r>
      <w:r w:rsidRPr="00562607">
        <w:tab/>
      </w:r>
      <w:r w:rsidRPr="00562607">
        <w:tab/>
      </w:r>
      <w:r w:rsidRPr="00562607">
        <w:tab/>
        <w:t>len--;</w:t>
      </w:r>
    </w:p>
    <w:p w14:paraId="020C5C62" w14:textId="77777777" w:rsidR="00615555" w:rsidRPr="00562607" w:rsidRDefault="00615555" w:rsidP="00D90595">
      <w:pPr>
        <w:pStyle w:val="a5"/>
      </w:pPr>
      <w:r w:rsidRPr="00562607">
        <w:t>23</w:t>
      </w:r>
      <w:r w:rsidRPr="00562607">
        <w:tab/>
      </w:r>
      <w:r w:rsidRPr="00562607">
        <w:tab/>
      </w:r>
      <w:r w:rsidRPr="00562607">
        <w:tab/>
        <w:t>last_ch = ch ;</w:t>
      </w:r>
    </w:p>
    <w:p w14:paraId="2F40C8DC" w14:textId="77777777" w:rsidR="00615555" w:rsidRPr="00562607" w:rsidRDefault="00615555" w:rsidP="00D90595">
      <w:pPr>
        <w:pStyle w:val="a5"/>
      </w:pPr>
      <w:r w:rsidRPr="00562607">
        <w:t>24</w:t>
      </w:r>
      <w:r w:rsidRPr="00562607">
        <w:tab/>
      </w:r>
      <w:r w:rsidRPr="00562607">
        <w:tab/>
        <w:t>}</w:t>
      </w:r>
    </w:p>
    <w:p w14:paraId="63666EAC" w14:textId="77777777" w:rsidR="00615555" w:rsidRPr="00562607" w:rsidRDefault="00615555" w:rsidP="00D90595">
      <w:pPr>
        <w:pStyle w:val="a5"/>
      </w:pPr>
      <w:r w:rsidRPr="00562607">
        <w:t>25</w:t>
      </w:r>
      <w:r w:rsidRPr="00562607">
        <w:tab/>
      </w:r>
      <w:r w:rsidRPr="00562607">
        <w:tab/>
        <w:t>return AM_OK;</w:t>
      </w:r>
    </w:p>
    <w:p w14:paraId="6BB0A9A7" w14:textId="77777777" w:rsidR="00615555" w:rsidRDefault="00615555" w:rsidP="00D90595">
      <w:pPr>
        <w:pStyle w:val="a5"/>
      </w:pPr>
      <w:r w:rsidRPr="00562607">
        <w:t>26</w:t>
      </w:r>
      <w:r w:rsidRPr="00562607">
        <w:tab/>
        <w:t>}</w:t>
      </w:r>
    </w:p>
    <w:p w14:paraId="73695E75" w14:textId="77777777" w:rsidR="00615555" w:rsidRDefault="00615555" w:rsidP="00615555">
      <w:pPr>
        <w:pStyle w:val="23"/>
        <w:spacing w:before="62" w:after="62"/>
        <w:rPr>
          <w:lang w:val="de-DE"/>
        </w:rPr>
      </w:pPr>
      <w:r>
        <w:rPr>
          <w:lang w:val="de-DE"/>
        </w:rPr>
        <w:t>该程序首先确定了字符串的长度</w:t>
      </w:r>
      <w:r>
        <w:rPr>
          <w:rFonts w:hint="eastAsia"/>
          <w:lang w:val="de-DE"/>
        </w:rPr>
        <w:t>，</w:t>
      </w:r>
      <w:r>
        <w:rPr>
          <w:lang w:val="de-DE"/>
        </w:rPr>
        <w:t>字符串长度取字符串实际长度和</w:t>
      </w:r>
      <w:r>
        <w:rPr>
          <w:lang w:val="de-DE"/>
        </w:rPr>
        <w:t>len</w:t>
      </w:r>
      <w:r>
        <w:rPr>
          <w:lang w:val="de-DE"/>
        </w:rPr>
        <w:t>中的较小值</w:t>
      </w:r>
      <w:r>
        <w:rPr>
          <w:rFonts w:hint="eastAsia"/>
          <w:lang w:val="de-DE"/>
        </w:rPr>
        <w:t>，</w:t>
      </w:r>
      <w:r>
        <w:rPr>
          <w:lang w:val="de-DE"/>
        </w:rPr>
        <w:t>然后再</w:t>
      </w:r>
      <w:r>
        <w:rPr>
          <w:lang w:val="de-DE"/>
        </w:rPr>
        <w:t>while</w:t>
      </w:r>
      <w:r>
        <w:rPr>
          <w:lang w:val="de-DE"/>
        </w:rPr>
        <w:t>循环中</w:t>
      </w:r>
      <w:r>
        <w:rPr>
          <w:rFonts w:hint="eastAsia"/>
          <w:lang w:val="de-DE"/>
        </w:rPr>
        <w:t>，</w:t>
      </w:r>
      <w:r>
        <w:rPr>
          <w:lang w:val="de-DE"/>
        </w:rPr>
        <w:t>调用了</w:t>
      </w:r>
      <w:r>
        <w:rPr>
          <w:rFonts w:hint="eastAsia"/>
          <w:lang w:val="de-DE"/>
        </w:rPr>
        <w:t>__digitron_disp_char_at()</w:t>
      </w:r>
      <w:r>
        <w:rPr>
          <w:rFonts w:hint="eastAsia"/>
          <w:lang w:val="de-DE"/>
        </w:rPr>
        <w:t>函数依次显示单个字符。</w:t>
      </w:r>
    </w:p>
    <w:p w14:paraId="2C5992D6" w14:textId="77777777" w:rsidR="00615555" w:rsidRDefault="00615555" w:rsidP="00615555">
      <w:pPr>
        <w:pStyle w:val="23"/>
        <w:spacing w:before="62" w:after="62"/>
        <w:rPr>
          <w:lang w:val="de-DE"/>
        </w:rPr>
      </w:pPr>
      <w:r>
        <w:rPr>
          <w:lang w:val="de-DE"/>
        </w:rPr>
        <w:t>其中的</w:t>
      </w:r>
      <w:r>
        <w:rPr>
          <w:lang w:val="de-DE"/>
        </w:rPr>
        <w:t>idx</w:t>
      </w:r>
      <w:r>
        <w:rPr>
          <w:lang w:val="de-DE"/>
        </w:rPr>
        <w:t>用于指定显示位置</w:t>
      </w:r>
      <w:r>
        <w:rPr>
          <w:rFonts w:hint="eastAsia"/>
          <w:lang w:val="de-DE"/>
        </w:rPr>
        <w:t>，</w:t>
      </w:r>
      <w:r>
        <w:rPr>
          <w:lang w:val="de-DE"/>
        </w:rPr>
        <w:t>初始值为</w:t>
      </w:r>
      <w:r>
        <w:rPr>
          <w:lang w:val="de-DE"/>
        </w:rPr>
        <w:t>index-1</w:t>
      </w:r>
      <w:r>
        <w:rPr>
          <w:rFonts w:hint="eastAsia"/>
          <w:lang w:val="de-DE"/>
        </w:rPr>
        <w:t>，</w:t>
      </w:r>
      <w:r>
        <w:rPr>
          <w:lang w:val="de-DE"/>
        </w:rPr>
        <w:t>即字符串显示起始位置的上一个数码管位置</w:t>
      </w:r>
      <w:r>
        <w:rPr>
          <w:rFonts w:hint="eastAsia"/>
          <w:lang w:val="de-DE"/>
        </w:rPr>
        <w:t>，</w:t>
      </w:r>
      <w:r>
        <w:rPr>
          <w:lang w:val="de-DE"/>
        </w:rPr>
        <w:t>若起始位置为</w:t>
      </w:r>
      <w:r>
        <w:rPr>
          <w:rFonts w:hint="eastAsia"/>
          <w:lang w:val="de-DE"/>
        </w:rPr>
        <w:t>0</w:t>
      </w:r>
      <w:r>
        <w:rPr>
          <w:rFonts w:hint="eastAsia"/>
          <w:lang w:val="de-DE"/>
        </w:rPr>
        <w:t>，则</w:t>
      </w:r>
      <w:r>
        <w:rPr>
          <w:rFonts w:hint="eastAsia"/>
          <w:lang w:val="de-DE"/>
        </w:rPr>
        <w:t>idx</w:t>
      </w:r>
      <w:r>
        <w:rPr>
          <w:lang w:val="de-DE"/>
        </w:rPr>
        <w:t>的初始值表示一个无效的位置</w:t>
      </w:r>
      <w:r>
        <w:rPr>
          <w:rFonts w:hint="eastAsia"/>
          <w:lang w:val="de-DE"/>
        </w:rPr>
        <w:t>。</w:t>
      </w:r>
      <w:r>
        <w:rPr>
          <w:lang w:val="de-DE"/>
        </w:rPr>
        <w:t>每次显示新内容前</w:t>
      </w:r>
      <w:r>
        <w:rPr>
          <w:rFonts w:hint="eastAsia"/>
          <w:lang w:val="de-DE"/>
        </w:rPr>
        <w:t>，</w:t>
      </w:r>
      <w:r>
        <w:rPr>
          <w:lang w:val="de-DE"/>
        </w:rPr>
        <w:t>需要更新</w:t>
      </w:r>
      <w:r>
        <w:rPr>
          <w:lang w:val="de-DE"/>
        </w:rPr>
        <w:t>idx</w:t>
      </w:r>
      <w:r>
        <w:rPr>
          <w:lang w:val="de-DE"/>
        </w:rPr>
        <w:t>的值</w:t>
      </w:r>
      <w:r>
        <w:rPr>
          <w:rFonts w:hint="eastAsia"/>
          <w:lang w:val="de-DE"/>
        </w:rPr>
        <w:t>（将</w:t>
      </w:r>
      <w:r>
        <w:rPr>
          <w:rFonts w:hint="eastAsia"/>
          <w:lang w:val="de-DE"/>
        </w:rPr>
        <w:t>idx</w:t>
      </w:r>
      <w:r>
        <w:rPr>
          <w:lang w:val="de-DE"/>
        </w:rPr>
        <w:t>加</w:t>
      </w:r>
      <w:r>
        <w:rPr>
          <w:rFonts w:hint="eastAsia"/>
          <w:lang w:val="de-DE"/>
        </w:rPr>
        <w:t>1</w:t>
      </w:r>
      <w:r>
        <w:rPr>
          <w:rFonts w:hint="eastAsia"/>
          <w:lang w:val="de-DE"/>
        </w:rPr>
        <w:t>）。但在某种特殊情况下，小数点不需要更新显示位置，例如，显示字符串“</w:t>
      </w:r>
      <w:r>
        <w:rPr>
          <w:rFonts w:hint="eastAsia"/>
          <w:lang w:val="de-DE"/>
        </w:rPr>
        <w:t>3.5</w:t>
      </w:r>
      <w:r>
        <w:rPr>
          <w:rFonts w:hint="eastAsia"/>
          <w:lang w:val="de-DE"/>
        </w:rPr>
        <w:t>”，期望显示的效果是只占用</w:t>
      </w:r>
      <w:r>
        <w:rPr>
          <w:rFonts w:hint="eastAsia"/>
          <w:lang w:val="de-DE"/>
        </w:rPr>
        <w:t>2</w:t>
      </w:r>
      <w:r>
        <w:rPr>
          <w:rFonts w:hint="eastAsia"/>
          <w:lang w:val="de-DE"/>
        </w:rPr>
        <w:t>个数码管，分别显示“</w:t>
      </w:r>
      <w:r>
        <w:rPr>
          <w:rFonts w:hint="eastAsia"/>
          <w:lang w:val="de-DE"/>
        </w:rPr>
        <w:t>3.</w:t>
      </w:r>
      <w:r>
        <w:rPr>
          <w:rFonts w:hint="eastAsia"/>
          <w:lang w:val="de-DE"/>
        </w:rPr>
        <w:t>”和“</w:t>
      </w:r>
      <w:r>
        <w:rPr>
          <w:rFonts w:hint="eastAsia"/>
          <w:lang w:val="de-DE"/>
        </w:rPr>
        <w:t>5.</w:t>
      </w:r>
      <w:r>
        <w:rPr>
          <w:rFonts w:hint="eastAsia"/>
          <w:lang w:val="de-DE"/>
        </w:rPr>
        <w:t>”，而不是占用</w:t>
      </w:r>
      <w:r>
        <w:rPr>
          <w:rFonts w:hint="eastAsia"/>
          <w:lang w:val="de-DE"/>
        </w:rPr>
        <w:t>3</w:t>
      </w:r>
      <w:r>
        <w:rPr>
          <w:rFonts w:hint="eastAsia"/>
          <w:lang w:val="de-DE"/>
        </w:rPr>
        <w:t>个数码管，这种情况下，当显示小数点时，直接显示在“</w:t>
      </w:r>
      <w:r>
        <w:rPr>
          <w:rFonts w:hint="eastAsia"/>
          <w:lang w:val="de-DE"/>
        </w:rPr>
        <w:t>3</w:t>
      </w:r>
      <w:r>
        <w:rPr>
          <w:rFonts w:hint="eastAsia"/>
          <w:lang w:val="de-DE"/>
        </w:rPr>
        <w:t>”所在的数码管中即可，无需将其单独显示到一个数码管上。程序需要更新显示位置的条件为：</w:t>
      </w:r>
    </w:p>
    <w:p w14:paraId="0362D79D" w14:textId="77777777" w:rsidR="00615555" w:rsidRDefault="00615555" w:rsidP="00D90595">
      <w:pPr>
        <w:pStyle w:val="a5"/>
      </w:pPr>
      <w:r>
        <w:t>if(('.</w:t>
      </w:r>
      <w:r w:rsidRPr="001878F9">
        <w:t>'</w:t>
      </w:r>
      <w:r>
        <w:t xml:space="preserve"> != ch) || ('.</w:t>
      </w:r>
      <w:r w:rsidRPr="001878F9">
        <w:t>'</w:t>
      </w:r>
      <w:r>
        <w:t xml:space="preserve"> == last_ch ) || (idx &lt; 0)) {</w:t>
      </w:r>
    </w:p>
    <w:p w14:paraId="01F65A89" w14:textId="77777777" w:rsidR="00615555" w:rsidRDefault="00615555" w:rsidP="00D90595">
      <w:pPr>
        <w:pStyle w:val="a5"/>
      </w:pPr>
      <w:r>
        <w:tab/>
        <w:t>++idx;</w:t>
      </w:r>
    </w:p>
    <w:p w14:paraId="62FBEB98" w14:textId="77777777" w:rsidR="00615555" w:rsidRDefault="00615555" w:rsidP="00D90595">
      <w:pPr>
        <w:pStyle w:val="a5"/>
      </w:pPr>
      <w:r>
        <w:t>}</w:t>
      </w:r>
    </w:p>
    <w:p w14:paraId="758A1E67" w14:textId="77777777" w:rsidR="00615555" w:rsidRDefault="00615555" w:rsidP="00615555">
      <w:pPr>
        <w:pStyle w:val="23"/>
        <w:spacing w:before="62" w:after="62"/>
        <w:rPr>
          <w:lang w:val="de-DE"/>
        </w:rPr>
      </w:pPr>
      <w:r>
        <w:rPr>
          <w:rFonts w:hint="eastAsia"/>
          <w:lang w:val="de-DE"/>
        </w:rPr>
        <w:t>由此可见，不需要更新位置的条件即为上述条件的反面：</w:t>
      </w:r>
    </w:p>
    <w:p w14:paraId="4EBD53BF" w14:textId="77777777" w:rsidR="00615555" w:rsidRDefault="00615555" w:rsidP="00D90595">
      <w:pPr>
        <w:pStyle w:val="a5"/>
      </w:pPr>
      <w:r>
        <w:t>if(('.</w:t>
      </w:r>
      <w:r w:rsidRPr="001878F9">
        <w:t>'</w:t>
      </w:r>
      <w:r>
        <w:t xml:space="preserve"> != ch) &amp;&amp; ('.</w:t>
      </w:r>
      <w:r w:rsidRPr="001878F9">
        <w:t>'</w:t>
      </w:r>
      <w:r>
        <w:t>!= last_ch) &amp;&amp; (idx &gt;= 0)) {</w:t>
      </w:r>
    </w:p>
    <w:p w14:paraId="5042A9D1" w14:textId="77777777" w:rsidR="00615555" w:rsidRDefault="00615555" w:rsidP="00D90595">
      <w:pPr>
        <w:pStyle w:val="a5"/>
        <w:ind w:firstLine="420"/>
      </w:pPr>
      <w:r>
        <w:rPr>
          <w:rFonts w:hint="eastAsia"/>
        </w:rPr>
        <w:t>//</w:t>
      </w:r>
      <w:r>
        <w:rPr>
          <w:rFonts w:hint="eastAsia"/>
        </w:rPr>
        <w:t>不需要更新位置</w:t>
      </w:r>
    </w:p>
    <w:p w14:paraId="28799231" w14:textId="77777777" w:rsidR="00615555" w:rsidRDefault="00615555" w:rsidP="00D90595">
      <w:pPr>
        <w:pStyle w:val="a5"/>
      </w:pPr>
      <w:r>
        <w:t>}</w:t>
      </w:r>
    </w:p>
    <w:p w14:paraId="5AEA1E6B" w14:textId="77777777" w:rsidR="00615555" w:rsidRDefault="00615555" w:rsidP="00615555">
      <w:pPr>
        <w:pStyle w:val="23"/>
        <w:spacing w:before="62" w:after="62"/>
        <w:rPr>
          <w:lang w:val="de-DE"/>
        </w:rPr>
      </w:pPr>
      <w:r>
        <w:rPr>
          <w:lang w:val="de-DE"/>
        </w:rPr>
        <w:t>不需要更新位置的条件为</w:t>
      </w:r>
      <w:r>
        <w:rPr>
          <w:rFonts w:hint="eastAsia"/>
          <w:lang w:val="de-DE"/>
        </w:rPr>
        <w:t>：</w:t>
      </w:r>
      <w:r>
        <w:rPr>
          <w:lang w:val="de-DE"/>
        </w:rPr>
        <w:t>当前显示的字符为小数点</w:t>
      </w:r>
      <w:r>
        <w:rPr>
          <w:rFonts w:hint="eastAsia"/>
          <w:lang w:val="de-DE"/>
        </w:rPr>
        <w:t>，</w:t>
      </w:r>
      <w:r>
        <w:rPr>
          <w:lang w:val="de-DE"/>
        </w:rPr>
        <w:t>且上一个字符不为小数点</w:t>
      </w:r>
      <w:r>
        <w:rPr>
          <w:rFonts w:hint="eastAsia"/>
          <w:lang w:val="de-DE"/>
        </w:rPr>
        <w:t>，</w:t>
      </w:r>
      <w:r>
        <w:rPr>
          <w:lang w:val="de-DE"/>
        </w:rPr>
        <w:t>同时</w:t>
      </w:r>
      <w:r>
        <w:rPr>
          <w:lang w:val="de-DE"/>
        </w:rPr>
        <w:t>idx</w:t>
      </w:r>
      <w:r>
        <w:rPr>
          <w:lang w:val="de-DE"/>
        </w:rPr>
        <w:t>指定的显示位置有效</w:t>
      </w:r>
      <w:r>
        <w:rPr>
          <w:rFonts w:hint="eastAsia"/>
          <w:lang w:val="de-DE"/>
        </w:rPr>
        <w:t>。</w:t>
      </w:r>
    </w:p>
    <w:p w14:paraId="629DC6AF" w14:textId="77777777" w:rsidR="00615555" w:rsidRDefault="00615555" w:rsidP="004622D4">
      <w:pPr>
        <w:pStyle w:val="23"/>
        <w:numPr>
          <w:ilvl w:val="0"/>
          <w:numId w:val="36"/>
        </w:numPr>
        <w:spacing w:before="62" w:after="62"/>
        <w:rPr>
          <w:lang w:val="de-DE"/>
        </w:rPr>
      </w:pPr>
      <w:r>
        <w:rPr>
          <w:lang w:val="de-DE"/>
        </w:rPr>
        <w:t>pfn_clr</w:t>
      </w:r>
    </w:p>
    <w:p w14:paraId="59DC2348" w14:textId="77777777" w:rsidR="00615555" w:rsidRDefault="00615555" w:rsidP="00615555">
      <w:pPr>
        <w:pStyle w:val="23"/>
        <w:spacing w:before="62" w:after="62"/>
        <w:rPr>
          <w:lang w:val="de-DE"/>
        </w:rPr>
      </w:pPr>
      <w:r>
        <w:rPr>
          <w:lang w:val="de-DE"/>
        </w:rPr>
        <w:t>该方法用于清空数码管显示</w:t>
      </w:r>
      <w:r>
        <w:rPr>
          <w:rFonts w:hint="eastAsia"/>
          <w:lang w:val="de-DE"/>
        </w:rPr>
        <w:t>，</w:t>
      </w:r>
      <w:r>
        <w:rPr>
          <w:lang w:val="de-DE"/>
        </w:rPr>
        <w:t>需要将缓冲区中的内容全部设置为熄灭段码</w:t>
      </w:r>
      <w:r>
        <w:rPr>
          <w:rFonts w:hint="eastAsia"/>
          <w:lang w:val="de-DE"/>
        </w:rPr>
        <w:t>，</w:t>
      </w:r>
      <w:r>
        <w:rPr>
          <w:lang w:val="de-DE"/>
        </w:rPr>
        <w:t>范例程序详见</w:t>
      </w:r>
      <w:r>
        <w:rPr>
          <w:lang w:val="de-DE"/>
        </w:rPr>
        <w:fldChar w:fldCharType="begin"/>
      </w:r>
      <w:r>
        <w:rPr>
          <w:lang w:val="de-DE"/>
        </w:rPr>
        <w:instrText xml:space="preserve"> REF _Ref535225779 \h </w:instrText>
      </w:r>
      <w:r>
        <w:rPr>
          <w:lang w:val="de-DE"/>
        </w:rPr>
      </w:r>
      <w:r>
        <w:rPr>
          <w:lang w:val="de-DE"/>
        </w:rPr>
        <w:fldChar w:fldCharType="separate"/>
      </w:r>
      <w:r w:rsidR="00B93B10">
        <w:rPr>
          <w:rFonts w:hint="eastAsia"/>
        </w:rPr>
        <w:t>程序清单</w:t>
      </w:r>
      <w:r w:rsidR="00B93B10">
        <w:rPr>
          <w:noProof/>
        </w:rPr>
        <w:t>3</w:t>
      </w:r>
      <w:r w:rsidR="00B93B10">
        <w:t>.</w:t>
      </w:r>
      <w:r w:rsidR="00B93B10">
        <w:rPr>
          <w:noProof/>
        </w:rPr>
        <w:t>18</w:t>
      </w:r>
      <w:r>
        <w:rPr>
          <w:lang w:val="de-DE"/>
        </w:rPr>
        <w:fldChar w:fldCharType="end"/>
      </w:r>
      <w:r>
        <w:rPr>
          <w:rFonts w:hint="eastAsia"/>
          <w:lang w:val="de-DE"/>
        </w:rPr>
        <w:t>。</w:t>
      </w:r>
    </w:p>
    <w:p w14:paraId="6D4256B9" w14:textId="02C2233C" w:rsidR="00615555" w:rsidRDefault="00615555" w:rsidP="00615555">
      <w:pPr>
        <w:pStyle w:val="a7"/>
        <w:rPr>
          <w:lang w:val="de-DE"/>
        </w:rPr>
      </w:pPr>
      <w:bookmarkStart w:id="145" w:name="_Ref535225779"/>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3</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20</w:t>
      </w:r>
      <w:r w:rsidR="00A26C7F">
        <w:fldChar w:fldCharType="end"/>
      </w:r>
      <w:bookmarkEnd w:id="145"/>
      <w:r>
        <w:t xml:space="preserve">  </w:t>
      </w:r>
      <w:r>
        <w:t>清空显示内容函数的实现范例程序</w:t>
      </w:r>
    </w:p>
    <w:p w14:paraId="2505E1AF" w14:textId="77777777" w:rsidR="00615555" w:rsidRPr="001878F9" w:rsidRDefault="00615555" w:rsidP="00D90595">
      <w:pPr>
        <w:pStyle w:val="a5"/>
      </w:pPr>
      <w:r w:rsidRPr="001878F9">
        <w:t xml:space="preserve">1 </w:t>
      </w:r>
      <w:r w:rsidRPr="001878F9">
        <w:tab/>
        <w:t>static int __digitron_clr(void *p_cookie)</w:t>
      </w:r>
    </w:p>
    <w:p w14:paraId="6DAFAE65" w14:textId="77777777" w:rsidR="00615555" w:rsidRPr="001878F9" w:rsidRDefault="00615555" w:rsidP="00D90595">
      <w:pPr>
        <w:pStyle w:val="a5"/>
      </w:pPr>
      <w:r w:rsidRPr="001878F9">
        <w:t xml:space="preserve">2 </w:t>
      </w:r>
      <w:r w:rsidRPr="001878F9">
        <w:tab/>
        <w:t>{</w:t>
      </w:r>
    </w:p>
    <w:p w14:paraId="07C23EE6" w14:textId="77777777" w:rsidR="00615555" w:rsidRPr="001878F9" w:rsidRDefault="00615555" w:rsidP="00D90595">
      <w:pPr>
        <w:pStyle w:val="a5"/>
      </w:pPr>
      <w:r w:rsidRPr="001878F9">
        <w:t xml:space="preserve">3 </w:t>
      </w:r>
      <w:r w:rsidRPr="001878F9">
        <w:tab/>
      </w:r>
      <w:r w:rsidRPr="001878F9">
        <w:tab/>
        <w:t>am_digitron_miniport_view_t *p_dev = (am_digitron_miniport_view_t *)p_cookie;</w:t>
      </w:r>
    </w:p>
    <w:p w14:paraId="41F3A7BD" w14:textId="77777777" w:rsidR="00615555" w:rsidRPr="001878F9" w:rsidRDefault="00615555" w:rsidP="00D90595">
      <w:pPr>
        <w:pStyle w:val="a5"/>
      </w:pPr>
      <w:r w:rsidRPr="001878F9">
        <w:t xml:space="preserve">4 </w:t>
      </w:r>
      <w:r w:rsidRPr="001878F9">
        <w:tab/>
      </w:r>
      <w:r w:rsidRPr="001878F9">
        <w:tab/>
        <w:t>int i</w:t>
      </w:r>
    </w:p>
    <w:p w14:paraId="3B76E19D" w14:textId="77777777" w:rsidR="00615555" w:rsidRPr="001878F9" w:rsidRDefault="00615555" w:rsidP="00D90595">
      <w:pPr>
        <w:pStyle w:val="a5"/>
      </w:pPr>
      <w:r w:rsidRPr="001878F9">
        <w:t xml:space="preserve">5 </w:t>
      </w:r>
      <w:r w:rsidRPr="001878F9">
        <w:tab/>
      </w:r>
      <w:r w:rsidRPr="001878F9">
        <w:tab/>
        <w:t>for(i = 0; i &lt; (p_dev-&gt;p_info-&gt;num_digitron);i++){</w:t>
      </w:r>
    </w:p>
    <w:p w14:paraId="5ABA29B6" w14:textId="77777777" w:rsidR="00615555" w:rsidRPr="001878F9" w:rsidRDefault="00615555" w:rsidP="00D90595">
      <w:pPr>
        <w:pStyle w:val="a5"/>
      </w:pPr>
      <w:r w:rsidRPr="001878F9">
        <w:t xml:space="preserve">6 </w:t>
      </w:r>
      <w:r w:rsidRPr="001878F9">
        <w:tab/>
      </w:r>
      <w:r w:rsidRPr="001878F9">
        <w:tab/>
      </w:r>
      <w:r w:rsidRPr="001878F9">
        <w:tab/>
        <w:t>__digitron_disp_buf_set(p_dev,i,0x00);</w:t>
      </w:r>
    </w:p>
    <w:p w14:paraId="32DF179D" w14:textId="77777777" w:rsidR="00615555" w:rsidRPr="001878F9" w:rsidRDefault="00615555" w:rsidP="00D90595">
      <w:pPr>
        <w:pStyle w:val="a5"/>
      </w:pPr>
      <w:r w:rsidRPr="001878F9">
        <w:lastRenderedPageBreak/>
        <w:t xml:space="preserve">7 </w:t>
      </w:r>
      <w:r w:rsidRPr="001878F9">
        <w:tab/>
      </w:r>
      <w:r w:rsidRPr="001878F9">
        <w:tab/>
        <w:t>}</w:t>
      </w:r>
    </w:p>
    <w:p w14:paraId="3399BC7A" w14:textId="77777777" w:rsidR="00615555" w:rsidRPr="001878F9" w:rsidRDefault="00615555" w:rsidP="00D90595">
      <w:pPr>
        <w:pStyle w:val="a5"/>
      </w:pPr>
      <w:r w:rsidRPr="001878F9">
        <w:t xml:space="preserve">8 </w:t>
      </w:r>
      <w:r w:rsidRPr="001878F9">
        <w:tab/>
      </w:r>
      <w:r w:rsidRPr="001878F9">
        <w:tab/>
        <w:t>return am_ok;</w:t>
      </w:r>
    </w:p>
    <w:p w14:paraId="2BE05104" w14:textId="77777777" w:rsidR="00615555" w:rsidRDefault="00615555" w:rsidP="00D90595">
      <w:pPr>
        <w:pStyle w:val="a5"/>
      </w:pPr>
      <w:r w:rsidRPr="001878F9">
        <w:t xml:space="preserve">9 </w:t>
      </w:r>
      <w:r w:rsidRPr="001878F9">
        <w:tab/>
        <w:t>}</w:t>
      </w:r>
    </w:p>
    <w:p w14:paraId="5790BEDF" w14:textId="77777777" w:rsidR="00615555" w:rsidRDefault="00615555" w:rsidP="00615555">
      <w:pPr>
        <w:pStyle w:val="23"/>
        <w:spacing w:before="62" w:after="62"/>
        <w:rPr>
          <w:lang w:val="de-DE"/>
        </w:rPr>
      </w:pPr>
      <w:r>
        <w:rPr>
          <w:rFonts w:hint="eastAsia"/>
          <w:lang w:val="de-DE"/>
        </w:rPr>
        <w:t>至此，实现了各个抽象方法，基于各个抽象方法的实现函数，</w:t>
      </w:r>
      <w:r>
        <w:rPr>
          <w:rFonts w:hint="eastAsia"/>
          <w:lang w:val="de-DE"/>
        </w:rPr>
        <w:t>__g_digitron_dev_ops</w:t>
      </w:r>
      <w:r>
        <w:rPr>
          <w:rFonts w:hint="eastAsia"/>
          <w:lang w:val="de-DE"/>
        </w:rPr>
        <w:t>的定义详见</w:t>
      </w:r>
      <w:r>
        <w:rPr>
          <w:lang w:val="de-DE"/>
        </w:rPr>
        <w:fldChar w:fldCharType="begin"/>
      </w:r>
      <w:r>
        <w:rPr>
          <w:lang w:val="de-DE"/>
        </w:rPr>
        <w:instrText xml:space="preserve"> </w:instrText>
      </w:r>
      <w:r>
        <w:rPr>
          <w:rFonts w:hint="eastAsia"/>
          <w:lang w:val="de-DE"/>
        </w:rPr>
        <w:instrText>REF _Ref535226139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lang w:val="de-DE"/>
        </w:rPr>
        <w:t>3</w:t>
      </w:r>
      <w:r w:rsidR="00B93B10" w:rsidRPr="002C6934">
        <w:rPr>
          <w:lang w:val="de-DE"/>
        </w:rPr>
        <w:t>.</w:t>
      </w:r>
      <w:r w:rsidR="00B93B10">
        <w:rPr>
          <w:noProof/>
          <w:lang w:val="de-DE"/>
        </w:rPr>
        <w:t>19</w:t>
      </w:r>
      <w:r>
        <w:rPr>
          <w:lang w:val="de-DE"/>
        </w:rPr>
        <w:fldChar w:fldCharType="end"/>
      </w:r>
      <w:r>
        <w:rPr>
          <w:rFonts w:hint="eastAsia"/>
          <w:lang w:val="de-DE"/>
        </w:rPr>
        <w:t>。</w:t>
      </w:r>
    </w:p>
    <w:p w14:paraId="66F76898" w14:textId="1E18C84E" w:rsidR="00615555" w:rsidRDefault="00615555" w:rsidP="00615555">
      <w:pPr>
        <w:pStyle w:val="a7"/>
        <w:rPr>
          <w:lang w:val="de-DE"/>
        </w:rPr>
      </w:pPr>
      <w:bookmarkStart w:id="146" w:name="_Ref535226139"/>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3</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21</w:t>
      </w:r>
      <w:r w:rsidR="00A26C7F">
        <w:fldChar w:fldCharType="end"/>
      </w:r>
      <w:bookmarkEnd w:id="146"/>
      <w:r w:rsidRPr="0035304B">
        <w:rPr>
          <w:lang w:val="de-DE"/>
        </w:rPr>
        <w:t xml:space="preserve">  </w:t>
      </w:r>
      <w:r w:rsidRPr="0035304B">
        <w:rPr>
          <w:rFonts w:hint="eastAsia"/>
          <w:lang w:val="de-DE"/>
        </w:rPr>
        <w:t>_</w:t>
      </w:r>
      <w:r w:rsidRPr="0035304B">
        <w:rPr>
          <w:lang w:val="de-DE"/>
        </w:rPr>
        <w:t>_g_digitron_dev_ops</w:t>
      </w:r>
      <w:r>
        <w:t>的定义</w:t>
      </w:r>
    </w:p>
    <w:p w14:paraId="3C748B86" w14:textId="77777777" w:rsidR="00615555" w:rsidRPr="0035304B" w:rsidRDefault="00615555" w:rsidP="00D90595">
      <w:pPr>
        <w:pStyle w:val="a5"/>
      </w:pPr>
      <w:r w:rsidRPr="0035304B">
        <w:t>1</w:t>
      </w:r>
      <w:r w:rsidRPr="0035304B">
        <w:tab/>
        <w:t>static const am_digitron_disp_ops_t __g_digitron_dev_ops = {</w:t>
      </w:r>
    </w:p>
    <w:p w14:paraId="5E197AA1" w14:textId="77777777" w:rsidR="00615555" w:rsidRPr="0035304B" w:rsidRDefault="00615555" w:rsidP="00D90595">
      <w:pPr>
        <w:pStyle w:val="a5"/>
      </w:pPr>
      <w:r w:rsidRPr="0035304B">
        <w:t>2</w:t>
      </w:r>
      <w:r w:rsidRPr="0035304B">
        <w:tab/>
      </w:r>
      <w:r w:rsidRPr="0035304B">
        <w:tab/>
        <w:t>__digitron_decode_set,</w:t>
      </w:r>
    </w:p>
    <w:p w14:paraId="1282625C" w14:textId="77777777" w:rsidR="00615555" w:rsidRPr="0035304B" w:rsidRDefault="00615555" w:rsidP="00D90595">
      <w:pPr>
        <w:pStyle w:val="a5"/>
      </w:pPr>
      <w:r w:rsidRPr="0035304B">
        <w:t>3</w:t>
      </w:r>
      <w:r w:rsidRPr="0035304B">
        <w:tab/>
      </w:r>
      <w:r w:rsidRPr="0035304B">
        <w:tab/>
        <w:t>__digitron_blink_set,</w:t>
      </w:r>
    </w:p>
    <w:p w14:paraId="2F041E2B" w14:textId="77777777" w:rsidR="00615555" w:rsidRPr="0035304B" w:rsidRDefault="00615555" w:rsidP="00D90595">
      <w:pPr>
        <w:pStyle w:val="a5"/>
      </w:pPr>
      <w:r w:rsidRPr="0035304B">
        <w:t>4</w:t>
      </w:r>
      <w:r w:rsidRPr="0035304B">
        <w:tab/>
      </w:r>
      <w:r w:rsidRPr="0035304B">
        <w:tab/>
        <w:t>__digitron_disp_at,</w:t>
      </w:r>
    </w:p>
    <w:p w14:paraId="4C061AAE" w14:textId="77777777" w:rsidR="00615555" w:rsidRPr="0035304B" w:rsidRDefault="00615555" w:rsidP="00D90595">
      <w:pPr>
        <w:pStyle w:val="a5"/>
      </w:pPr>
      <w:r w:rsidRPr="0035304B">
        <w:t>5</w:t>
      </w:r>
      <w:r w:rsidRPr="0035304B">
        <w:tab/>
      </w:r>
      <w:r w:rsidRPr="0035304B">
        <w:tab/>
        <w:t>__digitron_disp_char_at,</w:t>
      </w:r>
    </w:p>
    <w:p w14:paraId="213A74DB" w14:textId="77777777" w:rsidR="00615555" w:rsidRPr="0035304B" w:rsidRDefault="00615555" w:rsidP="00D90595">
      <w:pPr>
        <w:pStyle w:val="a5"/>
      </w:pPr>
      <w:r w:rsidRPr="0035304B">
        <w:t>6</w:t>
      </w:r>
      <w:r w:rsidRPr="0035304B">
        <w:tab/>
      </w:r>
      <w:r w:rsidRPr="0035304B">
        <w:tab/>
        <w:t>__digitron_disp_str,</w:t>
      </w:r>
    </w:p>
    <w:p w14:paraId="5AA1C1C2" w14:textId="77777777" w:rsidR="00615555" w:rsidRPr="0035304B" w:rsidRDefault="00615555" w:rsidP="00D90595">
      <w:pPr>
        <w:pStyle w:val="a5"/>
      </w:pPr>
      <w:r w:rsidRPr="0035304B">
        <w:t>7</w:t>
      </w:r>
      <w:r w:rsidRPr="0035304B">
        <w:tab/>
      </w:r>
      <w:r w:rsidRPr="0035304B">
        <w:tab/>
        <w:t>__digitron_clr,</w:t>
      </w:r>
    </w:p>
    <w:p w14:paraId="0A932544" w14:textId="77777777" w:rsidR="00615555" w:rsidRDefault="00615555" w:rsidP="00D90595">
      <w:pPr>
        <w:pStyle w:val="a5"/>
      </w:pPr>
      <w:r w:rsidRPr="0035304B">
        <w:t>8</w:t>
      </w:r>
      <w:r w:rsidRPr="0035304B">
        <w:tab/>
        <w:t>};</w:t>
      </w:r>
    </w:p>
    <w:p w14:paraId="4A0969DC" w14:textId="77777777" w:rsidR="00615555" w:rsidRDefault="00615555" w:rsidP="00615555">
      <w:pPr>
        <w:pStyle w:val="23"/>
        <w:spacing w:before="62" w:after="62"/>
        <w:rPr>
          <w:lang w:val="de-DE"/>
        </w:rPr>
      </w:pPr>
      <w:r>
        <w:rPr>
          <w:lang w:val="de-DE"/>
        </w:rPr>
        <w:t>当用户使用初始化函数完成一个具体数码管设备的初始化后</w:t>
      </w:r>
      <w:r>
        <w:rPr>
          <w:rFonts w:hint="eastAsia"/>
          <w:lang w:val="de-DE"/>
        </w:rPr>
        <w:t>，即可使用通用数码管接口操作数码管，显示具体内容。但是，在显示数字或字符前，必须使用通用接口设置一个解码函数。对于</w:t>
      </w:r>
      <w:r>
        <w:rPr>
          <w:rFonts w:hint="eastAsia"/>
          <w:lang w:val="de-DE"/>
        </w:rPr>
        <w:t>8</w:t>
      </w:r>
      <w:r>
        <w:rPr>
          <w:rFonts w:hint="eastAsia"/>
          <w:lang w:val="de-DE"/>
        </w:rPr>
        <w:t>段数码管，可以将各个</w:t>
      </w:r>
      <w:r>
        <w:rPr>
          <w:rFonts w:hint="eastAsia"/>
          <w:lang w:val="de-DE"/>
        </w:rPr>
        <w:t>ASCII</w:t>
      </w:r>
      <w:r>
        <w:rPr>
          <w:rFonts w:hint="eastAsia"/>
          <w:lang w:val="de-DE"/>
        </w:rPr>
        <w:t>字符的段码定义在一个数组中，然后实现一个解码函数，详见</w:t>
      </w:r>
      <w:r>
        <w:rPr>
          <w:lang w:val="de-DE"/>
        </w:rPr>
        <w:fldChar w:fldCharType="begin"/>
      </w:r>
      <w:r>
        <w:rPr>
          <w:lang w:val="de-DE"/>
        </w:rPr>
        <w:instrText xml:space="preserve"> </w:instrText>
      </w:r>
      <w:r>
        <w:rPr>
          <w:rFonts w:hint="eastAsia"/>
          <w:lang w:val="de-DE"/>
        </w:rPr>
        <w:instrText>REF _Ref535226465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rPr>
        <w:t>3</w:t>
      </w:r>
      <w:r w:rsidR="00B93B10">
        <w:t>.</w:t>
      </w:r>
      <w:r w:rsidR="00B93B10">
        <w:rPr>
          <w:noProof/>
        </w:rPr>
        <w:t>20</w:t>
      </w:r>
      <w:r>
        <w:rPr>
          <w:lang w:val="de-DE"/>
        </w:rPr>
        <w:fldChar w:fldCharType="end"/>
      </w:r>
      <w:r>
        <w:rPr>
          <w:rFonts w:hint="eastAsia"/>
          <w:lang w:val="de-DE"/>
        </w:rPr>
        <w:t>。</w:t>
      </w:r>
    </w:p>
    <w:p w14:paraId="662EF3B0" w14:textId="72C70CFB" w:rsidR="00615555" w:rsidRDefault="00615555" w:rsidP="00615555">
      <w:pPr>
        <w:pStyle w:val="a7"/>
        <w:rPr>
          <w:lang w:val="de-DE"/>
        </w:rPr>
      </w:pPr>
      <w:bookmarkStart w:id="147" w:name="_Ref535226465"/>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3</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22</w:t>
      </w:r>
      <w:r w:rsidR="00A26C7F">
        <w:fldChar w:fldCharType="end"/>
      </w:r>
      <w:bookmarkEnd w:id="147"/>
      <w:r>
        <w:t xml:space="preserve">  </w:t>
      </w:r>
      <w:r>
        <w:t>解码函数的实现</w:t>
      </w:r>
    </w:p>
    <w:p w14:paraId="32478DD1" w14:textId="77777777" w:rsidR="00615555" w:rsidRPr="0035304B" w:rsidRDefault="00615555" w:rsidP="00D90595">
      <w:pPr>
        <w:pStyle w:val="a5"/>
      </w:pPr>
      <w:r w:rsidRPr="0035304B">
        <w:t xml:space="preserve">1 </w:t>
      </w:r>
      <w:r w:rsidRPr="0035304B">
        <w:tab/>
        <w:t>static const uint8_t segcodeTab[] = {</w:t>
      </w:r>
    </w:p>
    <w:p w14:paraId="7E184D75" w14:textId="77777777" w:rsidR="00615555" w:rsidRPr="0035304B" w:rsidRDefault="00615555" w:rsidP="00D90595">
      <w:pPr>
        <w:pStyle w:val="a5"/>
      </w:pPr>
      <w:r>
        <w:t xml:space="preserve">2 </w:t>
      </w:r>
      <w:r>
        <w:tab/>
      </w:r>
      <w:r>
        <w:tab/>
        <w:t>0x40,0x00,0x00,0x3F,0x06,0x5B,0x4F,0x66,0x6D,0x7D</w:t>
      </w:r>
      <w:r w:rsidRPr="0035304B">
        <w:t>,</w:t>
      </w:r>
      <w:r w:rsidRPr="0035304B">
        <w:tab/>
        <w:t>//45~54</w:t>
      </w:r>
    </w:p>
    <w:p w14:paraId="05608D19" w14:textId="77777777" w:rsidR="00615555" w:rsidRPr="0035304B" w:rsidRDefault="00615555" w:rsidP="00D90595">
      <w:pPr>
        <w:pStyle w:val="a5"/>
      </w:pPr>
      <w:r w:rsidRPr="0035304B">
        <w:t xml:space="preserve">3 </w:t>
      </w:r>
      <w:r w:rsidRPr="0035304B">
        <w:tab/>
      </w:r>
      <w:r w:rsidRPr="0035304B">
        <w:tab/>
        <w:t>0x07</w:t>
      </w:r>
      <w:r>
        <w:t>,0x7F,0x6F</w:t>
      </w:r>
      <w:r w:rsidRPr="0035304B">
        <w:t>,0x00,0x00,0x00,0x00,0x00,0x00,0x00,</w:t>
      </w:r>
      <w:r w:rsidRPr="0035304B">
        <w:tab/>
        <w:t>//55~64</w:t>
      </w:r>
    </w:p>
    <w:p w14:paraId="6411BAD7" w14:textId="77777777" w:rsidR="00615555" w:rsidRPr="0035304B" w:rsidRDefault="00615555" w:rsidP="00D90595">
      <w:pPr>
        <w:pStyle w:val="a5"/>
      </w:pPr>
      <w:r>
        <w:t xml:space="preserve">4 </w:t>
      </w:r>
      <w:r>
        <w:tab/>
      </w:r>
      <w:r>
        <w:tab/>
        <w:t>0x77,0x7C,0x39,0x5E,0x79,0x71</w:t>
      </w:r>
      <w:r w:rsidRPr="0035304B">
        <w:t>,</w:t>
      </w:r>
      <w:r w:rsidRPr="000C3898">
        <w:t xml:space="preserve"> </w:t>
      </w:r>
      <w:r>
        <w:t>0x00,0x00,0x00,0x00</w:t>
      </w:r>
      <w:r w:rsidRPr="0035304B">
        <w:t>,</w:t>
      </w:r>
      <w:r w:rsidRPr="0035304B">
        <w:tab/>
        <w:t>//65~74</w:t>
      </w:r>
    </w:p>
    <w:p w14:paraId="1739C43E" w14:textId="77777777" w:rsidR="00615555" w:rsidRPr="0035304B" w:rsidRDefault="00615555" w:rsidP="00D90595">
      <w:pPr>
        <w:pStyle w:val="a5"/>
      </w:pPr>
      <w:r>
        <w:t xml:space="preserve">5 </w:t>
      </w:r>
      <w:r>
        <w:tab/>
      </w:r>
      <w:r>
        <w:tab/>
        <w:t>0x00,0x00,0x00,0x37,0x3F,0x73,0x00,0x5</w:t>
      </w:r>
      <w:r w:rsidRPr="0035304B">
        <w:t>0,0x00,0x00,</w:t>
      </w:r>
      <w:r w:rsidRPr="0035304B">
        <w:tab/>
        <w:t>//75~84</w:t>
      </w:r>
    </w:p>
    <w:p w14:paraId="1E2A34D9" w14:textId="77777777" w:rsidR="00615555" w:rsidRPr="0035304B" w:rsidRDefault="00615555" w:rsidP="00D90595">
      <w:pPr>
        <w:pStyle w:val="a5"/>
      </w:pPr>
      <w:r w:rsidRPr="0035304B">
        <w:t xml:space="preserve">6 </w:t>
      </w:r>
      <w:r w:rsidRPr="0035304B">
        <w:tab/>
      </w:r>
      <w:r w:rsidRPr="0035304B">
        <w:tab/>
        <w:t>0x00,0x00,0x00,</w:t>
      </w:r>
      <w:r w:rsidRPr="000C3898">
        <w:t xml:space="preserve"> </w:t>
      </w:r>
      <w:r w:rsidRPr="0035304B">
        <w:t>0x00,0x00,0x00,</w:t>
      </w:r>
      <w:r w:rsidRPr="000C3898">
        <w:t xml:space="preserve"> </w:t>
      </w:r>
      <w:r>
        <w:t>0x00,0x00,0x00,0x00</w:t>
      </w:r>
      <w:r w:rsidRPr="0035304B">
        <w:t>,</w:t>
      </w:r>
      <w:r w:rsidRPr="0035304B">
        <w:tab/>
        <w:t>//85~94</w:t>
      </w:r>
    </w:p>
    <w:p w14:paraId="543A36C2" w14:textId="77777777" w:rsidR="00615555" w:rsidRPr="0035304B" w:rsidRDefault="00615555" w:rsidP="00D90595">
      <w:pPr>
        <w:pStyle w:val="a5"/>
      </w:pPr>
      <w:r w:rsidRPr="0035304B">
        <w:t xml:space="preserve">7 </w:t>
      </w:r>
      <w:r w:rsidRPr="0035304B">
        <w:tab/>
      </w:r>
      <w:r w:rsidRPr="0035304B">
        <w:tab/>
        <w:t>0x0</w:t>
      </w:r>
      <w:r>
        <w:t>0,0x00,0x77,0x7C,0x39,0x5E,0x79</w:t>
      </w:r>
      <w:r w:rsidRPr="0035304B">
        <w:t>,</w:t>
      </w:r>
      <w:r w:rsidRPr="000C3898">
        <w:t xml:space="preserve"> </w:t>
      </w:r>
      <w:r>
        <w:t>0x71</w:t>
      </w:r>
      <w:r w:rsidRPr="0035304B">
        <w:t>,</w:t>
      </w:r>
      <w:r>
        <w:t>0x00,0x00</w:t>
      </w:r>
      <w:r w:rsidRPr="0035304B">
        <w:t>,</w:t>
      </w:r>
      <w:r w:rsidRPr="0035304B">
        <w:tab/>
        <w:t>//95~104</w:t>
      </w:r>
    </w:p>
    <w:p w14:paraId="585386B8" w14:textId="77777777" w:rsidR="00615555" w:rsidRPr="0035304B" w:rsidRDefault="00615555" w:rsidP="00D90595">
      <w:pPr>
        <w:pStyle w:val="a5"/>
      </w:pPr>
      <w:r>
        <w:t xml:space="preserve">8 </w:t>
      </w:r>
      <w:r>
        <w:tab/>
      </w:r>
      <w:r>
        <w:tab/>
        <w:t>0x00,0x00,0x00,0x00,0x00,0x37,0x3F,0x73,0x00,0x50</w:t>
      </w:r>
      <w:r w:rsidRPr="0035304B">
        <w:t>,</w:t>
      </w:r>
      <w:r w:rsidRPr="0035304B">
        <w:tab/>
        <w:t>//105~114</w:t>
      </w:r>
    </w:p>
    <w:p w14:paraId="17641D4F" w14:textId="77777777" w:rsidR="00615555" w:rsidRPr="0035304B" w:rsidRDefault="00615555" w:rsidP="00D90595">
      <w:pPr>
        <w:pStyle w:val="a5"/>
      </w:pPr>
      <w:r w:rsidRPr="0035304B">
        <w:t xml:space="preserve">9 </w:t>
      </w:r>
      <w:r w:rsidRPr="0035304B">
        <w:tab/>
        <w:t>};</w:t>
      </w:r>
    </w:p>
    <w:p w14:paraId="76C518B7" w14:textId="77777777" w:rsidR="00615555" w:rsidRPr="0035304B" w:rsidRDefault="00615555" w:rsidP="00D90595">
      <w:pPr>
        <w:pStyle w:val="a5"/>
      </w:pPr>
      <w:r w:rsidRPr="0035304B">
        <w:t>10</w:t>
      </w:r>
      <w:r w:rsidRPr="0035304B">
        <w:tab/>
        <w:t>uint16_t am_digitron_seg8_ascii_decode(uint16_t ch)</w:t>
      </w:r>
    </w:p>
    <w:p w14:paraId="02522D74" w14:textId="77777777" w:rsidR="00615555" w:rsidRPr="0035304B" w:rsidRDefault="00615555" w:rsidP="00D90595">
      <w:pPr>
        <w:pStyle w:val="a5"/>
      </w:pPr>
      <w:r w:rsidRPr="0035304B">
        <w:t>11</w:t>
      </w:r>
      <w:r w:rsidRPr="0035304B">
        <w:tab/>
        <w:t>{</w:t>
      </w:r>
    </w:p>
    <w:p w14:paraId="25A6701E" w14:textId="365073ED" w:rsidR="00615555" w:rsidRPr="0035304B" w:rsidRDefault="00615555" w:rsidP="00D90595">
      <w:pPr>
        <w:pStyle w:val="a5"/>
      </w:pPr>
      <w:r w:rsidRPr="0035304B">
        <w:rPr>
          <w:rFonts w:hint="eastAsia"/>
        </w:rPr>
        <w:t>12</w:t>
      </w:r>
      <w:r w:rsidRPr="0035304B">
        <w:rPr>
          <w:rFonts w:hint="eastAsia"/>
        </w:rPr>
        <w:tab/>
      </w:r>
      <w:r w:rsidRPr="0035304B">
        <w:rPr>
          <w:rFonts w:hint="eastAsia"/>
        </w:rPr>
        <w:tab/>
        <w:t>if(ch &gt;= '-' &amp;&amp; (ch &lt; '-'+sizeof(segcodetab))){</w:t>
      </w:r>
      <w:r w:rsidRPr="0035304B">
        <w:rPr>
          <w:rFonts w:hint="eastAsia"/>
        </w:rPr>
        <w:tab/>
      </w:r>
      <w:r w:rsidRPr="0035304B">
        <w:rPr>
          <w:rFonts w:hint="eastAsia"/>
        </w:rPr>
        <w:tab/>
      </w:r>
      <w:r w:rsidR="00D90595">
        <w:tab/>
      </w:r>
      <w:r w:rsidRPr="0035304B">
        <w:rPr>
          <w:rFonts w:hint="eastAsia"/>
        </w:rPr>
        <w:t>//</w:t>
      </w:r>
      <w:r w:rsidRPr="0035304B">
        <w:rPr>
          <w:rFonts w:hint="eastAsia"/>
        </w:rPr>
        <w:t>编码表从‘</w:t>
      </w:r>
      <w:r w:rsidRPr="0035304B">
        <w:rPr>
          <w:rFonts w:hint="eastAsia"/>
        </w:rPr>
        <w:t>-</w:t>
      </w:r>
      <w:r w:rsidRPr="0035304B">
        <w:rPr>
          <w:rFonts w:hint="eastAsia"/>
        </w:rPr>
        <w:t>‘开始</w:t>
      </w:r>
    </w:p>
    <w:p w14:paraId="7D27F27C" w14:textId="77777777" w:rsidR="00615555" w:rsidRPr="0035304B" w:rsidRDefault="00615555" w:rsidP="00D90595">
      <w:pPr>
        <w:pStyle w:val="a5"/>
      </w:pPr>
      <w:r w:rsidRPr="0035304B">
        <w:t>13</w:t>
      </w:r>
      <w:r w:rsidRPr="0035304B">
        <w:tab/>
      </w:r>
      <w:r w:rsidRPr="0035304B">
        <w:tab/>
      </w:r>
      <w:r w:rsidRPr="0035304B">
        <w:tab/>
        <w:t>return segcodetab[ch – '-'];</w:t>
      </w:r>
    </w:p>
    <w:p w14:paraId="008E69C0" w14:textId="77777777" w:rsidR="00615555" w:rsidRPr="0035304B" w:rsidRDefault="00615555" w:rsidP="00D90595">
      <w:pPr>
        <w:pStyle w:val="a5"/>
      </w:pPr>
      <w:r w:rsidRPr="0035304B">
        <w:t>14</w:t>
      </w:r>
      <w:r w:rsidRPr="0035304B">
        <w:tab/>
      </w:r>
      <w:r w:rsidRPr="0035304B">
        <w:tab/>
        <w:t>}</w:t>
      </w:r>
    </w:p>
    <w:p w14:paraId="727B9109" w14:textId="77777777" w:rsidR="00615555" w:rsidRPr="0035304B" w:rsidRDefault="00615555" w:rsidP="00D90595">
      <w:pPr>
        <w:pStyle w:val="a5"/>
      </w:pPr>
      <w:r w:rsidRPr="0035304B">
        <w:t>15</w:t>
      </w:r>
      <w:r w:rsidRPr="0035304B">
        <w:tab/>
      </w:r>
      <w:r w:rsidRPr="0035304B">
        <w:tab/>
        <w:t>return 0x00;</w:t>
      </w:r>
    </w:p>
    <w:p w14:paraId="0977FF82" w14:textId="77777777" w:rsidR="00615555" w:rsidRDefault="00615555" w:rsidP="00D90595">
      <w:pPr>
        <w:pStyle w:val="a5"/>
      </w:pPr>
      <w:r w:rsidRPr="0035304B">
        <w:t>16</w:t>
      </w:r>
      <w:r w:rsidRPr="0035304B">
        <w:tab/>
        <w:t>}</w:t>
      </w:r>
    </w:p>
    <w:p w14:paraId="5B91D932" w14:textId="77777777" w:rsidR="00615555" w:rsidRDefault="00615555" w:rsidP="00615555">
      <w:pPr>
        <w:pStyle w:val="23"/>
        <w:spacing w:before="62" w:after="62"/>
        <w:rPr>
          <w:lang w:val="de-DE"/>
        </w:rPr>
      </w:pPr>
      <w:r>
        <w:rPr>
          <w:lang w:val="de-DE"/>
        </w:rPr>
        <w:t>基于此</w:t>
      </w:r>
      <w:r>
        <w:rPr>
          <w:rFonts w:hint="eastAsia"/>
          <w:lang w:val="de-DE"/>
        </w:rPr>
        <w:t>，</w:t>
      </w:r>
      <w:r>
        <w:rPr>
          <w:lang w:val="de-DE"/>
        </w:rPr>
        <w:t>在用户使用数码管接口显示字符或字符串前</w:t>
      </w:r>
      <w:r>
        <w:rPr>
          <w:rFonts w:hint="eastAsia"/>
          <w:lang w:val="de-DE"/>
        </w:rPr>
        <w:t>，</w:t>
      </w:r>
      <w:r>
        <w:rPr>
          <w:lang w:val="de-DE"/>
        </w:rPr>
        <w:t>可以使用设置解码函数的接口将该解码函数设置到系统中</w:t>
      </w:r>
      <w:r>
        <w:rPr>
          <w:rFonts w:hint="eastAsia"/>
          <w:lang w:val="de-DE"/>
        </w:rPr>
        <w:t>，</w:t>
      </w:r>
      <w:r>
        <w:rPr>
          <w:lang w:val="de-DE"/>
        </w:rPr>
        <w:t>以便正确解码</w:t>
      </w:r>
      <w:r>
        <w:rPr>
          <w:rFonts w:hint="eastAsia"/>
          <w:lang w:val="de-DE"/>
        </w:rPr>
        <w:t>。</w:t>
      </w:r>
      <w:r>
        <w:rPr>
          <w:lang w:val="de-DE"/>
        </w:rPr>
        <w:t>比如</w:t>
      </w:r>
      <w:r>
        <w:rPr>
          <w:rFonts w:hint="eastAsia"/>
          <w:lang w:val="de-DE"/>
        </w:rPr>
        <w:t>：</w:t>
      </w:r>
    </w:p>
    <w:p w14:paraId="05462B22" w14:textId="77777777" w:rsidR="00615555" w:rsidRDefault="00615555" w:rsidP="00D90595">
      <w:pPr>
        <w:pStyle w:val="a5"/>
      </w:pPr>
      <w:r>
        <w:t>am_digitron_disp_decode_set(0,am_digitron_seg8_ascii_decode);</w:t>
      </w:r>
    </w:p>
    <w:p w14:paraId="6FF17444" w14:textId="77777777" w:rsidR="00615555" w:rsidRDefault="00615555" w:rsidP="00615555">
      <w:pPr>
        <w:pStyle w:val="23"/>
        <w:spacing w:before="62" w:after="62"/>
        <w:rPr>
          <w:lang w:val="de-DE"/>
        </w:rPr>
      </w:pPr>
      <w:r>
        <w:rPr>
          <w:lang w:val="de-DE"/>
        </w:rPr>
        <w:t>如果用户每次使用数码管前</w:t>
      </w:r>
      <w:r>
        <w:rPr>
          <w:rFonts w:hint="eastAsia"/>
          <w:lang w:val="de-DE"/>
        </w:rPr>
        <w:t>，</w:t>
      </w:r>
      <w:r>
        <w:rPr>
          <w:lang w:val="de-DE"/>
        </w:rPr>
        <w:t>都需要自定义一个解码函数</w:t>
      </w:r>
      <w:r>
        <w:rPr>
          <w:rFonts w:hint="eastAsia"/>
          <w:lang w:val="de-DE"/>
        </w:rPr>
        <w:t>，</w:t>
      </w:r>
      <w:r>
        <w:rPr>
          <w:lang w:val="de-DE"/>
        </w:rPr>
        <w:t>则显得非常麻烦</w:t>
      </w:r>
      <w:r>
        <w:rPr>
          <w:rFonts w:hint="eastAsia"/>
          <w:lang w:val="de-DE"/>
        </w:rPr>
        <w:t>。</w:t>
      </w:r>
      <w:r>
        <w:rPr>
          <w:lang w:val="de-DE"/>
        </w:rPr>
        <w:t>对于</w:t>
      </w:r>
      <w:r>
        <w:rPr>
          <w:rFonts w:hint="eastAsia"/>
          <w:lang w:val="de-DE"/>
        </w:rPr>
        <w:t>8</w:t>
      </w:r>
      <w:r>
        <w:rPr>
          <w:rFonts w:hint="eastAsia"/>
          <w:lang w:val="de-DE"/>
        </w:rPr>
        <w:t>段数码管，常见图形的显示方法是固定的，对应的段码是可以确定的，如数字</w:t>
      </w:r>
      <w:r>
        <w:rPr>
          <w:rFonts w:hint="eastAsia"/>
          <w:lang w:val="de-DE"/>
        </w:rPr>
        <w:t>0~</w:t>
      </w:r>
      <w:r>
        <w:rPr>
          <w:lang w:val="de-DE"/>
        </w:rPr>
        <w:t>9</w:t>
      </w:r>
      <w:r>
        <w:rPr>
          <w:rFonts w:hint="eastAsia"/>
          <w:lang w:val="de-DE"/>
        </w:rPr>
        <w:t>。用户如果没有特殊需求，使用</w:t>
      </w:r>
      <w:r>
        <w:rPr>
          <w:lang w:val="de-DE"/>
        </w:rPr>
        <w:fldChar w:fldCharType="begin"/>
      </w:r>
      <w:r>
        <w:rPr>
          <w:lang w:val="de-DE"/>
        </w:rPr>
        <w:instrText xml:space="preserve"> </w:instrText>
      </w:r>
      <w:r>
        <w:rPr>
          <w:rFonts w:hint="eastAsia"/>
          <w:lang w:val="de-DE"/>
        </w:rPr>
        <w:instrText>REF _Ref535226465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rPr>
        <w:t>3</w:t>
      </w:r>
      <w:r w:rsidR="00B93B10">
        <w:t>.</w:t>
      </w:r>
      <w:r w:rsidR="00B93B10">
        <w:rPr>
          <w:noProof/>
        </w:rPr>
        <w:t>20</w:t>
      </w:r>
      <w:r>
        <w:rPr>
          <w:lang w:val="de-DE"/>
        </w:rPr>
        <w:fldChar w:fldCharType="end"/>
      </w:r>
      <w:r>
        <w:rPr>
          <w:rFonts w:hint="eastAsia"/>
          <w:lang w:val="de-DE"/>
        </w:rPr>
        <w:t>所示的解码函数是能满足绝大部分应用的。基于</w:t>
      </w:r>
      <w:r>
        <w:rPr>
          <w:rFonts w:hint="eastAsia"/>
          <w:lang w:val="de-DE"/>
        </w:rPr>
        <w:lastRenderedPageBreak/>
        <w:t>此，可以将</w:t>
      </w:r>
      <w:r>
        <w:rPr>
          <w:lang w:val="de-DE"/>
        </w:rPr>
        <w:fldChar w:fldCharType="begin"/>
      </w:r>
      <w:r>
        <w:rPr>
          <w:lang w:val="de-DE"/>
        </w:rPr>
        <w:instrText xml:space="preserve"> </w:instrText>
      </w:r>
      <w:r>
        <w:rPr>
          <w:rFonts w:hint="eastAsia"/>
          <w:lang w:val="de-DE"/>
        </w:rPr>
        <w:instrText>REF _Ref535226465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rPr>
        <w:t>3</w:t>
      </w:r>
      <w:r w:rsidR="00B93B10">
        <w:t>.</w:t>
      </w:r>
      <w:r w:rsidR="00B93B10">
        <w:rPr>
          <w:noProof/>
        </w:rPr>
        <w:t>20</w:t>
      </w:r>
      <w:r>
        <w:rPr>
          <w:lang w:val="de-DE"/>
        </w:rPr>
        <w:fldChar w:fldCharType="end"/>
      </w:r>
      <w:r>
        <w:rPr>
          <w:rFonts w:hint="eastAsia"/>
          <w:lang w:val="de-DE"/>
        </w:rPr>
        <w:t>所示的解码函数定义在系统中，直接供用户使用。为方便用户使用，可以将该解码函数声明到数码管接口文件中。</w:t>
      </w:r>
    </w:p>
    <w:p w14:paraId="1D064865" w14:textId="77777777" w:rsidR="00615555" w:rsidRDefault="00615555" w:rsidP="00615555">
      <w:pPr>
        <w:pStyle w:val="23"/>
        <w:spacing w:before="62" w:after="62"/>
        <w:rPr>
          <w:lang w:val="de-DE"/>
        </w:rPr>
      </w:pPr>
      <w:r w:rsidRPr="00137BB3">
        <w:rPr>
          <w:lang w:val="de-DE"/>
        </w:rPr>
        <w:t>为了便于查阅</w:t>
      </w:r>
      <w:r w:rsidRPr="00137BB3">
        <w:rPr>
          <w:rFonts w:hint="eastAsia"/>
          <w:lang w:val="de-DE"/>
        </w:rPr>
        <w:t>，</w:t>
      </w:r>
      <w:r>
        <w:rPr>
          <w:lang w:val="de-DE"/>
        </w:rPr>
        <w:t>如</w:t>
      </w:r>
      <w:r>
        <w:rPr>
          <w:lang w:val="de-DE"/>
        </w:rPr>
        <w:fldChar w:fldCharType="begin"/>
      </w:r>
      <w:r>
        <w:rPr>
          <w:lang w:val="de-DE"/>
        </w:rPr>
        <w:instrText xml:space="preserve"> REF _Ref535227030 \h </w:instrText>
      </w:r>
      <w:r>
        <w:rPr>
          <w:lang w:val="de-DE"/>
        </w:rPr>
      </w:r>
      <w:r>
        <w:rPr>
          <w:lang w:val="de-DE"/>
        </w:rPr>
        <w:fldChar w:fldCharType="separate"/>
      </w:r>
      <w:r w:rsidR="00B93B10">
        <w:rPr>
          <w:rFonts w:hint="eastAsia"/>
        </w:rPr>
        <w:t>程序清单</w:t>
      </w:r>
      <w:r w:rsidR="00B93B10">
        <w:rPr>
          <w:noProof/>
          <w:lang w:val="de-DE"/>
        </w:rPr>
        <w:t>3</w:t>
      </w:r>
      <w:r w:rsidR="00B93B10" w:rsidRPr="002C6934">
        <w:rPr>
          <w:lang w:val="de-DE"/>
        </w:rPr>
        <w:t>.</w:t>
      </w:r>
      <w:r w:rsidR="00B93B10">
        <w:rPr>
          <w:noProof/>
          <w:lang w:val="de-DE"/>
        </w:rPr>
        <w:t>21</w:t>
      </w:r>
      <w:r>
        <w:rPr>
          <w:lang w:val="de-DE"/>
        </w:rPr>
        <w:fldChar w:fldCharType="end"/>
      </w:r>
      <w:r w:rsidRPr="00137BB3">
        <w:rPr>
          <w:rFonts w:hint="eastAsia"/>
          <w:lang w:val="de-DE"/>
        </w:rPr>
        <w:t>所示展示了具体数码管设备（</w:t>
      </w:r>
      <w:r w:rsidRPr="00137BB3">
        <w:rPr>
          <w:rFonts w:hint="eastAsia"/>
          <w:lang w:val="de-DE"/>
        </w:rPr>
        <w:t>MiniPort_View</w:t>
      </w:r>
      <w:r w:rsidRPr="00137BB3">
        <w:rPr>
          <w:rFonts w:hint="eastAsia"/>
          <w:lang w:val="de-DE"/>
        </w:rPr>
        <w:t>）接口文件</w:t>
      </w:r>
      <w:r>
        <w:rPr>
          <w:rFonts w:hint="eastAsia"/>
          <w:lang w:val="de-DE"/>
        </w:rPr>
        <w:t>（</w:t>
      </w:r>
      <w:r>
        <w:rPr>
          <w:rFonts w:hint="eastAsia"/>
          <w:lang w:val="de-DE"/>
        </w:rPr>
        <w:t>am</w:t>
      </w:r>
      <w:r>
        <w:rPr>
          <w:lang w:val="de-DE"/>
        </w:rPr>
        <w:t>_digitron_miniport_view.h</w:t>
      </w:r>
      <w:r>
        <w:rPr>
          <w:rFonts w:hint="eastAsia"/>
          <w:lang w:val="de-DE"/>
        </w:rPr>
        <w:t>）的内容。</w:t>
      </w:r>
    </w:p>
    <w:p w14:paraId="15140F8E" w14:textId="30ECC1BB" w:rsidR="00615555" w:rsidRDefault="00615555" w:rsidP="00615555">
      <w:pPr>
        <w:pStyle w:val="a7"/>
        <w:rPr>
          <w:lang w:val="de-DE"/>
        </w:rPr>
      </w:pPr>
      <w:bookmarkStart w:id="148" w:name="_Ref535227030"/>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3</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23</w:t>
      </w:r>
      <w:r w:rsidR="00A26C7F">
        <w:fldChar w:fldCharType="end"/>
      </w:r>
      <w:bookmarkEnd w:id="148"/>
      <w:r w:rsidRPr="002C6934">
        <w:rPr>
          <w:lang w:val="de-DE"/>
        </w:rPr>
        <w:t xml:space="preserve">  am_digitron_miniport_view.h</w:t>
      </w:r>
      <w:r>
        <w:t>文件内容</w:t>
      </w:r>
    </w:p>
    <w:p w14:paraId="3DA56B4A" w14:textId="77777777" w:rsidR="00615555" w:rsidRPr="002C6934" w:rsidRDefault="00615555" w:rsidP="00D90595">
      <w:pPr>
        <w:pStyle w:val="a5"/>
      </w:pPr>
      <w:r w:rsidRPr="002C6934">
        <w:t xml:space="preserve">1 </w:t>
      </w:r>
      <w:r w:rsidRPr="002C6934">
        <w:tab/>
        <w:t>#pragma once</w:t>
      </w:r>
    </w:p>
    <w:p w14:paraId="0E11D246" w14:textId="77777777" w:rsidR="00615555" w:rsidRPr="002C6934" w:rsidRDefault="00615555" w:rsidP="00D90595">
      <w:pPr>
        <w:pStyle w:val="a5"/>
      </w:pPr>
      <w:r w:rsidRPr="002C6934">
        <w:t xml:space="preserve">2 </w:t>
      </w:r>
      <w:r w:rsidRPr="002C6934">
        <w:tab/>
        <w:t>#include "am_common.h"</w:t>
      </w:r>
    </w:p>
    <w:p w14:paraId="5CBC797B" w14:textId="77777777" w:rsidR="00615555" w:rsidRPr="002C6934" w:rsidRDefault="00615555" w:rsidP="00D90595">
      <w:pPr>
        <w:pStyle w:val="a5"/>
      </w:pPr>
      <w:r w:rsidRPr="002C6934">
        <w:t xml:space="preserve">3 </w:t>
      </w:r>
      <w:r w:rsidRPr="002C6934">
        <w:tab/>
        <w:t>#include "am_digitron_disp.h"</w:t>
      </w:r>
    </w:p>
    <w:p w14:paraId="458D4A69" w14:textId="77777777" w:rsidR="00615555" w:rsidRPr="002C6934" w:rsidRDefault="00615555" w:rsidP="00D90595">
      <w:pPr>
        <w:pStyle w:val="a5"/>
      </w:pPr>
      <w:r w:rsidRPr="002C6934">
        <w:t xml:space="preserve">4 </w:t>
      </w:r>
      <w:r w:rsidRPr="002C6934">
        <w:tab/>
        <w:t>#include "am_digitron_dev.h"</w:t>
      </w:r>
    </w:p>
    <w:p w14:paraId="586C791B" w14:textId="77777777" w:rsidR="00615555" w:rsidRPr="002C6934" w:rsidRDefault="00615555" w:rsidP="00D90595">
      <w:pPr>
        <w:pStyle w:val="a5"/>
      </w:pPr>
      <w:r w:rsidRPr="002C6934">
        <w:t xml:space="preserve">5 </w:t>
      </w:r>
      <w:r w:rsidRPr="002C6934">
        <w:tab/>
      </w:r>
    </w:p>
    <w:p w14:paraId="546EEE47" w14:textId="77777777" w:rsidR="00615555" w:rsidRPr="002C6934" w:rsidRDefault="00615555" w:rsidP="00D90595">
      <w:pPr>
        <w:pStyle w:val="a5"/>
      </w:pPr>
      <w:r w:rsidRPr="002C6934">
        <w:t xml:space="preserve">6 </w:t>
      </w:r>
      <w:r w:rsidRPr="002C6934">
        <w:tab/>
        <w:t>typedef struct am_digitron_miniport_view_info{</w:t>
      </w:r>
    </w:p>
    <w:p w14:paraId="3EB80218" w14:textId="6A7BF87F" w:rsidR="00615555" w:rsidRPr="002C6934" w:rsidRDefault="00615555" w:rsidP="00D90595">
      <w:pPr>
        <w:pStyle w:val="a5"/>
      </w:pPr>
      <w:r w:rsidRPr="002C6934">
        <w:rPr>
          <w:rFonts w:hint="eastAsia"/>
        </w:rPr>
        <w:t xml:space="preserve">7 </w:t>
      </w:r>
      <w:r w:rsidRPr="002C6934">
        <w:rPr>
          <w:rFonts w:hint="eastAsia"/>
        </w:rPr>
        <w:tab/>
      </w:r>
      <w:r w:rsidRPr="002C6934">
        <w:rPr>
          <w:rFonts w:hint="eastAsia"/>
        </w:rPr>
        <w:tab/>
        <w:t xml:space="preserve">am_digitron_devinfo_t </w:t>
      </w:r>
      <w:r w:rsidRPr="002C6934">
        <w:rPr>
          <w:rFonts w:hint="eastAsia"/>
        </w:rPr>
        <w:tab/>
        <w:t>devinfo;</w:t>
      </w:r>
      <w:r w:rsidRPr="002C6934">
        <w:rPr>
          <w:rFonts w:hint="eastAsia"/>
        </w:rPr>
        <w:tab/>
      </w:r>
      <w:r w:rsidRPr="002C6934">
        <w:rPr>
          <w:rFonts w:hint="eastAsia"/>
        </w:rPr>
        <w:tab/>
      </w:r>
      <w:r w:rsidR="002613B2">
        <w:tab/>
      </w:r>
      <w:r w:rsidR="002613B2">
        <w:tab/>
      </w:r>
      <w:r w:rsidRPr="002C6934">
        <w:rPr>
          <w:rFonts w:hint="eastAsia"/>
        </w:rPr>
        <w:t>//</w:t>
      </w:r>
      <w:r w:rsidRPr="002C6934">
        <w:rPr>
          <w:rFonts w:hint="eastAsia"/>
        </w:rPr>
        <w:t>数码管设备的</w:t>
      </w:r>
      <w:r w:rsidRPr="002C6934">
        <w:rPr>
          <w:rFonts w:hint="eastAsia"/>
        </w:rPr>
        <w:t>ID</w:t>
      </w:r>
      <w:r w:rsidRPr="002C6934">
        <w:rPr>
          <w:rFonts w:hint="eastAsia"/>
        </w:rPr>
        <w:t>信息</w:t>
      </w:r>
    </w:p>
    <w:p w14:paraId="34352691" w14:textId="022898D6" w:rsidR="00615555" w:rsidRPr="002C6934" w:rsidRDefault="00615555" w:rsidP="00D90595">
      <w:pPr>
        <w:pStyle w:val="a5"/>
      </w:pPr>
      <w:r>
        <w:rPr>
          <w:rFonts w:hint="eastAsia"/>
        </w:rPr>
        <w:t xml:space="preserve">8 </w:t>
      </w:r>
      <w:r>
        <w:rPr>
          <w:rFonts w:hint="eastAsia"/>
        </w:rPr>
        <w:tab/>
      </w:r>
      <w:r>
        <w:rPr>
          <w:rFonts w:hint="eastAsia"/>
        </w:rPr>
        <w:tab/>
        <w:t xml:space="preserve">uint8_t </w:t>
      </w:r>
      <w:r>
        <w:rPr>
          <w:rFonts w:hint="eastAsia"/>
        </w:rPr>
        <w:tab/>
      </w:r>
      <w:r>
        <w:rPr>
          <w:rFonts w:hint="eastAsia"/>
        </w:rPr>
        <w:tab/>
      </w:r>
      <w:r>
        <w:rPr>
          <w:rFonts w:hint="eastAsia"/>
        </w:rPr>
        <w:tab/>
      </w:r>
      <w:r>
        <w:rPr>
          <w:rFonts w:hint="eastAsia"/>
        </w:rPr>
        <w:tab/>
        <w:t>scan_freq;</w:t>
      </w:r>
      <w:r>
        <w:rPr>
          <w:rFonts w:hint="eastAsia"/>
        </w:rPr>
        <w:tab/>
      </w:r>
      <w:r w:rsidR="002613B2">
        <w:tab/>
      </w:r>
      <w:r w:rsidR="002613B2">
        <w:tab/>
      </w:r>
      <w:r w:rsidR="002613B2">
        <w:tab/>
      </w:r>
      <w:r w:rsidRPr="002C6934">
        <w:rPr>
          <w:rFonts w:hint="eastAsia"/>
        </w:rPr>
        <w:t>//</w:t>
      </w:r>
      <w:r w:rsidRPr="002C6934">
        <w:rPr>
          <w:rFonts w:hint="eastAsia"/>
        </w:rPr>
        <w:t>整个数码管的扫描频率，一般</w:t>
      </w:r>
      <w:r w:rsidRPr="002C6934">
        <w:rPr>
          <w:rFonts w:hint="eastAsia"/>
        </w:rPr>
        <w:t>50Hz</w:t>
      </w:r>
    </w:p>
    <w:p w14:paraId="761545F7" w14:textId="778438FD" w:rsidR="00615555" w:rsidRPr="002C6934" w:rsidRDefault="00615555" w:rsidP="00D90595">
      <w:pPr>
        <w:pStyle w:val="a5"/>
      </w:pPr>
      <w:r>
        <w:rPr>
          <w:rFonts w:hint="eastAsia"/>
        </w:rPr>
        <w:t xml:space="preserve">9 </w:t>
      </w:r>
      <w:r>
        <w:rPr>
          <w:rFonts w:hint="eastAsia"/>
        </w:rPr>
        <w:tab/>
      </w:r>
      <w:r>
        <w:rPr>
          <w:rFonts w:hint="eastAsia"/>
        </w:rPr>
        <w:tab/>
        <w:t xml:space="preserve">uint16_t </w:t>
      </w:r>
      <w:r>
        <w:rPr>
          <w:rFonts w:hint="eastAsia"/>
        </w:rPr>
        <w:tab/>
      </w:r>
      <w:r>
        <w:rPr>
          <w:rFonts w:hint="eastAsia"/>
        </w:rPr>
        <w:tab/>
      </w:r>
      <w:r>
        <w:rPr>
          <w:rFonts w:hint="eastAsia"/>
        </w:rPr>
        <w:tab/>
      </w:r>
      <w:r>
        <w:rPr>
          <w:rFonts w:hint="eastAsia"/>
        </w:rPr>
        <w:tab/>
        <w:t>blink_on_time;</w:t>
      </w:r>
      <w:r w:rsidR="002613B2">
        <w:tab/>
      </w:r>
      <w:r w:rsidR="002613B2">
        <w:tab/>
      </w:r>
      <w:r w:rsidR="002613B2">
        <w:tab/>
      </w:r>
      <w:r w:rsidRPr="002C6934">
        <w:rPr>
          <w:rFonts w:hint="eastAsia"/>
        </w:rPr>
        <w:t>//</w:t>
      </w:r>
      <w:r w:rsidR="00F85C94">
        <w:rPr>
          <w:rFonts w:hint="eastAsia"/>
        </w:rPr>
        <w:t>一个闪烁周期内，点亮的时间</w:t>
      </w:r>
    </w:p>
    <w:p w14:paraId="292A04E6" w14:textId="6F2D06AB" w:rsidR="00615555" w:rsidRPr="002C6934" w:rsidRDefault="00615555" w:rsidP="00D90595">
      <w:pPr>
        <w:pStyle w:val="a5"/>
      </w:pPr>
      <w:r w:rsidRPr="002C6934">
        <w:rPr>
          <w:rFonts w:hint="eastAsia"/>
        </w:rPr>
        <w:t>10</w:t>
      </w:r>
      <w:r w:rsidRPr="002C6934">
        <w:rPr>
          <w:rFonts w:hint="eastAsia"/>
        </w:rPr>
        <w:tab/>
      </w:r>
      <w:r w:rsidRPr="002C6934">
        <w:rPr>
          <w:rFonts w:hint="eastAsia"/>
        </w:rPr>
        <w:tab/>
        <w:t xml:space="preserve">uint16_t </w:t>
      </w:r>
      <w:r w:rsidRPr="002C6934">
        <w:rPr>
          <w:rFonts w:hint="eastAsia"/>
        </w:rPr>
        <w:tab/>
      </w:r>
      <w:r w:rsidRPr="002C6934">
        <w:rPr>
          <w:rFonts w:hint="eastAsia"/>
        </w:rPr>
        <w:tab/>
      </w:r>
      <w:r w:rsidRPr="002C6934">
        <w:rPr>
          <w:rFonts w:hint="eastAsia"/>
        </w:rPr>
        <w:tab/>
      </w:r>
      <w:r>
        <w:rPr>
          <w:rFonts w:hint="eastAsia"/>
        </w:rPr>
        <w:tab/>
        <w:t>blink_off_time;</w:t>
      </w:r>
      <w:r w:rsidR="002613B2">
        <w:tab/>
      </w:r>
      <w:r w:rsidR="002613B2">
        <w:tab/>
      </w:r>
      <w:r w:rsidR="002613B2">
        <w:tab/>
      </w:r>
      <w:r w:rsidRPr="002C6934">
        <w:rPr>
          <w:rFonts w:hint="eastAsia"/>
        </w:rPr>
        <w:t>//</w:t>
      </w:r>
      <w:r w:rsidR="00F85C94">
        <w:rPr>
          <w:rFonts w:hint="eastAsia"/>
        </w:rPr>
        <w:t>一个闪烁周期内，熄灭的时间</w:t>
      </w:r>
    </w:p>
    <w:p w14:paraId="4C0AC23F" w14:textId="08EBE2CC" w:rsidR="00615555" w:rsidRPr="002C6934" w:rsidRDefault="00615555" w:rsidP="00D90595">
      <w:pPr>
        <w:pStyle w:val="a5"/>
      </w:pPr>
      <w:r w:rsidRPr="002C6934">
        <w:rPr>
          <w:rFonts w:hint="eastAsia"/>
        </w:rPr>
        <w:t>11</w:t>
      </w:r>
      <w:r w:rsidRPr="002C6934">
        <w:rPr>
          <w:rFonts w:hint="eastAsia"/>
        </w:rPr>
        <w:tab/>
      </w:r>
      <w:r w:rsidRPr="002C6934">
        <w:rPr>
          <w:rFonts w:hint="eastAsia"/>
        </w:rPr>
        <w:tab/>
        <w:t xml:space="preserve">uint8_t </w:t>
      </w:r>
      <w:r w:rsidRPr="002C6934">
        <w:rPr>
          <w:rFonts w:hint="eastAsia"/>
        </w:rPr>
        <w:tab/>
      </w:r>
      <w:r w:rsidRPr="002C6934">
        <w:rPr>
          <w:rFonts w:hint="eastAsia"/>
        </w:rPr>
        <w:tab/>
      </w:r>
      <w:r w:rsidRPr="002C6934">
        <w:rPr>
          <w:rFonts w:hint="eastAsia"/>
        </w:rPr>
        <w:tab/>
      </w:r>
      <w:r w:rsidRPr="002C6934">
        <w:rPr>
          <w:rFonts w:hint="eastAsia"/>
        </w:rPr>
        <w:tab/>
        <w:t>*p_disp_buf;</w:t>
      </w:r>
      <w:r w:rsidRPr="002C6934">
        <w:rPr>
          <w:rFonts w:hint="eastAsia"/>
        </w:rPr>
        <w:tab/>
      </w:r>
      <w:r w:rsidR="002613B2">
        <w:tab/>
      </w:r>
      <w:r w:rsidR="002613B2">
        <w:tab/>
      </w:r>
      <w:r w:rsidRPr="002C6934">
        <w:rPr>
          <w:rFonts w:hint="eastAsia"/>
        </w:rPr>
        <w:t>//</w:t>
      </w:r>
      <w:r w:rsidRPr="002C6934">
        <w:rPr>
          <w:rFonts w:hint="eastAsia"/>
        </w:rPr>
        <w:t>数码管显示缓存</w:t>
      </w:r>
    </w:p>
    <w:p w14:paraId="53CACACB" w14:textId="1ABABCDB" w:rsidR="00615555" w:rsidRPr="002C6934" w:rsidRDefault="00615555" w:rsidP="00D90595">
      <w:pPr>
        <w:pStyle w:val="a5"/>
      </w:pPr>
      <w:r w:rsidRPr="002C6934">
        <w:rPr>
          <w:rFonts w:hint="eastAsia"/>
        </w:rPr>
        <w:t>12</w:t>
      </w:r>
      <w:r w:rsidRPr="002C6934">
        <w:rPr>
          <w:rFonts w:hint="eastAsia"/>
        </w:rPr>
        <w:tab/>
      </w:r>
      <w:r w:rsidRPr="002C6934">
        <w:rPr>
          <w:rFonts w:hint="eastAsia"/>
        </w:rPr>
        <w:tab/>
        <w:t xml:space="preserve">uint8_t </w:t>
      </w:r>
      <w:r w:rsidRPr="002C6934">
        <w:rPr>
          <w:rFonts w:hint="eastAsia"/>
        </w:rPr>
        <w:tab/>
      </w:r>
      <w:r w:rsidRPr="002C6934">
        <w:rPr>
          <w:rFonts w:hint="eastAsia"/>
        </w:rPr>
        <w:tab/>
      </w:r>
      <w:r w:rsidRPr="002C6934">
        <w:rPr>
          <w:rFonts w:hint="eastAsia"/>
        </w:rPr>
        <w:tab/>
      </w:r>
      <w:r w:rsidRPr="002C6934">
        <w:rPr>
          <w:rFonts w:hint="eastAsia"/>
        </w:rPr>
        <w:tab/>
        <w:t>num_digitron;</w:t>
      </w:r>
      <w:r w:rsidRPr="002C6934">
        <w:rPr>
          <w:rFonts w:hint="eastAsia"/>
        </w:rPr>
        <w:tab/>
      </w:r>
      <w:r w:rsidR="002613B2">
        <w:tab/>
      </w:r>
      <w:r w:rsidR="002613B2">
        <w:tab/>
      </w:r>
      <w:r w:rsidRPr="002C6934">
        <w:rPr>
          <w:rFonts w:hint="eastAsia"/>
        </w:rPr>
        <w:t>//</w:t>
      </w:r>
      <w:r w:rsidRPr="002C6934">
        <w:rPr>
          <w:rFonts w:hint="eastAsia"/>
        </w:rPr>
        <w:t>数码管个数</w:t>
      </w:r>
    </w:p>
    <w:p w14:paraId="25D2BAC5" w14:textId="53B67BDD" w:rsidR="00615555" w:rsidRPr="002C6934" w:rsidRDefault="00615555" w:rsidP="00D90595">
      <w:pPr>
        <w:pStyle w:val="a5"/>
      </w:pPr>
      <w:r w:rsidRPr="002C6934">
        <w:rPr>
          <w:rFonts w:hint="eastAsia"/>
        </w:rPr>
        <w:t>13</w:t>
      </w:r>
      <w:r w:rsidRPr="002C6934">
        <w:rPr>
          <w:rFonts w:hint="eastAsia"/>
        </w:rPr>
        <w:tab/>
      </w:r>
      <w:r w:rsidRPr="002C6934">
        <w:rPr>
          <w:rFonts w:hint="eastAsia"/>
        </w:rPr>
        <w:tab/>
        <w:t xml:space="preserve">uint8_t </w:t>
      </w:r>
      <w:r w:rsidRPr="002C6934">
        <w:rPr>
          <w:rFonts w:hint="eastAsia"/>
        </w:rPr>
        <w:tab/>
      </w:r>
      <w:r w:rsidRPr="002C6934">
        <w:rPr>
          <w:rFonts w:hint="eastAsia"/>
        </w:rPr>
        <w:tab/>
      </w:r>
      <w:r w:rsidRPr="002C6934">
        <w:rPr>
          <w:rFonts w:hint="eastAsia"/>
        </w:rPr>
        <w:tab/>
      </w:r>
      <w:r w:rsidRPr="002C6934">
        <w:rPr>
          <w:rFonts w:hint="eastAsia"/>
        </w:rPr>
        <w:tab/>
        <w:t>num_segment;</w:t>
      </w:r>
      <w:r>
        <w:tab/>
      </w:r>
      <w:r w:rsidRPr="002C6934">
        <w:rPr>
          <w:rFonts w:hint="eastAsia"/>
        </w:rPr>
        <w:tab/>
      </w:r>
      <w:r w:rsidR="002613B2">
        <w:tab/>
      </w:r>
      <w:r w:rsidRPr="002C6934">
        <w:rPr>
          <w:rFonts w:hint="eastAsia"/>
        </w:rPr>
        <w:t>//</w:t>
      </w:r>
      <w:r w:rsidRPr="002C6934">
        <w:rPr>
          <w:rFonts w:hint="eastAsia"/>
        </w:rPr>
        <w:t>数码管段码个数</w:t>
      </w:r>
    </w:p>
    <w:p w14:paraId="2053D60F" w14:textId="52DBC236" w:rsidR="00615555" w:rsidRPr="002C6934" w:rsidRDefault="00615555" w:rsidP="00D90595">
      <w:pPr>
        <w:pStyle w:val="a5"/>
      </w:pPr>
      <w:r>
        <w:rPr>
          <w:rFonts w:hint="eastAsia"/>
        </w:rPr>
        <w:t>14</w:t>
      </w:r>
      <w:r>
        <w:rPr>
          <w:rFonts w:hint="eastAsia"/>
        </w:rPr>
        <w:tab/>
      </w:r>
      <w:r>
        <w:rPr>
          <w:rFonts w:hint="eastAsia"/>
        </w:rPr>
        <w:tab/>
        <w:t xml:space="preserve">am_bool_t </w:t>
      </w:r>
      <w:r>
        <w:rPr>
          <w:rFonts w:hint="eastAsia"/>
        </w:rPr>
        <w:tab/>
      </w:r>
      <w:r>
        <w:rPr>
          <w:rFonts w:hint="eastAsia"/>
        </w:rPr>
        <w:tab/>
      </w:r>
      <w:r>
        <w:rPr>
          <w:rFonts w:hint="eastAsia"/>
        </w:rPr>
        <w:tab/>
      </w:r>
      <w:r w:rsidRPr="002C6934">
        <w:rPr>
          <w:rFonts w:hint="eastAsia"/>
        </w:rPr>
        <w:t>seg_active_low;</w:t>
      </w:r>
      <w:r w:rsidRPr="002C6934">
        <w:rPr>
          <w:rFonts w:hint="eastAsia"/>
        </w:rPr>
        <w:tab/>
      </w:r>
      <w:r w:rsidR="002613B2">
        <w:tab/>
      </w:r>
      <w:r w:rsidR="002613B2">
        <w:tab/>
      </w:r>
      <w:r w:rsidRPr="002C6934">
        <w:rPr>
          <w:rFonts w:hint="eastAsia"/>
        </w:rPr>
        <w:t>//</w:t>
      </w:r>
      <w:r w:rsidRPr="002C6934">
        <w:rPr>
          <w:rFonts w:hint="eastAsia"/>
        </w:rPr>
        <w:t>数码管段端的极性</w:t>
      </w:r>
    </w:p>
    <w:p w14:paraId="4B47C3A8" w14:textId="1DDA181D" w:rsidR="00615555" w:rsidRPr="002C6934" w:rsidRDefault="00615555" w:rsidP="00D90595">
      <w:pPr>
        <w:pStyle w:val="a5"/>
      </w:pPr>
      <w:r>
        <w:rPr>
          <w:rFonts w:hint="eastAsia"/>
        </w:rPr>
        <w:t>15</w:t>
      </w:r>
      <w:r>
        <w:rPr>
          <w:rFonts w:hint="eastAsia"/>
        </w:rPr>
        <w:tab/>
      </w:r>
      <w:r>
        <w:rPr>
          <w:rFonts w:hint="eastAsia"/>
        </w:rPr>
        <w:tab/>
        <w:t xml:space="preserve">am_bool_t </w:t>
      </w:r>
      <w:r>
        <w:rPr>
          <w:rFonts w:hint="eastAsia"/>
        </w:rPr>
        <w:tab/>
      </w:r>
      <w:r>
        <w:rPr>
          <w:rFonts w:hint="eastAsia"/>
        </w:rPr>
        <w:tab/>
      </w:r>
      <w:r>
        <w:rPr>
          <w:rFonts w:hint="eastAsia"/>
        </w:rPr>
        <w:tab/>
      </w:r>
      <w:r w:rsidRPr="002C6934">
        <w:rPr>
          <w:rFonts w:hint="eastAsia"/>
        </w:rPr>
        <w:t>com_active_low;</w:t>
      </w:r>
      <w:r w:rsidRPr="002C6934">
        <w:rPr>
          <w:rFonts w:hint="eastAsia"/>
        </w:rPr>
        <w:tab/>
      </w:r>
      <w:r w:rsidR="002613B2">
        <w:tab/>
      </w:r>
      <w:r w:rsidR="002613B2">
        <w:tab/>
      </w:r>
      <w:r w:rsidRPr="002C6934">
        <w:rPr>
          <w:rFonts w:hint="eastAsia"/>
        </w:rPr>
        <w:t>//</w:t>
      </w:r>
      <w:r w:rsidRPr="002C6934">
        <w:rPr>
          <w:rFonts w:hint="eastAsia"/>
        </w:rPr>
        <w:t>数码管公共端的极性</w:t>
      </w:r>
    </w:p>
    <w:p w14:paraId="1B29E571" w14:textId="23C02863" w:rsidR="00615555" w:rsidRPr="002C6934" w:rsidRDefault="00615555" w:rsidP="00D90595">
      <w:pPr>
        <w:pStyle w:val="a5"/>
      </w:pPr>
      <w:r w:rsidRPr="002C6934">
        <w:rPr>
          <w:rFonts w:hint="eastAsia"/>
        </w:rPr>
        <w:t>16</w:t>
      </w:r>
      <w:r w:rsidRPr="002C6934">
        <w:rPr>
          <w:rFonts w:hint="eastAsia"/>
        </w:rPr>
        <w:tab/>
      </w:r>
      <w:r w:rsidRPr="002C6934">
        <w:rPr>
          <w:rFonts w:hint="eastAsia"/>
        </w:rPr>
        <w:tab/>
        <w:t xml:space="preserve">const int </w:t>
      </w:r>
      <w:r w:rsidRPr="002C6934">
        <w:rPr>
          <w:rFonts w:hint="eastAsia"/>
        </w:rPr>
        <w:tab/>
      </w:r>
      <w:r w:rsidRPr="002C6934">
        <w:rPr>
          <w:rFonts w:hint="eastAsia"/>
        </w:rPr>
        <w:tab/>
      </w:r>
      <w:r w:rsidRPr="002C6934">
        <w:rPr>
          <w:rFonts w:hint="eastAsia"/>
        </w:rPr>
        <w:tab/>
      </w:r>
      <w:r w:rsidRPr="002C6934">
        <w:rPr>
          <w:rFonts w:hint="eastAsia"/>
        </w:rPr>
        <w:tab/>
        <w:t>*p_seg_pins;</w:t>
      </w:r>
      <w:r w:rsidRPr="002C6934">
        <w:rPr>
          <w:rFonts w:hint="eastAsia"/>
        </w:rPr>
        <w:tab/>
      </w:r>
      <w:r w:rsidR="002613B2">
        <w:tab/>
      </w:r>
      <w:r w:rsidR="002613B2">
        <w:tab/>
      </w:r>
      <w:r w:rsidRPr="002C6934">
        <w:rPr>
          <w:rFonts w:hint="eastAsia"/>
        </w:rPr>
        <w:t>//</w:t>
      </w:r>
      <w:r w:rsidRPr="002C6934">
        <w:rPr>
          <w:rFonts w:hint="eastAsia"/>
        </w:rPr>
        <w:t>段码</w:t>
      </w:r>
      <w:r>
        <w:rPr>
          <w:rFonts w:hint="eastAsia"/>
        </w:rPr>
        <w:t>G</w:t>
      </w:r>
      <w:r w:rsidRPr="002C6934">
        <w:rPr>
          <w:rFonts w:hint="eastAsia"/>
        </w:rPr>
        <w:t>PIO</w:t>
      </w:r>
      <w:r w:rsidRPr="002C6934">
        <w:rPr>
          <w:rFonts w:hint="eastAsia"/>
        </w:rPr>
        <w:t>驱动引脚</w:t>
      </w:r>
    </w:p>
    <w:p w14:paraId="3153D89F" w14:textId="6A0382DC" w:rsidR="00615555" w:rsidRPr="002C6934" w:rsidRDefault="00615555" w:rsidP="00D90595">
      <w:pPr>
        <w:pStyle w:val="a5"/>
      </w:pPr>
      <w:r w:rsidRPr="002C6934">
        <w:rPr>
          <w:rFonts w:hint="eastAsia"/>
        </w:rPr>
        <w:t>17</w:t>
      </w:r>
      <w:r w:rsidRPr="002C6934">
        <w:rPr>
          <w:rFonts w:hint="eastAsia"/>
        </w:rPr>
        <w:tab/>
      </w:r>
      <w:r w:rsidRPr="002C6934">
        <w:rPr>
          <w:rFonts w:hint="eastAsia"/>
        </w:rPr>
        <w:tab/>
        <w:t xml:space="preserve">const int </w:t>
      </w:r>
      <w:r w:rsidRPr="002C6934">
        <w:rPr>
          <w:rFonts w:hint="eastAsia"/>
        </w:rPr>
        <w:tab/>
      </w:r>
      <w:r w:rsidRPr="002C6934">
        <w:rPr>
          <w:rFonts w:hint="eastAsia"/>
        </w:rPr>
        <w:tab/>
      </w:r>
      <w:r w:rsidRPr="002C6934">
        <w:rPr>
          <w:rFonts w:hint="eastAsia"/>
        </w:rPr>
        <w:tab/>
      </w:r>
      <w:r w:rsidRPr="002C6934">
        <w:rPr>
          <w:rFonts w:hint="eastAsia"/>
        </w:rPr>
        <w:tab/>
        <w:t>*p_com_pins;</w:t>
      </w:r>
      <w:r w:rsidRPr="002C6934">
        <w:rPr>
          <w:rFonts w:hint="eastAsia"/>
        </w:rPr>
        <w:tab/>
      </w:r>
      <w:r w:rsidR="002613B2">
        <w:tab/>
      </w:r>
      <w:r w:rsidR="002613B2">
        <w:tab/>
      </w:r>
      <w:r w:rsidRPr="002C6934">
        <w:rPr>
          <w:rFonts w:hint="eastAsia"/>
        </w:rPr>
        <w:t>//</w:t>
      </w:r>
      <w:r w:rsidRPr="002C6934">
        <w:rPr>
          <w:rFonts w:hint="eastAsia"/>
        </w:rPr>
        <w:t>位码</w:t>
      </w:r>
      <w:r w:rsidRPr="002C6934">
        <w:rPr>
          <w:rFonts w:hint="eastAsia"/>
        </w:rPr>
        <w:t>GPIO</w:t>
      </w:r>
      <w:r w:rsidRPr="002C6934">
        <w:rPr>
          <w:rFonts w:hint="eastAsia"/>
        </w:rPr>
        <w:t>驱动引脚</w:t>
      </w:r>
    </w:p>
    <w:p w14:paraId="78AA2AEB" w14:textId="77777777" w:rsidR="00615555" w:rsidRPr="002C6934" w:rsidRDefault="00615555" w:rsidP="00D90595">
      <w:pPr>
        <w:pStyle w:val="a5"/>
      </w:pPr>
      <w:r w:rsidRPr="002C6934">
        <w:t>18</w:t>
      </w:r>
      <w:r w:rsidRPr="002C6934">
        <w:tab/>
        <w:t>}am_digitron_miniport_view_info_t;</w:t>
      </w:r>
    </w:p>
    <w:p w14:paraId="333D6D70" w14:textId="77777777" w:rsidR="00615555" w:rsidRPr="002C6934" w:rsidRDefault="00615555" w:rsidP="00D90595">
      <w:pPr>
        <w:pStyle w:val="a5"/>
      </w:pPr>
      <w:r w:rsidRPr="002C6934">
        <w:t>19</w:t>
      </w:r>
      <w:r w:rsidRPr="002C6934">
        <w:tab/>
      </w:r>
    </w:p>
    <w:p w14:paraId="569C2319" w14:textId="77777777" w:rsidR="00615555" w:rsidRPr="002C6934" w:rsidRDefault="00615555" w:rsidP="00D90595">
      <w:pPr>
        <w:pStyle w:val="a5"/>
      </w:pPr>
      <w:r w:rsidRPr="002C6934">
        <w:t>20</w:t>
      </w:r>
      <w:r w:rsidRPr="002C6934">
        <w:tab/>
        <w:t>typedef struct am_digitron_miniport_view{</w:t>
      </w:r>
    </w:p>
    <w:p w14:paraId="3EFB65E0" w14:textId="1FCF2D24" w:rsidR="00615555" w:rsidRPr="002C6934" w:rsidRDefault="00615555" w:rsidP="00D90595">
      <w:pPr>
        <w:pStyle w:val="a5"/>
      </w:pPr>
      <w:r w:rsidRPr="002C6934">
        <w:rPr>
          <w:rFonts w:hint="eastAsia"/>
        </w:rPr>
        <w:t>2</w:t>
      </w:r>
      <w:r w:rsidR="00D90595">
        <w:rPr>
          <w:rFonts w:hint="eastAsia"/>
        </w:rPr>
        <w:t>1</w:t>
      </w:r>
      <w:r w:rsidR="00D90595">
        <w:rPr>
          <w:rFonts w:hint="eastAsia"/>
        </w:rPr>
        <w:tab/>
      </w:r>
      <w:r w:rsidR="00D90595">
        <w:rPr>
          <w:rFonts w:hint="eastAsia"/>
        </w:rPr>
        <w:tab/>
        <w:t>am_di</w:t>
      </w:r>
      <w:r w:rsidR="002613B2">
        <w:rPr>
          <w:rFonts w:hint="eastAsia"/>
        </w:rPr>
        <w:t>gitron_dev_t</w:t>
      </w:r>
      <w:r w:rsidR="002613B2">
        <w:rPr>
          <w:rFonts w:hint="eastAsia"/>
        </w:rPr>
        <w:tab/>
        <w:t>isa;</w:t>
      </w:r>
      <w:r w:rsidR="002613B2">
        <w:rPr>
          <w:rFonts w:hint="eastAsia"/>
        </w:rPr>
        <w:tab/>
      </w:r>
      <w:r w:rsidR="002613B2">
        <w:rPr>
          <w:rFonts w:hint="eastAsia"/>
        </w:rPr>
        <w:tab/>
      </w:r>
      <w:r w:rsidR="002613B2">
        <w:rPr>
          <w:rFonts w:hint="eastAsia"/>
        </w:rPr>
        <w:tab/>
      </w:r>
      <w:r w:rsidR="002613B2">
        <w:rPr>
          <w:rFonts w:hint="eastAsia"/>
        </w:rPr>
        <w:tab/>
      </w:r>
      <w:r w:rsidR="002613B2">
        <w:rPr>
          <w:rFonts w:hint="eastAsia"/>
        </w:rPr>
        <w:tab/>
      </w:r>
      <w:r w:rsidR="002613B2">
        <w:tab/>
      </w:r>
      <w:r w:rsidRPr="002C6934">
        <w:rPr>
          <w:rFonts w:hint="eastAsia"/>
        </w:rPr>
        <w:t>//</w:t>
      </w:r>
      <w:r w:rsidRPr="002C6934">
        <w:rPr>
          <w:rFonts w:hint="eastAsia"/>
        </w:rPr>
        <w:t>派生至抽象的数码管设备</w:t>
      </w:r>
    </w:p>
    <w:p w14:paraId="4D801C83" w14:textId="5D625120" w:rsidR="00615555" w:rsidRPr="002C6934" w:rsidRDefault="00615555" w:rsidP="00D90595">
      <w:pPr>
        <w:pStyle w:val="a5"/>
      </w:pPr>
      <w:r w:rsidRPr="002C6934">
        <w:rPr>
          <w:rFonts w:hint="eastAsia"/>
        </w:rPr>
        <w:t>2</w:t>
      </w:r>
      <w:r>
        <w:rPr>
          <w:rFonts w:hint="eastAsia"/>
        </w:rPr>
        <w:t>2</w:t>
      </w:r>
      <w:r>
        <w:rPr>
          <w:rFonts w:hint="eastAsia"/>
        </w:rPr>
        <w:tab/>
      </w:r>
      <w:r>
        <w:rPr>
          <w:rFonts w:hint="eastAsia"/>
        </w:rPr>
        <w:tab/>
        <w:t xml:space="preserve">am_softimer_t </w:t>
      </w:r>
      <w:r>
        <w:rPr>
          <w:rFonts w:hint="eastAsia"/>
        </w:rPr>
        <w:tab/>
      </w:r>
      <w:r w:rsidR="002613B2">
        <w:tab/>
      </w:r>
      <w:r w:rsidR="002613B2">
        <w:rPr>
          <w:rFonts w:hint="eastAsia"/>
        </w:rPr>
        <w:t>timer;</w:t>
      </w:r>
      <w:r w:rsidR="002613B2">
        <w:rPr>
          <w:rFonts w:hint="eastAsia"/>
        </w:rPr>
        <w:tab/>
      </w:r>
      <w:r w:rsidR="002613B2">
        <w:rPr>
          <w:rFonts w:hint="eastAsia"/>
        </w:rPr>
        <w:tab/>
      </w:r>
      <w:r w:rsidR="002613B2">
        <w:rPr>
          <w:rFonts w:hint="eastAsia"/>
        </w:rPr>
        <w:tab/>
      </w:r>
      <w:r w:rsidR="002613B2">
        <w:rPr>
          <w:rFonts w:hint="eastAsia"/>
        </w:rPr>
        <w:tab/>
      </w:r>
      <w:r w:rsidR="002613B2">
        <w:tab/>
      </w:r>
      <w:r w:rsidRPr="002C6934">
        <w:rPr>
          <w:rFonts w:hint="eastAsia"/>
        </w:rPr>
        <w:t>//</w:t>
      </w:r>
      <w:r w:rsidRPr="002C6934">
        <w:rPr>
          <w:rFonts w:hint="eastAsia"/>
        </w:rPr>
        <w:t>使用软件定时器以自动扫描</w:t>
      </w:r>
    </w:p>
    <w:p w14:paraId="46D2BB23" w14:textId="7E27F76C" w:rsidR="00615555" w:rsidRPr="002C6934" w:rsidRDefault="002613B2" w:rsidP="00D90595">
      <w:pPr>
        <w:pStyle w:val="a5"/>
      </w:pPr>
      <w:r>
        <w:rPr>
          <w:rFonts w:hint="eastAsia"/>
        </w:rPr>
        <w:t>23</w:t>
      </w:r>
      <w:r>
        <w:rPr>
          <w:rFonts w:hint="eastAsia"/>
        </w:rPr>
        <w:tab/>
      </w:r>
      <w:r>
        <w:rPr>
          <w:rFonts w:hint="eastAsia"/>
        </w:rPr>
        <w:tab/>
        <w:t xml:space="preserve">uint8_t </w:t>
      </w:r>
      <w:r>
        <w:rPr>
          <w:rFonts w:hint="eastAsia"/>
        </w:rPr>
        <w:tab/>
      </w:r>
      <w:r>
        <w:rPr>
          <w:rFonts w:hint="eastAsia"/>
        </w:rPr>
        <w:tab/>
      </w:r>
      <w:r>
        <w:tab/>
      </w:r>
      <w:r>
        <w:rPr>
          <w:rFonts w:hint="eastAsia"/>
        </w:rPr>
        <w:t>scan_idx;</w:t>
      </w:r>
      <w:r>
        <w:rPr>
          <w:rFonts w:hint="eastAsia"/>
        </w:rPr>
        <w:tab/>
      </w:r>
      <w:r>
        <w:rPr>
          <w:rFonts w:hint="eastAsia"/>
        </w:rPr>
        <w:tab/>
      </w:r>
      <w:r>
        <w:rPr>
          <w:rFonts w:hint="eastAsia"/>
        </w:rPr>
        <w:tab/>
      </w:r>
      <w:r>
        <w:rPr>
          <w:rFonts w:hint="eastAsia"/>
        </w:rPr>
        <w:tab/>
      </w:r>
      <w:r>
        <w:tab/>
      </w:r>
      <w:r w:rsidR="00615555" w:rsidRPr="002C6934">
        <w:rPr>
          <w:rFonts w:hint="eastAsia"/>
        </w:rPr>
        <w:t>//</w:t>
      </w:r>
      <w:r w:rsidR="00615555" w:rsidRPr="002C6934">
        <w:rPr>
          <w:rFonts w:hint="eastAsia"/>
        </w:rPr>
        <w:t>当前扫描索引</w:t>
      </w:r>
    </w:p>
    <w:p w14:paraId="1D61F69F" w14:textId="5E4BF527" w:rsidR="00615555" w:rsidRPr="002C6934" w:rsidRDefault="00615555" w:rsidP="00D90595">
      <w:pPr>
        <w:pStyle w:val="a5"/>
      </w:pPr>
      <w:r w:rsidRPr="002C6934">
        <w:rPr>
          <w:rFonts w:hint="eastAsia"/>
        </w:rPr>
        <w:t>2</w:t>
      </w:r>
      <w:r w:rsidR="002613B2">
        <w:rPr>
          <w:rFonts w:hint="eastAsia"/>
        </w:rPr>
        <w:t>4</w:t>
      </w:r>
      <w:r w:rsidR="002613B2">
        <w:rPr>
          <w:rFonts w:hint="eastAsia"/>
        </w:rPr>
        <w:tab/>
      </w:r>
      <w:r w:rsidR="002613B2">
        <w:rPr>
          <w:rFonts w:hint="eastAsia"/>
        </w:rPr>
        <w:tab/>
        <w:t xml:space="preserve">uint32_t </w:t>
      </w:r>
      <w:r w:rsidR="002613B2">
        <w:rPr>
          <w:rFonts w:hint="eastAsia"/>
        </w:rPr>
        <w:tab/>
      </w:r>
      <w:r w:rsidR="002613B2">
        <w:rPr>
          <w:rFonts w:hint="eastAsia"/>
        </w:rPr>
        <w:tab/>
      </w:r>
      <w:r w:rsidR="002613B2">
        <w:tab/>
      </w:r>
      <w:r w:rsidR="002613B2">
        <w:rPr>
          <w:rFonts w:hint="eastAsia"/>
        </w:rPr>
        <w:t>blink_flags;</w:t>
      </w:r>
      <w:r w:rsidR="002613B2">
        <w:rPr>
          <w:rFonts w:hint="eastAsia"/>
        </w:rPr>
        <w:tab/>
      </w:r>
      <w:r w:rsidR="002613B2">
        <w:rPr>
          <w:rFonts w:hint="eastAsia"/>
        </w:rPr>
        <w:tab/>
      </w:r>
      <w:r w:rsidR="002613B2">
        <w:rPr>
          <w:rFonts w:hint="eastAsia"/>
        </w:rPr>
        <w:tab/>
      </w:r>
      <w:r w:rsidR="002613B2">
        <w:tab/>
      </w:r>
      <w:r w:rsidRPr="002C6934">
        <w:rPr>
          <w:rFonts w:hint="eastAsia"/>
        </w:rPr>
        <w:t>//</w:t>
      </w:r>
      <w:r w:rsidRPr="002C6934">
        <w:rPr>
          <w:rFonts w:hint="eastAsia"/>
        </w:rPr>
        <w:t>闪烁属性标志</w:t>
      </w:r>
    </w:p>
    <w:p w14:paraId="523F017C" w14:textId="2308B568" w:rsidR="00615555" w:rsidRPr="002C6934" w:rsidRDefault="00D90595" w:rsidP="00D90595">
      <w:pPr>
        <w:pStyle w:val="a5"/>
      </w:pPr>
      <w:r>
        <w:rPr>
          <w:rFonts w:hint="eastAsia"/>
        </w:rPr>
        <w:t>25</w:t>
      </w:r>
      <w:r>
        <w:rPr>
          <w:rFonts w:hint="eastAsia"/>
        </w:rPr>
        <w:tab/>
      </w:r>
      <w:r>
        <w:rPr>
          <w:rFonts w:hint="eastAsia"/>
        </w:rPr>
        <w:tab/>
        <w:t>uin</w:t>
      </w:r>
      <w:r w:rsidR="002613B2">
        <w:rPr>
          <w:rFonts w:hint="eastAsia"/>
        </w:rPr>
        <w:t xml:space="preserve">t16_t </w:t>
      </w:r>
      <w:r w:rsidR="002613B2">
        <w:rPr>
          <w:rFonts w:hint="eastAsia"/>
        </w:rPr>
        <w:tab/>
      </w:r>
      <w:r w:rsidR="002613B2">
        <w:rPr>
          <w:rFonts w:hint="eastAsia"/>
        </w:rPr>
        <w:tab/>
      </w:r>
      <w:r w:rsidR="002613B2">
        <w:tab/>
      </w:r>
      <w:r w:rsidR="002613B2">
        <w:rPr>
          <w:rFonts w:hint="eastAsia"/>
        </w:rPr>
        <w:t>link_cnt;</w:t>
      </w:r>
      <w:r w:rsidR="002613B2">
        <w:rPr>
          <w:rFonts w:hint="eastAsia"/>
        </w:rPr>
        <w:tab/>
      </w:r>
      <w:r w:rsidR="002613B2">
        <w:rPr>
          <w:rFonts w:hint="eastAsia"/>
        </w:rPr>
        <w:tab/>
      </w:r>
      <w:r w:rsidR="002613B2">
        <w:rPr>
          <w:rFonts w:hint="eastAsia"/>
        </w:rPr>
        <w:tab/>
      </w:r>
      <w:r w:rsidR="002613B2">
        <w:rPr>
          <w:rFonts w:hint="eastAsia"/>
        </w:rPr>
        <w:tab/>
      </w:r>
      <w:r w:rsidR="002613B2">
        <w:tab/>
      </w:r>
      <w:r w:rsidR="00615555" w:rsidRPr="002C6934">
        <w:rPr>
          <w:rFonts w:hint="eastAsia"/>
        </w:rPr>
        <w:t>//</w:t>
      </w:r>
      <w:r w:rsidR="00615555" w:rsidRPr="002C6934">
        <w:rPr>
          <w:rFonts w:hint="eastAsia"/>
        </w:rPr>
        <w:t>闪烁计时器</w:t>
      </w:r>
    </w:p>
    <w:p w14:paraId="5628D613" w14:textId="20242143" w:rsidR="00615555" w:rsidRPr="002C6934" w:rsidRDefault="00615555" w:rsidP="00D90595">
      <w:pPr>
        <w:pStyle w:val="a5"/>
      </w:pPr>
      <w:r w:rsidRPr="002C6934">
        <w:rPr>
          <w:rFonts w:hint="eastAsia"/>
        </w:rPr>
        <w:t>26</w:t>
      </w:r>
      <w:r w:rsidRPr="002C6934">
        <w:rPr>
          <w:rFonts w:hint="eastAsia"/>
        </w:rPr>
        <w:tab/>
      </w:r>
      <w:r w:rsidRPr="002C6934">
        <w:rPr>
          <w:rFonts w:hint="eastAsia"/>
        </w:rPr>
        <w:tab/>
        <w:t xml:space="preserve">uint6_t </w:t>
      </w:r>
      <w:r w:rsidRPr="002C6934">
        <w:rPr>
          <w:rFonts w:hint="eastAsia"/>
        </w:rPr>
        <w:tab/>
      </w:r>
      <w:r w:rsidR="002613B2">
        <w:rPr>
          <w:rFonts w:hint="eastAsia"/>
        </w:rPr>
        <w:tab/>
      </w:r>
      <w:r w:rsidR="002613B2">
        <w:tab/>
      </w:r>
      <w:r w:rsidR="00E22061">
        <w:rPr>
          <w:rFonts w:hint="eastAsia"/>
        </w:rPr>
        <w:t>(*pfn_decode)(uint16_t code);</w:t>
      </w:r>
      <w:r w:rsidR="00E22061">
        <w:tab/>
      </w:r>
      <w:r w:rsidRPr="002C6934">
        <w:rPr>
          <w:rFonts w:hint="eastAsia"/>
        </w:rPr>
        <w:t>//</w:t>
      </w:r>
      <w:r w:rsidRPr="002C6934">
        <w:rPr>
          <w:rFonts w:hint="eastAsia"/>
        </w:rPr>
        <w:t>函数指针，指向用户设定的解码函数</w:t>
      </w:r>
    </w:p>
    <w:p w14:paraId="77A9838C" w14:textId="251CCFF3" w:rsidR="00615555" w:rsidRPr="002C6934" w:rsidRDefault="00615555" w:rsidP="00D90595">
      <w:pPr>
        <w:pStyle w:val="a5"/>
      </w:pPr>
      <w:r w:rsidRPr="002C6934">
        <w:rPr>
          <w:rFonts w:hint="eastAsia"/>
        </w:rPr>
        <w:t>27</w:t>
      </w:r>
      <w:r w:rsidRPr="002C6934">
        <w:rPr>
          <w:rFonts w:hint="eastAsia"/>
        </w:rPr>
        <w:tab/>
      </w:r>
      <w:r w:rsidRPr="002C6934">
        <w:rPr>
          <w:rFonts w:hint="eastAsia"/>
        </w:rPr>
        <w:tab/>
        <w:t>const am_digitron</w:t>
      </w:r>
      <w:r w:rsidR="00E22061">
        <w:rPr>
          <w:rFonts w:hint="eastAsia"/>
        </w:rPr>
        <w:t>_miniport_view_info_t *p_info;</w:t>
      </w:r>
      <w:r w:rsidR="00E22061">
        <w:tab/>
      </w:r>
      <w:r w:rsidR="002613B2">
        <w:tab/>
      </w:r>
      <w:r w:rsidRPr="002C6934">
        <w:rPr>
          <w:rFonts w:hint="eastAsia"/>
        </w:rPr>
        <w:t>//</w:t>
      </w:r>
      <w:r w:rsidRPr="002C6934">
        <w:rPr>
          <w:rFonts w:hint="eastAsia"/>
        </w:rPr>
        <w:t>指向数码管设备信息的指针</w:t>
      </w:r>
    </w:p>
    <w:p w14:paraId="3D287A3C" w14:textId="77777777" w:rsidR="00615555" w:rsidRPr="002C6934" w:rsidRDefault="00615555" w:rsidP="00D90595">
      <w:pPr>
        <w:pStyle w:val="a5"/>
      </w:pPr>
      <w:r w:rsidRPr="002C6934">
        <w:t>28</w:t>
      </w:r>
      <w:r w:rsidRPr="002C6934">
        <w:tab/>
        <w:t>}am_digitron_miniport_view_t;</w:t>
      </w:r>
    </w:p>
    <w:p w14:paraId="54E62AAF" w14:textId="77777777" w:rsidR="00615555" w:rsidRPr="002C6934" w:rsidRDefault="00615555" w:rsidP="00D90595">
      <w:pPr>
        <w:pStyle w:val="a5"/>
      </w:pPr>
      <w:r w:rsidRPr="002C6934">
        <w:t>29</w:t>
      </w:r>
      <w:r w:rsidRPr="002C6934">
        <w:tab/>
      </w:r>
    </w:p>
    <w:p w14:paraId="1D006214" w14:textId="77777777" w:rsidR="00615555" w:rsidRPr="002C6934" w:rsidRDefault="00615555" w:rsidP="00D90595">
      <w:pPr>
        <w:pStyle w:val="a5"/>
      </w:pPr>
      <w:r w:rsidRPr="002C6934">
        <w:t>30</w:t>
      </w:r>
      <w:r w:rsidRPr="002C6934">
        <w:tab/>
        <w:t>int am_digitron_miniport_view_init(</w:t>
      </w:r>
    </w:p>
    <w:p w14:paraId="32BF5F53" w14:textId="77777777" w:rsidR="00615555" w:rsidRPr="002C6934" w:rsidRDefault="00615555" w:rsidP="00D90595">
      <w:pPr>
        <w:pStyle w:val="a5"/>
      </w:pPr>
      <w:r w:rsidRPr="002C6934">
        <w:t>31</w:t>
      </w:r>
      <w:r w:rsidRPr="002C6934">
        <w:tab/>
      </w:r>
      <w:r w:rsidRPr="002C6934">
        <w:tab/>
        <w:t xml:space="preserve">am_digitron_miniport_view_t </w:t>
      </w:r>
      <w:r>
        <w:tab/>
      </w:r>
      <w:r>
        <w:tab/>
      </w:r>
      <w:r>
        <w:tab/>
      </w:r>
      <w:r w:rsidRPr="002C6934">
        <w:t>*p_dev,</w:t>
      </w:r>
    </w:p>
    <w:p w14:paraId="72B8C69F" w14:textId="77777777" w:rsidR="00615555" w:rsidRPr="002C6934" w:rsidRDefault="00615555" w:rsidP="00D90595">
      <w:pPr>
        <w:pStyle w:val="a5"/>
      </w:pPr>
      <w:r w:rsidRPr="002C6934">
        <w:t>32</w:t>
      </w:r>
      <w:r w:rsidRPr="002C6934">
        <w:tab/>
      </w:r>
      <w:r w:rsidRPr="002C6934">
        <w:tab/>
        <w:t xml:space="preserve">const am_digitron_miniport_view_info_t </w:t>
      </w:r>
      <w:r>
        <w:tab/>
      </w:r>
      <w:r w:rsidRPr="002C6934">
        <w:t>*p_info);</w:t>
      </w:r>
    </w:p>
    <w:p w14:paraId="7484C6C2" w14:textId="77777777" w:rsidR="00615555" w:rsidRPr="00615555" w:rsidRDefault="00615555" w:rsidP="00615555">
      <w:pPr>
        <w:spacing w:before="62" w:after="62"/>
        <w:rPr>
          <w:lang w:val="de-DE"/>
        </w:rPr>
      </w:pPr>
    </w:p>
    <w:p w14:paraId="6BE348C5" w14:textId="6969A4A4" w:rsidR="005026D2" w:rsidRDefault="005026D2" w:rsidP="005026D2">
      <w:pPr>
        <w:pStyle w:val="20"/>
        <w:rPr>
          <w:lang w:val="de-DE"/>
        </w:rPr>
      </w:pPr>
      <w:bookmarkStart w:id="149" w:name="_Toc6175800"/>
      <w:r>
        <w:rPr>
          <w:rFonts w:hint="eastAsia"/>
          <w:lang w:val="de-DE"/>
        </w:rPr>
        <w:t>待续</w:t>
      </w:r>
      <w:bookmarkEnd w:id="149"/>
    </w:p>
    <w:p w14:paraId="52018D65" w14:textId="77777777" w:rsidR="005026D2" w:rsidRPr="005026D2" w:rsidRDefault="005026D2" w:rsidP="005026D2">
      <w:pPr>
        <w:spacing w:before="62" w:after="62"/>
        <w:rPr>
          <w:lang w:val="de-DE"/>
        </w:rPr>
      </w:pPr>
    </w:p>
    <w:p w14:paraId="001FA564" w14:textId="77777777" w:rsidR="00B41AEE" w:rsidRDefault="00B41AEE" w:rsidP="00AC7557">
      <w:pPr>
        <w:pStyle w:val="13"/>
        <w:rPr>
          <w:lang w:val="de-DE"/>
        </w:rPr>
      </w:pPr>
      <w:bookmarkStart w:id="150" w:name="_Toc6175801"/>
      <w:r>
        <w:rPr>
          <w:rFonts w:hint="eastAsia"/>
          <w:lang w:val="de-DE"/>
        </w:rPr>
        <w:lastRenderedPageBreak/>
        <w:t>AM</w:t>
      </w:r>
      <w:r>
        <w:rPr>
          <w:lang w:val="de-DE"/>
        </w:rPr>
        <w:t>etal</w:t>
      </w:r>
      <w:r>
        <w:rPr>
          <w:rFonts w:hint="eastAsia"/>
          <w:lang w:val="de-DE"/>
        </w:rPr>
        <w:t>外设</w:t>
      </w:r>
      <w:r>
        <w:rPr>
          <w:lang w:val="de-DE"/>
        </w:rPr>
        <w:t>应用详解</w:t>
      </w:r>
      <w:bookmarkEnd w:id="150"/>
    </w:p>
    <w:p w14:paraId="59189078" w14:textId="75B26E12" w:rsidR="000646E5" w:rsidRDefault="000646E5" w:rsidP="000646E5">
      <w:pPr>
        <w:pStyle w:val="20"/>
        <w:rPr>
          <w:lang w:val="de-DE"/>
        </w:rPr>
      </w:pPr>
      <w:bookmarkStart w:id="151" w:name="_Toc529870452"/>
      <w:bookmarkStart w:id="152" w:name="_Toc529261749"/>
      <w:bookmarkStart w:id="153" w:name="_Toc6175802"/>
      <w:r>
        <w:rPr>
          <w:rFonts w:hint="eastAsia"/>
          <w:lang w:val="de-DE"/>
        </w:rPr>
        <w:t>GPIO</w:t>
      </w:r>
      <w:r>
        <w:rPr>
          <w:lang w:val="de-DE"/>
        </w:rPr>
        <w:t>外设应用详解</w:t>
      </w:r>
      <w:bookmarkEnd w:id="151"/>
      <w:bookmarkEnd w:id="153"/>
    </w:p>
    <w:p w14:paraId="1E6B2CB4" w14:textId="77777777" w:rsidR="000646E5" w:rsidRDefault="000646E5" w:rsidP="000646E5">
      <w:pPr>
        <w:pStyle w:val="30"/>
        <w:rPr>
          <w:lang w:val="de-DE"/>
        </w:rPr>
      </w:pPr>
      <w:bookmarkStart w:id="154" w:name="_Ref529783841"/>
      <w:bookmarkStart w:id="155" w:name="_Ref529783873"/>
      <w:bookmarkStart w:id="156" w:name="_Toc529870453"/>
      <w:bookmarkStart w:id="157" w:name="_Toc6175803"/>
      <w:r>
        <w:rPr>
          <w:rFonts w:hint="eastAsia"/>
          <w:lang w:val="de-DE"/>
        </w:rPr>
        <w:t>新建</w:t>
      </w:r>
      <w:r>
        <w:rPr>
          <w:rFonts w:hint="eastAsia"/>
          <w:lang w:val="de-DE"/>
        </w:rPr>
        <w:t>GPIO</w:t>
      </w:r>
      <w:r>
        <w:rPr>
          <w:rFonts w:hint="eastAsia"/>
          <w:lang w:val="de-DE"/>
        </w:rPr>
        <w:t>工程</w:t>
      </w:r>
      <w:bookmarkEnd w:id="154"/>
      <w:bookmarkEnd w:id="155"/>
      <w:bookmarkEnd w:id="156"/>
      <w:bookmarkEnd w:id="157"/>
    </w:p>
    <w:p w14:paraId="109EC6D7" w14:textId="77777777" w:rsidR="000646E5" w:rsidRPr="00E8601E" w:rsidRDefault="000646E5" w:rsidP="00B169B7">
      <w:pPr>
        <w:pStyle w:val="23"/>
        <w:numPr>
          <w:ilvl w:val="0"/>
          <w:numId w:val="18"/>
        </w:numPr>
        <w:spacing w:before="62" w:after="62"/>
        <w:rPr>
          <w:lang w:val="de-DE"/>
        </w:rPr>
      </w:pPr>
      <w:r w:rsidRPr="00E8601E">
        <w:rPr>
          <w:lang w:val="de-DE"/>
        </w:rPr>
        <w:t>首先在模板工程的基础上新建自己的应用工程</w:t>
      </w:r>
      <w:r w:rsidRPr="00E8601E">
        <w:rPr>
          <w:rFonts w:hint="eastAsia"/>
          <w:lang w:val="de-DE"/>
        </w:rPr>
        <w:t>，</w:t>
      </w:r>
      <w:r w:rsidRPr="00E8601E">
        <w:rPr>
          <w:lang w:val="de-DE"/>
        </w:rPr>
        <w:t>以</w:t>
      </w:r>
      <w:r w:rsidRPr="00E8601E">
        <w:rPr>
          <w:rFonts w:hint="eastAsia"/>
          <w:lang w:val="de-DE"/>
        </w:rPr>
        <w:t>GPIO</w:t>
      </w:r>
      <w:r w:rsidRPr="00E8601E">
        <w:rPr>
          <w:rFonts w:hint="eastAsia"/>
          <w:lang w:val="de-DE"/>
        </w:rPr>
        <w:t>应用为例。打开</w:t>
      </w:r>
      <w:r w:rsidRPr="00E8601E">
        <w:rPr>
          <w:rFonts w:hint="eastAsia"/>
          <w:lang w:val="de-DE"/>
        </w:rPr>
        <w:t>A</w:t>
      </w:r>
      <w:r w:rsidRPr="00E8601E">
        <w:rPr>
          <w:lang w:val="de-DE"/>
        </w:rPr>
        <w:t>M</w:t>
      </w:r>
      <w:r w:rsidRPr="00E8601E">
        <w:rPr>
          <w:rFonts w:hint="eastAsia"/>
          <w:lang w:val="de-DE"/>
        </w:rPr>
        <w:t>etal</w:t>
      </w:r>
      <w:r w:rsidRPr="00E8601E">
        <w:rPr>
          <w:rFonts w:hint="eastAsia"/>
          <w:lang w:val="de-DE"/>
        </w:rPr>
        <w:t>软件开发包，</w:t>
      </w:r>
      <w:r w:rsidRPr="00E8601E">
        <w:rPr>
          <w:lang w:val="de-DE"/>
        </w:rPr>
        <w:t>ametal\board\am116_core</w:t>
      </w:r>
      <w:r w:rsidRPr="00E8601E">
        <w:rPr>
          <w:rFonts w:hint="eastAsia"/>
          <w:lang w:val="de-DE"/>
        </w:rPr>
        <w:t>路径下包含</w:t>
      </w:r>
      <w:r w:rsidRPr="00E8601E">
        <w:rPr>
          <w:lang w:val="de-DE"/>
        </w:rPr>
        <w:t>project_example</w:t>
      </w:r>
      <w:r w:rsidRPr="00E8601E">
        <w:rPr>
          <w:rFonts w:hint="eastAsia"/>
          <w:lang w:val="de-DE"/>
        </w:rPr>
        <w:t>、</w:t>
      </w:r>
      <w:r w:rsidRPr="00E8601E">
        <w:rPr>
          <w:lang w:val="de-DE"/>
        </w:rPr>
        <w:t>project_template</w:t>
      </w:r>
      <w:r w:rsidRPr="00E8601E">
        <w:rPr>
          <w:lang w:val="de-DE"/>
        </w:rPr>
        <w:t>两个文件夹</w:t>
      </w:r>
      <w:r w:rsidRPr="00E8601E">
        <w:rPr>
          <w:rFonts w:hint="eastAsia"/>
          <w:lang w:val="de-DE"/>
        </w:rPr>
        <w:t>，</w:t>
      </w:r>
      <w:r w:rsidRPr="00E8601E">
        <w:rPr>
          <w:lang w:val="de-DE"/>
        </w:rPr>
        <w:t>详见</w:t>
      </w:r>
      <w:r w:rsidRPr="00E8601E">
        <w:rPr>
          <w:lang w:val="de-DE"/>
        </w:rPr>
        <w:fldChar w:fldCharType="begin"/>
      </w:r>
      <w:r w:rsidRPr="00E8601E">
        <w:rPr>
          <w:lang w:val="de-DE"/>
        </w:rPr>
        <w:instrText xml:space="preserve"> REF _Ref529265158 \h  \* MERGEFORMAT </w:instrText>
      </w:r>
      <w:r w:rsidRPr="00E8601E">
        <w:rPr>
          <w:lang w:val="de-DE"/>
        </w:rPr>
      </w:r>
      <w:r w:rsidRPr="00E8601E">
        <w:rPr>
          <w:lang w:val="de-DE"/>
        </w:rPr>
        <w:fldChar w:fldCharType="separate"/>
      </w:r>
      <w:r w:rsidR="00B93B10" w:rsidRPr="00B93B10">
        <w:rPr>
          <w:rFonts w:hint="eastAsia"/>
          <w:lang w:val="de-DE"/>
        </w:rPr>
        <w:t>图</w:t>
      </w:r>
      <w:r w:rsidR="00B93B10" w:rsidRPr="00B93B10">
        <w:rPr>
          <w:lang w:val="de-DE"/>
        </w:rPr>
        <w:t>4.1</w:t>
      </w:r>
      <w:r w:rsidRPr="00E8601E">
        <w:rPr>
          <w:lang w:val="de-DE"/>
        </w:rPr>
        <w:fldChar w:fldCharType="end"/>
      </w:r>
      <w:r w:rsidRPr="00E8601E">
        <w:rPr>
          <w:rFonts w:hint="eastAsia"/>
          <w:lang w:val="de-DE"/>
        </w:rPr>
        <w:t>。</w:t>
      </w:r>
      <w:r w:rsidRPr="00E8601E">
        <w:rPr>
          <w:lang w:val="de-DE"/>
        </w:rPr>
        <w:t>其中</w:t>
      </w:r>
      <w:r w:rsidRPr="00E8601E">
        <w:rPr>
          <w:lang w:val="de-DE"/>
        </w:rPr>
        <w:t>project_template</w:t>
      </w:r>
      <w:r w:rsidRPr="00E8601E">
        <w:rPr>
          <w:lang w:val="de-DE"/>
        </w:rPr>
        <w:t>文件夹包含模板工程</w:t>
      </w:r>
      <w:r w:rsidRPr="00E8601E">
        <w:rPr>
          <w:rFonts w:hint="eastAsia"/>
          <w:lang w:val="de-DE"/>
        </w:rPr>
        <w:t>。</w:t>
      </w:r>
    </w:p>
    <w:p w14:paraId="363EEA97" w14:textId="77777777" w:rsidR="000646E5" w:rsidRPr="005A7C41" w:rsidRDefault="000646E5" w:rsidP="000646E5">
      <w:pPr>
        <w:spacing w:before="62" w:after="62"/>
        <w:jc w:val="center"/>
        <w:rPr>
          <w:lang w:val="de-DE"/>
        </w:rPr>
      </w:pPr>
      <w:r>
        <w:rPr>
          <w:noProof/>
        </w:rPr>
        <w:drawing>
          <wp:inline distT="0" distB="0" distL="0" distR="0" wp14:anchorId="7CD773B1" wp14:editId="707E3D9E">
            <wp:extent cx="3115184" cy="8030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6267" cy="860076"/>
                    </a:xfrm>
                    <a:prstGeom prst="rect">
                      <a:avLst/>
                    </a:prstGeom>
                  </pic:spPr>
                </pic:pic>
              </a:graphicData>
            </a:graphic>
          </wp:inline>
        </w:drawing>
      </w:r>
    </w:p>
    <w:p w14:paraId="26BA7D72" w14:textId="191C0062" w:rsidR="000646E5" w:rsidRDefault="000646E5" w:rsidP="000646E5">
      <w:pPr>
        <w:pStyle w:val="a7"/>
        <w:rPr>
          <w:lang w:val="de-DE"/>
        </w:rPr>
      </w:pPr>
      <w:bookmarkStart w:id="158" w:name="_Ref529265158"/>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4</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w:t>
      </w:r>
      <w:r w:rsidR="006352F3">
        <w:fldChar w:fldCharType="end"/>
      </w:r>
      <w:bookmarkEnd w:id="158"/>
      <w:r>
        <w:t xml:space="preserve">  </w:t>
      </w:r>
      <w:r>
        <w:t>模板工程</w:t>
      </w:r>
    </w:p>
    <w:p w14:paraId="5B6B490B" w14:textId="77777777" w:rsidR="000646E5" w:rsidRDefault="000646E5" w:rsidP="00B169B7">
      <w:pPr>
        <w:pStyle w:val="23"/>
        <w:numPr>
          <w:ilvl w:val="0"/>
          <w:numId w:val="18"/>
        </w:numPr>
        <w:spacing w:before="62" w:after="62"/>
        <w:rPr>
          <w:lang w:val="de-DE"/>
        </w:rPr>
      </w:pPr>
      <w:r>
        <w:rPr>
          <w:rFonts w:hint="eastAsia"/>
          <w:lang w:val="de-DE"/>
        </w:rPr>
        <w:t>复制</w:t>
      </w:r>
      <w:r w:rsidRPr="00E8601E">
        <w:rPr>
          <w:lang w:val="de-DE"/>
        </w:rPr>
        <w:t>project_template</w:t>
      </w:r>
      <w:r>
        <w:rPr>
          <w:rFonts w:hint="eastAsia"/>
          <w:lang w:val="de-DE"/>
        </w:rPr>
        <w:t>模板工程文件，粘贴并重命名为</w:t>
      </w:r>
      <w:r>
        <w:rPr>
          <w:rFonts w:hint="eastAsia"/>
          <w:lang w:val="de-DE"/>
        </w:rPr>
        <w:t>gpio</w:t>
      </w:r>
      <w:r>
        <w:rPr>
          <w:rFonts w:hint="eastAsia"/>
          <w:lang w:val="de-DE"/>
        </w:rPr>
        <w:t>，详见</w:t>
      </w:r>
      <w:r>
        <w:rPr>
          <w:lang w:val="de-DE"/>
        </w:rPr>
        <w:fldChar w:fldCharType="begin"/>
      </w:r>
      <w:r>
        <w:rPr>
          <w:lang w:val="de-DE"/>
        </w:rPr>
        <w:instrText xml:space="preserve"> </w:instrText>
      </w:r>
      <w:r>
        <w:rPr>
          <w:rFonts w:hint="eastAsia"/>
          <w:lang w:val="de-DE"/>
        </w:rPr>
        <w:instrText>REF _Ref529265781 \h</w:instrText>
      </w:r>
      <w:r>
        <w:rPr>
          <w:lang w:val="de-DE"/>
        </w:rPr>
        <w:instrText xml:space="preserve">  \* MERGEFORMAT </w:instrText>
      </w:r>
      <w:r>
        <w:rPr>
          <w:lang w:val="de-DE"/>
        </w:rPr>
      </w:r>
      <w:r>
        <w:rPr>
          <w:lang w:val="de-DE"/>
        </w:rPr>
        <w:fldChar w:fldCharType="separate"/>
      </w:r>
      <w:r w:rsidR="00B93B10">
        <w:rPr>
          <w:rFonts w:hint="eastAsia"/>
        </w:rPr>
        <w:t>图</w:t>
      </w:r>
      <w:r w:rsidR="00B93B10">
        <w:t>4.2</w:t>
      </w:r>
      <w:r>
        <w:rPr>
          <w:lang w:val="de-DE"/>
        </w:rPr>
        <w:fldChar w:fldCharType="end"/>
      </w:r>
      <w:r>
        <w:rPr>
          <w:rFonts w:hint="eastAsia"/>
          <w:lang w:val="de-DE"/>
        </w:rPr>
        <w:t>。</w:t>
      </w:r>
    </w:p>
    <w:p w14:paraId="3DDE018A" w14:textId="77777777" w:rsidR="000646E5" w:rsidRDefault="000646E5" w:rsidP="000646E5">
      <w:pPr>
        <w:spacing w:before="62" w:after="62"/>
        <w:jc w:val="center"/>
        <w:rPr>
          <w:lang w:val="de-DE"/>
        </w:rPr>
      </w:pPr>
      <w:r>
        <w:rPr>
          <w:noProof/>
        </w:rPr>
        <w:drawing>
          <wp:inline distT="0" distB="0" distL="0" distR="0" wp14:anchorId="360EBB07" wp14:editId="6E29D348">
            <wp:extent cx="3161314" cy="97801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5313" cy="1081339"/>
                    </a:xfrm>
                    <a:prstGeom prst="rect">
                      <a:avLst/>
                    </a:prstGeom>
                  </pic:spPr>
                </pic:pic>
              </a:graphicData>
            </a:graphic>
          </wp:inline>
        </w:drawing>
      </w:r>
    </w:p>
    <w:p w14:paraId="08EDDD1C" w14:textId="67B0F5A3" w:rsidR="000646E5" w:rsidRDefault="000646E5" w:rsidP="000646E5">
      <w:pPr>
        <w:pStyle w:val="a7"/>
        <w:rPr>
          <w:lang w:val="de-DE"/>
        </w:rPr>
      </w:pPr>
      <w:bookmarkStart w:id="159" w:name="_Ref529265781"/>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4</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2</w:t>
      </w:r>
      <w:r w:rsidR="006352F3">
        <w:fldChar w:fldCharType="end"/>
      </w:r>
      <w:bookmarkEnd w:id="159"/>
      <w:r w:rsidRPr="00175640">
        <w:rPr>
          <w:lang w:val="de-DE"/>
        </w:rPr>
        <w:t xml:space="preserve">  gpio</w:t>
      </w:r>
      <w:r>
        <w:t>工程</w:t>
      </w:r>
    </w:p>
    <w:p w14:paraId="284823B6" w14:textId="6EB9E4A7" w:rsidR="000646E5" w:rsidRDefault="000646E5" w:rsidP="00B169B7">
      <w:pPr>
        <w:pStyle w:val="afffb"/>
        <w:numPr>
          <w:ilvl w:val="0"/>
          <w:numId w:val="18"/>
        </w:numPr>
        <w:spacing w:before="62" w:after="62"/>
        <w:ind w:firstLineChars="0"/>
        <w:jc w:val="left"/>
        <w:rPr>
          <w:lang w:val="de-DE"/>
        </w:rPr>
      </w:pPr>
      <w:r w:rsidRPr="00F62A83">
        <w:rPr>
          <w:lang w:val="de-DE"/>
        </w:rPr>
        <w:t>打开</w:t>
      </w:r>
      <w:r w:rsidRPr="00F62A83">
        <w:rPr>
          <w:lang w:val="de-DE"/>
        </w:rPr>
        <w:t>gpio</w:t>
      </w:r>
      <w:r w:rsidRPr="00F62A83">
        <w:rPr>
          <w:lang w:val="de-DE"/>
        </w:rPr>
        <w:t>文件夹</w:t>
      </w:r>
      <w:r w:rsidRPr="00F62A83">
        <w:rPr>
          <w:rFonts w:hint="eastAsia"/>
          <w:lang w:val="de-DE"/>
        </w:rPr>
        <w:t>，找到</w:t>
      </w:r>
      <w:r w:rsidRPr="00F62A83">
        <w:rPr>
          <w:rFonts w:hint="eastAsia"/>
          <w:lang w:val="de-DE"/>
        </w:rPr>
        <w:t>MDK</w:t>
      </w:r>
      <w:r w:rsidRPr="00F62A83">
        <w:rPr>
          <w:rFonts w:hint="eastAsia"/>
          <w:lang w:val="de-DE"/>
        </w:rPr>
        <w:t>的模板工程文件，详见</w:t>
      </w:r>
      <w:r w:rsidRPr="00F62A83">
        <w:rPr>
          <w:lang w:val="de-DE"/>
        </w:rPr>
        <w:fldChar w:fldCharType="begin"/>
      </w:r>
      <w:r w:rsidRPr="00F62A83">
        <w:rPr>
          <w:lang w:val="de-DE"/>
        </w:rPr>
        <w:instrText xml:space="preserve"> </w:instrText>
      </w:r>
      <w:r w:rsidRPr="00F62A83">
        <w:rPr>
          <w:rFonts w:hint="eastAsia"/>
          <w:lang w:val="de-DE"/>
        </w:rPr>
        <w:instrText>REF _Ref529266746 \h</w:instrText>
      </w:r>
      <w:r w:rsidRPr="00F62A83">
        <w:rPr>
          <w:lang w:val="de-DE"/>
        </w:rPr>
        <w:instrText xml:space="preserve"> </w:instrText>
      </w:r>
      <w:r w:rsidRPr="00F62A83">
        <w:rPr>
          <w:lang w:val="de-DE"/>
        </w:rPr>
      </w:r>
      <w:r w:rsidRPr="00F62A83">
        <w:rPr>
          <w:lang w:val="de-DE"/>
        </w:rPr>
        <w:fldChar w:fldCharType="separate"/>
      </w:r>
      <w:r w:rsidR="00B93B10">
        <w:rPr>
          <w:rFonts w:hint="eastAsia"/>
        </w:rPr>
        <w:t>图</w:t>
      </w:r>
      <w:r w:rsidR="00B93B10">
        <w:rPr>
          <w:noProof/>
        </w:rPr>
        <w:t>4</w:t>
      </w:r>
      <w:r w:rsidR="00B93B10">
        <w:t>.</w:t>
      </w:r>
      <w:r w:rsidR="00B93B10">
        <w:rPr>
          <w:noProof/>
        </w:rPr>
        <w:t>3</w:t>
      </w:r>
      <w:r w:rsidRPr="00F62A83">
        <w:rPr>
          <w:lang w:val="de-DE"/>
        </w:rPr>
        <w:fldChar w:fldCharType="end"/>
      </w:r>
      <w:r w:rsidRPr="00F62A83">
        <w:rPr>
          <w:rFonts w:hint="eastAsia"/>
          <w:lang w:val="de-DE"/>
        </w:rPr>
        <w:t>。将</w:t>
      </w:r>
      <w:r w:rsidRPr="00F62A83">
        <w:rPr>
          <w:lang w:val="de-DE"/>
        </w:rPr>
        <w:t>template_am116</w:t>
      </w:r>
      <w:r>
        <w:rPr>
          <w:lang w:val="de-DE"/>
        </w:rPr>
        <w:t xml:space="preserve"> </w:t>
      </w:r>
      <w:r w:rsidRPr="00F62A83">
        <w:rPr>
          <w:lang w:val="de-DE"/>
        </w:rPr>
        <w:t>_</w:t>
      </w:r>
      <w:r>
        <w:rPr>
          <w:lang w:val="de-DE"/>
        </w:rPr>
        <w:t xml:space="preserve"> </w:t>
      </w:r>
      <w:r w:rsidRPr="00F62A83">
        <w:rPr>
          <w:lang w:val="de-DE"/>
        </w:rPr>
        <w:t>core.uvprojx</w:t>
      </w:r>
      <w:r w:rsidRPr="00F62A83">
        <w:rPr>
          <w:lang w:val="de-DE"/>
        </w:rPr>
        <w:t>文件重命名为</w:t>
      </w:r>
      <w:r w:rsidRPr="00F62A83">
        <w:rPr>
          <w:rFonts w:hint="eastAsia"/>
          <w:lang w:val="de-DE"/>
        </w:rPr>
        <w:t>gpio</w:t>
      </w:r>
      <w:r w:rsidRPr="00F62A83">
        <w:rPr>
          <w:lang w:val="de-DE"/>
        </w:rPr>
        <w:t>.uvprojx</w:t>
      </w:r>
      <w:r w:rsidRPr="00F62A83">
        <w:rPr>
          <w:rFonts w:hint="eastAsia"/>
          <w:lang w:val="de-DE"/>
        </w:rPr>
        <w:t>，</w:t>
      </w:r>
      <w:r w:rsidR="00471E94">
        <w:rPr>
          <w:lang w:val="de-DE"/>
        </w:rPr>
        <w:t>重命名</w:t>
      </w:r>
      <w:r w:rsidRPr="00F62A83">
        <w:rPr>
          <w:lang w:val="de-DE"/>
        </w:rPr>
        <w:t>文件详见</w:t>
      </w:r>
      <w:r>
        <w:rPr>
          <w:lang w:val="de-DE"/>
        </w:rPr>
        <w:fldChar w:fldCharType="begin"/>
      </w:r>
      <w:r>
        <w:rPr>
          <w:lang w:val="de-DE"/>
        </w:rPr>
        <w:instrText xml:space="preserve"> REF _Ref529267035 \h </w:instrText>
      </w:r>
      <w:r>
        <w:rPr>
          <w:lang w:val="de-DE"/>
        </w:rPr>
      </w:r>
      <w:r>
        <w:rPr>
          <w:lang w:val="de-DE"/>
        </w:rPr>
        <w:fldChar w:fldCharType="separate"/>
      </w:r>
      <w:r w:rsidR="00B93B10">
        <w:rPr>
          <w:rFonts w:hint="eastAsia"/>
        </w:rPr>
        <w:t>图</w:t>
      </w:r>
      <w:r w:rsidR="00B93B10">
        <w:rPr>
          <w:noProof/>
        </w:rPr>
        <w:t>4</w:t>
      </w:r>
      <w:r w:rsidR="00B93B10">
        <w:t>.</w:t>
      </w:r>
      <w:r w:rsidR="00B93B10">
        <w:rPr>
          <w:noProof/>
        </w:rPr>
        <w:t>4</w:t>
      </w:r>
      <w:r>
        <w:rPr>
          <w:lang w:val="de-DE"/>
        </w:rPr>
        <w:fldChar w:fldCharType="end"/>
      </w:r>
      <w:r>
        <w:rPr>
          <w:rFonts w:hint="eastAsia"/>
          <w:lang w:val="de-DE"/>
        </w:rPr>
        <w:t>。</w:t>
      </w:r>
      <w:r>
        <w:rPr>
          <w:lang w:val="de-DE"/>
        </w:rPr>
        <w:t>至此</w:t>
      </w:r>
      <w:r>
        <w:rPr>
          <w:rFonts w:hint="eastAsia"/>
          <w:lang w:val="de-DE"/>
        </w:rPr>
        <w:t>，</w:t>
      </w:r>
      <w:r>
        <w:rPr>
          <w:lang w:val="de-DE"/>
        </w:rPr>
        <w:t>新建</w:t>
      </w:r>
      <w:r>
        <w:rPr>
          <w:lang w:val="de-DE"/>
        </w:rPr>
        <w:t>gpio</w:t>
      </w:r>
      <w:r>
        <w:rPr>
          <w:lang w:val="de-DE"/>
        </w:rPr>
        <w:t>工程完成</w:t>
      </w:r>
      <w:r>
        <w:rPr>
          <w:rFonts w:hint="eastAsia"/>
          <w:lang w:val="de-DE"/>
        </w:rPr>
        <w:t>。</w:t>
      </w:r>
    </w:p>
    <w:p w14:paraId="728EBADB" w14:textId="77777777" w:rsidR="000646E5" w:rsidRPr="0059726E" w:rsidRDefault="000646E5" w:rsidP="000646E5">
      <w:pPr>
        <w:spacing w:before="62" w:after="62"/>
        <w:jc w:val="center"/>
        <w:rPr>
          <w:lang w:val="de-DE"/>
        </w:rPr>
      </w:pPr>
      <w:r>
        <w:rPr>
          <w:noProof/>
        </w:rPr>
        <w:drawing>
          <wp:inline distT="0" distB="0" distL="0" distR="0" wp14:anchorId="559B65E5" wp14:editId="45A0DC08">
            <wp:extent cx="3658626" cy="12006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4174" cy="1294355"/>
                    </a:xfrm>
                    <a:prstGeom prst="rect">
                      <a:avLst/>
                    </a:prstGeom>
                  </pic:spPr>
                </pic:pic>
              </a:graphicData>
            </a:graphic>
          </wp:inline>
        </w:drawing>
      </w:r>
    </w:p>
    <w:p w14:paraId="68A3572C" w14:textId="12C23C39" w:rsidR="000646E5" w:rsidRDefault="000646E5" w:rsidP="000646E5">
      <w:pPr>
        <w:pStyle w:val="a7"/>
        <w:rPr>
          <w:lang w:val="de-DE"/>
        </w:rPr>
      </w:pPr>
      <w:bookmarkStart w:id="160" w:name="_Ref529266746"/>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4</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3</w:t>
      </w:r>
      <w:r w:rsidR="006352F3">
        <w:fldChar w:fldCharType="end"/>
      </w:r>
      <w:bookmarkEnd w:id="160"/>
      <w:r>
        <w:t xml:space="preserve">  </w:t>
      </w:r>
      <w:r>
        <w:t>模板工程文件</w:t>
      </w:r>
    </w:p>
    <w:p w14:paraId="5D541750" w14:textId="77777777" w:rsidR="000646E5" w:rsidRDefault="000646E5" w:rsidP="000646E5">
      <w:pPr>
        <w:spacing w:before="62" w:after="62"/>
        <w:jc w:val="center"/>
        <w:rPr>
          <w:lang w:val="de-DE"/>
        </w:rPr>
      </w:pPr>
      <w:r>
        <w:rPr>
          <w:noProof/>
        </w:rPr>
        <w:drawing>
          <wp:inline distT="0" distB="0" distL="0" distR="0" wp14:anchorId="4725F094" wp14:editId="158B3728">
            <wp:extent cx="3746171" cy="1089329"/>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4828" cy="1196529"/>
                    </a:xfrm>
                    <a:prstGeom prst="rect">
                      <a:avLst/>
                    </a:prstGeom>
                  </pic:spPr>
                </pic:pic>
              </a:graphicData>
            </a:graphic>
          </wp:inline>
        </w:drawing>
      </w:r>
    </w:p>
    <w:p w14:paraId="7E0F3A37" w14:textId="0AEE3D8F" w:rsidR="000646E5" w:rsidRDefault="000646E5" w:rsidP="000646E5">
      <w:pPr>
        <w:pStyle w:val="a7"/>
        <w:rPr>
          <w:lang w:val="de-DE"/>
        </w:rPr>
      </w:pPr>
      <w:bookmarkStart w:id="161" w:name="_Ref529267035"/>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4</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4</w:t>
      </w:r>
      <w:r w:rsidR="006352F3">
        <w:fldChar w:fldCharType="end"/>
      </w:r>
      <w:bookmarkEnd w:id="161"/>
      <w:r>
        <w:t xml:space="preserve">  gpio</w:t>
      </w:r>
      <w:r>
        <w:t>工程文件</w:t>
      </w:r>
    </w:p>
    <w:p w14:paraId="29394E3D" w14:textId="0D9C098B" w:rsidR="000646E5" w:rsidRPr="00903B1E" w:rsidRDefault="000646E5" w:rsidP="00B169B7">
      <w:pPr>
        <w:pStyle w:val="23"/>
        <w:numPr>
          <w:ilvl w:val="0"/>
          <w:numId w:val="18"/>
        </w:numPr>
        <w:spacing w:before="62" w:after="62"/>
        <w:rPr>
          <w:lang w:val="de-DE"/>
        </w:rPr>
      </w:pPr>
      <w:r w:rsidRPr="00903B1E">
        <w:rPr>
          <w:lang w:val="de-DE"/>
        </w:rPr>
        <w:lastRenderedPageBreak/>
        <w:t>打开新建的</w:t>
      </w:r>
      <w:r w:rsidRPr="00903B1E">
        <w:rPr>
          <w:lang w:val="de-DE"/>
        </w:rPr>
        <w:t>gpio</w:t>
      </w:r>
      <w:r w:rsidRPr="00903B1E">
        <w:rPr>
          <w:lang w:val="de-DE"/>
        </w:rPr>
        <w:t>工程</w:t>
      </w:r>
      <w:r w:rsidRPr="00903B1E">
        <w:rPr>
          <w:rFonts w:hint="eastAsia"/>
          <w:lang w:val="de-DE"/>
        </w:rPr>
        <w:t>，</w:t>
      </w:r>
      <w:r>
        <w:rPr>
          <w:rFonts w:hint="eastAsia"/>
          <w:lang w:val="de-DE"/>
        </w:rPr>
        <w:t>编译后零错误零警告，编译成功，</w:t>
      </w:r>
      <w:r w:rsidRPr="00903B1E">
        <w:rPr>
          <w:rFonts w:hint="eastAsia"/>
          <w:lang w:val="de-DE"/>
        </w:rPr>
        <w:t>准备编写</w:t>
      </w:r>
      <w:r w:rsidRPr="00903B1E">
        <w:rPr>
          <w:rFonts w:hint="eastAsia"/>
          <w:lang w:val="de-DE"/>
        </w:rPr>
        <w:t>gpio</w:t>
      </w:r>
      <w:r w:rsidRPr="00903B1E">
        <w:rPr>
          <w:rFonts w:hint="eastAsia"/>
          <w:lang w:val="de-DE"/>
        </w:rPr>
        <w:t>应用程序</w:t>
      </w:r>
      <w:r>
        <w:rPr>
          <w:rFonts w:hint="eastAsia"/>
          <w:lang w:val="de-DE"/>
        </w:rPr>
        <w:t>。</w:t>
      </w:r>
    </w:p>
    <w:p w14:paraId="4E33C923" w14:textId="77777777" w:rsidR="000646E5" w:rsidRPr="008C09A0" w:rsidRDefault="000646E5" w:rsidP="000646E5">
      <w:pPr>
        <w:pStyle w:val="30"/>
        <w:spacing w:before="48" w:after="48"/>
        <w:rPr>
          <w:lang w:val="de-DE"/>
        </w:rPr>
      </w:pPr>
      <w:bookmarkStart w:id="162" w:name="_Toc529870454"/>
      <w:bookmarkStart w:id="163" w:name="_Ref529892096"/>
      <w:bookmarkStart w:id="164" w:name="_Toc6175804"/>
      <w:r>
        <w:rPr>
          <w:rFonts w:hint="eastAsia"/>
          <w:lang w:val="de-DE"/>
        </w:rPr>
        <w:t>编写</w:t>
      </w:r>
      <w:r>
        <w:rPr>
          <w:rFonts w:hint="eastAsia"/>
          <w:lang w:val="de-DE"/>
        </w:rPr>
        <w:t>GPIO</w:t>
      </w:r>
      <w:r>
        <w:rPr>
          <w:lang w:val="de-DE"/>
        </w:rPr>
        <w:t xml:space="preserve"> LED</w:t>
      </w:r>
      <w:r>
        <w:rPr>
          <w:rFonts w:hint="eastAsia"/>
          <w:lang w:val="de-DE"/>
        </w:rPr>
        <w:t>程序</w:t>
      </w:r>
      <w:bookmarkEnd w:id="162"/>
      <w:bookmarkEnd w:id="163"/>
      <w:bookmarkEnd w:id="164"/>
    </w:p>
    <w:p w14:paraId="33B81EAE" w14:textId="473D15FD" w:rsidR="000646E5" w:rsidRPr="003E74C2" w:rsidRDefault="000646E5" w:rsidP="000646E5">
      <w:pPr>
        <w:pStyle w:val="23"/>
        <w:spacing w:before="62" w:after="62"/>
        <w:rPr>
          <w:lang w:val="de-DE"/>
        </w:rPr>
      </w:pPr>
      <w:r w:rsidRPr="00DB3225">
        <w:rPr>
          <w:rFonts w:hint="eastAsia"/>
          <w:lang w:val="de-DE"/>
        </w:rPr>
        <w:t>以</w:t>
      </w:r>
      <w:r w:rsidRPr="00DB3225">
        <w:rPr>
          <w:rFonts w:hint="eastAsia"/>
          <w:lang w:val="de-DE"/>
        </w:rPr>
        <w:t>gpio</w:t>
      </w:r>
      <w:r>
        <w:rPr>
          <w:rFonts w:hint="eastAsia"/>
          <w:lang w:val="de-DE"/>
        </w:rPr>
        <w:t>控制</w:t>
      </w:r>
      <w:r>
        <w:rPr>
          <w:rFonts w:hint="eastAsia"/>
          <w:lang w:val="de-DE"/>
        </w:rPr>
        <w:t>LED</w:t>
      </w:r>
      <w:r>
        <w:rPr>
          <w:rFonts w:hint="eastAsia"/>
          <w:lang w:val="de-DE"/>
        </w:rPr>
        <w:t>为例，</w:t>
      </w:r>
      <w:r w:rsidRPr="00DB3225">
        <w:rPr>
          <w:rFonts w:hint="eastAsia"/>
          <w:lang w:val="de-DE"/>
        </w:rPr>
        <w:t>首先需要配置引脚</w:t>
      </w:r>
      <w:r>
        <w:rPr>
          <w:rFonts w:hint="eastAsia"/>
          <w:lang w:val="de-DE"/>
        </w:rPr>
        <w:t>功能</w:t>
      </w:r>
      <w:r w:rsidRPr="00DB3225">
        <w:rPr>
          <w:rFonts w:hint="eastAsia"/>
          <w:lang w:val="de-DE"/>
        </w:rPr>
        <w:t>、</w:t>
      </w:r>
      <w:r>
        <w:rPr>
          <w:rFonts w:hint="eastAsia"/>
          <w:lang w:val="de-DE"/>
        </w:rPr>
        <w:t>输出电平两个</w:t>
      </w:r>
      <w:r w:rsidRPr="00DB3225">
        <w:rPr>
          <w:rFonts w:hint="eastAsia"/>
          <w:lang w:val="de-DE"/>
        </w:rPr>
        <w:t>参数。</w:t>
      </w:r>
      <w:r>
        <w:rPr>
          <w:lang w:val="de-DE"/>
        </w:rPr>
        <w:t>AM</w:t>
      </w:r>
      <w:r>
        <w:rPr>
          <w:rFonts w:hint="eastAsia"/>
          <w:lang w:val="de-DE"/>
        </w:rPr>
        <w:t>etal</w:t>
      </w:r>
      <w:r>
        <w:rPr>
          <w:lang w:val="de-DE"/>
        </w:rPr>
        <w:t>平台提供了</w:t>
      </w:r>
      <w:r>
        <w:rPr>
          <w:lang w:val="de-DE"/>
        </w:rPr>
        <w:t>gpio</w:t>
      </w:r>
      <w:r>
        <w:rPr>
          <w:lang w:val="de-DE"/>
        </w:rPr>
        <w:t>初始化函数</w:t>
      </w:r>
      <w:r>
        <w:rPr>
          <w:rFonts w:hint="eastAsia"/>
          <w:lang w:val="de-DE"/>
        </w:rPr>
        <w:t>、输出配置函数等，函数在</w:t>
      </w:r>
      <w:r w:rsidR="00504BDD">
        <w:rPr>
          <w:rFonts w:hint="eastAsia"/>
          <w:lang w:val="de-DE"/>
        </w:rPr>
        <w:t>soc</w:t>
      </w:r>
      <w:r w:rsidR="00504BDD">
        <w:rPr>
          <w:rFonts w:hint="eastAsia"/>
          <w:lang w:val="de-DE"/>
        </w:rPr>
        <w:t>目录下</w:t>
      </w:r>
      <w:r>
        <w:rPr>
          <w:rFonts w:hint="eastAsia"/>
          <w:lang w:val="de-DE"/>
        </w:rPr>
        <w:t>am_zlg116_gpio.c</w:t>
      </w:r>
      <w:r>
        <w:rPr>
          <w:rFonts w:hint="eastAsia"/>
          <w:lang w:val="de-DE"/>
        </w:rPr>
        <w:t>中定义，在头文件</w:t>
      </w:r>
      <w:r>
        <w:rPr>
          <w:rFonts w:hint="eastAsia"/>
          <w:lang w:val="de-DE"/>
        </w:rPr>
        <w:t>am_ gpio.h</w:t>
      </w:r>
      <w:r>
        <w:rPr>
          <w:rFonts w:hint="eastAsia"/>
          <w:lang w:val="de-DE"/>
        </w:rPr>
        <w:t>中声明。因此调用函数配置</w:t>
      </w:r>
      <w:r>
        <w:rPr>
          <w:rFonts w:hint="eastAsia"/>
          <w:lang w:val="de-DE"/>
        </w:rPr>
        <w:t>gpio</w:t>
      </w:r>
      <w:r>
        <w:rPr>
          <w:rFonts w:hint="eastAsia"/>
          <w:lang w:val="de-DE"/>
        </w:rPr>
        <w:t>时需要包含头文件</w:t>
      </w:r>
      <w:r>
        <w:rPr>
          <w:rFonts w:hint="eastAsia"/>
          <w:lang w:val="de-DE"/>
        </w:rPr>
        <w:t>am_gpio.h</w:t>
      </w:r>
      <w:r>
        <w:rPr>
          <w:rFonts w:hint="eastAsia"/>
          <w:lang w:val="de-DE"/>
        </w:rPr>
        <w:t>。</w:t>
      </w:r>
    </w:p>
    <w:p w14:paraId="655F726A" w14:textId="77777777" w:rsidR="000646E5" w:rsidRPr="00CB13EB" w:rsidRDefault="000646E5" w:rsidP="00E33BB2">
      <w:pPr>
        <w:pStyle w:val="40"/>
        <w:rPr>
          <w:lang w:val="de-DE"/>
        </w:rPr>
      </w:pPr>
      <w:r w:rsidRPr="00CB13EB">
        <w:rPr>
          <w:lang w:val="de-DE"/>
        </w:rPr>
        <w:t>引脚初始化</w:t>
      </w:r>
    </w:p>
    <w:p w14:paraId="19B5302A" w14:textId="77777777" w:rsidR="000646E5" w:rsidRDefault="000646E5" w:rsidP="000646E5">
      <w:pPr>
        <w:pStyle w:val="23"/>
        <w:spacing w:before="62" w:after="62"/>
        <w:rPr>
          <w:lang w:val="de-DE"/>
        </w:rPr>
      </w:pPr>
      <w:r>
        <w:rPr>
          <w:rFonts w:hint="eastAsia"/>
          <w:lang w:val="de-DE"/>
        </w:rPr>
        <w:t>使用</w:t>
      </w:r>
      <w:r>
        <w:rPr>
          <w:rFonts w:hint="eastAsia"/>
          <w:lang w:val="de-DE"/>
        </w:rPr>
        <w:t>gpio</w:t>
      </w:r>
      <w:r>
        <w:rPr>
          <w:rFonts w:hint="eastAsia"/>
          <w:lang w:val="de-DE"/>
        </w:rPr>
        <w:t>功能，必须先配置引脚功能，配置函数原型（</w:t>
      </w:r>
      <w:r>
        <w:rPr>
          <w:rFonts w:hint="eastAsia"/>
          <w:lang w:val="de-DE"/>
        </w:rPr>
        <w:t>am_gpio.h</w:t>
      </w:r>
      <w:r>
        <w:rPr>
          <w:rFonts w:hint="eastAsia"/>
          <w:lang w:val="de-DE"/>
        </w:rPr>
        <w:t>）为：</w:t>
      </w:r>
    </w:p>
    <w:p w14:paraId="57058510" w14:textId="77777777" w:rsidR="000646E5" w:rsidRDefault="000646E5" w:rsidP="000646E5">
      <w:pPr>
        <w:pStyle w:val="a5"/>
      </w:pPr>
      <w:r w:rsidRPr="007940EF">
        <w:t>int am_gpio_pin_cfg (int pin, uint32_t flags)</w:t>
      </w:r>
      <w:r>
        <w:rPr>
          <w:rFonts w:hint="eastAsia"/>
        </w:rPr>
        <w:t>;</w:t>
      </w:r>
    </w:p>
    <w:p w14:paraId="09CE8D6F" w14:textId="77777777" w:rsidR="000646E5" w:rsidRPr="00841479" w:rsidRDefault="000646E5" w:rsidP="000646E5">
      <w:pPr>
        <w:pStyle w:val="23"/>
        <w:spacing w:before="62" w:after="62"/>
        <w:rPr>
          <w:lang w:val="de-DE"/>
        </w:rPr>
      </w:pPr>
      <w:r>
        <w:rPr>
          <w:lang w:val="de-DE"/>
        </w:rPr>
        <w:t>该函数意在配置引脚功能</w:t>
      </w:r>
      <w:r>
        <w:rPr>
          <w:rFonts w:hint="eastAsia"/>
          <w:lang w:val="de-DE"/>
        </w:rPr>
        <w:t>，</w:t>
      </w:r>
      <w:r>
        <w:rPr>
          <w:lang w:val="de-DE"/>
        </w:rPr>
        <w:t>包含两个参数</w:t>
      </w:r>
      <w:r>
        <w:rPr>
          <w:rFonts w:hint="eastAsia"/>
          <w:lang w:val="de-DE"/>
        </w:rPr>
        <w:t>，</w:t>
      </w:r>
      <w:r>
        <w:rPr>
          <w:lang w:val="de-DE"/>
        </w:rPr>
        <w:t>其中</w:t>
      </w:r>
      <w:r>
        <w:rPr>
          <w:rFonts w:hint="eastAsia"/>
          <w:lang w:val="de-DE"/>
        </w:rPr>
        <w:t>：</w:t>
      </w:r>
    </w:p>
    <w:p w14:paraId="54148DE6" w14:textId="77777777" w:rsidR="000646E5" w:rsidRDefault="000646E5" w:rsidP="00B169B7">
      <w:pPr>
        <w:pStyle w:val="afffb"/>
        <w:numPr>
          <w:ilvl w:val="0"/>
          <w:numId w:val="19"/>
        </w:numPr>
        <w:spacing w:before="62" w:after="62"/>
        <w:ind w:firstLineChars="0"/>
        <w:rPr>
          <w:lang w:val="de-DE"/>
        </w:rPr>
      </w:pPr>
      <w:r>
        <w:rPr>
          <w:rFonts w:hint="eastAsia"/>
          <w:lang w:val="de-DE"/>
        </w:rPr>
        <w:t>pin</w:t>
      </w:r>
      <w:r>
        <w:rPr>
          <w:rFonts w:hint="eastAsia"/>
          <w:lang w:val="de-DE"/>
        </w:rPr>
        <w:t>为使用的</w:t>
      </w:r>
      <w:r>
        <w:rPr>
          <w:rFonts w:hint="eastAsia"/>
          <w:lang w:val="de-DE"/>
        </w:rPr>
        <w:t>I/O</w:t>
      </w:r>
      <w:r>
        <w:rPr>
          <w:rFonts w:hint="eastAsia"/>
          <w:lang w:val="de-DE"/>
        </w:rPr>
        <w:t>引脚，其可用的值</w:t>
      </w:r>
      <w:r>
        <w:rPr>
          <w:lang w:val="de-DE"/>
        </w:rPr>
        <w:t>已</w:t>
      </w:r>
      <w:r>
        <w:rPr>
          <w:rFonts w:hint="eastAsia"/>
          <w:lang w:val="de-DE"/>
        </w:rPr>
        <w:t>在</w:t>
      </w:r>
      <w:r>
        <w:rPr>
          <w:rFonts w:hint="eastAsia"/>
          <w:lang w:val="de-DE"/>
        </w:rPr>
        <w:t>zlg</w:t>
      </w:r>
      <w:r>
        <w:rPr>
          <w:lang w:val="de-DE"/>
        </w:rPr>
        <w:t>116</w:t>
      </w:r>
      <w:r>
        <w:rPr>
          <w:rFonts w:hint="eastAsia"/>
          <w:lang w:val="de-DE"/>
        </w:rPr>
        <w:t>_pin</w:t>
      </w:r>
      <w:r>
        <w:rPr>
          <w:lang w:val="de-DE"/>
        </w:rPr>
        <w:t>.h</w:t>
      </w:r>
      <w:r>
        <w:rPr>
          <w:lang w:val="de-DE"/>
        </w:rPr>
        <w:t>中宏定义</w:t>
      </w:r>
      <w:r>
        <w:rPr>
          <w:rFonts w:hint="eastAsia"/>
          <w:lang w:val="de-DE"/>
        </w:rPr>
        <w:t>，</w:t>
      </w:r>
      <w:r>
        <w:rPr>
          <w:rFonts w:hint="eastAsia"/>
          <w:lang w:val="de-DE"/>
        </w:rPr>
        <w:t>zlg</w:t>
      </w:r>
      <w:r>
        <w:rPr>
          <w:lang w:val="de-DE"/>
        </w:rPr>
        <w:t>116</w:t>
      </w:r>
      <w:r>
        <w:rPr>
          <w:rFonts w:hint="eastAsia"/>
          <w:lang w:val="de-DE"/>
        </w:rPr>
        <w:t>_pin</w:t>
      </w:r>
      <w:r>
        <w:rPr>
          <w:lang w:val="de-DE"/>
        </w:rPr>
        <w:t>.h</w:t>
      </w:r>
      <w:r>
        <w:rPr>
          <w:lang w:val="de-DE"/>
        </w:rPr>
        <w:t>可在</w:t>
      </w:r>
      <w:r>
        <w:rPr>
          <w:lang w:val="de-DE"/>
        </w:rPr>
        <w:t>user_config</w:t>
      </w:r>
      <w:r>
        <w:rPr>
          <w:lang w:val="de-DE"/>
        </w:rPr>
        <w:t>目录下</w:t>
      </w:r>
      <w:r>
        <w:rPr>
          <w:lang w:val="de-DE"/>
        </w:rPr>
        <w:t>am_hwconf_zlg116_gpio.c</w:t>
      </w:r>
      <w:r>
        <w:rPr>
          <w:lang w:val="de-DE"/>
        </w:rPr>
        <w:t>包含的头文件中找到</w:t>
      </w:r>
      <w:r>
        <w:rPr>
          <w:rFonts w:hint="eastAsia"/>
          <w:lang w:val="de-DE"/>
        </w:rPr>
        <w:t>。</w:t>
      </w:r>
      <w:r>
        <w:rPr>
          <w:lang w:val="de-DE"/>
        </w:rPr>
        <w:t>例如使用</w:t>
      </w:r>
      <w:r>
        <w:rPr>
          <w:rFonts w:hint="eastAsia"/>
          <w:lang w:val="de-DE"/>
        </w:rPr>
        <w:t>PB</w:t>
      </w:r>
      <w:r>
        <w:rPr>
          <w:lang w:val="de-DE"/>
        </w:rPr>
        <w:t>1</w:t>
      </w:r>
      <w:r>
        <w:rPr>
          <w:rFonts w:hint="eastAsia"/>
          <w:lang w:val="de-DE"/>
        </w:rPr>
        <w:t>，</w:t>
      </w:r>
      <w:r>
        <w:rPr>
          <w:lang w:val="de-DE"/>
        </w:rPr>
        <w:t>参数为</w:t>
      </w:r>
      <w:r w:rsidRPr="00664A7C">
        <w:rPr>
          <w:lang w:val="de-DE"/>
        </w:rPr>
        <w:t>PIOB_</w:t>
      </w:r>
      <w:r>
        <w:rPr>
          <w:lang w:val="de-DE"/>
        </w:rPr>
        <w:t>1</w:t>
      </w:r>
      <w:r>
        <w:rPr>
          <w:rFonts w:hint="eastAsia"/>
          <w:lang w:val="de-DE"/>
        </w:rPr>
        <w:t>。</w:t>
      </w:r>
    </w:p>
    <w:p w14:paraId="3394A1B3" w14:textId="77777777" w:rsidR="000646E5" w:rsidRDefault="000646E5" w:rsidP="00B169B7">
      <w:pPr>
        <w:pStyle w:val="afffb"/>
        <w:numPr>
          <w:ilvl w:val="0"/>
          <w:numId w:val="19"/>
        </w:numPr>
        <w:spacing w:before="62" w:after="62"/>
        <w:ind w:firstLineChars="0"/>
      </w:pPr>
      <w:r w:rsidRPr="007940EF">
        <w:t>flags</w:t>
      </w:r>
      <w:r>
        <w:t>为配置引脚功能</w:t>
      </w:r>
      <w:r>
        <w:rPr>
          <w:rFonts w:hint="eastAsia"/>
        </w:rPr>
        <w:t>、</w:t>
      </w:r>
      <w:r>
        <w:t>模式</w:t>
      </w:r>
      <w:r>
        <w:rPr>
          <w:rFonts w:hint="eastAsia"/>
        </w:rPr>
        <w:t>，其可用的值已在</w:t>
      </w:r>
      <w:r w:rsidRPr="00DC03C2">
        <w:rPr>
          <w:rFonts w:hint="eastAsia"/>
        </w:rPr>
        <w:t>am_gpio.h</w:t>
      </w:r>
      <w:r w:rsidRPr="00DC03C2">
        <w:rPr>
          <w:rFonts w:hint="eastAsia"/>
        </w:rPr>
        <w:t>中宏定义，引脚功能</w:t>
      </w:r>
      <w:r>
        <w:rPr>
          <w:rFonts w:hint="eastAsia"/>
        </w:rPr>
        <w:t>及模式详见</w:t>
      </w:r>
      <w:r>
        <w:fldChar w:fldCharType="begin"/>
      </w:r>
      <w:r>
        <w:instrText xml:space="preserve"> </w:instrText>
      </w:r>
      <w:r>
        <w:rPr>
          <w:rFonts w:hint="eastAsia"/>
        </w:rPr>
        <w:instrText>REF _Ref529285178 \h</w:instrText>
      </w:r>
      <w:r>
        <w:instrText xml:space="preserve"> </w:instrText>
      </w:r>
      <w:r>
        <w:fldChar w:fldCharType="separate"/>
      </w:r>
      <w:r w:rsidR="00B93B10">
        <w:rPr>
          <w:rFonts w:hint="eastAsia"/>
        </w:rPr>
        <w:t>表</w:t>
      </w:r>
      <w:r w:rsidR="00B93B10">
        <w:rPr>
          <w:noProof/>
        </w:rPr>
        <w:t>4</w:t>
      </w:r>
      <w:r w:rsidR="00B93B10">
        <w:t>.</w:t>
      </w:r>
      <w:r w:rsidR="00B93B10">
        <w:rPr>
          <w:noProof/>
        </w:rPr>
        <w:t>1</w:t>
      </w:r>
      <w:r>
        <w:fldChar w:fldCharType="end"/>
      </w:r>
      <w:r w:rsidRPr="00DC03C2">
        <w:rPr>
          <w:rFonts w:hint="eastAsia"/>
        </w:rPr>
        <w:t>。</w:t>
      </w:r>
    </w:p>
    <w:p w14:paraId="680C0E24" w14:textId="77777777" w:rsidR="000646E5" w:rsidRPr="00186D5B" w:rsidRDefault="000646E5" w:rsidP="000646E5">
      <w:pPr>
        <w:pStyle w:val="a7"/>
      </w:pPr>
      <w:bookmarkStart w:id="165" w:name="_Ref52928517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w:t>
      </w:r>
      <w:r>
        <w:fldChar w:fldCharType="end"/>
      </w:r>
      <w:bookmarkEnd w:id="165"/>
      <w:r>
        <w:t xml:space="preserve">  </w:t>
      </w:r>
      <w:r>
        <w:t>引脚功能及模式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4"/>
        <w:gridCol w:w="2006"/>
      </w:tblGrid>
      <w:tr w:rsidR="000646E5" w:rsidRPr="00184227" w14:paraId="04CD91EB" w14:textId="77777777" w:rsidTr="00B060FE">
        <w:trPr>
          <w:jc w:val="center"/>
        </w:trPr>
        <w:tc>
          <w:tcPr>
            <w:tcW w:w="2844" w:type="dxa"/>
            <w:tcBorders>
              <w:top w:val="thinThickSmallGap" w:sz="24" w:space="0" w:color="auto"/>
              <w:bottom w:val="double" w:sz="4" w:space="0" w:color="auto"/>
            </w:tcBorders>
            <w:shd w:val="pct10" w:color="auto" w:fill="auto"/>
          </w:tcPr>
          <w:p w14:paraId="31876B2C" w14:textId="77777777" w:rsidR="000646E5" w:rsidRPr="00186D5B" w:rsidRDefault="000646E5" w:rsidP="00B060FE">
            <w:pPr>
              <w:pStyle w:val="ab"/>
            </w:pPr>
            <w:bookmarkStart w:id="166" w:name="_Ref529282715"/>
            <w:r w:rsidRPr="00186D5B">
              <w:rPr>
                <w:rFonts w:hint="eastAsia"/>
              </w:rPr>
              <w:t>宏名</w:t>
            </w:r>
          </w:p>
        </w:tc>
        <w:tc>
          <w:tcPr>
            <w:tcW w:w="2006" w:type="dxa"/>
            <w:tcBorders>
              <w:top w:val="thinThickSmallGap" w:sz="24" w:space="0" w:color="auto"/>
              <w:left w:val="double" w:sz="4" w:space="0" w:color="auto"/>
              <w:bottom w:val="double" w:sz="4" w:space="0" w:color="auto"/>
            </w:tcBorders>
            <w:shd w:val="pct10" w:color="auto" w:fill="auto"/>
          </w:tcPr>
          <w:p w14:paraId="332746A2" w14:textId="77777777" w:rsidR="000646E5" w:rsidRPr="00186D5B" w:rsidRDefault="000646E5" w:rsidP="00B060FE">
            <w:pPr>
              <w:pStyle w:val="ab"/>
            </w:pPr>
            <w:r w:rsidRPr="00186D5B">
              <w:t>功能说明</w:t>
            </w:r>
          </w:p>
        </w:tc>
      </w:tr>
      <w:tr w:rsidR="000646E5" w:rsidRPr="00184227" w14:paraId="7B5FC5C6" w14:textId="77777777" w:rsidTr="00B060FE">
        <w:trPr>
          <w:jc w:val="center"/>
        </w:trPr>
        <w:tc>
          <w:tcPr>
            <w:tcW w:w="2844" w:type="dxa"/>
            <w:tcBorders>
              <w:top w:val="double" w:sz="4" w:space="0" w:color="auto"/>
            </w:tcBorders>
            <w:vAlign w:val="center"/>
          </w:tcPr>
          <w:p w14:paraId="5D638869" w14:textId="77777777" w:rsidR="000646E5" w:rsidRPr="00186D5B" w:rsidRDefault="000646E5" w:rsidP="00B060FE">
            <w:pPr>
              <w:pStyle w:val="afff"/>
              <w:spacing w:before="62" w:after="62"/>
            </w:pPr>
            <w:r w:rsidRPr="00186D5B">
              <w:t>AM_GPIO_INPUT</w:t>
            </w:r>
          </w:p>
        </w:tc>
        <w:tc>
          <w:tcPr>
            <w:tcW w:w="2006" w:type="dxa"/>
            <w:tcBorders>
              <w:top w:val="double" w:sz="4" w:space="0" w:color="auto"/>
              <w:left w:val="double" w:sz="4" w:space="0" w:color="auto"/>
            </w:tcBorders>
            <w:vAlign w:val="center"/>
          </w:tcPr>
          <w:p w14:paraId="4E750C25" w14:textId="77777777" w:rsidR="000646E5" w:rsidRPr="00186D5B" w:rsidRDefault="000646E5" w:rsidP="00B060FE">
            <w:pPr>
              <w:pStyle w:val="afff"/>
              <w:spacing w:before="62" w:after="62"/>
            </w:pPr>
            <w:r w:rsidRPr="00186D5B">
              <w:rPr>
                <w:rFonts w:hint="eastAsia"/>
              </w:rPr>
              <w:t>GPIO</w:t>
            </w:r>
            <w:r w:rsidRPr="00186D5B">
              <w:rPr>
                <w:rFonts w:hint="eastAsia"/>
              </w:rPr>
              <w:t>引脚输入</w:t>
            </w:r>
          </w:p>
        </w:tc>
      </w:tr>
      <w:tr w:rsidR="000646E5" w:rsidRPr="00184227" w14:paraId="024CCDEB" w14:textId="77777777" w:rsidTr="00B060FE">
        <w:trPr>
          <w:jc w:val="center"/>
        </w:trPr>
        <w:tc>
          <w:tcPr>
            <w:tcW w:w="2844" w:type="dxa"/>
            <w:vAlign w:val="center"/>
          </w:tcPr>
          <w:p w14:paraId="24333112" w14:textId="77777777" w:rsidR="000646E5" w:rsidRPr="00186D5B" w:rsidRDefault="000646E5" w:rsidP="00B060FE">
            <w:pPr>
              <w:pStyle w:val="afff"/>
              <w:spacing w:before="62" w:after="62"/>
            </w:pPr>
            <w:r w:rsidRPr="00186D5B">
              <w:t>AM_GPIO_OUTPUT_INIT_HIGH</w:t>
            </w:r>
          </w:p>
        </w:tc>
        <w:tc>
          <w:tcPr>
            <w:tcW w:w="2006" w:type="dxa"/>
            <w:tcBorders>
              <w:left w:val="double" w:sz="4" w:space="0" w:color="auto"/>
            </w:tcBorders>
            <w:vAlign w:val="center"/>
          </w:tcPr>
          <w:p w14:paraId="5AEE47FE" w14:textId="77777777" w:rsidR="000646E5" w:rsidRPr="00186D5B" w:rsidRDefault="000646E5" w:rsidP="00B060FE">
            <w:pPr>
              <w:pStyle w:val="afff"/>
              <w:spacing w:before="62" w:after="62"/>
            </w:pPr>
            <w:r w:rsidRPr="00186D5B">
              <w:rPr>
                <w:rFonts w:hint="eastAsia"/>
              </w:rPr>
              <w:t>GPIO</w:t>
            </w:r>
            <w:r w:rsidRPr="00186D5B">
              <w:rPr>
                <w:rFonts w:hint="eastAsia"/>
              </w:rPr>
              <w:t>引脚输出高电平</w:t>
            </w:r>
          </w:p>
        </w:tc>
      </w:tr>
      <w:tr w:rsidR="000646E5" w:rsidRPr="00184227" w14:paraId="35BE3749" w14:textId="77777777" w:rsidTr="00B060FE">
        <w:trPr>
          <w:jc w:val="center"/>
        </w:trPr>
        <w:tc>
          <w:tcPr>
            <w:tcW w:w="2844" w:type="dxa"/>
            <w:vAlign w:val="center"/>
          </w:tcPr>
          <w:p w14:paraId="57846066" w14:textId="77777777" w:rsidR="000646E5" w:rsidRPr="00186D5B" w:rsidRDefault="000646E5" w:rsidP="00B060FE">
            <w:pPr>
              <w:pStyle w:val="afff"/>
              <w:spacing w:before="62" w:after="62"/>
            </w:pPr>
            <w:r w:rsidRPr="00186D5B">
              <w:t>AM_GPIO_OUTPUT_INIT_LOW</w:t>
            </w:r>
          </w:p>
        </w:tc>
        <w:tc>
          <w:tcPr>
            <w:tcW w:w="2006" w:type="dxa"/>
            <w:tcBorders>
              <w:left w:val="double" w:sz="4" w:space="0" w:color="auto"/>
            </w:tcBorders>
            <w:vAlign w:val="center"/>
          </w:tcPr>
          <w:p w14:paraId="0C731375" w14:textId="77777777" w:rsidR="000646E5" w:rsidRPr="00186D5B" w:rsidRDefault="000646E5" w:rsidP="00B060FE">
            <w:pPr>
              <w:pStyle w:val="afff"/>
              <w:spacing w:before="62" w:after="62"/>
            </w:pPr>
            <w:r w:rsidRPr="00186D5B">
              <w:rPr>
                <w:rFonts w:hint="eastAsia"/>
              </w:rPr>
              <w:t>GPIO</w:t>
            </w:r>
            <w:r w:rsidRPr="00186D5B">
              <w:rPr>
                <w:rFonts w:hint="eastAsia"/>
              </w:rPr>
              <w:t>引脚输出低电平</w:t>
            </w:r>
          </w:p>
        </w:tc>
      </w:tr>
      <w:tr w:rsidR="000646E5" w:rsidRPr="00184227" w14:paraId="04E1E975" w14:textId="77777777" w:rsidTr="00B060FE">
        <w:trPr>
          <w:jc w:val="center"/>
        </w:trPr>
        <w:tc>
          <w:tcPr>
            <w:tcW w:w="2844" w:type="dxa"/>
            <w:vAlign w:val="center"/>
          </w:tcPr>
          <w:p w14:paraId="5D5BC5CF" w14:textId="77777777" w:rsidR="000646E5" w:rsidRPr="00186D5B" w:rsidRDefault="000646E5" w:rsidP="00B060FE">
            <w:pPr>
              <w:pStyle w:val="afff"/>
              <w:spacing w:before="62" w:after="62"/>
            </w:pPr>
            <w:r w:rsidRPr="00186D5B">
              <w:t>AM_GPIO_PULLUP</w:t>
            </w:r>
          </w:p>
        </w:tc>
        <w:tc>
          <w:tcPr>
            <w:tcW w:w="2006" w:type="dxa"/>
            <w:tcBorders>
              <w:left w:val="double" w:sz="4" w:space="0" w:color="auto"/>
            </w:tcBorders>
            <w:vAlign w:val="center"/>
          </w:tcPr>
          <w:p w14:paraId="24C06B52" w14:textId="77777777" w:rsidR="000646E5" w:rsidRPr="00186D5B" w:rsidRDefault="000646E5" w:rsidP="00B060FE">
            <w:pPr>
              <w:pStyle w:val="afff"/>
              <w:spacing w:before="62" w:after="62"/>
            </w:pPr>
            <w:r w:rsidRPr="00186D5B">
              <w:rPr>
                <w:rFonts w:hint="eastAsia"/>
              </w:rPr>
              <w:t>上拉模式</w:t>
            </w:r>
          </w:p>
        </w:tc>
      </w:tr>
      <w:tr w:rsidR="000646E5" w:rsidRPr="00184227" w14:paraId="632ECC9D" w14:textId="77777777" w:rsidTr="00B060FE">
        <w:trPr>
          <w:jc w:val="center"/>
        </w:trPr>
        <w:tc>
          <w:tcPr>
            <w:tcW w:w="2844" w:type="dxa"/>
            <w:vAlign w:val="center"/>
          </w:tcPr>
          <w:p w14:paraId="69C5D79D" w14:textId="77777777" w:rsidR="000646E5" w:rsidRPr="00186D5B" w:rsidRDefault="000646E5" w:rsidP="00B060FE">
            <w:pPr>
              <w:pStyle w:val="afff"/>
              <w:spacing w:before="62" w:after="62"/>
            </w:pPr>
            <w:r w:rsidRPr="00186D5B">
              <w:t>AM_GPIO_PULLDOWN</w:t>
            </w:r>
          </w:p>
        </w:tc>
        <w:tc>
          <w:tcPr>
            <w:tcW w:w="2006" w:type="dxa"/>
            <w:tcBorders>
              <w:left w:val="double" w:sz="4" w:space="0" w:color="auto"/>
            </w:tcBorders>
            <w:vAlign w:val="center"/>
          </w:tcPr>
          <w:p w14:paraId="65ED7F05" w14:textId="77777777" w:rsidR="000646E5" w:rsidRPr="00186D5B" w:rsidRDefault="000646E5" w:rsidP="00B060FE">
            <w:pPr>
              <w:pStyle w:val="afff"/>
              <w:spacing w:before="62" w:after="62"/>
            </w:pPr>
            <w:r w:rsidRPr="00186D5B">
              <w:rPr>
                <w:rFonts w:hint="eastAsia"/>
              </w:rPr>
              <w:t>下拉模式</w:t>
            </w:r>
          </w:p>
        </w:tc>
      </w:tr>
      <w:tr w:rsidR="000646E5" w:rsidRPr="00184227" w14:paraId="6670E612" w14:textId="77777777" w:rsidTr="00B060FE">
        <w:trPr>
          <w:jc w:val="center"/>
        </w:trPr>
        <w:tc>
          <w:tcPr>
            <w:tcW w:w="2844" w:type="dxa"/>
            <w:vAlign w:val="center"/>
          </w:tcPr>
          <w:p w14:paraId="156C8F29" w14:textId="77777777" w:rsidR="000646E5" w:rsidRPr="00186D5B" w:rsidRDefault="000646E5" w:rsidP="00B060FE">
            <w:pPr>
              <w:pStyle w:val="afff"/>
              <w:spacing w:before="62" w:after="62"/>
            </w:pPr>
            <w:r w:rsidRPr="00186D5B">
              <w:t>AM_GPIO_FLOAT</w:t>
            </w:r>
          </w:p>
        </w:tc>
        <w:tc>
          <w:tcPr>
            <w:tcW w:w="2006" w:type="dxa"/>
            <w:tcBorders>
              <w:left w:val="double" w:sz="4" w:space="0" w:color="auto"/>
            </w:tcBorders>
            <w:vAlign w:val="center"/>
          </w:tcPr>
          <w:p w14:paraId="00BCCF7F" w14:textId="77777777" w:rsidR="000646E5" w:rsidRPr="00186D5B" w:rsidRDefault="000646E5" w:rsidP="00B060FE">
            <w:pPr>
              <w:pStyle w:val="afff"/>
              <w:spacing w:before="62" w:after="62"/>
            </w:pPr>
            <w:r w:rsidRPr="00186D5B">
              <w:rPr>
                <w:rFonts w:hint="eastAsia"/>
              </w:rPr>
              <w:t>浮动模式</w:t>
            </w:r>
          </w:p>
        </w:tc>
      </w:tr>
      <w:tr w:rsidR="000646E5" w:rsidRPr="00184227" w14:paraId="21EFA1C4" w14:textId="77777777" w:rsidTr="00B060FE">
        <w:trPr>
          <w:jc w:val="center"/>
        </w:trPr>
        <w:tc>
          <w:tcPr>
            <w:tcW w:w="2844" w:type="dxa"/>
            <w:vAlign w:val="center"/>
          </w:tcPr>
          <w:p w14:paraId="14371D74" w14:textId="77777777" w:rsidR="000646E5" w:rsidRPr="00186D5B" w:rsidRDefault="000646E5" w:rsidP="00B060FE">
            <w:pPr>
              <w:pStyle w:val="afff"/>
              <w:spacing w:before="62" w:after="62"/>
            </w:pPr>
            <w:r w:rsidRPr="00186D5B">
              <w:t>AM_GPIO_OPEN_DRAIN</w:t>
            </w:r>
          </w:p>
        </w:tc>
        <w:tc>
          <w:tcPr>
            <w:tcW w:w="2006" w:type="dxa"/>
            <w:tcBorders>
              <w:left w:val="double" w:sz="4" w:space="0" w:color="auto"/>
            </w:tcBorders>
            <w:vAlign w:val="center"/>
          </w:tcPr>
          <w:p w14:paraId="2171B313" w14:textId="77777777" w:rsidR="000646E5" w:rsidRPr="00186D5B" w:rsidRDefault="000646E5" w:rsidP="00B060FE">
            <w:pPr>
              <w:pStyle w:val="afff"/>
              <w:spacing w:before="62" w:after="62"/>
            </w:pPr>
            <w:r w:rsidRPr="00186D5B">
              <w:rPr>
                <w:rFonts w:hint="eastAsia"/>
              </w:rPr>
              <w:t>开漏模式</w:t>
            </w:r>
          </w:p>
        </w:tc>
      </w:tr>
      <w:tr w:rsidR="000646E5" w:rsidRPr="00184227" w14:paraId="292E0B6E" w14:textId="77777777" w:rsidTr="00B060FE">
        <w:trPr>
          <w:jc w:val="center"/>
        </w:trPr>
        <w:tc>
          <w:tcPr>
            <w:tcW w:w="2844" w:type="dxa"/>
            <w:tcBorders>
              <w:bottom w:val="thickThinSmallGap" w:sz="24" w:space="0" w:color="auto"/>
            </w:tcBorders>
            <w:vAlign w:val="center"/>
          </w:tcPr>
          <w:p w14:paraId="011DA915" w14:textId="77777777" w:rsidR="000646E5" w:rsidRPr="00186D5B" w:rsidRDefault="000646E5" w:rsidP="00B060FE">
            <w:pPr>
              <w:pStyle w:val="afff"/>
              <w:spacing w:before="62" w:after="62"/>
            </w:pPr>
            <w:r w:rsidRPr="00186D5B">
              <w:t>AM_GPIO_PUSH_PULL</w:t>
            </w:r>
          </w:p>
        </w:tc>
        <w:tc>
          <w:tcPr>
            <w:tcW w:w="2006" w:type="dxa"/>
            <w:tcBorders>
              <w:left w:val="double" w:sz="4" w:space="0" w:color="auto"/>
              <w:bottom w:val="thickThinSmallGap" w:sz="24" w:space="0" w:color="auto"/>
            </w:tcBorders>
            <w:vAlign w:val="center"/>
          </w:tcPr>
          <w:p w14:paraId="69EC4C0A" w14:textId="77777777" w:rsidR="000646E5" w:rsidRPr="00186D5B" w:rsidRDefault="000646E5" w:rsidP="00B060FE">
            <w:pPr>
              <w:pStyle w:val="afff"/>
              <w:spacing w:before="62" w:after="62"/>
            </w:pPr>
            <w:r w:rsidRPr="00186D5B">
              <w:rPr>
                <w:rFonts w:hint="eastAsia"/>
              </w:rPr>
              <w:t>推挽模式</w:t>
            </w:r>
          </w:p>
        </w:tc>
      </w:tr>
    </w:tbl>
    <w:p w14:paraId="66793A33" w14:textId="77777777" w:rsidR="000646E5" w:rsidRPr="00186D5B" w:rsidRDefault="000646E5" w:rsidP="000646E5">
      <w:pPr>
        <w:pStyle w:val="23"/>
        <w:spacing w:before="62" w:after="62"/>
      </w:pPr>
      <w:r w:rsidRPr="00186D5B">
        <w:t>基于以上信息，</w:t>
      </w:r>
      <w:r w:rsidRPr="00186D5B">
        <w:rPr>
          <w:rFonts w:hint="eastAsia"/>
        </w:rPr>
        <w:t>配置引脚功能和模式，例如使用</w:t>
      </w:r>
      <w:r w:rsidRPr="00186D5B">
        <w:rPr>
          <w:rFonts w:hint="eastAsia"/>
        </w:rPr>
        <w:t>PB</w:t>
      </w:r>
      <w:r w:rsidRPr="00186D5B">
        <w:t>1</w:t>
      </w:r>
      <w:r w:rsidRPr="00186D5B">
        <w:t>控制</w:t>
      </w:r>
      <w:r w:rsidRPr="00186D5B">
        <w:t>LED</w:t>
      </w:r>
      <w:r w:rsidRPr="00186D5B">
        <w:t>，</w:t>
      </w:r>
      <w:r w:rsidRPr="00186D5B">
        <w:rPr>
          <w:rFonts w:hint="eastAsia"/>
        </w:rPr>
        <w:t>配置程序为：</w:t>
      </w:r>
    </w:p>
    <w:p w14:paraId="53BA9C0E" w14:textId="77777777" w:rsidR="000646E5" w:rsidRDefault="000646E5" w:rsidP="000646E5">
      <w:pPr>
        <w:pStyle w:val="a5"/>
      </w:pPr>
      <w:r w:rsidRPr="00186D5B">
        <w:t>am_gpio_pin_cfg (PIOB_1, AM_GPIO_OUTPUT_INIT_HIGH);</w:t>
      </w:r>
    </w:p>
    <w:p w14:paraId="3901A3A5" w14:textId="77777777" w:rsidR="000646E5" w:rsidRPr="008F5A1B" w:rsidRDefault="000646E5" w:rsidP="00E33BB2">
      <w:pPr>
        <w:pStyle w:val="40"/>
        <w:rPr>
          <w:lang w:val="de-DE"/>
        </w:rPr>
      </w:pPr>
      <w:r w:rsidRPr="008F5A1B">
        <w:rPr>
          <w:rFonts w:hint="eastAsia"/>
          <w:lang w:val="de-DE"/>
        </w:rPr>
        <w:t>输出控制</w:t>
      </w:r>
    </w:p>
    <w:p w14:paraId="0EEFD3A0" w14:textId="5CDC5523" w:rsidR="000646E5" w:rsidRPr="00425F5D" w:rsidRDefault="000646E5" w:rsidP="000646E5">
      <w:pPr>
        <w:pStyle w:val="23"/>
        <w:spacing w:before="62" w:after="62"/>
        <w:rPr>
          <w:lang w:val="de-DE"/>
        </w:rPr>
      </w:pPr>
      <w:r w:rsidRPr="00425F5D">
        <w:rPr>
          <w:rFonts w:hint="eastAsia"/>
          <w:lang w:val="de-DE"/>
        </w:rPr>
        <w:t>引脚初始化后，可调用设置引脚状态函数，设置引脚输出</w:t>
      </w:r>
      <w:r w:rsidR="003A5EC7" w:rsidRPr="00425F5D">
        <w:rPr>
          <w:rFonts w:hint="eastAsia"/>
          <w:lang w:val="de-DE"/>
        </w:rPr>
        <w:t>低</w:t>
      </w:r>
      <w:r w:rsidRPr="00425F5D">
        <w:rPr>
          <w:rFonts w:hint="eastAsia"/>
          <w:lang w:val="de-DE"/>
        </w:rPr>
        <w:t>电平或</w:t>
      </w:r>
      <w:r w:rsidR="003A5EC7" w:rsidRPr="00425F5D">
        <w:rPr>
          <w:rFonts w:hint="eastAsia"/>
          <w:lang w:val="de-DE"/>
        </w:rPr>
        <w:t>高</w:t>
      </w:r>
      <w:r w:rsidRPr="00425F5D">
        <w:rPr>
          <w:rFonts w:hint="eastAsia"/>
          <w:lang w:val="de-DE"/>
        </w:rPr>
        <w:t>电平，控制</w:t>
      </w:r>
      <w:r w:rsidRPr="00425F5D">
        <w:rPr>
          <w:rFonts w:hint="eastAsia"/>
          <w:lang w:val="de-DE"/>
        </w:rPr>
        <w:t>LED</w:t>
      </w:r>
      <w:r w:rsidRPr="00425F5D">
        <w:rPr>
          <w:rFonts w:hint="eastAsia"/>
          <w:lang w:val="de-DE"/>
        </w:rPr>
        <w:t>灯的亮、灭。</w:t>
      </w:r>
      <w:r>
        <w:rPr>
          <w:rFonts w:hint="eastAsia"/>
          <w:lang w:val="de-DE"/>
        </w:rPr>
        <w:t>函数原型（</w:t>
      </w:r>
      <w:r>
        <w:rPr>
          <w:rFonts w:hint="eastAsia"/>
          <w:lang w:val="de-DE"/>
        </w:rPr>
        <w:t>am_gpio.h</w:t>
      </w:r>
      <w:r>
        <w:rPr>
          <w:rFonts w:hint="eastAsia"/>
          <w:lang w:val="de-DE"/>
        </w:rPr>
        <w:t>）为：</w:t>
      </w:r>
    </w:p>
    <w:p w14:paraId="21965D12" w14:textId="77777777" w:rsidR="000646E5" w:rsidRPr="00425F5D" w:rsidRDefault="000646E5" w:rsidP="000646E5">
      <w:pPr>
        <w:pStyle w:val="a5"/>
      </w:pPr>
      <w:r w:rsidRPr="00425F5D">
        <w:t>int am_gpio_set(int pin, int value);</w:t>
      </w:r>
    </w:p>
    <w:p w14:paraId="207D3B01" w14:textId="77777777" w:rsidR="000646E5" w:rsidRDefault="000646E5" w:rsidP="000646E5">
      <w:pPr>
        <w:pStyle w:val="23"/>
        <w:spacing w:before="62" w:after="62"/>
      </w:pPr>
      <w:r>
        <w:t>该函数意在设置引脚输出电平</w:t>
      </w:r>
      <w:r>
        <w:rPr>
          <w:rFonts w:hint="eastAsia"/>
        </w:rPr>
        <w:t>，</w:t>
      </w:r>
      <w:r>
        <w:t>其包含两个参数</w:t>
      </w:r>
      <w:r>
        <w:rPr>
          <w:rFonts w:hint="eastAsia"/>
        </w:rPr>
        <w:t>：</w:t>
      </w:r>
    </w:p>
    <w:p w14:paraId="7F4D696E" w14:textId="6BAA03A0" w:rsidR="000646E5" w:rsidRDefault="000646E5" w:rsidP="00B169B7">
      <w:pPr>
        <w:pStyle w:val="afffb"/>
        <w:numPr>
          <w:ilvl w:val="0"/>
          <w:numId w:val="19"/>
        </w:numPr>
        <w:spacing w:before="62" w:after="62"/>
        <w:ind w:firstLineChars="0"/>
        <w:rPr>
          <w:lang w:val="de-DE"/>
        </w:rPr>
      </w:pPr>
      <w:r>
        <w:rPr>
          <w:rFonts w:hint="eastAsia"/>
          <w:lang w:val="de-DE"/>
        </w:rPr>
        <w:t>pin</w:t>
      </w:r>
      <w:r>
        <w:rPr>
          <w:rFonts w:hint="eastAsia"/>
          <w:lang w:val="de-DE"/>
        </w:rPr>
        <w:t>为使用的</w:t>
      </w:r>
      <w:r>
        <w:rPr>
          <w:rFonts w:hint="eastAsia"/>
          <w:lang w:val="de-DE"/>
        </w:rPr>
        <w:t>I/O</w:t>
      </w:r>
      <w:r>
        <w:rPr>
          <w:rFonts w:hint="eastAsia"/>
          <w:lang w:val="de-DE"/>
        </w:rPr>
        <w:t>引脚，其值和</w:t>
      </w:r>
      <w:r>
        <w:rPr>
          <w:lang w:val="de-DE"/>
        </w:rPr>
        <w:t>初始化时的参数一致</w:t>
      </w:r>
      <w:r>
        <w:rPr>
          <w:rFonts w:hint="eastAsia"/>
          <w:lang w:val="de-DE"/>
        </w:rPr>
        <w:t>，</w:t>
      </w:r>
      <w:r>
        <w:rPr>
          <w:lang w:val="de-DE"/>
        </w:rPr>
        <w:t>例如</w:t>
      </w:r>
      <w:r>
        <w:rPr>
          <w:rFonts w:hint="eastAsia"/>
          <w:lang w:val="de-DE"/>
        </w:rPr>
        <w:t>初始化时为</w:t>
      </w:r>
      <w:r>
        <w:rPr>
          <w:rFonts w:hint="eastAsia"/>
          <w:lang w:val="de-DE"/>
        </w:rPr>
        <w:t>PB</w:t>
      </w:r>
      <w:r>
        <w:rPr>
          <w:lang w:val="de-DE"/>
        </w:rPr>
        <w:t>1</w:t>
      </w:r>
      <w:r>
        <w:rPr>
          <w:lang w:val="de-DE"/>
        </w:rPr>
        <w:t>引脚</w:t>
      </w:r>
      <w:r>
        <w:rPr>
          <w:rFonts w:hint="eastAsia"/>
          <w:lang w:val="de-DE"/>
        </w:rPr>
        <w:t>，</w:t>
      </w:r>
      <w:r>
        <w:rPr>
          <w:lang w:val="de-DE"/>
        </w:rPr>
        <w:t>参数为</w:t>
      </w:r>
      <w:r w:rsidRPr="00664A7C">
        <w:rPr>
          <w:lang w:val="de-DE"/>
        </w:rPr>
        <w:t>PIOB_</w:t>
      </w:r>
      <w:r>
        <w:rPr>
          <w:lang w:val="de-DE"/>
        </w:rPr>
        <w:t>1</w:t>
      </w:r>
      <w:r w:rsidR="00891BB5">
        <w:rPr>
          <w:rFonts w:hint="eastAsia"/>
          <w:lang w:val="de-DE"/>
        </w:rPr>
        <w:t>；</w:t>
      </w:r>
    </w:p>
    <w:p w14:paraId="57D29985" w14:textId="3DD91AF4" w:rsidR="000646E5" w:rsidRPr="00425F5D" w:rsidRDefault="000646E5" w:rsidP="00B169B7">
      <w:pPr>
        <w:pStyle w:val="afffb"/>
        <w:numPr>
          <w:ilvl w:val="0"/>
          <w:numId w:val="19"/>
        </w:numPr>
        <w:spacing w:before="62" w:after="62"/>
        <w:ind w:firstLineChars="0"/>
        <w:jc w:val="left"/>
        <w:rPr>
          <w:lang w:val="de-DE"/>
        </w:rPr>
      </w:pPr>
      <w:r w:rsidRPr="00425F5D">
        <w:rPr>
          <w:rFonts w:hint="eastAsia"/>
          <w:lang w:val="de-DE"/>
        </w:rPr>
        <w:t>v</w:t>
      </w:r>
      <w:r w:rsidRPr="00425F5D">
        <w:rPr>
          <w:lang w:val="de-DE"/>
        </w:rPr>
        <w:t>alue</w:t>
      </w:r>
      <w:r w:rsidRPr="00425F5D">
        <w:rPr>
          <w:lang w:val="de-DE"/>
        </w:rPr>
        <w:t>为引脚</w:t>
      </w:r>
      <w:r>
        <w:t>输出的电平状态</w:t>
      </w:r>
      <w:r w:rsidRPr="00577965">
        <w:rPr>
          <w:rFonts w:hint="eastAsia"/>
          <w:lang w:val="de-DE"/>
        </w:rPr>
        <w:t>，</w:t>
      </w:r>
      <w:r>
        <w:t>要使引脚输出高电平</w:t>
      </w:r>
      <w:r w:rsidRPr="00577965">
        <w:rPr>
          <w:rFonts w:hint="eastAsia"/>
          <w:lang w:val="de-DE"/>
        </w:rPr>
        <w:t>，</w:t>
      </w:r>
      <w:r w:rsidRPr="00577965">
        <w:rPr>
          <w:rFonts w:hint="eastAsia"/>
          <w:lang w:val="de-DE"/>
        </w:rPr>
        <w:t>v</w:t>
      </w:r>
      <w:r w:rsidRPr="00577965">
        <w:rPr>
          <w:lang w:val="de-DE"/>
        </w:rPr>
        <w:t>alue</w:t>
      </w:r>
      <w:r>
        <w:t>值为</w:t>
      </w:r>
      <w:r w:rsidRPr="00577965">
        <w:rPr>
          <w:rFonts w:hint="eastAsia"/>
          <w:lang w:val="de-DE"/>
        </w:rPr>
        <w:t>1</w:t>
      </w:r>
      <w:r w:rsidRPr="00577965">
        <w:rPr>
          <w:rFonts w:hint="eastAsia"/>
          <w:lang w:val="de-DE"/>
        </w:rPr>
        <w:t>；</w:t>
      </w:r>
      <w:r>
        <w:t>要使引脚输出</w:t>
      </w:r>
      <w:r>
        <w:rPr>
          <w:rFonts w:hint="eastAsia"/>
        </w:rPr>
        <w:t>低</w:t>
      </w:r>
      <w:r>
        <w:t>电平</w:t>
      </w:r>
      <w:r w:rsidRPr="00577965">
        <w:rPr>
          <w:rFonts w:hint="eastAsia"/>
          <w:lang w:val="de-DE"/>
        </w:rPr>
        <w:t>，</w:t>
      </w:r>
      <w:r w:rsidRPr="00577965">
        <w:rPr>
          <w:rFonts w:hint="eastAsia"/>
          <w:lang w:val="de-DE"/>
        </w:rPr>
        <w:t>v</w:t>
      </w:r>
      <w:r w:rsidRPr="00577965">
        <w:rPr>
          <w:lang w:val="de-DE"/>
        </w:rPr>
        <w:t>alue</w:t>
      </w:r>
      <w:r>
        <w:t>值为</w:t>
      </w:r>
      <w:r w:rsidRPr="00577965">
        <w:rPr>
          <w:rFonts w:hint="eastAsia"/>
          <w:lang w:val="de-DE"/>
        </w:rPr>
        <w:t>0</w:t>
      </w:r>
      <w:r>
        <w:rPr>
          <w:rFonts w:hint="eastAsia"/>
        </w:rPr>
        <w:t>。其可用的值已用宏定义</w:t>
      </w:r>
      <w:r w:rsidRPr="00577965">
        <w:rPr>
          <w:rFonts w:hint="eastAsia"/>
          <w:lang w:val="de-DE"/>
        </w:rPr>
        <w:t>，</w:t>
      </w:r>
      <w:r>
        <w:rPr>
          <w:rFonts w:hint="eastAsia"/>
        </w:rPr>
        <w:t>分别为</w:t>
      </w:r>
      <w:r w:rsidRPr="00891BB5">
        <w:rPr>
          <w:rStyle w:val="2Char1"/>
        </w:rPr>
        <w:lastRenderedPageBreak/>
        <w:t>AM_GPIO_LEVEL_HIGH</w:t>
      </w:r>
      <w:r w:rsidRPr="00891BB5">
        <w:rPr>
          <w:rStyle w:val="2Char1"/>
          <w:rFonts w:hint="eastAsia"/>
        </w:rPr>
        <w:t>、</w:t>
      </w:r>
      <w:r w:rsidRPr="00891BB5">
        <w:rPr>
          <w:rStyle w:val="2Char1"/>
        </w:rPr>
        <w:t>AM_GPIO_LEVEL_LOW</w:t>
      </w:r>
      <w:r w:rsidR="00891BB5">
        <w:rPr>
          <w:rStyle w:val="2Char1"/>
          <w:rFonts w:hint="eastAsia"/>
        </w:rPr>
        <w:t>；</w:t>
      </w:r>
    </w:p>
    <w:p w14:paraId="45586732" w14:textId="77777777" w:rsidR="000646E5" w:rsidRDefault="000646E5" w:rsidP="000646E5">
      <w:pPr>
        <w:pStyle w:val="23"/>
        <w:spacing w:before="62" w:after="62"/>
      </w:pPr>
      <w:r>
        <w:rPr>
          <w:rFonts w:hint="eastAsia"/>
        </w:rPr>
        <w:t>基于以上信息，设置</w:t>
      </w:r>
      <w:r>
        <w:rPr>
          <w:rFonts w:hint="eastAsia"/>
          <w:lang w:val="de-DE"/>
        </w:rPr>
        <w:t>PB</w:t>
      </w:r>
      <w:r>
        <w:rPr>
          <w:lang w:val="de-DE"/>
        </w:rPr>
        <w:t>1</w:t>
      </w:r>
      <w:r>
        <w:rPr>
          <w:rFonts w:hint="eastAsia"/>
        </w:rPr>
        <w:t>引脚输出高电平的程序为：</w:t>
      </w:r>
    </w:p>
    <w:p w14:paraId="6B7BC7DF" w14:textId="77777777" w:rsidR="000646E5" w:rsidRDefault="000646E5" w:rsidP="000646E5">
      <w:pPr>
        <w:pStyle w:val="a5"/>
      </w:pPr>
      <w:r w:rsidRPr="00071DDD">
        <w:t>am_gpio_set (PIOB_1, AM_GPIO_LEVEL_HIGH);</w:t>
      </w:r>
    </w:p>
    <w:p w14:paraId="06AFA6A2" w14:textId="77777777" w:rsidR="000646E5" w:rsidRDefault="000646E5" w:rsidP="000646E5">
      <w:pPr>
        <w:pStyle w:val="23"/>
        <w:spacing w:before="62" w:after="62"/>
      </w:pPr>
      <w:r>
        <w:rPr>
          <w:rFonts w:hint="eastAsia"/>
        </w:rPr>
        <w:t>同理可</w:t>
      </w:r>
      <w:r w:rsidRPr="00D27E9B">
        <w:rPr>
          <w:rFonts w:hint="eastAsia"/>
        </w:rPr>
        <w:t>设置</w:t>
      </w:r>
      <w:r w:rsidRPr="00D27E9B">
        <w:rPr>
          <w:rFonts w:hint="eastAsia"/>
        </w:rPr>
        <w:t>PB</w:t>
      </w:r>
      <w:r w:rsidRPr="00D27E9B">
        <w:t>1</w:t>
      </w:r>
      <w:r w:rsidRPr="00D27E9B">
        <w:rPr>
          <w:rFonts w:hint="eastAsia"/>
        </w:rPr>
        <w:t>引脚输出</w:t>
      </w:r>
      <w:r>
        <w:rPr>
          <w:rFonts w:hint="eastAsia"/>
        </w:rPr>
        <w:t>低</w:t>
      </w:r>
      <w:r w:rsidRPr="00D27E9B">
        <w:rPr>
          <w:rFonts w:hint="eastAsia"/>
        </w:rPr>
        <w:t>电平的程序</w:t>
      </w:r>
      <w:r>
        <w:rPr>
          <w:rFonts w:hint="eastAsia"/>
        </w:rPr>
        <w:t>为：</w:t>
      </w:r>
    </w:p>
    <w:p w14:paraId="1B9848A1" w14:textId="77777777" w:rsidR="000646E5" w:rsidRPr="00D27E9B" w:rsidRDefault="000646E5" w:rsidP="000646E5">
      <w:pPr>
        <w:pStyle w:val="a5"/>
      </w:pPr>
      <w:r w:rsidRPr="00D27E9B">
        <w:t>am_gpio_set (PIOB_1, AM_GPIO_LEVEL_LOW);</w:t>
      </w:r>
    </w:p>
    <w:p w14:paraId="3C270FAC" w14:textId="77777777" w:rsidR="000646E5" w:rsidRDefault="000646E5" w:rsidP="000646E5">
      <w:pPr>
        <w:pStyle w:val="23"/>
        <w:spacing w:before="62" w:after="62"/>
      </w:pPr>
      <w:r>
        <w:t>在输出高</w:t>
      </w:r>
      <w:r>
        <w:rPr>
          <w:rFonts w:hint="eastAsia"/>
        </w:rPr>
        <w:t>、</w:t>
      </w:r>
      <w:r>
        <w:t>低电平的程序后面运行延时函数</w:t>
      </w:r>
      <w:r>
        <w:rPr>
          <w:rFonts w:hint="eastAsia"/>
        </w:rPr>
        <w:t>，</w:t>
      </w:r>
      <w:r>
        <w:t>便可以看到</w:t>
      </w:r>
      <w:r>
        <w:rPr>
          <w:rFonts w:hint="eastAsia"/>
        </w:rPr>
        <w:t>LED</w:t>
      </w:r>
      <w:r>
        <w:rPr>
          <w:rFonts w:hint="eastAsia"/>
        </w:rPr>
        <w:t>闪烁。</w:t>
      </w:r>
      <w:r>
        <w:rPr>
          <w:rFonts w:hint="eastAsia"/>
        </w:rPr>
        <w:t>AMetal</w:t>
      </w:r>
      <w:r>
        <w:rPr>
          <w:rFonts w:hint="eastAsia"/>
        </w:rPr>
        <w:t>平台提供了延时函数，函数在</w:t>
      </w:r>
      <w:r>
        <w:rPr>
          <w:rFonts w:hint="eastAsia"/>
        </w:rPr>
        <w:t>am_delay.h</w:t>
      </w:r>
      <w:r>
        <w:rPr>
          <w:rFonts w:hint="eastAsia"/>
        </w:rPr>
        <w:t>中声明，</w:t>
      </w:r>
      <w:r>
        <w:rPr>
          <w:rFonts w:hint="eastAsia"/>
        </w:rPr>
        <w:t>am_delay.h</w:t>
      </w:r>
      <w:r>
        <w:rPr>
          <w:rFonts w:hint="eastAsia"/>
        </w:rPr>
        <w:t>包含在</w:t>
      </w:r>
      <w:r>
        <w:rPr>
          <w:rFonts w:hint="eastAsia"/>
        </w:rPr>
        <w:t>bsp_common</w:t>
      </w:r>
      <w:r>
        <w:rPr>
          <w:rFonts w:hint="eastAsia"/>
        </w:rPr>
        <w:t>目录下</w:t>
      </w:r>
      <w:r>
        <w:rPr>
          <w:rFonts w:hint="eastAsia"/>
        </w:rPr>
        <w:t>am_bsp_delay _timer.c</w:t>
      </w:r>
      <w:r>
        <w:rPr>
          <w:rFonts w:hint="eastAsia"/>
        </w:rPr>
        <w:t>的头文件中，函数原型为：</w:t>
      </w:r>
    </w:p>
    <w:p w14:paraId="41910264" w14:textId="77777777" w:rsidR="000646E5" w:rsidRDefault="000646E5" w:rsidP="000646E5">
      <w:pPr>
        <w:pStyle w:val="a5"/>
      </w:pPr>
      <w:r w:rsidRPr="00EA10AD">
        <w:t>void am_mdelay(uint32_t nms);</w:t>
      </w:r>
    </w:p>
    <w:p w14:paraId="7315860D" w14:textId="77777777" w:rsidR="000646E5" w:rsidRPr="005A7F96" w:rsidRDefault="000646E5" w:rsidP="00B169B7">
      <w:pPr>
        <w:pStyle w:val="afffb"/>
        <w:numPr>
          <w:ilvl w:val="0"/>
          <w:numId w:val="28"/>
        </w:numPr>
        <w:spacing w:before="62" w:after="62"/>
        <w:ind w:firstLineChars="0"/>
        <w:rPr>
          <w:lang w:val="de-DE"/>
        </w:rPr>
      </w:pPr>
      <w:r w:rsidRPr="005A7F96">
        <w:rPr>
          <w:rFonts w:hint="eastAsia"/>
          <w:lang w:val="de-DE"/>
        </w:rPr>
        <w:t>nms</w:t>
      </w:r>
      <w:r w:rsidRPr="005A7F96">
        <w:rPr>
          <w:rFonts w:hint="eastAsia"/>
          <w:lang w:val="de-DE"/>
        </w:rPr>
        <w:t>为延时时间，单位为</w:t>
      </w:r>
      <w:r w:rsidRPr="005A7F96">
        <w:rPr>
          <w:rFonts w:hint="eastAsia"/>
          <w:lang w:val="de-DE"/>
        </w:rPr>
        <w:t>ms</w:t>
      </w:r>
      <w:r w:rsidRPr="005A7F96">
        <w:rPr>
          <w:rFonts w:hint="eastAsia"/>
          <w:lang w:val="de-DE"/>
        </w:rPr>
        <w:t>。</w:t>
      </w:r>
    </w:p>
    <w:p w14:paraId="1BC484C1" w14:textId="77777777" w:rsidR="000646E5" w:rsidRPr="00E33BB2" w:rsidRDefault="000646E5" w:rsidP="00E33BB2">
      <w:pPr>
        <w:pStyle w:val="40"/>
        <w:rPr>
          <w:lang w:val="de-DE"/>
        </w:rPr>
      </w:pPr>
      <w:r w:rsidRPr="00E33BB2">
        <w:rPr>
          <w:lang w:val="de-DE"/>
        </w:rPr>
        <w:t>gpio</w:t>
      </w:r>
      <w:r w:rsidRPr="00E33BB2">
        <w:rPr>
          <w:lang w:val="de-DE"/>
        </w:rPr>
        <w:t>控制</w:t>
      </w:r>
      <w:r w:rsidRPr="00E33BB2">
        <w:rPr>
          <w:lang w:val="de-DE"/>
        </w:rPr>
        <w:t>LED</w:t>
      </w:r>
      <w:r w:rsidRPr="00E33BB2">
        <w:rPr>
          <w:lang w:val="de-DE"/>
        </w:rPr>
        <w:t>程序</w:t>
      </w:r>
    </w:p>
    <w:p w14:paraId="5D25A678" w14:textId="77777777" w:rsidR="000646E5" w:rsidRDefault="000646E5" w:rsidP="000646E5">
      <w:pPr>
        <w:pStyle w:val="23"/>
        <w:spacing w:before="62" w:after="62"/>
      </w:pPr>
      <w:r>
        <w:t>基于上述配置</w:t>
      </w:r>
      <w:r>
        <w:rPr>
          <w:rFonts w:hint="eastAsia"/>
        </w:rPr>
        <w:t>，</w:t>
      </w:r>
      <w:r>
        <w:t>编写程序</w:t>
      </w:r>
      <w:r>
        <w:rPr>
          <w:rFonts w:hint="eastAsia"/>
        </w:rPr>
        <w:t>，</w:t>
      </w:r>
      <w:r>
        <w:t>详见</w:t>
      </w:r>
      <w:r>
        <w:fldChar w:fldCharType="begin"/>
      </w:r>
      <w:r>
        <w:instrText xml:space="preserve"> REF _Ref529547168 \h </w:instrText>
      </w:r>
      <w:r>
        <w:fldChar w:fldCharType="separate"/>
      </w:r>
      <w:r w:rsidR="00B93B10">
        <w:rPr>
          <w:rFonts w:hint="eastAsia"/>
        </w:rPr>
        <w:t>程序清单</w:t>
      </w:r>
      <w:r w:rsidR="00B93B10">
        <w:rPr>
          <w:noProof/>
        </w:rPr>
        <w:t>4</w:t>
      </w:r>
      <w:r w:rsidR="00B93B10">
        <w:t>.</w:t>
      </w:r>
      <w:r w:rsidR="00B93B10">
        <w:rPr>
          <w:noProof/>
        </w:rPr>
        <w:t>1</w:t>
      </w:r>
      <w:r>
        <w:fldChar w:fldCharType="end"/>
      </w:r>
      <w:r>
        <w:rPr>
          <w:rFonts w:hint="eastAsia"/>
        </w:rPr>
        <w:t>，编译下载到</w:t>
      </w:r>
      <w:r>
        <w:rPr>
          <w:rFonts w:hint="eastAsia"/>
        </w:rPr>
        <w:t>AM</w:t>
      </w:r>
      <w:r>
        <w:t>116</w:t>
      </w:r>
      <w:r>
        <w:rPr>
          <w:rFonts w:hint="eastAsia"/>
        </w:rPr>
        <w:t>-</w:t>
      </w:r>
      <w:r>
        <w:t>core</w:t>
      </w:r>
      <w:r>
        <w:rPr>
          <w:rFonts w:hint="eastAsia"/>
        </w:rPr>
        <w:t>板子，复位后可看到</w:t>
      </w:r>
      <w:r>
        <w:rPr>
          <w:rFonts w:hint="eastAsia"/>
        </w:rPr>
        <w:t>LED</w:t>
      </w:r>
      <w:r>
        <w:t>0</w:t>
      </w:r>
      <w:r>
        <w:t>闪烁</w:t>
      </w:r>
      <w:r>
        <w:rPr>
          <w:rFonts w:hint="eastAsia"/>
        </w:rPr>
        <w:t>。</w:t>
      </w:r>
    </w:p>
    <w:p w14:paraId="087038F1" w14:textId="374707DA" w:rsidR="000646E5" w:rsidRPr="00645D6D" w:rsidRDefault="000646E5" w:rsidP="000646E5">
      <w:pPr>
        <w:pStyle w:val="a7"/>
      </w:pPr>
      <w:bookmarkStart w:id="167" w:name="_Ref529547168"/>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w:t>
      </w:r>
      <w:r w:rsidR="00A26C7F">
        <w:fldChar w:fldCharType="end"/>
      </w:r>
      <w:bookmarkEnd w:id="167"/>
      <w:r>
        <w:t xml:space="preserve">  GPIO</w:t>
      </w:r>
      <w:r>
        <w:t>输出范例</w:t>
      </w:r>
    </w:p>
    <w:p w14:paraId="544525E1" w14:textId="77777777" w:rsidR="000646E5" w:rsidRDefault="000646E5" w:rsidP="000646E5">
      <w:pPr>
        <w:pStyle w:val="a5"/>
      </w:pPr>
      <w:r>
        <w:t>1   #include "ametal.h"</w:t>
      </w:r>
    </w:p>
    <w:p w14:paraId="7BCB08A5" w14:textId="77777777" w:rsidR="000646E5" w:rsidRDefault="000646E5" w:rsidP="000646E5">
      <w:pPr>
        <w:pStyle w:val="a5"/>
      </w:pPr>
      <w:r>
        <w:t>2   #include "am_board.h"</w:t>
      </w:r>
    </w:p>
    <w:p w14:paraId="37178EF7" w14:textId="77777777" w:rsidR="000646E5" w:rsidRDefault="000646E5" w:rsidP="000646E5">
      <w:pPr>
        <w:pStyle w:val="a5"/>
      </w:pPr>
      <w:r>
        <w:t>3   #include "am_vdebug.h"</w:t>
      </w:r>
    </w:p>
    <w:p w14:paraId="1DD4584C" w14:textId="77777777" w:rsidR="000646E5" w:rsidRDefault="000646E5" w:rsidP="000646E5">
      <w:pPr>
        <w:pStyle w:val="a5"/>
      </w:pPr>
      <w:r>
        <w:t>4   #include "am_delay.h"</w:t>
      </w:r>
    </w:p>
    <w:p w14:paraId="764C28C8" w14:textId="77777777" w:rsidR="000646E5" w:rsidRDefault="000646E5" w:rsidP="000646E5">
      <w:pPr>
        <w:pStyle w:val="a5"/>
      </w:pPr>
      <w:r>
        <w:t>5   #include "am_led.h"</w:t>
      </w:r>
    </w:p>
    <w:p w14:paraId="62C5844E" w14:textId="77777777" w:rsidR="000646E5" w:rsidRDefault="000646E5" w:rsidP="000646E5">
      <w:pPr>
        <w:pStyle w:val="a5"/>
      </w:pPr>
      <w:r>
        <w:t>6   #include "zlg116_pin.h"</w:t>
      </w:r>
    </w:p>
    <w:p w14:paraId="4E7183B8" w14:textId="77777777" w:rsidR="000646E5" w:rsidRDefault="000646E5" w:rsidP="000646E5">
      <w:pPr>
        <w:pStyle w:val="a5"/>
      </w:pPr>
      <w:r>
        <w:t>7   #include "am_gpio.h"</w:t>
      </w:r>
    </w:p>
    <w:p w14:paraId="73D70C72" w14:textId="77777777" w:rsidR="000646E5" w:rsidRDefault="000646E5" w:rsidP="000646E5">
      <w:pPr>
        <w:pStyle w:val="a5"/>
      </w:pPr>
      <w:r>
        <w:t>8   int am_main (void)</w:t>
      </w:r>
    </w:p>
    <w:p w14:paraId="1C05731E" w14:textId="77777777" w:rsidR="000646E5" w:rsidRDefault="000646E5" w:rsidP="000646E5">
      <w:pPr>
        <w:pStyle w:val="a5"/>
      </w:pPr>
      <w:r>
        <w:t>9   {</w:t>
      </w:r>
    </w:p>
    <w:p w14:paraId="181E0990" w14:textId="77777777" w:rsidR="000646E5" w:rsidRDefault="000646E5" w:rsidP="000646E5">
      <w:pPr>
        <w:pStyle w:val="a5"/>
      </w:pPr>
      <w:r>
        <w:t>10      uint8_t key_value = 0;</w:t>
      </w:r>
    </w:p>
    <w:p w14:paraId="53618D9D" w14:textId="77777777" w:rsidR="000646E5" w:rsidRDefault="000646E5" w:rsidP="000646E5">
      <w:pPr>
        <w:pStyle w:val="a5"/>
      </w:pPr>
      <w:r>
        <w:t>11      AM_DBG_INFO("Start up successful!\r\n");</w:t>
      </w:r>
    </w:p>
    <w:p w14:paraId="608291A1" w14:textId="77777777" w:rsidR="000646E5" w:rsidRDefault="000646E5" w:rsidP="000646E5">
      <w:pPr>
        <w:pStyle w:val="a5"/>
      </w:pPr>
      <w:r>
        <w:t>12      am_gpio_pin_cfg (PIOB_1, AM_GPIO_OUTPUT_INIT_HIGH);</w:t>
      </w:r>
    </w:p>
    <w:p w14:paraId="0C19C647" w14:textId="77777777" w:rsidR="000646E5" w:rsidRDefault="000646E5" w:rsidP="000646E5">
      <w:pPr>
        <w:pStyle w:val="a5"/>
      </w:pPr>
      <w:r>
        <w:t>13      am_gpio_pin_cfg (PIOA_8, AM_GPIO_INPUT | AM_GPIO_PULLUP);</w:t>
      </w:r>
    </w:p>
    <w:p w14:paraId="53D83DC6" w14:textId="77777777" w:rsidR="000646E5" w:rsidRDefault="000646E5" w:rsidP="000646E5">
      <w:pPr>
        <w:pStyle w:val="a5"/>
      </w:pPr>
      <w:r>
        <w:t>14      while (1) {</w:t>
      </w:r>
    </w:p>
    <w:p w14:paraId="29C6C6AC" w14:textId="77777777" w:rsidR="000646E5" w:rsidRDefault="000646E5" w:rsidP="000646E5">
      <w:pPr>
        <w:pStyle w:val="a5"/>
      </w:pPr>
      <w:r>
        <w:t>15          key_value = am_gpio_get(PIOA_8);</w:t>
      </w:r>
    </w:p>
    <w:p w14:paraId="49C083FC" w14:textId="77777777" w:rsidR="000646E5" w:rsidRDefault="000646E5" w:rsidP="000646E5">
      <w:pPr>
        <w:pStyle w:val="a5"/>
      </w:pPr>
      <w:r>
        <w:t>16          if (key_value) {</w:t>
      </w:r>
    </w:p>
    <w:p w14:paraId="799429AB" w14:textId="77777777" w:rsidR="000646E5" w:rsidRDefault="000646E5" w:rsidP="000646E5">
      <w:pPr>
        <w:pStyle w:val="a5"/>
      </w:pPr>
      <w:r>
        <w:t>17              am_gpio_set (PIOB_1, AM_GPIO_LEVEL_HIGH);</w:t>
      </w:r>
    </w:p>
    <w:p w14:paraId="440F7E21" w14:textId="77777777" w:rsidR="000646E5" w:rsidRDefault="000646E5" w:rsidP="000646E5">
      <w:pPr>
        <w:pStyle w:val="a5"/>
      </w:pPr>
      <w:r>
        <w:t>18          } else {</w:t>
      </w:r>
    </w:p>
    <w:p w14:paraId="21669F51" w14:textId="77777777" w:rsidR="000646E5" w:rsidRDefault="000646E5" w:rsidP="000646E5">
      <w:pPr>
        <w:pStyle w:val="a5"/>
      </w:pPr>
      <w:r>
        <w:t>19              am_gpio_set (PIOB_1, AM_GPIO_LEVEL_LOW);</w:t>
      </w:r>
    </w:p>
    <w:p w14:paraId="78FAAC68" w14:textId="77777777" w:rsidR="000646E5" w:rsidRDefault="000646E5" w:rsidP="000646E5">
      <w:pPr>
        <w:pStyle w:val="a5"/>
      </w:pPr>
      <w:r>
        <w:t>20          }</w:t>
      </w:r>
    </w:p>
    <w:p w14:paraId="43B504A5" w14:textId="77777777" w:rsidR="000646E5" w:rsidRDefault="000646E5" w:rsidP="000646E5">
      <w:pPr>
        <w:pStyle w:val="a5"/>
      </w:pPr>
      <w:r>
        <w:t>21      }</w:t>
      </w:r>
    </w:p>
    <w:p w14:paraId="12801951" w14:textId="77777777" w:rsidR="000646E5" w:rsidRPr="00645D6D" w:rsidRDefault="000646E5" w:rsidP="000646E5">
      <w:pPr>
        <w:pStyle w:val="a5"/>
      </w:pPr>
      <w:r>
        <w:t>22  }</w:t>
      </w:r>
    </w:p>
    <w:p w14:paraId="5757F711" w14:textId="77777777" w:rsidR="000646E5" w:rsidRPr="008C09A0" w:rsidRDefault="000646E5" w:rsidP="000646E5">
      <w:pPr>
        <w:pStyle w:val="30"/>
        <w:spacing w:before="48" w:after="48"/>
        <w:rPr>
          <w:lang w:val="de-DE"/>
        </w:rPr>
      </w:pPr>
      <w:bookmarkStart w:id="168" w:name="_Toc529870455"/>
      <w:bookmarkStart w:id="169" w:name="_Toc6175805"/>
      <w:r>
        <w:rPr>
          <w:rFonts w:hint="eastAsia"/>
          <w:lang w:val="de-DE"/>
        </w:rPr>
        <w:t>编写</w:t>
      </w:r>
      <w:r>
        <w:rPr>
          <w:rFonts w:hint="eastAsia"/>
          <w:lang w:val="de-DE"/>
        </w:rPr>
        <w:t>GPIO</w:t>
      </w:r>
      <w:r>
        <w:rPr>
          <w:lang w:val="de-DE"/>
        </w:rPr>
        <w:t>按键</w:t>
      </w:r>
      <w:r>
        <w:rPr>
          <w:rFonts w:hint="eastAsia"/>
          <w:lang w:val="de-DE"/>
        </w:rPr>
        <w:t>程序</w:t>
      </w:r>
      <w:bookmarkEnd w:id="168"/>
      <w:bookmarkEnd w:id="169"/>
    </w:p>
    <w:p w14:paraId="64AE1B51" w14:textId="77777777" w:rsidR="000646E5" w:rsidRPr="00CB13EB" w:rsidRDefault="000646E5" w:rsidP="000646E5">
      <w:pPr>
        <w:pStyle w:val="23"/>
        <w:spacing w:before="62" w:after="62"/>
      </w:pPr>
      <w:r>
        <w:t>在</w:t>
      </w:r>
      <w:r w:rsidR="005A7F96">
        <w:fldChar w:fldCharType="begin"/>
      </w:r>
      <w:r w:rsidR="005A7F96">
        <w:instrText xml:space="preserve"> REF _Ref529892096 \r \h </w:instrText>
      </w:r>
      <w:r w:rsidR="005A7F96">
        <w:fldChar w:fldCharType="separate"/>
      </w:r>
      <w:r w:rsidR="00B93B10">
        <w:t>4.1.2</w:t>
      </w:r>
      <w:r w:rsidR="005A7F96">
        <w:fldChar w:fldCharType="end"/>
      </w:r>
      <w:r>
        <w:t>节中</w:t>
      </w:r>
      <w:r>
        <w:rPr>
          <w:rFonts w:hint="eastAsia"/>
        </w:rPr>
        <w:t>，</w:t>
      </w:r>
      <w:r>
        <w:t>已经</w:t>
      </w:r>
      <w:r>
        <w:rPr>
          <w:rFonts w:hint="eastAsia"/>
        </w:rPr>
        <w:t>使用了</w:t>
      </w:r>
      <w:r>
        <w:rPr>
          <w:rFonts w:hint="eastAsia"/>
        </w:rPr>
        <w:t>GPIO</w:t>
      </w:r>
      <w:r>
        <w:rPr>
          <w:rFonts w:hint="eastAsia"/>
        </w:rPr>
        <w:t>控制</w:t>
      </w:r>
      <w:r>
        <w:rPr>
          <w:rFonts w:hint="eastAsia"/>
        </w:rPr>
        <w:t>LED</w:t>
      </w:r>
      <w:r>
        <w:rPr>
          <w:rFonts w:hint="eastAsia"/>
        </w:rPr>
        <w:t>，学会了</w:t>
      </w:r>
      <w:r>
        <w:rPr>
          <w:rFonts w:hint="eastAsia"/>
        </w:rPr>
        <w:t>GPIO</w:t>
      </w:r>
      <w:r>
        <w:rPr>
          <w:rFonts w:hint="eastAsia"/>
        </w:rPr>
        <w:t>初始化及输出控制。本节</w:t>
      </w:r>
      <w:r>
        <w:t>通过按键控制</w:t>
      </w:r>
      <w:r>
        <w:t>LED</w:t>
      </w:r>
      <w:r>
        <w:t>的亮灭</w:t>
      </w:r>
      <w:r>
        <w:rPr>
          <w:rFonts w:hint="eastAsia"/>
        </w:rPr>
        <w:t>，</w:t>
      </w:r>
      <w:r>
        <w:t>学习</w:t>
      </w:r>
      <w:r>
        <w:t>GPIO</w:t>
      </w:r>
      <w:r>
        <w:t>输入功能</w:t>
      </w:r>
      <w:r>
        <w:rPr>
          <w:rFonts w:hint="eastAsia"/>
        </w:rPr>
        <w:t>，先</w:t>
      </w:r>
      <w:r>
        <w:t>配置</w:t>
      </w:r>
      <w:r>
        <w:t>I/O</w:t>
      </w:r>
      <w:r>
        <w:t>引脚</w:t>
      </w:r>
      <w:r>
        <w:rPr>
          <w:rFonts w:hint="eastAsia"/>
        </w:rPr>
        <w:t>，然后</w:t>
      </w:r>
      <w:r>
        <w:t>调用获取引脚状态函数</w:t>
      </w:r>
      <w:r>
        <w:rPr>
          <w:rFonts w:hint="eastAsia"/>
        </w:rPr>
        <w:t>获取引脚电平状态，进而控制</w:t>
      </w:r>
      <w:r>
        <w:rPr>
          <w:rFonts w:hint="eastAsia"/>
        </w:rPr>
        <w:t>LED</w:t>
      </w:r>
      <w:r>
        <w:rPr>
          <w:rFonts w:hint="eastAsia"/>
        </w:rPr>
        <w:t>。</w:t>
      </w:r>
    </w:p>
    <w:p w14:paraId="065AF1F5" w14:textId="77777777" w:rsidR="000646E5" w:rsidRPr="00E33BB2" w:rsidRDefault="000646E5" w:rsidP="00E33BB2">
      <w:pPr>
        <w:pStyle w:val="40"/>
        <w:rPr>
          <w:lang w:val="de-DE"/>
        </w:rPr>
      </w:pPr>
      <w:r w:rsidRPr="00E33BB2">
        <w:rPr>
          <w:rFonts w:hint="eastAsia"/>
          <w:lang w:val="de-DE"/>
        </w:rPr>
        <w:lastRenderedPageBreak/>
        <w:t>引脚初始化</w:t>
      </w:r>
    </w:p>
    <w:bookmarkEnd w:id="166"/>
    <w:p w14:paraId="6A00FD52" w14:textId="77777777" w:rsidR="000646E5" w:rsidRPr="0012604A" w:rsidRDefault="000646E5" w:rsidP="000646E5">
      <w:pPr>
        <w:pStyle w:val="23"/>
        <w:spacing w:before="62" w:after="62"/>
      </w:pPr>
      <w:r w:rsidRPr="0012604A">
        <w:t>用于一个按键控制</w:t>
      </w:r>
      <w:r>
        <w:t>一个</w:t>
      </w:r>
      <w:r w:rsidRPr="0012604A">
        <w:rPr>
          <w:rFonts w:hint="eastAsia"/>
        </w:rPr>
        <w:t>LED</w:t>
      </w:r>
      <w:r w:rsidRPr="0012604A">
        <w:rPr>
          <w:rFonts w:hint="eastAsia"/>
        </w:rPr>
        <w:t>，需要两个</w:t>
      </w:r>
      <w:r w:rsidRPr="0012604A">
        <w:rPr>
          <w:rFonts w:hint="eastAsia"/>
        </w:rPr>
        <w:t>GPIO</w:t>
      </w:r>
      <w:r w:rsidRPr="0012604A">
        <w:rPr>
          <w:rFonts w:hint="eastAsia"/>
        </w:rPr>
        <w:t>，以</w:t>
      </w:r>
      <w:r w:rsidRPr="0012604A">
        <w:rPr>
          <w:rFonts w:hint="eastAsia"/>
        </w:rPr>
        <w:t>PB1</w:t>
      </w:r>
      <w:r w:rsidRPr="0012604A">
        <w:rPr>
          <w:rFonts w:hint="eastAsia"/>
        </w:rPr>
        <w:t>控制</w:t>
      </w:r>
      <w:r w:rsidRPr="0012604A">
        <w:rPr>
          <w:rFonts w:hint="eastAsia"/>
        </w:rPr>
        <w:t>LED</w:t>
      </w:r>
      <w:r w:rsidRPr="0012604A">
        <w:rPr>
          <w:rFonts w:hint="eastAsia"/>
        </w:rPr>
        <w:t>、</w:t>
      </w:r>
      <w:r w:rsidRPr="0012604A">
        <w:rPr>
          <w:rFonts w:hint="eastAsia"/>
        </w:rPr>
        <w:t>PA8</w:t>
      </w:r>
      <w:r w:rsidRPr="0012604A">
        <w:rPr>
          <w:rFonts w:hint="eastAsia"/>
        </w:rPr>
        <w:t>连接按键为例，</w:t>
      </w:r>
      <w:r>
        <w:rPr>
          <w:rFonts w:hint="eastAsia"/>
        </w:rPr>
        <w:t>需要初始化</w:t>
      </w:r>
      <w:r w:rsidRPr="0012604A">
        <w:rPr>
          <w:rFonts w:hint="eastAsia"/>
        </w:rPr>
        <w:t>PB1</w:t>
      </w:r>
      <w:r>
        <w:rPr>
          <w:rFonts w:hint="eastAsia"/>
        </w:rPr>
        <w:t>引脚为输出、</w:t>
      </w:r>
      <w:r w:rsidRPr="0012604A">
        <w:rPr>
          <w:rFonts w:hint="eastAsia"/>
        </w:rPr>
        <w:t>PA8</w:t>
      </w:r>
      <w:r>
        <w:rPr>
          <w:rFonts w:hint="eastAsia"/>
        </w:rPr>
        <w:t>为输入。配置程序如下：</w:t>
      </w:r>
    </w:p>
    <w:p w14:paraId="43033145" w14:textId="77777777" w:rsidR="000646E5" w:rsidRDefault="000646E5" w:rsidP="000646E5">
      <w:pPr>
        <w:pStyle w:val="a5"/>
      </w:pPr>
      <w:r>
        <w:t>am_gpio_pin_cfg (PIOB_1, AM_GPIO_OUTPUT_INIT_HIGH);</w:t>
      </w:r>
      <w:r>
        <w:tab/>
      </w:r>
      <w:r>
        <w:tab/>
      </w:r>
      <w:r>
        <w:rPr>
          <w:rFonts w:hint="eastAsia"/>
        </w:rPr>
        <w:t xml:space="preserve">// </w:t>
      </w:r>
      <w:r>
        <w:rPr>
          <w:rFonts w:hint="eastAsia"/>
        </w:rPr>
        <w:t>配置为输出，并输出高电平</w:t>
      </w:r>
    </w:p>
    <w:p w14:paraId="6C85EEEB" w14:textId="77777777" w:rsidR="000646E5" w:rsidRPr="00E16129" w:rsidRDefault="000646E5" w:rsidP="000646E5">
      <w:pPr>
        <w:pStyle w:val="a5"/>
        <w:rPr>
          <w:lang w:val="en-US"/>
        </w:rPr>
      </w:pPr>
      <w:r>
        <w:t>am_gpio_pin_cfg (PIOA_8, AM_GPIO_INPUT | AM_GPIO_PULLUP);</w:t>
      </w:r>
      <w:r>
        <w:tab/>
        <w:t xml:space="preserve">// </w:t>
      </w:r>
      <w:r>
        <w:t>配置为上拉输入</w:t>
      </w:r>
    </w:p>
    <w:p w14:paraId="692B98D1" w14:textId="77777777" w:rsidR="000646E5" w:rsidRPr="00E33BB2" w:rsidRDefault="000646E5" w:rsidP="00E33BB2">
      <w:pPr>
        <w:pStyle w:val="40"/>
        <w:rPr>
          <w:lang w:val="de-DE"/>
        </w:rPr>
      </w:pPr>
      <w:r w:rsidRPr="00E33BB2">
        <w:rPr>
          <w:lang w:val="de-DE"/>
        </w:rPr>
        <w:t>获取引脚状态</w:t>
      </w:r>
    </w:p>
    <w:p w14:paraId="4892760C" w14:textId="77777777" w:rsidR="000646E5" w:rsidRDefault="000646E5" w:rsidP="000646E5">
      <w:pPr>
        <w:pStyle w:val="23"/>
        <w:spacing w:before="62" w:after="62"/>
      </w:pPr>
      <w:r>
        <w:rPr>
          <w:rFonts w:hint="eastAsia"/>
          <w:lang w:val="de-DE"/>
        </w:rPr>
        <w:t>G</w:t>
      </w:r>
      <w:r w:rsidRPr="00207B5C">
        <w:rPr>
          <w:rFonts w:hint="eastAsia"/>
        </w:rPr>
        <w:t>PIO</w:t>
      </w:r>
      <w:r w:rsidRPr="00207B5C">
        <w:t>初始化</w:t>
      </w:r>
      <w:r w:rsidRPr="00207B5C">
        <w:rPr>
          <w:rFonts w:hint="eastAsia"/>
        </w:rPr>
        <w:t>完成后，</w:t>
      </w:r>
      <w:r w:rsidRPr="00207B5C">
        <w:t>可调用获取引脚状态函数</w:t>
      </w:r>
      <w:r w:rsidRPr="00207B5C">
        <w:rPr>
          <w:rFonts w:hint="eastAsia"/>
        </w:rPr>
        <w:t>，</w:t>
      </w:r>
      <w:r w:rsidRPr="00207B5C">
        <w:t>获取按键引脚电平状态</w:t>
      </w:r>
      <w:r>
        <w:rPr>
          <w:rFonts w:hint="eastAsia"/>
        </w:rPr>
        <w:t>，</w:t>
      </w:r>
      <w:r w:rsidRPr="00207B5C">
        <w:t>程序如下</w:t>
      </w:r>
      <w:r w:rsidRPr="00207B5C">
        <w:rPr>
          <w:rFonts w:hint="eastAsia"/>
        </w:rPr>
        <w:t>：</w:t>
      </w:r>
    </w:p>
    <w:p w14:paraId="35C78852" w14:textId="77777777" w:rsidR="000646E5" w:rsidRPr="005A7F96" w:rsidRDefault="000646E5" w:rsidP="000646E5">
      <w:pPr>
        <w:pStyle w:val="a5"/>
      </w:pPr>
      <w:r w:rsidRPr="00207B5C">
        <w:t>uint8_t key_value = 0;</w:t>
      </w:r>
    </w:p>
    <w:p w14:paraId="42C58316" w14:textId="77777777" w:rsidR="000646E5" w:rsidRPr="00207B5C" w:rsidRDefault="000646E5" w:rsidP="000646E5">
      <w:pPr>
        <w:pStyle w:val="a5"/>
        <w:rPr>
          <w:lang w:val="en-US"/>
        </w:rPr>
      </w:pPr>
      <w:r w:rsidRPr="00207B5C">
        <w:t>key_value = am_gpio_get(PIOA_8);</w:t>
      </w:r>
    </w:p>
    <w:p w14:paraId="2E42BFE8" w14:textId="77777777" w:rsidR="000646E5" w:rsidRPr="00E33BB2" w:rsidRDefault="000646E5" w:rsidP="00E33BB2">
      <w:pPr>
        <w:pStyle w:val="40"/>
        <w:rPr>
          <w:lang w:val="de-DE"/>
        </w:rPr>
      </w:pPr>
      <w:r w:rsidRPr="00E33BB2">
        <w:rPr>
          <w:rFonts w:hint="eastAsia"/>
          <w:lang w:val="de-DE"/>
        </w:rPr>
        <w:t>按键控制</w:t>
      </w:r>
      <w:r w:rsidRPr="00E33BB2">
        <w:rPr>
          <w:rFonts w:hint="eastAsia"/>
          <w:lang w:val="de-DE"/>
        </w:rPr>
        <w:t>LED</w:t>
      </w:r>
      <w:r w:rsidRPr="00E33BB2">
        <w:rPr>
          <w:rFonts w:hint="eastAsia"/>
          <w:lang w:val="de-DE"/>
        </w:rPr>
        <w:t>程序</w:t>
      </w:r>
    </w:p>
    <w:p w14:paraId="51C8E3BF" w14:textId="2AB7B943" w:rsidR="000646E5" w:rsidRDefault="000646E5" w:rsidP="000646E5">
      <w:pPr>
        <w:pStyle w:val="23"/>
        <w:spacing w:before="62" w:after="62"/>
      </w:pPr>
      <w:r>
        <w:t>获取按键引脚状态后</w:t>
      </w:r>
      <w:r>
        <w:rPr>
          <w:rFonts w:hint="eastAsia"/>
        </w:rPr>
        <w:t>，</w:t>
      </w:r>
      <w:r>
        <w:t>可根据引脚电平控制</w:t>
      </w:r>
      <w:r>
        <w:t>LED</w:t>
      </w:r>
      <w:r>
        <w:t>的亮灭</w:t>
      </w:r>
      <w:r>
        <w:rPr>
          <w:rFonts w:hint="eastAsia"/>
        </w:rPr>
        <w:t>。</w:t>
      </w:r>
      <w:r>
        <w:t>程序</w:t>
      </w:r>
      <w:r>
        <w:rPr>
          <w:rFonts w:hint="eastAsia"/>
        </w:rPr>
        <w:t>详见</w:t>
      </w:r>
      <w:r>
        <w:fldChar w:fldCharType="begin"/>
      </w:r>
      <w:r>
        <w:instrText xml:space="preserve"> </w:instrText>
      </w:r>
      <w:r>
        <w:rPr>
          <w:rFonts w:hint="eastAsia"/>
        </w:rPr>
        <w:instrText>REF _Ref529290364 \h</w:instrText>
      </w:r>
      <w:r>
        <w:instrText xml:space="preserve"> </w:instrText>
      </w:r>
      <w:r>
        <w:fldChar w:fldCharType="separate"/>
      </w:r>
      <w:r w:rsidR="00B93B10">
        <w:rPr>
          <w:rFonts w:hint="eastAsia"/>
        </w:rPr>
        <w:t>程序清单</w:t>
      </w:r>
      <w:r w:rsidR="00B93B10">
        <w:rPr>
          <w:noProof/>
        </w:rPr>
        <w:t>4</w:t>
      </w:r>
      <w:r w:rsidR="00B93B10">
        <w:t>.</w:t>
      </w:r>
      <w:r w:rsidR="00B93B10">
        <w:rPr>
          <w:noProof/>
        </w:rPr>
        <w:t>2</w:t>
      </w:r>
      <w:r>
        <w:fldChar w:fldCharType="end"/>
      </w:r>
      <w:r w:rsidR="00A464F0">
        <w:rPr>
          <w:rFonts w:hint="eastAsia"/>
        </w:rPr>
        <w:t>。</w:t>
      </w:r>
    </w:p>
    <w:p w14:paraId="22D606A2" w14:textId="589F774A" w:rsidR="000646E5" w:rsidRDefault="000646E5" w:rsidP="000646E5">
      <w:pPr>
        <w:pStyle w:val="a7"/>
      </w:pPr>
      <w:bookmarkStart w:id="170" w:name="_Ref529290364"/>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2</w:t>
      </w:r>
      <w:r w:rsidR="00A26C7F">
        <w:fldChar w:fldCharType="end"/>
      </w:r>
      <w:bookmarkEnd w:id="170"/>
      <w:r>
        <w:t xml:space="preserve">  </w:t>
      </w:r>
      <w:r>
        <w:t>按键控制</w:t>
      </w:r>
      <w:r>
        <w:t>LED</w:t>
      </w:r>
    </w:p>
    <w:p w14:paraId="07C92C14" w14:textId="77777777" w:rsidR="000646E5" w:rsidRPr="00B954FD" w:rsidRDefault="000646E5" w:rsidP="000646E5">
      <w:pPr>
        <w:pStyle w:val="a5"/>
      </w:pPr>
      <w:r w:rsidRPr="00B954FD">
        <w:t>1   #include "ametal.h"</w:t>
      </w:r>
    </w:p>
    <w:p w14:paraId="4BACA9B9" w14:textId="77777777" w:rsidR="000646E5" w:rsidRPr="00B954FD" w:rsidRDefault="000646E5" w:rsidP="000646E5">
      <w:pPr>
        <w:pStyle w:val="a5"/>
      </w:pPr>
      <w:r w:rsidRPr="00B954FD">
        <w:t>2   #include "am_board.h"</w:t>
      </w:r>
    </w:p>
    <w:p w14:paraId="39F7E95C" w14:textId="77777777" w:rsidR="000646E5" w:rsidRPr="00B954FD" w:rsidRDefault="000646E5" w:rsidP="000646E5">
      <w:pPr>
        <w:pStyle w:val="a5"/>
      </w:pPr>
      <w:r w:rsidRPr="00B954FD">
        <w:t>3   #include "am_vdebug.h"</w:t>
      </w:r>
    </w:p>
    <w:p w14:paraId="76C04F60" w14:textId="77777777" w:rsidR="000646E5" w:rsidRPr="00B954FD" w:rsidRDefault="000646E5" w:rsidP="000646E5">
      <w:pPr>
        <w:pStyle w:val="a5"/>
      </w:pPr>
      <w:r w:rsidRPr="00B954FD">
        <w:t>4   #include "am_delay.h"</w:t>
      </w:r>
    </w:p>
    <w:p w14:paraId="4AB217BA" w14:textId="77777777" w:rsidR="000646E5" w:rsidRPr="00B954FD" w:rsidRDefault="000646E5" w:rsidP="000646E5">
      <w:pPr>
        <w:pStyle w:val="a5"/>
      </w:pPr>
      <w:r w:rsidRPr="00B954FD">
        <w:t>5   #include "am_led.h"</w:t>
      </w:r>
    </w:p>
    <w:p w14:paraId="2D450C2B" w14:textId="77777777" w:rsidR="000646E5" w:rsidRPr="00B954FD" w:rsidRDefault="000646E5" w:rsidP="000646E5">
      <w:pPr>
        <w:pStyle w:val="a5"/>
      </w:pPr>
      <w:r w:rsidRPr="00B954FD">
        <w:t>6   #include "zlg116_pin.h"</w:t>
      </w:r>
    </w:p>
    <w:p w14:paraId="4CF0A00B" w14:textId="77777777" w:rsidR="000646E5" w:rsidRPr="00B954FD" w:rsidRDefault="000646E5" w:rsidP="000646E5">
      <w:pPr>
        <w:pStyle w:val="a5"/>
      </w:pPr>
      <w:r w:rsidRPr="00B954FD">
        <w:t>7   #include "am_gpio.h"</w:t>
      </w:r>
    </w:p>
    <w:p w14:paraId="46389858" w14:textId="77777777" w:rsidR="000646E5" w:rsidRPr="00B954FD" w:rsidRDefault="000646E5" w:rsidP="000646E5">
      <w:pPr>
        <w:pStyle w:val="a5"/>
      </w:pPr>
      <w:r w:rsidRPr="00B954FD">
        <w:t>8   int am_main (void)</w:t>
      </w:r>
    </w:p>
    <w:p w14:paraId="0439335A" w14:textId="77777777" w:rsidR="000646E5" w:rsidRPr="00B954FD" w:rsidRDefault="000646E5" w:rsidP="000646E5">
      <w:pPr>
        <w:pStyle w:val="a5"/>
      </w:pPr>
      <w:r w:rsidRPr="00B954FD">
        <w:t>9   {</w:t>
      </w:r>
    </w:p>
    <w:p w14:paraId="2173ACD5" w14:textId="77777777" w:rsidR="000646E5" w:rsidRPr="00B954FD" w:rsidRDefault="000646E5" w:rsidP="000646E5">
      <w:pPr>
        <w:pStyle w:val="a5"/>
      </w:pPr>
      <w:r w:rsidRPr="00B954FD">
        <w:t>10      uint8_t key_value = 0;</w:t>
      </w:r>
    </w:p>
    <w:p w14:paraId="6DBA3680" w14:textId="77777777" w:rsidR="000646E5" w:rsidRPr="00B954FD" w:rsidRDefault="000646E5" w:rsidP="000646E5">
      <w:pPr>
        <w:pStyle w:val="a5"/>
      </w:pPr>
      <w:r w:rsidRPr="00B954FD">
        <w:t>11      AM_DBG_INFO("Start up successful!\r\n");</w:t>
      </w:r>
    </w:p>
    <w:p w14:paraId="1BC9C583" w14:textId="77777777" w:rsidR="000646E5" w:rsidRPr="00B954FD" w:rsidRDefault="000646E5" w:rsidP="000646E5">
      <w:pPr>
        <w:pStyle w:val="a5"/>
      </w:pPr>
      <w:r w:rsidRPr="00B954FD">
        <w:t>12      am_gpio_pin_cfg (PIOB_1, AM_GPIO_OUTPUT_INIT_HIGH);</w:t>
      </w:r>
    </w:p>
    <w:p w14:paraId="26AAF38E" w14:textId="77777777" w:rsidR="000646E5" w:rsidRPr="00B954FD" w:rsidRDefault="000646E5" w:rsidP="000646E5">
      <w:pPr>
        <w:pStyle w:val="a5"/>
      </w:pPr>
      <w:r w:rsidRPr="00B954FD">
        <w:t>13      am_gpio_pin_cfg (PIOA_8, AM_GPIO_INPUT | AM_GPIO_PULLUP);</w:t>
      </w:r>
    </w:p>
    <w:p w14:paraId="074E5493" w14:textId="77777777" w:rsidR="000646E5" w:rsidRPr="00B954FD" w:rsidRDefault="000646E5" w:rsidP="000646E5">
      <w:pPr>
        <w:pStyle w:val="a5"/>
      </w:pPr>
      <w:r w:rsidRPr="00B954FD">
        <w:t>14      while (1) {</w:t>
      </w:r>
    </w:p>
    <w:p w14:paraId="630F318A" w14:textId="77777777" w:rsidR="000646E5" w:rsidRPr="00B954FD" w:rsidRDefault="000646E5" w:rsidP="000646E5">
      <w:pPr>
        <w:pStyle w:val="a5"/>
      </w:pPr>
      <w:r w:rsidRPr="00B954FD">
        <w:t>15          key_value = am_gpio_get(PIOA_8);</w:t>
      </w:r>
    </w:p>
    <w:p w14:paraId="58EC666E" w14:textId="77777777" w:rsidR="000646E5" w:rsidRPr="00B954FD" w:rsidRDefault="000646E5" w:rsidP="000646E5">
      <w:pPr>
        <w:pStyle w:val="a5"/>
      </w:pPr>
      <w:r w:rsidRPr="00B954FD">
        <w:t>16          if (key_value) {</w:t>
      </w:r>
    </w:p>
    <w:p w14:paraId="00226800" w14:textId="77777777" w:rsidR="000646E5" w:rsidRPr="00B954FD" w:rsidRDefault="000646E5" w:rsidP="000646E5">
      <w:pPr>
        <w:pStyle w:val="a5"/>
      </w:pPr>
      <w:r w:rsidRPr="00B954FD">
        <w:t>17              am_gpio_set (PIOB_1, AM_GPIO_LEVEL_HIGH);</w:t>
      </w:r>
    </w:p>
    <w:p w14:paraId="42FC79E7" w14:textId="77777777" w:rsidR="000646E5" w:rsidRPr="00B954FD" w:rsidRDefault="000646E5" w:rsidP="000646E5">
      <w:pPr>
        <w:pStyle w:val="a5"/>
      </w:pPr>
      <w:r w:rsidRPr="00B954FD">
        <w:t>18          } else {</w:t>
      </w:r>
    </w:p>
    <w:p w14:paraId="6ADD6BB5" w14:textId="77777777" w:rsidR="000646E5" w:rsidRPr="00B954FD" w:rsidRDefault="000646E5" w:rsidP="000646E5">
      <w:pPr>
        <w:pStyle w:val="a5"/>
      </w:pPr>
      <w:r w:rsidRPr="00B954FD">
        <w:t>19              am_gpio_set (PIOB_1, AM_GPIO_LEVEL_LOW);</w:t>
      </w:r>
    </w:p>
    <w:p w14:paraId="4B79F058" w14:textId="77777777" w:rsidR="000646E5" w:rsidRPr="00B954FD" w:rsidRDefault="000646E5" w:rsidP="000646E5">
      <w:pPr>
        <w:pStyle w:val="a5"/>
      </w:pPr>
      <w:r w:rsidRPr="00B954FD">
        <w:t>20          }</w:t>
      </w:r>
    </w:p>
    <w:p w14:paraId="200647E6" w14:textId="77777777" w:rsidR="000646E5" w:rsidRPr="00B954FD" w:rsidRDefault="000646E5" w:rsidP="000646E5">
      <w:pPr>
        <w:pStyle w:val="a5"/>
      </w:pPr>
      <w:r w:rsidRPr="00B954FD">
        <w:t>21      }</w:t>
      </w:r>
    </w:p>
    <w:p w14:paraId="2C00F38F" w14:textId="77777777" w:rsidR="000646E5" w:rsidRDefault="000646E5" w:rsidP="000646E5">
      <w:pPr>
        <w:pStyle w:val="a5"/>
      </w:pPr>
      <w:r w:rsidRPr="00B954FD">
        <w:t>22  }</w:t>
      </w:r>
    </w:p>
    <w:p w14:paraId="3B8C86D9" w14:textId="31279ED8" w:rsidR="000646E5" w:rsidRDefault="000646E5" w:rsidP="00B060FE">
      <w:pPr>
        <w:pStyle w:val="20"/>
        <w:rPr>
          <w:lang w:val="de-DE"/>
        </w:rPr>
      </w:pPr>
      <w:bookmarkStart w:id="171" w:name="_Toc6175806"/>
      <w:r>
        <w:rPr>
          <w:lang w:val="de-DE"/>
        </w:rPr>
        <w:t>UART</w:t>
      </w:r>
      <w:r>
        <w:rPr>
          <w:rFonts w:hint="eastAsia"/>
          <w:lang w:val="de-DE"/>
        </w:rPr>
        <w:t>外设应用详解</w:t>
      </w:r>
      <w:bookmarkEnd w:id="152"/>
      <w:bookmarkEnd w:id="171"/>
    </w:p>
    <w:p w14:paraId="4AD39C1C" w14:textId="77777777" w:rsidR="00F31035" w:rsidRDefault="00F31035" w:rsidP="00F31035">
      <w:pPr>
        <w:pStyle w:val="30"/>
        <w:numPr>
          <w:ilvl w:val="2"/>
          <w:numId w:val="16"/>
        </w:numPr>
      </w:pPr>
      <w:bookmarkStart w:id="172" w:name="_Toc534394162"/>
      <w:bookmarkStart w:id="173" w:name="_Toc6175807"/>
      <w:r>
        <w:rPr>
          <w:rFonts w:hint="eastAsia"/>
        </w:rPr>
        <w:t>新建</w:t>
      </w:r>
      <w:r>
        <w:t>UART</w:t>
      </w:r>
      <w:r>
        <w:rPr>
          <w:rFonts w:hint="eastAsia"/>
        </w:rPr>
        <w:t>工程</w:t>
      </w:r>
      <w:bookmarkEnd w:id="172"/>
      <w:bookmarkEnd w:id="173"/>
    </w:p>
    <w:p w14:paraId="3318C92C" w14:textId="77777777" w:rsidR="00F31035" w:rsidRDefault="00F31035" w:rsidP="00F31035">
      <w:pPr>
        <w:spacing w:before="62" w:after="62"/>
        <w:ind w:firstLine="420"/>
        <w:rPr>
          <w:lang w:val="de-DE"/>
        </w:rPr>
      </w:pPr>
      <w:r>
        <w:rPr>
          <w:rFonts w:hint="eastAsia"/>
        </w:rPr>
        <w:t>本节将详解</w:t>
      </w:r>
      <w:r>
        <w:t>UART</w:t>
      </w:r>
      <w:r>
        <w:rPr>
          <w:rFonts w:hint="eastAsia"/>
        </w:rPr>
        <w:t>通信应用，首先仿照</w:t>
      </w:r>
      <w:r>
        <w:fldChar w:fldCharType="begin"/>
      </w:r>
      <w:r>
        <w:rPr>
          <w:lang w:val="de-DE"/>
        </w:rPr>
        <w:instrText xml:space="preserve"> REF _Ref529783873 \r \h </w:instrText>
      </w:r>
      <w:r>
        <w:fldChar w:fldCharType="separate"/>
      </w:r>
      <w:r w:rsidR="00B93B10">
        <w:rPr>
          <w:lang w:val="de-DE"/>
        </w:rPr>
        <w:t>4.1.1</w:t>
      </w:r>
      <w:r>
        <w:fldChar w:fldCharType="end"/>
      </w:r>
      <w:r>
        <w:rPr>
          <w:rFonts w:hint="eastAsia"/>
        </w:rPr>
        <w:t>节内容</w:t>
      </w:r>
      <w:r>
        <w:rPr>
          <w:rFonts w:hint="eastAsia"/>
          <w:lang w:val="de-DE"/>
        </w:rPr>
        <w:t>，</w:t>
      </w:r>
      <w:r>
        <w:rPr>
          <w:rFonts w:hint="eastAsia"/>
        </w:rPr>
        <w:t>建立一个名为</w:t>
      </w:r>
      <w:r>
        <w:rPr>
          <w:lang w:val="de-DE"/>
        </w:rPr>
        <w:t>test_uart</w:t>
      </w:r>
      <w:r>
        <w:rPr>
          <w:rFonts w:hint="eastAsia"/>
        </w:rPr>
        <w:t>的工程</w:t>
      </w:r>
      <w:r>
        <w:rPr>
          <w:rFonts w:hint="eastAsia"/>
          <w:lang w:val="de-DE"/>
        </w:rPr>
        <w:t>。</w:t>
      </w:r>
    </w:p>
    <w:p w14:paraId="58EA5F25" w14:textId="77777777" w:rsidR="00F31035" w:rsidRDefault="00F31035" w:rsidP="00F31035">
      <w:pPr>
        <w:pStyle w:val="30"/>
        <w:numPr>
          <w:ilvl w:val="2"/>
          <w:numId w:val="16"/>
        </w:numPr>
        <w:spacing w:before="48" w:after="48"/>
        <w:rPr>
          <w:lang w:val="de-DE"/>
        </w:rPr>
      </w:pPr>
      <w:bookmarkStart w:id="174" w:name="_Toc534394163"/>
      <w:bookmarkStart w:id="175" w:name="_Toc6175808"/>
      <w:r>
        <w:rPr>
          <w:lang w:val="de-DE"/>
        </w:rPr>
        <w:t>UART</w:t>
      </w:r>
      <w:r>
        <w:rPr>
          <w:rFonts w:hint="eastAsia"/>
          <w:lang w:val="de-DE"/>
        </w:rPr>
        <w:t>介绍</w:t>
      </w:r>
      <w:bookmarkEnd w:id="174"/>
      <w:bookmarkEnd w:id="175"/>
    </w:p>
    <w:p w14:paraId="3250F731" w14:textId="5D42F622" w:rsidR="00F31035" w:rsidRDefault="00F31035" w:rsidP="00F31035">
      <w:pPr>
        <w:pStyle w:val="23"/>
        <w:spacing w:before="62" w:after="62"/>
        <w:rPr>
          <w:lang w:val="de-DE"/>
        </w:rPr>
      </w:pPr>
      <w:r>
        <w:rPr>
          <w:lang w:val="de-DE"/>
        </w:rPr>
        <w:t>UART</w:t>
      </w:r>
      <w:r>
        <w:rPr>
          <w:rFonts w:hint="eastAsia"/>
          <w:lang w:val="de-DE"/>
        </w:rPr>
        <w:t>是一种通用串行数据总线，用于异步通信。该总线双向通信，通过</w:t>
      </w:r>
      <w:r>
        <w:rPr>
          <w:lang w:val="de-DE"/>
        </w:rPr>
        <w:t>TXD</w:t>
      </w:r>
      <w:r>
        <w:rPr>
          <w:rFonts w:hint="eastAsia"/>
          <w:lang w:val="de-DE"/>
        </w:rPr>
        <w:t>和</w:t>
      </w:r>
      <w:r>
        <w:rPr>
          <w:lang w:val="de-DE"/>
        </w:rPr>
        <w:lastRenderedPageBreak/>
        <w:t>RXD</w:t>
      </w:r>
      <w:r>
        <w:rPr>
          <w:rFonts w:hint="eastAsia"/>
          <w:lang w:val="de-DE"/>
        </w:rPr>
        <w:t>实现全双工传输和接收。数据的传输过程是一条数据线上一位一位地进行，它将要传输的资料在串行通信与并行通信之间加以转换，</w:t>
      </w:r>
      <w:r>
        <w:rPr>
          <w:lang w:val="de-DE"/>
        </w:rPr>
        <w:t>UART</w:t>
      </w:r>
      <w:r>
        <w:rPr>
          <w:rFonts w:hint="eastAsia"/>
          <w:lang w:val="de-DE"/>
        </w:rPr>
        <w:t>通信接口</w:t>
      </w:r>
      <w:r w:rsidR="00891BB5">
        <w:rPr>
          <w:rFonts w:hint="eastAsia"/>
          <w:lang w:val="de-DE"/>
        </w:rPr>
        <w:t>详见</w:t>
      </w:r>
      <w:r>
        <w:rPr>
          <w:lang w:val="de-DE"/>
        </w:rPr>
        <w:fldChar w:fldCharType="begin"/>
      </w:r>
      <w:r>
        <w:rPr>
          <w:lang w:val="de-DE"/>
        </w:rPr>
        <w:instrText xml:space="preserve"> REF _Ref529867856 \h </w:instrText>
      </w:r>
      <w:r>
        <w:rPr>
          <w:lang w:val="de-DE"/>
        </w:rPr>
      </w:r>
      <w:r>
        <w:rPr>
          <w:lang w:val="de-DE"/>
        </w:rPr>
        <w:fldChar w:fldCharType="separate"/>
      </w:r>
      <w:r w:rsidR="00B93B10">
        <w:rPr>
          <w:rFonts w:hint="eastAsia"/>
        </w:rPr>
        <w:t>图</w:t>
      </w:r>
      <w:r w:rsidR="00B93B10">
        <w:rPr>
          <w:noProof/>
        </w:rPr>
        <w:t>4</w:t>
      </w:r>
      <w:r w:rsidR="00B93B10">
        <w:t>.</w:t>
      </w:r>
      <w:r w:rsidR="00B93B10">
        <w:rPr>
          <w:noProof/>
        </w:rPr>
        <w:t>5</w:t>
      </w:r>
      <w:r>
        <w:rPr>
          <w:lang w:val="de-DE"/>
        </w:rPr>
        <w:fldChar w:fldCharType="end"/>
      </w:r>
      <w:r>
        <w:rPr>
          <w:rFonts w:hint="eastAsia"/>
          <w:lang w:val="de-DE"/>
        </w:rPr>
        <w:t>。</w:t>
      </w:r>
    </w:p>
    <w:p w14:paraId="6727EA17" w14:textId="77777777" w:rsidR="00F31035" w:rsidRDefault="00F31035" w:rsidP="00F31035">
      <w:pPr>
        <w:keepNext/>
        <w:spacing w:before="62" w:after="62"/>
        <w:jc w:val="center"/>
      </w:pPr>
      <w:r>
        <w:rPr>
          <w:rFonts w:hint="eastAsia"/>
          <w:noProof/>
        </w:rPr>
        <w:drawing>
          <wp:inline distT="0" distB="0" distL="0" distR="0" wp14:anchorId="57731FCD" wp14:editId="7697D71B">
            <wp:extent cx="3020568" cy="9540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串口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20568" cy="954024"/>
                    </a:xfrm>
                    <a:prstGeom prst="rect">
                      <a:avLst/>
                    </a:prstGeom>
                  </pic:spPr>
                </pic:pic>
              </a:graphicData>
            </a:graphic>
          </wp:inline>
        </w:drawing>
      </w:r>
    </w:p>
    <w:p w14:paraId="014C65A7" w14:textId="009C0073" w:rsidR="00F31035" w:rsidRDefault="00F31035" w:rsidP="00F31035">
      <w:pPr>
        <w:pStyle w:val="a7"/>
        <w:spacing w:before="62" w:after="62"/>
        <w:rPr>
          <w:lang w:val="de-DE"/>
        </w:rPr>
      </w:pPr>
      <w:bookmarkStart w:id="176" w:name="_Ref529867856"/>
      <w:bookmarkStart w:id="177" w:name="_Ref529867852"/>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4</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5</w:t>
      </w:r>
      <w:r w:rsidR="006352F3">
        <w:fldChar w:fldCharType="end"/>
      </w:r>
      <w:bookmarkEnd w:id="176"/>
      <w:r>
        <w:t xml:space="preserve">  UART</w:t>
      </w:r>
      <w:r>
        <w:rPr>
          <w:rFonts w:hint="eastAsia"/>
        </w:rPr>
        <w:t>通信接口</w:t>
      </w:r>
      <w:bookmarkEnd w:id="177"/>
    </w:p>
    <w:p w14:paraId="6AE45D5B" w14:textId="77777777" w:rsidR="00F31035" w:rsidRDefault="00F31035" w:rsidP="00F31035">
      <w:pPr>
        <w:pStyle w:val="30"/>
        <w:numPr>
          <w:ilvl w:val="2"/>
          <w:numId w:val="16"/>
        </w:numPr>
        <w:spacing w:before="48" w:after="48"/>
        <w:rPr>
          <w:lang w:val="de-DE"/>
        </w:rPr>
      </w:pPr>
      <w:bookmarkStart w:id="178" w:name="_Toc529291584"/>
      <w:bookmarkStart w:id="179" w:name="_Ref529287956"/>
      <w:bookmarkStart w:id="180" w:name="_Toc534394164"/>
      <w:bookmarkStart w:id="181" w:name="_Toc6175809"/>
      <w:r>
        <w:rPr>
          <w:rFonts w:hint="eastAsia"/>
          <w:lang w:val="de-DE"/>
        </w:rPr>
        <w:t>编写</w:t>
      </w:r>
      <w:r>
        <w:rPr>
          <w:lang w:val="de-DE"/>
        </w:rPr>
        <w:t>UART</w:t>
      </w:r>
      <w:r>
        <w:rPr>
          <w:rFonts w:hint="eastAsia"/>
          <w:lang w:val="de-DE"/>
        </w:rPr>
        <w:t>应用程序</w:t>
      </w:r>
      <w:bookmarkEnd w:id="178"/>
      <w:bookmarkEnd w:id="179"/>
      <w:bookmarkEnd w:id="180"/>
      <w:bookmarkEnd w:id="181"/>
    </w:p>
    <w:p w14:paraId="55DE53E9" w14:textId="77777777" w:rsidR="00F31035" w:rsidRPr="00E33BB2" w:rsidRDefault="00F31035" w:rsidP="00F31035">
      <w:pPr>
        <w:pStyle w:val="40"/>
        <w:rPr>
          <w:lang w:val="de-DE"/>
        </w:rPr>
      </w:pPr>
      <w:r w:rsidRPr="00E33BB2">
        <w:rPr>
          <w:lang w:val="de-DE"/>
        </w:rPr>
        <w:t>UART</w:t>
      </w:r>
      <w:r w:rsidRPr="00E33BB2">
        <w:rPr>
          <w:rFonts w:hint="eastAsia"/>
          <w:lang w:val="de-DE"/>
        </w:rPr>
        <w:t>初始化</w:t>
      </w:r>
    </w:p>
    <w:p w14:paraId="4D45ED95" w14:textId="77777777" w:rsidR="00F31035" w:rsidRPr="004C48B0" w:rsidRDefault="00F31035" w:rsidP="00F31035">
      <w:pPr>
        <w:pStyle w:val="23"/>
        <w:spacing w:before="62" w:after="62"/>
        <w:rPr>
          <w:lang w:val="de-DE"/>
        </w:rPr>
      </w:pPr>
      <w:r w:rsidRPr="004C48B0">
        <w:rPr>
          <w:lang w:val="de-DE"/>
        </w:rPr>
        <w:t>AMetal</w:t>
      </w:r>
      <w:r w:rsidRPr="00BE4E99">
        <w:rPr>
          <w:rFonts w:hint="eastAsia"/>
        </w:rPr>
        <w:t>平台提供了</w:t>
      </w:r>
      <w:r w:rsidRPr="004C48B0">
        <w:rPr>
          <w:lang w:val="de-DE"/>
        </w:rPr>
        <w:t>UART</w:t>
      </w:r>
      <w:r w:rsidRPr="00BE4E99">
        <w:rPr>
          <w:rFonts w:hint="eastAsia"/>
        </w:rPr>
        <w:t>初始化函数</w:t>
      </w:r>
      <w:r w:rsidRPr="004C48B0">
        <w:rPr>
          <w:rFonts w:hint="eastAsia"/>
          <w:lang w:val="de-DE"/>
        </w:rPr>
        <w:t>，</w:t>
      </w:r>
      <w:r w:rsidRPr="00BE4E99">
        <w:rPr>
          <w:rFonts w:hint="eastAsia"/>
        </w:rPr>
        <w:t>可以直接调用初始化函数。以</w:t>
      </w:r>
      <w:r w:rsidRPr="004C48B0">
        <w:rPr>
          <w:lang w:val="de-DE"/>
        </w:rPr>
        <w:t>UART1</w:t>
      </w:r>
      <w:r w:rsidRPr="00BE4E99">
        <w:rPr>
          <w:rFonts w:hint="eastAsia"/>
        </w:rPr>
        <w:t>初始化函数为例</w:t>
      </w:r>
      <w:r w:rsidRPr="004C48B0">
        <w:rPr>
          <w:rFonts w:hint="eastAsia"/>
          <w:lang w:val="de-DE"/>
        </w:rPr>
        <w:t>，</w:t>
      </w:r>
      <w:r w:rsidRPr="00BE4E99">
        <w:rPr>
          <w:rFonts w:hint="eastAsia"/>
        </w:rPr>
        <w:t>函数原型为</w:t>
      </w:r>
      <w:r w:rsidRPr="004C48B0">
        <w:rPr>
          <w:rFonts w:hint="eastAsia"/>
          <w:lang w:val="de-DE"/>
        </w:rPr>
        <w:t>：</w:t>
      </w:r>
    </w:p>
    <w:p w14:paraId="0EB8421A" w14:textId="77777777" w:rsidR="00F31035" w:rsidRDefault="00F31035" w:rsidP="00F31035">
      <w:pPr>
        <w:pStyle w:val="a5"/>
      </w:pPr>
      <w:r>
        <w:t>am_uart_handle_t   am_zlg116_uart1_inst_init(void);</w:t>
      </w:r>
    </w:p>
    <w:p w14:paraId="4DCC922C" w14:textId="77777777" w:rsidR="00F31035" w:rsidRPr="004C48B0" w:rsidRDefault="00F31035" w:rsidP="00F31035">
      <w:pPr>
        <w:pStyle w:val="23"/>
        <w:spacing w:before="62" w:after="62"/>
        <w:rPr>
          <w:lang w:val="de-DE"/>
        </w:rPr>
      </w:pPr>
      <w:r w:rsidRPr="00BE4E99">
        <w:rPr>
          <w:rFonts w:hint="eastAsia"/>
        </w:rPr>
        <w:t>该函数在</w:t>
      </w:r>
      <w:r w:rsidRPr="004C48B0">
        <w:rPr>
          <w:lang w:val="de-DE"/>
        </w:rPr>
        <w:t>user_config</w:t>
      </w:r>
      <w:r w:rsidRPr="00BE4E99">
        <w:rPr>
          <w:rFonts w:hint="eastAsia"/>
        </w:rPr>
        <w:t>目录下的</w:t>
      </w:r>
      <w:r w:rsidRPr="004C48B0">
        <w:rPr>
          <w:lang w:val="de-DE"/>
        </w:rPr>
        <w:t>am_hwconf_zlg116_uart.c</w:t>
      </w:r>
      <w:r w:rsidRPr="00BE4E99">
        <w:rPr>
          <w:rFonts w:hint="eastAsia"/>
        </w:rPr>
        <w:t>文件中定义为</w:t>
      </w:r>
      <w:r w:rsidRPr="004C48B0">
        <w:rPr>
          <w:rFonts w:hint="eastAsia"/>
          <w:lang w:val="de-DE"/>
        </w:rPr>
        <w:t>：</w:t>
      </w:r>
    </w:p>
    <w:p w14:paraId="3C107AB3" w14:textId="77777777" w:rsidR="00F31035" w:rsidRPr="00E62179" w:rsidRDefault="00F31035" w:rsidP="00F31035">
      <w:pPr>
        <w:pStyle w:val="a5"/>
      </w:pPr>
      <w:r w:rsidRPr="00E62179">
        <w:rPr>
          <w:rFonts w:hint="eastAsia"/>
        </w:rPr>
        <w:t xml:space="preserve">/** \brief </w:t>
      </w:r>
      <w:r>
        <w:tab/>
      </w:r>
      <w:r w:rsidRPr="00E62179">
        <w:rPr>
          <w:rFonts w:hint="eastAsia"/>
        </w:rPr>
        <w:t>UART1</w:t>
      </w:r>
      <w:r w:rsidRPr="00E62179">
        <w:rPr>
          <w:rFonts w:hint="eastAsia"/>
        </w:rPr>
        <w:t>实例初始化，获得</w:t>
      </w:r>
      <w:r w:rsidRPr="00E62179">
        <w:rPr>
          <w:rFonts w:hint="eastAsia"/>
        </w:rPr>
        <w:t>uart1</w:t>
      </w:r>
      <w:r w:rsidRPr="00E62179">
        <w:rPr>
          <w:rFonts w:hint="eastAsia"/>
        </w:rPr>
        <w:t>标准服务句柄</w:t>
      </w:r>
      <w:r w:rsidRPr="00E62179">
        <w:rPr>
          <w:rFonts w:hint="eastAsia"/>
        </w:rPr>
        <w:t xml:space="preserve"> */</w:t>
      </w:r>
    </w:p>
    <w:p w14:paraId="5F400143" w14:textId="77777777" w:rsidR="00F31035" w:rsidRPr="00E62179" w:rsidRDefault="00F31035" w:rsidP="00F31035">
      <w:pPr>
        <w:pStyle w:val="a5"/>
      </w:pPr>
      <w:r w:rsidRPr="00E62179">
        <w:t>am_uart_handle_t am_zlg116_uart1_inst_init (void)</w:t>
      </w:r>
    </w:p>
    <w:p w14:paraId="357D582F" w14:textId="77777777" w:rsidR="00F31035" w:rsidRPr="00E62179" w:rsidRDefault="00F31035" w:rsidP="00F31035">
      <w:pPr>
        <w:pStyle w:val="a5"/>
      </w:pPr>
      <w:r w:rsidRPr="00E62179">
        <w:t>{</w:t>
      </w:r>
    </w:p>
    <w:p w14:paraId="24ACCBAF" w14:textId="77777777" w:rsidR="00F31035" w:rsidRPr="00E62179" w:rsidRDefault="00F31035" w:rsidP="00F31035">
      <w:pPr>
        <w:pStyle w:val="a5"/>
      </w:pPr>
      <w:r w:rsidRPr="00E62179">
        <w:t xml:space="preserve">    return am_zlg_uart_init(&amp;__g_uart1_dev, &amp;__g_uart1_devinfo);</w:t>
      </w:r>
    </w:p>
    <w:p w14:paraId="140EAC6D" w14:textId="77777777" w:rsidR="00F31035" w:rsidRDefault="00F31035" w:rsidP="00F31035">
      <w:pPr>
        <w:pStyle w:val="a5"/>
      </w:pPr>
      <w:r w:rsidRPr="00E62179">
        <w:t>}</w:t>
      </w:r>
    </w:p>
    <w:p w14:paraId="11F99FC0" w14:textId="77777777" w:rsidR="00F31035" w:rsidRPr="004C48B0" w:rsidRDefault="00F31035" w:rsidP="00F31035">
      <w:pPr>
        <w:pStyle w:val="23"/>
        <w:spacing w:before="62" w:after="62"/>
        <w:rPr>
          <w:lang w:val="de-DE"/>
        </w:rPr>
      </w:pPr>
      <w:r w:rsidRPr="00BE4E99">
        <w:rPr>
          <w:rFonts w:hint="eastAsia"/>
        </w:rPr>
        <w:t>在</w:t>
      </w:r>
      <w:r w:rsidRPr="004C48B0">
        <w:rPr>
          <w:lang w:val="de-DE"/>
        </w:rPr>
        <w:t>am_zlg 116_inst_init.h</w:t>
      </w:r>
      <w:r w:rsidRPr="00BE4E99">
        <w:rPr>
          <w:rFonts w:hint="eastAsia"/>
        </w:rPr>
        <w:t>中声明为</w:t>
      </w:r>
      <w:r w:rsidRPr="004C48B0">
        <w:rPr>
          <w:rFonts w:hint="eastAsia"/>
          <w:lang w:val="de-DE"/>
        </w:rPr>
        <w:t>：</w:t>
      </w:r>
    </w:p>
    <w:p w14:paraId="30724D89" w14:textId="77777777" w:rsidR="00F31035" w:rsidRPr="00E62179" w:rsidRDefault="00F31035" w:rsidP="00F31035">
      <w:pPr>
        <w:pStyle w:val="a5"/>
      </w:pPr>
      <w:r w:rsidRPr="00E62179">
        <w:t>/**</w:t>
      </w:r>
    </w:p>
    <w:p w14:paraId="2C1550DF" w14:textId="77777777" w:rsidR="00F31035" w:rsidRPr="00E62179" w:rsidRDefault="00F31035" w:rsidP="00F31035">
      <w:pPr>
        <w:pStyle w:val="a5"/>
      </w:pPr>
      <w:r w:rsidRPr="00E62179">
        <w:rPr>
          <w:rFonts w:hint="eastAsia"/>
        </w:rPr>
        <w:t xml:space="preserve"> * \brief </w:t>
      </w:r>
      <w:r>
        <w:t xml:space="preserve"> </w:t>
      </w:r>
      <w:r>
        <w:tab/>
      </w:r>
      <w:r w:rsidRPr="00E62179">
        <w:rPr>
          <w:rFonts w:hint="eastAsia"/>
        </w:rPr>
        <w:t xml:space="preserve">UART1 </w:t>
      </w:r>
      <w:r w:rsidRPr="00E62179">
        <w:rPr>
          <w:rFonts w:hint="eastAsia"/>
        </w:rPr>
        <w:t>实例初始化，获得</w:t>
      </w:r>
      <w:r w:rsidRPr="00E62179">
        <w:rPr>
          <w:rFonts w:hint="eastAsia"/>
        </w:rPr>
        <w:t xml:space="preserve"> UART </w:t>
      </w:r>
      <w:r w:rsidRPr="00E62179">
        <w:rPr>
          <w:rFonts w:hint="eastAsia"/>
        </w:rPr>
        <w:t>标准服务句柄</w:t>
      </w:r>
    </w:p>
    <w:p w14:paraId="48CC3528" w14:textId="77777777" w:rsidR="00F31035" w:rsidRPr="00E62179" w:rsidRDefault="00F31035" w:rsidP="00F31035">
      <w:pPr>
        <w:pStyle w:val="a5"/>
      </w:pPr>
      <w:r w:rsidRPr="00E62179">
        <w:rPr>
          <w:rFonts w:hint="eastAsia"/>
        </w:rPr>
        <w:t xml:space="preserve"> * \param </w:t>
      </w:r>
      <w:r w:rsidRPr="00E62179">
        <w:rPr>
          <w:rFonts w:hint="eastAsia"/>
        </w:rPr>
        <w:t>无</w:t>
      </w:r>
    </w:p>
    <w:p w14:paraId="5D201792" w14:textId="77777777" w:rsidR="00F31035" w:rsidRPr="00E62179" w:rsidRDefault="00F31035" w:rsidP="00F31035">
      <w:pPr>
        <w:pStyle w:val="a5"/>
      </w:pPr>
      <w:r w:rsidRPr="00E62179">
        <w:rPr>
          <w:rFonts w:hint="eastAsia"/>
        </w:rPr>
        <w:t xml:space="preserve"> * \return </w:t>
      </w:r>
      <w:r>
        <w:tab/>
      </w:r>
      <w:r w:rsidRPr="00E62179">
        <w:rPr>
          <w:rFonts w:hint="eastAsia"/>
        </w:rPr>
        <w:t xml:space="preserve">UART </w:t>
      </w:r>
      <w:r w:rsidRPr="00E62179">
        <w:rPr>
          <w:rFonts w:hint="eastAsia"/>
        </w:rPr>
        <w:t>标准服务句柄，若为</w:t>
      </w:r>
      <w:r w:rsidRPr="00E62179">
        <w:rPr>
          <w:rFonts w:hint="eastAsia"/>
        </w:rPr>
        <w:t xml:space="preserve"> NULL</w:t>
      </w:r>
      <w:r w:rsidRPr="00E62179">
        <w:rPr>
          <w:rFonts w:hint="eastAsia"/>
        </w:rPr>
        <w:t>，表明初始化失败</w:t>
      </w:r>
    </w:p>
    <w:p w14:paraId="3335264A" w14:textId="77777777" w:rsidR="00F31035" w:rsidRPr="00E62179" w:rsidRDefault="00F31035" w:rsidP="00F31035">
      <w:pPr>
        <w:pStyle w:val="a5"/>
      </w:pPr>
      <w:r w:rsidRPr="00E62179">
        <w:t xml:space="preserve"> */</w:t>
      </w:r>
    </w:p>
    <w:p w14:paraId="190AAE17" w14:textId="77777777" w:rsidR="00F31035" w:rsidRDefault="00F31035" w:rsidP="00F31035">
      <w:pPr>
        <w:pStyle w:val="a5"/>
      </w:pPr>
      <w:r w:rsidRPr="00E62179">
        <w:t>am_uart_handle_t am_zlg116_uart1_inst_init (void);</w:t>
      </w:r>
    </w:p>
    <w:p w14:paraId="49C56D97" w14:textId="77777777" w:rsidR="00F31035" w:rsidRPr="004C48B0" w:rsidRDefault="00F31035" w:rsidP="00F31035">
      <w:pPr>
        <w:pStyle w:val="23"/>
        <w:spacing w:before="62" w:after="62"/>
        <w:rPr>
          <w:lang w:val="de-DE"/>
        </w:rPr>
      </w:pPr>
      <w:r w:rsidRPr="00BE4E99">
        <w:rPr>
          <w:rFonts w:hint="eastAsia"/>
        </w:rPr>
        <w:t>因此使用</w:t>
      </w:r>
      <w:r w:rsidRPr="004C48B0">
        <w:rPr>
          <w:lang w:val="de-DE"/>
        </w:rPr>
        <w:t>UART</w:t>
      </w:r>
      <w:r w:rsidRPr="00BE4E99">
        <w:rPr>
          <w:rFonts w:hint="eastAsia"/>
        </w:rPr>
        <w:t>初始化函数时</w:t>
      </w:r>
      <w:r w:rsidRPr="004C48B0">
        <w:rPr>
          <w:rFonts w:hint="eastAsia"/>
          <w:lang w:val="de-DE"/>
        </w:rPr>
        <w:t>，</w:t>
      </w:r>
      <w:r w:rsidRPr="00BE4E99">
        <w:rPr>
          <w:rFonts w:hint="eastAsia"/>
        </w:rPr>
        <w:t>需要包含头文件</w:t>
      </w:r>
      <w:r w:rsidRPr="004C48B0">
        <w:rPr>
          <w:lang w:val="de-DE"/>
        </w:rPr>
        <w:t>am_zlg116_inst_init.h</w:t>
      </w:r>
      <w:r w:rsidRPr="00BE4E99">
        <w:rPr>
          <w:rFonts w:hint="eastAsia"/>
        </w:rPr>
        <w:t>。</w:t>
      </w:r>
    </w:p>
    <w:p w14:paraId="360A0D67" w14:textId="77777777" w:rsidR="00F31035" w:rsidRPr="00BE4E99" w:rsidRDefault="00F31035" w:rsidP="00F31035">
      <w:pPr>
        <w:pStyle w:val="23"/>
        <w:spacing w:before="62" w:after="62"/>
        <w:rPr>
          <w:lang w:val="de-DE"/>
        </w:rPr>
      </w:pPr>
      <w:r>
        <w:rPr>
          <w:rFonts w:hint="eastAsia"/>
        </w:rPr>
        <w:t>初始化</w:t>
      </w:r>
      <w:r w:rsidRPr="00BE4E99">
        <w:rPr>
          <w:lang w:val="de-DE"/>
        </w:rPr>
        <w:t>uart1</w:t>
      </w:r>
      <w:r w:rsidRPr="00BE4E99">
        <w:rPr>
          <w:rFonts w:hint="eastAsia"/>
          <w:lang w:val="de-DE"/>
        </w:rPr>
        <w:t>，</w:t>
      </w:r>
      <w:r>
        <w:rPr>
          <w:rFonts w:hint="eastAsia"/>
        </w:rPr>
        <w:t>调用该函数时需要定义一个</w:t>
      </w:r>
      <w:r w:rsidRPr="00BE4E99">
        <w:rPr>
          <w:lang w:val="de-DE"/>
        </w:rPr>
        <w:t>am_uart_handle_t</w:t>
      </w:r>
      <w:r>
        <w:rPr>
          <w:rFonts w:hint="eastAsia"/>
        </w:rPr>
        <w:t>类型的变量</w:t>
      </w:r>
      <w:r w:rsidRPr="00BE4E99">
        <w:rPr>
          <w:rFonts w:hint="eastAsia"/>
          <w:lang w:val="de-DE"/>
        </w:rPr>
        <w:t>，</w:t>
      </w:r>
      <w:r>
        <w:rPr>
          <w:rFonts w:hint="eastAsia"/>
        </w:rPr>
        <w:t>用于保存获取的</w:t>
      </w:r>
      <w:r w:rsidRPr="00BE4E99">
        <w:rPr>
          <w:lang w:val="de-DE"/>
        </w:rPr>
        <w:t>uart1</w:t>
      </w:r>
      <w:r>
        <w:rPr>
          <w:rFonts w:hint="eastAsia"/>
        </w:rPr>
        <w:t>服务句柄</w:t>
      </w:r>
      <w:r w:rsidRPr="00BE4E99">
        <w:rPr>
          <w:rFonts w:hint="eastAsia"/>
          <w:lang w:val="de-DE"/>
        </w:rPr>
        <w:t>，</w:t>
      </w:r>
      <w:r w:rsidRPr="00BE4E99">
        <w:rPr>
          <w:lang w:val="de-DE"/>
        </w:rPr>
        <w:t>uart1</w:t>
      </w:r>
      <w:r>
        <w:rPr>
          <w:rFonts w:hint="eastAsia"/>
        </w:rPr>
        <w:t>初始化程序为</w:t>
      </w:r>
      <w:r w:rsidRPr="00BE4E99">
        <w:rPr>
          <w:rFonts w:hint="eastAsia"/>
          <w:lang w:val="de-DE"/>
        </w:rPr>
        <w:t>：</w:t>
      </w:r>
    </w:p>
    <w:p w14:paraId="3AB0F033" w14:textId="77777777" w:rsidR="00F31035" w:rsidRDefault="00F31035" w:rsidP="00F31035">
      <w:pPr>
        <w:pStyle w:val="a5"/>
      </w:pPr>
      <w:r>
        <w:t>am_uart_handle_t  uart_handle;</w:t>
      </w:r>
    </w:p>
    <w:p w14:paraId="30FBAED1" w14:textId="77777777" w:rsidR="00F31035" w:rsidRDefault="00F31035" w:rsidP="00F31035">
      <w:pPr>
        <w:pStyle w:val="a5"/>
      </w:pPr>
      <w:r>
        <w:t>uart_handle   =   am_zlg116_uart1_inst_init();</w:t>
      </w:r>
    </w:p>
    <w:p w14:paraId="426E5D0B" w14:textId="77777777" w:rsidR="00F31035" w:rsidRPr="00E33BB2" w:rsidRDefault="00F31035" w:rsidP="00F31035">
      <w:pPr>
        <w:pStyle w:val="40"/>
        <w:rPr>
          <w:lang w:val="de-DE"/>
        </w:rPr>
      </w:pPr>
      <w:r w:rsidRPr="00E33BB2">
        <w:rPr>
          <w:lang w:val="de-DE"/>
        </w:rPr>
        <w:t>UART</w:t>
      </w:r>
      <w:r w:rsidRPr="00E33BB2">
        <w:rPr>
          <w:rFonts w:hint="eastAsia"/>
          <w:lang w:val="de-DE"/>
        </w:rPr>
        <w:t>接口函数调用</w:t>
      </w:r>
    </w:p>
    <w:p w14:paraId="1EF45606" w14:textId="77777777" w:rsidR="00F31035" w:rsidRPr="00BE4E99" w:rsidRDefault="00F31035" w:rsidP="00F31035">
      <w:pPr>
        <w:pStyle w:val="23"/>
        <w:spacing w:before="62" w:after="62"/>
        <w:rPr>
          <w:lang w:val="de-DE"/>
        </w:rPr>
      </w:pPr>
      <w:r w:rsidRPr="00BC2EFF">
        <w:rPr>
          <w:lang w:val="de-DE"/>
        </w:rPr>
        <w:t>AMetal</w:t>
      </w:r>
      <w:r>
        <w:rPr>
          <w:rFonts w:hint="eastAsia"/>
        </w:rPr>
        <w:t>平台已提供</w:t>
      </w:r>
      <w:r w:rsidRPr="00BC2EFF">
        <w:rPr>
          <w:lang w:val="de-DE"/>
        </w:rPr>
        <w:t>UART</w:t>
      </w:r>
      <w:r>
        <w:rPr>
          <w:rFonts w:hint="eastAsia"/>
        </w:rPr>
        <w:t>标准接口函数</w:t>
      </w:r>
      <w:r w:rsidRPr="00BC2EFF">
        <w:rPr>
          <w:rFonts w:hint="eastAsia"/>
          <w:lang w:val="de-DE"/>
        </w:rPr>
        <w:t>，</w:t>
      </w:r>
      <w:r>
        <w:rPr>
          <w:rFonts w:hint="eastAsia"/>
        </w:rPr>
        <w:t>在</w:t>
      </w:r>
      <w:r w:rsidRPr="00BC2EFF">
        <w:rPr>
          <w:lang w:val="de-DE"/>
        </w:rPr>
        <w:t>am_uart.h</w:t>
      </w:r>
      <w:r>
        <w:rPr>
          <w:rFonts w:hint="eastAsia"/>
        </w:rPr>
        <w:t>中声明</w:t>
      </w:r>
      <w:r w:rsidRPr="00BC2EFF">
        <w:rPr>
          <w:rFonts w:hint="eastAsia"/>
          <w:lang w:val="de-DE"/>
        </w:rPr>
        <w:t>，</w:t>
      </w:r>
      <w:r w:rsidRPr="00BC2EFF">
        <w:rPr>
          <w:lang w:val="de-DE"/>
        </w:rPr>
        <w:t>am_uart.h</w:t>
      </w:r>
      <w:r>
        <w:rPr>
          <w:rFonts w:hint="eastAsia"/>
        </w:rPr>
        <w:t>可在</w:t>
      </w:r>
      <w:r w:rsidRPr="00BC2EFF">
        <w:rPr>
          <w:lang w:val="de-DE"/>
        </w:rPr>
        <w:t>service</w:t>
      </w:r>
      <w:r>
        <w:rPr>
          <w:rFonts w:hint="eastAsia"/>
        </w:rPr>
        <w:t>目录下的</w:t>
      </w:r>
      <w:r w:rsidRPr="00BC2EFF">
        <w:rPr>
          <w:lang w:val="de-DE"/>
        </w:rPr>
        <w:t>am_uart.c</w:t>
      </w:r>
      <w:r>
        <w:rPr>
          <w:rFonts w:hint="eastAsia"/>
        </w:rPr>
        <w:t>包含的头文件中找到。</w:t>
      </w:r>
    </w:p>
    <w:p w14:paraId="1E94F4A8" w14:textId="77777777" w:rsidR="00F31035" w:rsidRDefault="00F31035" w:rsidP="00F31035">
      <w:pPr>
        <w:pStyle w:val="23"/>
        <w:spacing w:before="62" w:after="62"/>
      </w:pPr>
      <w:r>
        <w:rPr>
          <w:rFonts w:hint="eastAsia"/>
        </w:rPr>
        <w:t>其中包含的</w:t>
      </w:r>
      <w:r>
        <w:t>UART</w:t>
      </w:r>
      <w:r>
        <w:rPr>
          <w:rFonts w:hint="eastAsia"/>
        </w:rPr>
        <w:t>标准接口函数详见</w:t>
      </w:r>
      <w:r>
        <w:fldChar w:fldCharType="begin"/>
      </w:r>
      <w:r>
        <w:instrText xml:space="preserve"> REF _Ref529519490 \h </w:instrText>
      </w:r>
      <w:r>
        <w:fldChar w:fldCharType="separate"/>
      </w:r>
      <w:r w:rsidR="00B93B10">
        <w:rPr>
          <w:rFonts w:hint="eastAsia"/>
        </w:rPr>
        <w:t>表</w:t>
      </w:r>
      <w:r w:rsidR="00B93B10">
        <w:rPr>
          <w:noProof/>
        </w:rPr>
        <w:t>4</w:t>
      </w:r>
      <w:r w:rsidR="00B93B10">
        <w:t>.</w:t>
      </w:r>
      <w:r w:rsidR="00B93B10">
        <w:rPr>
          <w:noProof/>
        </w:rPr>
        <w:t>2</w:t>
      </w:r>
      <w:r>
        <w:fldChar w:fldCharType="end"/>
      </w:r>
      <w:r>
        <w:rPr>
          <w:rFonts w:hint="eastAsia"/>
        </w:rPr>
        <w:t>。</w:t>
      </w:r>
    </w:p>
    <w:p w14:paraId="537A87A7" w14:textId="77777777" w:rsidR="00F31035" w:rsidRDefault="00F31035" w:rsidP="00F31035">
      <w:pPr>
        <w:pStyle w:val="a7"/>
        <w:spacing w:before="62" w:after="62"/>
      </w:pPr>
      <w:bookmarkStart w:id="182" w:name="_Ref529519490"/>
      <w:r>
        <w:rPr>
          <w:rFonts w:hint="eastAsia"/>
        </w:rPr>
        <w:t>表</w:t>
      </w:r>
      <w:r>
        <w:rPr>
          <w:noProof/>
        </w:rPr>
        <w:fldChar w:fldCharType="begin"/>
      </w:r>
      <w:r>
        <w:rPr>
          <w:noProof/>
        </w:rPr>
        <w:instrText xml:space="preserve"> STYLEREF 1 \s </w:instrText>
      </w:r>
      <w:r>
        <w:rPr>
          <w:noProof/>
        </w:rPr>
        <w:fldChar w:fldCharType="separate"/>
      </w:r>
      <w:r w:rsidR="00B93B10">
        <w:rPr>
          <w:noProof/>
        </w:rPr>
        <w:t>4</w:t>
      </w:r>
      <w:r>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B93B10">
        <w:rPr>
          <w:noProof/>
        </w:rPr>
        <w:t>2</w:t>
      </w:r>
      <w:r>
        <w:fldChar w:fldCharType="end"/>
      </w:r>
      <w:bookmarkEnd w:id="182"/>
      <w:r>
        <w:t xml:space="preserve">  UART</w:t>
      </w:r>
      <w:r>
        <w:rPr>
          <w:rFonts w:hint="eastAsia"/>
        </w:rPr>
        <w:t>标准接口函数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119"/>
      </w:tblGrid>
      <w:tr w:rsidR="00F31035" w14:paraId="08C28AA9" w14:textId="77777777" w:rsidTr="00AE6235">
        <w:trPr>
          <w:jc w:val="center"/>
        </w:trPr>
        <w:tc>
          <w:tcPr>
            <w:tcW w:w="2263" w:type="dxa"/>
            <w:tcBorders>
              <w:top w:val="thinThickSmallGap" w:sz="24" w:space="0" w:color="auto"/>
              <w:left w:val="single" w:sz="4" w:space="0" w:color="auto"/>
              <w:bottom w:val="double" w:sz="4" w:space="0" w:color="auto"/>
              <w:right w:val="single" w:sz="4" w:space="0" w:color="auto"/>
            </w:tcBorders>
            <w:shd w:val="pct10" w:color="auto" w:fill="auto"/>
            <w:hideMark/>
          </w:tcPr>
          <w:p w14:paraId="1EB2FB78" w14:textId="77777777" w:rsidR="00F31035" w:rsidRDefault="00F31035" w:rsidP="00AE6235">
            <w:pPr>
              <w:pStyle w:val="ab"/>
            </w:pPr>
            <w:r>
              <w:t>UART</w:t>
            </w:r>
            <w:r>
              <w:rPr>
                <w:rFonts w:hint="eastAsia"/>
              </w:rPr>
              <w:t>标准接口函数</w:t>
            </w:r>
          </w:p>
        </w:tc>
        <w:tc>
          <w:tcPr>
            <w:tcW w:w="3119" w:type="dxa"/>
            <w:tcBorders>
              <w:top w:val="thinThickSmallGap" w:sz="24" w:space="0" w:color="auto"/>
              <w:left w:val="double" w:sz="4" w:space="0" w:color="auto"/>
              <w:bottom w:val="double" w:sz="4" w:space="0" w:color="auto"/>
              <w:right w:val="single" w:sz="4" w:space="0" w:color="auto"/>
            </w:tcBorders>
            <w:shd w:val="pct10" w:color="auto" w:fill="auto"/>
            <w:hideMark/>
          </w:tcPr>
          <w:p w14:paraId="5365F05A" w14:textId="77777777" w:rsidR="00F31035" w:rsidRDefault="00F31035" w:rsidP="00AE6235">
            <w:pPr>
              <w:pStyle w:val="ab"/>
            </w:pPr>
            <w:r>
              <w:rPr>
                <w:rFonts w:hint="eastAsia"/>
              </w:rPr>
              <w:t>功能说明</w:t>
            </w:r>
          </w:p>
        </w:tc>
      </w:tr>
      <w:tr w:rsidR="00F31035" w14:paraId="7F651F6D" w14:textId="77777777" w:rsidTr="00AE6235">
        <w:trPr>
          <w:jc w:val="center"/>
        </w:trPr>
        <w:tc>
          <w:tcPr>
            <w:tcW w:w="2263" w:type="dxa"/>
            <w:tcBorders>
              <w:top w:val="double" w:sz="4" w:space="0" w:color="auto"/>
              <w:left w:val="single" w:sz="4" w:space="0" w:color="auto"/>
              <w:bottom w:val="single" w:sz="4" w:space="0" w:color="auto"/>
              <w:right w:val="single" w:sz="4" w:space="0" w:color="auto"/>
            </w:tcBorders>
            <w:vAlign w:val="center"/>
            <w:hideMark/>
          </w:tcPr>
          <w:p w14:paraId="2A4E2055" w14:textId="77777777" w:rsidR="00F31035" w:rsidRDefault="00F31035" w:rsidP="00AE6235">
            <w:pPr>
              <w:pStyle w:val="ad"/>
              <w:jc w:val="both"/>
            </w:pPr>
            <w:r>
              <w:t>am_uart_ioctl( );</w:t>
            </w:r>
          </w:p>
        </w:tc>
        <w:tc>
          <w:tcPr>
            <w:tcW w:w="3119" w:type="dxa"/>
            <w:tcBorders>
              <w:top w:val="double" w:sz="4" w:space="0" w:color="auto"/>
              <w:left w:val="double" w:sz="4" w:space="0" w:color="auto"/>
              <w:bottom w:val="single" w:sz="4" w:space="0" w:color="auto"/>
              <w:right w:val="single" w:sz="4" w:space="0" w:color="auto"/>
            </w:tcBorders>
            <w:vAlign w:val="center"/>
            <w:hideMark/>
          </w:tcPr>
          <w:p w14:paraId="123B136E" w14:textId="77777777" w:rsidR="00F31035" w:rsidRDefault="00F31035" w:rsidP="00AE6235">
            <w:pPr>
              <w:pStyle w:val="ad"/>
              <w:jc w:val="both"/>
            </w:pPr>
            <w:r>
              <w:rPr>
                <w:rFonts w:hint="eastAsia"/>
              </w:rPr>
              <w:t>串口控制函数；</w:t>
            </w:r>
          </w:p>
        </w:tc>
      </w:tr>
      <w:tr w:rsidR="00F31035" w14:paraId="16C983DD" w14:textId="77777777" w:rsidTr="00AE6235">
        <w:trPr>
          <w:jc w:val="center"/>
        </w:trPr>
        <w:tc>
          <w:tcPr>
            <w:tcW w:w="2263" w:type="dxa"/>
            <w:tcBorders>
              <w:top w:val="single" w:sz="4" w:space="0" w:color="auto"/>
              <w:left w:val="single" w:sz="4" w:space="0" w:color="auto"/>
              <w:bottom w:val="single" w:sz="4" w:space="0" w:color="auto"/>
              <w:right w:val="single" w:sz="4" w:space="0" w:color="auto"/>
            </w:tcBorders>
            <w:vAlign w:val="center"/>
            <w:hideMark/>
          </w:tcPr>
          <w:p w14:paraId="657388D7" w14:textId="77777777" w:rsidR="00F31035" w:rsidRDefault="00F31035" w:rsidP="00AE6235">
            <w:pPr>
              <w:pStyle w:val="ad"/>
              <w:jc w:val="both"/>
            </w:pPr>
            <w:r>
              <w:t>am_uart_tx_startup( );</w:t>
            </w:r>
          </w:p>
        </w:tc>
        <w:tc>
          <w:tcPr>
            <w:tcW w:w="3119" w:type="dxa"/>
            <w:tcBorders>
              <w:top w:val="single" w:sz="4" w:space="0" w:color="auto"/>
              <w:left w:val="double" w:sz="4" w:space="0" w:color="auto"/>
              <w:bottom w:val="single" w:sz="4" w:space="0" w:color="auto"/>
              <w:right w:val="single" w:sz="4" w:space="0" w:color="auto"/>
            </w:tcBorders>
            <w:vAlign w:val="center"/>
            <w:hideMark/>
          </w:tcPr>
          <w:p w14:paraId="1C557DD8" w14:textId="77777777" w:rsidR="00F31035" w:rsidRDefault="00F31035" w:rsidP="00AE6235">
            <w:pPr>
              <w:pStyle w:val="ad"/>
              <w:jc w:val="both"/>
            </w:pPr>
            <w:r>
              <w:rPr>
                <w:rFonts w:hint="eastAsia"/>
              </w:rPr>
              <w:t>启动</w:t>
            </w:r>
            <w:r>
              <w:t>UART</w:t>
            </w:r>
            <w:r>
              <w:rPr>
                <w:rFonts w:hint="eastAsia"/>
              </w:rPr>
              <w:t>中断模式数据传输；</w:t>
            </w:r>
          </w:p>
        </w:tc>
      </w:tr>
      <w:tr w:rsidR="00F31035" w14:paraId="6618FA74" w14:textId="77777777" w:rsidTr="00AE6235">
        <w:trPr>
          <w:jc w:val="center"/>
        </w:trPr>
        <w:tc>
          <w:tcPr>
            <w:tcW w:w="2263" w:type="dxa"/>
            <w:tcBorders>
              <w:top w:val="single" w:sz="4" w:space="0" w:color="auto"/>
              <w:left w:val="single" w:sz="4" w:space="0" w:color="auto"/>
              <w:bottom w:val="single" w:sz="4" w:space="0" w:color="auto"/>
              <w:right w:val="single" w:sz="4" w:space="0" w:color="auto"/>
            </w:tcBorders>
            <w:vAlign w:val="center"/>
            <w:hideMark/>
          </w:tcPr>
          <w:p w14:paraId="4BD47832" w14:textId="77777777" w:rsidR="00F31035" w:rsidRDefault="00F31035" w:rsidP="00AE6235">
            <w:pPr>
              <w:pStyle w:val="ad"/>
              <w:jc w:val="both"/>
            </w:pPr>
            <w:r>
              <w:t>am_uart_callback_set( );</w:t>
            </w:r>
          </w:p>
        </w:tc>
        <w:tc>
          <w:tcPr>
            <w:tcW w:w="3119" w:type="dxa"/>
            <w:tcBorders>
              <w:top w:val="single" w:sz="4" w:space="0" w:color="auto"/>
              <w:left w:val="double" w:sz="4" w:space="0" w:color="auto"/>
              <w:bottom w:val="single" w:sz="4" w:space="0" w:color="auto"/>
              <w:right w:val="single" w:sz="4" w:space="0" w:color="auto"/>
            </w:tcBorders>
            <w:vAlign w:val="center"/>
            <w:hideMark/>
          </w:tcPr>
          <w:p w14:paraId="3113F7DF" w14:textId="77777777" w:rsidR="00F31035" w:rsidRDefault="00F31035" w:rsidP="00AE6235">
            <w:pPr>
              <w:pStyle w:val="ad"/>
              <w:jc w:val="both"/>
            </w:pPr>
            <w:r>
              <w:rPr>
                <w:rFonts w:hint="eastAsia"/>
              </w:rPr>
              <w:t>设置</w:t>
            </w:r>
            <w:r>
              <w:t>UART</w:t>
            </w:r>
            <w:r>
              <w:rPr>
                <w:rFonts w:hint="eastAsia"/>
              </w:rPr>
              <w:t>回调函数；</w:t>
            </w:r>
          </w:p>
        </w:tc>
      </w:tr>
      <w:tr w:rsidR="00F31035" w14:paraId="07C3FC43" w14:textId="77777777" w:rsidTr="00AE6235">
        <w:trPr>
          <w:jc w:val="center"/>
        </w:trPr>
        <w:tc>
          <w:tcPr>
            <w:tcW w:w="2263" w:type="dxa"/>
            <w:tcBorders>
              <w:top w:val="single" w:sz="4" w:space="0" w:color="auto"/>
              <w:left w:val="single" w:sz="4" w:space="0" w:color="auto"/>
              <w:bottom w:val="single" w:sz="4" w:space="0" w:color="auto"/>
              <w:right w:val="single" w:sz="4" w:space="0" w:color="auto"/>
            </w:tcBorders>
            <w:vAlign w:val="center"/>
            <w:hideMark/>
          </w:tcPr>
          <w:p w14:paraId="674D292D" w14:textId="77777777" w:rsidR="00F31035" w:rsidRDefault="00F31035" w:rsidP="00AE6235">
            <w:pPr>
              <w:pStyle w:val="ad"/>
              <w:jc w:val="both"/>
            </w:pPr>
            <w:r>
              <w:lastRenderedPageBreak/>
              <w:t>am_uart_poll_putchar( );</w:t>
            </w:r>
          </w:p>
        </w:tc>
        <w:tc>
          <w:tcPr>
            <w:tcW w:w="3119" w:type="dxa"/>
            <w:tcBorders>
              <w:top w:val="single" w:sz="4" w:space="0" w:color="auto"/>
              <w:left w:val="double" w:sz="4" w:space="0" w:color="auto"/>
              <w:bottom w:val="single" w:sz="4" w:space="0" w:color="auto"/>
              <w:right w:val="single" w:sz="4" w:space="0" w:color="auto"/>
            </w:tcBorders>
            <w:vAlign w:val="center"/>
            <w:hideMark/>
          </w:tcPr>
          <w:p w14:paraId="163198EA" w14:textId="77777777" w:rsidR="00F31035" w:rsidRDefault="00F31035" w:rsidP="00AE6235">
            <w:pPr>
              <w:pStyle w:val="ad"/>
              <w:jc w:val="both"/>
            </w:pPr>
            <w:r>
              <w:t>UART</w:t>
            </w:r>
            <w:r>
              <w:rPr>
                <w:rFonts w:hint="eastAsia"/>
              </w:rPr>
              <w:t>发送一个数据（查询模式）；</w:t>
            </w:r>
          </w:p>
        </w:tc>
      </w:tr>
      <w:tr w:rsidR="00F31035" w14:paraId="7A911969" w14:textId="77777777" w:rsidTr="00AE6235">
        <w:trPr>
          <w:jc w:val="center"/>
        </w:trPr>
        <w:tc>
          <w:tcPr>
            <w:tcW w:w="2263" w:type="dxa"/>
            <w:tcBorders>
              <w:top w:val="single" w:sz="4" w:space="0" w:color="auto"/>
              <w:left w:val="single" w:sz="4" w:space="0" w:color="auto"/>
              <w:bottom w:val="single" w:sz="4" w:space="0" w:color="auto"/>
              <w:right w:val="single" w:sz="4" w:space="0" w:color="auto"/>
            </w:tcBorders>
            <w:vAlign w:val="center"/>
            <w:hideMark/>
          </w:tcPr>
          <w:p w14:paraId="04B1531C" w14:textId="77777777" w:rsidR="00F31035" w:rsidRDefault="00F31035" w:rsidP="00AE6235">
            <w:pPr>
              <w:pStyle w:val="ad"/>
              <w:jc w:val="both"/>
            </w:pPr>
            <w:r>
              <w:t>am_uart_poll_getchar( );</w:t>
            </w:r>
          </w:p>
        </w:tc>
        <w:tc>
          <w:tcPr>
            <w:tcW w:w="3119" w:type="dxa"/>
            <w:tcBorders>
              <w:top w:val="single" w:sz="4" w:space="0" w:color="auto"/>
              <w:left w:val="double" w:sz="4" w:space="0" w:color="auto"/>
              <w:bottom w:val="single" w:sz="4" w:space="0" w:color="auto"/>
              <w:right w:val="single" w:sz="4" w:space="0" w:color="auto"/>
            </w:tcBorders>
            <w:vAlign w:val="center"/>
            <w:hideMark/>
          </w:tcPr>
          <w:p w14:paraId="21CE1890" w14:textId="77777777" w:rsidR="00F31035" w:rsidRDefault="00F31035" w:rsidP="00AE6235">
            <w:pPr>
              <w:pStyle w:val="ad"/>
              <w:jc w:val="both"/>
            </w:pPr>
            <w:r>
              <w:t>UART</w:t>
            </w:r>
            <w:r>
              <w:rPr>
                <w:rFonts w:hint="eastAsia"/>
              </w:rPr>
              <w:t>接收一个数据（查询模式）；</w:t>
            </w:r>
          </w:p>
        </w:tc>
      </w:tr>
      <w:tr w:rsidR="00F31035" w14:paraId="36492FE4" w14:textId="77777777" w:rsidTr="00AE6235">
        <w:trPr>
          <w:jc w:val="center"/>
        </w:trPr>
        <w:tc>
          <w:tcPr>
            <w:tcW w:w="2263" w:type="dxa"/>
            <w:tcBorders>
              <w:top w:val="single" w:sz="4" w:space="0" w:color="auto"/>
              <w:left w:val="single" w:sz="4" w:space="0" w:color="auto"/>
              <w:bottom w:val="single" w:sz="4" w:space="0" w:color="auto"/>
              <w:right w:val="single" w:sz="4" w:space="0" w:color="auto"/>
            </w:tcBorders>
            <w:vAlign w:val="center"/>
            <w:hideMark/>
          </w:tcPr>
          <w:p w14:paraId="2B88CDD4" w14:textId="77777777" w:rsidR="00F31035" w:rsidRDefault="00F31035" w:rsidP="00AE6235">
            <w:pPr>
              <w:pStyle w:val="ad"/>
              <w:jc w:val="both"/>
            </w:pPr>
            <w:r>
              <w:t>am_uart_poll_send( );</w:t>
            </w:r>
          </w:p>
        </w:tc>
        <w:tc>
          <w:tcPr>
            <w:tcW w:w="3119" w:type="dxa"/>
            <w:tcBorders>
              <w:top w:val="single" w:sz="4" w:space="0" w:color="auto"/>
              <w:left w:val="double" w:sz="4" w:space="0" w:color="auto"/>
              <w:bottom w:val="single" w:sz="4" w:space="0" w:color="auto"/>
              <w:right w:val="single" w:sz="4" w:space="0" w:color="auto"/>
            </w:tcBorders>
            <w:vAlign w:val="center"/>
            <w:hideMark/>
          </w:tcPr>
          <w:p w14:paraId="3A4CFB15" w14:textId="77777777" w:rsidR="00F31035" w:rsidRDefault="00F31035" w:rsidP="00AE6235">
            <w:pPr>
              <w:pStyle w:val="ad"/>
              <w:jc w:val="both"/>
            </w:pPr>
            <w:r>
              <w:t>UART</w:t>
            </w:r>
            <w:r>
              <w:rPr>
                <w:rFonts w:hint="eastAsia"/>
              </w:rPr>
              <w:t>数据发送（查询模式）；</w:t>
            </w:r>
          </w:p>
        </w:tc>
      </w:tr>
      <w:tr w:rsidR="00F31035" w14:paraId="3D7AD7CC" w14:textId="77777777" w:rsidTr="00AE6235">
        <w:trPr>
          <w:jc w:val="center"/>
        </w:trPr>
        <w:tc>
          <w:tcPr>
            <w:tcW w:w="2263" w:type="dxa"/>
            <w:tcBorders>
              <w:top w:val="single" w:sz="4" w:space="0" w:color="auto"/>
              <w:left w:val="single" w:sz="4" w:space="0" w:color="auto"/>
              <w:bottom w:val="thickThinSmallGap" w:sz="24" w:space="0" w:color="auto"/>
              <w:right w:val="single" w:sz="4" w:space="0" w:color="auto"/>
            </w:tcBorders>
            <w:vAlign w:val="center"/>
            <w:hideMark/>
          </w:tcPr>
          <w:p w14:paraId="30BF20CF" w14:textId="77777777" w:rsidR="00F31035" w:rsidRDefault="00F31035" w:rsidP="00AE6235">
            <w:pPr>
              <w:pStyle w:val="ad"/>
              <w:jc w:val="both"/>
            </w:pPr>
            <w:r>
              <w:t>am_uart_poll_receive( );</w:t>
            </w:r>
          </w:p>
        </w:tc>
        <w:tc>
          <w:tcPr>
            <w:tcW w:w="3119" w:type="dxa"/>
            <w:tcBorders>
              <w:top w:val="single" w:sz="4" w:space="0" w:color="auto"/>
              <w:left w:val="double" w:sz="4" w:space="0" w:color="auto"/>
              <w:bottom w:val="thickThinSmallGap" w:sz="24" w:space="0" w:color="auto"/>
              <w:right w:val="single" w:sz="4" w:space="0" w:color="auto"/>
            </w:tcBorders>
            <w:vAlign w:val="center"/>
            <w:hideMark/>
          </w:tcPr>
          <w:p w14:paraId="2F5A7D04" w14:textId="77777777" w:rsidR="00F31035" w:rsidRDefault="00F31035" w:rsidP="00AE6235">
            <w:pPr>
              <w:pStyle w:val="ad"/>
              <w:keepNext/>
              <w:jc w:val="both"/>
            </w:pPr>
            <w:r>
              <w:t>UART</w:t>
            </w:r>
            <w:r>
              <w:rPr>
                <w:rFonts w:hint="eastAsia"/>
              </w:rPr>
              <w:t>数据接收（查询模式）；</w:t>
            </w:r>
          </w:p>
        </w:tc>
      </w:tr>
    </w:tbl>
    <w:p w14:paraId="2CB582AE" w14:textId="77777777" w:rsidR="00F31035" w:rsidRDefault="00F31035" w:rsidP="00F31035">
      <w:pPr>
        <w:pStyle w:val="23"/>
        <w:numPr>
          <w:ilvl w:val="0"/>
          <w:numId w:val="25"/>
        </w:numPr>
        <w:spacing w:before="62" w:afterLines="0"/>
      </w:pPr>
      <w:r>
        <w:t>UART</w:t>
      </w:r>
      <w:r>
        <w:rPr>
          <w:rFonts w:hint="eastAsia"/>
        </w:rPr>
        <w:t>控制函数详解</w:t>
      </w:r>
    </w:p>
    <w:p w14:paraId="4A631152" w14:textId="77777777" w:rsidR="00F31035" w:rsidRDefault="00F31035" w:rsidP="00F31035">
      <w:pPr>
        <w:pStyle w:val="23"/>
        <w:spacing w:before="62" w:after="62"/>
      </w:pPr>
      <w:r>
        <w:rPr>
          <w:rFonts w:hint="eastAsia"/>
        </w:rPr>
        <w:t>串口控制函数函数原型为：</w:t>
      </w:r>
    </w:p>
    <w:p w14:paraId="559C54E6" w14:textId="77777777" w:rsidR="00F31035" w:rsidRDefault="00F31035" w:rsidP="00F31035">
      <w:pPr>
        <w:pStyle w:val="a5"/>
      </w:pPr>
      <w:r>
        <w:t>am_static_inline  int am_uart_ioctl (am_uart_handle_t  handle, int  request, void  *p_arg);</w:t>
      </w:r>
    </w:p>
    <w:p w14:paraId="6971DAC9" w14:textId="77777777" w:rsidR="00F31035" w:rsidRDefault="00F31035" w:rsidP="00F31035">
      <w:pPr>
        <w:pStyle w:val="23"/>
        <w:numPr>
          <w:ilvl w:val="0"/>
          <w:numId w:val="17"/>
        </w:numPr>
        <w:spacing w:before="62" w:afterLines="0"/>
        <w:rPr>
          <w:lang w:val="de-DE"/>
        </w:rPr>
      </w:pPr>
      <w:r>
        <w:rPr>
          <w:lang w:val="de-DE"/>
        </w:rPr>
        <w:t>handle</w:t>
      </w:r>
      <w:r>
        <w:rPr>
          <w:rFonts w:hint="eastAsia"/>
        </w:rPr>
        <w:t>为</w:t>
      </w:r>
      <w:r>
        <w:rPr>
          <w:lang w:val="de-DE"/>
        </w:rPr>
        <w:t>UART</w:t>
      </w:r>
      <w:r>
        <w:rPr>
          <w:rFonts w:hint="eastAsia"/>
        </w:rPr>
        <w:t>的服务句柄</w:t>
      </w:r>
      <w:r>
        <w:rPr>
          <w:rFonts w:hint="eastAsia"/>
          <w:lang w:val="de-DE"/>
        </w:rPr>
        <w:t>，</w:t>
      </w:r>
      <w:r>
        <w:rPr>
          <w:rFonts w:hint="eastAsia"/>
        </w:rPr>
        <w:t>即为初始化</w:t>
      </w:r>
      <w:r>
        <w:rPr>
          <w:lang w:val="de-DE"/>
        </w:rPr>
        <w:t>UART1</w:t>
      </w:r>
      <w:r>
        <w:rPr>
          <w:rFonts w:hint="eastAsia"/>
        </w:rPr>
        <w:t>获取的句柄</w:t>
      </w:r>
      <w:r>
        <w:rPr>
          <w:rFonts w:hint="eastAsia"/>
          <w:lang w:val="de-DE"/>
        </w:rPr>
        <w:t>；</w:t>
      </w:r>
    </w:p>
    <w:p w14:paraId="4FE34C0D" w14:textId="77777777" w:rsidR="00F31035" w:rsidRDefault="00F31035" w:rsidP="00F31035">
      <w:pPr>
        <w:pStyle w:val="23"/>
        <w:numPr>
          <w:ilvl w:val="0"/>
          <w:numId w:val="17"/>
        </w:numPr>
        <w:spacing w:before="62" w:afterLines="0"/>
        <w:rPr>
          <w:lang w:val="de-DE"/>
        </w:rPr>
      </w:pPr>
      <w:r>
        <w:rPr>
          <w:lang w:val="de-DE"/>
        </w:rPr>
        <w:t>request</w:t>
      </w:r>
      <w:r>
        <w:rPr>
          <w:rFonts w:hint="eastAsia"/>
          <w:lang w:val="de-DE"/>
        </w:rPr>
        <w:t>为控制指令；</w:t>
      </w:r>
    </w:p>
    <w:p w14:paraId="5DE9724D" w14:textId="77777777" w:rsidR="00F31035" w:rsidRDefault="00F31035" w:rsidP="00F31035">
      <w:pPr>
        <w:pStyle w:val="23"/>
        <w:numPr>
          <w:ilvl w:val="0"/>
          <w:numId w:val="17"/>
        </w:numPr>
        <w:spacing w:before="62" w:afterLines="0"/>
        <w:rPr>
          <w:lang w:val="de-DE"/>
        </w:rPr>
      </w:pPr>
      <w:r>
        <w:rPr>
          <w:lang w:val="de-DE"/>
        </w:rPr>
        <w:t>p_arg</w:t>
      </w:r>
      <w:r>
        <w:rPr>
          <w:rFonts w:hint="eastAsia"/>
          <w:lang w:val="de-DE"/>
        </w:rPr>
        <w:t>为该指令对应的参数。</w:t>
      </w:r>
    </w:p>
    <w:p w14:paraId="5FD2DD2C" w14:textId="77777777" w:rsidR="00F31035" w:rsidRDefault="00F31035" w:rsidP="00F31035">
      <w:pPr>
        <w:pStyle w:val="23"/>
        <w:numPr>
          <w:ilvl w:val="0"/>
          <w:numId w:val="17"/>
        </w:numPr>
        <w:spacing w:before="62" w:after="62"/>
      </w:pPr>
      <w:r>
        <w:rPr>
          <w:rFonts w:hint="eastAsia"/>
        </w:rPr>
        <w:t>其中</w:t>
      </w:r>
      <w:r>
        <w:rPr>
          <w:rFonts w:hint="eastAsia"/>
        </w:rPr>
        <w:t>request</w:t>
      </w:r>
      <w:r>
        <w:rPr>
          <w:rFonts w:hint="eastAsia"/>
        </w:rPr>
        <w:t>控制指令及</w:t>
      </w:r>
      <w:r>
        <w:rPr>
          <w:rFonts w:hint="eastAsia"/>
        </w:rPr>
        <w:t>p_</w:t>
      </w:r>
      <w:r>
        <w:t>arg</w:t>
      </w:r>
      <w:r>
        <w:t>参数详见</w:t>
      </w:r>
      <w:r>
        <w:fldChar w:fldCharType="begin"/>
      </w:r>
      <w:r>
        <w:instrText xml:space="preserve"> REF _Ref529523060 \h </w:instrText>
      </w:r>
      <w:r>
        <w:fldChar w:fldCharType="separate"/>
      </w:r>
      <w:r w:rsidR="00B93B10">
        <w:rPr>
          <w:rFonts w:hint="eastAsia"/>
        </w:rPr>
        <w:t>表</w:t>
      </w:r>
      <w:r w:rsidR="00B93B10">
        <w:rPr>
          <w:noProof/>
        </w:rPr>
        <w:t>4</w:t>
      </w:r>
      <w:r w:rsidR="00B93B10">
        <w:t>.</w:t>
      </w:r>
      <w:r w:rsidR="00B93B10">
        <w:rPr>
          <w:noProof/>
        </w:rPr>
        <w:t>3</w:t>
      </w:r>
      <w:r>
        <w:fldChar w:fldCharType="end"/>
      </w:r>
      <w:r>
        <w:rPr>
          <w:rFonts w:hint="eastAsia"/>
        </w:rPr>
        <w:t>。</w:t>
      </w:r>
    </w:p>
    <w:p w14:paraId="377BBBB9" w14:textId="77777777" w:rsidR="00F31035" w:rsidRDefault="00F31035" w:rsidP="00F31035">
      <w:pPr>
        <w:pStyle w:val="a7"/>
      </w:pPr>
      <w:bookmarkStart w:id="183" w:name="_Ref529523060"/>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3</w:t>
      </w:r>
      <w:r>
        <w:fldChar w:fldCharType="end"/>
      </w:r>
      <w:bookmarkEnd w:id="183"/>
      <w:r>
        <w:t xml:space="preserve">  </w:t>
      </w:r>
      <w:r>
        <w:t>控制指令及参数</w:t>
      </w:r>
    </w:p>
    <w:tbl>
      <w:tblPr>
        <w:tblW w:w="7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6"/>
        <w:gridCol w:w="1938"/>
        <w:gridCol w:w="2977"/>
      </w:tblGrid>
      <w:tr w:rsidR="00F31035" w:rsidRPr="00184227" w14:paraId="0FECD264" w14:textId="77777777" w:rsidTr="00AE6235">
        <w:trPr>
          <w:jc w:val="center"/>
        </w:trPr>
        <w:tc>
          <w:tcPr>
            <w:tcW w:w="2956" w:type="dxa"/>
            <w:tcBorders>
              <w:top w:val="thinThickSmallGap" w:sz="24" w:space="0" w:color="auto"/>
              <w:bottom w:val="double" w:sz="4" w:space="0" w:color="auto"/>
            </w:tcBorders>
            <w:shd w:val="pct10" w:color="auto" w:fill="auto"/>
          </w:tcPr>
          <w:p w14:paraId="20DD80C6" w14:textId="77777777" w:rsidR="00F31035" w:rsidRPr="00186D5B" w:rsidRDefault="00F31035" w:rsidP="00AE6235">
            <w:pPr>
              <w:pStyle w:val="ab"/>
            </w:pPr>
            <w:r>
              <w:rPr>
                <w:rFonts w:hint="eastAsia"/>
              </w:rPr>
              <w:t>request</w:t>
            </w:r>
            <w:r>
              <w:rPr>
                <w:rFonts w:hint="eastAsia"/>
              </w:rPr>
              <w:t>控制指令</w:t>
            </w:r>
          </w:p>
        </w:tc>
        <w:tc>
          <w:tcPr>
            <w:tcW w:w="1938" w:type="dxa"/>
            <w:tcBorders>
              <w:top w:val="thinThickSmallGap" w:sz="24" w:space="0" w:color="auto"/>
              <w:left w:val="double" w:sz="4" w:space="0" w:color="auto"/>
              <w:bottom w:val="double" w:sz="4" w:space="0" w:color="auto"/>
            </w:tcBorders>
            <w:shd w:val="pct10" w:color="auto" w:fill="auto"/>
          </w:tcPr>
          <w:p w14:paraId="6CA1FA3A" w14:textId="77777777" w:rsidR="00F31035" w:rsidRPr="00186D5B" w:rsidRDefault="00F31035" w:rsidP="00AE6235">
            <w:pPr>
              <w:pStyle w:val="ab"/>
            </w:pPr>
            <w:r>
              <w:rPr>
                <w:rFonts w:hint="eastAsia"/>
              </w:rPr>
              <w:t>指令说明</w:t>
            </w:r>
          </w:p>
        </w:tc>
        <w:tc>
          <w:tcPr>
            <w:tcW w:w="2977" w:type="dxa"/>
            <w:tcBorders>
              <w:top w:val="thinThickSmallGap" w:sz="24" w:space="0" w:color="auto"/>
              <w:left w:val="double" w:sz="4" w:space="0" w:color="auto"/>
              <w:bottom w:val="double" w:sz="4" w:space="0" w:color="auto"/>
            </w:tcBorders>
            <w:shd w:val="pct10" w:color="auto" w:fill="auto"/>
          </w:tcPr>
          <w:p w14:paraId="1D097C28" w14:textId="77777777" w:rsidR="00F31035" w:rsidRPr="00186D5B" w:rsidRDefault="00F31035" w:rsidP="00AE6235">
            <w:pPr>
              <w:pStyle w:val="ab"/>
            </w:pPr>
            <w:r>
              <w:rPr>
                <w:rFonts w:hint="eastAsia"/>
              </w:rPr>
              <w:t>p</w:t>
            </w:r>
            <w:r>
              <w:t>_arg</w:t>
            </w:r>
            <w:r>
              <w:rPr>
                <w:rFonts w:hint="eastAsia"/>
              </w:rPr>
              <w:t>参数</w:t>
            </w:r>
          </w:p>
        </w:tc>
      </w:tr>
      <w:tr w:rsidR="00F31035" w:rsidRPr="00184227" w14:paraId="5D3310B2" w14:textId="77777777" w:rsidTr="00AE6235">
        <w:trPr>
          <w:jc w:val="center"/>
        </w:trPr>
        <w:tc>
          <w:tcPr>
            <w:tcW w:w="2956" w:type="dxa"/>
            <w:tcBorders>
              <w:top w:val="double" w:sz="4" w:space="0" w:color="auto"/>
            </w:tcBorders>
            <w:vAlign w:val="center"/>
          </w:tcPr>
          <w:p w14:paraId="0B50013A" w14:textId="77777777" w:rsidR="00F31035" w:rsidRPr="00186D5B" w:rsidRDefault="00F31035" w:rsidP="00AE6235">
            <w:pPr>
              <w:pStyle w:val="af5"/>
            </w:pPr>
            <w:r w:rsidRPr="00212022">
              <w:rPr>
                <w:rFonts w:hint="eastAsia"/>
              </w:rPr>
              <w:t>AM_UART_BAUD_SET</w:t>
            </w:r>
            <w:r>
              <w:t>;</w:t>
            </w:r>
          </w:p>
        </w:tc>
        <w:tc>
          <w:tcPr>
            <w:tcW w:w="1938" w:type="dxa"/>
            <w:tcBorders>
              <w:top w:val="double" w:sz="4" w:space="0" w:color="auto"/>
              <w:left w:val="double" w:sz="4" w:space="0" w:color="auto"/>
            </w:tcBorders>
            <w:vAlign w:val="center"/>
          </w:tcPr>
          <w:p w14:paraId="174BB8B5" w14:textId="77777777" w:rsidR="00F31035" w:rsidRPr="00186D5B" w:rsidRDefault="00F31035" w:rsidP="00AE6235">
            <w:pPr>
              <w:pStyle w:val="af5"/>
            </w:pPr>
            <w:r>
              <w:rPr>
                <w:rFonts w:hint="eastAsia"/>
              </w:rPr>
              <w:t>设置波特率；</w:t>
            </w:r>
          </w:p>
        </w:tc>
        <w:tc>
          <w:tcPr>
            <w:tcW w:w="2977" w:type="dxa"/>
            <w:tcBorders>
              <w:top w:val="double" w:sz="4" w:space="0" w:color="auto"/>
              <w:left w:val="double" w:sz="4" w:space="0" w:color="auto"/>
            </w:tcBorders>
            <w:vAlign w:val="center"/>
          </w:tcPr>
          <w:p w14:paraId="4EF9B8CB" w14:textId="77777777" w:rsidR="00F31035" w:rsidRPr="00186D5B" w:rsidRDefault="00F31035" w:rsidP="00AE6235">
            <w:pPr>
              <w:pStyle w:val="af5"/>
              <w:jc w:val="center"/>
            </w:pPr>
            <w:r w:rsidRPr="00212022">
              <w:rPr>
                <w:rFonts w:hint="eastAsia"/>
                <w:kern w:val="0"/>
              </w:rPr>
              <w:t>uint32_t</w:t>
            </w:r>
            <w:r>
              <w:rPr>
                <w:rFonts w:hint="eastAsia"/>
              </w:rPr>
              <w:t>指针类型、值为波特率；</w:t>
            </w:r>
          </w:p>
        </w:tc>
      </w:tr>
      <w:tr w:rsidR="00F31035" w:rsidRPr="00184227" w14:paraId="61A61CB1" w14:textId="77777777" w:rsidTr="00AE6235">
        <w:trPr>
          <w:jc w:val="center"/>
        </w:trPr>
        <w:tc>
          <w:tcPr>
            <w:tcW w:w="2956" w:type="dxa"/>
            <w:vAlign w:val="center"/>
          </w:tcPr>
          <w:p w14:paraId="0B146B69" w14:textId="77777777" w:rsidR="00F31035" w:rsidRPr="00186D5B" w:rsidRDefault="00F31035" w:rsidP="00AE6235">
            <w:pPr>
              <w:pStyle w:val="af5"/>
            </w:pPr>
            <w:r w:rsidRPr="00212022">
              <w:rPr>
                <w:rFonts w:hint="eastAsia"/>
              </w:rPr>
              <w:t>AM_UART_BAUD_GET</w:t>
            </w:r>
            <w:r>
              <w:t>;</w:t>
            </w:r>
          </w:p>
        </w:tc>
        <w:tc>
          <w:tcPr>
            <w:tcW w:w="1938" w:type="dxa"/>
            <w:tcBorders>
              <w:left w:val="double" w:sz="4" w:space="0" w:color="auto"/>
            </w:tcBorders>
            <w:vAlign w:val="center"/>
          </w:tcPr>
          <w:p w14:paraId="29696074" w14:textId="77777777" w:rsidR="00F31035" w:rsidRPr="00186D5B" w:rsidRDefault="00F31035" w:rsidP="00AE6235">
            <w:pPr>
              <w:pStyle w:val="af5"/>
            </w:pPr>
            <w:r>
              <w:rPr>
                <w:rFonts w:hint="eastAsia"/>
              </w:rPr>
              <w:t>获取波特率；</w:t>
            </w:r>
          </w:p>
        </w:tc>
        <w:tc>
          <w:tcPr>
            <w:tcW w:w="2977" w:type="dxa"/>
            <w:vMerge w:val="restart"/>
            <w:tcBorders>
              <w:left w:val="double" w:sz="4" w:space="0" w:color="auto"/>
            </w:tcBorders>
            <w:vAlign w:val="center"/>
          </w:tcPr>
          <w:p w14:paraId="4AA61CA7" w14:textId="77777777" w:rsidR="00F31035" w:rsidRPr="00186D5B" w:rsidRDefault="00F31035" w:rsidP="00AE6235">
            <w:pPr>
              <w:pStyle w:val="af5"/>
              <w:jc w:val="center"/>
            </w:pPr>
            <w:r w:rsidRPr="00212022">
              <w:rPr>
                <w:rFonts w:hint="eastAsia"/>
                <w:kern w:val="0"/>
              </w:rPr>
              <w:t>uint32_t</w:t>
            </w:r>
            <w:r>
              <w:rPr>
                <w:rFonts w:hint="eastAsia"/>
              </w:rPr>
              <w:t>指针类型；</w:t>
            </w:r>
          </w:p>
        </w:tc>
      </w:tr>
      <w:tr w:rsidR="00F31035" w:rsidRPr="00184227" w14:paraId="40E28A89" w14:textId="77777777" w:rsidTr="00AE6235">
        <w:trPr>
          <w:jc w:val="center"/>
        </w:trPr>
        <w:tc>
          <w:tcPr>
            <w:tcW w:w="2956" w:type="dxa"/>
            <w:vAlign w:val="center"/>
          </w:tcPr>
          <w:p w14:paraId="3CA78CF7" w14:textId="77777777" w:rsidR="00F31035" w:rsidRPr="00186D5B" w:rsidRDefault="00F31035" w:rsidP="00AE6235">
            <w:pPr>
              <w:pStyle w:val="af5"/>
            </w:pPr>
            <w:r w:rsidRPr="00212022">
              <w:rPr>
                <w:rFonts w:hint="eastAsia"/>
              </w:rPr>
              <w:t>AM_UART_OPTS_SET</w:t>
            </w:r>
            <w:r>
              <w:t>;</w:t>
            </w:r>
          </w:p>
        </w:tc>
        <w:tc>
          <w:tcPr>
            <w:tcW w:w="1938" w:type="dxa"/>
            <w:tcBorders>
              <w:left w:val="double" w:sz="4" w:space="0" w:color="auto"/>
            </w:tcBorders>
            <w:vAlign w:val="center"/>
          </w:tcPr>
          <w:p w14:paraId="02D7B155" w14:textId="77777777" w:rsidR="00F31035" w:rsidRPr="00186D5B" w:rsidRDefault="00F31035" w:rsidP="00AE6235">
            <w:pPr>
              <w:pStyle w:val="af5"/>
            </w:pPr>
            <w:r>
              <w:rPr>
                <w:rFonts w:hint="eastAsia"/>
              </w:rPr>
              <w:t>设置硬件参数；</w:t>
            </w:r>
          </w:p>
        </w:tc>
        <w:tc>
          <w:tcPr>
            <w:tcW w:w="2977" w:type="dxa"/>
            <w:vMerge/>
            <w:tcBorders>
              <w:left w:val="double" w:sz="4" w:space="0" w:color="auto"/>
            </w:tcBorders>
            <w:vAlign w:val="center"/>
          </w:tcPr>
          <w:p w14:paraId="27BAB5F0" w14:textId="77777777" w:rsidR="00F31035" w:rsidRPr="00186D5B" w:rsidRDefault="00F31035" w:rsidP="00AE6235">
            <w:pPr>
              <w:pStyle w:val="af5"/>
              <w:jc w:val="center"/>
            </w:pPr>
          </w:p>
        </w:tc>
      </w:tr>
      <w:tr w:rsidR="00F31035" w:rsidRPr="00184227" w14:paraId="0C1E64C4" w14:textId="77777777" w:rsidTr="00AE6235">
        <w:trPr>
          <w:jc w:val="center"/>
        </w:trPr>
        <w:tc>
          <w:tcPr>
            <w:tcW w:w="2956" w:type="dxa"/>
            <w:vAlign w:val="center"/>
          </w:tcPr>
          <w:p w14:paraId="4DE98C26" w14:textId="77777777" w:rsidR="00F31035" w:rsidRPr="00186D5B" w:rsidRDefault="00F31035" w:rsidP="00AE6235">
            <w:pPr>
              <w:pStyle w:val="af5"/>
            </w:pPr>
            <w:r w:rsidRPr="00212022">
              <w:rPr>
                <w:rFonts w:hint="eastAsia"/>
              </w:rPr>
              <w:t>AM_UART_OPTS_GET</w:t>
            </w:r>
            <w:r>
              <w:t>;</w:t>
            </w:r>
          </w:p>
        </w:tc>
        <w:tc>
          <w:tcPr>
            <w:tcW w:w="1938" w:type="dxa"/>
            <w:tcBorders>
              <w:left w:val="double" w:sz="4" w:space="0" w:color="auto"/>
            </w:tcBorders>
            <w:vAlign w:val="center"/>
          </w:tcPr>
          <w:p w14:paraId="13B27A9B" w14:textId="77777777" w:rsidR="00F31035" w:rsidRPr="00186D5B" w:rsidRDefault="00F31035" w:rsidP="00AE6235">
            <w:pPr>
              <w:pStyle w:val="af5"/>
            </w:pPr>
            <w:r w:rsidRPr="000E3678">
              <w:rPr>
                <w:rFonts w:hint="eastAsia"/>
              </w:rPr>
              <w:t>获取</w:t>
            </w:r>
            <w:r>
              <w:rPr>
                <w:rFonts w:hint="eastAsia"/>
              </w:rPr>
              <w:t>硬件参数；</w:t>
            </w:r>
          </w:p>
        </w:tc>
        <w:tc>
          <w:tcPr>
            <w:tcW w:w="2977" w:type="dxa"/>
            <w:vMerge/>
            <w:tcBorders>
              <w:left w:val="double" w:sz="4" w:space="0" w:color="auto"/>
            </w:tcBorders>
            <w:vAlign w:val="center"/>
          </w:tcPr>
          <w:p w14:paraId="411635E5" w14:textId="77777777" w:rsidR="00F31035" w:rsidRPr="00186D5B" w:rsidRDefault="00F31035" w:rsidP="00AE6235">
            <w:pPr>
              <w:pStyle w:val="af5"/>
              <w:jc w:val="center"/>
            </w:pPr>
          </w:p>
        </w:tc>
      </w:tr>
      <w:tr w:rsidR="00F31035" w:rsidRPr="00184227" w14:paraId="04B01E71" w14:textId="77777777" w:rsidTr="00AE6235">
        <w:trPr>
          <w:jc w:val="center"/>
        </w:trPr>
        <w:tc>
          <w:tcPr>
            <w:tcW w:w="2956" w:type="dxa"/>
            <w:vAlign w:val="center"/>
          </w:tcPr>
          <w:p w14:paraId="050C6D20" w14:textId="77777777" w:rsidR="00F31035" w:rsidRPr="00186D5B" w:rsidRDefault="00F31035" w:rsidP="00AE6235">
            <w:pPr>
              <w:pStyle w:val="af5"/>
            </w:pPr>
            <w:r w:rsidRPr="00212022">
              <w:rPr>
                <w:rFonts w:hint="eastAsia"/>
              </w:rPr>
              <w:t>AM_UART_AVAIL_MODES_GET</w:t>
            </w:r>
            <w:r>
              <w:t>;</w:t>
            </w:r>
          </w:p>
        </w:tc>
        <w:tc>
          <w:tcPr>
            <w:tcW w:w="1938" w:type="dxa"/>
            <w:tcBorders>
              <w:left w:val="double" w:sz="4" w:space="0" w:color="auto"/>
            </w:tcBorders>
            <w:vAlign w:val="center"/>
          </w:tcPr>
          <w:p w14:paraId="48C327C3" w14:textId="77777777" w:rsidR="00F31035" w:rsidRPr="00186D5B" w:rsidRDefault="00F31035" w:rsidP="00AE6235">
            <w:pPr>
              <w:pStyle w:val="af5"/>
            </w:pPr>
            <w:r>
              <w:rPr>
                <w:rFonts w:hint="eastAsia"/>
              </w:rPr>
              <w:t>获取当前可用的模式；</w:t>
            </w:r>
          </w:p>
        </w:tc>
        <w:tc>
          <w:tcPr>
            <w:tcW w:w="2977" w:type="dxa"/>
            <w:vMerge/>
            <w:tcBorders>
              <w:left w:val="double" w:sz="4" w:space="0" w:color="auto"/>
            </w:tcBorders>
            <w:vAlign w:val="center"/>
          </w:tcPr>
          <w:p w14:paraId="01D93418" w14:textId="77777777" w:rsidR="00F31035" w:rsidRPr="00186D5B" w:rsidRDefault="00F31035" w:rsidP="00AE6235">
            <w:pPr>
              <w:pStyle w:val="af5"/>
              <w:jc w:val="center"/>
            </w:pPr>
          </w:p>
        </w:tc>
      </w:tr>
      <w:tr w:rsidR="00F31035" w:rsidRPr="00184227" w14:paraId="34925E42" w14:textId="77777777" w:rsidTr="00AE6235">
        <w:trPr>
          <w:jc w:val="center"/>
        </w:trPr>
        <w:tc>
          <w:tcPr>
            <w:tcW w:w="2956" w:type="dxa"/>
            <w:vAlign w:val="center"/>
          </w:tcPr>
          <w:p w14:paraId="738C7E7C" w14:textId="77777777" w:rsidR="00F31035" w:rsidRPr="00186D5B" w:rsidRDefault="00F31035" w:rsidP="00AE6235">
            <w:pPr>
              <w:pStyle w:val="af5"/>
            </w:pPr>
            <w:r w:rsidRPr="00212022">
              <w:rPr>
                <w:rFonts w:hint="eastAsia"/>
              </w:rPr>
              <w:t>AM_UART_MODE_GET</w:t>
            </w:r>
            <w:r>
              <w:t>;</w:t>
            </w:r>
          </w:p>
        </w:tc>
        <w:tc>
          <w:tcPr>
            <w:tcW w:w="1938" w:type="dxa"/>
            <w:tcBorders>
              <w:left w:val="double" w:sz="4" w:space="0" w:color="auto"/>
            </w:tcBorders>
          </w:tcPr>
          <w:p w14:paraId="6FDD5D09" w14:textId="77777777" w:rsidR="00F31035" w:rsidRDefault="00F31035" w:rsidP="00AE6235">
            <w:pPr>
              <w:pStyle w:val="af5"/>
            </w:pPr>
            <w:r>
              <w:rPr>
                <w:rFonts w:hint="eastAsia"/>
              </w:rPr>
              <w:t>获取当前模式；</w:t>
            </w:r>
          </w:p>
        </w:tc>
        <w:tc>
          <w:tcPr>
            <w:tcW w:w="2977" w:type="dxa"/>
            <w:vMerge/>
            <w:tcBorders>
              <w:left w:val="double" w:sz="4" w:space="0" w:color="auto"/>
            </w:tcBorders>
            <w:vAlign w:val="center"/>
          </w:tcPr>
          <w:p w14:paraId="1A4718E2" w14:textId="77777777" w:rsidR="00F31035" w:rsidRPr="00186D5B" w:rsidRDefault="00F31035" w:rsidP="00AE6235">
            <w:pPr>
              <w:pStyle w:val="af5"/>
              <w:jc w:val="center"/>
            </w:pPr>
          </w:p>
        </w:tc>
      </w:tr>
      <w:tr w:rsidR="00F31035" w:rsidRPr="00184227" w14:paraId="09F14F18" w14:textId="77777777" w:rsidTr="00AE6235">
        <w:trPr>
          <w:jc w:val="center"/>
        </w:trPr>
        <w:tc>
          <w:tcPr>
            <w:tcW w:w="2956" w:type="dxa"/>
            <w:vAlign w:val="center"/>
          </w:tcPr>
          <w:p w14:paraId="6E36E0BE" w14:textId="77777777" w:rsidR="00F31035" w:rsidRPr="00186D5B" w:rsidRDefault="00F31035" w:rsidP="00AE6235">
            <w:pPr>
              <w:pStyle w:val="af5"/>
            </w:pPr>
            <w:r w:rsidRPr="00212022">
              <w:rPr>
                <w:rFonts w:hint="eastAsia"/>
              </w:rPr>
              <w:t>AM_UART_MODE_SET</w:t>
            </w:r>
            <w:r>
              <w:t>;</w:t>
            </w:r>
          </w:p>
        </w:tc>
        <w:tc>
          <w:tcPr>
            <w:tcW w:w="1938" w:type="dxa"/>
            <w:tcBorders>
              <w:left w:val="double" w:sz="4" w:space="0" w:color="auto"/>
            </w:tcBorders>
            <w:vAlign w:val="center"/>
          </w:tcPr>
          <w:p w14:paraId="4A58BFE6" w14:textId="77777777" w:rsidR="00F31035" w:rsidRPr="00186D5B" w:rsidRDefault="00F31035" w:rsidP="00AE6235">
            <w:pPr>
              <w:pStyle w:val="af5"/>
            </w:pPr>
            <w:r w:rsidRPr="0039011A">
              <w:rPr>
                <w:rFonts w:hint="eastAsia"/>
              </w:rPr>
              <w:t>设置模式</w:t>
            </w:r>
            <w:r>
              <w:rPr>
                <w:rFonts w:hint="eastAsia"/>
              </w:rPr>
              <w:t>；</w:t>
            </w:r>
          </w:p>
        </w:tc>
        <w:tc>
          <w:tcPr>
            <w:tcW w:w="2977" w:type="dxa"/>
            <w:tcBorders>
              <w:left w:val="double" w:sz="4" w:space="0" w:color="auto"/>
            </w:tcBorders>
            <w:vAlign w:val="center"/>
          </w:tcPr>
          <w:p w14:paraId="49C6C387" w14:textId="77777777" w:rsidR="00F31035" w:rsidRPr="00212022" w:rsidRDefault="00F31035" w:rsidP="00AE6235">
            <w:pPr>
              <w:pStyle w:val="af5"/>
              <w:jc w:val="center"/>
              <w:rPr>
                <w:kern w:val="0"/>
              </w:rPr>
            </w:pPr>
            <w:r w:rsidRPr="0039011A">
              <w:rPr>
                <w:rFonts w:hint="eastAsia"/>
              </w:rPr>
              <w:t>值为</w:t>
            </w:r>
            <w:r w:rsidRPr="00212022">
              <w:rPr>
                <w:rFonts w:hint="eastAsia"/>
                <w:kern w:val="0"/>
              </w:rPr>
              <w:t>AM_</w:t>
            </w:r>
            <w:r w:rsidRPr="000E3678">
              <w:rPr>
                <w:rFonts w:hint="eastAsia"/>
              </w:rPr>
              <w:t>UART</w:t>
            </w:r>
            <w:r w:rsidRPr="00212022">
              <w:rPr>
                <w:rFonts w:hint="eastAsia"/>
                <w:kern w:val="0"/>
              </w:rPr>
              <w:t>_MODE_POL</w:t>
            </w:r>
            <w:r>
              <w:rPr>
                <w:rFonts w:hint="eastAsia"/>
                <w:kern w:val="0"/>
              </w:rPr>
              <w:t>L</w:t>
            </w:r>
          </w:p>
          <w:p w14:paraId="6947FE3D" w14:textId="77777777" w:rsidR="00F31035" w:rsidRPr="00186D5B" w:rsidRDefault="00F31035" w:rsidP="00AE6235">
            <w:pPr>
              <w:pStyle w:val="af5"/>
              <w:jc w:val="center"/>
            </w:pPr>
            <w:r>
              <w:rPr>
                <w:rFonts w:hint="eastAsia"/>
              </w:rPr>
              <w:t>或</w:t>
            </w:r>
            <w:r w:rsidRPr="002F32C6">
              <w:rPr>
                <w:rFonts w:hint="eastAsia"/>
              </w:rPr>
              <w:t>AM</w:t>
            </w:r>
            <w:r w:rsidRPr="00212022">
              <w:rPr>
                <w:rFonts w:hint="eastAsia"/>
                <w:kern w:val="0"/>
              </w:rPr>
              <w:t>_</w:t>
            </w:r>
            <w:r w:rsidRPr="000E3678">
              <w:rPr>
                <w:rFonts w:hint="eastAsia"/>
              </w:rPr>
              <w:t>UART</w:t>
            </w:r>
            <w:r w:rsidRPr="00212022">
              <w:rPr>
                <w:rFonts w:hint="eastAsia"/>
                <w:kern w:val="0"/>
              </w:rPr>
              <w:t>_MODE_INT</w:t>
            </w:r>
            <w:r>
              <w:rPr>
                <w:rFonts w:hint="eastAsia"/>
                <w:kern w:val="0"/>
              </w:rPr>
              <w:t>；</w:t>
            </w:r>
          </w:p>
        </w:tc>
      </w:tr>
      <w:tr w:rsidR="00F31035" w:rsidRPr="00184227" w14:paraId="52C6973B" w14:textId="77777777" w:rsidTr="00AE6235">
        <w:trPr>
          <w:jc w:val="center"/>
        </w:trPr>
        <w:tc>
          <w:tcPr>
            <w:tcW w:w="2956" w:type="dxa"/>
            <w:vAlign w:val="center"/>
          </w:tcPr>
          <w:p w14:paraId="0973F289" w14:textId="77777777" w:rsidR="00F31035" w:rsidRPr="00186D5B" w:rsidRDefault="00F31035" w:rsidP="00AE6235">
            <w:pPr>
              <w:pStyle w:val="af5"/>
            </w:pPr>
            <w:r w:rsidRPr="00212022">
              <w:rPr>
                <w:rFonts w:hint="eastAsia"/>
              </w:rPr>
              <w:t>AM_UART_FLOWMODE_SET</w:t>
            </w:r>
            <w:r>
              <w:t>;</w:t>
            </w:r>
          </w:p>
        </w:tc>
        <w:tc>
          <w:tcPr>
            <w:tcW w:w="1938" w:type="dxa"/>
            <w:tcBorders>
              <w:left w:val="double" w:sz="4" w:space="0" w:color="auto"/>
            </w:tcBorders>
            <w:vAlign w:val="center"/>
          </w:tcPr>
          <w:p w14:paraId="402C28B1" w14:textId="77777777" w:rsidR="00F31035" w:rsidRPr="00186D5B" w:rsidRDefault="00F31035" w:rsidP="00AE6235">
            <w:pPr>
              <w:pStyle w:val="af5"/>
            </w:pPr>
            <w:r>
              <w:rPr>
                <w:rFonts w:hint="eastAsia"/>
              </w:rPr>
              <w:t>设置流控模式；</w:t>
            </w:r>
          </w:p>
        </w:tc>
        <w:tc>
          <w:tcPr>
            <w:tcW w:w="2977" w:type="dxa"/>
            <w:tcBorders>
              <w:left w:val="double" w:sz="4" w:space="0" w:color="auto"/>
            </w:tcBorders>
            <w:vAlign w:val="center"/>
          </w:tcPr>
          <w:p w14:paraId="7921ED9B" w14:textId="77777777" w:rsidR="00F31035" w:rsidRDefault="00F31035" w:rsidP="00AE6235">
            <w:pPr>
              <w:pStyle w:val="af5"/>
              <w:jc w:val="center"/>
            </w:pPr>
            <w:r w:rsidRPr="00212022">
              <w:rPr>
                <w:rFonts w:hint="eastAsia"/>
              </w:rPr>
              <w:t>值</w:t>
            </w:r>
            <w:r>
              <w:rPr>
                <w:rFonts w:hint="eastAsia"/>
              </w:rPr>
              <w:t>为</w:t>
            </w:r>
            <w:r w:rsidRPr="00212022">
              <w:rPr>
                <w:rFonts w:hint="eastAsia"/>
              </w:rPr>
              <w:t>AM_UART_FLOWCTL_NO</w:t>
            </w:r>
          </w:p>
          <w:p w14:paraId="25A55550" w14:textId="77777777" w:rsidR="00F31035" w:rsidRPr="00186D5B" w:rsidRDefault="00F31035" w:rsidP="00AE6235">
            <w:pPr>
              <w:pStyle w:val="af5"/>
              <w:jc w:val="center"/>
            </w:pPr>
            <w:r>
              <w:rPr>
                <w:rFonts w:hint="eastAsia"/>
              </w:rPr>
              <w:t>或</w:t>
            </w:r>
            <w:r w:rsidRPr="00212022">
              <w:rPr>
                <w:rFonts w:hint="eastAsia"/>
              </w:rPr>
              <w:t>AM_UART_FLOWCTL_OFF</w:t>
            </w:r>
            <w:r>
              <w:rPr>
                <w:rFonts w:hint="eastAsia"/>
              </w:rPr>
              <w:t>；</w:t>
            </w:r>
          </w:p>
        </w:tc>
      </w:tr>
      <w:tr w:rsidR="00F31035" w:rsidRPr="00184227" w14:paraId="76FF9667" w14:textId="77777777" w:rsidTr="00AE6235">
        <w:trPr>
          <w:trHeight w:val="480"/>
          <w:jc w:val="center"/>
        </w:trPr>
        <w:tc>
          <w:tcPr>
            <w:tcW w:w="2956" w:type="dxa"/>
            <w:vAlign w:val="center"/>
          </w:tcPr>
          <w:p w14:paraId="27A4A2FA" w14:textId="77777777" w:rsidR="00F31035" w:rsidRPr="00186D5B" w:rsidRDefault="00F31035" w:rsidP="00AE6235">
            <w:pPr>
              <w:pStyle w:val="af5"/>
            </w:pPr>
            <w:r w:rsidRPr="00212022">
              <w:rPr>
                <w:rFonts w:hint="eastAsia"/>
              </w:rPr>
              <w:t>AM_UART_FLOWSTAT_RX_SET</w:t>
            </w:r>
            <w:r>
              <w:t>;</w:t>
            </w:r>
          </w:p>
        </w:tc>
        <w:tc>
          <w:tcPr>
            <w:tcW w:w="1938" w:type="dxa"/>
            <w:tcBorders>
              <w:left w:val="double" w:sz="4" w:space="0" w:color="auto"/>
            </w:tcBorders>
            <w:vAlign w:val="center"/>
          </w:tcPr>
          <w:p w14:paraId="720D23EA" w14:textId="77777777" w:rsidR="00F31035" w:rsidRPr="00186D5B" w:rsidRDefault="00F31035" w:rsidP="00AE6235">
            <w:pPr>
              <w:pStyle w:val="af5"/>
            </w:pPr>
            <w:r>
              <w:rPr>
                <w:rFonts w:hint="eastAsia"/>
              </w:rPr>
              <w:t>设置接收器流控状态；</w:t>
            </w:r>
          </w:p>
        </w:tc>
        <w:tc>
          <w:tcPr>
            <w:tcW w:w="2977" w:type="dxa"/>
            <w:vMerge w:val="restart"/>
            <w:tcBorders>
              <w:left w:val="double" w:sz="4" w:space="0" w:color="auto"/>
            </w:tcBorders>
            <w:vAlign w:val="center"/>
          </w:tcPr>
          <w:p w14:paraId="7D27B2B4" w14:textId="77777777" w:rsidR="00F31035" w:rsidRPr="00186D5B" w:rsidRDefault="00F31035" w:rsidP="00AE6235">
            <w:pPr>
              <w:pStyle w:val="af5"/>
              <w:jc w:val="center"/>
            </w:pPr>
            <w:r>
              <w:t>值为</w:t>
            </w:r>
            <w:r>
              <w:t xml:space="preserve">AM_UART_FLOWSTAT_ON </w:t>
            </w:r>
            <w:r>
              <w:rPr>
                <w:rFonts w:hint="eastAsia"/>
              </w:rPr>
              <w:t xml:space="preserve">                                                   </w:t>
            </w:r>
            <w:r>
              <w:rPr>
                <w:rFonts w:hint="eastAsia"/>
              </w:rPr>
              <w:t>或</w:t>
            </w:r>
            <w:r>
              <w:rPr>
                <w:rFonts w:hint="eastAsia"/>
              </w:rPr>
              <w:t>AM_UART_FLOWSTAT_OFF</w:t>
            </w:r>
            <w:r>
              <w:rPr>
                <w:rFonts w:hint="eastAsia"/>
              </w:rPr>
              <w:t>；</w:t>
            </w:r>
          </w:p>
        </w:tc>
      </w:tr>
      <w:tr w:rsidR="00F31035" w:rsidRPr="00184227" w14:paraId="03D9AEF2" w14:textId="77777777" w:rsidTr="00AE6235">
        <w:trPr>
          <w:trHeight w:val="558"/>
          <w:jc w:val="center"/>
        </w:trPr>
        <w:tc>
          <w:tcPr>
            <w:tcW w:w="2956" w:type="dxa"/>
            <w:vAlign w:val="center"/>
          </w:tcPr>
          <w:p w14:paraId="4639E6BA" w14:textId="77777777" w:rsidR="00F31035" w:rsidRPr="00186D5B" w:rsidRDefault="00F31035" w:rsidP="00AE6235">
            <w:pPr>
              <w:pStyle w:val="af5"/>
            </w:pPr>
            <w:r w:rsidRPr="00212022">
              <w:rPr>
                <w:rFonts w:hint="eastAsia"/>
              </w:rPr>
              <w:t>AM_UART_FLOWSTAT_TX_GET</w:t>
            </w:r>
            <w:r>
              <w:t>;</w:t>
            </w:r>
          </w:p>
        </w:tc>
        <w:tc>
          <w:tcPr>
            <w:tcW w:w="1938" w:type="dxa"/>
            <w:tcBorders>
              <w:left w:val="double" w:sz="4" w:space="0" w:color="auto"/>
            </w:tcBorders>
            <w:vAlign w:val="center"/>
          </w:tcPr>
          <w:p w14:paraId="36554A68" w14:textId="77777777" w:rsidR="00F31035" w:rsidRPr="00186D5B" w:rsidRDefault="00F31035" w:rsidP="00AE6235">
            <w:pPr>
              <w:pStyle w:val="af5"/>
            </w:pPr>
            <w:r w:rsidRPr="000E3678">
              <w:rPr>
                <w:rFonts w:hint="eastAsia"/>
              </w:rPr>
              <w:t>获取发送器流控状态</w:t>
            </w:r>
            <w:r>
              <w:rPr>
                <w:rFonts w:hint="eastAsia"/>
              </w:rPr>
              <w:t>；</w:t>
            </w:r>
          </w:p>
        </w:tc>
        <w:tc>
          <w:tcPr>
            <w:tcW w:w="2977" w:type="dxa"/>
            <w:vMerge/>
            <w:tcBorders>
              <w:left w:val="double" w:sz="4" w:space="0" w:color="auto"/>
            </w:tcBorders>
            <w:vAlign w:val="center"/>
          </w:tcPr>
          <w:p w14:paraId="011453A6" w14:textId="77777777" w:rsidR="00F31035" w:rsidRPr="00186D5B" w:rsidRDefault="00F31035" w:rsidP="00AE6235">
            <w:pPr>
              <w:pStyle w:val="af5"/>
              <w:jc w:val="center"/>
            </w:pPr>
          </w:p>
        </w:tc>
      </w:tr>
      <w:tr w:rsidR="00F31035" w:rsidRPr="00184227" w14:paraId="5D4C553C" w14:textId="77777777" w:rsidTr="00AE6235">
        <w:trPr>
          <w:jc w:val="center"/>
        </w:trPr>
        <w:tc>
          <w:tcPr>
            <w:tcW w:w="2956" w:type="dxa"/>
            <w:vAlign w:val="center"/>
          </w:tcPr>
          <w:p w14:paraId="511930C3" w14:textId="77777777" w:rsidR="00F31035" w:rsidRPr="00186D5B" w:rsidRDefault="00F31035" w:rsidP="00AE6235">
            <w:pPr>
              <w:pStyle w:val="af5"/>
            </w:pPr>
            <w:r w:rsidRPr="000E3678">
              <w:t>AM_UART_RS485_SET</w:t>
            </w:r>
            <w:r>
              <w:t>;</w:t>
            </w:r>
          </w:p>
        </w:tc>
        <w:tc>
          <w:tcPr>
            <w:tcW w:w="1938" w:type="dxa"/>
            <w:tcBorders>
              <w:left w:val="double" w:sz="4" w:space="0" w:color="auto"/>
            </w:tcBorders>
            <w:vAlign w:val="center"/>
          </w:tcPr>
          <w:p w14:paraId="4E708CAD" w14:textId="77777777" w:rsidR="00F31035" w:rsidRPr="00186D5B" w:rsidRDefault="00F31035" w:rsidP="00AE6235">
            <w:pPr>
              <w:pStyle w:val="af5"/>
            </w:pPr>
            <w:r w:rsidRPr="000E3678">
              <w:rPr>
                <w:rFonts w:hint="eastAsia"/>
              </w:rPr>
              <w:t>设置</w:t>
            </w:r>
            <w:r w:rsidRPr="000E3678">
              <w:rPr>
                <w:rFonts w:hint="eastAsia"/>
              </w:rPr>
              <w:t>RS485</w:t>
            </w:r>
            <w:r w:rsidRPr="000E3678">
              <w:rPr>
                <w:rFonts w:hint="eastAsia"/>
              </w:rPr>
              <w:t>模式</w:t>
            </w:r>
            <w:r>
              <w:rPr>
                <w:rFonts w:hint="eastAsia"/>
              </w:rPr>
              <w:t>；</w:t>
            </w:r>
          </w:p>
        </w:tc>
        <w:tc>
          <w:tcPr>
            <w:tcW w:w="2977" w:type="dxa"/>
            <w:tcBorders>
              <w:left w:val="double" w:sz="4" w:space="0" w:color="auto"/>
            </w:tcBorders>
            <w:vAlign w:val="center"/>
          </w:tcPr>
          <w:p w14:paraId="4ED1AFA6" w14:textId="77777777" w:rsidR="00F31035" w:rsidRPr="00186D5B" w:rsidRDefault="00F31035" w:rsidP="00AE6235">
            <w:pPr>
              <w:pStyle w:val="af5"/>
              <w:jc w:val="center"/>
            </w:pPr>
            <w:r>
              <w:t>值</w:t>
            </w:r>
            <w:r w:rsidRPr="000E3678">
              <w:rPr>
                <w:rFonts w:hint="eastAsia"/>
              </w:rPr>
              <w:t>为</w:t>
            </w:r>
            <w:r w:rsidRPr="000E3678">
              <w:rPr>
                <w:rFonts w:hint="eastAsia"/>
              </w:rPr>
              <w:t>bool_t</w:t>
            </w:r>
            <w:r w:rsidRPr="000E3678">
              <w:rPr>
                <w:rFonts w:hint="eastAsia"/>
              </w:rPr>
              <w:t>类型，</w:t>
            </w:r>
            <w:r w:rsidRPr="000E3678">
              <w:rPr>
                <w:rFonts w:hint="eastAsia"/>
              </w:rPr>
              <w:t>TURE</w:t>
            </w:r>
            <w:r w:rsidRPr="000E3678">
              <w:rPr>
                <w:rFonts w:hint="eastAsia"/>
              </w:rPr>
              <w:t>（使能），</w:t>
            </w:r>
            <w:r w:rsidRPr="000E3678">
              <w:rPr>
                <w:rFonts w:hint="eastAsia"/>
              </w:rPr>
              <w:t>FALSE</w:t>
            </w:r>
            <w:r w:rsidRPr="000E3678">
              <w:rPr>
                <w:rFonts w:hint="eastAsia"/>
              </w:rPr>
              <w:t>（禁能）</w:t>
            </w:r>
            <w:r>
              <w:rPr>
                <w:rFonts w:hint="eastAsia"/>
              </w:rPr>
              <w:t>；</w:t>
            </w:r>
          </w:p>
        </w:tc>
      </w:tr>
      <w:tr w:rsidR="00F31035" w:rsidRPr="00184227" w14:paraId="79A408C1" w14:textId="77777777" w:rsidTr="00AE6235">
        <w:trPr>
          <w:jc w:val="center"/>
        </w:trPr>
        <w:tc>
          <w:tcPr>
            <w:tcW w:w="2956" w:type="dxa"/>
            <w:tcBorders>
              <w:bottom w:val="thickThinSmallGap" w:sz="24" w:space="0" w:color="auto"/>
            </w:tcBorders>
            <w:vAlign w:val="center"/>
          </w:tcPr>
          <w:p w14:paraId="546EC825" w14:textId="77777777" w:rsidR="00F31035" w:rsidRPr="00186D5B" w:rsidRDefault="00F31035" w:rsidP="00AE6235">
            <w:pPr>
              <w:pStyle w:val="af5"/>
            </w:pPr>
            <w:r w:rsidRPr="00212022">
              <w:t>AM_UART_RS485_GET</w:t>
            </w:r>
            <w:r>
              <w:t>;</w:t>
            </w:r>
          </w:p>
        </w:tc>
        <w:tc>
          <w:tcPr>
            <w:tcW w:w="1938" w:type="dxa"/>
            <w:tcBorders>
              <w:left w:val="double" w:sz="4" w:space="0" w:color="auto"/>
              <w:bottom w:val="thickThinSmallGap" w:sz="24" w:space="0" w:color="auto"/>
            </w:tcBorders>
            <w:vAlign w:val="center"/>
          </w:tcPr>
          <w:p w14:paraId="39011C1E" w14:textId="77777777" w:rsidR="00F31035" w:rsidRPr="00186D5B" w:rsidRDefault="00F31035" w:rsidP="00AE6235">
            <w:pPr>
              <w:pStyle w:val="af5"/>
            </w:pPr>
            <w:r w:rsidRPr="000E3678">
              <w:rPr>
                <w:rFonts w:hint="eastAsia"/>
              </w:rPr>
              <w:t>获取</w:t>
            </w:r>
            <w:r w:rsidRPr="000E3678">
              <w:rPr>
                <w:rFonts w:hint="eastAsia"/>
              </w:rPr>
              <w:t>RS485</w:t>
            </w:r>
            <w:r w:rsidRPr="000E3678">
              <w:rPr>
                <w:rFonts w:hint="eastAsia"/>
              </w:rPr>
              <w:t>模式状态</w:t>
            </w:r>
            <w:r>
              <w:rPr>
                <w:rFonts w:hint="eastAsia"/>
              </w:rPr>
              <w:t>；</w:t>
            </w:r>
          </w:p>
        </w:tc>
        <w:tc>
          <w:tcPr>
            <w:tcW w:w="2977" w:type="dxa"/>
            <w:tcBorders>
              <w:left w:val="double" w:sz="4" w:space="0" w:color="auto"/>
              <w:bottom w:val="thickThinSmallGap" w:sz="24" w:space="0" w:color="auto"/>
            </w:tcBorders>
            <w:vAlign w:val="center"/>
          </w:tcPr>
          <w:p w14:paraId="7AA07B38" w14:textId="77777777" w:rsidR="00F31035" w:rsidRPr="00186D5B" w:rsidRDefault="00F31035" w:rsidP="00AE6235">
            <w:pPr>
              <w:pStyle w:val="af5"/>
              <w:jc w:val="center"/>
            </w:pPr>
            <w:r w:rsidRPr="000E3678">
              <w:rPr>
                <w:rFonts w:hint="eastAsia"/>
              </w:rPr>
              <w:t>参数为</w:t>
            </w:r>
            <w:r w:rsidRPr="000E3678">
              <w:rPr>
                <w:rFonts w:hint="eastAsia"/>
              </w:rPr>
              <w:t xml:space="preserve"> bool_t </w:t>
            </w:r>
            <w:r w:rsidRPr="000E3678">
              <w:rPr>
                <w:rFonts w:hint="eastAsia"/>
              </w:rPr>
              <w:t>指针类型</w:t>
            </w:r>
            <w:r>
              <w:rPr>
                <w:rFonts w:hint="eastAsia"/>
              </w:rPr>
              <w:t>；</w:t>
            </w:r>
          </w:p>
        </w:tc>
      </w:tr>
    </w:tbl>
    <w:p w14:paraId="24F0C63B" w14:textId="77777777" w:rsidR="00F31035" w:rsidRDefault="00F31035" w:rsidP="00F31035">
      <w:pPr>
        <w:pStyle w:val="23"/>
        <w:spacing w:before="62" w:after="62"/>
      </w:pPr>
      <w:r>
        <w:rPr>
          <w:rFonts w:hint="eastAsia"/>
        </w:rPr>
        <w:t>基于以上信息，</w:t>
      </w:r>
      <w:r>
        <w:t>UART</w:t>
      </w:r>
      <w:r>
        <w:rPr>
          <w:rFonts w:hint="eastAsia"/>
        </w:rPr>
        <w:t>控制函数设置波特率程序为：</w:t>
      </w:r>
    </w:p>
    <w:p w14:paraId="43F1917C" w14:textId="77777777" w:rsidR="00F31035" w:rsidRPr="005A7F96" w:rsidRDefault="00F31035" w:rsidP="00F31035">
      <w:pPr>
        <w:pStyle w:val="a5"/>
      </w:pPr>
      <w:r w:rsidRPr="005A7F96">
        <w:t>uint32_t  BAUD = 115200;</w:t>
      </w:r>
    </w:p>
    <w:p w14:paraId="256729E6" w14:textId="77777777" w:rsidR="00F31035" w:rsidRDefault="00F31035" w:rsidP="00F31035">
      <w:pPr>
        <w:pStyle w:val="a5"/>
      </w:pPr>
      <w:r>
        <w:t>am_uart_ioctl (uart_handle, AM_UART_BAUD_SET, &amp;BAUD);</w:t>
      </w:r>
    </w:p>
    <w:p w14:paraId="01BF2CF5" w14:textId="77777777" w:rsidR="00F31035" w:rsidRDefault="00F31035" w:rsidP="00F31035">
      <w:pPr>
        <w:pStyle w:val="23"/>
        <w:numPr>
          <w:ilvl w:val="0"/>
          <w:numId w:val="25"/>
        </w:numPr>
        <w:spacing w:before="62" w:afterLines="0"/>
      </w:pPr>
      <w:r>
        <w:rPr>
          <w:rFonts w:hint="eastAsia"/>
        </w:rPr>
        <w:t>启动</w:t>
      </w:r>
      <w:r>
        <w:t>UART</w:t>
      </w:r>
      <w:r>
        <w:rPr>
          <w:rFonts w:hint="eastAsia"/>
        </w:rPr>
        <w:t>中断模式数据传输详解</w:t>
      </w:r>
    </w:p>
    <w:p w14:paraId="1E2C62A9" w14:textId="77777777" w:rsidR="00F31035" w:rsidRDefault="00F31035" w:rsidP="00F31035">
      <w:pPr>
        <w:pStyle w:val="23"/>
        <w:spacing w:before="62" w:after="62"/>
      </w:pPr>
      <w:r>
        <w:rPr>
          <w:rFonts w:hint="eastAsia"/>
        </w:rPr>
        <w:t>启动</w:t>
      </w:r>
      <w:r>
        <w:t>UART</w:t>
      </w:r>
      <w:r>
        <w:rPr>
          <w:rFonts w:hint="eastAsia"/>
        </w:rPr>
        <w:t>中断模式数据传输函数原型为：</w:t>
      </w:r>
    </w:p>
    <w:p w14:paraId="27D1B4F5" w14:textId="77777777" w:rsidR="00F31035" w:rsidRDefault="00F31035" w:rsidP="00F31035">
      <w:pPr>
        <w:pStyle w:val="a5"/>
      </w:pPr>
      <w:r>
        <w:t>am_static_inline  int  am_uart_tx_startup (am_uart_handle_t  handle);</w:t>
      </w:r>
    </w:p>
    <w:p w14:paraId="3317D107" w14:textId="77777777" w:rsidR="00F31035" w:rsidRDefault="00F31035" w:rsidP="00F31035">
      <w:pPr>
        <w:pStyle w:val="23"/>
        <w:numPr>
          <w:ilvl w:val="0"/>
          <w:numId w:val="17"/>
        </w:numPr>
        <w:spacing w:before="62" w:afterLines="0"/>
        <w:rPr>
          <w:lang w:val="de-DE"/>
        </w:rPr>
      </w:pPr>
      <w:r>
        <w:rPr>
          <w:lang w:val="de-DE"/>
        </w:rPr>
        <w:t>handle</w:t>
      </w:r>
      <w:r>
        <w:rPr>
          <w:rFonts w:hint="eastAsia"/>
        </w:rPr>
        <w:t>为</w:t>
      </w:r>
      <w:r>
        <w:rPr>
          <w:lang w:val="de-DE"/>
        </w:rPr>
        <w:t>UART</w:t>
      </w:r>
      <w:r>
        <w:rPr>
          <w:rFonts w:hint="eastAsia"/>
        </w:rPr>
        <w:t>的服务句柄</w:t>
      </w:r>
      <w:r>
        <w:rPr>
          <w:rFonts w:hint="eastAsia"/>
          <w:lang w:val="de-DE"/>
        </w:rPr>
        <w:t>，</w:t>
      </w:r>
      <w:r>
        <w:rPr>
          <w:rFonts w:hint="eastAsia"/>
        </w:rPr>
        <w:t>即为初始化</w:t>
      </w:r>
      <w:r>
        <w:rPr>
          <w:lang w:val="de-DE"/>
        </w:rPr>
        <w:t>UART1</w:t>
      </w:r>
      <w:r>
        <w:rPr>
          <w:rFonts w:hint="eastAsia"/>
        </w:rPr>
        <w:t>获取的句柄</w:t>
      </w:r>
      <w:r>
        <w:rPr>
          <w:rFonts w:hint="eastAsia"/>
          <w:lang w:val="de-DE"/>
        </w:rPr>
        <w:t>。</w:t>
      </w:r>
    </w:p>
    <w:p w14:paraId="33BAD1F6" w14:textId="77777777" w:rsidR="00F31035" w:rsidRDefault="00F31035" w:rsidP="00F31035">
      <w:pPr>
        <w:pStyle w:val="23"/>
        <w:spacing w:before="62" w:after="62"/>
      </w:pPr>
      <w:r>
        <w:rPr>
          <w:rFonts w:hint="eastAsia"/>
        </w:rPr>
        <w:t>基于以上信息，启动</w:t>
      </w:r>
      <w:r>
        <w:t>UART</w:t>
      </w:r>
      <w:r>
        <w:rPr>
          <w:rFonts w:hint="eastAsia"/>
        </w:rPr>
        <w:t>中断模式数据传输程序为：</w:t>
      </w:r>
    </w:p>
    <w:p w14:paraId="21158ABC" w14:textId="77777777" w:rsidR="00F31035" w:rsidRDefault="00F31035" w:rsidP="00F31035">
      <w:pPr>
        <w:pStyle w:val="a5"/>
        <w:rPr>
          <w:lang w:val="en-US"/>
        </w:rPr>
      </w:pPr>
      <w:r>
        <w:t>am_uart_tx_startup(uart_handle);</w:t>
      </w:r>
    </w:p>
    <w:p w14:paraId="527802E5" w14:textId="77777777" w:rsidR="00F31035" w:rsidRDefault="00F31035" w:rsidP="00F31035">
      <w:pPr>
        <w:pStyle w:val="23"/>
        <w:numPr>
          <w:ilvl w:val="0"/>
          <w:numId w:val="25"/>
        </w:numPr>
        <w:spacing w:before="62" w:afterLines="0"/>
      </w:pPr>
      <w:r>
        <w:rPr>
          <w:rFonts w:hint="eastAsia"/>
        </w:rPr>
        <w:lastRenderedPageBreak/>
        <w:t>设置</w:t>
      </w:r>
      <w:r>
        <w:t>UART</w:t>
      </w:r>
      <w:r>
        <w:rPr>
          <w:rFonts w:hint="eastAsia"/>
        </w:rPr>
        <w:t>回调函数详解</w:t>
      </w:r>
    </w:p>
    <w:p w14:paraId="6113F8A9" w14:textId="77777777" w:rsidR="00F31035" w:rsidRDefault="00F31035" w:rsidP="00F31035">
      <w:pPr>
        <w:pStyle w:val="23"/>
        <w:spacing w:before="62" w:after="62"/>
      </w:pPr>
      <w:r>
        <w:rPr>
          <w:rFonts w:hint="eastAsia"/>
        </w:rPr>
        <w:t>当发生错误时，调用回调函数，执行错误回调函数。回调函数与普通函数一样，程序详见</w:t>
      </w:r>
      <w:r>
        <w:fldChar w:fldCharType="begin"/>
      </w:r>
      <w:r>
        <w:instrText xml:space="preserve"> REF _Ref529726365 \h </w:instrText>
      </w:r>
      <w:r>
        <w:fldChar w:fldCharType="separate"/>
      </w:r>
      <w:r w:rsidR="00B93B10">
        <w:rPr>
          <w:rFonts w:hint="eastAsia"/>
        </w:rPr>
        <w:t>程序清单</w:t>
      </w:r>
      <w:r w:rsidR="00B93B10">
        <w:rPr>
          <w:noProof/>
        </w:rPr>
        <w:t>4</w:t>
      </w:r>
      <w:r w:rsidR="00B93B10">
        <w:t>.</w:t>
      </w:r>
      <w:r w:rsidR="00B93B10">
        <w:rPr>
          <w:noProof/>
        </w:rPr>
        <w:t>3</w:t>
      </w:r>
      <w:r>
        <w:fldChar w:fldCharType="end"/>
      </w:r>
      <w:r>
        <w:rPr>
          <w:rFonts w:hint="eastAsia"/>
        </w:rPr>
        <w:t>。</w:t>
      </w:r>
    </w:p>
    <w:p w14:paraId="563753B2" w14:textId="2FADD48B" w:rsidR="00F31035" w:rsidRDefault="00F31035" w:rsidP="00F31035">
      <w:pPr>
        <w:pStyle w:val="a7"/>
        <w:spacing w:before="62" w:after="62"/>
      </w:pPr>
      <w:bookmarkStart w:id="184" w:name="_Ref529726365"/>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3</w:t>
      </w:r>
      <w:r w:rsidR="00A26C7F">
        <w:fldChar w:fldCharType="end"/>
      </w:r>
      <w:bookmarkEnd w:id="184"/>
      <w:r>
        <w:rPr>
          <w:noProof/>
        </w:rPr>
        <w:t xml:space="preserve">  uart</w:t>
      </w:r>
      <w:r>
        <w:rPr>
          <w:rFonts w:hint="eastAsia"/>
          <w:noProof/>
        </w:rPr>
        <w:t>回调函数</w:t>
      </w:r>
    </w:p>
    <w:p w14:paraId="2392A783" w14:textId="77777777" w:rsidR="00F31035" w:rsidRDefault="00F31035" w:rsidP="00F31035">
      <w:pPr>
        <w:pStyle w:val="a5"/>
      </w:pPr>
      <w:r>
        <w:t>1</w:t>
      </w:r>
      <w:r>
        <w:tab/>
        <w:t xml:space="preserve"> void uart_callback(void *p_arg)</w:t>
      </w:r>
    </w:p>
    <w:p w14:paraId="4C3109E1" w14:textId="77777777" w:rsidR="00F31035" w:rsidRDefault="00F31035" w:rsidP="00F31035">
      <w:pPr>
        <w:pStyle w:val="a5"/>
      </w:pPr>
      <w:r>
        <w:t>2</w:t>
      </w:r>
      <w:r>
        <w:tab/>
        <w:t xml:space="preserve"> {</w:t>
      </w:r>
    </w:p>
    <w:p w14:paraId="1054ECE9" w14:textId="77777777" w:rsidR="00F31035" w:rsidRDefault="00F31035" w:rsidP="00F31035">
      <w:pPr>
        <w:pStyle w:val="a5"/>
      </w:pPr>
      <w:r>
        <w:t>3</w:t>
      </w:r>
      <w:r>
        <w:tab/>
        <w:t xml:space="preserve">     AM_DBG_INFO(“UART ERROR!\r\n”);</w:t>
      </w:r>
    </w:p>
    <w:p w14:paraId="251156E6" w14:textId="77777777" w:rsidR="00F31035" w:rsidRDefault="00F31035" w:rsidP="00F31035">
      <w:pPr>
        <w:pStyle w:val="a5"/>
      </w:pPr>
      <w:r>
        <w:t>4</w:t>
      </w:r>
      <w:r>
        <w:tab/>
        <w:t xml:space="preserve"> }</w:t>
      </w:r>
    </w:p>
    <w:p w14:paraId="253F8E7F" w14:textId="77777777" w:rsidR="00F31035" w:rsidRDefault="00F31035" w:rsidP="00F31035">
      <w:pPr>
        <w:pStyle w:val="23"/>
        <w:spacing w:before="62" w:after="62"/>
      </w:pPr>
      <w:r>
        <w:rPr>
          <w:rFonts w:hint="eastAsia"/>
        </w:rPr>
        <w:t>设置</w:t>
      </w:r>
      <w:r>
        <w:t>UART</w:t>
      </w:r>
      <w:r>
        <w:rPr>
          <w:rFonts w:hint="eastAsia"/>
        </w:rPr>
        <w:t>回调函数函数原型为：</w:t>
      </w:r>
    </w:p>
    <w:p w14:paraId="124A68EB" w14:textId="77777777" w:rsidR="00F31035" w:rsidRDefault="00F31035" w:rsidP="00F31035">
      <w:pPr>
        <w:pStyle w:val="a5"/>
      </w:pPr>
      <w:r>
        <w:t>am_static_inline  int am_uart_callback_set (</w:t>
      </w:r>
      <w:r>
        <w:tab/>
        <w:t xml:space="preserve">am_uart_handle_t  </w:t>
      </w:r>
      <w:r>
        <w:tab/>
        <w:t xml:space="preserve">handle, </w:t>
      </w:r>
    </w:p>
    <w:p w14:paraId="4BA7BD7C" w14:textId="77777777" w:rsidR="00F31035" w:rsidRDefault="00F31035" w:rsidP="00F31035">
      <w:pPr>
        <w:pStyle w:val="a5"/>
        <w:ind w:firstLineChars="1850" w:firstLine="3330"/>
      </w:pPr>
      <w:r>
        <w:t xml:space="preserve">int          </w:t>
      </w:r>
      <w:r>
        <w:tab/>
      </w:r>
      <w:r>
        <w:tab/>
        <w:t xml:space="preserve">callback_type, </w:t>
      </w:r>
    </w:p>
    <w:p w14:paraId="7D1D2E23" w14:textId="77777777" w:rsidR="00F31035" w:rsidRDefault="00F31035" w:rsidP="00F31035">
      <w:pPr>
        <w:pStyle w:val="a5"/>
        <w:ind w:firstLineChars="1800" w:firstLine="3240"/>
      </w:pPr>
      <w:r>
        <w:t xml:space="preserve">void  </w:t>
      </w:r>
      <w:r>
        <w:tab/>
      </w:r>
      <w:r>
        <w:tab/>
      </w:r>
      <w:r>
        <w:tab/>
      </w:r>
      <w:r>
        <w:tab/>
        <w:t xml:space="preserve">*pfn_callback, </w:t>
      </w:r>
    </w:p>
    <w:p w14:paraId="637FEABA" w14:textId="77777777" w:rsidR="00F31035" w:rsidRDefault="00F31035" w:rsidP="00F31035">
      <w:pPr>
        <w:pStyle w:val="a5"/>
        <w:ind w:firstLineChars="1800" w:firstLine="3240"/>
      </w:pPr>
      <w:r>
        <w:t xml:space="preserve">void  </w:t>
      </w:r>
      <w:r>
        <w:tab/>
      </w:r>
      <w:r>
        <w:tab/>
      </w:r>
      <w:r>
        <w:tab/>
      </w:r>
      <w:r>
        <w:tab/>
        <w:t>*p_arg);</w:t>
      </w:r>
    </w:p>
    <w:p w14:paraId="3D5CBEB5" w14:textId="77777777" w:rsidR="00F31035" w:rsidRDefault="00F31035" w:rsidP="00F31035">
      <w:pPr>
        <w:pStyle w:val="23"/>
        <w:numPr>
          <w:ilvl w:val="0"/>
          <w:numId w:val="17"/>
        </w:numPr>
        <w:spacing w:before="62" w:afterLines="0"/>
        <w:rPr>
          <w:lang w:val="de-DE"/>
        </w:rPr>
      </w:pPr>
      <w:r>
        <w:rPr>
          <w:lang w:val="de-DE"/>
        </w:rPr>
        <w:t>handle</w:t>
      </w:r>
      <w:r>
        <w:rPr>
          <w:rFonts w:hint="eastAsia"/>
        </w:rPr>
        <w:t>为</w:t>
      </w:r>
      <w:r>
        <w:rPr>
          <w:lang w:val="de-DE"/>
        </w:rPr>
        <w:t>UART</w:t>
      </w:r>
      <w:r>
        <w:rPr>
          <w:rFonts w:hint="eastAsia"/>
        </w:rPr>
        <w:t>的服务句柄</w:t>
      </w:r>
      <w:r>
        <w:rPr>
          <w:rFonts w:hint="eastAsia"/>
          <w:lang w:val="de-DE"/>
        </w:rPr>
        <w:t>，</w:t>
      </w:r>
      <w:r>
        <w:rPr>
          <w:rFonts w:hint="eastAsia"/>
        </w:rPr>
        <w:t>即为初始化</w:t>
      </w:r>
      <w:r>
        <w:rPr>
          <w:lang w:val="de-DE"/>
        </w:rPr>
        <w:t>UART1</w:t>
      </w:r>
      <w:r>
        <w:rPr>
          <w:rFonts w:hint="eastAsia"/>
        </w:rPr>
        <w:t>获取的句柄</w:t>
      </w:r>
      <w:r>
        <w:rPr>
          <w:rFonts w:hint="eastAsia"/>
          <w:lang w:val="de-DE"/>
        </w:rPr>
        <w:t>；</w:t>
      </w:r>
    </w:p>
    <w:p w14:paraId="2A0CF721" w14:textId="77777777" w:rsidR="00F31035" w:rsidRDefault="00F31035" w:rsidP="00F31035">
      <w:pPr>
        <w:pStyle w:val="23"/>
        <w:numPr>
          <w:ilvl w:val="0"/>
          <w:numId w:val="17"/>
        </w:numPr>
        <w:spacing w:before="62" w:afterLines="0"/>
        <w:rPr>
          <w:lang w:val="de-DE"/>
        </w:rPr>
      </w:pPr>
      <w:r>
        <w:rPr>
          <w:lang w:val="de-DE"/>
        </w:rPr>
        <w:t>callback_type</w:t>
      </w:r>
      <w:r>
        <w:rPr>
          <w:rFonts w:hint="eastAsia"/>
          <w:lang w:val="de-DE"/>
        </w:rPr>
        <w:t>为</w:t>
      </w:r>
      <w:r>
        <w:rPr>
          <w:rFonts w:hint="eastAsia"/>
        </w:rPr>
        <w:t>指明设置的何种回调函数</w:t>
      </w:r>
      <w:r>
        <w:rPr>
          <w:rFonts w:hint="eastAsia"/>
          <w:lang w:val="de-DE"/>
        </w:rPr>
        <w:t>；</w:t>
      </w:r>
    </w:p>
    <w:p w14:paraId="4E716A81" w14:textId="77777777" w:rsidR="00F31035" w:rsidRDefault="00F31035" w:rsidP="00F31035">
      <w:pPr>
        <w:pStyle w:val="23"/>
        <w:numPr>
          <w:ilvl w:val="0"/>
          <w:numId w:val="17"/>
        </w:numPr>
        <w:spacing w:before="62" w:afterLines="0"/>
        <w:rPr>
          <w:lang w:val="de-DE"/>
        </w:rPr>
      </w:pPr>
      <w:r>
        <w:rPr>
          <w:lang w:val="de-DE"/>
        </w:rPr>
        <w:t>pfn_callback</w:t>
      </w:r>
      <w:r>
        <w:rPr>
          <w:rFonts w:hint="eastAsia"/>
          <w:lang w:val="de-DE"/>
        </w:rPr>
        <w:t>为指向回调函数的指针；</w:t>
      </w:r>
    </w:p>
    <w:p w14:paraId="700FB592" w14:textId="77777777" w:rsidR="00F31035" w:rsidRDefault="00F31035" w:rsidP="00F31035">
      <w:pPr>
        <w:pStyle w:val="23"/>
        <w:numPr>
          <w:ilvl w:val="0"/>
          <w:numId w:val="17"/>
        </w:numPr>
        <w:spacing w:before="62" w:afterLines="0"/>
        <w:rPr>
          <w:lang w:val="de-DE"/>
        </w:rPr>
      </w:pPr>
      <w:r>
        <w:rPr>
          <w:lang w:val="de-DE"/>
        </w:rPr>
        <w:t>p_arg</w:t>
      </w:r>
      <w:r>
        <w:rPr>
          <w:rFonts w:hint="eastAsia"/>
          <w:lang w:val="de-DE"/>
        </w:rPr>
        <w:t>为回调函数的用户参数。</w:t>
      </w:r>
    </w:p>
    <w:p w14:paraId="25B592A9" w14:textId="77777777" w:rsidR="00F31035" w:rsidRDefault="00F31035" w:rsidP="00F31035">
      <w:pPr>
        <w:pStyle w:val="23"/>
        <w:spacing w:before="62" w:after="62"/>
        <w:rPr>
          <w:lang w:val="de-DE"/>
        </w:rPr>
      </w:pPr>
      <w:r>
        <w:rPr>
          <w:rFonts w:hint="eastAsia"/>
          <w:lang w:val="de-DE"/>
        </w:rPr>
        <w:t>其中</w:t>
      </w:r>
      <w:r>
        <w:rPr>
          <w:lang w:val="de-DE"/>
        </w:rPr>
        <w:t>callback_type</w:t>
      </w:r>
      <w:r>
        <w:rPr>
          <w:rFonts w:hint="eastAsia"/>
          <w:lang w:val="de-DE"/>
        </w:rPr>
        <w:t>回调函数类型详见</w:t>
      </w:r>
      <w:r>
        <w:rPr>
          <w:lang w:val="de-DE"/>
        </w:rPr>
        <w:fldChar w:fldCharType="begin"/>
      </w:r>
      <w:r>
        <w:rPr>
          <w:lang w:val="de-DE"/>
        </w:rPr>
        <w:instrText xml:space="preserve"> REF _Ref529523726 \h </w:instrText>
      </w:r>
      <w:r>
        <w:rPr>
          <w:lang w:val="de-DE"/>
        </w:rPr>
      </w:r>
      <w:r>
        <w:rPr>
          <w:lang w:val="de-DE"/>
        </w:rPr>
        <w:fldChar w:fldCharType="separate"/>
      </w:r>
      <w:r w:rsidR="00B93B10">
        <w:rPr>
          <w:rFonts w:hint="eastAsia"/>
        </w:rPr>
        <w:t>表</w:t>
      </w:r>
      <w:r w:rsidR="00B93B10">
        <w:rPr>
          <w:noProof/>
        </w:rPr>
        <w:t>4</w:t>
      </w:r>
      <w:r w:rsidR="00B93B10">
        <w:t>.</w:t>
      </w:r>
      <w:r w:rsidR="00B93B10">
        <w:rPr>
          <w:noProof/>
        </w:rPr>
        <w:t>4</w:t>
      </w:r>
      <w:r>
        <w:rPr>
          <w:lang w:val="de-DE"/>
        </w:rPr>
        <w:fldChar w:fldCharType="end"/>
      </w:r>
      <w:r>
        <w:rPr>
          <w:rFonts w:hint="eastAsia"/>
          <w:lang w:val="de-DE"/>
        </w:rPr>
        <w:t>。</w:t>
      </w:r>
    </w:p>
    <w:p w14:paraId="41C8112C" w14:textId="77777777" w:rsidR="00F31035" w:rsidRDefault="00F31035" w:rsidP="00F31035">
      <w:pPr>
        <w:pStyle w:val="a7"/>
        <w:spacing w:before="62" w:after="62"/>
        <w:rPr>
          <w:lang w:val="de-DE"/>
        </w:rPr>
      </w:pPr>
      <w:bookmarkStart w:id="185" w:name="_Ref529523726"/>
      <w:r>
        <w:rPr>
          <w:rFonts w:hint="eastAsia"/>
        </w:rPr>
        <w:t>表</w:t>
      </w:r>
      <w:r>
        <w:rPr>
          <w:noProof/>
        </w:rPr>
        <w:fldChar w:fldCharType="begin"/>
      </w:r>
      <w:r>
        <w:rPr>
          <w:noProof/>
        </w:rPr>
        <w:instrText xml:space="preserve"> STYLEREF 1 \s </w:instrText>
      </w:r>
      <w:r>
        <w:rPr>
          <w:noProof/>
        </w:rPr>
        <w:fldChar w:fldCharType="separate"/>
      </w:r>
      <w:r w:rsidR="00B93B10">
        <w:rPr>
          <w:noProof/>
        </w:rPr>
        <w:t>4</w:t>
      </w:r>
      <w:r>
        <w:rPr>
          <w:noProof/>
        </w:rP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B93B10">
        <w:rPr>
          <w:noProof/>
        </w:rPr>
        <w:t>4</w:t>
      </w:r>
      <w:r>
        <w:fldChar w:fldCharType="end"/>
      </w:r>
      <w:bookmarkEnd w:id="185"/>
      <w:r>
        <w:t xml:space="preserve">  callback_type</w:t>
      </w:r>
      <w:r>
        <w:rPr>
          <w:rFonts w:hint="eastAsia"/>
        </w:rPr>
        <w:t>回调函数类型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7"/>
        <w:gridCol w:w="3122"/>
      </w:tblGrid>
      <w:tr w:rsidR="00F31035" w14:paraId="554208C4" w14:textId="77777777" w:rsidTr="00AE6235">
        <w:trPr>
          <w:jc w:val="center"/>
        </w:trPr>
        <w:tc>
          <w:tcPr>
            <w:tcW w:w="3677" w:type="dxa"/>
            <w:tcBorders>
              <w:top w:val="thinThickSmallGap" w:sz="24" w:space="0" w:color="auto"/>
              <w:left w:val="single" w:sz="4" w:space="0" w:color="auto"/>
              <w:bottom w:val="double" w:sz="4" w:space="0" w:color="auto"/>
              <w:right w:val="single" w:sz="4" w:space="0" w:color="auto"/>
            </w:tcBorders>
            <w:shd w:val="pct10" w:color="auto" w:fill="auto"/>
            <w:hideMark/>
          </w:tcPr>
          <w:p w14:paraId="33478C2B" w14:textId="77777777" w:rsidR="00F31035" w:rsidRDefault="00F31035" w:rsidP="00AE6235">
            <w:pPr>
              <w:pStyle w:val="ab"/>
            </w:pPr>
            <w:r>
              <w:rPr>
                <w:rFonts w:hint="eastAsia"/>
              </w:rPr>
              <w:t>回调函数类型</w:t>
            </w:r>
          </w:p>
        </w:tc>
        <w:tc>
          <w:tcPr>
            <w:tcW w:w="3122" w:type="dxa"/>
            <w:tcBorders>
              <w:top w:val="thinThickSmallGap" w:sz="24" w:space="0" w:color="auto"/>
              <w:left w:val="double" w:sz="4" w:space="0" w:color="auto"/>
              <w:bottom w:val="double" w:sz="4" w:space="0" w:color="auto"/>
              <w:right w:val="single" w:sz="4" w:space="0" w:color="auto"/>
            </w:tcBorders>
            <w:shd w:val="pct10" w:color="auto" w:fill="auto"/>
            <w:hideMark/>
          </w:tcPr>
          <w:p w14:paraId="5AD91686" w14:textId="77777777" w:rsidR="00F31035" w:rsidRDefault="00F31035" w:rsidP="00AE6235">
            <w:pPr>
              <w:pStyle w:val="ab"/>
              <w:tabs>
                <w:tab w:val="center" w:pos="1453"/>
                <w:tab w:val="right" w:pos="2906"/>
              </w:tabs>
              <w:jc w:val="left"/>
            </w:pPr>
            <w:r>
              <w:tab/>
            </w:r>
            <w:r>
              <w:rPr>
                <w:rFonts w:hint="eastAsia"/>
              </w:rPr>
              <w:t>类型说明</w:t>
            </w:r>
            <w:r>
              <w:tab/>
            </w:r>
          </w:p>
        </w:tc>
      </w:tr>
      <w:tr w:rsidR="00F31035" w14:paraId="0A3FDEA5" w14:textId="77777777" w:rsidTr="00AE6235">
        <w:trPr>
          <w:jc w:val="center"/>
        </w:trPr>
        <w:tc>
          <w:tcPr>
            <w:tcW w:w="3677" w:type="dxa"/>
            <w:tcBorders>
              <w:top w:val="double" w:sz="4" w:space="0" w:color="auto"/>
              <w:left w:val="single" w:sz="4" w:space="0" w:color="auto"/>
              <w:bottom w:val="single" w:sz="4" w:space="0" w:color="auto"/>
              <w:right w:val="single" w:sz="4" w:space="0" w:color="auto"/>
            </w:tcBorders>
            <w:vAlign w:val="center"/>
            <w:hideMark/>
          </w:tcPr>
          <w:p w14:paraId="61572B3B" w14:textId="77777777" w:rsidR="00F31035" w:rsidRDefault="00F31035" w:rsidP="00AE6235">
            <w:pPr>
              <w:pStyle w:val="ad"/>
              <w:jc w:val="both"/>
            </w:pPr>
            <w:r>
              <w:t>AM_UART_CALLBACK_GET_TX_CHAR;</w:t>
            </w:r>
          </w:p>
        </w:tc>
        <w:tc>
          <w:tcPr>
            <w:tcW w:w="3122" w:type="dxa"/>
            <w:tcBorders>
              <w:top w:val="double" w:sz="4" w:space="0" w:color="auto"/>
              <w:left w:val="double" w:sz="4" w:space="0" w:color="auto"/>
              <w:bottom w:val="single" w:sz="4" w:space="0" w:color="auto"/>
              <w:right w:val="single" w:sz="4" w:space="0" w:color="auto"/>
            </w:tcBorders>
            <w:vAlign w:val="center"/>
            <w:hideMark/>
          </w:tcPr>
          <w:p w14:paraId="68226314" w14:textId="77777777" w:rsidR="00F31035" w:rsidRDefault="00F31035" w:rsidP="00AE6235">
            <w:pPr>
              <w:pStyle w:val="ad"/>
            </w:pPr>
            <w:r>
              <w:rPr>
                <w:rFonts w:hint="eastAsia"/>
              </w:rPr>
              <w:t>获取一个发送字符函数；</w:t>
            </w:r>
          </w:p>
        </w:tc>
      </w:tr>
      <w:tr w:rsidR="00F31035" w14:paraId="2E172B77" w14:textId="77777777" w:rsidTr="00AE6235">
        <w:trPr>
          <w:jc w:val="center"/>
        </w:trPr>
        <w:tc>
          <w:tcPr>
            <w:tcW w:w="3677" w:type="dxa"/>
            <w:tcBorders>
              <w:top w:val="single" w:sz="4" w:space="0" w:color="auto"/>
              <w:left w:val="single" w:sz="4" w:space="0" w:color="auto"/>
              <w:bottom w:val="single" w:sz="4" w:space="0" w:color="auto"/>
              <w:right w:val="single" w:sz="4" w:space="0" w:color="auto"/>
            </w:tcBorders>
            <w:vAlign w:val="center"/>
            <w:hideMark/>
          </w:tcPr>
          <w:p w14:paraId="4F4D1464" w14:textId="77777777" w:rsidR="00F31035" w:rsidRDefault="00F31035" w:rsidP="00AE6235">
            <w:pPr>
              <w:pStyle w:val="ad"/>
              <w:jc w:val="both"/>
            </w:pPr>
            <w:r>
              <w:t>AM_UART_CALLBACK_PUT_RCV_CHAR;</w:t>
            </w:r>
          </w:p>
        </w:tc>
        <w:tc>
          <w:tcPr>
            <w:tcW w:w="3122" w:type="dxa"/>
            <w:tcBorders>
              <w:top w:val="single" w:sz="4" w:space="0" w:color="auto"/>
              <w:left w:val="double" w:sz="4" w:space="0" w:color="auto"/>
              <w:bottom w:val="single" w:sz="4" w:space="0" w:color="auto"/>
              <w:right w:val="single" w:sz="4" w:space="0" w:color="auto"/>
            </w:tcBorders>
            <w:vAlign w:val="center"/>
            <w:hideMark/>
          </w:tcPr>
          <w:p w14:paraId="5B141FDC" w14:textId="77777777" w:rsidR="00F31035" w:rsidRDefault="00F31035" w:rsidP="00AE6235">
            <w:pPr>
              <w:pStyle w:val="ad"/>
            </w:pPr>
            <w:r>
              <w:rPr>
                <w:rFonts w:hint="eastAsia"/>
              </w:rPr>
              <w:t>提交一个接收到的字符给应用程序；</w:t>
            </w:r>
          </w:p>
        </w:tc>
      </w:tr>
      <w:tr w:rsidR="00F31035" w14:paraId="6CE4E8D8" w14:textId="77777777" w:rsidTr="00AE6235">
        <w:trPr>
          <w:jc w:val="center"/>
        </w:trPr>
        <w:tc>
          <w:tcPr>
            <w:tcW w:w="3677" w:type="dxa"/>
            <w:tcBorders>
              <w:top w:val="single" w:sz="4" w:space="0" w:color="auto"/>
              <w:left w:val="single" w:sz="4" w:space="0" w:color="auto"/>
              <w:bottom w:val="thickThinSmallGap" w:sz="24" w:space="0" w:color="auto"/>
              <w:right w:val="single" w:sz="4" w:space="0" w:color="auto"/>
            </w:tcBorders>
            <w:vAlign w:val="center"/>
            <w:hideMark/>
          </w:tcPr>
          <w:p w14:paraId="49EB4753" w14:textId="77777777" w:rsidR="00F31035" w:rsidRDefault="00F31035" w:rsidP="00AE6235">
            <w:pPr>
              <w:pStyle w:val="ad"/>
              <w:jc w:val="both"/>
            </w:pPr>
            <w:r>
              <w:t>AM_UART_CALLBACK_ERROR;</w:t>
            </w:r>
          </w:p>
        </w:tc>
        <w:tc>
          <w:tcPr>
            <w:tcW w:w="3122" w:type="dxa"/>
            <w:tcBorders>
              <w:top w:val="single" w:sz="4" w:space="0" w:color="auto"/>
              <w:left w:val="double" w:sz="4" w:space="0" w:color="auto"/>
              <w:bottom w:val="thickThinSmallGap" w:sz="24" w:space="0" w:color="auto"/>
              <w:right w:val="single" w:sz="4" w:space="0" w:color="auto"/>
            </w:tcBorders>
            <w:vAlign w:val="center"/>
            <w:hideMark/>
          </w:tcPr>
          <w:p w14:paraId="621C25D9" w14:textId="77777777" w:rsidR="00F31035" w:rsidRDefault="00F31035" w:rsidP="00AE6235">
            <w:pPr>
              <w:pStyle w:val="ad"/>
            </w:pPr>
            <w:r>
              <w:rPr>
                <w:rFonts w:hint="eastAsia"/>
              </w:rPr>
              <w:t>错误回调函数；</w:t>
            </w:r>
          </w:p>
        </w:tc>
      </w:tr>
    </w:tbl>
    <w:p w14:paraId="24C59FB4" w14:textId="77777777" w:rsidR="00F31035" w:rsidRDefault="00F31035" w:rsidP="00F31035">
      <w:pPr>
        <w:pStyle w:val="23"/>
        <w:spacing w:before="62" w:after="62"/>
      </w:pPr>
      <w:r>
        <w:rPr>
          <w:rFonts w:hint="eastAsia"/>
        </w:rPr>
        <w:t>基于以上信息，设置错误回调函数程序为：</w:t>
      </w:r>
    </w:p>
    <w:p w14:paraId="4C8C9255" w14:textId="77777777" w:rsidR="00F31035" w:rsidRDefault="00F31035" w:rsidP="00F31035">
      <w:pPr>
        <w:pStyle w:val="a5"/>
        <w:rPr>
          <w:lang w:val="en-US"/>
        </w:rPr>
      </w:pPr>
      <w:r>
        <w:t>am_uart_callback_set(uart_handle,  AM_UART_CALLBACK_ERROR,  uart_callback,  NULL);</w:t>
      </w:r>
    </w:p>
    <w:p w14:paraId="47D6ADD5" w14:textId="77777777" w:rsidR="00F31035" w:rsidRDefault="00F31035" w:rsidP="00F31035">
      <w:pPr>
        <w:pStyle w:val="23"/>
        <w:numPr>
          <w:ilvl w:val="0"/>
          <w:numId w:val="25"/>
        </w:numPr>
        <w:spacing w:before="62" w:afterLines="0"/>
      </w:pPr>
      <w:r>
        <w:t xml:space="preserve">UART </w:t>
      </w:r>
      <w:r>
        <w:rPr>
          <w:rFonts w:hint="eastAsia"/>
        </w:rPr>
        <w:t>查询方式发送、接收一个数据详解</w:t>
      </w:r>
    </w:p>
    <w:p w14:paraId="11D78DE3" w14:textId="77777777" w:rsidR="00F31035" w:rsidRDefault="00F31035" w:rsidP="00F31035">
      <w:pPr>
        <w:pStyle w:val="23"/>
        <w:spacing w:before="62" w:after="62"/>
        <w:rPr>
          <w:lang w:val="de-DE"/>
        </w:rPr>
      </w:pPr>
      <w:r>
        <w:rPr>
          <w:lang w:val="de-DE"/>
        </w:rPr>
        <w:t>UART</w:t>
      </w:r>
      <w:r>
        <w:rPr>
          <w:rFonts w:hint="eastAsia"/>
        </w:rPr>
        <w:t>发送一个数据</w:t>
      </w:r>
      <w:r>
        <w:rPr>
          <w:lang w:val="de-DE"/>
        </w:rPr>
        <w:t>(</w:t>
      </w:r>
      <w:r>
        <w:rPr>
          <w:rFonts w:hint="eastAsia"/>
        </w:rPr>
        <w:t>查询模式</w:t>
      </w:r>
      <w:r>
        <w:rPr>
          <w:lang w:val="de-DE"/>
        </w:rPr>
        <w:t>)</w:t>
      </w:r>
      <w:r>
        <w:rPr>
          <w:rFonts w:hint="eastAsia"/>
        </w:rPr>
        <w:t>函数原型为</w:t>
      </w:r>
      <w:r>
        <w:rPr>
          <w:rFonts w:hint="eastAsia"/>
          <w:lang w:val="de-DE"/>
        </w:rPr>
        <w:t>：</w:t>
      </w:r>
    </w:p>
    <w:p w14:paraId="156AF836" w14:textId="77777777" w:rsidR="00F31035" w:rsidRDefault="00F31035" w:rsidP="00F31035">
      <w:pPr>
        <w:pStyle w:val="a5"/>
      </w:pPr>
      <w:r>
        <w:t>am_static_inline  int  am_uart_poll_putchar (am_uart_handle_t  handle, char  outchar);</w:t>
      </w:r>
    </w:p>
    <w:p w14:paraId="43C0F2AE" w14:textId="77777777" w:rsidR="00F31035" w:rsidRDefault="00F31035" w:rsidP="00F31035">
      <w:pPr>
        <w:pStyle w:val="23"/>
        <w:numPr>
          <w:ilvl w:val="0"/>
          <w:numId w:val="17"/>
        </w:numPr>
        <w:spacing w:before="62" w:afterLines="0"/>
      </w:pPr>
      <w:r>
        <w:t>handle</w:t>
      </w:r>
      <w:r>
        <w:rPr>
          <w:rFonts w:hint="eastAsia"/>
        </w:rPr>
        <w:t>为</w:t>
      </w:r>
      <w:r>
        <w:t>UART</w:t>
      </w:r>
      <w:r>
        <w:rPr>
          <w:rFonts w:hint="eastAsia"/>
        </w:rPr>
        <w:t>的服务句柄，即为初始化</w:t>
      </w:r>
      <w:r>
        <w:t>UART1</w:t>
      </w:r>
      <w:r>
        <w:rPr>
          <w:rFonts w:hint="eastAsia"/>
        </w:rPr>
        <w:t>获取的句柄；</w:t>
      </w:r>
    </w:p>
    <w:p w14:paraId="5C2AC67D" w14:textId="77777777" w:rsidR="00F31035" w:rsidRDefault="00F31035" w:rsidP="00F31035">
      <w:pPr>
        <w:pStyle w:val="23"/>
        <w:numPr>
          <w:ilvl w:val="0"/>
          <w:numId w:val="17"/>
        </w:numPr>
        <w:spacing w:before="62" w:afterLines="0"/>
      </w:pPr>
      <w:r>
        <w:t>outchar</w:t>
      </w:r>
      <w:r>
        <w:rPr>
          <w:rFonts w:hint="eastAsia"/>
        </w:rPr>
        <w:t>为待发送的数据。</w:t>
      </w:r>
    </w:p>
    <w:p w14:paraId="700D9BF9" w14:textId="77777777" w:rsidR="00F31035" w:rsidRDefault="00F31035" w:rsidP="00F31035">
      <w:pPr>
        <w:pStyle w:val="23"/>
        <w:spacing w:before="62" w:after="62"/>
      </w:pPr>
      <w:r>
        <w:t>UART</w:t>
      </w:r>
      <w:r>
        <w:rPr>
          <w:rFonts w:hint="eastAsia"/>
        </w:rPr>
        <w:t>接收一个数据</w:t>
      </w:r>
      <w:r>
        <w:t>(</w:t>
      </w:r>
      <w:r>
        <w:rPr>
          <w:rFonts w:hint="eastAsia"/>
        </w:rPr>
        <w:t>查询模式</w:t>
      </w:r>
      <w:r>
        <w:t>)</w:t>
      </w:r>
      <w:r>
        <w:rPr>
          <w:rFonts w:hint="eastAsia"/>
        </w:rPr>
        <w:t>函数原型为：</w:t>
      </w:r>
    </w:p>
    <w:p w14:paraId="5525953E" w14:textId="77777777" w:rsidR="00F31035" w:rsidRDefault="00F31035" w:rsidP="00F31035">
      <w:pPr>
        <w:pStyle w:val="a5"/>
      </w:pPr>
      <w:r>
        <w:t>am_static_inline  int  am_uart_poll_getchar (am_uart_handle_t  handle, char  *p_inchar);</w:t>
      </w:r>
    </w:p>
    <w:p w14:paraId="1DDB5A0C" w14:textId="77777777" w:rsidR="00F31035" w:rsidRDefault="00F31035" w:rsidP="00F31035">
      <w:pPr>
        <w:pStyle w:val="23"/>
        <w:numPr>
          <w:ilvl w:val="0"/>
          <w:numId w:val="17"/>
        </w:numPr>
        <w:spacing w:before="62" w:afterLines="0"/>
      </w:pPr>
      <w:r>
        <w:t>handle</w:t>
      </w:r>
      <w:r>
        <w:rPr>
          <w:rFonts w:hint="eastAsia"/>
        </w:rPr>
        <w:t>为</w:t>
      </w:r>
      <w:r>
        <w:t>UART</w:t>
      </w:r>
      <w:r>
        <w:rPr>
          <w:rFonts w:hint="eastAsia"/>
        </w:rPr>
        <w:t>的服务句柄，即为初始化</w:t>
      </w:r>
      <w:r>
        <w:t>UART1</w:t>
      </w:r>
      <w:r>
        <w:rPr>
          <w:rFonts w:hint="eastAsia"/>
        </w:rPr>
        <w:t>获取的句柄；</w:t>
      </w:r>
    </w:p>
    <w:p w14:paraId="031A2EC4" w14:textId="77777777" w:rsidR="00F31035" w:rsidRDefault="00F31035" w:rsidP="00F31035">
      <w:pPr>
        <w:pStyle w:val="23"/>
        <w:numPr>
          <w:ilvl w:val="0"/>
          <w:numId w:val="17"/>
        </w:numPr>
        <w:spacing w:before="62" w:afterLines="0"/>
      </w:pPr>
      <w:r>
        <w:t>p_inchar</w:t>
      </w:r>
      <w:r>
        <w:rPr>
          <w:rFonts w:hint="eastAsia"/>
        </w:rPr>
        <w:t>用于获取数据的指针，即传入一个内存地址。</w:t>
      </w:r>
    </w:p>
    <w:p w14:paraId="1E80D5B8" w14:textId="77777777" w:rsidR="00F31035" w:rsidRDefault="00F31035" w:rsidP="00F31035">
      <w:pPr>
        <w:pStyle w:val="23"/>
        <w:spacing w:before="62" w:after="62"/>
      </w:pPr>
      <w:r>
        <w:t xml:space="preserve">UART </w:t>
      </w:r>
      <w:r>
        <w:rPr>
          <w:rFonts w:hint="eastAsia"/>
        </w:rPr>
        <w:t>查询方式发送、接收一个数据示例详见</w:t>
      </w:r>
      <w:r>
        <w:fldChar w:fldCharType="begin"/>
      </w:r>
      <w:r>
        <w:instrText xml:space="preserve"> REF _Ref529726523 \h </w:instrText>
      </w:r>
      <w:r>
        <w:fldChar w:fldCharType="separate"/>
      </w:r>
      <w:r w:rsidR="00B93B10">
        <w:rPr>
          <w:rFonts w:hint="eastAsia"/>
        </w:rPr>
        <w:t>程序清单</w:t>
      </w:r>
      <w:r w:rsidR="00B93B10">
        <w:rPr>
          <w:noProof/>
        </w:rPr>
        <w:t>4</w:t>
      </w:r>
      <w:r w:rsidR="00B93B10">
        <w:t>.</w:t>
      </w:r>
      <w:r w:rsidR="00B93B10">
        <w:rPr>
          <w:noProof/>
        </w:rPr>
        <w:t>4</w:t>
      </w:r>
      <w:r>
        <w:fldChar w:fldCharType="end"/>
      </w:r>
      <w:r>
        <w:rPr>
          <w:rFonts w:hint="eastAsia"/>
        </w:rPr>
        <w:t>。</w:t>
      </w:r>
    </w:p>
    <w:p w14:paraId="4F93B662" w14:textId="1E7C04A8" w:rsidR="00F31035" w:rsidRDefault="00F31035" w:rsidP="00F31035">
      <w:pPr>
        <w:pStyle w:val="a7"/>
        <w:spacing w:before="62" w:after="62"/>
      </w:pPr>
      <w:bookmarkStart w:id="186" w:name="_Ref529726523"/>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4</w:t>
      </w:r>
      <w:r w:rsidR="00A26C7F">
        <w:fldChar w:fldCharType="end"/>
      </w:r>
      <w:bookmarkEnd w:id="186"/>
      <w:r>
        <w:t xml:space="preserve">  uart</w:t>
      </w:r>
      <w:r>
        <w:rPr>
          <w:rFonts w:hint="eastAsia"/>
        </w:rPr>
        <w:t>查询方式收发一个数据</w:t>
      </w:r>
    </w:p>
    <w:p w14:paraId="70C8A377" w14:textId="77777777" w:rsidR="00F31035" w:rsidRDefault="00F31035" w:rsidP="00F31035">
      <w:pPr>
        <w:pStyle w:val="a5"/>
      </w:pPr>
      <w:r>
        <w:t xml:space="preserve">1 </w:t>
      </w:r>
      <w:r>
        <w:tab/>
        <w:t>#include "ametal.h"</w:t>
      </w:r>
    </w:p>
    <w:p w14:paraId="5C341293" w14:textId="77777777" w:rsidR="00F31035" w:rsidRDefault="00F31035" w:rsidP="00F31035">
      <w:pPr>
        <w:pStyle w:val="a5"/>
      </w:pPr>
      <w:r>
        <w:t xml:space="preserve">2 </w:t>
      </w:r>
      <w:r>
        <w:tab/>
        <w:t>#include "am_board.h"</w:t>
      </w:r>
    </w:p>
    <w:p w14:paraId="54B98577" w14:textId="77777777" w:rsidR="00F31035" w:rsidRDefault="00F31035" w:rsidP="00F31035">
      <w:pPr>
        <w:pStyle w:val="a5"/>
      </w:pPr>
      <w:r>
        <w:t xml:space="preserve">3 </w:t>
      </w:r>
      <w:r>
        <w:tab/>
        <w:t>#include "am_vdebug.h"</w:t>
      </w:r>
    </w:p>
    <w:p w14:paraId="6C420DEE" w14:textId="77777777" w:rsidR="00F31035" w:rsidRDefault="00F31035" w:rsidP="00F31035">
      <w:pPr>
        <w:pStyle w:val="a5"/>
      </w:pPr>
      <w:r>
        <w:lastRenderedPageBreak/>
        <w:t xml:space="preserve">4 </w:t>
      </w:r>
      <w:r>
        <w:tab/>
        <w:t>#include "am_delay.h"</w:t>
      </w:r>
    </w:p>
    <w:p w14:paraId="3D1D4C49" w14:textId="77777777" w:rsidR="00F31035" w:rsidRDefault="00F31035" w:rsidP="00F31035">
      <w:pPr>
        <w:pStyle w:val="a5"/>
      </w:pPr>
      <w:r>
        <w:t xml:space="preserve">5 </w:t>
      </w:r>
      <w:r>
        <w:tab/>
        <w:t>#include "am_zlg116_inst_init.h"</w:t>
      </w:r>
    </w:p>
    <w:p w14:paraId="28046ADB" w14:textId="77777777" w:rsidR="00F31035" w:rsidRDefault="00F31035" w:rsidP="00F31035">
      <w:pPr>
        <w:pStyle w:val="a5"/>
      </w:pPr>
      <w:r>
        <w:t xml:space="preserve">6 </w:t>
      </w:r>
      <w:r>
        <w:tab/>
        <w:t>int am_main (void)</w:t>
      </w:r>
    </w:p>
    <w:p w14:paraId="4C842155" w14:textId="77777777" w:rsidR="00F31035" w:rsidRDefault="00F31035" w:rsidP="00F31035">
      <w:pPr>
        <w:pStyle w:val="a5"/>
      </w:pPr>
      <w:r>
        <w:t xml:space="preserve">7 </w:t>
      </w:r>
      <w:r>
        <w:tab/>
        <w:t>{</w:t>
      </w:r>
    </w:p>
    <w:p w14:paraId="03FFA88D" w14:textId="77777777" w:rsidR="00F31035" w:rsidRDefault="00F31035" w:rsidP="00F31035">
      <w:pPr>
        <w:pStyle w:val="a5"/>
      </w:pPr>
      <w:r>
        <w:t xml:space="preserve">8 </w:t>
      </w:r>
      <w:r>
        <w:tab/>
        <w:t xml:space="preserve">    char uart1_buf[1] ={0};                     </w:t>
      </w:r>
      <w:r>
        <w:tab/>
      </w:r>
      <w:r>
        <w:tab/>
      </w:r>
      <w:r>
        <w:tab/>
      </w:r>
      <w:r>
        <w:tab/>
        <w:t xml:space="preserve">// </w:t>
      </w:r>
      <w:r>
        <w:rPr>
          <w:rFonts w:hint="eastAsia"/>
        </w:rPr>
        <w:t>数据缓冲区</w:t>
      </w:r>
    </w:p>
    <w:p w14:paraId="01F1E791" w14:textId="77777777" w:rsidR="00F31035" w:rsidRDefault="00F31035" w:rsidP="00F31035">
      <w:pPr>
        <w:pStyle w:val="a5"/>
      </w:pPr>
      <w:r>
        <w:t xml:space="preserve">9 </w:t>
      </w:r>
      <w:r>
        <w:tab/>
        <w:t xml:space="preserve">    am_uart_handle_t uart_handle;               </w:t>
      </w:r>
      <w:r>
        <w:tab/>
      </w:r>
      <w:r>
        <w:tab/>
      </w:r>
      <w:r>
        <w:tab/>
      </w:r>
      <w:r>
        <w:tab/>
        <w:t xml:space="preserve">// </w:t>
      </w:r>
      <w:r>
        <w:rPr>
          <w:rFonts w:hint="eastAsia"/>
        </w:rPr>
        <w:t>串口标准服务句柄</w:t>
      </w:r>
    </w:p>
    <w:p w14:paraId="384D5DF3" w14:textId="77777777" w:rsidR="00F31035" w:rsidRDefault="00F31035" w:rsidP="00F31035">
      <w:pPr>
        <w:pStyle w:val="a5"/>
      </w:pPr>
      <w:r>
        <w:t>10</w:t>
      </w:r>
      <w:r>
        <w:tab/>
        <w:t xml:space="preserve">    uart_handle = am_zlg116_uart1_inst_init();     </w:t>
      </w:r>
      <w:r>
        <w:tab/>
      </w:r>
      <w:r>
        <w:tab/>
      </w:r>
      <w:r>
        <w:tab/>
      </w:r>
      <w:r>
        <w:tab/>
        <w:t>// UART</w:t>
      </w:r>
      <w:r>
        <w:rPr>
          <w:rFonts w:hint="eastAsia"/>
        </w:rPr>
        <w:t>初始化</w:t>
      </w:r>
    </w:p>
    <w:p w14:paraId="0B19F692" w14:textId="77777777" w:rsidR="00F31035" w:rsidRDefault="00F31035" w:rsidP="00F31035">
      <w:pPr>
        <w:pStyle w:val="a5"/>
      </w:pPr>
      <w:r>
        <w:t>11</w:t>
      </w:r>
      <w:r>
        <w:tab/>
        <w:t xml:space="preserve">    while (1) {</w:t>
      </w:r>
    </w:p>
    <w:p w14:paraId="7E14E77F" w14:textId="77777777" w:rsidR="00F31035" w:rsidRDefault="00F31035" w:rsidP="00F31035">
      <w:pPr>
        <w:pStyle w:val="a5"/>
      </w:pPr>
      <w:r>
        <w:t>12</w:t>
      </w:r>
      <w:r>
        <w:tab/>
        <w:t xml:space="preserve">        am_uart_poll_getchar(uart_handle, uart1_buf);               // </w:t>
      </w:r>
      <w:r>
        <w:rPr>
          <w:rFonts w:hint="eastAsia"/>
        </w:rPr>
        <w:t>接收字符</w:t>
      </w:r>
    </w:p>
    <w:p w14:paraId="0301F6A4" w14:textId="77777777" w:rsidR="00F31035" w:rsidRDefault="00F31035" w:rsidP="00F31035">
      <w:pPr>
        <w:pStyle w:val="a5"/>
      </w:pPr>
      <w:r>
        <w:t>13</w:t>
      </w:r>
      <w:r>
        <w:tab/>
        <w:t xml:space="preserve">        am_uart_poll_putchar(uart_handle, uart1_buf[0]);    </w:t>
      </w:r>
      <w:r>
        <w:tab/>
      </w:r>
      <w:r>
        <w:tab/>
        <w:t xml:space="preserve">// </w:t>
      </w:r>
      <w:r>
        <w:rPr>
          <w:rFonts w:hint="eastAsia"/>
        </w:rPr>
        <w:t>发送刚刚接收的字符</w:t>
      </w:r>
    </w:p>
    <w:p w14:paraId="7D5F9CA9" w14:textId="77777777" w:rsidR="00F31035" w:rsidRDefault="00F31035" w:rsidP="00F31035">
      <w:pPr>
        <w:pStyle w:val="a5"/>
      </w:pPr>
      <w:r>
        <w:t>14</w:t>
      </w:r>
      <w:r>
        <w:tab/>
        <w:t xml:space="preserve">        am_mdelay(1000);</w:t>
      </w:r>
    </w:p>
    <w:p w14:paraId="5809EA3E" w14:textId="77777777" w:rsidR="00F31035" w:rsidRDefault="00F31035" w:rsidP="00F31035">
      <w:pPr>
        <w:pStyle w:val="a5"/>
      </w:pPr>
      <w:r>
        <w:t>15</w:t>
      </w:r>
      <w:r>
        <w:tab/>
        <w:t xml:space="preserve">    }</w:t>
      </w:r>
    </w:p>
    <w:p w14:paraId="0F6C3E31" w14:textId="77777777" w:rsidR="00F31035" w:rsidRDefault="00F31035" w:rsidP="00F31035">
      <w:pPr>
        <w:pStyle w:val="a5"/>
      </w:pPr>
      <w:r>
        <w:t>16</w:t>
      </w:r>
      <w:r>
        <w:tab/>
        <w:t>}</w:t>
      </w:r>
    </w:p>
    <w:p w14:paraId="469AA655" w14:textId="77777777" w:rsidR="00F31035" w:rsidRDefault="00F31035" w:rsidP="00F31035">
      <w:pPr>
        <w:pStyle w:val="23"/>
        <w:numPr>
          <w:ilvl w:val="0"/>
          <w:numId w:val="25"/>
        </w:numPr>
        <w:spacing w:before="62" w:afterLines="0"/>
      </w:pPr>
      <w:r>
        <w:t xml:space="preserve">UART </w:t>
      </w:r>
      <w:r>
        <w:rPr>
          <w:rFonts w:hint="eastAsia"/>
        </w:rPr>
        <w:t>查询方式发送、接收数据详解</w:t>
      </w:r>
    </w:p>
    <w:p w14:paraId="35EBDE20" w14:textId="77777777" w:rsidR="00F31035" w:rsidRDefault="00F31035" w:rsidP="00F31035">
      <w:pPr>
        <w:pStyle w:val="23"/>
        <w:spacing w:before="62" w:after="62"/>
      </w:pPr>
      <w:r>
        <w:t>UART</w:t>
      </w:r>
      <w:r>
        <w:rPr>
          <w:rFonts w:hint="eastAsia"/>
        </w:rPr>
        <w:t>数据发送（查询模式）函数原型为：</w:t>
      </w:r>
    </w:p>
    <w:p w14:paraId="34B543E6" w14:textId="77777777" w:rsidR="00F31035" w:rsidRDefault="00F31035" w:rsidP="00F31035">
      <w:pPr>
        <w:pStyle w:val="a5"/>
      </w:pPr>
      <w:r>
        <w:t>int  am_uart_poll_send (am_uart_handle_t  handle, const uint8_t  *p_txbuf, uint32_t  nbytes);</w:t>
      </w:r>
    </w:p>
    <w:p w14:paraId="28FA92F7" w14:textId="77777777" w:rsidR="00F31035" w:rsidRDefault="00F31035" w:rsidP="00F31035">
      <w:pPr>
        <w:pStyle w:val="23"/>
        <w:numPr>
          <w:ilvl w:val="0"/>
          <w:numId w:val="17"/>
        </w:numPr>
        <w:spacing w:before="62" w:afterLines="0"/>
      </w:pPr>
      <w:r>
        <w:t>handle</w:t>
      </w:r>
      <w:r>
        <w:rPr>
          <w:rFonts w:hint="eastAsia"/>
        </w:rPr>
        <w:t>为</w:t>
      </w:r>
      <w:r>
        <w:t>UART</w:t>
      </w:r>
      <w:r>
        <w:rPr>
          <w:rFonts w:hint="eastAsia"/>
        </w:rPr>
        <w:t>的服务句柄，即为初始化</w:t>
      </w:r>
      <w:r>
        <w:t>UART1</w:t>
      </w:r>
      <w:r>
        <w:rPr>
          <w:rFonts w:hint="eastAsia"/>
        </w:rPr>
        <w:t>获取的句柄；</w:t>
      </w:r>
    </w:p>
    <w:p w14:paraId="2FE4E15A" w14:textId="77777777" w:rsidR="00F31035" w:rsidRDefault="00F31035" w:rsidP="00F31035">
      <w:pPr>
        <w:pStyle w:val="23"/>
        <w:numPr>
          <w:ilvl w:val="0"/>
          <w:numId w:val="17"/>
        </w:numPr>
        <w:spacing w:before="62" w:afterLines="0"/>
      </w:pPr>
      <w:r>
        <w:t>p_txbuf</w:t>
      </w:r>
      <w:r>
        <w:rPr>
          <w:rFonts w:hint="eastAsia"/>
        </w:rPr>
        <w:t>为指向发送缓冲区的指针，即传入一个内存地址；</w:t>
      </w:r>
    </w:p>
    <w:p w14:paraId="7AA60871" w14:textId="77777777" w:rsidR="00F31035" w:rsidRDefault="00F31035" w:rsidP="00F31035">
      <w:pPr>
        <w:pStyle w:val="23"/>
        <w:numPr>
          <w:ilvl w:val="0"/>
          <w:numId w:val="17"/>
        </w:numPr>
        <w:spacing w:before="62" w:afterLines="0"/>
      </w:pPr>
      <w:r>
        <w:t>nbytes</w:t>
      </w:r>
      <w:r>
        <w:rPr>
          <w:rFonts w:hint="eastAsia"/>
        </w:rPr>
        <w:t>为发送的字节数。</w:t>
      </w:r>
    </w:p>
    <w:p w14:paraId="4E9ED395" w14:textId="77777777" w:rsidR="00F31035" w:rsidRDefault="00F31035" w:rsidP="00F31035">
      <w:pPr>
        <w:pStyle w:val="23"/>
        <w:spacing w:before="62" w:after="62"/>
      </w:pPr>
      <w:r>
        <w:t>UART</w:t>
      </w:r>
      <w:r>
        <w:rPr>
          <w:rFonts w:hint="eastAsia"/>
        </w:rPr>
        <w:t>数据接收（查询模式）函数原型为：</w:t>
      </w:r>
    </w:p>
    <w:p w14:paraId="3E27D0C6" w14:textId="77777777" w:rsidR="00F31035" w:rsidRDefault="00F31035" w:rsidP="00F31035">
      <w:pPr>
        <w:pStyle w:val="a5"/>
        <w:rPr>
          <w:lang w:val="en-US"/>
        </w:rPr>
      </w:pPr>
      <w:r>
        <w:t>int  am_uart_poll_receive (am_uart_handle_t  handle, uint8_t  *p_rxbuf, uint32_t  nbytes);</w:t>
      </w:r>
    </w:p>
    <w:p w14:paraId="18810703" w14:textId="77777777" w:rsidR="00F31035" w:rsidRDefault="00F31035" w:rsidP="00F31035">
      <w:pPr>
        <w:pStyle w:val="23"/>
        <w:numPr>
          <w:ilvl w:val="0"/>
          <w:numId w:val="17"/>
        </w:numPr>
        <w:spacing w:before="62" w:afterLines="0"/>
      </w:pPr>
      <w:r>
        <w:t>handle</w:t>
      </w:r>
      <w:r>
        <w:rPr>
          <w:rFonts w:hint="eastAsia"/>
        </w:rPr>
        <w:t>为</w:t>
      </w:r>
      <w:r>
        <w:t>UART</w:t>
      </w:r>
      <w:r>
        <w:rPr>
          <w:rFonts w:hint="eastAsia"/>
        </w:rPr>
        <w:t>的服务句柄，即为初始化</w:t>
      </w:r>
      <w:r>
        <w:t>UART1</w:t>
      </w:r>
      <w:r>
        <w:rPr>
          <w:rFonts w:hint="eastAsia"/>
        </w:rPr>
        <w:t>获取的句柄；</w:t>
      </w:r>
    </w:p>
    <w:p w14:paraId="28F6B1B8" w14:textId="77777777" w:rsidR="00F31035" w:rsidRDefault="00F31035" w:rsidP="00F31035">
      <w:pPr>
        <w:pStyle w:val="23"/>
        <w:numPr>
          <w:ilvl w:val="0"/>
          <w:numId w:val="17"/>
        </w:numPr>
        <w:spacing w:before="62" w:afterLines="0"/>
      </w:pPr>
      <w:r>
        <w:t>p_rxbuf</w:t>
      </w:r>
      <w:r>
        <w:rPr>
          <w:rFonts w:hint="eastAsia"/>
        </w:rPr>
        <w:t>为指向接收缓冲区的指针，即传入一个内存地址；</w:t>
      </w:r>
    </w:p>
    <w:p w14:paraId="1B0C9917" w14:textId="77777777" w:rsidR="00F31035" w:rsidRDefault="00F31035" w:rsidP="00F31035">
      <w:pPr>
        <w:pStyle w:val="23"/>
        <w:numPr>
          <w:ilvl w:val="0"/>
          <w:numId w:val="17"/>
        </w:numPr>
        <w:spacing w:before="62" w:afterLines="0"/>
      </w:pPr>
      <w:r>
        <w:t>nbytes</w:t>
      </w:r>
      <w:r>
        <w:rPr>
          <w:rFonts w:hint="eastAsia"/>
        </w:rPr>
        <w:t>为接收的字节数。</w:t>
      </w:r>
    </w:p>
    <w:p w14:paraId="4D59D881" w14:textId="77777777" w:rsidR="00F31035" w:rsidRDefault="00F31035" w:rsidP="00F31035">
      <w:pPr>
        <w:pStyle w:val="23"/>
        <w:spacing w:before="62" w:after="62"/>
      </w:pPr>
      <w:r>
        <w:t xml:space="preserve">UART </w:t>
      </w:r>
      <w:r>
        <w:rPr>
          <w:rFonts w:hint="eastAsia"/>
        </w:rPr>
        <w:t>查询方式发送、接收数据示例详见</w:t>
      </w:r>
      <w:r>
        <w:fldChar w:fldCharType="begin"/>
      </w:r>
      <w:r>
        <w:instrText xml:space="preserve"> REF _Ref529726717 \h </w:instrText>
      </w:r>
      <w:r>
        <w:fldChar w:fldCharType="separate"/>
      </w:r>
      <w:r w:rsidR="00B93B10">
        <w:rPr>
          <w:rFonts w:hint="eastAsia"/>
        </w:rPr>
        <w:t>程序清单</w:t>
      </w:r>
      <w:r w:rsidR="00B93B10">
        <w:rPr>
          <w:noProof/>
        </w:rPr>
        <w:t>4</w:t>
      </w:r>
      <w:r w:rsidR="00B93B10">
        <w:t>.</w:t>
      </w:r>
      <w:r w:rsidR="00B93B10">
        <w:rPr>
          <w:noProof/>
        </w:rPr>
        <w:t>5</w:t>
      </w:r>
      <w:r>
        <w:fldChar w:fldCharType="end"/>
      </w:r>
      <w:r>
        <w:rPr>
          <w:rFonts w:hint="eastAsia"/>
        </w:rPr>
        <w:t>。</w:t>
      </w:r>
    </w:p>
    <w:p w14:paraId="0AD39BD7" w14:textId="24607E51" w:rsidR="00F31035" w:rsidRDefault="00F31035" w:rsidP="00F31035">
      <w:pPr>
        <w:pStyle w:val="a7"/>
        <w:spacing w:before="62" w:after="62"/>
      </w:pPr>
      <w:bookmarkStart w:id="187" w:name="_Ref529726717"/>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5</w:t>
      </w:r>
      <w:r w:rsidR="00A26C7F">
        <w:fldChar w:fldCharType="end"/>
      </w:r>
      <w:bookmarkEnd w:id="187"/>
      <w:r>
        <w:t xml:space="preserve">  uart</w:t>
      </w:r>
      <w:r>
        <w:rPr>
          <w:rFonts w:hint="eastAsia"/>
        </w:rPr>
        <w:t>查询方式收发数据</w:t>
      </w:r>
    </w:p>
    <w:p w14:paraId="730E4BD0" w14:textId="77777777" w:rsidR="00F31035" w:rsidRDefault="00F31035" w:rsidP="00F31035">
      <w:pPr>
        <w:pStyle w:val="a5"/>
      </w:pPr>
      <w:r>
        <w:t xml:space="preserve">1 </w:t>
      </w:r>
      <w:r>
        <w:tab/>
        <w:t>#include "ametal.h"</w:t>
      </w:r>
    </w:p>
    <w:p w14:paraId="067F5A0F" w14:textId="77777777" w:rsidR="00F31035" w:rsidRDefault="00F31035" w:rsidP="00F31035">
      <w:pPr>
        <w:pStyle w:val="a5"/>
      </w:pPr>
      <w:r>
        <w:t xml:space="preserve">2 </w:t>
      </w:r>
      <w:r>
        <w:tab/>
        <w:t>#include "am_board.h"</w:t>
      </w:r>
    </w:p>
    <w:p w14:paraId="5EAEAFB7" w14:textId="77777777" w:rsidR="00F31035" w:rsidRDefault="00F31035" w:rsidP="00F31035">
      <w:pPr>
        <w:pStyle w:val="a5"/>
      </w:pPr>
      <w:r>
        <w:t xml:space="preserve">3 </w:t>
      </w:r>
      <w:r>
        <w:tab/>
        <w:t>#include "am_vdebug.h"</w:t>
      </w:r>
    </w:p>
    <w:p w14:paraId="6E97D725" w14:textId="77777777" w:rsidR="00F31035" w:rsidRDefault="00F31035" w:rsidP="00F31035">
      <w:pPr>
        <w:pStyle w:val="a5"/>
      </w:pPr>
      <w:r>
        <w:t xml:space="preserve">4 </w:t>
      </w:r>
      <w:r>
        <w:tab/>
        <w:t>#include "am_zlg116_inst_init.h"</w:t>
      </w:r>
    </w:p>
    <w:p w14:paraId="52259436" w14:textId="77777777" w:rsidR="00F31035" w:rsidRDefault="00F31035" w:rsidP="00F31035">
      <w:pPr>
        <w:pStyle w:val="a5"/>
      </w:pPr>
      <w:r>
        <w:t xml:space="preserve">5 </w:t>
      </w:r>
      <w:r>
        <w:tab/>
        <w:t>/*******************************************************************************</w:t>
      </w:r>
    </w:p>
    <w:p w14:paraId="06B3B982" w14:textId="77777777" w:rsidR="00F31035" w:rsidRDefault="00F31035" w:rsidP="00F31035">
      <w:pPr>
        <w:pStyle w:val="a5"/>
      </w:pPr>
      <w:r>
        <w:t xml:space="preserve">6 </w:t>
      </w:r>
      <w:r>
        <w:tab/>
        <w:t xml:space="preserve">  </w:t>
      </w:r>
      <w:r>
        <w:rPr>
          <w:rFonts w:hint="eastAsia"/>
        </w:rPr>
        <w:t>全局变量</w:t>
      </w:r>
    </w:p>
    <w:p w14:paraId="37E05431" w14:textId="77777777" w:rsidR="00F31035" w:rsidRDefault="00F31035" w:rsidP="00F31035">
      <w:pPr>
        <w:pStyle w:val="a5"/>
      </w:pPr>
      <w:r>
        <w:t xml:space="preserve">7 </w:t>
      </w:r>
      <w:r>
        <w:tab/>
        <w:t>*******************************************************************************/</w:t>
      </w:r>
    </w:p>
    <w:p w14:paraId="340ABCD5" w14:textId="77777777" w:rsidR="00F31035" w:rsidRDefault="00F31035" w:rsidP="00F31035">
      <w:pPr>
        <w:pStyle w:val="a5"/>
      </w:pPr>
      <w:r>
        <w:t xml:space="preserve">8 </w:t>
      </w:r>
      <w:r>
        <w:tab/>
        <w:t>static const uint8_t __ch[ ] = {"STD-UART test in polling mode:\r\n"};</w:t>
      </w:r>
    </w:p>
    <w:p w14:paraId="1AFB19D6" w14:textId="77777777" w:rsidR="00F31035" w:rsidRDefault="00F31035" w:rsidP="00F31035">
      <w:pPr>
        <w:pStyle w:val="a5"/>
      </w:pPr>
      <w:r>
        <w:t xml:space="preserve">9 </w:t>
      </w:r>
      <w:r>
        <w:tab/>
        <w:t>int am_main (void)</w:t>
      </w:r>
    </w:p>
    <w:p w14:paraId="2E1AF425" w14:textId="77777777" w:rsidR="00F31035" w:rsidRDefault="00F31035" w:rsidP="00F31035">
      <w:pPr>
        <w:pStyle w:val="a5"/>
      </w:pPr>
      <w:r>
        <w:t>10</w:t>
      </w:r>
      <w:r>
        <w:tab/>
        <w:t>{</w:t>
      </w:r>
    </w:p>
    <w:p w14:paraId="5B14FB44" w14:textId="77777777" w:rsidR="00F31035" w:rsidRDefault="00F31035" w:rsidP="00F31035">
      <w:pPr>
        <w:pStyle w:val="a5"/>
      </w:pPr>
      <w:r>
        <w:t>11</w:t>
      </w:r>
      <w:r>
        <w:tab/>
        <w:t xml:space="preserve">    uint8_t    uart1_buf[5];                    </w:t>
      </w:r>
      <w:r>
        <w:tab/>
      </w:r>
      <w:r>
        <w:tab/>
      </w:r>
      <w:r>
        <w:tab/>
        <w:t xml:space="preserve">// </w:t>
      </w:r>
      <w:r>
        <w:rPr>
          <w:rFonts w:hint="eastAsia"/>
        </w:rPr>
        <w:t>数据缓冲区</w:t>
      </w:r>
    </w:p>
    <w:p w14:paraId="4EF85903" w14:textId="77777777" w:rsidR="00F31035" w:rsidRDefault="00F31035" w:rsidP="00F31035">
      <w:pPr>
        <w:pStyle w:val="a5"/>
      </w:pPr>
      <w:r>
        <w:t>12</w:t>
      </w:r>
      <w:r>
        <w:tab/>
        <w:t xml:space="preserve">    am_uart_handle_t uart_handle;               </w:t>
      </w:r>
      <w:r>
        <w:tab/>
      </w:r>
      <w:r>
        <w:tab/>
      </w:r>
      <w:r>
        <w:tab/>
        <w:t xml:space="preserve">// </w:t>
      </w:r>
      <w:r>
        <w:rPr>
          <w:rFonts w:hint="eastAsia"/>
        </w:rPr>
        <w:t>串口标准服务句柄</w:t>
      </w:r>
    </w:p>
    <w:p w14:paraId="287BA4DA" w14:textId="77777777" w:rsidR="00F31035" w:rsidRDefault="00F31035" w:rsidP="00F31035">
      <w:pPr>
        <w:pStyle w:val="a5"/>
      </w:pPr>
      <w:r>
        <w:t>13</w:t>
      </w:r>
      <w:r>
        <w:tab/>
        <w:t xml:space="preserve">    uart_handle = am_zlg116_uart1_inst_init(); </w:t>
      </w:r>
      <w:r>
        <w:tab/>
      </w:r>
      <w:r>
        <w:tab/>
      </w:r>
      <w:r>
        <w:tab/>
      </w:r>
      <w:r>
        <w:tab/>
        <w:t>// UART</w:t>
      </w:r>
      <w:r>
        <w:rPr>
          <w:rFonts w:hint="eastAsia"/>
        </w:rPr>
        <w:t>初始化</w:t>
      </w:r>
    </w:p>
    <w:p w14:paraId="2A701417" w14:textId="77777777" w:rsidR="00F31035" w:rsidRDefault="00F31035" w:rsidP="00F31035">
      <w:pPr>
        <w:pStyle w:val="a5"/>
      </w:pPr>
      <w:r>
        <w:t>14</w:t>
      </w:r>
      <w:r>
        <w:tab/>
        <w:t xml:space="preserve">    am_uart_poll_send(uart_handle, __ch, sizeof(__ch));</w:t>
      </w:r>
    </w:p>
    <w:p w14:paraId="28BF887B" w14:textId="77777777" w:rsidR="00F31035" w:rsidRDefault="00F31035" w:rsidP="00F31035">
      <w:pPr>
        <w:pStyle w:val="a5"/>
      </w:pPr>
      <w:r>
        <w:t>15</w:t>
      </w:r>
      <w:r>
        <w:tab/>
        <w:t xml:space="preserve">    while (1) {</w:t>
      </w:r>
    </w:p>
    <w:p w14:paraId="56E38D28" w14:textId="77777777" w:rsidR="00F31035" w:rsidRDefault="00F31035" w:rsidP="00F31035">
      <w:pPr>
        <w:pStyle w:val="a5"/>
      </w:pPr>
      <w:r>
        <w:t xml:space="preserve">16          am_uart_poll_receive(uart_handle, uart1_buf, 1);     </w:t>
      </w:r>
      <w:r>
        <w:tab/>
        <w:t xml:space="preserve">// </w:t>
      </w:r>
      <w:r>
        <w:rPr>
          <w:rFonts w:hint="eastAsia"/>
        </w:rPr>
        <w:t>接收字符</w:t>
      </w:r>
    </w:p>
    <w:p w14:paraId="72AB1364" w14:textId="77777777" w:rsidR="00F31035" w:rsidRDefault="00F31035" w:rsidP="00F31035">
      <w:pPr>
        <w:pStyle w:val="a5"/>
      </w:pPr>
      <w:r>
        <w:lastRenderedPageBreak/>
        <w:t xml:space="preserve">17          am_uart_poll_send(uart_handle, uart1_buf, 1);       </w:t>
      </w:r>
      <w:r>
        <w:tab/>
        <w:t xml:space="preserve">// </w:t>
      </w:r>
      <w:r>
        <w:rPr>
          <w:rFonts w:hint="eastAsia"/>
        </w:rPr>
        <w:t>发送刚刚接收的字符</w:t>
      </w:r>
    </w:p>
    <w:p w14:paraId="2813D7B2" w14:textId="77777777" w:rsidR="00F31035" w:rsidRDefault="00F31035" w:rsidP="00F31035">
      <w:pPr>
        <w:pStyle w:val="a5"/>
      </w:pPr>
      <w:r>
        <w:t xml:space="preserve">18 </w:t>
      </w:r>
      <w:r>
        <w:tab/>
        <w:t xml:space="preserve">    }</w:t>
      </w:r>
    </w:p>
    <w:p w14:paraId="72E9D6A8" w14:textId="3A242CA2" w:rsidR="00E03EC5" w:rsidRPr="00E03EC5" w:rsidRDefault="00F31035" w:rsidP="00F31035">
      <w:pPr>
        <w:pStyle w:val="a5"/>
      </w:pPr>
      <w:r>
        <w:t>19</w:t>
      </w:r>
      <w:r>
        <w:tab/>
        <w:t>}</w:t>
      </w:r>
    </w:p>
    <w:p w14:paraId="0FDCEB03" w14:textId="200DF8F8" w:rsidR="005F5F7D" w:rsidRDefault="00B41AEE" w:rsidP="000646E5">
      <w:pPr>
        <w:pStyle w:val="20"/>
        <w:rPr>
          <w:lang w:val="de-DE"/>
        </w:rPr>
      </w:pPr>
      <w:bookmarkStart w:id="188" w:name="_Toc6175810"/>
      <w:r>
        <w:rPr>
          <w:rFonts w:hint="eastAsia"/>
          <w:lang w:val="de-DE"/>
        </w:rPr>
        <w:t>I</w:t>
      </w:r>
      <w:r w:rsidRPr="00B41AEE">
        <w:rPr>
          <w:vertAlign w:val="superscript"/>
          <w:lang w:val="de-DE"/>
        </w:rPr>
        <w:t>2</w:t>
      </w:r>
      <w:r>
        <w:rPr>
          <w:lang w:val="de-DE"/>
        </w:rPr>
        <w:t>C</w:t>
      </w:r>
      <w:r>
        <w:rPr>
          <w:lang w:val="de-DE"/>
        </w:rPr>
        <w:t>外设应用详解</w:t>
      </w:r>
      <w:bookmarkEnd w:id="188"/>
    </w:p>
    <w:p w14:paraId="29308EDC" w14:textId="77777777" w:rsidR="005978EF" w:rsidRPr="00BC2EFF" w:rsidRDefault="00A505B5" w:rsidP="00A505B5">
      <w:pPr>
        <w:spacing w:before="62" w:after="62"/>
        <w:ind w:firstLine="420"/>
        <w:rPr>
          <w:lang w:val="de-DE"/>
        </w:rPr>
      </w:pPr>
      <w:r>
        <w:rPr>
          <w:rFonts w:hint="eastAsia"/>
          <w:lang w:val="de-DE"/>
        </w:rPr>
        <w:t>本节将讲解</w:t>
      </w:r>
      <w:r w:rsidR="005F5F7D" w:rsidRPr="00A505B5">
        <w:rPr>
          <w:rFonts w:hint="eastAsia"/>
          <w:lang w:val="de-DE"/>
        </w:rPr>
        <w:t>I</w:t>
      </w:r>
      <w:r w:rsidR="005978EF" w:rsidRPr="00CA4FE1">
        <w:rPr>
          <w:vertAlign w:val="superscript"/>
          <w:lang w:val="de-DE"/>
        </w:rPr>
        <w:t>2</w:t>
      </w:r>
      <w:r w:rsidR="005F5F7D" w:rsidRPr="00A505B5">
        <w:rPr>
          <w:lang w:val="de-DE"/>
        </w:rPr>
        <w:t>C</w:t>
      </w:r>
      <w:r>
        <w:t>通信应用</w:t>
      </w:r>
      <w:r w:rsidRPr="00A505B5">
        <w:rPr>
          <w:rFonts w:hint="eastAsia"/>
          <w:lang w:val="de-DE"/>
        </w:rPr>
        <w:t>，</w:t>
      </w:r>
      <w:r w:rsidR="00B55EE9" w:rsidRPr="00A505B5">
        <w:rPr>
          <w:rFonts w:hint="eastAsia"/>
          <w:lang w:val="de-DE"/>
        </w:rPr>
        <w:t>ZLG116</w:t>
      </w:r>
      <w:r w:rsidR="00B55EE9">
        <w:rPr>
          <w:rFonts w:hint="eastAsia"/>
        </w:rPr>
        <w:t>仅有一个</w:t>
      </w:r>
      <w:r w:rsidR="00B55EE9" w:rsidRPr="00A505B5">
        <w:rPr>
          <w:rFonts w:hint="eastAsia"/>
          <w:lang w:val="de-DE"/>
        </w:rPr>
        <w:t>I</w:t>
      </w:r>
      <w:r w:rsidR="00B55EE9" w:rsidRPr="00B41AEE">
        <w:rPr>
          <w:vertAlign w:val="superscript"/>
          <w:lang w:val="de-DE"/>
        </w:rPr>
        <w:t>2</w:t>
      </w:r>
      <w:r w:rsidR="00B55EE9" w:rsidRPr="00A505B5">
        <w:rPr>
          <w:lang w:val="de-DE"/>
        </w:rPr>
        <w:t>C</w:t>
      </w:r>
      <w:r w:rsidR="00B55EE9" w:rsidRPr="00A505B5">
        <w:rPr>
          <w:rFonts w:hint="eastAsia"/>
          <w:lang w:val="de-DE"/>
        </w:rPr>
        <w:t>，</w:t>
      </w:r>
      <w:r w:rsidR="00B55EE9" w:rsidRPr="00A505B5">
        <w:rPr>
          <w:lang w:val="de-DE"/>
        </w:rPr>
        <w:t>PIOB_6</w:t>
      </w:r>
      <w:r w:rsidR="00B55EE9">
        <w:rPr>
          <w:rFonts w:hint="eastAsia"/>
        </w:rPr>
        <w:t>为</w:t>
      </w:r>
      <w:r w:rsidR="00B55EE9" w:rsidRPr="00A505B5">
        <w:rPr>
          <w:lang w:val="de-DE"/>
        </w:rPr>
        <w:t>I2C1_SCL</w:t>
      </w:r>
      <w:r w:rsidR="00B55EE9" w:rsidRPr="00A505B5">
        <w:rPr>
          <w:rFonts w:hint="eastAsia"/>
          <w:lang w:val="de-DE"/>
        </w:rPr>
        <w:t>，</w:t>
      </w:r>
      <w:r w:rsidR="00B55EE9" w:rsidRPr="00A505B5">
        <w:rPr>
          <w:lang w:val="de-DE"/>
        </w:rPr>
        <w:t>PIOB_7</w:t>
      </w:r>
      <w:r w:rsidR="00B55EE9">
        <w:rPr>
          <w:rFonts w:hint="eastAsia"/>
        </w:rPr>
        <w:t>为</w:t>
      </w:r>
      <w:r w:rsidR="00B55EE9" w:rsidRPr="00A505B5">
        <w:rPr>
          <w:lang w:val="de-DE"/>
        </w:rPr>
        <w:t>I2C1_SDA</w:t>
      </w:r>
      <w:r w:rsidRPr="00A505B5">
        <w:rPr>
          <w:rFonts w:hint="eastAsia"/>
          <w:lang w:val="de-DE"/>
        </w:rPr>
        <w:t>，</w:t>
      </w:r>
      <w:r>
        <w:rPr>
          <w:rFonts w:hint="eastAsia"/>
        </w:rPr>
        <w:t>首先仿照</w:t>
      </w:r>
      <w:r>
        <w:fldChar w:fldCharType="begin"/>
      </w:r>
      <w:r w:rsidRPr="00401C48">
        <w:rPr>
          <w:lang w:val="de-DE"/>
        </w:rPr>
        <w:instrText xml:space="preserve"> REF _Ref529783873 \r \h </w:instrText>
      </w:r>
      <w:r>
        <w:fldChar w:fldCharType="separate"/>
      </w:r>
      <w:r w:rsidR="00B93B10">
        <w:rPr>
          <w:lang w:val="de-DE"/>
        </w:rPr>
        <w:t>4.1.1</w:t>
      </w:r>
      <w:r>
        <w:fldChar w:fldCharType="end"/>
      </w:r>
      <w:r>
        <w:rPr>
          <w:rFonts w:hint="eastAsia"/>
        </w:rPr>
        <w:t>节内容</w:t>
      </w:r>
      <w:r w:rsidRPr="00401C48">
        <w:rPr>
          <w:rFonts w:hint="eastAsia"/>
          <w:lang w:val="de-DE"/>
        </w:rPr>
        <w:t>，</w:t>
      </w:r>
      <w:r>
        <w:t>建立一个</w:t>
      </w:r>
      <w:r>
        <w:rPr>
          <w:rFonts w:hint="eastAsia"/>
        </w:rPr>
        <w:t>名</w:t>
      </w:r>
      <w:r>
        <w:t>为</w:t>
      </w:r>
      <w:r w:rsidRPr="00401C48">
        <w:rPr>
          <w:lang w:val="de-DE"/>
        </w:rPr>
        <w:t>test_</w:t>
      </w:r>
      <w:r>
        <w:rPr>
          <w:rFonts w:hint="eastAsia"/>
          <w:lang w:val="de-DE"/>
        </w:rPr>
        <w:t>i2c</w:t>
      </w:r>
      <w:r>
        <w:rPr>
          <w:rFonts w:hint="eastAsia"/>
        </w:rPr>
        <w:t>的</w:t>
      </w:r>
      <w:r>
        <w:t>工程</w:t>
      </w:r>
      <w:r>
        <w:rPr>
          <w:rFonts w:hint="eastAsia"/>
          <w:lang w:val="de-DE"/>
        </w:rPr>
        <w:t>。</w:t>
      </w:r>
    </w:p>
    <w:p w14:paraId="46E54D50" w14:textId="77777777" w:rsidR="008C06A0" w:rsidRDefault="008C06A0" w:rsidP="008C06A0">
      <w:pPr>
        <w:pStyle w:val="30"/>
      </w:pPr>
      <w:bookmarkStart w:id="189" w:name="_Toc6175811"/>
      <w:r>
        <w:rPr>
          <w:rFonts w:hint="eastAsia"/>
          <w:lang w:val="de-DE"/>
        </w:rPr>
        <w:t>I</w:t>
      </w:r>
      <w:r w:rsidRPr="00B41AEE">
        <w:rPr>
          <w:vertAlign w:val="superscript"/>
          <w:lang w:val="de-DE"/>
        </w:rPr>
        <w:t>2</w:t>
      </w:r>
      <w:r>
        <w:rPr>
          <w:lang w:val="de-DE"/>
        </w:rPr>
        <w:t>C</w:t>
      </w:r>
      <w:r>
        <w:rPr>
          <w:lang w:val="de-DE"/>
        </w:rPr>
        <w:t>主机程序</w:t>
      </w:r>
      <w:bookmarkEnd w:id="189"/>
    </w:p>
    <w:p w14:paraId="65D3C329" w14:textId="77777777" w:rsidR="005978EF" w:rsidRDefault="005F5F7D" w:rsidP="00967432">
      <w:pPr>
        <w:pStyle w:val="23"/>
        <w:numPr>
          <w:ilvl w:val="0"/>
          <w:numId w:val="13"/>
        </w:numPr>
        <w:spacing w:before="62" w:after="62"/>
        <w:rPr>
          <w:b/>
          <w:lang w:val="de-DE"/>
        </w:rPr>
      </w:pPr>
      <w:bookmarkStart w:id="190" w:name="_Ref529528151"/>
      <w:r w:rsidRPr="005978EF">
        <w:rPr>
          <w:rFonts w:hint="eastAsia"/>
          <w:b/>
        </w:rPr>
        <w:t>I</w:t>
      </w:r>
      <w:r w:rsidR="005978EF" w:rsidRPr="005978EF">
        <w:rPr>
          <w:b/>
          <w:vertAlign w:val="superscript"/>
          <w:lang w:val="de-DE"/>
        </w:rPr>
        <w:t>2</w:t>
      </w:r>
      <w:r w:rsidRPr="005978EF">
        <w:rPr>
          <w:b/>
        </w:rPr>
        <w:t>C</w:t>
      </w:r>
      <w:r w:rsidR="008C06A0" w:rsidRPr="007566DC">
        <w:rPr>
          <w:b/>
          <w:lang w:val="de-DE"/>
        </w:rPr>
        <w:t>主机</w:t>
      </w:r>
      <w:r w:rsidR="005978EF" w:rsidRPr="003B18B6">
        <w:rPr>
          <w:b/>
          <w:lang w:val="de-DE"/>
        </w:rPr>
        <w:t>初始化</w:t>
      </w:r>
      <w:bookmarkEnd w:id="190"/>
    </w:p>
    <w:p w14:paraId="07F2F894" w14:textId="77777777" w:rsidR="005978EF" w:rsidRDefault="005978EF" w:rsidP="005978EF">
      <w:pPr>
        <w:pStyle w:val="23"/>
        <w:spacing w:before="62" w:after="62"/>
      </w:pPr>
      <w:r w:rsidRPr="003B18B6">
        <w:rPr>
          <w:rFonts w:hint="eastAsia"/>
        </w:rPr>
        <w:t>A</w:t>
      </w:r>
      <w:r w:rsidRPr="003B18B6">
        <w:t>M</w:t>
      </w:r>
      <w:r w:rsidRPr="003B18B6">
        <w:rPr>
          <w:rFonts w:hint="eastAsia"/>
        </w:rPr>
        <w:t>etal</w:t>
      </w:r>
      <w:r w:rsidRPr="003B18B6">
        <w:rPr>
          <w:rFonts w:hint="eastAsia"/>
        </w:rPr>
        <w:t>平台提供了</w:t>
      </w:r>
      <w:r w:rsidRPr="005F5F7D">
        <w:rPr>
          <w:rFonts w:hint="eastAsia"/>
        </w:rPr>
        <w:t>I</w:t>
      </w:r>
      <w:r w:rsidRPr="00B41AEE">
        <w:rPr>
          <w:vertAlign w:val="superscript"/>
          <w:lang w:val="de-DE"/>
        </w:rPr>
        <w:t>2</w:t>
      </w:r>
      <w:r w:rsidRPr="005F5F7D">
        <w:t>C</w:t>
      </w:r>
      <w:r w:rsidRPr="003B18B6">
        <w:rPr>
          <w:rFonts w:hint="eastAsia"/>
        </w:rPr>
        <w:t>初始化函数，可以直接调用初始化函数</w:t>
      </w:r>
      <w:r>
        <w:rPr>
          <w:rFonts w:hint="eastAsia"/>
        </w:rPr>
        <w:t>。</w:t>
      </w:r>
      <w:r w:rsidRPr="003B18B6">
        <w:rPr>
          <w:rFonts w:hint="eastAsia"/>
        </w:rPr>
        <w:t>函数原型为</w:t>
      </w:r>
      <w:r>
        <w:rPr>
          <w:rFonts w:hint="eastAsia"/>
        </w:rPr>
        <w:t>：</w:t>
      </w:r>
    </w:p>
    <w:p w14:paraId="0F3702D6" w14:textId="77777777" w:rsidR="005978EF" w:rsidRDefault="005978EF" w:rsidP="005978EF">
      <w:pPr>
        <w:pStyle w:val="a5"/>
      </w:pPr>
      <w:r w:rsidRPr="005978EF">
        <w:t>am_i2c_handle_t am_zlg116_i2c1_inst_init (void)</w:t>
      </w:r>
      <w:r>
        <w:rPr>
          <w:rFonts w:hint="eastAsia"/>
        </w:rPr>
        <w:t>;</w:t>
      </w:r>
    </w:p>
    <w:p w14:paraId="113AA3C5" w14:textId="47047D93" w:rsidR="005978EF" w:rsidRPr="007A0E45" w:rsidRDefault="005978EF" w:rsidP="00292E40">
      <w:pPr>
        <w:pStyle w:val="23"/>
        <w:spacing w:before="62" w:after="62"/>
      </w:pPr>
      <w:r w:rsidRPr="005978EF">
        <w:rPr>
          <w:rFonts w:hint="eastAsia"/>
        </w:rPr>
        <w:t>该函数</w:t>
      </w:r>
      <w:r>
        <w:rPr>
          <w:rFonts w:hint="eastAsia"/>
        </w:rPr>
        <w:t>在</w:t>
      </w:r>
      <w:r w:rsidR="007A0E45" w:rsidRPr="007A0E45">
        <w:rPr>
          <w:rFonts w:hint="eastAsia"/>
          <w:lang w:val="de-DE"/>
        </w:rPr>
        <w:t>user_config</w:t>
      </w:r>
      <w:r w:rsidR="007A0E45" w:rsidRPr="007A0E45">
        <w:rPr>
          <w:rFonts w:hint="eastAsia"/>
        </w:rPr>
        <w:t>目录下的</w:t>
      </w:r>
      <w:r w:rsidR="007A0E45" w:rsidRPr="007A0E45">
        <w:rPr>
          <w:rFonts w:hint="eastAsia"/>
          <w:lang w:val="de-DE"/>
        </w:rPr>
        <w:t>am_hwconf_zlg116_</w:t>
      </w:r>
      <w:r w:rsidR="007A0E45">
        <w:rPr>
          <w:lang w:val="de-DE"/>
        </w:rPr>
        <w:t>i2c</w:t>
      </w:r>
      <w:r w:rsidR="007A0E45" w:rsidRPr="007A0E45">
        <w:rPr>
          <w:rFonts w:hint="eastAsia"/>
          <w:lang w:val="de-DE"/>
        </w:rPr>
        <w:t>.c</w:t>
      </w:r>
      <w:r w:rsidR="007A0E45" w:rsidRPr="007A0E45">
        <w:rPr>
          <w:rFonts w:hint="eastAsia"/>
        </w:rPr>
        <w:t>文件中定义</w:t>
      </w:r>
      <w:r w:rsidR="007A0E45" w:rsidRPr="007A0E45">
        <w:rPr>
          <w:rFonts w:hint="eastAsia"/>
          <w:lang w:val="de-DE"/>
        </w:rPr>
        <w:t>，</w:t>
      </w:r>
      <w:r w:rsidR="007A0E45" w:rsidRPr="007A0E45">
        <w:rPr>
          <w:rFonts w:hint="eastAsia"/>
        </w:rPr>
        <w:t>在</w:t>
      </w:r>
      <w:r w:rsidR="008C06A0">
        <w:rPr>
          <w:rFonts w:hint="eastAsia"/>
          <w:lang w:val="de-DE"/>
        </w:rPr>
        <w:t>am_zlg</w:t>
      </w:r>
      <w:r w:rsidR="007A0E45" w:rsidRPr="007A0E45">
        <w:rPr>
          <w:rFonts w:hint="eastAsia"/>
          <w:lang w:val="de-DE"/>
        </w:rPr>
        <w:t>116_</w:t>
      </w:r>
      <w:r w:rsidR="00292E40">
        <w:rPr>
          <w:lang w:val="de-DE"/>
        </w:rPr>
        <w:t xml:space="preserve"> </w:t>
      </w:r>
      <w:r w:rsidR="007A0E45" w:rsidRPr="007A0E45">
        <w:rPr>
          <w:rFonts w:hint="eastAsia"/>
          <w:lang w:val="de-DE"/>
        </w:rPr>
        <w:t>inst_init.h</w:t>
      </w:r>
      <w:r w:rsidR="007A0E45" w:rsidRPr="007A0E45">
        <w:rPr>
          <w:rFonts w:hint="eastAsia"/>
        </w:rPr>
        <w:t>中声明。因此使用</w:t>
      </w:r>
      <w:r w:rsidR="00D55E1E" w:rsidRPr="00A505B5">
        <w:rPr>
          <w:rFonts w:hint="eastAsia"/>
          <w:lang w:val="de-DE"/>
        </w:rPr>
        <w:t>I</w:t>
      </w:r>
      <w:r w:rsidR="00D55E1E" w:rsidRPr="00B41AEE">
        <w:rPr>
          <w:vertAlign w:val="superscript"/>
          <w:lang w:val="de-DE"/>
        </w:rPr>
        <w:t>2</w:t>
      </w:r>
      <w:r w:rsidR="00D55E1E" w:rsidRPr="00A505B5">
        <w:rPr>
          <w:lang w:val="de-DE"/>
        </w:rPr>
        <w:t>C</w:t>
      </w:r>
      <w:r w:rsidR="007A0E45" w:rsidRPr="007A0E45">
        <w:rPr>
          <w:rFonts w:hint="eastAsia"/>
        </w:rPr>
        <w:t>初始化函数时</w:t>
      </w:r>
      <w:r w:rsidR="007A0E45" w:rsidRPr="007A0E45">
        <w:rPr>
          <w:rFonts w:hint="eastAsia"/>
          <w:lang w:val="de-DE"/>
        </w:rPr>
        <w:t>，</w:t>
      </w:r>
      <w:r w:rsidR="007A0E45" w:rsidRPr="007A0E45">
        <w:rPr>
          <w:rFonts w:hint="eastAsia"/>
        </w:rPr>
        <w:t>需要包含头文件</w:t>
      </w:r>
      <w:r w:rsidR="007A0E45" w:rsidRPr="007A0E45">
        <w:rPr>
          <w:rFonts w:hint="eastAsia"/>
          <w:lang w:val="de-DE"/>
        </w:rPr>
        <w:t>am_zlg116_inst_init.h</w:t>
      </w:r>
      <w:r w:rsidR="007A0E45" w:rsidRPr="007A0E45">
        <w:rPr>
          <w:rFonts w:hint="eastAsia"/>
        </w:rPr>
        <w:t>。</w:t>
      </w:r>
    </w:p>
    <w:p w14:paraId="11A96B8D" w14:textId="77777777" w:rsidR="007A0E45" w:rsidRPr="007A0E45" w:rsidRDefault="007A0E45" w:rsidP="007A0E45">
      <w:pPr>
        <w:pStyle w:val="23"/>
        <w:spacing w:before="62" w:after="62"/>
      </w:pPr>
      <w:r w:rsidRPr="007A0E45">
        <w:t>初始化</w:t>
      </w:r>
      <w:r w:rsidR="009673CA" w:rsidRPr="009673CA">
        <w:rPr>
          <w:rFonts w:hint="eastAsia"/>
        </w:rPr>
        <w:t>I</w:t>
      </w:r>
      <w:r w:rsidR="009673CA" w:rsidRPr="009673CA">
        <w:rPr>
          <w:vertAlign w:val="superscript"/>
          <w:lang w:val="de-DE"/>
        </w:rPr>
        <w:t>2</w:t>
      </w:r>
      <w:r w:rsidR="009673CA" w:rsidRPr="009673CA">
        <w:t>C</w:t>
      </w:r>
      <w:r w:rsidRPr="007A0E45">
        <w:rPr>
          <w:rFonts w:hint="eastAsia"/>
        </w:rPr>
        <w:t>，调用</w:t>
      </w:r>
      <w:r w:rsidRPr="007A0E45">
        <w:t>该函数时需要定义一个</w:t>
      </w:r>
      <w:r w:rsidRPr="007A0E45">
        <w:t>am_</w:t>
      </w:r>
      <w:r w:rsidR="009673CA">
        <w:rPr>
          <w:rFonts w:hint="eastAsia"/>
        </w:rPr>
        <w:t>i2c_</w:t>
      </w:r>
      <w:r w:rsidRPr="007A0E45">
        <w:t>handle_t</w:t>
      </w:r>
      <w:r w:rsidRPr="007A0E45">
        <w:t>类型的变量</w:t>
      </w:r>
      <w:r w:rsidRPr="007A0E45">
        <w:rPr>
          <w:rFonts w:hint="eastAsia"/>
        </w:rPr>
        <w:t>，</w:t>
      </w:r>
      <w:r w:rsidRPr="007A0E45">
        <w:t>用于保存获取的</w:t>
      </w:r>
      <w:r w:rsidR="009673CA" w:rsidRPr="009673CA">
        <w:rPr>
          <w:rFonts w:hint="eastAsia"/>
        </w:rPr>
        <w:t>I</w:t>
      </w:r>
      <w:r w:rsidR="009673CA" w:rsidRPr="009673CA">
        <w:rPr>
          <w:vertAlign w:val="superscript"/>
          <w:lang w:val="de-DE"/>
        </w:rPr>
        <w:t>2</w:t>
      </w:r>
      <w:r w:rsidR="009673CA" w:rsidRPr="009673CA">
        <w:t>C</w:t>
      </w:r>
      <w:r w:rsidR="007566DC">
        <w:rPr>
          <w:rFonts w:hint="eastAsia"/>
        </w:rPr>
        <w:t>服务句柄，</w:t>
      </w:r>
      <w:r w:rsidRPr="007A0E45">
        <w:rPr>
          <w:rFonts w:hint="eastAsia"/>
        </w:rPr>
        <w:t>初始化程序为：</w:t>
      </w:r>
    </w:p>
    <w:p w14:paraId="2B8FAF6E" w14:textId="77777777" w:rsidR="009673CA" w:rsidRPr="009673CA" w:rsidRDefault="009673CA" w:rsidP="009673CA">
      <w:pPr>
        <w:pStyle w:val="a5"/>
      </w:pPr>
      <w:r w:rsidRPr="009673CA">
        <w:t xml:space="preserve">am_i2c_handle_t </w:t>
      </w:r>
      <w:r>
        <w:t xml:space="preserve"> </w:t>
      </w:r>
      <w:r w:rsidRPr="009673CA">
        <w:t>i2c_handle</w:t>
      </w:r>
      <w:r w:rsidR="007A0E45" w:rsidRPr="002A27BC">
        <w:t>;</w:t>
      </w:r>
    </w:p>
    <w:p w14:paraId="4249D312" w14:textId="77777777" w:rsidR="007A0E45" w:rsidRDefault="009673CA" w:rsidP="007A0E45">
      <w:pPr>
        <w:pStyle w:val="a5"/>
      </w:pPr>
      <w:r>
        <w:t>i2c_handle =</w:t>
      </w:r>
      <w:r w:rsidRPr="009673CA">
        <w:t xml:space="preserve"> am_zlg116_i2c1_in</w:t>
      </w:r>
      <w:r>
        <w:t>st_init()</w:t>
      </w:r>
      <w:r w:rsidR="007A0E45" w:rsidRPr="002A27BC">
        <w:t>;</w:t>
      </w:r>
    </w:p>
    <w:p w14:paraId="38EABA8A" w14:textId="77777777" w:rsidR="00910D76" w:rsidRDefault="00910D76" w:rsidP="00967432">
      <w:pPr>
        <w:pStyle w:val="23"/>
        <w:numPr>
          <w:ilvl w:val="0"/>
          <w:numId w:val="13"/>
        </w:numPr>
        <w:spacing w:before="62" w:after="62"/>
        <w:rPr>
          <w:b/>
          <w:lang w:val="de-DE"/>
        </w:rPr>
      </w:pPr>
      <w:r>
        <w:rPr>
          <w:rFonts w:hint="eastAsia"/>
          <w:b/>
        </w:rPr>
        <w:t>构造</w:t>
      </w:r>
      <w:r w:rsidRPr="005978EF">
        <w:rPr>
          <w:rFonts w:hint="eastAsia"/>
          <w:b/>
        </w:rPr>
        <w:t>I</w:t>
      </w:r>
      <w:r w:rsidRPr="005978EF">
        <w:rPr>
          <w:b/>
          <w:vertAlign w:val="superscript"/>
          <w:lang w:val="de-DE"/>
        </w:rPr>
        <w:t>2</w:t>
      </w:r>
      <w:r w:rsidRPr="005978EF">
        <w:rPr>
          <w:b/>
        </w:rPr>
        <w:t>C</w:t>
      </w:r>
      <w:r>
        <w:rPr>
          <w:rFonts w:hint="eastAsia"/>
          <w:b/>
          <w:lang w:val="de-DE"/>
        </w:rPr>
        <w:t>设备</w:t>
      </w:r>
    </w:p>
    <w:p w14:paraId="200314CE" w14:textId="77777777" w:rsidR="00F22D88" w:rsidRDefault="00910D76" w:rsidP="00F22D88">
      <w:pPr>
        <w:pStyle w:val="23"/>
        <w:spacing w:before="62" w:after="62"/>
      </w:pPr>
      <w:r>
        <w:rPr>
          <w:rFonts w:hint="eastAsia"/>
        </w:rPr>
        <w:t>获取</w:t>
      </w:r>
      <w:r>
        <w:t>了</w:t>
      </w:r>
      <w:r w:rsidR="00F22D88" w:rsidRPr="009673CA">
        <w:rPr>
          <w:rFonts w:hint="eastAsia"/>
        </w:rPr>
        <w:t>I</w:t>
      </w:r>
      <w:r w:rsidR="00F22D88" w:rsidRPr="009673CA">
        <w:rPr>
          <w:vertAlign w:val="superscript"/>
          <w:lang w:val="de-DE"/>
        </w:rPr>
        <w:t>2</w:t>
      </w:r>
      <w:r w:rsidR="00F22D88" w:rsidRPr="009673CA">
        <w:t>C</w:t>
      </w:r>
      <w:r w:rsidRPr="007A0E45">
        <w:rPr>
          <w:rFonts w:hint="eastAsia"/>
        </w:rPr>
        <w:t>服务句柄</w:t>
      </w:r>
      <w:r>
        <w:rPr>
          <w:rFonts w:hint="eastAsia"/>
        </w:rPr>
        <w:t>后，</w:t>
      </w:r>
      <w:r w:rsidR="00B24E97">
        <w:rPr>
          <w:rFonts w:hint="eastAsia"/>
        </w:rPr>
        <w:t>还应该有一个</w:t>
      </w:r>
      <w:r w:rsidR="00B24E97">
        <w:t>描述</w:t>
      </w:r>
      <w:r w:rsidR="00F22D88" w:rsidRPr="009673CA">
        <w:rPr>
          <w:rFonts w:hint="eastAsia"/>
        </w:rPr>
        <w:t>I</w:t>
      </w:r>
      <w:r w:rsidR="00F22D88" w:rsidRPr="009673CA">
        <w:rPr>
          <w:vertAlign w:val="superscript"/>
          <w:lang w:val="de-DE"/>
        </w:rPr>
        <w:t>2</w:t>
      </w:r>
      <w:r w:rsidR="00F22D88" w:rsidRPr="009673CA">
        <w:t>C</w:t>
      </w:r>
      <w:r w:rsidR="00B24E97">
        <w:t>从设备的结构体</w:t>
      </w:r>
      <w:r w:rsidR="00F06B4A">
        <w:rPr>
          <w:rFonts w:hint="eastAsia"/>
        </w:rPr>
        <w:t>，构造</w:t>
      </w:r>
      <w:r w:rsidR="00F22D88" w:rsidRPr="009673CA">
        <w:rPr>
          <w:rFonts w:hint="eastAsia"/>
        </w:rPr>
        <w:t>I</w:t>
      </w:r>
      <w:r w:rsidR="00F22D88" w:rsidRPr="009673CA">
        <w:rPr>
          <w:vertAlign w:val="superscript"/>
          <w:lang w:val="de-DE"/>
        </w:rPr>
        <w:t>2</w:t>
      </w:r>
      <w:r w:rsidR="00F22D88" w:rsidRPr="009673CA">
        <w:t>C</w:t>
      </w:r>
      <w:r w:rsidR="00F22D88">
        <w:t>设备函数的原型为</w:t>
      </w:r>
      <w:r w:rsidR="00F22D88">
        <w:rPr>
          <w:rFonts w:hint="eastAsia"/>
        </w:rPr>
        <w:t>：</w:t>
      </w:r>
    </w:p>
    <w:p w14:paraId="3141E00E" w14:textId="77777777" w:rsidR="00F22D88" w:rsidRDefault="00F22D88" w:rsidP="00F22D88">
      <w:pPr>
        <w:pStyle w:val="a5"/>
      </w:pPr>
      <w:r>
        <w:t>void am_i2c_mkdev (am_i2c_device_t *p_dev,</w:t>
      </w:r>
    </w:p>
    <w:p w14:paraId="473D3BEC" w14:textId="77777777" w:rsidR="00F22D88" w:rsidRDefault="00F22D88" w:rsidP="00F22D88">
      <w:pPr>
        <w:pStyle w:val="a5"/>
      </w:pPr>
      <w:r>
        <w:t xml:space="preserve">                 am_i2c_handle_t  handle,</w:t>
      </w:r>
    </w:p>
    <w:p w14:paraId="1330A77A" w14:textId="77777777" w:rsidR="00F22D88" w:rsidRDefault="00F22D88" w:rsidP="00F22D88">
      <w:pPr>
        <w:pStyle w:val="a5"/>
      </w:pPr>
      <w:r>
        <w:t xml:space="preserve">                 uint16_t         dev_addr,</w:t>
      </w:r>
    </w:p>
    <w:p w14:paraId="4C95A586" w14:textId="77777777" w:rsidR="00F22D88" w:rsidRDefault="00F22D88" w:rsidP="00F22D88">
      <w:pPr>
        <w:pStyle w:val="a5"/>
      </w:pPr>
      <w:r>
        <w:t xml:space="preserve">                 uint16_t         dev_flags)</w:t>
      </w:r>
    </w:p>
    <w:p w14:paraId="23FBD3FB" w14:textId="77777777" w:rsidR="00971146" w:rsidRPr="00971146" w:rsidRDefault="007C55C5" w:rsidP="00B169B7">
      <w:pPr>
        <w:pStyle w:val="afffb"/>
        <w:numPr>
          <w:ilvl w:val="0"/>
          <w:numId w:val="27"/>
        </w:numPr>
        <w:spacing w:before="62" w:after="62"/>
        <w:ind w:firstLineChars="0"/>
        <w:rPr>
          <w:lang w:val="de-DE"/>
        </w:rPr>
      </w:pPr>
      <w:r w:rsidRPr="00971146">
        <w:rPr>
          <w:lang w:val="de-DE"/>
        </w:rPr>
        <w:t>p_dev</w:t>
      </w:r>
      <w:r>
        <w:t>为指向</w:t>
      </w:r>
      <w:r w:rsidRPr="00971146">
        <w:rPr>
          <w:lang w:val="de-DE"/>
        </w:rPr>
        <w:t>am_i2c_device_t</w:t>
      </w:r>
      <w:r>
        <w:t>的结构体指针</w:t>
      </w:r>
      <w:r w:rsidRPr="00971146">
        <w:rPr>
          <w:rFonts w:hint="eastAsia"/>
          <w:lang w:val="de-DE"/>
        </w:rPr>
        <w:t>；</w:t>
      </w:r>
    </w:p>
    <w:p w14:paraId="0F0016E8" w14:textId="77777777" w:rsidR="00971146" w:rsidRPr="00971146" w:rsidRDefault="007C55C5" w:rsidP="00B169B7">
      <w:pPr>
        <w:pStyle w:val="afffb"/>
        <w:numPr>
          <w:ilvl w:val="0"/>
          <w:numId w:val="27"/>
        </w:numPr>
        <w:spacing w:before="62" w:after="62"/>
        <w:ind w:firstLineChars="0"/>
        <w:rPr>
          <w:lang w:val="de-DE"/>
        </w:rPr>
      </w:pPr>
      <w:r w:rsidRPr="00971146">
        <w:rPr>
          <w:lang w:val="de-DE"/>
        </w:rPr>
        <w:t>handle</w:t>
      </w:r>
      <w:r>
        <w:t>为</w:t>
      </w:r>
      <w:r w:rsidRPr="00971146">
        <w:rPr>
          <w:rFonts w:hint="eastAsia"/>
          <w:lang w:val="de-DE"/>
        </w:rPr>
        <w:t>I</w:t>
      </w:r>
      <w:r w:rsidRPr="00971146">
        <w:rPr>
          <w:vertAlign w:val="superscript"/>
          <w:lang w:val="de-DE"/>
        </w:rPr>
        <w:t>2</w:t>
      </w:r>
      <w:r w:rsidRPr="00971146">
        <w:rPr>
          <w:lang w:val="de-DE"/>
        </w:rPr>
        <w:t>C</w:t>
      </w:r>
      <w:r>
        <w:t>服务句柄</w:t>
      </w:r>
      <w:r w:rsidRPr="00971146">
        <w:rPr>
          <w:rFonts w:hint="eastAsia"/>
          <w:lang w:val="de-DE"/>
        </w:rPr>
        <w:t>；</w:t>
      </w:r>
      <w:r w:rsidRPr="00971146">
        <w:rPr>
          <w:lang w:val="de-DE"/>
        </w:rPr>
        <w:t>dev_addr</w:t>
      </w:r>
      <w:r w:rsidRPr="00971146">
        <w:rPr>
          <w:lang w:val="de-DE"/>
        </w:rPr>
        <w:t>为从机设备地址</w:t>
      </w:r>
      <w:r w:rsidRPr="00971146">
        <w:rPr>
          <w:rFonts w:hint="eastAsia"/>
          <w:lang w:val="de-DE"/>
        </w:rPr>
        <w:t>；</w:t>
      </w:r>
    </w:p>
    <w:p w14:paraId="117B8A24" w14:textId="77777777" w:rsidR="00AB33AC" w:rsidRPr="00971146" w:rsidRDefault="007C55C5" w:rsidP="00B169B7">
      <w:pPr>
        <w:pStyle w:val="afffb"/>
        <w:numPr>
          <w:ilvl w:val="0"/>
          <w:numId w:val="27"/>
        </w:numPr>
        <w:spacing w:before="62" w:after="62"/>
        <w:ind w:firstLineChars="0"/>
        <w:rPr>
          <w:lang w:val="de-DE"/>
        </w:rPr>
      </w:pPr>
      <w:r w:rsidRPr="00971146">
        <w:rPr>
          <w:lang w:val="de-DE"/>
        </w:rPr>
        <w:t>dev_flags</w:t>
      </w:r>
      <w:r w:rsidRPr="00971146">
        <w:rPr>
          <w:lang w:val="de-DE"/>
        </w:rPr>
        <w:t>为</w:t>
      </w:r>
      <w:r w:rsidRPr="00971146">
        <w:rPr>
          <w:rFonts w:hint="eastAsia"/>
          <w:lang w:val="de-DE"/>
        </w:rPr>
        <w:t>传输过程中的控制标识位</w:t>
      </w:r>
      <w:r w:rsidR="00AB33AC" w:rsidRPr="00971146">
        <w:rPr>
          <w:rFonts w:hint="eastAsia"/>
          <w:lang w:val="de-DE"/>
        </w:rPr>
        <w:t>，</w:t>
      </w:r>
      <w:r w:rsidR="00AB33AC">
        <w:rPr>
          <w:rFonts w:hint="eastAsia"/>
        </w:rPr>
        <w:t>其可用的值已在</w:t>
      </w:r>
      <w:r w:rsidR="00AB33AC" w:rsidRPr="00971146">
        <w:rPr>
          <w:rFonts w:hint="eastAsia"/>
          <w:lang w:val="de-DE"/>
        </w:rPr>
        <w:t>am_i2c.h</w:t>
      </w:r>
      <w:r w:rsidR="00AB33AC" w:rsidRPr="00DC03C2">
        <w:rPr>
          <w:rFonts w:hint="eastAsia"/>
        </w:rPr>
        <w:t>中宏定义</w:t>
      </w:r>
      <w:r w:rsidR="00AB33AC" w:rsidRPr="00971146">
        <w:rPr>
          <w:rFonts w:hint="eastAsia"/>
          <w:lang w:val="de-DE"/>
        </w:rPr>
        <w:t>，</w:t>
      </w:r>
      <w:r w:rsidR="00AB33AC">
        <w:rPr>
          <w:rFonts w:hint="eastAsia"/>
        </w:rPr>
        <w:t>详见</w:t>
      </w:r>
      <w:r w:rsidR="00FF1190">
        <w:fldChar w:fldCharType="begin"/>
      </w:r>
      <w:r w:rsidR="00FF1190" w:rsidRPr="00971146">
        <w:rPr>
          <w:lang w:val="de-DE"/>
        </w:rPr>
        <w:instrText xml:space="preserve"> </w:instrText>
      </w:r>
      <w:r w:rsidR="00FF1190" w:rsidRPr="00971146">
        <w:rPr>
          <w:rFonts w:hint="eastAsia"/>
          <w:lang w:val="de-DE"/>
        </w:rPr>
        <w:instrText>REF _Ref529523771 \h</w:instrText>
      </w:r>
      <w:r w:rsidR="00FF1190" w:rsidRPr="00971146">
        <w:rPr>
          <w:lang w:val="de-DE"/>
        </w:rPr>
        <w:instrText xml:space="preserve"> </w:instrText>
      </w:r>
      <w:r w:rsidR="00FF1190">
        <w:fldChar w:fldCharType="separate"/>
      </w:r>
      <w:r w:rsidR="00B93B10">
        <w:rPr>
          <w:rFonts w:hint="eastAsia"/>
        </w:rPr>
        <w:t>表</w:t>
      </w:r>
      <w:r w:rsidR="00B93B10">
        <w:rPr>
          <w:noProof/>
        </w:rPr>
        <w:t>4</w:t>
      </w:r>
      <w:r w:rsidR="00B93B10">
        <w:t>.</w:t>
      </w:r>
      <w:r w:rsidR="00B93B10">
        <w:rPr>
          <w:noProof/>
        </w:rPr>
        <w:t>5</w:t>
      </w:r>
      <w:r w:rsidR="00FF1190">
        <w:fldChar w:fldCharType="end"/>
      </w:r>
      <w:r w:rsidRPr="00971146">
        <w:rPr>
          <w:rFonts w:hint="eastAsia"/>
          <w:lang w:val="de-DE"/>
        </w:rPr>
        <w:t>。</w:t>
      </w:r>
    </w:p>
    <w:p w14:paraId="4B6F41F9" w14:textId="77777777" w:rsidR="00FF1190" w:rsidRDefault="00FF1190" w:rsidP="00FF1190">
      <w:pPr>
        <w:pStyle w:val="a7"/>
        <w:keepNext/>
      </w:pPr>
      <w:bookmarkStart w:id="191" w:name="_Ref529523771"/>
      <w:r>
        <w:rPr>
          <w:rFonts w:hint="eastAsia"/>
        </w:rPr>
        <w:t>表</w:t>
      </w:r>
      <w:r w:rsidR="00826A3C">
        <w:fldChar w:fldCharType="begin"/>
      </w:r>
      <w:r w:rsidR="00826A3C">
        <w:instrText xml:space="preserve"> </w:instrText>
      </w:r>
      <w:r w:rsidR="00826A3C">
        <w:rPr>
          <w:rFonts w:hint="eastAsia"/>
        </w:rPr>
        <w:instrText>STYLEREF 1 \s</w:instrText>
      </w:r>
      <w:r w:rsidR="00826A3C">
        <w:instrText xml:space="preserve"> </w:instrText>
      </w:r>
      <w:r w:rsidR="00826A3C">
        <w:fldChar w:fldCharType="separate"/>
      </w:r>
      <w:r w:rsidR="00B93B10">
        <w:rPr>
          <w:noProof/>
        </w:rPr>
        <w:t>4</w:t>
      </w:r>
      <w:r w:rsidR="00826A3C">
        <w:fldChar w:fldCharType="end"/>
      </w:r>
      <w:r w:rsidR="00826A3C">
        <w:t>.</w:t>
      </w:r>
      <w:r w:rsidR="00826A3C">
        <w:fldChar w:fldCharType="begin"/>
      </w:r>
      <w:r w:rsidR="00826A3C">
        <w:instrText xml:space="preserve"> </w:instrText>
      </w:r>
      <w:r w:rsidR="00826A3C">
        <w:rPr>
          <w:rFonts w:hint="eastAsia"/>
        </w:rPr>
        <w:instrText xml:space="preserve">SEQ </w:instrText>
      </w:r>
      <w:r w:rsidR="00826A3C">
        <w:rPr>
          <w:rFonts w:hint="eastAsia"/>
        </w:rPr>
        <w:instrText>表</w:instrText>
      </w:r>
      <w:r w:rsidR="00826A3C">
        <w:rPr>
          <w:rFonts w:hint="eastAsia"/>
        </w:rPr>
        <w:instrText xml:space="preserve"> \* ARABIC \s 1</w:instrText>
      </w:r>
      <w:r w:rsidR="00826A3C">
        <w:instrText xml:space="preserve"> </w:instrText>
      </w:r>
      <w:r w:rsidR="00826A3C">
        <w:fldChar w:fldCharType="separate"/>
      </w:r>
      <w:r w:rsidR="00B93B10">
        <w:rPr>
          <w:noProof/>
        </w:rPr>
        <w:t>5</w:t>
      </w:r>
      <w:r w:rsidR="00826A3C">
        <w:fldChar w:fldCharType="end"/>
      </w:r>
      <w:bookmarkEnd w:id="191"/>
      <w:r>
        <w:t xml:space="preserve">  </w:t>
      </w:r>
      <w:r w:rsidRPr="007C55C5">
        <w:rPr>
          <w:rFonts w:hint="eastAsia"/>
          <w:lang w:val="de-DE"/>
        </w:rPr>
        <w:t>I</w:t>
      </w:r>
      <w:r w:rsidRPr="009673CA">
        <w:rPr>
          <w:vertAlign w:val="superscript"/>
          <w:lang w:val="de-DE"/>
        </w:rPr>
        <w:t>2</w:t>
      </w:r>
      <w:r w:rsidRPr="007C55C5">
        <w:rPr>
          <w:lang w:val="de-DE"/>
        </w:rPr>
        <w:t>C</w:t>
      </w:r>
      <w:r w:rsidRPr="007C55C5">
        <w:rPr>
          <w:rFonts w:hint="eastAsia"/>
          <w:lang w:val="de-DE"/>
        </w:rPr>
        <w:t>控制标识位</w:t>
      </w:r>
      <w:r w:rsidR="0060365C">
        <w:rPr>
          <w:rFonts w:hint="eastAsia"/>
          <w:lang w:val="de-DE"/>
        </w:rPr>
        <w:t>宏定义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2867"/>
        <w:gridCol w:w="2268"/>
      </w:tblGrid>
      <w:tr w:rsidR="00F87D3C" w:rsidRPr="00184227" w14:paraId="6FA58828" w14:textId="77777777" w:rsidTr="0064432E">
        <w:trPr>
          <w:jc w:val="center"/>
        </w:trPr>
        <w:tc>
          <w:tcPr>
            <w:tcW w:w="2090" w:type="dxa"/>
            <w:tcBorders>
              <w:top w:val="thinThickSmallGap" w:sz="24" w:space="0" w:color="auto"/>
              <w:bottom w:val="double" w:sz="4" w:space="0" w:color="auto"/>
              <w:right w:val="double" w:sz="4" w:space="0" w:color="auto"/>
            </w:tcBorders>
            <w:shd w:val="pct10" w:color="auto" w:fill="auto"/>
          </w:tcPr>
          <w:p w14:paraId="0642BE75" w14:textId="77777777" w:rsidR="00F87D3C" w:rsidRPr="00186D5B" w:rsidRDefault="00F87D3C" w:rsidP="00F87D3C">
            <w:pPr>
              <w:pStyle w:val="ab"/>
            </w:pPr>
            <w:r>
              <w:t>属性</w:t>
            </w:r>
          </w:p>
        </w:tc>
        <w:tc>
          <w:tcPr>
            <w:tcW w:w="2867" w:type="dxa"/>
            <w:tcBorders>
              <w:top w:val="thinThickSmallGap" w:sz="24" w:space="0" w:color="auto"/>
              <w:bottom w:val="double" w:sz="4" w:space="0" w:color="auto"/>
              <w:right w:val="double" w:sz="4" w:space="0" w:color="auto"/>
            </w:tcBorders>
            <w:shd w:val="pct10" w:color="auto" w:fill="auto"/>
          </w:tcPr>
          <w:p w14:paraId="49914F8B" w14:textId="77777777" w:rsidR="00F87D3C" w:rsidRPr="00186D5B" w:rsidRDefault="00F87D3C" w:rsidP="00F87D3C">
            <w:pPr>
              <w:pStyle w:val="ab"/>
            </w:pPr>
            <w:r w:rsidRPr="00186D5B">
              <w:rPr>
                <w:rFonts w:hint="eastAsia"/>
              </w:rPr>
              <w:t>宏名</w:t>
            </w:r>
          </w:p>
        </w:tc>
        <w:tc>
          <w:tcPr>
            <w:tcW w:w="2268" w:type="dxa"/>
            <w:tcBorders>
              <w:top w:val="thinThickSmallGap" w:sz="24" w:space="0" w:color="auto"/>
              <w:left w:val="double" w:sz="4" w:space="0" w:color="auto"/>
              <w:bottom w:val="double" w:sz="4" w:space="0" w:color="auto"/>
            </w:tcBorders>
            <w:shd w:val="pct10" w:color="auto" w:fill="auto"/>
          </w:tcPr>
          <w:p w14:paraId="66A55472" w14:textId="77777777" w:rsidR="00F87D3C" w:rsidRPr="00186D5B" w:rsidRDefault="00F87D3C" w:rsidP="00F87D3C">
            <w:pPr>
              <w:pStyle w:val="ab"/>
            </w:pPr>
            <w:r w:rsidRPr="00186D5B">
              <w:t>功能说明</w:t>
            </w:r>
          </w:p>
        </w:tc>
      </w:tr>
      <w:tr w:rsidR="00826A3C" w:rsidRPr="00184227" w14:paraId="1FF7AF9B" w14:textId="77777777" w:rsidTr="0064432E">
        <w:trPr>
          <w:jc w:val="center"/>
        </w:trPr>
        <w:tc>
          <w:tcPr>
            <w:tcW w:w="2090" w:type="dxa"/>
            <w:vMerge w:val="restart"/>
            <w:tcBorders>
              <w:top w:val="double" w:sz="4" w:space="0" w:color="auto"/>
              <w:right w:val="double" w:sz="4" w:space="0" w:color="auto"/>
            </w:tcBorders>
            <w:vAlign w:val="center"/>
          </w:tcPr>
          <w:p w14:paraId="3C655234" w14:textId="77777777" w:rsidR="00826A3C" w:rsidRDefault="00826A3C" w:rsidP="00826A3C">
            <w:pPr>
              <w:pStyle w:val="afff"/>
              <w:spacing w:before="62" w:after="62"/>
              <w:jc w:val="center"/>
            </w:pPr>
            <w:r>
              <w:rPr>
                <w:rFonts w:hint="eastAsia"/>
              </w:rPr>
              <w:t>从机地址</w:t>
            </w:r>
          </w:p>
        </w:tc>
        <w:tc>
          <w:tcPr>
            <w:tcW w:w="2867" w:type="dxa"/>
            <w:tcBorders>
              <w:top w:val="double" w:sz="4" w:space="0" w:color="auto"/>
              <w:right w:val="double" w:sz="4" w:space="0" w:color="auto"/>
            </w:tcBorders>
            <w:vAlign w:val="center"/>
          </w:tcPr>
          <w:p w14:paraId="160F6F7B" w14:textId="77777777" w:rsidR="00826A3C" w:rsidRPr="00186D5B" w:rsidRDefault="00826A3C" w:rsidP="00F87D3C">
            <w:pPr>
              <w:pStyle w:val="afff"/>
              <w:spacing w:before="62" w:after="62"/>
            </w:pPr>
            <w:r w:rsidRPr="00AB33AC">
              <w:t>AM_I2C_M_7BIT</w:t>
            </w:r>
          </w:p>
        </w:tc>
        <w:tc>
          <w:tcPr>
            <w:tcW w:w="2268" w:type="dxa"/>
            <w:tcBorders>
              <w:top w:val="double" w:sz="4" w:space="0" w:color="auto"/>
              <w:left w:val="double" w:sz="4" w:space="0" w:color="auto"/>
            </w:tcBorders>
            <w:vAlign w:val="center"/>
          </w:tcPr>
          <w:p w14:paraId="69348C4F" w14:textId="6DA48E06" w:rsidR="00826A3C" w:rsidRPr="00186D5B" w:rsidRDefault="00826A3C" w:rsidP="00F87D3C">
            <w:pPr>
              <w:pStyle w:val="afff"/>
              <w:spacing w:before="62" w:after="62"/>
            </w:pPr>
            <w:r>
              <w:rPr>
                <w:rFonts w:hint="eastAsia"/>
              </w:rPr>
              <w:t>7-bit</w:t>
            </w:r>
            <w:r w:rsidRPr="00AB33AC">
              <w:rPr>
                <w:rFonts w:hint="eastAsia"/>
              </w:rPr>
              <w:t>从机地址</w:t>
            </w:r>
            <w:r>
              <w:rPr>
                <w:rFonts w:hint="eastAsia"/>
              </w:rPr>
              <w:t>（默认）</w:t>
            </w:r>
            <w:r w:rsidR="0064432E">
              <w:rPr>
                <w:rFonts w:hint="eastAsia"/>
              </w:rPr>
              <w:t>；</w:t>
            </w:r>
          </w:p>
        </w:tc>
      </w:tr>
      <w:tr w:rsidR="00826A3C" w:rsidRPr="00184227" w14:paraId="374629EC" w14:textId="77777777" w:rsidTr="0064432E">
        <w:trPr>
          <w:jc w:val="center"/>
        </w:trPr>
        <w:tc>
          <w:tcPr>
            <w:tcW w:w="2090" w:type="dxa"/>
            <w:vMerge/>
            <w:tcBorders>
              <w:right w:val="double" w:sz="4" w:space="0" w:color="auto"/>
            </w:tcBorders>
          </w:tcPr>
          <w:p w14:paraId="7C189F47" w14:textId="77777777" w:rsidR="00826A3C" w:rsidRDefault="00826A3C" w:rsidP="00F87D3C">
            <w:pPr>
              <w:pStyle w:val="afff"/>
              <w:spacing w:before="62" w:after="62"/>
            </w:pPr>
          </w:p>
        </w:tc>
        <w:tc>
          <w:tcPr>
            <w:tcW w:w="2867" w:type="dxa"/>
            <w:tcBorders>
              <w:right w:val="double" w:sz="4" w:space="0" w:color="auto"/>
            </w:tcBorders>
            <w:vAlign w:val="center"/>
          </w:tcPr>
          <w:p w14:paraId="57A35C0E" w14:textId="77777777" w:rsidR="00826A3C" w:rsidRPr="00186D5B" w:rsidRDefault="00826A3C" w:rsidP="00F87D3C">
            <w:pPr>
              <w:pStyle w:val="afff"/>
              <w:spacing w:before="62" w:after="62"/>
            </w:pPr>
            <w:r w:rsidRPr="00AB33AC">
              <w:t>AM_I2C_M_10BIT</w:t>
            </w:r>
          </w:p>
        </w:tc>
        <w:tc>
          <w:tcPr>
            <w:tcW w:w="2268" w:type="dxa"/>
            <w:tcBorders>
              <w:left w:val="double" w:sz="4" w:space="0" w:color="auto"/>
            </w:tcBorders>
            <w:vAlign w:val="center"/>
          </w:tcPr>
          <w:p w14:paraId="310F6944" w14:textId="5CE96035" w:rsidR="00826A3C" w:rsidRPr="00186D5B" w:rsidRDefault="00826A3C" w:rsidP="00F87D3C">
            <w:pPr>
              <w:pStyle w:val="afff"/>
              <w:spacing w:before="62" w:after="62"/>
            </w:pPr>
            <w:r>
              <w:t>10</w:t>
            </w:r>
            <w:r>
              <w:rPr>
                <w:rFonts w:hint="eastAsia"/>
              </w:rPr>
              <w:t>-bit</w:t>
            </w:r>
            <w:r w:rsidRPr="00AB33AC">
              <w:rPr>
                <w:rFonts w:hint="eastAsia"/>
              </w:rPr>
              <w:t>从机地址</w:t>
            </w:r>
            <w:r w:rsidR="0064432E">
              <w:rPr>
                <w:rFonts w:hint="eastAsia"/>
              </w:rPr>
              <w:t>；</w:t>
            </w:r>
          </w:p>
        </w:tc>
      </w:tr>
      <w:tr w:rsidR="00826A3C" w:rsidRPr="00184227" w14:paraId="4B82F394" w14:textId="77777777" w:rsidTr="0064432E">
        <w:trPr>
          <w:jc w:val="center"/>
        </w:trPr>
        <w:tc>
          <w:tcPr>
            <w:tcW w:w="2090" w:type="dxa"/>
            <w:vMerge w:val="restart"/>
            <w:tcBorders>
              <w:right w:val="double" w:sz="4" w:space="0" w:color="auto"/>
            </w:tcBorders>
            <w:vAlign w:val="center"/>
          </w:tcPr>
          <w:p w14:paraId="19C322DF" w14:textId="77777777" w:rsidR="00826A3C" w:rsidRPr="00AB33AC" w:rsidRDefault="00826A3C" w:rsidP="00826A3C">
            <w:pPr>
              <w:pStyle w:val="afff"/>
              <w:spacing w:before="62" w:after="62"/>
              <w:jc w:val="center"/>
            </w:pPr>
            <w:r>
              <w:rPr>
                <w:rFonts w:hint="eastAsia"/>
              </w:rPr>
              <w:t>器件内子地址</w:t>
            </w:r>
          </w:p>
        </w:tc>
        <w:tc>
          <w:tcPr>
            <w:tcW w:w="2867" w:type="dxa"/>
            <w:tcBorders>
              <w:right w:val="double" w:sz="4" w:space="0" w:color="auto"/>
            </w:tcBorders>
            <w:vAlign w:val="center"/>
          </w:tcPr>
          <w:p w14:paraId="6E1D7A35" w14:textId="77777777" w:rsidR="00826A3C" w:rsidRPr="00AB33AC" w:rsidRDefault="00826A3C" w:rsidP="00F87D3C">
            <w:pPr>
              <w:pStyle w:val="afff"/>
              <w:spacing w:before="62" w:after="62"/>
            </w:pPr>
            <w:r w:rsidRPr="00AB33AC">
              <w:t>AM_I2C_SUBADDR_NONE</w:t>
            </w:r>
          </w:p>
        </w:tc>
        <w:tc>
          <w:tcPr>
            <w:tcW w:w="2268" w:type="dxa"/>
            <w:tcBorders>
              <w:left w:val="double" w:sz="4" w:space="0" w:color="auto"/>
            </w:tcBorders>
            <w:vAlign w:val="center"/>
          </w:tcPr>
          <w:p w14:paraId="7BE6421B" w14:textId="001CBDFB" w:rsidR="00826A3C" w:rsidRPr="00186D5B" w:rsidRDefault="00826A3C" w:rsidP="00F87D3C">
            <w:pPr>
              <w:pStyle w:val="afff"/>
              <w:spacing w:before="62" w:after="62"/>
            </w:pPr>
            <w:r w:rsidRPr="00AB33AC">
              <w:rPr>
                <w:rFonts w:hint="eastAsia"/>
              </w:rPr>
              <w:t>无子地址</w:t>
            </w:r>
            <w:r>
              <w:rPr>
                <w:rFonts w:hint="eastAsia"/>
              </w:rPr>
              <w:t>（默认）</w:t>
            </w:r>
            <w:r w:rsidR="0064432E">
              <w:rPr>
                <w:rFonts w:hint="eastAsia"/>
              </w:rPr>
              <w:t>；</w:t>
            </w:r>
          </w:p>
        </w:tc>
      </w:tr>
      <w:tr w:rsidR="00826A3C" w:rsidRPr="00184227" w14:paraId="2C54C7A7" w14:textId="77777777" w:rsidTr="0064432E">
        <w:trPr>
          <w:jc w:val="center"/>
        </w:trPr>
        <w:tc>
          <w:tcPr>
            <w:tcW w:w="2090" w:type="dxa"/>
            <w:vMerge/>
            <w:tcBorders>
              <w:right w:val="double" w:sz="4" w:space="0" w:color="auto"/>
            </w:tcBorders>
          </w:tcPr>
          <w:p w14:paraId="79C752A6" w14:textId="77777777" w:rsidR="00826A3C" w:rsidRPr="00AB33AC" w:rsidRDefault="00826A3C" w:rsidP="00F87D3C">
            <w:pPr>
              <w:pStyle w:val="afff"/>
              <w:spacing w:before="62" w:after="62"/>
            </w:pPr>
          </w:p>
        </w:tc>
        <w:tc>
          <w:tcPr>
            <w:tcW w:w="2867" w:type="dxa"/>
            <w:tcBorders>
              <w:right w:val="double" w:sz="4" w:space="0" w:color="auto"/>
            </w:tcBorders>
            <w:vAlign w:val="center"/>
          </w:tcPr>
          <w:p w14:paraId="6EBA9AFF" w14:textId="77777777" w:rsidR="00826A3C" w:rsidRPr="00186D5B" w:rsidRDefault="00826A3C" w:rsidP="00F87D3C">
            <w:pPr>
              <w:pStyle w:val="afff"/>
              <w:spacing w:before="62" w:after="62"/>
            </w:pPr>
            <w:r w:rsidRPr="00AB33AC">
              <w:t>AM_I2C_SUBADDR_1BYTE</w:t>
            </w:r>
          </w:p>
        </w:tc>
        <w:tc>
          <w:tcPr>
            <w:tcW w:w="2268" w:type="dxa"/>
            <w:tcBorders>
              <w:left w:val="double" w:sz="4" w:space="0" w:color="auto"/>
            </w:tcBorders>
            <w:vAlign w:val="center"/>
          </w:tcPr>
          <w:p w14:paraId="07D909AC" w14:textId="69B0E8CC" w:rsidR="00826A3C" w:rsidRPr="00186D5B" w:rsidRDefault="00826A3C" w:rsidP="00F87D3C">
            <w:pPr>
              <w:pStyle w:val="afff"/>
              <w:spacing w:before="62" w:after="62"/>
            </w:pPr>
            <w:r w:rsidRPr="00AB33AC">
              <w:rPr>
                <w:rFonts w:hint="eastAsia"/>
              </w:rPr>
              <w:t>1</w:t>
            </w:r>
            <w:r w:rsidRPr="00AB33AC">
              <w:rPr>
                <w:rFonts w:hint="eastAsia"/>
              </w:rPr>
              <w:t>字节子地址</w:t>
            </w:r>
            <w:r w:rsidR="0064432E">
              <w:rPr>
                <w:rFonts w:hint="eastAsia"/>
              </w:rPr>
              <w:t>；</w:t>
            </w:r>
          </w:p>
        </w:tc>
      </w:tr>
      <w:tr w:rsidR="00826A3C" w:rsidRPr="00184227" w14:paraId="54FAC656" w14:textId="77777777" w:rsidTr="0064432E">
        <w:trPr>
          <w:jc w:val="center"/>
        </w:trPr>
        <w:tc>
          <w:tcPr>
            <w:tcW w:w="2090" w:type="dxa"/>
            <w:vMerge/>
            <w:tcBorders>
              <w:right w:val="double" w:sz="4" w:space="0" w:color="auto"/>
            </w:tcBorders>
          </w:tcPr>
          <w:p w14:paraId="4B7C2609" w14:textId="77777777" w:rsidR="00826A3C" w:rsidRDefault="00826A3C" w:rsidP="00F87D3C">
            <w:pPr>
              <w:pStyle w:val="afff"/>
              <w:spacing w:before="62" w:after="62"/>
            </w:pPr>
          </w:p>
        </w:tc>
        <w:tc>
          <w:tcPr>
            <w:tcW w:w="2867" w:type="dxa"/>
            <w:tcBorders>
              <w:right w:val="double" w:sz="4" w:space="0" w:color="auto"/>
            </w:tcBorders>
            <w:vAlign w:val="center"/>
          </w:tcPr>
          <w:p w14:paraId="74CC1556" w14:textId="77777777" w:rsidR="00826A3C" w:rsidRPr="00186D5B" w:rsidRDefault="00826A3C" w:rsidP="00F87D3C">
            <w:pPr>
              <w:pStyle w:val="afff"/>
              <w:spacing w:before="62" w:after="62"/>
            </w:pPr>
            <w:r w:rsidRPr="00AB33AC">
              <w:t>AM_I2C_SUBADDR_</w:t>
            </w:r>
            <w:r>
              <w:t>2</w:t>
            </w:r>
            <w:r w:rsidRPr="00AB33AC">
              <w:t>BYTE</w:t>
            </w:r>
          </w:p>
        </w:tc>
        <w:tc>
          <w:tcPr>
            <w:tcW w:w="2268" w:type="dxa"/>
            <w:tcBorders>
              <w:left w:val="double" w:sz="4" w:space="0" w:color="auto"/>
            </w:tcBorders>
            <w:vAlign w:val="center"/>
          </w:tcPr>
          <w:p w14:paraId="545B7DED" w14:textId="42DFD72B" w:rsidR="00826A3C" w:rsidRPr="00186D5B" w:rsidRDefault="00826A3C" w:rsidP="00F87D3C">
            <w:pPr>
              <w:pStyle w:val="afff"/>
              <w:spacing w:before="62" w:after="62"/>
            </w:pPr>
            <w:r>
              <w:rPr>
                <w:rFonts w:hint="eastAsia"/>
              </w:rPr>
              <w:t>2</w:t>
            </w:r>
            <w:r w:rsidRPr="00AB33AC">
              <w:rPr>
                <w:rFonts w:hint="eastAsia"/>
              </w:rPr>
              <w:t>字节子地址</w:t>
            </w:r>
            <w:r w:rsidR="0064432E">
              <w:rPr>
                <w:rFonts w:hint="eastAsia"/>
              </w:rPr>
              <w:t>；</w:t>
            </w:r>
          </w:p>
        </w:tc>
      </w:tr>
      <w:tr w:rsidR="00826A3C" w:rsidRPr="00184227" w14:paraId="08148DB0" w14:textId="77777777" w:rsidTr="0064432E">
        <w:trPr>
          <w:jc w:val="center"/>
        </w:trPr>
        <w:tc>
          <w:tcPr>
            <w:tcW w:w="2090" w:type="dxa"/>
            <w:vMerge w:val="restart"/>
            <w:tcBorders>
              <w:right w:val="double" w:sz="4" w:space="0" w:color="auto"/>
            </w:tcBorders>
            <w:vAlign w:val="center"/>
          </w:tcPr>
          <w:p w14:paraId="3397B7E5" w14:textId="77777777" w:rsidR="00826A3C" w:rsidRPr="00AB33AC" w:rsidRDefault="00826A3C" w:rsidP="00826A3C">
            <w:pPr>
              <w:pStyle w:val="afff"/>
              <w:spacing w:before="62" w:after="62"/>
              <w:jc w:val="center"/>
            </w:pPr>
            <w:r>
              <w:rPr>
                <w:rFonts w:hint="eastAsia"/>
              </w:rPr>
              <w:t>传输顺序</w:t>
            </w:r>
          </w:p>
        </w:tc>
        <w:tc>
          <w:tcPr>
            <w:tcW w:w="2867" w:type="dxa"/>
            <w:tcBorders>
              <w:right w:val="double" w:sz="4" w:space="0" w:color="auto"/>
            </w:tcBorders>
            <w:vAlign w:val="center"/>
          </w:tcPr>
          <w:p w14:paraId="5E76A02F" w14:textId="77777777" w:rsidR="00826A3C" w:rsidRPr="00186D5B" w:rsidRDefault="00826A3C" w:rsidP="00F87D3C">
            <w:pPr>
              <w:pStyle w:val="afff"/>
              <w:spacing w:before="62" w:after="62"/>
            </w:pPr>
            <w:r w:rsidRPr="00AB33AC">
              <w:t>AM_I2C_SUBADDR_MSB_FIRST</w:t>
            </w:r>
          </w:p>
        </w:tc>
        <w:tc>
          <w:tcPr>
            <w:tcW w:w="2268" w:type="dxa"/>
            <w:tcBorders>
              <w:left w:val="double" w:sz="4" w:space="0" w:color="auto"/>
            </w:tcBorders>
            <w:vAlign w:val="center"/>
          </w:tcPr>
          <w:p w14:paraId="07EC1CAB" w14:textId="204E548E" w:rsidR="00826A3C" w:rsidRPr="00186D5B" w:rsidRDefault="00826A3C" w:rsidP="00F87D3C">
            <w:pPr>
              <w:pStyle w:val="afff"/>
              <w:spacing w:before="62" w:after="62"/>
            </w:pPr>
            <w:r w:rsidRPr="00AB33AC">
              <w:rPr>
                <w:rFonts w:hint="eastAsia"/>
              </w:rPr>
              <w:t>高位字节先传输</w:t>
            </w:r>
            <w:r>
              <w:rPr>
                <w:rFonts w:hint="eastAsia"/>
              </w:rPr>
              <w:t>（默认）</w:t>
            </w:r>
            <w:r w:rsidR="0064432E">
              <w:rPr>
                <w:rFonts w:hint="eastAsia"/>
              </w:rPr>
              <w:t>；</w:t>
            </w:r>
          </w:p>
        </w:tc>
      </w:tr>
      <w:tr w:rsidR="00826A3C" w:rsidRPr="00184227" w14:paraId="6E2532FA" w14:textId="77777777" w:rsidTr="0064432E">
        <w:trPr>
          <w:jc w:val="center"/>
        </w:trPr>
        <w:tc>
          <w:tcPr>
            <w:tcW w:w="2090" w:type="dxa"/>
            <w:vMerge/>
            <w:tcBorders>
              <w:bottom w:val="thickThinSmallGap" w:sz="24" w:space="0" w:color="auto"/>
              <w:right w:val="double" w:sz="4" w:space="0" w:color="auto"/>
            </w:tcBorders>
          </w:tcPr>
          <w:p w14:paraId="178C49F2" w14:textId="77777777" w:rsidR="00826A3C" w:rsidRPr="00AB33AC" w:rsidRDefault="00826A3C" w:rsidP="00F87D3C">
            <w:pPr>
              <w:pStyle w:val="afff"/>
              <w:spacing w:before="62" w:after="62"/>
            </w:pPr>
          </w:p>
        </w:tc>
        <w:tc>
          <w:tcPr>
            <w:tcW w:w="2867" w:type="dxa"/>
            <w:tcBorders>
              <w:bottom w:val="thickThinSmallGap" w:sz="24" w:space="0" w:color="auto"/>
              <w:right w:val="double" w:sz="4" w:space="0" w:color="auto"/>
            </w:tcBorders>
            <w:vAlign w:val="center"/>
          </w:tcPr>
          <w:p w14:paraId="7BFD7472" w14:textId="77777777" w:rsidR="00826A3C" w:rsidRPr="00186D5B" w:rsidRDefault="00826A3C" w:rsidP="00F87D3C">
            <w:pPr>
              <w:pStyle w:val="afff"/>
              <w:spacing w:before="62" w:after="62"/>
            </w:pPr>
            <w:r w:rsidRPr="00AB33AC">
              <w:t>AM_I2C_SUBADDR_LSB _FIRST</w:t>
            </w:r>
          </w:p>
        </w:tc>
        <w:tc>
          <w:tcPr>
            <w:tcW w:w="2268" w:type="dxa"/>
            <w:tcBorders>
              <w:left w:val="double" w:sz="4" w:space="0" w:color="auto"/>
              <w:bottom w:val="thickThinSmallGap" w:sz="24" w:space="0" w:color="auto"/>
            </w:tcBorders>
            <w:vAlign w:val="center"/>
          </w:tcPr>
          <w:p w14:paraId="456927B5" w14:textId="780E8D72" w:rsidR="00826A3C" w:rsidRPr="00186D5B" w:rsidRDefault="00826A3C" w:rsidP="00F87D3C">
            <w:pPr>
              <w:pStyle w:val="afff"/>
              <w:spacing w:before="62" w:after="62"/>
            </w:pPr>
            <w:r w:rsidRPr="00AB33AC">
              <w:rPr>
                <w:rFonts w:hint="eastAsia"/>
              </w:rPr>
              <w:t>低位字节先传输</w:t>
            </w:r>
            <w:r w:rsidR="0064432E">
              <w:rPr>
                <w:rFonts w:hint="eastAsia"/>
              </w:rPr>
              <w:t>；</w:t>
            </w:r>
          </w:p>
        </w:tc>
      </w:tr>
    </w:tbl>
    <w:p w14:paraId="24219410" w14:textId="77777777" w:rsidR="00910D76" w:rsidRDefault="00F22D88" w:rsidP="00F22D88">
      <w:pPr>
        <w:pStyle w:val="23"/>
        <w:spacing w:before="62" w:after="62"/>
      </w:pPr>
      <w:r>
        <w:rPr>
          <w:rFonts w:hint="eastAsia"/>
        </w:rPr>
        <w:lastRenderedPageBreak/>
        <w:t>以</w:t>
      </w:r>
      <w:r w:rsidR="00AE52A9" w:rsidRPr="00AE52A9">
        <w:rPr>
          <w:rFonts w:hint="eastAsia"/>
        </w:rPr>
        <w:t>通过</w:t>
      </w:r>
      <w:r w:rsidR="00AE52A9">
        <w:rPr>
          <w:rFonts w:hint="eastAsia"/>
        </w:rPr>
        <w:t>同</w:t>
      </w:r>
      <w:r w:rsidR="00AE52A9" w:rsidRPr="00AE52A9">
        <w:rPr>
          <w:rFonts w:hint="eastAsia"/>
        </w:rPr>
        <w:t>步标准接口实现</w:t>
      </w:r>
      <w:r w:rsidR="00AE52A9">
        <w:rPr>
          <w:rFonts w:hint="eastAsia"/>
        </w:rPr>
        <w:t>的</w:t>
      </w:r>
      <w:r w:rsidRPr="009673CA">
        <w:rPr>
          <w:rFonts w:hint="eastAsia"/>
        </w:rPr>
        <w:t>I</w:t>
      </w:r>
      <w:r w:rsidRPr="009673CA">
        <w:rPr>
          <w:vertAlign w:val="superscript"/>
          <w:lang w:val="de-DE"/>
        </w:rPr>
        <w:t>2</w:t>
      </w:r>
      <w:r w:rsidRPr="009673CA">
        <w:t>C</w:t>
      </w:r>
      <w:r w:rsidRPr="00F22D88">
        <w:rPr>
          <w:rFonts w:hint="eastAsia"/>
        </w:rPr>
        <w:t>主机访问</w:t>
      </w:r>
      <w:r w:rsidR="00AA53D4">
        <w:rPr>
          <w:rFonts w:hint="eastAsia"/>
        </w:rPr>
        <w:t>EEPROM</w:t>
      </w:r>
      <w:r w:rsidRPr="00F22D88">
        <w:rPr>
          <w:rFonts w:hint="eastAsia"/>
        </w:rPr>
        <w:t>设备例程</w:t>
      </w:r>
      <w:r>
        <w:rPr>
          <w:rFonts w:hint="eastAsia"/>
        </w:rPr>
        <w:t>为例：</w:t>
      </w:r>
    </w:p>
    <w:p w14:paraId="4591BD88" w14:textId="49C8433D" w:rsidR="003A5EC7" w:rsidRDefault="00F22D88" w:rsidP="003A5EC7">
      <w:pPr>
        <w:pStyle w:val="a5"/>
      </w:pPr>
      <w:r>
        <w:t xml:space="preserve">am_i2c_device_t </w:t>
      </w:r>
      <w:r w:rsidR="00F06B4A">
        <w:t xml:space="preserve"> </w:t>
      </w:r>
      <w:r>
        <w:t>i2cdev_eeprom;</w:t>
      </w:r>
      <w:r w:rsidR="003A5EC7">
        <w:tab/>
      </w:r>
      <w:r w:rsidR="003A5EC7">
        <w:tab/>
      </w:r>
      <w:r w:rsidR="003A5EC7" w:rsidRPr="003A5EC7">
        <w:rPr>
          <w:rFonts w:hint="eastAsia"/>
        </w:rPr>
        <w:t xml:space="preserve"> </w:t>
      </w:r>
      <w:r w:rsidR="003A5EC7">
        <w:rPr>
          <w:rFonts w:hint="eastAsia"/>
        </w:rPr>
        <w:t>/</w:t>
      </w:r>
      <w:r w:rsidR="003A5EC7">
        <w:t xml:space="preserve">/ </w:t>
      </w:r>
      <w:r w:rsidR="003A5EC7">
        <w:t>定义</w:t>
      </w:r>
      <w:r w:rsidR="003A5EC7">
        <w:t>I2C</w:t>
      </w:r>
      <w:r w:rsidR="003A5EC7">
        <w:t>设备描述结构体</w:t>
      </w:r>
    </w:p>
    <w:p w14:paraId="6739442A" w14:textId="2CA2CC09" w:rsidR="00F22D88" w:rsidRDefault="00F22D88" w:rsidP="00FF1190">
      <w:pPr>
        <w:pStyle w:val="a5"/>
      </w:pPr>
      <w:r>
        <w:t>am_i2c_mkdev(&amp;i2cdev_eeprom,</w:t>
      </w:r>
      <w:r w:rsidR="003A5EC7">
        <w:tab/>
      </w:r>
      <w:r w:rsidR="003A5EC7">
        <w:tab/>
      </w:r>
      <w:r w:rsidR="003A5EC7">
        <w:tab/>
      </w:r>
      <w:r w:rsidR="003A5EC7" w:rsidRPr="003A5EC7">
        <w:rPr>
          <w:rFonts w:hint="eastAsia"/>
        </w:rPr>
        <w:t xml:space="preserve"> </w:t>
      </w:r>
      <w:r w:rsidR="003A5EC7">
        <w:rPr>
          <w:rFonts w:hint="eastAsia"/>
        </w:rPr>
        <w:t xml:space="preserve">// </w:t>
      </w:r>
      <w:r w:rsidR="003A5EC7">
        <w:rPr>
          <w:rFonts w:hint="eastAsia"/>
        </w:rPr>
        <w:t>构造</w:t>
      </w:r>
      <w:r w:rsidR="003A5EC7">
        <w:rPr>
          <w:rFonts w:hint="eastAsia"/>
        </w:rPr>
        <w:t>I2C</w:t>
      </w:r>
      <w:r w:rsidR="003A5EC7">
        <w:rPr>
          <w:rFonts w:hint="eastAsia"/>
        </w:rPr>
        <w:t>设备</w:t>
      </w:r>
    </w:p>
    <w:p w14:paraId="1AF8E77C" w14:textId="77777777" w:rsidR="00F22D88" w:rsidRDefault="00F22D88" w:rsidP="00FF1190">
      <w:pPr>
        <w:pStyle w:val="a5"/>
      </w:pPr>
      <w:r>
        <w:t xml:space="preserve">             </w:t>
      </w:r>
      <w:r w:rsidRPr="009673CA">
        <w:t>i2c_</w:t>
      </w:r>
      <w:r>
        <w:t>handle,</w:t>
      </w:r>
    </w:p>
    <w:p w14:paraId="59D54CEC" w14:textId="77777777" w:rsidR="00F22D88" w:rsidRDefault="00F22D88" w:rsidP="00FF1190">
      <w:pPr>
        <w:pStyle w:val="a5"/>
      </w:pPr>
      <w:r>
        <w:t xml:space="preserve">             eeprom_addr,</w:t>
      </w:r>
    </w:p>
    <w:p w14:paraId="66F4E182" w14:textId="77777777" w:rsidR="00F22D88" w:rsidRPr="00F22D88" w:rsidRDefault="00F22D88" w:rsidP="00FF1190">
      <w:pPr>
        <w:pStyle w:val="a5"/>
      </w:pPr>
      <w:r>
        <w:t xml:space="preserve">             AM_I2C_ADDR_7BIT | AM_I2C_SUBADDR_1BYTE);</w:t>
      </w:r>
    </w:p>
    <w:p w14:paraId="5B7C2805" w14:textId="77777777" w:rsidR="00910D76" w:rsidRDefault="00F06B4A" w:rsidP="009673CA">
      <w:pPr>
        <w:pStyle w:val="23"/>
        <w:spacing w:before="62" w:after="62"/>
        <w:rPr>
          <w:lang w:val="de-DE"/>
        </w:rPr>
      </w:pPr>
      <w:r>
        <w:rPr>
          <w:rFonts w:hint="eastAsia"/>
          <w:lang w:val="de-DE"/>
        </w:rPr>
        <w:t>首先，定义一个</w:t>
      </w:r>
      <w:bookmarkStart w:id="192" w:name="OLE_LINK1"/>
      <w:r w:rsidRPr="00F06B4A">
        <w:rPr>
          <w:rFonts w:hint="eastAsia"/>
          <w:lang w:val="de-DE"/>
        </w:rPr>
        <w:t>I</w:t>
      </w:r>
      <w:r w:rsidRPr="009673CA">
        <w:rPr>
          <w:vertAlign w:val="superscript"/>
          <w:lang w:val="de-DE"/>
        </w:rPr>
        <w:t>2</w:t>
      </w:r>
      <w:r w:rsidRPr="00F06B4A">
        <w:rPr>
          <w:lang w:val="de-DE"/>
        </w:rPr>
        <w:t>C</w:t>
      </w:r>
      <w:bookmarkEnd w:id="192"/>
      <w:r>
        <w:rPr>
          <w:lang w:val="de-DE"/>
        </w:rPr>
        <w:t>设备</w:t>
      </w:r>
      <w:r>
        <w:t>描述结构体</w:t>
      </w:r>
      <w:r>
        <w:rPr>
          <w:rFonts w:hint="eastAsia"/>
          <w:lang w:val="de-DE"/>
        </w:rPr>
        <w:t>，它的类型是</w:t>
      </w:r>
      <w:r w:rsidRPr="00F06B4A">
        <w:rPr>
          <w:lang w:val="de-DE"/>
        </w:rPr>
        <w:t>am_i2c_device_t</w:t>
      </w:r>
      <w:r w:rsidRPr="00F06B4A">
        <w:rPr>
          <w:rFonts w:hint="eastAsia"/>
          <w:lang w:val="de-DE"/>
        </w:rPr>
        <w:t>，</w:t>
      </w:r>
      <w:r>
        <w:t>然后调用</w:t>
      </w:r>
      <w:r>
        <w:rPr>
          <w:rFonts w:hint="eastAsia"/>
        </w:rPr>
        <w:t>构造</w:t>
      </w:r>
      <w:r w:rsidRPr="00F06B4A">
        <w:rPr>
          <w:rFonts w:hint="eastAsia"/>
          <w:lang w:val="de-DE"/>
        </w:rPr>
        <w:t>I</w:t>
      </w:r>
      <w:r w:rsidRPr="009673CA">
        <w:rPr>
          <w:vertAlign w:val="superscript"/>
          <w:lang w:val="de-DE"/>
        </w:rPr>
        <w:t>2</w:t>
      </w:r>
      <w:r w:rsidRPr="00F06B4A">
        <w:rPr>
          <w:lang w:val="de-DE"/>
        </w:rPr>
        <w:t>C</w:t>
      </w:r>
      <w:r>
        <w:t>设备函数来将其初始化</w:t>
      </w:r>
      <w:r w:rsidR="00FF1190" w:rsidRPr="00DF1273">
        <w:rPr>
          <w:rFonts w:hint="eastAsia"/>
          <w:lang w:val="de-DE"/>
        </w:rPr>
        <w:t>，</w:t>
      </w:r>
      <w:r w:rsidR="00FF1190">
        <w:rPr>
          <w:rFonts w:hint="eastAsia"/>
        </w:rPr>
        <w:t>初始化完成后</w:t>
      </w:r>
      <w:r w:rsidR="00FF1190" w:rsidRPr="00DF1273">
        <w:rPr>
          <w:rFonts w:hint="eastAsia"/>
          <w:lang w:val="de-DE"/>
        </w:rPr>
        <w:t>，</w:t>
      </w:r>
      <w:r w:rsidR="00DF1273">
        <w:rPr>
          <w:rFonts w:hint="eastAsia"/>
        </w:rPr>
        <w:t>即</w:t>
      </w:r>
      <w:r w:rsidR="00FF1190">
        <w:rPr>
          <w:rFonts w:hint="eastAsia"/>
        </w:rPr>
        <w:t>可调用</w:t>
      </w:r>
      <w:r w:rsidR="00DF1273" w:rsidRPr="00F06B4A">
        <w:rPr>
          <w:rFonts w:hint="eastAsia"/>
          <w:lang w:val="de-DE"/>
        </w:rPr>
        <w:t>I</w:t>
      </w:r>
      <w:r w:rsidR="00DF1273" w:rsidRPr="009673CA">
        <w:rPr>
          <w:vertAlign w:val="superscript"/>
          <w:lang w:val="de-DE"/>
        </w:rPr>
        <w:t>2</w:t>
      </w:r>
      <w:r w:rsidR="00DF1273" w:rsidRPr="00F06B4A">
        <w:rPr>
          <w:lang w:val="de-DE"/>
        </w:rPr>
        <w:t>C</w:t>
      </w:r>
      <w:r w:rsidR="00DF1273">
        <w:rPr>
          <w:lang w:val="de-DE"/>
        </w:rPr>
        <w:t>读写函数</w:t>
      </w:r>
      <w:r w:rsidR="00DF1273">
        <w:rPr>
          <w:rFonts w:hint="eastAsia"/>
          <w:lang w:val="de-DE"/>
        </w:rPr>
        <w:t>。</w:t>
      </w:r>
    </w:p>
    <w:p w14:paraId="451821F5" w14:textId="77777777" w:rsidR="00DF1273" w:rsidRDefault="00DF1273" w:rsidP="00967432">
      <w:pPr>
        <w:pStyle w:val="23"/>
        <w:numPr>
          <w:ilvl w:val="0"/>
          <w:numId w:val="13"/>
        </w:numPr>
        <w:spacing w:before="62" w:after="62"/>
        <w:rPr>
          <w:b/>
        </w:rPr>
      </w:pPr>
      <w:r>
        <w:rPr>
          <w:rFonts w:hint="eastAsia"/>
          <w:b/>
        </w:rPr>
        <w:t>读写数据</w:t>
      </w:r>
    </w:p>
    <w:p w14:paraId="49DB7B2F" w14:textId="77777777" w:rsidR="00DF1273" w:rsidRDefault="00DF1273" w:rsidP="00DF1273">
      <w:pPr>
        <w:pStyle w:val="23"/>
        <w:spacing w:before="62" w:after="62"/>
        <w:rPr>
          <w:lang w:val="de-DE"/>
        </w:rPr>
      </w:pPr>
      <w:r>
        <w:rPr>
          <w:rFonts w:hint="eastAsia"/>
        </w:rPr>
        <w:t>获取了</w:t>
      </w:r>
      <w:r w:rsidRPr="00F06B4A">
        <w:rPr>
          <w:rFonts w:hint="eastAsia"/>
          <w:lang w:val="de-DE"/>
        </w:rPr>
        <w:t>I</w:t>
      </w:r>
      <w:r w:rsidRPr="009673CA">
        <w:rPr>
          <w:vertAlign w:val="superscript"/>
          <w:lang w:val="de-DE"/>
        </w:rPr>
        <w:t>2</w:t>
      </w:r>
      <w:r w:rsidRPr="00F06B4A">
        <w:rPr>
          <w:lang w:val="de-DE"/>
        </w:rPr>
        <w:t>C</w:t>
      </w:r>
      <w:r>
        <w:rPr>
          <w:lang w:val="de-DE"/>
        </w:rPr>
        <w:t>设备</w:t>
      </w:r>
      <w:r>
        <w:t>描述结构体后</w:t>
      </w:r>
      <w:r>
        <w:rPr>
          <w:rFonts w:hint="eastAsia"/>
        </w:rPr>
        <w:t>，即可直接调用</w:t>
      </w:r>
      <w:r w:rsidRPr="00F06B4A">
        <w:rPr>
          <w:rFonts w:hint="eastAsia"/>
          <w:lang w:val="de-DE"/>
        </w:rPr>
        <w:t>I</w:t>
      </w:r>
      <w:r w:rsidRPr="009673CA">
        <w:rPr>
          <w:vertAlign w:val="superscript"/>
          <w:lang w:val="de-DE"/>
        </w:rPr>
        <w:t>2</w:t>
      </w:r>
      <w:r w:rsidRPr="00F06B4A">
        <w:rPr>
          <w:lang w:val="de-DE"/>
        </w:rPr>
        <w:t>C</w:t>
      </w:r>
      <w:r>
        <w:rPr>
          <w:lang w:val="de-DE"/>
        </w:rPr>
        <w:t>读写函数来通过</w:t>
      </w:r>
      <w:r w:rsidRPr="00F06B4A">
        <w:rPr>
          <w:rFonts w:hint="eastAsia"/>
          <w:lang w:val="de-DE"/>
        </w:rPr>
        <w:t>I</w:t>
      </w:r>
      <w:r w:rsidRPr="009673CA">
        <w:rPr>
          <w:vertAlign w:val="superscript"/>
          <w:lang w:val="de-DE"/>
        </w:rPr>
        <w:t>2</w:t>
      </w:r>
      <w:r w:rsidRPr="00F06B4A">
        <w:rPr>
          <w:lang w:val="de-DE"/>
        </w:rPr>
        <w:t>C</w:t>
      </w:r>
      <w:r>
        <w:rPr>
          <w:lang w:val="de-DE"/>
        </w:rPr>
        <w:t>传输数据</w:t>
      </w:r>
      <w:r>
        <w:rPr>
          <w:rFonts w:hint="eastAsia"/>
          <w:lang w:val="de-DE"/>
        </w:rPr>
        <w:t>；</w:t>
      </w:r>
      <w:r>
        <w:rPr>
          <w:lang w:val="de-DE"/>
        </w:rPr>
        <w:t>写</w:t>
      </w:r>
      <w:r w:rsidR="006231B9">
        <w:rPr>
          <w:lang w:val="de-DE"/>
        </w:rPr>
        <w:t>入</w:t>
      </w:r>
      <w:r>
        <w:rPr>
          <w:lang w:val="de-DE"/>
        </w:rPr>
        <w:t>数据</w:t>
      </w:r>
      <w:r w:rsidR="006231B9">
        <w:rPr>
          <w:lang w:val="de-DE"/>
        </w:rPr>
        <w:t>的</w:t>
      </w:r>
      <w:r>
        <w:rPr>
          <w:lang w:val="de-DE"/>
        </w:rPr>
        <w:t>函数原型为</w:t>
      </w:r>
      <w:r>
        <w:rPr>
          <w:rFonts w:hint="eastAsia"/>
          <w:lang w:val="de-DE"/>
        </w:rPr>
        <w:t>：</w:t>
      </w:r>
    </w:p>
    <w:p w14:paraId="0411A959" w14:textId="77777777" w:rsidR="00DF1273" w:rsidRDefault="00DF1273" w:rsidP="00DF1273">
      <w:pPr>
        <w:pStyle w:val="a5"/>
      </w:pPr>
      <w:r>
        <w:t xml:space="preserve">int am_i2c_write (am_i2c_device_t </w:t>
      </w:r>
      <w:r>
        <w:tab/>
        <w:t>*p_dev,</w:t>
      </w:r>
    </w:p>
    <w:p w14:paraId="349A64B2" w14:textId="77777777" w:rsidR="00DF1273" w:rsidRDefault="00DF1273" w:rsidP="00DF1273">
      <w:pPr>
        <w:pStyle w:val="a5"/>
      </w:pPr>
      <w:r>
        <w:t xml:space="preserve">               uint32_t        </w:t>
      </w:r>
      <w:r>
        <w:tab/>
        <w:t xml:space="preserve"> sub_addr,</w:t>
      </w:r>
    </w:p>
    <w:p w14:paraId="2215BE55" w14:textId="77777777" w:rsidR="00DF1273" w:rsidRDefault="00DF1273" w:rsidP="00DF1273">
      <w:pPr>
        <w:pStyle w:val="a5"/>
      </w:pPr>
      <w:r>
        <w:t xml:space="preserve">               const uint8_t   </w:t>
      </w:r>
      <w:r>
        <w:tab/>
        <w:t xml:space="preserve">*p_buf, </w:t>
      </w:r>
    </w:p>
    <w:p w14:paraId="3733892A" w14:textId="77777777" w:rsidR="00DF1273" w:rsidRPr="00DF1273" w:rsidRDefault="00DF1273" w:rsidP="00DF1273">
      <w:pPr>
        <w:pStyle w:val="a5"/>
      </w:pPr>
      <w:r>
        <w:t xml:space="preserve">               uint32_t        </w:t>
      </w:r>
      <w:r>
        <w:tab/>
        <w:t xml:space="preserve"> nbytes)</w:t>
      </w:r>
    </w:p>
    <w:p w14:paraId="4F21D245" w14:textId="77777777" w:rsidR="00AA53D4" w:rsidRPr="003B0ECC" w:rsidRDefault="000065AF" w:rsidP="000065AF">
      <w:pPr>
        <w:pStyle w:val="23"/>
        <w:spacing w:before="62" w:after="62"/>
        <w:rPr>
          <w:lang w:val="de-DE"/>
        </w:rPr>
      </w:pPr>
      <w:r>
        <w:t>其中</w:t>
      </w:r>
      <w:r w:rsidRPr="000065AF">
        <w:rPr>
          <w:lang w:val="de-DE"/>
        </w:rPr>
        <w:t>p_dev</w:t>
      </w:r>
      <w:r>
        <w:rPr>
          <w:rFonts w:hint="eastAsia"/>
        </w:rPr>
        <w:t>指向获取到的</w:t>
      </w:r>
      <w:r w:rsidRPr="00F06B4A">
        <w:rPr>
          <w:rFonts w:hint="eastAsia"/>
          <w:lang w:val="de-DE"/>
        </w:rPr>
        <w:t>I</w:t>
      </w:r>
      <w:r w:rsidRPr="009673CA">
        <w:rPr>
          <w:vertAlign w:val="superscript"/>
          <w:lang w:val="de-DE"/>
        </w:rPr>
        <w:t>2</w:t>
      </w:r>
      <w:r w:rsidRPr="00F06B4A">
        <w:rPr>
          <w:lang w:val="de-DE"/>
        </w:rPr>
        <w:t>C</w:t>
      </w:r>
      <w:r>
        <w:rPr>
          <w:lang w:val="de-DE"/>
        </w:rPr>
        <w:t>设备</w:t>
      </w:r>
      <w:r>
        <w:t>描述结构体</w:t>
      </w:r>
      <w:r w:rsidRPr="000065AF">
        <w:rPr>
          <w:rFonts w:hint="eastAsia"/>
          <w:lang w:val="de-DE"/>
        </w:rPr>
        <w:t>；</w:t>
      </w:r>
      <w:r w:rsidRPr="000065AF">
        <w:rPr>
          <w:lang w:val="de-DE"/>
        </w:rPr>
        <w:t>sub_addr</w:t>
      </w:r>
      <w:r>
        <w:t>为</w:t>
      </w:r>
      <w:r w:rsidRPr="00F06B4A">
        <w:rPr>
          <w:rFonts w:hint="eastAsia"/>
          <w:lang w:val="de-DE"/>
        </w:rPr>
        <w:t>I</w:t>
      </w:r>
      <w:r w:rsidRPr="009673CA">
        <w:rPr>
          <w:vertAlign w:val="superscript"/>
          <w:lang w:val="de-DE"/>
        </w:rPr>
        <w:t>2</w:t>
      </w:r>
      <w:r w:rsidRPr="00F06B4A">
        <w:rPr>
          <w:lang w:val="de-DE"/>
        </w:rPr>
        <w:t>C</w:t>
      </w:r>
      <w:r>
        <w:rPr>
          <w:lang w:val="de-DE"/>
        </w:rPr>
        <w:t>设备子地址</w:t>
      </w:r>
      <w:r>
        <w:rPr>
          <w:rFonts w:hint="eastAsia"/>
          <w:lang w:val="de-DE"/>
        </w:rPr>
        <w:t>；</w:t>
      </w:r>
      <w:r>
        <w:rPr>
          <w:lang w:val="de-DE"/>
        </w:rPr>
        <w:t>p_buf</w:t>
      </w:r>
      <w:r w:rsidR="006231B9">
        <w:rPr>
          <w:rFonts w:hint="eastAsia"/>
          <w:lang w:val="de-DE"/>
        </w:rPr>
        <w:t>指向</w:t>
      </w:r>
      <w:r w:rsidR="006231B9">
        <w:rPr>
          <w:lang w:val="de-DE"/>
        </w:rPr>
        <w:t>需要</w:t>
      </w:r>
      <w:r w:rsidR="006231B9">
        <w:rPr>
          <w:rFonts w:hint="eastAsia"/>
          <w:lang w:val="de-DE"/>
        </w:rPr>
        <w:t>写入</w:t>
      </w:r>
      <w:r w:rsidR="006231B9">
        <w:rPr>
          <w:lang w:val="de-DE"/>
        </w:rPr>
        <w:t>数据</w:t>
      </w:r>
      <w:r>
        <w:rPr>
          <w:rFonts w:hint="eastAsia"/>
          <w:lang w:val="de-DE"/>
        </w:rPr>
        <w:t>；</w:t>
      </w:r>
      <w:r w:rsidRPr="003B0ECC">
        <w:rPr>
          <w:lang w:val="de-DE"/>
        </w:rPr>
        <w:t>nbytes</w:t>
      </w:r>
      <w:r w:rsidR="00AA53D4">
        <w:rPr>
          <w:rFonts w:hint="eastAsia"/>
        </w:rPr>
        <w:t>为</w:t>
      </w:r>
      <w:r w:rsidR="00AA53D4">
        <w:t>指定</w:t>
      </w:r>
      <w:r w:rsidR="006231B9">
        <w:rPr>
          <w:rFonts w:hint="eastAsia"/>
        </w:rPr>
        <w:t>写入</w:t>
      </w:r>
      <w:r>
        <w:rPr>
          <w:rFonts w:hint="eastAsia"/>
        </w:rPr>
        <w:t>多少字节。</w:t>
      </w:r>
    </w:p>
    <w:p w14:paraId="5F8C7BE1" w14:textId="77777777" w:rsidR="007A0E45" w:rsidRDefault="006231B9" w:rsidP="000065AF">
      <w:pPr>
        <w:pStyle w:val="23"/>
        <w:spacing w:before="62" w:after="62"/>
      </w:pPr>
      <w:r>
        <w:rPr>
          <w:rFonts w:hint="eastAsia"/>
        </w:rPr>
        <w:t>读取数据的函数与写入数据的函数基本一致，函数原型为：</w:t>
      </w:r>
    </w:p>
    <w:p w14:paraId="2B794646" w14:textId="77777777" w:rsidR="006231B9" w:rsidRPr="006231B9" w:rsidRDefault="006231B9" w:rsidP="006231B9">
      <w:pPr>
        <w:pStyle w:val="a5"/>
      </w:pPr>
      <w:r w:rsidRPr="006231B9">
        <w:t xml:space="preserve">int am_i2c_read (am_i2c_device_t </w:t>
      </w:r>
      <w:r>
        <w:tab/>
      </w:r>
      <w:r w:rsidRPr="006231B9">
        <w:t>*p_dev,</w:t>
      </w:r>
    </w:p>
    <w:p w14:paraId="6689B59B" w14:textId="77777777" w:rsidR="006231B9" w:rsidRPr="006231B9" w:rsidRDefault="006231B9" w:rsidP="006231B9">
      <w:pPr>
        <w:pStyle w:val="a5"/>
      </w:pPr>
      <w:r>
        <w:t xml:space="preserve">              </w:t>
      </w:r>
      <w:r w:rsidRPr="006231B9">
        <w:t xml:space="preserve">uint32_t         </w:t>
      </w:r>
      <w:r>
        <w:tab/>
        <w:t xml:space="preserve"> </w:t>
      </w:r>
      <w:r w:rsidRPr="006231B9">
        <w:t>sub_addr,</w:t>
      </w:r>
    </w:p>
    <w:p w14:paraId="4C08F4C4" w14:textId="77777777" w:rsidR="006231B9" w:rsidRPr="006231B9" w:rsidRDefault="006231B9" w:rsidP="006231B9">
      <w:pPr>
        <w:pStyle w:val="a5"/>
      </w:pPr>
      <w:r w:rsidRPr="006231B9">
        <w:t xml:space="preserve">              uint8_t         </w:t>
      </w:r>
      <w:r>
        <w:tab/>
      </w:r>
      <w:r w:rsidRPr="006231B9">
        <w:t xml:space="preserve">*p_buf, </w:t>
      </w:r>
    </w:p>
    <w:p w14:paraId="0EA2EDE8" w14:textId="77777777" w:rsidR="006231B9" w:rsidRDefault="006231B9" w:rsidP="006231B9">
      <w:pPr>
        <w:pStyle w:val="a5"/>
      </w:pPr>
      <w:r w:rsidRPr="006231B9">
        <w:t xml:space="preserve">              uint32_t         </w:t>
      </w:r>
      <w:r>
        <w:tab/>
        <w:t xml:space="preserve"> </w:t>
      </w:r>
      <w:r w:rsidRPr="006231B9">
        <w:t>nbytes)</w:t>
      </w:r>
    </w:p>
    <w:p w14:paraId="1B8D8392" w14:textId="77777777" w:rsidR="006231B9" w:rsidRDefault="006231B9" w:rsidP="006231B9">
      <w:pPr>
        <w:pStyle w:val="23"/>
        <w:spacing w:before="62" w:after="62"/>
        <w:rPr>
          <w:lang w:val="de-DE"/>
        </w:rPr>
      </w:pPr>
      <w:r>
        <w:rPr>
          <w:rFonts w:hint="eastAsia"/>
          <w:lang w:val="de-DE"/>
        </w:rPr>
        <w:t>与写入数据函数不同的是：</w:t>
      </w:r>
      <w:r w:rsidRPr="006231B9">
        <w:rPr>
          <w:lang w:val="de-DE"/>
        </w:rPr>
        <w:t>p_buf</w:t>
      </w:r>
      <w:r>
        <w:rPr>
          <w:lang w:val="de-DE"/>
        </w:rPr>
        <w:t>指向</w:t>
      </w:r>
      <w:r w:rsidR="00AA53D4">
        <w:rPr>
          <w:lang w:val="de-DE"/>
        </w:rPr>
        <w:t>的是保存读取数据的数组</w:t>
      </w:r>
      <w:r w:rsidR="00AA53D4">
        <w:rPr>
          <w:rFonts w:hint="eastAsia"/>
          <w:lang w:val="de-DE"/>
        </w:rPr>
        <w:t>；</w:t>
      </w:r>
      <w:r w:rsidR="00AA53D4" w:rsidRPr="006231B9">
        <w:rPr>
          <w:lang w:val="de-DE"/>
        </w:rPr>
        <w:t>nbytes</w:t>
      </w:r>
      <w:r w:rsidR="00AA53D4">
        <w:rPr>
          <w:lang w:val="de-DE"/>
        </w:rPr>
        <w:t>为指定读取多少字节</w:t>
      </w:r>
      <w:r w:rsidR="00AA53D4">
        <w:rPr>
          <w:rFonts w:hint="eastAsia"/>
          <w:lang w:val="de-DE"/>
        </w:rPr>
        <w:t>。</w:t>
      </w:r>
    </w:p>
    <w:p w14:paraId="1EFD4AE9" w14:textId="77777777" w:rsidR="00AA53D4" w:rsidRDefault="00AA53D4" w:rsidP="00967432">
      <w:pPr>
        <w:pStyle w:val="23"/>
        <w:numPr>
          <w:ilvl w:val="0"/>
          <w:numId w:val="13"/>
        </w:numPr>
        <w:spacing w:before="62" w:after="62"/>
        <w:rPr>
          <w:b/>
        </w:rPr>
      </w:pPr>
      <w:r w:rsidRPr="00AA53D4">
        <w:rPr>
          <w:rFonts w:hint="eastAsia"/>
          <w:b/>
        </w:rPr>
        <w:t>I</w:t>
      </w:r>
      <w:r w:rsidRPr="00AA53D4">
        <w:rPr>
          <w:b/>
          <w:vertAlign w:val="superscript"/>
          <w:lang w:val="de-DE"/>
        </w:rPr>
        <w:t>2</w:t>
      </w:r>
      <w:r w:rsidRPr="00AA53D4">
        <w:rPr>
          <w:b/>
        </w:rPr>
        <w:t>C</w:t>
      </w:r>
      <w:r w:rsidR="003A6422">
        <w:rPr>
          <w:b/>
        </w:rPr>
        <w:t>主机</w:t>
      </w:r>
      <w:r w:rsidR="00FD5B35">
        <w:rPr>
          <w:b/>
        </w:rPr>
        <w:t>范例</w:t>
      </w:r>
    </w:p>
    <w:p w14:paraId="762FA26F" w14:textId="77777777" w:rsidR="00AA53D4" w:rsidRDefault="00AA53D4" w:rsidP="00AA53D4">
      <w:pPr>
        <w:pStyle w:val="23"/>
        <w:spacing w:before="62" w:after="62"/>
        <w:rPr>
          <w:lang w:val="de-DE"/>
        </w:rPr>
      </w:pPr>
      <w:r w:rsidRPr="00AA53D4">
        <w:rPr>
          <w:rFonts w:hint="eastAsia"/>
          <w:lang w:val="de-DE"/>
        </w:rPr>
        <w:t>以</w:t>
      </w:r>
      <w:r w:rsidRPr="00AA53D4">
        <w:rPr>
          <w:rFonts w:hint="eastAsia"/>
          <w:lang w:val="de-DE"/>
        </w:rPr>
        <w:t>I</w:t>
      </w:r>
      <w:r w:rsidRPr="00AA53D4">
        <w:rPr>
          <w:b/>
          <w:vertAlign w:val="superscript"/>
          <w:lang w:val="de-DE"/>
        </w:rPr>
        <w:t>2</w:t>
      </w:r>
      <w:r w:rsidRPr="00AA53D4">
        <w:rPr>
          <w:lang w:val="de-DE"/>
        </w:rPr>
        <w:t>C</w:t>
      </w:r>
      <w:r w:rsidRPr="00AA53D4">
        <w:rPr>
          <w:rFonts w:hint="eastAsia"/>
          <w:lang w:val="de-DE"/>
        </w:rPr>
        <w:t>主机</w:t>
      </w:r>
      <w:r>
        <w:rPr>
          <w:rFonts w:hint="eastAsia"/>
          <w:lang w:val="de-DE"/>
        </w:rPr>
        <w:t>为例，</w:t>
      </w:r>
      <w:r w:rsidR="00AE1CAF">
        <w:rPr>
          <w:rFonts w:hint="eastAsia"/>
          <w:lang w:val="de-DE"/>
        </w:rPr>
        <w:t>在从机地址为</w:t>
      </w:r>
      <w:r w:rsidR="00AE1CAF">
        <w:rPr>
          <w:rFonts w:hint="eastAsia"/>
          <w:lang w:val="de-DE"/>
        </w:rPr>
        <w:t>0x00</w:t>
      </w:r>
      <w:r w:rsidR="00AE1CAF">
        <w:rPr>
          <w:rFonts w:hint="eastAsia"/>
          <w:lang w:val="de-DE"/>
        </w:rPr>
        <w:t>的设备中</w:t>
      </w:r>
      <w:r>
        <w:rPr>
          <w:rFonts w:hint="eastAsia"/>
          <w:lang w:val="de-DE"/>
        </w:rPr>
        <w:t>读写数据的</w:t>
      </w:r>
      <w:r w:rsidR="00F77D21">
        <w:rPr>
          <w:rFonts w:hint="eastAsia"/>
          <w:lang w:val="de-DE"/>
        </w:rPr>
        <w:t>范例</w:t>
      </w:r>
      <w:r>
        <w:rPr>
          <w:rFonts w:hint="eastAsia"/>
          <w:lang w:val="de-DE"/>
        </w:rPr>
        <w:t>详见</w:t>
      </w:r>
      <w:r w:rsidR="00BF44A4">
        <w:rPr>
          <w:lang w:val="de-DE"/>
        </w:rPr>
        <w:fldChar w:fldCharType="begin"/>
      </w:r>
      <w:r w:rsidR="00BF44A4">
        <w:rPr>
          <w:lang w:val="de-DE"/>
        </w:rPr>
        <w:instrText xml:space="preserve"> </w:instrText>
      </w:r>
      <w:r w:rsidR="00BF44A4">
        <w:rPr>
          <w:rFonts w:hint="eastAsia"/>
          <w:lang w:val="de-DE"/>
        </w:rPr>
        <w:instrText>REF _Ref529527708 \h</w:instrText>
      </w:r>
      <w:r w:rsidR="00BF44A4">
        <w:rPr>
          <w:lang w:val="de-DE"/>
        </w:rPr>
        <w:instrText xml:space="preserve"> </w:instrText>
      </w:r>
      <w:r w:rsidR="00BF44A4">
        <w:rPr>
          <w:lang w:val="de-DE"/>
        </w:rPr>
      </w:r>
      <w:r w:rsidR="00BF44A4">
        <w:rPr>
          <w:lang w:val="de-DE"/>
        </w:rPr>
        <w:fldChar w:fldCharType="separate"/>
      </w:r>
      <w:r w:rsidR="00B93B10" w:rsidRPr="00EC7988">
        <w:rPr>
          <w:rFonts w:hint="eastAsia"/>
        </w:rPr>
        <w:t>程序清单</w:t>
      </w:r>
      <w:r w:rsidR="00B93B10">
        <w:rPr>
          <w:noProof/>
          <w:lang w:val="de-DE"/>
        </w:rPr>
        <w:t>4</w:t>
      </w:r>
      <w:r w:rsidR="00B93B10" w:rsidRPr="00BC2EFF">
        <w:rPr>
          <w:lang w:val="de-DE"/>
        </w:rPr>
        <w:t>.</w:t>
      </w:r>
      <w:r w:rsidR="00B93B10">
        <w:rPr>
          <w:noProof/>
          <w:lang w:val="de-DE"/>
        </w:rPr>
        <w:t>6</w:t>
      </w:r>
      <w:r w:rsidR="00BF44A4">
        <w:rPr>
          <w:lang w:val="de-DE"/>
        </w:rPr>
        <w:fldChar w:fldCharType="end"/>
      </w:r>
      <w:r>
        <w:rPr>
          <w:rFonts w:hint="eastAsia"/>
          <w:lang w:val="de-DE"/>
        </w:rPr>
        <w:t>。</w:t>
      </w:r>
    </w:p>
    <w:p w14:paraId="1C777BB4" w14:textId="7AF9588F" w:rsidR="00EC7988" w:rsidRPr="007566DC" w:rsidRDefault="00EC7988" w:rsidP="00EC7988">
      <w:pPr>
        <w:pStyle w:val="a7"/>
        <w:rPr>
          <w:lang w:val="de-DE"/>
        </w:rPr>
      </w:pPr>
      <w:bookmarkStart w:id="193" w:name="_Ref529527708"/>
      <w:r w:rsidRPr="00EC7988">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4</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6</w:t>
      </w:r>
      <w:r w:rsidR="00A26C7F">
        <w:fldChar w:fldCharType="end"/>
      </w:r>
      <w:bookmarkEnd w:id="193"/>
      <w:r w:rsidRPr="007566DC">
        <w:rPr>
          <w:lang w:val="de-DE"/>
        </w:rPr>
        <w:t xml:space="preserve">  </w:t>
      </w:r>
      <w:r w:rsidRPr="00AA53D4">
        <w:rPr>
          <w:rFonts w:hint="eastAsia"/>
          <w:lang w:val="de-DE"/>
        </w:rPr>
        <w:t>I</w:t>
      </w:r>
      <w:r w:rsidRPr="00AA53D4">
        <w:rPr>
          <w:b/>
          <w:vertAlign w:val="superscript"/>
          <w:lang w:val="de-DE"/>
        </w:rPr>
        <w:t>2</w:t>
      </w:r>
      <w:r w:rsidRPr="00AA53D4">
        <w:rPr>
          <w:lang w:val="de-DE"/>
        </w:rPr>
        <w:t>C</w:t>
      </w:r>
      <w:r w:rsidRPr="00AA53D4">
        <w:rPr>
          <w:rFonts w:hint="eastAsia"/>
          <w:lang w:val="de-DE"/>
        </w:rPr>
        <w:t>主机</w:t>
      </w:r>
      <w:r w:rsidR="00F77D21">
        <w:rPr>
          <w:rFonts w:hint="eastAsia"/>
          <w:lang w:val="de-DE"/>
        </w:rPr>
        <w:t>范例</w:t>
      </w:r>
    </w:p>
    <w:p w14:paraId="2ED17A24" w14:textId="77777777" w:rsidR="007566DC" w:rsidRDefault="008C06A0" w:rsidP="007566DC">
      <w:pPr>
        <w:pStyle w:val="a5"/>
      </w:pPr>
      <w:r w:rsidRPr="008C06A0">
        <w:t>1</w:t>
      </w:r>
      <w:r w:rsidR="007566DC">
        <w:t xml:space="preserve">   #include "ametal.h"</w:t>
      </w:r>
    </w:p>
    <w:p w14:paraId="35477113" w14:textId="77777777" w:rsidR="007566DC" w:rsidRDefault="007566DC" w:rsidP="007566DC">
      <w:pPr>
        <w:pStyle w:val="a5"/>
      </w:pPr>
      <w:r>
        <w:t>2   #include "am_board.h"</w:t>
      </w:r>
    </w:p>
    <w:p w14:paraId="10C9B002" w14:textId="77777777" w:rsidR="007566DC" w:rsidRDefault="007566DC" w:rsidP="007566DC">
      <w:pPr>
        <w:pStyle w:val="a5"/>
      </w:pPr>
      <w:r>
        <w:t>3   #include "am_vdebug.h"</w:t>
      </w:r>
    </w:p>
    <w:p w14:paraId="247208DB" w14:textId="77777777" w:rsidR="007566DC" w:rsidRDefault="007566DC" w:rsidP="007566DC">
      <w:pPr>
        <w:pStyle w:val="a5"/>
      </w:pPr>
      <w:r>
        <w:t>4   #include "am_zlg116_inst_init.h"</w:t>
      </w:r>
    </w:p>
    <w:p w14:paraId="45CA8204" w14:textId="77777777" w:rsidR="007566DC" w:rsidRDefault="007566DC" w:rsidP="007566DC">
      <w:pPr>
        <w:pStyle w:val="a5"/>
      </w:pPr>
      <w:r>
        <w:t>5   int am_main (void)</w:t>
      </w:r>
    </w:p>
    <w:p w14:paraId="04EA9FBC" w14:textId="77777777" w:rsidR="007566DC" w:rsidRDefault="007566DC" w:rsidP="007566DC">
      <w:pPr>
        <w:pStyle w:val="a5"/>
      </w:pPr>
      <w:r>
        <w:t>6   {</w:t>
      </w:r>
    </w:p>
    <w:p w14:paraId="37FE9F54" w14:textId="77777777" w:rsidR="007566DC" w:rsidRDefault="007566DC" w:rsidP="007566DC">
      <w:pPr>
        <w:pStyle w:val="a5"/>
      </w:pPr>
      <w:r>
        <w:t xml:space="preserve">7       am_err_t </w:t>
      </w:r>
      <w:r w:rsidR="00B60CD3">
        <w:tab/>
      </w:r>
      <w:r>
        <w:t>ret;</w:t>
      </w:r>
    </w:p>
    <w:p w14:paraId="3E331D8D" w14:textId="77777777" w:rsidR="007566DC" w:rsidRDefault="007566DC" w:rsidP="007566DC">
      <w:pPr>
        <w:pStyle w:val="a5"/>
      </w:pPr>
      <w:r>
        <w:rPr>
          <w:rFonts w:hint="eastAsia"/>
        </w:rPr>
        <w:t xml:space="preserve">8       uint8_t   </w:t>
      </w:r>
      <w:r w:rsidR="00B60CD3">
        <w:tab/>
      </w:r>
      <w:r>
        <w:rPr>
          <w:rFonts w:hint="eastAsia"/>
        </w:rPr>
        <w:t xml:space="preserve">wr_buf[8] = {0,1,2,3,4,5,6,7};  </w:t>
      </w:r>
      <w:r>
        <w:tab/>
      </w:r>
      <w:r w:rsidR="00B60CD3">
        <w:tab/>
      </w:r>
      <w:r w:rsidR="004824F2">
        <w:rPr>
          <w:rFonts w:hint="eastAsia"/>
        </w:rPr>
        <w:t>//</w:t>
      </w:r>
      <w:r>
        <w:rPr>
          <w:rFonts w:hint="eastAsia"/>
        </w:rPr>
        <w:t xml:space="preserve"> </w:t>
      </w:r>
      <w:r>
        <w:rPr>
          <w:rFonts w:hint="eastAsia"/>
        </w:rPr>
        <w:t>写数据缓存定义</w:t>
      </w:r>
    </w:p>
    <w:p w14:paraId="4A01815D" w14:textId="77777777" w:rsidR="007566DC" w:rsidRDefault="007566DC" w:rsidP="007566DC">
      <w:pPr>
        <w:pStyle w:val="a5"/>
      </w:pPr>
      <w:r>
        <w:rPr>
          <w:rFonts w:hint="eastAsia"/>
        </w:rPr>
        <w:t xml:space="preserve">9       uint8_t    </w:t>
      </w:r>
      <w:r w:rsidR="00B60CD3">
        <w:tab/>
      </w:r>
      <w:r>
        <w:rPr>
          <w:rFonts w:hint="eastAsia"/>
        </w:rPr>
        <w:t xml:space="preserve">rd_buf[8] = {0};            </w:t>
      </w:r>
      <w:r w:rsidR="00B60CD3">
        <w:tab/>
      </w:r>
      <w:r w:rsidR="00B60CD3">
        <w:tab/>
      </w:r>
      <w:r w:rsidR="004824F2">
        <w:rPr>
          <w:rFonts w:hint="eastAsia"/>
        </w:rPr>
        <w:t>//</w:t>
      </w:r>
      <w:r>
        <w:rPr>
          <w:rFonts w:hint="eastAsia"/>
        </w:rPr>
        <w:t xml:space="preserve"> </w:t>
      </w:r>
      <w:r>
        <w:rPr>
          <w:rFonts w:hint="eastAsia"/>
        </w:rPr>
        <w:t>读数据缓存定义</w:t>
      </w:r>
    </w:p>
    <w:p w14:paraId="36CCB024" w14:textId="77777777" w:rsidR="007566DC" w:rsidRDefault="007566DC" w:rsidP="007566DC">
      <w:pPr>
        <w:pStyle w:val="a5"/>
      </w:pPr>
      <w:r>
        <w:t xml:space="preserve">10  </w:t>
      </w:r>
    </w:p>
    <w:p w14:paraId="658E295F" w14:textId="77777777" w:rsidR="007566DC" w:rsidRDefault="007566DC" w:rsidP="007566DC">
      <w:pPr>
        <w:pStyle w:val="a5"/>
      </w:pPr>
      <w:r>
        <w:t>11      am_i2c_handle_t  handle = am_zlg116_i2c1_inst_init();</w:t>
      </w:r>
    </w:p>
    <w:p w14:paraId="19D6089E" w14:textId="77777777" w:rsidR="007566DC" w:rsidRDefault="007566DC" w:rsidP="007566DC">
      <w:pPr>
        <w:pStyle w:val="a5"/>
      </w:pPr>
      <w:r>
        <w:t xml:space="preserve">12      am_i2c_device_t  i2cdev; </w:t>
      </w:r>
    </w:p>
    <w:p w14:paraId="4315467A" w14:textId="77777777" w:rsidR="007566DC" w:rsidRDefault="007566DC" w:rsidP="007566DC">
      <w:pPr>
        <w:pStyle w:val="a5"/>
      </w:pPr>
      <w:r>
        <w:t>13      am_i2c_mkdev(&amp;i2cdev,</w:t>
      </w:r>
    </w:p>
    <w:p w14:paraId="223D8F30" w14:textId="77777777" w:rsidR="007566DC" w:rsidRDefault="007566DC" w:rsidP="007566DC">
      <w:pPr>
        <w:pStyle w:val="a5"/>
      </w:pPr>
      <w:r>
        <w:t>14                   handle,</w:t>
      </w:r>
    </w:p>
    <w:p w14:paraId="2EAAE840" w14:textId="77777777" w:rsidR="007566DC" w:rsidRDefault="007566DC" w:rsidP="007566DC">
      <w:pPr>
        <w:pStyle w:val="a5"/>
      </w:pPr>
      <w:r>
        <w:lastRenderedPageBreak/>
        <w:t>15                   0x00,</w:t>
      </w:r>
      <w:r>
        <w:tab/>
      </w:r>
      <w:r>
        <w:tab/>
      </w:r>
      <w:r>
        <w:tab/>
      </w:r>
      <w:r>
        <w:tab/>
      </w:r>
      <w:r>
        <w:tab/>
      </w:r>
      <w:r>
        <w:tab/>
      </w:r>
      <w:r w:rsidR="004824F2">
        <w:t>//</w:t>
      </w:r>
      <w:r>
        <w:t xml:space="preserve"> </w:t>
      </w:r>
      <w:r>
        <w:t>从机地址</w:t>
      </w:r>
    </w:p>
    <w:p w14:paraId="6D9CA17C" w14:textId="77777777" w:rsidR="007566DC" w:rsidRDefault="007566DC" w:rsidP="007566DC">
      <w:pPr>
        <w:pStyle w:val="a5"/>
      </w:pPr>
      <w:r>
        <w:t>16                   AM_I2C_ADDR_7BIT | AM_I2C_SUBADDR_1BYTE);</w:t>
      </w:r>
    </w:p>
    <w:p w14:paraId="2CEC01C4" w14:textId="77777777" w:rsidR="007566DC" w:rsidRDefault="007566DC" w:rsidP="007566DC">
      <w:pPr>
        <w:pStyle w:val="a5"/>
      </w:pPr>
      <w:r>
        <w:t xml:space="preserve">17  </w:t>
      </w:r>
    </w:p>
    <w:p w14:paraId="750C8F72" w14:textId="77777777" w:rsidR="007566DC" w:rsidRDefault="007566DC" w:rsidP="007566DC">
      <w:pPr>
        <w:pStyle w:val="a5"/>
      </w:pPr>
      <w:r>
        <w:rPr>
          <w:rFonts w:hint="eastAsia"/>
        </w:rPr>
        <w:t xml:space="preserve">18      ret = am_i2c_write(&amp;i2cdev,                    </w:t>
      </w:r>
      <w:r>
        <w:tab/>
      </w:r>
      <w:r w:rsidR="004824F2">
        <w:rPr>
          <w:rFonts w:hint="eastAsia"/>
        </w:rPr>
        <w:t>//</w:t>
      </w:r>
      <w:r>
        <w:rPr>
          <w:rFonts w:hint="eastAsia"/>
        </w:rPr>
        <w:t xml:space="preserve"> </w:t>
      </w:r>
      <w:r>
        <w:rPr>
          <w:rFonts w:hint="eastAsia"/>
        </w:rPr>
        <w:t>写入数据</w:t>
      </w:r>
    </w:p>
    <w:p w14:paraId="7DE8010C" w14:textId="77777777" w:rsidR="007566DC" w:rsidRDefault="007566DC" w:rsidP="007566DC">
      <w:pPr>
        <w:pStyle w:val="a5"/>
      </w:pPr>
      <w:r>
        <w:t>19                      0x00,</w:t>
      </w:r>
      <w:r w:rsidRPr="007566DC">
        <w:t xml:space="preserve"> </w:t>
      </w:r>
      <w:r>
        <w:tab/>
      </w:r>
      <w:r>
        <w:tab/>
      </w:r>
      <w:r>
        <w:tab/>
      </w:r>
      <w:r>
        <w:tab/>
      </w:r>
      <w:r>
        <w:tab/>
      </w:r>
      <w:r w:rsidR="004824F2">
        <w:t>//</w:t>
      </w:r>
      <w:r>
        <w:t xml:space="preserve"> </w:t>
      </w:r>
      <w:r>
        <w:t>从机子地址</w:t>
      </w:r>
    </w:p>
    <w:p w14:paraId="487D1448" w14:textId="77777777" w:rsidR="007566DC" w:rsidRDefault="007566DC" w:rsidP="007566DC">
      <w:pPr>
        <w:pStyle w:val="a5"/>
      </w:pPr>
      <w:r>
        <w:t>20                      &amp;wr_buf[0],</w:t>
      </w:r>
    </w:p>
    <w:p w14:paraId="017FEFCB" w14:textId="77777777" w:rsidR="007566DC" w:rsidRDefault="007566DC" w:rsidP="007566DC">
      <w:pPr>
        <w:pStyle w:val="a5"/>
      </w:pPr>
      <w:r>
        <w:t>21                      8);</w:t>
      </w:r>
    </w:p>
    <w:p w14:paraId="241EE5DC" w14:textId="77777777" w:rsidR="007566DC" w:rsidRDefault="007566DC" w:rsidP="007566DC">
      <w:pPr>
        <w:pStyle w:val="a5"/>
      </w:pPr>
      <w:r>
        <w:t>22      if (ret != AM_OK) {</w:t>
      </w:r>
    </w:p>
    <w:p w14:paraId="5064FBB8" w14:textId="77777777" w:rsidR="007566DC" w:rsidRDefault="007566DC" w:rsidP="007566DC">
      <w:pPr>
        <w:pStyle w:val="a5"/>
      </w:pPr>
      <w:r>
        <w:t>23          AM_DBG_INFO("am_i2c_write error(id: %d).\r\n", ret);</w:t>
      </w:r>
    </w:p>
    <w:p w14:paraId="4D199C2B" w14:textId="77777777" w:rsidR="007566DC" w:rsidRDefault="007566DC" w:rsidP="007566DC">
      <w:pPr>
        <w:pStyle w:val="a5"/>
      </w:pPr>
      <w:r>
        <w:t>24      }</w:t>
      </w:r>
    </w:p>
    <w:p w14:paraId="6A89095E" w14:textId="77777777" w:rsidR="007566DC" w:rsidRDefault="007566DC" w:rsidP="007566DC">
      <w:pPr>
        <w:pStyle w:val="a5"/>
      </w:pPr>
      <w:r>
        <w:t xml:space="preserve">25  </w:t>
      </w:r>
    </w:p>
    <w:p w14:paraId="26393CA2" w14:textId="77777777" w:rsidR="007566DC" w:rsidRDefault="007566DC" w:rsidP="007566DC">
      <w:pPr>
        <w:pStyle w:val="a5"/>
      </w:pPr>
      <w:r>
        <w:rPr>
          <w:rFonts w:hint="eastAsia"/>
        </w:rPr>
        <w:t xml:space="preserve">26      ret = am_i2c_write(&amp;i2cdev,                  </w:t>
      </w:r>
      <w:r>
        <w:tab/>
      </w:r>
      <w:r w:rsidR="004824F2">
        <w:rPr>
          <w:rFonts w:hint="eastAsia"/>
        </w:rPr>
        <w:t>//</w:t>
      </w:r>
      <w:r>
        <w:rPr>
          <w:rFonts w:hint="eastAsia"/>
        </w:rPr>
        <w:t xml:space="preserve"> </w:t>
      </w:r>
      <w:r>
        <w:rPr>
          <w:rFonts w:hint="eastAsia"/>
        </w:rPr>
        <w:t>读取数据</w:t>
      </w:r>
    </w:p>
    <w:p w14:paraId="7CD7D263" w14:textId="77777777" w:rsidR="007566DC" w:rsidRDefault="00CA4FE1" w:rsidP="007566DC">
      <w:pPr>
        <w:pStyle w:val="a5"/>
      </w:pPr>
      <w:r>
        <w:t xml:space="preserve">27                      </w:t>
      </w:r>
      <w:r w:rsidR="007566DC">
        <w:t>0x00,</w:t>
      </w:r>
      <w:r w:rsidR="007566DC">
        <w:tab/>
      </w:r>
      <w:r w:rsidR="007566DC">
        <w:tab/>
      </w:r>
      <w:r w:rsidR="007566DC">
        <w:tab/>
      </w:r>
      <w:r w:rsidR="007566DC">
        <w:tab/>
      </w:r>
      <w:r w:rsidR="007566DC">
        <w:tab/>
      </w:r>
      <w:r w:rsidR="004824F2">
        <w:t>//</w:t>
      </w:r>
      <w:r w:rsidR="007566DC">
        <w:t xml:space="preserve"> </w:t>
      </w:r>
      <w:r w:rsidR="007566DC">
        <w:t>从机子地址</w:t>
      </w:r>
    </w:p>
    <w:p w14:paraId="7EAF215D" w14:textId="77777777" w:rsidR="007566DC" w:rsidRDefault="007566DC" w:rsidP="007566DC">
      <w:pPr>
        <w:pStyle w:val="a5"/>
      </w:pPr>
      <w:r>
        <w:t>28                      &amp;rd_buf[0],</w:t>
      </w:r>
    </w:p>
    <w:p w14:paraId="1F9FE14D" w14:textId="77777777" w:rsidR="007566DC" w:rsidRDefault="007566DC" w:rsidP="007566DC">
      <w:pPr>
        <w:pStyle w:val="a5"/>
      </w:pPr>
      <w:r>
        <w:t>29                      8);</w:t>
      </w:r>
    </w:p>
    <w:p w14:paraId="53930BD5" w14:textId="77777777" w:rsidR="007566DC" w:rsidRDefault="007566DC" w:rsidP="007566DC">
      <w:pPr>
        <w:pStyle w:val="a5"/>
      </w:pPr>
      <w:r>
        <w:t>30      if (ret != AM_OK) {</w:t>
      </w:r>
    </w:p>
    <w:p w14:paraId="4B39C172" w14:textId="77777777" w:rsidR="007566DC" w:rsidRDefault="007566DC" w:rsidP="007566DC">
      <w:pPr>
        <w:pStyle w:val="a5"/>
      </w:pPr>
      <w:r>
        <w:t>31          AM_DBG_INFO("am_i2c_write error(id: %d).\r\n", ret);</w:t>
      </w:r>
    </w:p>
    <w:p w14:paraId="01BF0ECE" w14:textId="77777777" w:rsidR="007566DC" w:rsidRDefault="007566DC" w:rsidP="007566DC">
      <w:pPr>
        <w:pStyle w:val="a5"/>
      </w:pPr>
      <w:r>
        <w:t>32      }</w:t>
      </w:r>
    </w:p>
    <w:p w14:paraId="19A7A6E4" w14:textId="77777777" w:rsidR="007566DC" w:rsidRDefault="007566DC" w:rsidP="007566DC">
      <w:pPr>
        <w:pStyle w:val="a5"/>
      </w:pPr>
      <w:r>
        <w:t xml:space="preserve">33      </w:t>
      </w:r>
    </w:p>
    <w:p w14:paraId="4FBA3931" w14:textId="77777777" w:rsidR="007566DC" w:rsidRDefault="007566DC" w:rsidP="007566DC">
      <w:pPr>
        <w:pStyle w:val="a5"/>
      </w:pPr>
      <w:r>
        <w:t>34      while (1) {</w:t>
      </w:r>
    </w:p>
    <w:p w14:paraId="3630FEC5" w14:textId="77777777" w:rsidR="007566DC" w:rsidRDefault="007566DC" w:rsidP="007566DC">
      <w:pPr>
        <w:pStyle w:val="a5"/>
      </w:pPr>
      <w:r>
        <w:t>35      }</w:t>
      </w:r>
    </w:p>
    <w:p w14:paraId="10AA899C" w14:textId="77777777" w:rsidR="003B0ECC" w:rsidRDefault="007566DC" w:rsidP="007566DC">
      <w:pPr>
        <w:pStyle w:val="a5"/>
      </w:pPr>
      <w:r>
        <w:t>36  }</w:t>
      </w:r>
    </w:p>
    <w:p w14:paraId="796DE86E" w14:textId="77777777" w:rsidR="008C06A0" w:rsidRPr="003B0ECC" w:rsidRDefault="003B0ECC" w:rsidP="003B0ECC">
      <w:pPr>
        <w:pStyle w:val="30"/>
        <w:rPr>
          <w:lang w:val="de-DE"/>
        </w:rPr>
      </w:pPr>
      <w:bookmarkStart w:id="194" w:name="_Toc6175812"/>
      <w:r w:rsidRPr="003B0ECC">
        <w:rPr>
          <w:rFonts w:hint="eastAsia"/>
        </w:rPr>
        <w:t>I</w:t>
      </w:r>
      <w:r w:rsidRPr="003B0ECC">
        <w:rPr>
          <w:vertAlign w:val="superscript"/>
          <w:lang w:val="de-DE"/>
        </w:rPr>
        <w:t>2</w:t>
      </w:r>
      <w:r w:rsidRPr="003B0ECC">
        <w:t>C</w:t>
      </w:r>
      <w:r w:rsidR="008C06A0" w:rsidRPr="003B0ECC">
        <w:rPr>
          <w:rFonts w:hint="eastAsia"/>
          <w:lang w:val="de-DE"/>
        </w:rPr>
        <w:t>从</w:t>
      </w:r>
      <w:r w:rsidR="008C06A0" w:rsidRPr="003B0ECC">
        <w:rPr>
          <w:lang w:val="de-DE"/>
        </w:rPr>
        <w:t>机程序</w:t>
      </w:r>
      <w:bookmarkEnd w:id="194"/>
    </w:p>
    <w:p w14:paraId="087ABE19" w14:textId="77777777" w:rsidR="00B55EE9" w:rsidRDefault="00B55EE9" w:rsidP="00967432">
      <w:pPr>
        <w:pStyle w:val="23"/>
        <w:numPr>
          <w:ilvl w:val="0"/>
          <w:numId w:val="14"/>
        </w:numPr>
        <w:spacing w:before="62" w:after="62"/>
        <w:rPr>
          <w:b/>
          <w:lang w:val="de-DE"/>
        </w:rPr>
      </w:pPr>
      <w:r w:rsidRPr="005978EF">
        <w:rPr>
          <w:rFonts w:hint="eastAsia"/>
          <w:b/>
        </w:rPr>
        <w:t>I</w:t>
      </w:r>
      <w:r w:rsidRPr="005978EF">
        <w:rPr>
          <w:b/>
          <w:vertAlign w:val="superscript"/>
          <w:lang w:val="de-DE"/>
        </w:rPr>
        <w:t>2</w:t>
      </w:r>
      <w:r w:rsidRPr="005978EF">
        <w:rPr>
          <w:b/>
        </w:rPr>
        <w:t>C</w:t>
      </w:r>
      <w:r w:rsidR="008C06A0" w:rsidRPr="007566DC">
        <w:rPr>
          <w:b/>
          <w:lang w:val="de-DE"/>
        </w:rPr>
        <w:t>从机</w:t>
      </w:r>
      <w:r w:rsidRPr="003B18B6">
        <w:rPr>
          <w:b/>
          <w:lang w:val="de-DE"/>
        </w:rPr>
        <w:t>初始化</w:t>
      </w:r>
    </w:p>
    <w:p w14:paraId="67DB7B8E" w14:textId="77777777" w:rsidR="00B55EE9" w:rsidRDefault="00B55EE9" w:rsidP="00B55EE9">
      <w:pPr>
        <w:pStyle w:val="23"/>
        <w:spacing w:before="62" w:after="62"/>
      </w:pPr>
      <w:r>
        <w:rPr>
          <w:rFonts w:hint="eastAsia"/>
        </w:rPr>
        <w:t>和</w:t>
      </w:r>
      <w:r>
        <w:rPr>
          <w:rFonts w:hint="eastAsia"/>
        </w:rPr>
        <w:t>ZLG116</w:t>
      </w:r>
      <w:r>
        <w:rPr>
          <w:rFonts w:hint="eastAsia"/>
        </w:rPr>
        <w:t>作为主机一样，</w:t>
      </w:r>
      <w:r w:rsidRPr="003B18B6">
        <w:rPr>
          <w:rFonts w:hint="eastAsia"/>
        </w:rPr>
        <w:t>A</w:t>
      </w:r>
      <w:r w:rsidRPr="003B18B6">
        <w:t>M</w:t>
      </w:r>
      <w:r w:rsidRPr="003B18B6">
        <w:rPr>
          <w:rFonts w:hint="eastAsia"/>
        </w:rPr>
        <w:t>etal</w:t>
      </w:r>
      <w:r w:rsidRPr="003B18B6">
        <w:rPr>
          <w:rFonts w:hint="eastAsia"/>
        </w:rPr>
        <w:t>平台</w:t>
      </w:r>
      <w:r>
        <w:rPr>
          <w:rFonts w:hint="eastAsia"/>
        </w:rPr>
        <w:t>也</w:t>
      </w:r>
      <w:r w:rsidRPr="003B18B6">
        <w:rPr>
          <w:rFonts w:hint="eastAsia"/>
        </w:rPr>
        <w:t>提供了</w:t>
      </w:r>
      <w:r w:rsidRPr="005F5F7D">
        <w:rPr>
          <w:rFonts w:hint="eastAsia"/>
        </w:rPr>
        <w:t>I</w:t>
      </w:r>
      <w:r w:rsidRPr="00B41AEE">
        <w:rPr>
          <w:vertAlign w:val="superscript"/>
          <w:lang w:val="de-DE"/>
        </w:rPr>
        <w:t>2</w:t>
      </w:r>
      <w:r w:rsidRPr="005F5F7D">
        <w:t>C</w:t>
      </w:r>
      <w:r>
        <w:t>从机</w:t>
      </w:r>
      <w:r w:rsidRPr="003B18B6">
        <w:rPr>
          <w:rFonts w:hint="eastAsia"/>
        </w:rPr>
        <w:t>初始化函数，可以直接调用初始化函数</w:t>
      </w:r>
      <w:r>
        <w:rPr>
          <w:rFonts w:hint="eastAsia"/>
        </w:rPr>
        <w:t>。</w:t>
      </w:r>
      <w:r w:rsidRPr="003B18B6">
        <w:rPr>
          <w:rFonts w:hint="eastAsia"/>
        </w:rPr>
        <w:t>函数原型为</w:t>
      </w:r>
      <w:r>
        <w:rPr>
          <w:rFonts w:hint="eastAsia"/>
        </w:rPr>
        <w:t>：</w:t>
      </w:r>
    </w:p>
    <w:p w14:paraId="6A1FD272" w14:textId="77777777" w:rsidR="00B55EE9" w:rsidRDefault="00B55EE9" w:rsidP="00B55EE9">
      <w:pPr>
        <w:pStyle w:val="a5"/>
      </w:pPr>
      <w:r w:rsidRPr="00B55EE9">
        <w:t>am_i2c_slv_handle_t  am_zlg116_i2c1_slv_inst_init (void)</w:t>
      </w:r>
    </w:p>
    <w:p w14:paraId="61D953C7" w14:textId="2F16D8CD" w:rsidR="00B55EE9" w:rsidRDefault="00B55EE9" w:rsidP="00742C93">
      <w:pPr>
        <w:pStyle w:val="23"/>
        <w:spacing w:before="62" w:after="62"/>
        <w:jc w:val="both"/>
      </w:pPr>
      <w:r w:rsidRPr="005978EF">
        <w:rPr>
          <w:rFonts w:hint="eastAsia"/>
        </w:rPr>
        <w:t>该函数</w:t>
      </w:r>
      <w:r>
        <w:rPr>
          <w:rFonts w:hint="eastAsia"/>
        </w:rPr>
        <w:t>在</w:t>
      </w:r>
      <w:r w:rsidRPr="007A0E45">
        <w:rPr>
          <w:rFonts w:hint="eastAsia"/>
          <w:lang w:val="de-DE"/>
        </w:rPr>
        <w:t>user_config</w:t>
      </w:r>
      <w:r w:rsidRPr="007A0E45">
        <w:rPr>
          <w:rFonts w:hint="eastAsia"/>
        </w:rPr>
        <w:t>目录下的</w:t>
      </w:r>
      <w:r w:rsidRPr="007A0E45">
        <w:rPr>
          <w:rFonts w:hint="eastAsia"/>
          <w:lang w:val="de-DE"/>
        </w:rPr>
        <w:t>am_hwconf_zlg116_</w:t>
      </w:r>
      <w:r>
        <w:rPr>
          <w:lang w:val="de-DE"/>
        </w:rPr>
        <w:t>i2c_slv</w:t>
      </w:r>
      <w:r w:rsidRPr="007A0E45">
        <w:rPr>
          <w:rFonts w:hint="eastAsia"/>
          <w:lang w:val="de-DE"/>
        </w:rPr>
        <w:t>.c</w:t>
      </w:r>
      <w:r w:rsidRPr="007A0E45">
        <w:rPr>
          <w:rFonts w:hint="eastAsia"/>
        </w:rPr>
        <w:t>文件中定义</w:t>
      </w:r>
      <w:r w:rsidRPr="007A0E45">
        <w:rPr>
          <w:rFonts w:hint="eastAsia"/>
          <w:lang w:val="de-DE"/>
        </w:rPr>
        <w:t>，</w:t>
      </w:r>
      <w:r w:rsidRPr="007A0E45">
        <w:rPr>
          <w:rFonts w:hint="eastAsia"/>
        </w:rPr>
        <w:t>在</w:t>
      </w:r>
      <w:r>
        <w:rPr>
          <w:rFonts w:hint="eastAsia"/>
          <w:lang w:val="de-DE"/>
        </w:rPr>
        <w:t>am_zlg</w:t>
      </w:r>
      <w:r w:rsidRPr="007A0E45">
        <w:rPr>
          <w:rFonts w:hint="eastAsia"/>
          <w:lang w:val="de-DE"/>
        </w:rPr>
        <w:t>116</w:t>
      </w:r>
      <w:r w:rsidR="00742C93">
        <w:rPr>
          <w:lang w:val="de-DE"/>
        </w:rPr>
        <w:t xml:space="preserve"> </w:t>
      </w:r>
      <w:r w:rsidRPr="007A0E45">
        <w:rPr>
          <w:rFonts w:hint="eastAsia"/>
          <w:lang w:val="de-DE"/>
        </w:rPr>
        <w:t>_inst_init.h</w:t>
      </w:r>
      <w:r w:rsidRPr="007A0E45">
        <w:rPr>
          <w:rFonts w:hint="eastAsia"/>
        </w:rPr>
        <w:t>中声明。因此使用定时器初始化函数时</w:t>
      </w:r>
      <w:r w:rsidRPr="007A0E45">
        <w:rPr>
          <w:rFonts w:hint="eastAsia"/>
          <w:lang w:val="de-DE"/>
        </w:rPr>
        <w:t>，</w:t>
      </w:r>
      <w:r w:rsidRPr="007A0E45">
        <w:rPr>
          <w:rFonts w:hint="eastAsia"/>
        </w:rPr>
        <w:t>需要包含头文件</w:t>
      </w:r>
      <w:r w:rsidRPr="007A0E45">
        <w:rPr>
          <w:rFonts w:hint="eastAsia"/>
          <w:lang w:val="de-DE"/>
        </w:rPr>
        <w:t>am_zlg116_inst_init.h</w:t>
      </w:r>
      <w:r w:rsidRPr="007A0E45">
        <w:rPr>
          <w:rFonts w:hint="eastAsia"/>
        </w:rPr>
        <w:t>。</w:t>
      </w:r>
    </w:p>
    <w:p w14:paraId="696FD680" w14:textId="77777777" w:rsidR="007566DC" w:rsidRDefault="007566DC" w:rsidP="007566DC">
      <w:pPr>
        <w:pStyle w:val="23"/>
        <w:spacing w:before="62" w:after="62"/>
      </w:pPr>
      <w:r w:rsidRPr="007A0E45">
        <w:t>初始化</w:t>
      </w:r>
      <w:r w:rsidRPr="009673CA">
        <w:rPr>
          <w:rFonts w:hint="eastAsia"/>
        </w:rPr>
        <w:t>I</w:t>
      </w:r>
      <w:r w:rsidRPr="009673CA">
        <w:rPr>
          <w:vertAlign w:val="superscript"/>
          <w:lang w:val="de-DE"/>
        </w:rPr>
        <w:t>2</w:t>
      </w:r>
      <w:r w:rsidRPr="009673CA">
        <w:t>C</w:t>
      </w:r>
      <w:r w:rsidRPr="007A0E45">
        <w:rPr>
          <w:rFonts w:hint="eastAsia"/>
        </w:rPr>
        <w:t>，调用</w:t>
      </w:r>
      <w:r w:rsidRPr="007A0E45">
        <w:t>该函数时需要定义一个</w:t>
      </w:r>
      <w:r w:rsidRPr="007566DC">
        <w:t>am_i2c_slv_device_t</w:t>
      </w:r>
      <w:r w:rsidRPr="007A0E45">
        <w:t>类型的变量</w:t>
      </w:r>
      <w:r w:rsidRPr="007A0E45">
        <w:rPr>
          <w:rFonts w:hint="eastAsia"/>
        </w:rPr>
        <w:t>，</w:t>
      </w:r>
      <w:r w:rsidRPr="007A0E45">
        <w:t>用于保存获取的</w:t>
      </w:r>
      <w:r w:rsidRPr="009673CA">
        <w:rPr>
          <w:rFonts w:hint="eastAsia"/>
        </w:rPr>
        <w:t>I</w:t>
      </w:r>
      <w:r w:rsidRPr="009673CA">
        <w:rPr>
          <w:vertAlign w:val="superscript"/>
          <w:lang w:val="de-DE"/>
        </w:rPr>
        <w:t>2</w:t>
      </w:r>
      <w:r w:rsidRPr="009673CA">
        <w:t>C</w:t>
      </w:r>
      <w:r>
        <w:t>从机</w:t>
      </w:r>
      <w:r>
        <w:rPr>
          <w:rFonts w:hint="eastAsia"/>
        </w:rPr>
        <w:t>服务句柄，</w:t>
      </w:r>
      <w:r w:rsidRPr="007A0E45">
        <w:rPr>
          <w:rFonts w:hint="eastAsia"/>
        </w:rPr>
        <w:t>初始化程序为：</w:t>
      </w:r>
    </w:p>
    <w:p w14:paraId="0284EB35" w14:textId="77777777" w:rsidR="007566DC" w:rsidRPr="007A0E45" w:rsidRDefault="007566DC" w:rsidP="007566DC">
      <w:pPr>
        <w:pStyle w:val="a5"/>
      </w:pPr>
      <w:r w:rsidRPr="007566DC">
        <w:t>am_i2c_slv_handle_t</w:t>
      </w:r>
      <w:r>
        <w:t xml:space="preserve">  </w:t>
      </w:r>
      <w:r w:rsidRPr="007566DC">
        <w:t xml:space="preserve">slv_handle </w:t>
      </w:r>
      <w:r>
        <w:rPr>
          <w:rFonts w:hint="eastAsia"/>
        </w:rPr>
        <w:t>=</w:t>
      </w:r>
      <w:r>
        <w:t xml:space="preserve"> </w:t>
      </w:r>
      <w:r w:rsidRPr="007566DC">
        <w:t>am_zlg116_i2c1_slv_inst_init()</w:t>
      </w:r>
    </w:p>
    <w:p w14:paraId="404009A6" w14:textId="77777777" w:rsidR="007566DC" w:rsidRPr="007566DC" w:rsidRDefault="007566DC" w:rsidP="00967432">
      <w:pPr>
        <w:pStyle w:val="23"/>
        <w:numPr>
          <w:ilvl w:val="0"/>
          <w:numId w:val="14"/>
        </w:numPr>
        <w:spacing w:before="62" w:after="62"/>
        <w:rPr>
          <w:b/>
        </w:rPr>
      </w:pPr>
      <w:r>
        <w:rPr>
          <w:rFonts w:hint="eastAsia"/>
          <w:b/>
        </w:rPr>
        <w:t>构造</w:t>
      </w:r>
      <w:r w:rsidRPr="005978EF">
        <w:rPr>
          <w:rFonts w:hint="eastAsia"/>
          <w:b/>
        </w:rPr>
        <w:t>I</w:t>
      </w:r>
      <w:r w:rsidRPr="005978EF">
        <w:rPr>
          <w:b/>
          <w:vertAlign w:val="superscript"/>
          <w:lang w:val="de-DE"/>
        </w:rPr>
        <w:t>2</w:t>
      </w:r>
      <w:r w:rsidRPr="005978EF">
        <w:rPr>
          <w:b/>
        </w:rPr>
        <w:t>C</w:t>
      </w:r>
      <w:r w:rsidRPr="007566DC">
        <w:rPr>
          <w:rFonts w:hint="eastAsia"/>
          <w:b/>
        </w:rPr>
        <w:t>设备</w:t>
      </w:r>
    </w:p>
    <w:p w14:paraId="73BF0463" w14:textId="77777777" w:rsidR="007566DC" w:rsidRDefault="007566DC" w:rsidP="007566DC">
      <w:pPr>
        <w:pStyle w:val="23"/>
        <w:spacing w:before="62" w:after="62"/>
      </w:pPr>
      <w:r>
        <w:rPr>
          <w:rFonts w:hint="eastAsia"/>
        </w:rPr>
        <w:t>获取</w:t>
      </w:r>
      <w:r>
        <w:t>了</w:t>
      </w:r>
      <w:r w:rsidRPr="009673CA">
        <w:rPr>
          <w:rFonts w:hint="eastAsia"/>
        </w:rPr>
        <w:t>I</w:t>
      </w:r>
      <w:r w:rsidRPr="009673CA">
        <w:rPr>
          <w:vertAlign w:val="superscript"/>
          <w:lang w:val="de-DE"/>
        </w:rPr>
        <w:t>2</w:t>
      </w:r>
      <w:r w:rsidRPr="009673CA">
        <w:t>C</w:t>
      </w:r>
      <w:r w:rsidRPr="007A0E45">
        <w:rPr>
          <w:rFonts w:hint="eastAsia"/>
        </w:rPr>
        <w:t>服务句柄</w:t>
      </w:r>
      <w:r>
        <w:rPr>
          <w:rFonts w:hint="eastAsia"/>
        </w:rPr>
        <w:t>后，还应该有一个</w:t>
      </w:r>
      <w:r>
        <w:t>描述</w:t>
      </w:r>
      <w:r w:rsidRPr="009673CA">
        <w:rPr>
          <w:rFonts w:hint="eastAsia"/>
        </w:rPr>
        <w:t>I</w:t>
      </w:r>
      <w:r w:rsidRPr="009673CA">
        <w:rPr>
          <w:vertAlign w:val="superscript"/>
          <w:lang w:val="de-DE"/>
        </w:rPr>
        <w:t>2</w:t>
      </w:r>
      <w:r w:rsidRPr="009673CA">
        <w:t>C</w:t>
      </w:r>
      <w:r>
        <w:t>从设备的结构体</w:t>
      </w:r>
      <w:r>
        <w:rPr>
          <w:rFonts w:hint="eastAsia"/>
        </w:rPr>
        <w:t>，构造</w:t>
      </w:r>
      <w:r w:rsidRPr="009673CA">
        <w:rPr>
          <w:rFonts w:hint="eastAsia"/>
        </w:rPr>
        <w:t>I</w:t>
      </w:r>
      <w:r w:rsidRPr="009673CA">
        <w:rPr>
          <w:vertAlign w:val="superscript"/>
          <w:lang w:val="de-DE"/>
        </w:rPr>
        <w:t>2</w:t>
      </w:r>
      <w:r w:rsidRPr="009673CA">
        <w:t>C</w:t>
      </w:r>
      <w:r>
        <w:t>设备函数的原型为</w:t>
      </w:r>
      <w:r>
        <w:rPr>
          <w:rFonts w:hint="eastAsia"/>
        </w:rPr>
        <w:t>：</w:t>
      </w:r>
    </w:p>
    <w:p w14:paraId="02184E11" w14:textId="77777777" w:rsidR="007566DC" w:rsidRDefault="007566DC" w:rsidP="007566DC">
      <w:pPr>
        <w:pStyle w:val="a5"/>
      </w:pPr>
      <w:r>
        <w:t>void am_i2c_slv_mkdev (am_i2c_slv_device_t    *p_dev,</w:t>
      </w:r>
    </w:p>
    <w:p w14:paraId="79779EA4" w14:textId="77777777" w:rsidR="007566DC" w:rsidRDefault="007566DC" w:rsidP="007566DC">
      <w:pPr>
        <w:pStyle w:val="a5"/>
      </w:pPr>
      <w:r>
        <w:t xml:space="preserve">                     am_i2c_slv_handle_t     handle,</w:t>
      </w:r>
    </w:p>
    <w:p w14:paraId="7D0DE9D2" w14:textId="77777777" w:rsidR="007566DC" w:rsidRDefault="007566DC" w:rsidP="007566DC">
      <w:pPr>
        <w:pStyle w:val="a5"/>
      </w:pPr>
      <w:r>
        <w:t xml:space="preserve">                     am_i2c_slv_cb_funcs_t  *p_cb_funs,</w:t>
      </w:r>
    </w:p>
    <w:p w14:paraId="19D011F4" w14:textId="77777777" w:rsidR="007566DC" w:rsidRDefault="007566DC" w:rsidP="007566DC">
      <w:pPr>
        <w:pStyle w:val="a5"/>
      </w:pPr>
      <w:r>
        <w:t xml:space="preserve">                     </w:t>
      </w:r>
      <w:r w:rsidR="00F77D21">
        <w:t xml:space="preserve">uint16_t               </w:t>
      </w:r>
      <w:r>
        <w:t>dev_addr,</w:t>
      </w:r>
    </w:p>
    <w:p w14:paraId="5E4D906F" w14:textId="77777777" w:rsidR="007566DC" w:rsidRDefault="007566DC" w:rsidP="007566DC">
      <w:pPr>
        <w:pStyle w:val="a5"/>
      </w:pPr>
      <w:r>
        <w:t xml:space="preserve">                     </w:t>
      </w:r>
      <w:r w:rsidR="00F77D21">
        <w:t xml:space="preserve">uint16_t               </w:t>
      </w:r>
      <w:r>
        <w:t>dev_flags,</w:t>
      </w:r>
    </w:p>
    <w:p w14:paraId="60AAE783" w14:textId="77777777" w:rsidR="00971146" w:rsidRPr="00971146" w:rsidRDefault="007566DC" w:rsidP="00971146">
      <w:pPr>
        <w:pStyle w:val="a5"/>
      </w:pPr>
      <w:r>
        <w:t xml:space="preserve">           </w:t>
      </w:r>
      <w:r w:rsidR="00CA4FE1">
        <w:t xml:space="preserve">          void                 </w:t>
      </w:r>
      <w:r>
        <w:t>*p_arg)</w:t>
      </w:r>
    </w:p>
    <w:p w14:paraId="178069BA" w14:textId="77777777" w:rsidR="00E03EC5" w:rsidRDefault="00F77D21" w:rsidP="00B169B7">
      <w:pPr>
        <w:pStyle w:val="23"/>
        <w:numPr>
          <w:ilvl w:val="0"/>
          <w:numId w:val="26"/>
        </w:numPr>
        <w:spacing w:before="62" w:after="62"/>
      </w:pPr>
      <w:r>
        <w:t>p_dev</w:t>
      </w:r>
      <w:r>
        <w:t>为</w:t>
      </w:r>
      <w:r w:rsidRPr="00F77D21">
        <w:rPr>
          <w:rFonts w:hint="eastAsia"/>
        </w:rPr>
        <w:t>指向从机设备描述结构体的指针</w:t>
      </w:r>
      <w:r>
        <w:rPr>
          <w:rFonts w:hint="eastAsia"/>
        </w:rPr>
        <w:t>；</w:t>
      </w:r>
    </w:p>
    <w:p w14:paraId="3464D5F2" w14:textId="77777777" w:rsidR="00E03EC5" w:rsidRDefault="00F77D21" w:rsidP="00B169B7">
      <w:pPr>
        <w:pStyle w:val="23"/>
        <w:numPr>
          <w:ilvl w:val="0"/>
          <w:numId w:val="26"/>
        </w:numPr>
        <w:spacing w:before="62" w:after="62"/>
      </w:pPr>
      <w:r>
        <w:lastRenderedPageBreak/>
        <w:t>handle</w:t>
      </w:r>
      <w:r>
        <w:t>是</w:t>
      </w:r>
      <w:r w:rsidRPr="00F77D21">
        <w:rPr>
          <w:rFonts w:hint="eastAsia"/>
        </w:rPr>
        <w:t>与从设备关联的</w:t>
      </w:r>
      <w:r w:rsidRPr="009673CA">
        <w:rPr>
          <w:rFonts w:hint="eastAsia"/>
        </w:rPr>
        <w:t>I</w:t>
      </w:r>
      <w:r w:rsidRPr="009673CA">
        <w:rPr>
          <w:vertAlign w:val="superscript"/>
          <w:lang w:val="de-DE"/>
        </w:rPr>
        <w:t>2</w:t>
      </w:r>
      <w:r w:rsidRPr="009673CA">
        <w:t>C</w:t>
      </w:r>
      <w:r w:rsidRPr="00F77D21">
        <w:rPr>
          <w:rFonts w:hint="eastAsia"/>
        </w:rPr>
        <w:t>标准服务操作句柄</w:t>
      </w:r>
      <w:r>
        <w:rPr>
          <w:rFonts w:hint="eastAsia"/>
        </w:rPr>
        <w:t>；</w:t>
      </w:r>
    </w:p>
    <w:p w14:paraId="1B70626F" w14:textId="77777777" w:rsidR="00E03EC5" w:rsidRDefault="00F77D21" w:rsidP="00B169B7">
      <w:pPr>
        <w:pStyle w:val="23"/>
        <w:numPr>
          <w:ilvl w:val="0"/>
          <w:numId w:val="26"/>
        </w:numPr>
        <w:spacing w:before="62" w:after="62"/>
      </w:pPr>
      <w:r>
        <w:t>p_cb_funs</w:t>
      </w:r>
      <w:r>
        <w:t>是</w:t>
      </w:r>
      <w:r w:rsidRPr="00F77D21">
        <w:rPr>
          <w:rFonts w:hint="eastAsia"/>
        </w:rPr>
        <w:t>回调函数</w:t>
      </w:r>
      <w:r>
        <w:rPr>
          <w:rFonts w:hint="eastAsia"/>
        </w:rPr>
        <w:t>的函数指针；</w:t>
      </w:r>
    </w:p>
    <w:p w14:paraId="417CF4AC" w14:textId="77777777" w:rsidR="00E03EC5" w:rsidRDefault="00F77D21" w:rsidP="00B169B7">
      <w:pPr>
        <w:pStyle w:val="23"/>
        <w:numPr>
          <w:ilvl w:val="0"/>
          <w:numId w:val="26"/>
        </w:numPr>
        <w:spacing w:before="62" w:after="62"/>
      </w:pPr>
      <w:r>
        <w:t>dev_addr</w:t>
      </w:r>
      <w:r>
        <w:t>为</w:t>
      </w:r>
      <w:r w:rsidRPr="00F77D21">
        <w:rPr>
          <w:rFonts w:hint="eastAsia"/>
        </w:rPr>
        <w:t>从机设备地址</w:t>
      </w:r>
      <w:r>
        <w:rPr>
          <w:rFonts w:hint="eastAsia"/>
        </w:rPr>
        <w:t>；</w:t>
      </w:r>
    </w:p>
    <w:p w14:paraId="71C334BC" w14:textId="77777777" w:rsidR="00E03EC5" w:rsidRDefault="00F77D21" w:rsidP="00B169B7">
      <w:pPr>
        <w:pStyle w:val="23"/>
        <w:numPr>
          <w:ilvl w:val="0"/>
          <w:numId w:val="26"/>
        </w:numPr>
        <w:spacing w:before="62" w:after="62"/>
      </w:pPr>
      <w:r>
        <w:t>dev_flags</w:t>
      </w:r>
      <w:r>
        <w:t>为</w:t>
      </w:r>
      <w:r w:rsidRPr="00F77D21">
        <w:rPr>
          <w:rFonts w:hint="eastAsia"/>
        </w:rPr>
        <w:t>从机设备特性</w:t>
      </w:r>
      <w:r>
        <w:rPr>
          <w:rFonts w:hint="eastAsia"/>
        </w:rPr>
        <w:t>；</w:t>
      </w:r>
    </w:p>
    <w:p w14:paraId="68CB10B9" w14:textId="77777777" w:rsidR="007566DC" w:rsidRDefault="00F77D21" w:rsidP="00B169B7">
      <w:pPr>
        <w:pStyle w:val="23"/>
        <w:numPr>
          <w:ilvl w:val="0"/>
          <w:numId w:val="26"/>
        </w:numPr>
        <w:spacing w:before="62" w:after="62"/>
      </w:pPr>
      <w:r>
        <w:t>p_arg</w:t>
      </w:r>
      <w:r>
        <w:t>指向</w:t>
      </w:r>
      <w:r w:rsidRPr="00F77D21">
        <w:rPr>
          <w:rFonts w:hint="eastAsia"/>
        </w:rPr>
        <w:t>回调函数参数</w:t>
      </w:r>
      <w:r>
        <w:rPr>
          <w:rFonts w:hint="eastAsia"/>
        </w:rPr>
        <w:t>。</w:t>
      </w:r>
    </w:p>
    <w:p w14:paraId="514D6FEF" w14:textId="77777777" w:rsidR="00933FDC" w:rsidRDefault="00F77D21" w:rsidP="00B55EE9">
      <w:pPr>
        <w:pStyle w:val="23"/>
        <w:spacing w:before="62" w:after="62"/>
      </w:pPr>
      <w:r>
        <w:t>其中</w:t>
      </w:r>
      <w:r>
        <w:t>p_cb_funs</w:t>
      </w:r>
      <w:r>
        <w:t>指向的回调函数结构体包括</w:t>
      </w:r>
      <w:r>
        <w:rPr>
          <w:rFonts w:hint="eastAsia"/>
        </w:rPr>
        <w:t>：</w:t>
      </w:r>
    </w:p>
    <w:p w14:paraId="22CBFECA" w14:textId="77777777" w:rsidR="00933FDC" w:rsidRDefault="00F77D21" w:rsidP="00967432">
      <w:pPr>
        <w:pStyle w:val="23"/>
        <w:numPr>
          <w:ilvl w:val="0"/>
          <w:numId w:val="15"/>
        </w:numPr>
        <w:spacing w:before="62" w:after="62"/>
      </w:pPr>
      <w:r w:rsidRPr="00F77D21">
        <w:rPr>
          <w:rFonts w:hint="eastAsia"/>
        </w:rPr>
        <w:t>从机地址匹配时回调函数</w:t>
      </w:r>
      <w:r w:rsidR="00BC2EFF">
        <w:rPr>
          <w:rFonts w:hint="eastAsia"/>
        </w:rPr>
        <w:t>指针</w:t>
      </w:r>
      <w:r w:rsidR="00933FDC">
        <w:rPr>
          <w:rFonts w:hint="eastAsia"/>
        </w:rPr>
        <w:t>；</w:t>
      </w:r>
    </w:p>
    <w:p w14:paraId="06FA527E" w14:textId="77777777" w:rsidR="00933FDC" w:rsidRDefault="00F77D21" w:rsidP="00967432">
      <w:pPr>
        <w:pStyle w:val="23"/>
        <w:numPr>
          <w:ilvl w:val="0"/>
          <w:numId w:val="15"/>
        </w:numPr>
        <w:spacing w:before="62" w:after="62"/>
      </w:pPr>
      <w:r w:rsidRPr="00F77D21">
        <w:rPr>
          <w:rFonts w:hint="eastAsia"/>
        </w:rPr>
        <w:t>获取一个发送字节回调函数</w:t>
      </w:r>
      <w:r w:rsidR="00BC2EFF">
        <w:rPr>
          <w:rFonts w:hint="eastAsia"/>
        </w:rPr>
        <w:t>指针</w:t>
      </w:r>
      <w:r w:rsidR="00933FDC">
        <w:rPr>
          <w:rFonts w:hint="eastAsia"/>
        </w:rPr>
        <w:t>；</w:t>
      </w:r>
    </w:p>
    <w:p w14:paraId="4C3B6DB6" w14:textId="77777777" w:rsidR="00933FDC" w:rsidRDefault="00F77D21" w:rsidP="00967432">
      <w:pPr>
        <w:pStyle w:val="23"/>
        <w:numPr>
          <w:ilvl w:val="0"/>
          <w:numId w:val="15"/>
        </w:numPr>
        <w:spacing w:before="62" w:after="62"/>
      </w:pPr>
      <w:r w:rsidRPr="00F77D21">
        <w:rPr>
          <w:rFonts w:hint="eastAsia"/>
        </w:rPr>
        <w:t>提交一个接收到的字节回调函数</w:t>
      </w:r>
      <w:r w:rsidR="00BC2EFF">
        <w:rPr>
          <w:rFonts w:hint="eastAsia"/>
        </w:rPr>
        <w:t>指针</w:t>
      </w:r>
      <w:r w:rsidR="00933FDC">
        <w:rPr>
          <w:rFonts w:hint="eastAsia"/>
        </w:rPr>
        <w:t>；</w:t>
      </w:r>
    </w:p>
    <w:p w14:paraId="1EECB2F7" w14:textId="77777777" w:rsidR="00933FDC" w:rsidRDefault="00F77D21" w:rsidP="00967432">
      <w:pPr>
        <w:pStyle w:val="23"/>
        <w:numPr>
          <w:ilvl w:val="0"/>
          <w:numId w:val="15"/>
        </w:numPr>
        <w:spacing w:before="62" w:after="62"/>
      </w:pPr>
      <w:r w:rsidRPr="00F77D21">
        <w:rPr>
          <w:rFonts w:hint="eastAsia"/>
        </w:rPr>
        <w:t>停止传输回调函数</w:t>
      </w:r>
      <w:r w:rsidR="00BC2EFF">
        <w:rPr>
          <w:rFonts w:hint="eastAsia"/>
        </w:rPr>
        <w:t>指针</w:t>
      </w:r>
      <w:r w:rsidR="00933FDC">
        <w:rPr>
          <w:rFonts w:hint="eastAsia"/>
        </w:rPr>
        <w:t>；</w:t>
      </w:r>
    </w:p>
    <w:p w14:paraId="799A6B05" w14:textId="1E546815" w:rsidR="00933FDC" w:rsidRDefault="00F77D21" w:rsidP="00967432">
      <w:pPr>
        <w:pStyle w:val="23"/>
        <w:numPr>
          <w:ilvl w:val="0"/>
          <w:numId w:val="15"/>
        </w:numPr>
        <w:spacing w:before="62" w:after="62"/>
      </w:pPr>
      <w:r w:rsidRPr="00F77D21">
        <w:rPr>
          <w:rFonts w:hint="eastAsia"/>
        </w:rPr>
        <w:t>广播回调函数</w:t>
      </w:r>
      <w:r w:rsidR="00BC2EFF">
        <w:rPr>
          <w:rFonts w:hint="eastAsia"/>
        </w:rPr>
        <w:t>指针</w:t>
      </w:r>
      <w:r w:rsidR="0064432E">
        <w:rPr>
          <w:rFonts w:hint="eastAsia"/>
        </w:rPr>
        <w:t>。</w:t>
      </w:r>
    </w:p>
    <w:p w14:paraId="34088EFC" w14:textId="77777777" w:rsidR="00F77D21" w:rsidRDefault="00BC2EFF" w:rsidP="00B55EE9">
      <w:pPr>
        <w:pStyle w:val="23"/>
        <w:spacing w:before="62" w:after="62"/>
      </w:pPr>
      <w:r>
        <w:rPr>
          <w:rFonts w:hint="eastAsia"/>
        </w:rPr>
        <w:t>回调函数得用户定义，</w:t>
      </w:r>
      <w:r w:rsidR="00F77D21">
        <w:rPr>
          <w:rFonts w:hint="eastAsia"/>
        </w:rPr>
        <w:t>如果不需要某个回调函数，</w:t>
      </w:r>
      <w:r>
        <w:rPr>
          <w:rFonts w:hint="eastAsia"/>
        </w:rPr>
        <w:t>可以不定义并</w:t>
      </w:r>
      <w:r w:rsidR="00F77D21">
        <w:rPr>
          <w:rFonts w:hint="eastAsia"/>
        </w:rPr>
        <w:t>将其</w:t>
      </w:r>
      <w:r>
        <w:rPr>
          <w:rFonts w:hint="eastAsia"/>
        </w:rPr>
        <w:t>函数指针</w:t>
      </w:r>
      <w:r w:rsidR="00F77D21">
        <w:rPr>
          <w:rFonts w:hint="eastAsia"/>
        </w:rPr>
        <w:t>指向</w:t>
      </w:r>
      <w:r w:rsidR="00F77D21">
        <w:rPr>
          <w:rFonts w:hint="eastAsia"/>
        </w:rPr>
        <w:t>NULL</w:t>
      </w:r>
      <w:r w:rsidR="00F77D21">
        <w:rPr>
          <w:rFonts w:hint="eastAsia"/>
        </w:rPr>
        <w:t>；</w:t>
      </w:r>
    </w:p>
    <w:p w14:paraId="4762303D" w14:textId="77777777" w:rsidR="00CF3B64" w:rsidRDefault="00F77D21" w:rsidP="00F77D21">
      <w:pPr>
        <w:spacing w:before="62" w:after="62"/>
        <w:ind w:firstLineChars="200" w:firstLine="420"/>
      </w:pPr>
      <w:r w:rsidRPr="00F77D21">
        <w:rPr>
          <w:rFonts w:hint="eastAsia"/>
        </w:rPr>
        <w:t>从机设备特性</w:t>
      </w:r>
      <w:r>
        <w:rPr>
          <w:rFonts w:hint="eastAsia"/>
        </w:rPr>
        <w:t>已在</w:t>
      </w:r>
      <w:r>
        <w:rPr>
          <w:rFonts w:hint="eastAsia"/>
        </w:rPr>
        <w:t>am</w:t>
      </w:r>
      <w:r>
        <w:t>_i2c_slv.h</w:t>
      </w:r>
      <w:r>
        <w:t>中宏定义</w:t>
      </w:r>
      <w:r w:rsidR="002F2D9A">
        <w:rPr>
          <w:rFonts w:hint="eastAsia"/>
        </w:rPr>
        <w:t>，</w:t>
      </w:r>
      <w:r w:rsidR="002F2D9A">
        <w:t>其宏定义及其功能详见</w:t>
      </w:r>
      <w:r w:rsidR="0060365C">
        <w:fldChar w:fldCharType="begin"/>
      </w:r>
      <w:r w:rsidR="0060365C">
        <w:instrText xml:space="preserve"> REF _Ref529546419 \h </w:instrText>
      </w:r>
      <w:r w:rsidR="0060365C">
        <w:fldChar w:fldCharType="separate"/>
      </w:r>
      <w:r w:rsidR="00B93B10">
        <w:rPr>
          <w:rFonts w:hint="eastAsia"/>
        </w:rPr>
        <w:t>表</w:t>
      </w:r>
      <w:r w:rsidR="00B93B10">
        <w:rPr>
          <w:noProof/>
        </w:rPr>
        <w:t>4</w:t>
      </w:r>
      <w:r w:rsidR="00B93B10">
        <w:t>.</w:t>
      </w:r>
      <w:r w:rsidR="00B93B10">
        <w:rPr>
          <w:noProof/>
        </w:rPr>
        <w:t>6</w:t>
      </w:r>
      <w:r w:rsidR="0060365C">
        <w:fldChar w:fldCharType="end"/>
      </w:r>
      <w:r w:rsidR="002F2D9A">
        <w:rPr>
          <w:rFonts w:hint="eastAsia"/>
        </w:rPr>
        <w:t>。</w:t>
      </w:r>
    </w:p>
    <w:p w14:paraId="1CE17412" w14:textId="77777777" w:rsidR="002F2D9A" w:rsidRDefault="002F2D9A" w:rsidP="002F2D9A">
      <w:pPr>
        <w:pStyle w:val="a7"/>
        <w:keepNext/>
      </w:pPr>
      <w:bookmarkStart w:id="195" w:name="_Ref529546419"/>
      <w:r>
        <w:rPr>
          <w:rFonts w:hint="eastAsia"/>
        </w:rPr>
        <w:t>表</w:t>
      </w:r>
      <w:r w:rsidR="00826A3C">
        <w:fldChar w:fldCharType="begin"/>
      </w:r>
      <w:r w:rsidR="00826A3C">
        <w:instrText xml:space="preserve"> </w:instrText>
      </w:r>
      <w:r w:rsidR="00826A3C">
        <w:rPr>
          <w:rFonts w:hint="eastAsia"/>
        </w:rPr>
        <w:instrText>STYLEREF 1 \s</w:instrText>
      </w:r>
      <w:r w:rsidR="00826A3C">
        <w:instrText xml:space="preserve"> </w:instrText>
      </w:r>
      <w:r w:rsidR="00826A3C">
        <w:fldChar w:fldCharType="separate"/>
      </w:r>
      <w:r w:rsidR="00B93B10">
        <w:rPr>
          <w:noProof/>
        </w:rPr>
        <w:t>4</w:t>
      </w:r>
      <w:r w:rsidR="00826A3C">
        <w:fldChar w:fldCharType="end"/>
      </w:r>
      <w:r w:rsidR="00826A3C">
        <w:t>.</w:t>
      </w:r>
      <w:r w:rsidR="00826A3C">
        <w:fldChar w:fldCharType="begin"/>
      </w:r>
      <w:r w:rsidR="00826A3C">
        <w:instrText xml:space="preserve"> </w:instrText>
      </w:r>
      <w:r w:rsidR="00826A3C">
        <w:rPr>
          <w:rFonts w:hint="eastAsia"/>
        </w:rPr>
        <w:instrText xml:space="preserve">SEQ </w:instrText>
      </w:r>
      <w:r w:rsidR="00826A3C">
        <w:rPr>
          <w:rFonts w:hint="eastAsia"/>
        </w:rPr>
        <w:instrText>表</w:instrText>
      </w:r>
      <w:r w:rsidR="00826A3C">
        <w:rPr>
          <w:rFonts w:hint="eastAsia"/>
        </w:rPr>
        <w:instrText xml:space="preserve"> \* ARABIC \s 1</w:instrText>
      </w:r>
      <w:r w:rsidR="00826A3C">
        <w:instrText xml:space="preserve"> </w:instrText>
      </w:r>
      <w:r w:rsidR="00826A3C">
        <w:fldChar w:fldCharType="separate"/>
      </w:r>
      <w:r w:rsidR="00B93B10">
        <w:rPr>
          <w:noProof/>
        </w:rPr>
        <w:t>6</w:t>
      </w:r>
      <w:r w:rsidR="00826A3C">
        <w:fldChar w:fldCharType="end"/>
      </w:r>
      <w:bookmarkEnd w:id="195"/>
      <w:r>
        <w:t xml:space="preserve">  </w:t>
      </w:r>
      <w:r w:rsidRPr="00F77D21">
        <w:rPr>
          <w:rFonts w:hint="eastAsia"/>
        </w:rPr>
        <w:t>从机设备特性</w:t>
      </w:r>
      <w:r w:rsidR="0060365C">
        <w:t>宏定义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4050"/>
        <w:gridCol w:w="2090"/>
      </w:tblGrid>
      <w:tr w:rsidR="00826A3C" w:rsidRPr="00186D5B" w14:paraId="40854196" w14:textId="77777777" w:rsidTr="00826A3C">
        <w:trPr>
          <w:jc w:val="center"/>
        </w:trPr>
        <w:tc>
          <w:tcPr>
            <w:tcW w:w="2090" w:type="dxa"/>
            <w:tcBorders>
              <w:top w:val="thinThickSmallGap" w:sz="24" w:space="0" w:color="auto"/>
              <w:bottom w:val="double" w:sz="4" w:space="0" w:color="auto"/>
              <w:right w:val="double" w:sz="4" w:space="0" w:color="auto"/>
            </w:tcBorders>
            <w:shd w:val="pct10" w:color="auto" w:fill="auto"/>
          </w:tcPr>
          <w:p w14:paraId="102E9D33" w14:textId="77777777" w:rsidR="00826A3C" w:rsidRPr="00186D5B" w:rsidRDefault="00826A3C" w:rsidP="00826A3C">
            <w:pPr>
              <w:pStyle w:val="ab"/>
            </w:pPr>
            <w:r>
              <w:t>属性</w:t>
            </w:r>
          </w:p>
        </w:tc>
        <w:tc>
          <w:tcPr>
            <w:tcW w:w="4050" w:type="dxa"/>
            <w:tcBorders>
              <w:top w:val="thinThickSmallGap" w:sz="24" w:space="0" w:color="auto"/>
              <w:bottom w:val="double" w:sz="4" w:space="0" w:color="auto"/>
              <w:right w:val="double" w:sz="4" w:space="0" w:color="auto"/>
            </w:tcBorders>
            <w:shd w:val="pct10" w:color="auto" w:fill="auto"/>
          </w:tcPr>
          <w:p w14:paraId="67516C04" w14:textId="77777777" w:rsidR="00826A3C" w:rsidRPr="00186D5B" w:rsidRDefault="00826A3C" w:rsidP="00826A3C">
            <w:pPr>
              <w:pStyle w:val="ab"/>
            </w:pPr>
            <w:r w:rsidRPr="00186D5B">
              <w:rPr>
                <w:rFonts w:hint="eastAsia"/>
              </w:rPr>
              <w:t>宏名</w:t>
            </w:r>
          </w:p>
        </w:tc>
        <w:tc>
          <w:tcPr>
            <w:tcW w:w="2090" w:type="dxa"/>
            <w:tcBorders>
              <w:top w:val="thinThickSmallGap" w:sz="24" w:space="0" w:color="auto"/>
              <w:left w:val="double" w:sz="4" w:space="0" w:color="auto"/>
              <w:bottom w:val="double" w:sz="4" w:space="0" w:color="auto"/>
            </w:tcBorders>
            <w:shd w:val="pct10" w:color="auto" w:fill="auto"/>
          </w:tcPr>
          <w:p w14:paraId="39A9C206" w14:textId="77777777" w:rsidR="00826A3C" w:rsidRPr="00186D5B" w:rsidRDefault="00826A3C" w:rsidP="00826A3C">
            <w:pPr>
              <w:pStyle w:val="ab"/>
            </w:pPr>
            <w:r w:rsidRPr="00186D5B">
              <w:t>功能说明</w:t>
            </w:r>
          </w:p>
        </w:tc>
      </w:tr>
      <w:tr w:rsidR="00826A3C" w:rsidRPr="00186D5B" w14:paraId="4005A80C" w14:textId="77777777" w:rsidTr="00826A3C">
        <w:trPr>
          <w:jc w:val="center"/>
        </w:trPr>
        <w:tc>
          <w:tcPr>
            <w:tcW w:w="2090" w:type="dxa"/>
            <w:vMerge w:val="restart"/>
            <w:tcBorders>
              <w:top w:val="double" w:sz="4" w:space="0" w:color="auto"/>
              <w:right w:val="double" w:sz="4" w:space="0" w:color="auto"/>
            </w:tcBorders>
            <w:vAlign w:val="center"/>
          </w:tcPr>
          <w:p w14:paraId="5331F66D" w14:textId="77777777" w:rsidR="00826A3C" w:rsidRDefault="00826A3C" w:rsidP="00B64CD7">
            <w:pPr>
              <w:pStyle w:val="afff"/>
              <w:spacing w:before="62" w:after="62"/>
              <w:jc w:val="center"/>
            </w:pPr>
            <w:r>
              <w:rPr>
                <w:rFonts w:hint="eastAsia"/>
              </w:rPr>
              <w:t>从机地址</w:t>
            </w:r>
          </w:p>
        </w:tc>
        <w:tc>
          <w:tcPr>
            <w:tcW w:w="4050" w:type="dxa"/>
            <w:tcBorders>
              <w:top w:val="double" w:sz="4" w:space="0" w:color="auto"/>
              <w:right w:val="double" w:sz="4" w:space="0" w:color="auto"/>
            </w:tcBorders>
            <w:vAlign w:val="center"/>
          </w:tcPr>
          <w:p w14:paraId="3EC792C2" w14:textId="77777777" w:rsidR="00826A3C" w:rsidRPr="00186D5B" w:rsidRDefault="00826A3C" w:rsidP="00826A3C">
            <w:pPr>
              <w:pStyle w:val="afff"/>
              <w:spacing w:before="62" w:after="62"/>
            </w:pPr>
            <w:r w:rsidRPr="002F2D9A">
              <w:t>AM_I2C_SLV_ADDR_7BIT</w:t>
            </w:r>
          </w:p>
        </w:tc>
        <w:tc>
          <w:tcPr>
            <w:tcW w:w="2090" w:type="dxa"/>
            <w:tcBorders>
              <w:top w:val="double" w:sz="4" w:space="0" w:color="auto"/>
              <w:left w:val="double" w:sz="4" w:space="0" w:color="auto"/>
            </w:tcBorders>
            <w:vAlign w:val="center"/>
          </w:tcPr>
          <w:p w14:paraId="0955EA2E" w14:textId="2729B6B0" w:rsidR="00826A3C" w:rsidRPr="00186D5B" w:rsidRDefault="00826A3C" w:rsidP="00826A3C">
            <w:pPr>
              <w:pStyle w:val="afff"/>
              <w:spacing w:before="62" w:after="62"/>
            </w:pPr>
            <w:r>
              <w:rPr>
                <w:rFonts w:hint="eastAsia"/>
              </w:rPr>
              <w:t>7-bit</w:t>
            </w:r>
            <w:r w:rsidRPr="00AB33AC">
              <w:rPr>
                <w:rFonts w:hint="eastAsia"/>
              </w:rPr>
              <w:t>从机地址</w:t>
            </w:r>
            <w:r>
              <w:rPr>
                <w:rFonts w:hint="eastAsia"/>
              </w:rPr>
              <w:t>（默认）</w:t>
            </w:r>
            <w:r w:rsidR="0064432E">
              <w:rPr>
                <w:rFonts w:hint="eastAsia"/>
              </w:rPr>
              <w:t>；</w:t>
            </w:r>
          </w:p>
        </w:tc>
      </w:tr>
      <w:tr w:rsidR="00826A3C" w:rsidRPr="00186D5B" w14:paraId="4E2C2326" w14:textId="77777777" w:rsidTr="00826A3C">
        <w:trPr>
          <w:jc w:val="center"/>
        </w:trPr>
        <w:tc>
          <w:tcPr>
            <w:tcW w:w="2090" w:type="dxa"/>
            <w:vMerge/>
            <w:tcBorders>
              <w:right w:val="double" w:sz="4" w:space="0" w:color="auto"/>
            </w:tcBorders>
            <w:vAlign w:val="center"/>
          </w:tcPr>
          <w:p w14:paraId="340CBD2F" w14:textId="77777777" w:rsidR="00826A3C" w:rsidRDefault="00826A3C" w:rsidP="00B64CD7">
            <w:pPr>
              <w:pStyle w:val="afff"/>
              <w:spacing w:before="62" w:after="62"/>
              <w:jc w:val="center"/>
            </w:pPr>
          </w:p>
        </w:tc>
        <w:tc>
          <w:tcPr>
            <w:tcW w:w="4050" w:type="dxa"/>
            <w:tcBorders>
              <w:right w:val="double" w:sz="4" w:space="0" w:color="auto"/>
            </w:tcBorders>
            <w:vAlign w:val="center"/>
          </w:tcPr>
          <w:p w14:paraId="67C29255" w14:textId="77777777" w:rsidR="00826A3C" w:rsidRPr="00186D5B" w:rsidRDefault="00826A3C" w:rsidP="00826A3C">
            <w:pPr>
              <w:pStyle w:val="afff"/>
              <w:spacing w:before="62" w:after="62"/>
            </w:pPr>
            <w:r w:rsidRPr="002F2D9A">
              <w:t>AM_I2C_SLV_ADDR_10BIT</w:t>
            </w:r>
          </w:p>
        </w:tc>
        <w:tc>
          <w:tcPr>
            <w:tcW w:w="2090" w:type="dxa"/>
            <w:tcBorders>
              <w:left w:val="double" w:sz="4" w:space="0" w:color="auto"/>
            </w:tcBorders>
            <w:vAlign w:val="center"/>
          </w:tcPr>
          <w:p w14:paraId="2E74B40D" w14:textId="0652353D" w:rsidR="00826A3C" w:rsidRPr="00186D5B" w:rsidRDefault="00826A3C" w:rsidP="00826A3C">
            <w:pPr>
              <w:pStyle w:val="afff"/>
              <w:spacing w:before="62" w:after="62"/>
            </w:pPr>
            <w:r>
              <w:t>10</w:t>
            </w:r>
            <w:r>
              <w:rPr>
                <w:rFonts w:hint="eastAsia"/>
              </w:rPr>
              <w:t>-bit</w:t>
            </w:r>
            <w:r w:rsidRPr="00AB33AC">
              <w:rPr>
                <w:rFonts w:hint="eastAsia"/>
              </w:rPr>
              <w:t>从机地址</w:t>
            </w:r>
            <w:r w:rsidR="0064432E">
              <w:rPr>
                <w:rFonts w:hint="eastAsia"/>
              </w:rPr>
              <w:t>；</w:t>
            </w:r>
          </w:p>
        </w:tc>
      </w:tr>
      <w:tr w:rsidR="00826A3C" w:rsidRPr="00186D5B" w14:paraId="717B4D35" w14:textId="77777777" w:rsidTr="00826A3C">
        <w:trPr>
          <w:jc w:val="center"/>
        </w:trPr>
        <w:tc>
          <w:tcPr>
            <w:tcW w:w="2090" w:type="dxa"/>
            <w:vMerge w:val="restart"/>
            <w:tcBorders>
              <w:right w:val="double" w:sz="4" w:space="0" w:color="auto"/>
            </w:tcBorders>
            <w:vAlign w:val="center"/>
          </w:tcPr>
          <w:p w14:paraId="0E4D4D23" w14:textId="77777777" w:rsidR="00826A3C" w:rsidRPr="002F2D9A" w:rsidRDefault="00826A3C" w:rsidP="00B64CD7">
            <w:pPr>
              <w:pStyle w:val="afff"/>
              <w:spacing w:before="62" w:after="62"/>
              <w:jc w:val="center"/>
            </w:pPr>
            <w:r>
              <w:rPr>
                <w:rFonts w:hint="eastAsia"/>
              </w:rPr>
              <w:t>是否响应广播地址</w:t>
            </w:r>
          </w:p>
        </w:tc>
        <w:tc>
          <w:tcPr>
            <w:tcW w:w="4050" w:type="dxa"/>
            <w:tcBorders>
              <w:right w:val="double" w:sz="4" w:space="0" w:color="auto"/>
            </w:tcBorders>
            <w:vAlign w:val="center"/>
          </w:tcPr>
          <w:p w14:paraId="4694F382" w14:textId="77777777" w:rsidR="00826A3C" w:rsidRPr="00AB33AC" w:rsidRDefault="00826A3C" w:rsidP="00826A3C">
            <w:pPr>
              <w:pStyle w:val="afff"/>
              <w:spacing w:before="62" w:after="62"/>
            </w:pPr>
            <w:r w:rsidRPr="002F2D9A">
              <w:t>AM_I2C_SLV_GEN_CALL_NACK</w:t>
            </w:r>
          </w:p>
        </w:tc>
        <w:tc>
          <w:tcPr>
            <w:tcW w:w="2090" w:type="dxa"/>
            <w:tcBorders>
              <w:left w:val="double" w:sz="4" w:space="0" w:color="auto"/>
            </w:tcBorders>
            <w:vAlign w:val="center"/>
          </w:tcPr>
          <w:p w14:paraId="5B4E9A1E" w14:textId="1AD11A96" w:rsidR="00826A3C" w:rsidRPr="00186D5B" w:rsidRDefault="00826A3C" w:rsidP="00826A3C">
            <w:pPr>
              <w:pStyle w:val="afff"/>
              <w:spacing w:before="62" w:after="62"/>
            </w:pPr>
            <w:r w:rsidRPr="002F2D9A">
              <w:rPr>
                <w:rFonts w:hint="eastAsia"/>
              </w:rPr>
              <w:t>不响应广播地址</w:t>
            </w:r>
            <w:r>
              <w:rPr>
                <w:rFonts w:hint="eastAsia"/>
              </w:rPr>
              <w:t>（默认）</w:t>
            </w:r>
            <w:r w:rsidR="0064432E">
              <w:rPr>
                <w:rFonts w:hint="eastAsia"/>
              </w:rPr>
              <w:t>；</w:t>
            </w:r>
          </w:p>
        </w:tc>
      </w:tr>
      <w:tr w:rsidR="00826A3C" w:rsidRPr="00186D5B" w14:paraId="18308B12" w14:textId="77777777" w:rsidTr="00826A3C">
        <w:trPr>
          <w:jc w:val="center"/>
        </w:trPr>
        <w:tc>
          <w:tcPr>
            <w:tcW w:w="2090" w:type="dxa"/>
            <w:vMerge/>
            <w:tcBorders>
              <w:right w:val="double" w:sz="4" w:space="0" w:color="auto"/>
            </w:tcBorders>
            <w:vAlign w:val="center"/>
          </w:tcPr>
          <w:p w14:paraId="224DE211" w14:textId="77777777" w:rsidR="00826A3C" w:rsidRPr="002F2D9A" w:rsidRDefault="00826A3C" w:rsidP="00B64CD7">
            <w:pPr>
              <w:pStyle w:val="afff"/>
              <w:spacing w:before="62" w:after="62"/>
              <w:jc w:val="center"/>
            </w:pPr>
          </w:p>
        </w:tc>
        <w:tc>
          <w:tcPr>
            <w:tcW w:w="4050" w:type="dxa"/>
            <w:tcBorders>
              <w:right w:val="double" w:sz="4" w:space="0" w:color="auto"/>
            </w:tcBorders>
            <w:vAlign w:val="center"/>
          </w:tcPr>
          <w:p w14:paraId="20E66ABD" w14:textId="77777777" w:rsidR="00826A3C" w:rsidRPr="00186D5B" w:rsidRDefault="00826A3C" w:rsidP="00826A3C">
            <w:pPr>
              <w:pStyle w:val="afff"/>
              <w:spacing w:before="62" w:after="62"/>
            </w:pPr>
            <w:r w:rsidRPr="002F2D9A">
              <w:t>AM_I2C_SLV_GEN_CALL_ACK</w:t>
            </w:r>
          </w:p>
        </w:tc>
        <w:tc>
          <w:tcPr>
            <w:tcW w:w="2090" w:type="dxa"/>
            <w:tcBorders>
              <w:left w:val="double" w:sz="4" w:space="0" w:color="auto"/>
            </w:tcBorders>
            <w:vAlign w:val="center"/>
          </w:tcPr>
          <w:p w14:paraId="42998FDB" w14:textId="62F5B386" w:rsidR="00826A3C" w:rsidRPr="00186D5B" w:rsidRDefault="00826A3C" w:rsidP="00826A3C">
            <w:pPr>
              <w:pStyle w:val="afff"/>
              <w:spacing w:before="62" w:after="62"/>
            </w:pPr>
            <w:r w:rsidRPr="002F2D9A">
              <w:rPr>
                <w:rFonts w:hint="eastAsia"/>
              </w:rPr>
              <w:t>响应广播地址</w:t>
            </w:r>
            <w:r w:rsidR="0064432E">
              <w:rPr>
                <w:rFonts w:hint="eastAsia"/>
              </w:rPr>
              <w:t>；</w:t>
            </w:r>
          </w:p>
        </w:tc>
      </w:tr>
      <w:tr w:rsidR="00826A3C" w:rsidRPr="00186D5B" w14:paraId="51679CC5" w14:textId="77777777" w:rsidTr="00826A3C">
        <w:trPr>
          <w:jc w:val="center"/>
        </w:trPr>
        <w:tc>
          <w:tcPr>
            <w:tcW w:w="2090" w:type="dxa"/>
            <w:vMerge w:val="restart"/>
            <w:tcBorders>
              <w:right w:val="double" w:sz="4" w:space="0" w:color="auto"/>
            </w:tcBorders>
            <w:vAlign w:val="center"/>
          </w:tcPr>
          <w:p w14:paraId="1953E218" w14:textId="77777777" w:rsidR="00826A3C" w:rsidRPr="002F2D9A" w:rsidRDefault="00826A3C" w:rsidP="00B64CD7">
            <w:pPr>
              <w:pStyle w:val="afff"/>
              <w:spacing w:before="62" w:after="62"/>
              <w:jc w:val="center"/>
            </w:pPr>
            <w:r>
              <w:rPr>
                <w:rFonts w:hint="eastAsia"/>
              </w:rPr>
              <w:t>地址宽度</w:t>
            </w:r>
          </w:p>
        </w:tc>
        <w:tc>
          <w:tcPr>
            <w:tcW w:w="4050" w:type="dxa"/>
            <w:tcBorders>
              <w:right w:val="double" w:sz="4" w:space="0" w:color="auto"/>
            </w:tcBorders>
            <w:vAlign w:val="center"/>
          </w:tcPr>
          <w:p w14:paraId="4215812B" w14:textId="77777777" w:rsidR="00826A3C" w:rsidRPr="00186D5B" w:rsidRDefault="00826A3C" w:rsidP="00826A3C">
            <w:pPr>
              <w:pStyle w:val="afff"/>
              <w:spacing w:before="62" w:after="62"/>
            </w:pPr>
            <w:r w:rsidRPr="002F2D9A">
              <w:t>AM_I2C_SLV_SUBADDR_1BYTE</w:t>
            </w:r>
          </w:p>
        </w:tc>
        <w:tc>
          <w:tcPr>
            <w:tcW w:w="2090" w:type="dxa"/>
            <w:tcBorders>
              <w:left w:val="double" w:sz="4" w:space="0" w:color="auto"/>
            </w:tcBorders>
            <w:vAlign w:val="center"/>
          </w:tcPr>
          <w:p w14:paraId="4E092F47" w14:textId="06F4FD04" w:rsidR="00826A3C" w:rsidRPr="00186D5B" w:rsidRDefault="00826A3C" w:rsidP="00826A3C">
            <w:pPr>
              <w:pStyle w:val="afff"/>
              <w:spacing w:before="62" w:after="62"/>
            </w:pPr>
            <w:r w:rsidRPr="002F2D9A">
              <w:rPr>
                <w:rFonts w:hint="eastAsia"/>
              </w:rPr>
              <w:t>地址宽度</w:t>
            </w:r>
            <w:r w:rsidRPr="002F2D9A">
              <w:rPr>
                <w:rFonts w:hint="eastAsia"/>
              </w:rPr>
              <w:t>1</w:t>
            </w:r>
            <w:r w:rsidRPr="002F2D9A">
              <w:rPr>
                <w:rFonts w:hint="eastAsia"/>
              </w:rPr>
              <w:t>字节</w:t>
            </w:r>
            <w:r>
              <w:rPr>
                <w:rFonts w:hint="eastAsia"/>
              </w:rPr>
              <w:t>（默认）</w:t>
            </w:r>
            <w:r w:rsidR="0064432E">
              <w:rPr>
                <w:rFonts w:hint="eastAsia"/>
              </w:rPr>
              <w:t>；</w:t>
            </w:r>
          </w:p>
        </w:tc>
      </w:tr>
      <w:tr w:rsidR="00826A3C" w:rsidRPr="00186D5B" w14:paraId="081ADABD" w14:textId="77777777" w:rsidTr="00826A3C">
        <w:trPr>
          <w:jc w:val="center"/>
        </w:trPr>
        <w:tc>
          <w:tcPr>
            <w:tcW w:w="2090" w:type="dxa"/>
            <w:vMerge/>
            <w:tcBorders>
              <w:right w:val="double" w:sz="4" w:space="0" w:color="auto"/>
            </w:tcBorders>
            <w:vAlign w:val="center"/>
          </w:tcPr>
          <w:p w14:paraId="0EF61393" w14:textId="77777777" w:rsidR="00826A3C" w:rsidRPr="002F2D9A" w:rsidRDefault="00826A3C" w:rsidP="00B64CD7">
            <w:pPr>
              <w:pStyle w:val="afff"/>
              <w:spacing w:before="62" w:after="62"/>
              <w:jc w:val="center"/>
            </w:pPr>
          </w:p>
        </w:tc>
        <w:tc>
          <w:tcPr>
            <w:tcW w:w="4050" w:type="dxa"/>
            <w:tcBorders>
              <w:right w:val="double" w:sz="4" w:space="0" w:color="auto"/>
            </w:tcBorders>
            <w:vAlign w:val="center"/>
          </w:tcPr>
          <w:p w14:paraId="1159B85C" w14:textId="77777777" w:rsidR="00826A3C" w:rsidRPr="00186D5B" w:rsidRDefault="00826A3C" w:rsidP="00826A3C">
            <w:pPr>
              <w:pStyle w:val="afff"/>
              <w:spacing w:before="62" w:after="62"/>
            </w:pPr>
            <w:r w:rsidRPr="002F2D9A">
              <w:t>AM_I2C_SLV_SUBADDR_</w:t>
            </w:r>
            <w:r>
              <w:t>2</w:t>
            </w:r>
            <w:r w:rsidRPr="002F2D9A">
              <w:t>BYTE</w:t>
            </w:r>
          </w:p>
        </w:tc>
        <w:tc>
          <w:tcPr>
            <w:tcW w:w="2090" w:type="dxa"/>
            <w:tcBorders>
              <w:left w:val="double" w:sz="4" w:space="0" w:color="auto"/>
            </w:tcBorders>
            <w:vAlign w:val="center"/>
          </w:tcPr>
          <w:p w14:paraId="3A025F9D" w14:textId="7F9B340D" w:rsidR="00826A3C" w:rsidRPr="00186D5B" w:rsidRDefault="00826A3C" w:rsidP="00826A3C">
            <w:pPr>
              <w:pStyle w:val="afff"/>
              <w:spacing w:before="62" w:after="62"/>
            </w:pPr>
            <w:r w:rsidRPr="002F2D9A">
              <w:rPr>
                <w:rFonts w:hint="eastAsia"/>
              </w:rPr>
              <w:t>地址宽度</w:t>
            </w:r>
            <w:r>
              <w:t>2</w:t>
            </w:r>
            <w:r w:rsidRPr="002F2D9A">
              <w:rPr>
                <w:rFonts w:hint="eastAsia"/>
              </w:rPr>
              <w:t>字节</w:t>
            </w:r>
            <w:r w:rsidR="0064432E">
              <w:rPr>
                <w:rFonts w:hint="eastAsia"/>
              </w:rPr>
              <w:t>；</w:t>
            </w:r>
          </w:p>
        </w:tc>
      </w:tr>
      <w:tr w:rsidR="00826A3C" w:rsidRPr="00186D5B" w14:paraId="5350D58E" w14:textId="77777777" w:rsidTr="00826A3C">
        <w:trPr>
          <w:jc w:val="center"/>
        </w:trPr>
        <w:tc>
          <w:tcPr>
            <w:tcW w:w="2090" w:type="dxa"/>
            <w:vMerge w:val="restart"/>
            <w:tcBorders>
              <w:right w:val="double" w:sz="4" w:space="0" w:color="auto"/>
            </w:tcBorders>
            <w:vAlign w:val="center"/>
          </w:tcPr>
          <w:p w14:paraId="094629D4" w14:textId="77777777" w:rsidR="00826A3C" w:rsidRPr="002F2D9A" w:rsidRDefault="00984A1C" w:rsidP="00B64CD7">
            <w:pPr>
              <w:pStyle w:val="afff"/>
              <w:spacing w:before="62" w:after="62"/>
              <w:jc w:val="center"/>
            </w:pPr>
            <w:r>
              <w:rPr>
                <w:rFonts w:hint="eastAsia"/>
              </w:rPr>
              <w:t>子</w:t>
            </w:r>
            <w:r w:rsidR="00826A3C">
              <w:rPr>
                <w:rFonts w:hint="eastAsia"/>
              </w:rPr>
              <w:t>地址自增</w:t>
            </w:r>
          </w:p>
        </w:tc>
        <w:tc>
          <w:tcPr>
            <w:tcW w:w="4050" w:type="dxa"/>
            <w:tcBorders>
              <w:right w:val="double" w:sz="4" w:space="0" w:color="auto"/>
            </w:tcBorders>
            <w:vAlign w:val="center"/>
          </w:tcPr>
          <w:p w14:paraId="63BF6116" w14:textId="77777777" w:rsidR="00826A3C" w:rsidRPr="00186D5B" w:rsidRDefault="00826A3C" w:rsidP="00826A3C">
            <w:pPr>
              <w:pStyle w:val="afff"/>
              <w:spacing w:before="62" w:after="62"/>
            </w:pPr>
            <w:r w:rsidRPr="002F2D9A">
              <w:t>AM_I2C_SLV_SUBADDR_SELF_INCREASING</w:t>
            </w:r>
          </w:p>
        </w:tc>
        <w:tc>
          <w:tcPr>
            <w:tcW w:w="2090" w:type="dxa"/>
            <w:tcBorders>
              <w:left w:val="double" w:sz="4" w:space="0" w:color="auto"/>
            </w:tcBorders>
            <w:vAlign w:val="center"/>
          </w:tcPr>
          <w:p w14:paraId="3FFC763D" w14:textId="0028E05F" w:rsidR="00826A3C" w:rsidRPr="00186D5B" w:rsidRDefault="00826A3C" w:rsidP="00826A3C">
            <w:pPr>
              <w:pStyle w:val="afff"/>
              <w:spacing w:before="62" w:after="62"/>
            </w:pPr>
            <w:r w:rsidRPr="002F2D9A">
              <w:rPr>
                <w:rFonts w:hint="eastAsia"/>
              </w:rPr>
              <w:t>支持子地址自增</w:t>
            </w:r>
            <w:r w:rsidRPr="002F2D9A">
              <w:rPr>
                <w:rFonts w:hint="eastAsia"/>
              </w:rPr>
              <w:t xml:space="preserve"> (</w:t>
            </w:r>
            <w:r w:rsidRPr="002F2D9A">
              <w:rPr>
                <w:rFonts w:hint="eastAsia"/>
              </w:rPr>
              <w:t>默认</w:t>
            </w:r>
            <w:r w:rsidRPr="002F2D9A">
              <w:rPr>
                <w:rFonts w:hint="eastAsia"/>
              </w:rPr>
              <w:t>)</w:t>
            </w:r>
            <w:r w:rsidR="0064432E">
              <w:rPr>
                <w:rFonts w:hint="eastAsia"/>
              </w:rPr>
              <w:t>；</w:t>
            </w:r>
          </w:p>
        </w:tc>
      </w:tr>
      <w:tr w:rsidR="00826A3C" w:rsidRPr="00186D5B" w14:paraId="73D390F6" w14:textId="77777777" w:rsidTr="00826A3C">
        <w:trPr>
          <w:jc w:val="center"/>
        </w:trPr>
        <w:tc>
          <w:tcPr>
            <w:tcW w:w="2090" w:type="dxa"/>
            <w:vMerge/>
            <w:tcBorders>
              <w:bottom w:val="thickThinSmallGap" w:sz="24" w:space="0" w:color="auto"/>
              <w:right w:val="double" w:sz="4" w:space="0" w:color="auto"/>
            </w:tcBorders>
          </w:tcPr>
          <w:p w14:paraId="5F1D88CB" w14:textId="77777777" w:rsidR="00826A3C" w:rsidRPr="002F2D9A" w:rsidRDefault="00826A3C" w:rsidP="00826A3C">
            <w:pPr>
              <w:pStyle w:val="afff"/>
              <w:spacing w:before="62" w:after="62"/>
            </w:pPr>
          </w:p>
        </w:tc>
        <w:tc>
          <w:tcPr>
            <w:tcW w:w="4050" w:type="dxa"/>
            <w:tcBorders>
              <w:bottom w:val="thickThinSmallGap" w:sz="24" w:space="0" w:color="auto"/>
              <w:right w:val="double" w:sz="4" w:space="0" w:color="auto"/>
            </w:tcBorders>
            <w:vAlign w:val="center"/>
          </w:tcPr>
          <w:p w14:paraId="0B15B648" w14:textId="77777777" w:rsidR="00826A3C" w:rsidRPr="00AB33AC" w:rsidRDefault="00826A3C" w:rsidP="00826A3C">
            <w:pPr>
              <w:pStyle w:val="afff"/>
              <w:spacing w:before="62" w:after="62"/>
            </w:pPr>
            <w:r w:rsidRPr="002F2D9A">
              <w:t>AM_I2C_SLV_SUBADDR_NSELF_INCREASING</w:t>
            </w:r>
          </w:p>
        </w:tc>
        <w:tc>
          <w:tcPr>
            <w:tcW w:w="2090" w:type="dxa"/>
            <w:tcBorders>
              <w:left w:val="double" w:sz="4" w:space="0" w:color="auto"/>
              <w:bottom w:val="thickThinSmallGap" w:sz="24" w:space="0" w:color="auto"/>
            </w:tcBorders>
            <w:vAlign w:val="center"/>
          </w:tcPr>
          <w:p w14:paraId="5AFE9629" w14:textId="3B34438D" w:rsidR="00826A3C" w:rsidRPr="00AB33AC" w:rsidRDefault="00826A3C" w:rsidP="00826A3C">
            <w:pPr>
              <w:pStyle w:val="afff"/>
              <w:spacing w:before="62" w:after="62"/>
            </w:pPr>
            <w:r w:rsidRPr="002F2D9A">
              <w:rPr>
                <w:rFonts w:hint="eastAsia"/>
              </w:rPr>
              <w:t>不支持子地址自增</w:t>
            </w:r>
            <w:r w:rsidR="0064432E">
              <w:rPr>
                <w:rFonts w:hint="eastAsia"/>
              </w:rPr>
              <w:t>；</w:t>
            </w:r>
          </w:p>
        </w:tc>
      </w:tr>
    </w:tbl>
    <w:p w14:paraId="166D270E" w14:textId="77777777" w:rsidR="002F2D9A" w:rsidRPr="0060365C" w:rsidRDefault="0060365C" w:rsidP="0060365C">
      <w:pPr>
        <w:pStyle w:val="23"/>
        <w:spacing w:before="62" w:after="62"/>
      </w:pPr>
      <w:r w:rsidRPr="0060365C">
        <w:rPr>
          <w:rFonts w:hint="eastAsia"/>
        </w:rPr>
        <w:t>构造</w:t>
      </w:r>
      <w:r w:rsidRPr="009673CA">
        <w:rPr>
          <w:rFonts w:hint="eastAsia"/>
        </w:rPr>
        <w:t>I</w:t>
      </w:r>
      <w:r w:rsidRPr="009673CA">
        <w:rPr>
          <w:vertAlign w:val="superscript"/>
          <w:lang w:val="de-DE"/>
        </w:rPr>
        <w:t>2</w:t>
      </w:r>
      <w:r w:rsidRPr="009673CA">
        <w:t>C</w:t>
      </w:r>
      <w:r w:rsidRPr="0060365C">
        <w:rPr>
          <w:rFonts w:hint="eastAsia"/>
        </w:rPr>
        <w:t>设备</w:t>
      </w:r>
      <w:r>
        <w:rPr>
          <w:rFonts w:hint="eastAsia"/>
        </w:rPr>
        <w:t>范例</w:t>
      </w:r>
      <w:r w:rsidR="00BC2EFF">
        <w:rPr>
          <w:rFonts w:hint="eastAsia"/>
        </w:rPr>
        <w:t>详见</w:t>
      </w:r>
      <w:r w:rsidR="00BC2EFF">
        <w:fldChar w:fldCharType="begin"/>
      </w:r>
      <w:r w:rsidR="00BC2EFF">
        <w:instrText xml:space="preserve"> </w:instrText>
      </w:r>
      <w:r w:rsidR="00BC2EFF">
        <w:rPr>
          <w:rFonts w:hint="eastAsia"/>
        </w:rPr>
        <w:instrText>REF _Ref529889122 \h</w:instrText>
      </w:r>
      <w:r w:rsidR="00BC2EFF">
        <w:instrText xml:space="preserve"> </w:instrText>
      </w:r>
      <w:r w:rsidR="00BC2EFF">
        <w:fldChar w:fldCharType="separate"/>
      </w:r>
      <w:r w:rsidR="00B93B10">
        <w:rPr>
          <w:rFonts w:hint="eastAsia"/>
        </w:rPr>
        <w:t>程序清单</w:t>
      </w:r>
      <w:r w:rsidR="00B93B10">
        <w:rPr>
          <w:noProof/>
        </w:rPr>
        <w:t>4</w:t>
      </w:r>
      <w:r w:rsidR="00B93B10">
        <w:t>.</w:t>
      </w:r>
      <w:r w:rsidR="00B93B10">
        <w:rPr>
          <w:noProof/>
        </w:rPr>
        <w:t>7</w:t>
      </w:r>
      <w:r w:rsidR="00BC2EFF">
        <w:fldChar w:fldCharType="end"/>
      </w:r>
      <w:r w:rsidR="00BC2EFF">
        <w:rPr>
          <w:rFonts w:hint="eastAsia"/>
        </w:rPr>
        <w:t>。</w:t>
      </w:r>
    </w:p>
    <w:p w14:paraId="747FF6F6" w14:textId="438D2320" w:rsidR="00BC2EFF" w:rsidRDefault="00BC2EFF" w:rsidP="00BC2EFF">
      <w:pPr>
        <w:pStyle w:val="a7"/>
        <w:keepNext/>
      </w:pPr>
      <w:bookmarkStart w:id="196" w:name="_Ref529889122"/>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7</w:t>
      </w:r>
      <w:r w:rsidR="00A26C7F">
        <w:fldChar w:fldCharType="end"/>
      </w:r>
      <w:bookmarkEnd w:id="196"/>
      <w:r>
        <w:t xml:space="preserve">  </w:t>
      </w:r>
      <w:r w:rsidRPr="0060365C">
        <w:rPr>
          <w:rFonts w:hint="eastAsia"/>
        </w:rPr>
        <w:t>构造</w:t>
      </w:r>
      <w:r w:rsidRPr="009673CA">
        <w:rPr>
          <w:rFonts w:hint="eastAsia"/>
        </w:rPr>
        <w:t>I</w:t>
      </w:r>
      <w:r w:rsidRPr="009673CA">
        <w:rPr>
          <w:vertAlign w:val="superscript"/>
          <w:lang w:val="de-DE"/>
        </w:rPr>
        <w:t>2</w:t>
      </w:r>
      <w:r w:rsidRPr="009673CA">
        <w:t>C</w:t>
      </w:r>
      <w:r w:rsidRPr="0060365C">
        <w:rPr>
          <w:rFonts w:hint="eastAsia"/>
        </w:rPr>
        <w:t>设备</w:t>
      </w:r>
      <w:r>
        <w:rPr>
          <w:rFonts w:hint="eastAsia"/>
        </w:rPr>
        <w:t>范例</w:t>
      </w:r>
    </w:p>
    <w:p w14:paraId="6C322204" w14:textId="77777777" w:rsidR="00BC2EFF" w:rsidRDefault="00BC2EFF" w:rsidP="00BC2EFF">
      <w:pPr>
        <w:pStyle w:val="a5"/>
      </w:pPr>
      <w:r>
        <w:t>1   #include "am_i2c_slv.h"</w:t>
      </w:r>
    </w:p>
    <w:p w14:paraId="5A4FEDF6" w14:textId="77777777" w:rsidR="00BC2EFF" w:rsidRDefault="00BC2EFF" w:rsidP="00BC2EFF">
      <w:pPr>
        <w:pStyle w:val="a5"/>
      </w:pPr>
      <w:r>
        <w:t>2   int main()</w:t>
      </w:r>
    </w:p>
    <w:p w14:paraId="4768CF9B" w14:textId="77777777" w:rsidR="00BC2EFF" w:rsidRDefault="00BC2EFF" w:rsidP="00BC2EFF">
      <w:pPr>
        <w:pStyle w:val="a5"/>
      </w:pPr>
      <w:r>
        <w:t>3   {</w:t>
      </w:r>
    </w:p>
    <w:p w14:paraId="1AF153F7" w14:textId="77777777" w:rsidR="00BC2EFF" w:rsidRDefault="00BC2EFF" w:rsidP="00BC2EFF">
      <w:pPr>
        <w:pStyle w:val="a5"/>
      </w:pPr>
      <w:r>
        <w:t>4      am_i2c_slv_device_t  i2c_slv_dev;</w:t>
      </w:r>
    </w:p>
    <w:p w14:paraId="372ED85D" w14:textId="77777777" w:rsidR="00BC2EFF" w:rsidRDefault="00BC2EFF" w:rsidP="00BC2EFF">
      <w:pPr>
        <w:pStyle w:val="a5"/>
      </w:pPr>
      <w:r>
        <w:t>5      am_i2c_slv_mkdev(&amp;i2c_slv_dev,</w:t>
      </w:r>
    </w:p>
    <w:p w14:paraId="1B2F3304" w14:textId="77777777" w:rsidR="00BC2EFF" w:rsidRDefault="00BC2EFF" w:rsidP="00BC2EFF">
      <w:pPr>
        <w:pStyle w:val="a5"/>
      </w:pPr>
      <w:r>
        <w:t>6                      i2c_slv_handle,</w:t>
      </w:r>
    </w:p>
    <w:p w14:paraId="7CC4E203" w14:textId="77777777" w:rsidR="00BC2EFF" w:rsidRDefault="00BC2EFF" w:rsidP="00BC2EFF">
      <w:pPr>
        <w:pStyle w:val="a5"/>
      </w:pPr>
      <w:r>
        <w:t>7                      &amp;__g__cb_funs,</w:t>
      </w:r>
    </w:p>
    <w:p w14:paraId="281F8AD2" w14:textId="77777777" w:rsidR="00BC2EFF" w:rsidRDefault="00BC2EFF" w:rsidP="00BC2EFF">
      <w:pPr>
        <w:pStyle w:val="a5"/>
      </w:pPr>
      <w:r>
        <w:t>8                      0x55,</w:t>
      </w:r>
    </w:p>
    <w:p w14:paraId="5D1D6C56" w14:textId="77777777" w:rsidR="00BC2EFF" w:rsidRDefault="00BC2EFF" w:rsidP="00BC2EFF">
      <w:pPr>
        <w:pStyle w:val="a5"/>
      </w:pPr>
      <w:r>
        <w:lastRenderedPageBreak/>
        <w:t>9                      AM_I2C_SLV_ADDR_7BIT,</w:t>
      </w:r>
    </w:p>
    <w:p w14:paraId="4CD1F51C" w14:textId="77777777" w:rsidR="00BC2EFF" w:rsidRDefault="00BC2EFF" w:rsidP="00BC2EFF">
      <w:pPr>
        <w:pStyle w:val="a5"/>
      </w:pPr>
      <w:r>
        <w:t>10                     NULL);</w:t>
      </w:r>
    </w:p>
    <w:p w14:paraId="2DB51328" w14:textId="77777777" w:rsidR="0060365C" w:rsidRDefault="00BC2EFF" w:rsidP="00BC2EFF">
      <w:pPr>
        <w:pStyle w:val="a5"/>
      </w:pPr>
      <w:r>
        <w:t>11  }</w:t>
      </w:r>
    </w:p>
    <w:p w14:paraId="16ACB329" w14:textId="77777777" w:rsidR="0060365C" w:rsidRPr="0060365C" w:rsidRDefault="0060365C" w:rsidP="00967432">
      <w:pPr>
        <w:pStyle w:val="23"/>
        <w:numPr>
          <w:ilvl w:val="0"/>
          <w:numId w:val="14"/>
        </w:numPr>
        <w:spacing w:before="62" w:after="62"/>
        <w:rPr>
          <w:b/>
        </w:rPr>
      </w:pPr>
      <w:r w:rsidRPr="0060365C">
        <w:rPr>
          <w:rFonts w:hint="eastAsia"/>
          <w:b/>
        </w:rPr>
        <w:t>开启</w:t>
      </w:r>
      <w:r w:rsidRPr="0060365C">
        <w:rPr>
          <w:rFonts w:hint="eastAsia"/>
          <w:b/>
        </w:rPr>
        <w:t>I</w:t>
      </w:r>
      <w:r w:rsidRPr="0060365C">
        <w:rPr>
          <w:b/>
          <w:vertAlign w:val="superscript"/>
          <w:lang w:val="de-DE"/>
        </w:rPr>
        <w:t>2</w:t>
      </w:r>
      <w:r w:rsidRPr="0060365C">
        <w:rPr>
          <w:b/>
        </w:rPr>
        <w:t>C</w:t>
      </w:r>
      <w:r w:rsidRPr="0060365C">
        <w:rPr>
          <w:rFonts w:hint="eastAsia"/>
          <w:b/>
        </w:rPr>
        <w:t>从机设备</w:t>
      </w:r>
    </w:p>
    <w:p w14:paraId="7A61E643" w14:textId="77777777" w:rsidR="0060365C" w:rsidRDefault="0060365C" w:rsidP="0060365C">
      <w:pPr>
        <w:spacing w:before="62" w:after="62"/>
        <w:ind w:firstLineChars="200" w:firstLine="420"/>
        <w:rPr>
          <w:lang w:val="de-DE"/>
        </w:rPr>
      </w:pPr>
      <w:r>
        <w:rPr>
          <w:lang w:val="de-DE"/>
        </w:rPr>
        <w:t>构建完成后</w:t>
      </w:r>
      <w:r>
        <w:rPr>
          <w:rFonts w:hint="eastAsia"/>
          <w:lang w:val="de-DE"/>
        </w:rPr>
        <w:t>，</w:t>
      </w:r>
      <w:r>
        <w:rPr>
          <w:lang w:val="de-DE"/>
        </w:rPr>
        <w:t>即可开启</w:t>
      </w:r>
      <w:r w:rsidRPr="009673CA">
        <w:rPr>
          <w:rFonts w:hint="eastAsia"/>
        </w:rPr>
        <w:t>I</w:t>
      </w:r>
      <w:r w:rsidRPr="009673CA">
        <w:rPr>
          <w:vertAlign w:val="superscript"/>
          <w:lang w:val="de-DE"/>
        </w:rPr>
        <w:t>2</w:t>
      </w:r>
      <w:r w:rsidRPr="009673CA">
        <w:t>C</w:t>
      </w:r>
      <w:r w:rsidRPr="0060365C">
        <w:rPr>
          <w:rFonts w:hint="eastAsia"/>
          <w:lang w:val="de-DE"/>
        </w:rPr>
        <w:t>从机设备</w:t>
      </w:r>
      <w:r>
        <w:rPr>
          <w:rFonts w:hint="eastAsia"/>
          <w:lang w:val="de-DE"/>
        </w:rPr>
        <w:t>；开启</w:t>
      </w:r>
      <w:r w:rsidRPr="009673CA">
        <w:rPr>
          <w:rFonts w:hint="eastAsia"/>
        </w:rPr>
        <w:t>I</w:t>
      </w:r>
      <w:r w:rsidRPr="009673CA">
        <w:rPr>
          <w:vertAlign w:val="superscript"/>
          <w:lang w:val="de-DE"/>
        </w:rPr>
        <w:t>2</w:t>
      </w:r>
      <w:r w:rsidRPr="009673CA">
        <w:t>C</w:t>
      </w:r>
      <w:r>
        <w:t>从机设备</w:t>
      </w:r>
      <w:r w:rsidR="003A6422">
        <w:rPr>
          <w:rFonts w:hint="eastAsia"/>
        </w:rPr>
        <w:t>，</w:t>
      </w:r>
      <w:r w:rsidR="003A6422">
        <w:t>函数原型为</w:t>
      </w:r>
      <w:r w:rsidR="003A6422">
        <w:rPr>
          <w:rFonts w:hint="eastAsia"/>
        </w:rPr>
        <w:t>：</w:t>
      </w:r>
    </w:p>
    <w:p w14:paraId="18CB854A" w14:textId="77777777" w:rsidR="0060365C" w:rsidRDefault="003A6422" w:rsidP="003A6422">
      <w:pPr>
        <w:pStyle w:val="a5"/>
      </w:pPr>
      <w:r>
        <w:t xml:space="preserve">int </w:t>
      </w:r>
      <w:r w:rsidR="0060365C" w:rsidRPr="0060365C">
        <w:t xml:space="preserve"> am_i2c_slv_setup (am_i2c_slv_device_t *p_dev)</w:t>
      </w:r>
      <w:r w:rsidR="0044784D">
        <w:t>;</w:t>
      </w:r>
    </w:p>
    <w:p w14:paraId="52C51F8E" w14:textId="77777777" w:rsidR="003A6422" w:rsidRDefault="003A6422" w:rsidP="00967432">
      <w:pPr>
        <w:pStyle w:val="23"/>
        <w:numPr>
          <w:ilvl w:val="0"/>
          <w:numId w:val="14"/>
        </w:numPr>
        <w:spacing w:before="62" w:after="62"/>
        <w:rPr>
          <w:b/>
        </w:rPr>
      </w:pPr>
      <w:r w:rsidRPr="0060365C">
        <w:rPr>
          <w:rFonts w:hint="eastAsia"/>
          <w:b/>
        </w:rPr>
        <w:t>I</w:t>
      </w:r>
      <w:r w:rsidRPr="0060365C">
        <w:rPr>
          <w:b/>
          <w:vertAlign w:val="superscript"/>
          <w:lang w:val="de-DE"/>
        </w:rPr>
        <w:t>2</w:t>
      </w:r>
      <w:r w:rsidRPr="0060365C">
        <w:rPr>
          <w:b/>
        </w:rPr>
        <w:t>C</w:t>
      </w:r>
      <w:r>
        <w:rPr>
          <w:rFonts w:hint="eastAsia"/>
          <w:b/>
        </w:rPr>
        <w:t>从</w:t>
      </w:r>
      <w:r w:rsidR="00FD5B35">
        <w:rPr>
          <w:b/>
        </w:rPr>
        <w:t>机范例</w:t>
      </w:r>
    </w:p>
    <w:p w14:paraId="6F5862D9" w14:textId="77777777" w:rsidR="000C0E74" w:rsidRPr="00B60CD3" w:rsidRDefault="000C0E74" w:rsidP="00B60CD3">
      <w:pPr>
        <w:pStyle w:val="23"/>
        <w:spacing w:before="62" w:after="62"/>
        <w:rPr>
          <w:kern w:val="2"/>
        </w:rPr>
      </w:pPr>
      <w:r w:rsidRPr="00B60CD3">
        <w:rPr>
          <w:kern w:val="2"/>
          <w:lang w:val="de-DE"/>
        </w:rPr>
        <w:t>在使用过程中</w:t>
      </w:r>
      <w:r w:rsidRPr="00B60CD3">
        <w:rPr>
          <w:rFonts w:hint="eastAsia"/>
          <w:kern w:val="2"/>
          <w:lang w:val="de-DE"/>
        </w:rPr>
        <w:t>，</w:t>
      </w:r>
      <w:r w:rsidRPr="00B60CD3">
        <w:rPr>
          <w:kern w:val="2"/>
          <w:lang w:val="de-DE"/>
        </w:rPr>
        <w:t>应该首先定义需要的回调函数</w:t>
      </w:r>
      <w:r w:rsidRPr="00B60CD3">
        <w:rPr>
          <w:rFonts w:hint="eastAsia"/>
          <w:kern w:val="2"/>
          <w:lang w:val="de-DE"/>
        </w:rPr>
        <w:t>，</w:t>
      </w:r>
      <w:r w:rsidRPr="00B60CD3">
        <w:rPr>
          <w:kern w:val="2"/>
          <w:lang w:val="de-DE"/>
        </w:rPr>
        <w:t>然后定义一个</w:t>
      </w:r>
      <w:r w:rsidRPr="00B60CD3">
        <w:rPr>
          <w:kern w:val="2"/>
          <w:lang w:val="de-DE"/>
        </w:rPr>
        <w:t>am_i2c_slv_cb_funcs_t</w:t>
      </w:r>
      <w:r w:rsidRPr="00B60CD3">
        <w:rPr>
          <w:kern w:val="2"/>
          <w:lang w:val="de-DE"/>
        </w:rPr>
        <w:t>类型的结构体</w:t>
      </w:r>
      <w:r w:rsidR="00A31E75" w:rsidRPr="00B60CD3">
        <w:rPr>
          <w:kern w:val="2"/>
          <w:lang w:val="de-DE"/>
        </w:rPr>
        <w:t>保存定义的回调函数</w:t>
      </w:r>
      <w:r w:rsidR="00A31E75" w:rsidRPr="00B60CD3">
        <w:rPr>
          <w:rFonts w:hint="eastAsia"/>
          <w:kern w:val="2"/>
          <w:lang w:val="de-DE"/>
        </w:rPr>
        <w:t>，</w:t>
      </w:r>
      <w:r w:rsidR="00A31E75" w:rsidRPr="00B60CD3">
        <w:rPr>
          <w:kern w:val="2"/>
          <w:lang w:val="de-DE"/>
        </w:rPr>
        <w:t>然后在开始初始化</w:t>
      </w:r>
      <w:r w:rsidR="00A31E75" w:rsidRPr="00B60CD3">
        <w:rPr>
          <w:rFonts w:hint="eastAsia"/>
          <w:kern w:val="2"/>
        </w:rPr>
        <w:t>I</w:t>
      </w:r>
      <w:r w:rsidR="00A31E75" w:rsidRPr="00B60CD3">
        <w:rPr>
          <w:kern w:val="2"/>
          <w:vertAlign w:val="superscript"/>
          <w:lang w:val="de-DE"/>
        </w:rPr>
        <w:t>2</w:t>
      </w:r>
      <w:r w:rsidR="00A31E75" w:rsidRPr="00B60CD3">
        <w:rPr>
          <w:kern w:val="2"/>
        </w:rPr>
        <w:t>C</w:t>
      </w:r>
      <w:r w:rsidR="00A31E75" w:rsidRPr="00B60CD3">
        <w:rPr>
          <w:rFonts w:hint="eastAsia"/>
          <w:kern w:val="2"/>
          <w:lang w:val="de-DE"/>
        </w:rPr>
        <w:t>从机设备，详见</w:t>
      </w:r>
      <w:r w:rsidR="00A31E75" w:rsidRPr="00B60CD3">
        <w:rPr>
          <w:kern w:val="2"/>
          <w:lang w:val="de-DE"/>
        </w:rPr>
        <w:fldChar w:fldCharType="begin"/>
      </w:r>
      <w:r w:rsidR="00A31E75" w:rsidRPr="00B60CD3">
        <w:rPr>
          <w:kern w:val="2"/>
          <w:lang w:val="de-DE"/>
        </w:rPr>
        <w:instrText xml:space="preserve"> </w:instrText>
      </w:r>
      <w:r w:rsidR="00A31E75" w:rsidRPr="00B60CD3">
        <w:rPr>
          <w:rFonts w:hint="eastAsia"/>
          <w:kern w:val="2"/>
          <w:lang w:val="de-DE"/>
        </w:rPr>
        <w:instrText>REF _Ref529548345 \h</w:instrText>
      </w:r>
      <w:r w:rsidR="00A31E75" w:rsidRPr="00B60CD3">
        <w:rPr>
          <w:kern w:val="2"/>
          <w:lang w:val="de-DE"/>
        </w:rPr>
        <w:instrText xml:space="preserve"> </w:instrText>
      </w:r>
      <w:r w:rsidR="00B60CD3">
        <w:rPr>
          <w:kern w:val="2"/>
          <w:lang w:val="de-DE"/>
        </w:rPr>
        <w:instrText xml:space="preserve"> \* MERGEFORMAT </w:instrText>
      </w:r>
      <w:r w:rsidR="00A31E75" w:rsidRPr="00B60CD3">
        <w:rPr>
          <w:kern w:val="2"/>
          <w:lang w:val="de-DE"/>
        </w:rPr>
      </w:r>
      <w:r w:rsidR="00A31E75" w:rsidRPr="00B60CD3">
        <w:rPr>
          <w:kern w:val="2"/>
          <w:lang w:val="de-DE"/>
        </w:rPr>
        <w:fldChar w:fldCharType="separate"/>
      </w:r>
      <w:r w:rsidR="00B93B10" w:rsidRPr="00B93B10">
        <w:rPr>
          <w:rFonts w:hint="eastAsia"/>
          <w:kern w:val="2"/>
        </w:rPr>
        <w:t>程序清单</w:t>
      </w:r>
      <w:r w:rsidR="00B93B10" w:rsidRPr="00B93B10">
        <w:rPr>
          <w:kern w:val="2"/>
        </w:rPr>
        <w:t>4.8</w:t>
      </w:r>
      <w:r w:rsidR="00A31E75" w:rsidRPr="00B60CD3">
        <w:rPr>
          <w:kern w:val="2"/>
          <w:lang w:val="de-DE"/>
        </w:rPr>
        <w:fldChar w:fldCharType="end"/>
      </w:r>
    </w:p>
    <w:p w14:paraId="2CD51DFD" w14:textId="24C82754" w:rsidR="000C0E74" w:rsidRPr="000C0E74" w:rsidRDefault="000C0E74" w:rsidP="000C0E74">
      <w:pPr>
        <w:pStyle w:val="a7"/>
      </w:pPr>
      <w:bookmarkStart w:id="197" w:name="_Ref529548345"/>
      <w:r w:rsidRPr="000C0E74">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8</w:t>
      </w:r>
      <w:r w:rsidR="00A26C7F">
        <w:fldChar w:fldCharType="end"/>
      </w:r>
      <w:bookmarkEnd w:id="197"/>
      <w:r w:rsidR="00A31E75">
        <w:t xml:space="preserve">  </w:t>
      </w:r>
      <w:r w:rsidR="00A31E75" w:rsidRPr="00A31E75">
        <w:rPr>
          <w:rFonts w:hint="eastAsia"/>
        </w:rPr>
        <w:t>I</w:t>
      </w:r>
      <w:r w:rsidR="00A31E75" w:rsidRPr="00A31E75">
        <w:rPr>
          <w:vertAlign w:val="superscript"/>
          <w:lang w:val="de-DE"/>
        </w:rPr>
        <w:t>2</w:t>
      </w:r>
      <w:r w:rsidR="00A31E75" w:rsidRPr="00A31E75">
        <w:t>C</w:t>
      </w:r>
      <w:r w:rsidR="00FD5B35">
        <w:rPr>
          <w:rFonts w:hint="eastAsia"/>
        </w:rPr>
        <w:t>从机范例</w:t>
      </w:r>
    </w:p>
    <w:p w14:paraId="06EC2FD5" w14:textId="77777777" w:rsidR="00670844" w:rsidRDefault="00670844" w:rsidP="00670844">
      <w:pPr>
        <w:pStyle w:val="a5"/>
      </w:pPr>
      <w:r>
        <w:t>1   #include "ametal.h"</w:t>
      </w:r>
    </w:p>
    <w:p w14:paraId="2DF3A558" w14:textId="77777777" w:rsidR="00670844" w:rsidRDefault="00670844" w:rsidP="00670844">
      <w:pPr>
        <w:pStyle w:val="a5"/>
      </w:pPr>
      <w:r>
        <w:t>2   #include "am_i2c_slv.h"</w:t>
      </w:r>
    </w:p>
    <w:p w14:paraId="771AE5D3" w14:textId="77777777" w:rsidR="00670844" w:rsidRDefault="00670844" w:rsidP="00670844">
      <w:pPr>
        <w:pStyle w:val="a5"/>
      </w:pPr>
      <w:r>
        <w:t>3   #include "am_zlg116_inst_init.h"</w:t>
      </w:r>
    </w:p>
    <w:p w14:paraId="5DEFCD15" w14:textId="2FDA92C2" w:rsidR="00670844" w:rsidRDefault="00670844" w:rsidP="00670844">
      <w:pPr>
        <w:pStyle w:val="a5"/>
      </w:pPr>
      <w:r>
        <w:rPr>
          <w:rFonts w:hint="eastAsia"/>
        </w:rPr>
        <w:t xml:space="preserve">4  </w:t>
      </w:r>
    </w:p>
    <w:p w14:paraId="539B7B2A" w14:textId="23EBA465" w:rsidR="00670844" w:rsidRDefault="00670844" w:rsidP="00670844">
      <w:pPr>
        <w:pStyle w:val="a5"/>
      </w:pPr>
      <w:r>
        <w:t>5   #define __REG_SIZE  20</w:t>
      </w:r>
      <w:r w:rsidR="003A5EC7">
        <w:rPr>
          <w:rFonts w:hint="eastAsia"/>
        </w:rPr>
        <w:t xml:space="preserve"> </w:t>
      </w:r>
      <w:r w:rsidR="003A5EC7">
        <w:tab/>
      </w:r>
      <w:r w:rsidR="003A5EC7">
        <w:tab/>
      </w:r>
      <w:r w:rsidR="003A5EC7">
        <w:tab/>
      </w:r>
      <w:r w:rsidR="003A5EC7">
        <w:tab/>
      </w:r>
      <w:r w:rsidR="003A5EC7">
        <w:tab/>
      </w:r>
      <w:r w:rsidR="003A5EC7">
        <w:tab/>
      </w:r>
      <w:r w:rsidR="003A5EC7">
        <w:tab/>
      </w:r>
      <w:r w:rsidR="003A5EC7">
        <w:rPr>
          <w:rFonts w:hint="eastAsia"/>
        </w:rPr>
        <w:t>//</w:t>
      </w:r>
      <w:r w:rsidR="003A5EC7">
        <w:rPr>
          <w:rFonts w:hint="eastAsia"/>
        </w:rPr>
        <w:t>寄存器数量</w:t>
      </w:r>
    </w:p>
    <w:p w14:paraId="0ED0E09D" w14:textId="77777777" w:rsidR="00670844" w:rsidRDefault="00670844" w:rsidP="00670844">
      <w:pPr>
        <w:pStyle w:val="a5"/>
      </w:pPr>
      <w:r>
        <w:t>6   static uint8_t __g_reg_buf[__REG_SIZE];</w:t>
      </w:r>
    </w:p>
    <w:p w14:paraId="7E459F27" w14:textId="77777777" w:rsidR="00670844" w:rsidRDefault="00670844" w:rsidP="00670844">
      <w:pPr>
        <w:pStyle w:val="a5"/>
      </w:pPr>
      <w:r>
        <w:t>7   static uint8_t __g_subaddr;</w:t>
      </w:r>
    </w:p>
    <w:p w14:paraId="4FF79D3E" w14:textId="77777777" w:rsidR="00670844" w:rsidRDefault="00670844" w:rsidP="00670844">
      <w:pPr>
        <w:pStyle w:val="a5"/>
      </w:pPr>
      <w:r>
        <w:t xml:space="preserve">8   </w:t>
      </w:r>
    </w:p>
    <w:p w14:paraId="695839F3" w14:textId="77777777" w:rsidR="00670844" w:rsidRDefault="00670844" w:rsidP="00670844">
      <w:pPr>
        <w:pStyle w:val="a5"/>
      </w:pPr>
      <w:r>
        <w:t>9   static uint8_t __g_count = 0;</w:t>
      </w:r>
    </w:p>
    <w:p w14:paraId="78B404BA" w14:textId="77777777" w:rsidR="00670844" w:rsidRDefault="00670844" w:rsidP="00670844">
      <w:pPr>
        <w:pStyle w:val="a5"/>
      </w:pPr>
      <w:r>
        <w:rPr>
          <w:rFonts w:hint="eastAsia"/>
        </w:rPr>
        <w:t>10  static int __addr_matching (void * p_arg, am_bool_t is_rx)</w:t>
      </w:r>
      <w:r>
        <w:tab/>
      </w:r>
      <w:r>
        <w:tab/>
      </w:r>
      <w:r>
        <w:rPr>
          <w:rFonts w:hint="eastAsia"/>
        </w:rPr>
        <w:t>/</w:t>
      </w:r>
      <w:r>
        <w:t>/</w:t>
      </w:r>
      <w:r>
        <w:rPr>
          <w:rFonts w:hint="eastAsia"/>
        </w:rPr>
        <w:t xml:space="preserve"> </w:t>
      </w:r>
      <w:r>
        <w:rPr>
          <w:rFonts w:hint="eastAsia"/>
        </w:rPr>
        <w:t>地址匹配回调函数</w:t>
      </w:r>
    </w:p>
    <w:p w14:paraId="2D265187" w14:textId="77777777" w:rsidR="00670844" w:rsidRDefault="00670844" w:rsidP="00670844">
      <w:pPr>
        <w:pStyle w:val="a5"/>
      </w:pPr>
      <w:r>
        <w:t>11  {</w:t>
      </w:r>
    </w:p>
    <w:p w14:paraId="3212688F" w14:textId="77777777" w:rsidR="00670844" w:rsidRDefault="00670844" w:rsidP="00670844">
      <w:pPr>
        <w:pStyle w:val="a5"/>
      </w:pPr>
      <w:r>
        <w:t>12      /* do some thing */</w:t>
      </w:r>
    </w:p>
    <w:p w14:paraId="0741F87D" w14:textId="77777777" w:rsidR="00670844" w:rsidRDefault="00670844" w:rsidP="00670844">
      <w:pPr>
        <w:pStyle w:val="a5"/>
      </w:pPr>
      <w:r>
        <w:rPr>
          <w:rFonts w:hint="eastAsia"/>
        </w:rPr>
        <w:t>13      __g_count++;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t>/</w:t>
      </w:r>
      <w:r>
        <w:rPr>
          <w:rFonts w:hint="eastAsia"/>
        </w:rPr>
        <w:t xml:space="preserve"> </w:t>
      </w:r>
      <w:r>
        <w:rPr>
          <w:rFonts w:hint="eastAsia"/>
        </w:rPr>
        <w:t>子地址自增</w:t>
      </w:r>
    </w:p>
    <w:p w14:paraId="08E69247" w14:textId="77777777" w:rsidR="00670844" w:rsidRDefault="00670844" w:rsidP="00670844">
      <w:pPr>
        <w:pStyle w:val="a5"/>
      </w:pPr>
      <w:r>
        <w:t>14      return AM_OK;</w:t>
      </w:r>
    </w:p>
    <w:p w14:paraId="1086707B" w14:textId="77777777" w:rsidR="00670844" w:rsidRDefault="00670844" w:rsidP="00670844">
      <w:pPr>
        <w:pStyle w:val="a5"/>
      </w:pPr>
      <w:r>
        <w:t>15  }</w:t>
      </w:r>
    </w:p>
    <w:p w14:paraId="1095EB7D" w14:textId="77777777" w:rsidR="00670844" w:rsidRDefault="00670844" w:rsidP="00670844">
      <w:pPr>
        <w:pStyle w:val="a5"/>
      </w:pPr>
      <w:r>
        <w:t xml:space="preserve">16  </w:t>
      </w:r>
    </w:p>
    <w:p w14:paraId="6277D4DA" w14:textId="77777777" w:rsidR="00670844" w:rsidRDefault="00670844" w:rsidP="00670844">
      <w:pPr>
        <w:pStyle w:val="a5"/>
      </w:pPr>
      <w:r>
        <w:rPr>
          <w:rFonts w:hint="eastAsia"/>
        </w:rPr>
        <w:t xml:space="preserve">17  static int __txbyte_get (void *p_arg, uint8_t *p_byte) </w:t>
      </w:r>
      <w:r>
        <w:tab/>
      </w:r>
      <w:r>
        <w:tab/>
      </w:r>
      <w:r>
        <w:rPr>
          <w:rFonts w:hint="eastAsia"/>
        </w:rPr>
        <w:t>/</w:t>
      </w:r>
      <w:r>
        <w:t>/</w:t>
      </w:r>
      <w:r>
        <w:rPr>
          <w:rFonts w:hint="eastAsia"/>
        </w:rPr>
        <w:t xml:space="preserve"> </w:t>
      </w:r>
      <w:r>
        <w:rPr>
          <w:rFonts w:hint="eastAsia"/>
        </w:rPr>
        <w:t>获取发送一个字节回调函数</w:t>
      </w:r>
    </w:p>
    <w:p w14:paraId="2A2DA31C" w14:textId="77777777" w:rsidR="00670844" w:rsidRDefault="00670844" w:rsidP="00670844">
      <w:pPr>
        <w:pStyle w:val="a5"/>
      </w:pPr>
      <w:r>
        <w:t>18  {</w:t>
      </w:r>
    </w:p>
    <w:p w14:paraId="33D742F0" w14:textId="77777777" w:rsidR="00670844" w:rsidRDefault="00670844" w:rsidP="00670844">
      <w:pPr>
        <w:pStyle w:val="a5"/>
      </w:pPr>
      <w:r>
        <w:t>19      *p_byte = __g_reg_buf[__g_subaddr];</w:t>
      </w:r>
    </w:p>
    <w:p w14:paraId="642FBBE4" w14:textId="77777777" w:rsidR="00670844" w:rsidRDefault="00670844" w:rsidP="00670844">
      <w:pPr>
        <w:pStyle w:val="a5"/>
      </w:pPr>
      <w:r>
        <w:rPr>
          <w:rFonts w:hint="eastAsia"/>
        </w:rPr>
        <w:t>20      __g_subaddr++;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t>/</w:t>
      </w:r>
      <w:r>
        <w:rPr>
          <w:rFonts w:hint="eastAsia"/>
        </w:rPr>
        <w:t xml:space="preserve"> </w:t>
      </w:r>
      <w:r>
        <w:rPr>
          <w:rFonts w:hint="eastAsia"/>
        </w:rPr>
        <w:t>子地址自增</w:t>
      </w:r>
    </w:p>
    <w:p w14:paraId="1647F757" w14:textId="77777777" w:rsidR="00670844" w:rsidRDefault="00670844" w:rsidP="00670844">
      <w:pPr>
        <w:pStyle w:val="a5"/>
      </w:pPr>
      <w:r>
        <w:t>21      return AM_OK;</w:t>
      </w:r>
    </w:p>
    <w:p w14:paraId="61E89274" w14:textId="77777777" w:rsidR="00670844" w:rsidRDefault="00670844" w:rsidP="00670844">
      <w:pPr>
        <w:pStyle w:val="a5"/>
      </w:pPr>
      <w:r>
        <w:t>22  }</w:t>
      </w:r>
    </w:p>
    <w:p w14:paraId="324761C7" w14:textId="77777777" w:rsidR="00670844" w:rsidRDefault="00670844" w:rsidP="00670844">
      <w:pPr>
        <w:pStyle w:val="a5"/>
      </w:pPr>
      <w:r>
        <w:t xml:space="preserve">23  </w:t>
      </w:r>
    </w:p>
    <w:p w14:paraId="777EEFDF" w14:textId="77777777" w:rsidR="00670844" w:rsidRDefault="00670844" w:rsidP="00670844">
      <w:pPr>
        <w:pStyle w:val="a5"/>
      </w:pPr>
      <w:r>
        <w:rPr>
          <w:rFonts w:hint="eastAsia"/>
        </w:rPr>
        <w:t>24  static int __rxbyte_put(void *p_arg, uint8_t byte)</w:t>
      </w:r>
      <w:r>
        <w:tab/>
      </w:r>
      <w:r>
        <w:tab/>
      </w:r>
      <w:r>
        <w:tab/>
      </w:r>
      <w:r>
        <w:rPr>
          <w:rFonts w:hint="eastAsia"/>
        </w:rPr>
        <w:t xml:space="preserve">// </w:t>
      </w:r>
      <w:r>
        <w:rPr>
          <w:rFonts w:hint="eastAsia"/>
        </w:rPr>
        <w:t>接受一个字节回调</w:t>
      </w:r>
    </w:p>
    <w:p w14:paraId="5BC54362" w14:textId="77777777" w:rsidR="00670844" w:rsidRDefault="00670844" w:rsidP="00670844">
      <w:pPr>
        <w:pStyle w:val="a5"/>
      </w:pPr>
      <w:r>
        <w:t>25  {</w:t>
      </w:r>
    </w:p>
    <w:p w14:paraId="39B6ECBB" w14:textId="77777777" w:rsidR="00670844" w:rsidRDefault="00670844" w:rsidP="00670844">
      <w:pPr>
        <w:pStyle w:val="a5"/>
      </w:pPr>
      <w:r>
        <w:t>26      __g_reg_buf[__g_subaddr] = byte;</w:t>
      </w:r>
    </w:p>
    <w:p w14:paraId="39A48B84" w14:textId="77777777" w:rsidR="00670844" w:rsidRDefault="00670844" w:rsidP="00670844">
      <w:pPr>
        <w:pStyle w:val="a5"/>
      </w:pPr>
      <w:r>
        <w:rPr>
          <w:rFonts w:hint="eastAsia"/>
        </w:rPr>
        <w:t>27      __g_subaddr++;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t>/</w:t>
      </w:r>
      <w:r>
        <w:rPr>
          <w:rFonts w:hint="eastAsia"/>
        </w:rPr>
        <w:t xml:space="preserve"> </w:t>
      </w:r>
      <w:r>
        <w:rPr>
          <w:rFonts w:hint="eastAsia"/>
        </w:rPr>
        <w:t>子地址自增</w:t>
      </w:r>
    </w:p>
    <w:p w14:paraId="788908AA" w14:textId="77777777" w:rsidR="00670844" w:rsidRDefault="00670844" w:rsidP="00670844">
      <w:pPr>
        <w:pStyle w:val="a5"/>
      </w:pPr>
      <w:r>
        <w:t>28      return AM_OK;</w:t>
      </w:r>
    </w:p>
    <w:p w14:paraId="3C1E4710" w14:textId="77777777" w:rsidR="00670844" w:rsidRDefault="00670844" w:rsidP="00670844">
      <w:pPr>
        <w:pStyle w:val="a5"/>
      </w:pPr>
      <w:r>
        <w:t>29  }</w:t>
      </w:r>
    </w:p>
    <w:p w14:paraId="7098FA77" w14:textId="77777777" w:rsidR="00670844" w:rsidRDefault="00670844" w:rsidP="00670844">
      <w:pPr>
        <w:pStyle w:val="a5"/>
      </w:pPr>
      <w:r>
        <w:t xml:space="preserve">30  </w:t>
      </w:r>
    </w:p>
    <w:p w14:paraId="37CD9646" w14:textId="77777777" w:rsidR="00670844" w:rsidRDefault="00670844" w:rsidP="00670844">
      <w:pPr>
        <w:pStyle w:val="a5"/>
      </w:pPr>
      <w:r>
        <w:rPr>
          <w:rFonts w:hint="eastAsia"/>
        </w:rPr>
        <w:t xml:space="preserve">31  static void  __tran_stop(void *p_arg)          </w:t>
      </w:r>
      <w:r>
        <w:tab/>
      </w:r>
      <w:r>
        <w:tab/>
      </w:r>
      <w:r>
        <w:tab/>
      </w:r>
      <w:r>
        <w:rPr>
          <w:rFonts w:hint="eastAsia"/>
        </w:rPr>
        <w:t>/</w:t>
      </w:r>
      <w:r>
        <w:t>/</w:t>
      </w:r>
      <w:r>
        <w:rPr>
          <w:rFonts w:hint="eastAsia"/>
        </w:rPr>
        <w:t xml:space="preserve"> </w:t>
      </w:r>
      <w:r>
        <w:rPr>
          <w:rFonts w:hint="eastAsia"/>
        </w:rPr>
        <w:t>停止传输回调函数</w:t>
      </w:r>
    </w:p>
    <w:p w14:paraId="650ADCC2" w14:textId="77777777" w:rsidR="00670844" w:rsidRDefault="00670844" w:rsidP="00670844">
      <w:pPr>
        <w:pStyle w:val="a5"/>
      </w:pPr>
      <w:r>
        <w:t>32  {</w:t>
      </w:r>
    </w:p>
    <w:p w14:paraId="6CC3FCCE" w14:textId="77777777" w:rsidR="00670844" w:rsidRDefault="00670844" w:rsidP="00670844">
      <w:pPr>
        <w:pStyle w:val="a5"/>
      </w:pPr>
      <w:r>
        <w:lastRenderedPageBreak/>
        <w:t>33      __g_subaddr = 0;</w:t>
      </w:r>
    </w:p>
    <w:p w14:paraId="35C64E1E" w14:textId="77777777" w:rsidR="00670844" w:rsidRDefault="00670844" w:rsidP="00670844">
      <w:pPr>
        <w:pStyle w:val="a5"/>
      </w:pPr>
      <w:r>
        <w:t>34  }</w:t>
      </w:r>
    </w:p>
    <w:p w14:paraId="13AFA24D" w14:textId="77777777" w:rsidR="00670844" w:rsidRDefault="00670844" w:rsidP="00670844">
      <w:pPr>
        <w:pStyle w:val="a5"/>
      </w:pPr>
      <w:r>
        <w:t xml:space="preserve">35  </w:t>
      </w:r>
    </w:p>
    <w:p w14:paraId="53F22FCD" w14:textId="77777777" w:rsidR="00670844" w:rsidRDefault="00670844" w:rsidP="00670844">
      <w:pPr>
        <w:pStyle w:val="a5"/>
      </w:pPr>
      <w:r>
        <w:rPr>
          <w:rFonts w:hint="eastAsia"/>
        </w:rPr>
        <w:t xml:space="preserve">36  static am_i2c_slv_cb_funcs_t __g_i2c_slv_cb_funs = {    </w:t>
      </w:r>
      <w:r>
        <w:tab/>
      </w:r>
      <w:r>
        <w:rPr>
          <w:rFonts w:hint="eastAsia"/>
        </w:rPr>
        <w:t>/</w:t>
      </w:r>
      <w:r>
        <w:t>/</w:t>
      </w:r>
      <w:r>
        <w:rPr>
          <w:rFonts w:hint="eastAsia"/>
        </w:rPr>
        <w:t xml:space="preserve"> </w:t>
      </w:r>
      <w:r>
        <w:rPr>
          <w:rFonts w:hint="eastAsia"/>
        </w:rPr>
        <w:t>回调函数指针</w:t>
      </w:r>
      <w:r w:rsidR="00E578BB">
        <w:rPr>
          <w:rFonts w:hint="eastAsia"/>
        </w:rPr>
        <w:t>结构体</w:t>
      </w:r>
    </w:p>
    <w:p w14:paraId="0D209E6C" w14:textId="77777777" w:rsidR="00670844" w:rsidRDefault="00670844" w:rsidP="00670844">
      <w:pPr>
        <w:pStyle w:val="a5"/>
      </w:pPr>
      <w:r>
        <w:t>37      __addr_matching,</w:t>
      </w:r>
    </w:p>
    <w:p w14:paraId="376A4BA2" w14:textId="77777777" w:rsidR="00670844" w:rsidRDefault="00670844" w:rsidP="00670844">
      <w:pPr>
        <w:pStyle w:val="a5"/>
      </w:pPr>
      <w:r>
        <w:t>38      __txbyte_get,</w:t>
      </w:r>
    </w:p>
    <w:p w14:paraId="03E45AC0" w14:textId="77777777" w:rsidR="00670844" w:rsidRDefault="00670844" w:rsidP="00670844">
      <w:pPr>
        <w:pStyle w:val="a5"/>
      </w:pPr>
      <w:r>
        <w:t>39      __rxbyte_put,</w:t>
      </w:r>
    </w:p>
    <w:p w14:paraId="6A7A2382" w14:textId="77777777" w:rsidR="00670844" w:rsidRDefault="00670844" w:rsidP="00670844">
      <w:pPr>
        <w:pStyle w:val="a5"/>
      </w:pPr>
      <w:r>
        <w:t>40      __tran_stop,</w:t>
      </w:r>
    </w:p>
    <w:p w14:paraId="6AB10F0F" w14:textId="77777777" w:rsidR="00670844" w:rsidRDefault="00670844" w:rsidP="00670844">
      <w:pPr>
        <w:pStyle w:val="a5"/>
      </w:pPr>
      <w:r>
        <w:t>41  };</w:t>
      </w:r>
    </w:p>
    <w:p w14:paraId="259BB4AD" w14:textId="77777777" w:rsidR="00670844" w:rsidRDefault="00670844" w:rsidP="00670844">
      <w:pPr>
        <w:pStyle w:val="a5"/>
      </w:pPr>
      <w:r>
        <w:t xml:space="preserve">42  </w:t>
      </w:r>
    </w:p>
    <w:p w14:paraId="616F1ED9" w14:textId="77777777" w:rsidR="00670844" w:rsidRDefault="00670844" w:rsidP="00670844">
      <w:pPr>
        <w:pStyle w:val="a5"/>
      </w:pPr>
      <w:r>
        <w:t>43  int main()</w:t>
      </w:r>
    </w:p>
    <w:p w14:paraId="7EFF480A" w14:textId="77777777" w:rsidR="00670844" w:rsidRDefault="00670844" w:rsidP="00670844">
      <w:pPr>
        <w:pStyle w:val="a5"/>
      </w:pPr>
      <w:r>
        <w:t>44  {</w:t>
      </w:r>
    </w:p>
    <w:p w14:paraId="227BA657" w14:textId="77777777" w:rsidR="00670844" w:rsidRDefault="00670844" w:rsidP="00670844">
      <w:pPr>
        <w:pStyle w:val="a5"/>
      </w:pPr>
      <w:r>
        <w:t>45      am_i2c_slv_handle_t handle = am_zlg116_i2c1_slv_inst_init();</w:t>
      </w:r>
    </w:p>
    <w:p w14:paraId="7CA91112" w14:textId="77777777" w:rsidR="00670844" w:rsidRDefault="00670844" w:rsidP="00670844">
      <w:pPr>
        <w:pStyle w:val="a5"/>
      </w:pPr>
      <w:r>
        <w:t>46      uint16_t            dev_addr = 0x50;</w:t>
      </w:r>
    </w:p>
    <w:p w14:paraId="7D00EBF4" w14:textId="77777777" w:rsidR="00670844" w:rsidRDefault="00670844" w:rsidP="00670844">
      <w:pPr>
        <w:pStyle w:val="a5"/>
      </w:pPr>
      <w:r>
        <w:t>47      int                 i;</w:t>
      </w:r>
    </w:p>
    <w:p w14:paraId="2768D8C4" w14:textId="77777777" w:rsidR="00670844" w:rsidRDefault="00670844" w:rsidP="00670844">
      <w:pPr>
        <w:pStyle w:val="a5"/>
      </w:pPr>
      <w:r>
        <w:t>48      am_i2c_slv_device_t  i2c_slv_dev;</w:t>
      </w:r>
    </w:p>
    <w:p w14:paraId="7C50AB0B" w14:textId="77777777" w:rsidR="00670844" w:rsidRDefault="00670844" w:rsidP="00670844">
      <w:pPr>
        <w:pStyle w:val="a5"/>
      </w:pPr>
      <w:r>
        <w:t>49      am_i2c_slv_mkdev(&amp;i2c_slv_dev,</w:t>
      </w:r>
    </w:p>
    <w:p w14:paraId="3DBECF04" w14:textId="77777777" w:rsidR="00670844" w:rsidRDefault="00670844" w:rsidP="00670844">
      <w:pPr>
        <w:pStyle w:val="a5"/>
      </w:pPr>
      <w:r>
        <w:t>50                      handle,</w:t>
      </w:r>
    </w:p>
    <w:p w14:paraId="5C189668" w14:textId="77777777" w:rsidR="00670844" w:rsidRDefault="00670844" w:rsidP="00670844">
      <w:pPr>
        <w:pStyle w:val="a5"/>
      </w:pPr>
      <w:r>
        <w:t>51                      &amp;__g_i2c_slv_cb_funs,</w:t>
      </w:r>
    </w:p>
    <w:p w14:paraId="364EF856" w14:textId="77777777" w:rsidR="00670844" w:rsidRDefault="00670844" w:rsidP="00670844">
      <w:pPr>
        <w:pStyle w:val="a5"/>
      </w:pPr>
      <w:r>
        <w:t>52                      dev_addr,</w:t>
      </w:r>
    </w:p>
    <w:p w14:paraId="0E99CBF1" w14:textId="77777777" w:rsidR="00670844" w:rsidRDefault="00670844" w:rsidP="00670844">
      <w:pPr>
        <w:pStyle w:val="a5"/>
      </w:pPr>
      <w:r>
        <w:t>53                      AM_I2C_SLV_ADDR_7BIT,</w:t>
      </w:r>
    </w:p>
    <w:p w14:paraId="3D31A814" w14:textId="77777777" w:rsidR="00670844" w:rsidRDefault="00670844" w:rsidP="00670844">
      <w:pPr>
        <w:pStyle w:val="a5"/>
      </w:pPr>
      <w:r>
        <w:t>54                      NULL);</w:t>
      </w:r>
    </w:p>
    <w:p w14:paraId="3509E4B4" w14:textId="77777777" w:rsidR="00670844" w:rsidRDefault="00670844" w:rsidP="00670844">
      <w:pPr>
        <w:pStyle w:val="a5"/>
      </w:pPr>
      <w:r>
        <w:t xml:space="preserve">55      </w:t>
      </w:r>
    </w:p>
    <w:p w14:paraId="57979446" w14:textId="77777777" w:rsidR="00670844" w:rsidRDefault="00670844" w:rsidP="00670844">
      <w:pPr>
        <w:pStyle w:val="a5"/>
      </w:pPr>
      <w:r>
        <w:rPr>
          <w:rFonts w:hint="eastAsia"/>
        </w:rPr>
        <w:t xml:space="preserve">56      am_i2c_slv_setup (&amp;i2c_slv_dev);                </w:t>
      </w:r>
      <w:r>
        <w:tab/>
      </w:r>
      <w:r>
        <w:rPr>
          <w:rFonts w:hint="eastAsia"/>
        </w:rPr>
        <w:t>/</w:t>
      </w:r>
      <w:r>
        <w:t>/</w:t>
      </w:r>
      <w:r>
        <w:rPr>
          <w:rFonts w:hint="eastAsia"/>
        </w:rPr>
        <w:t xml:space="preserve"> </w:t>
      </w:r>
      <w:r>
        <w:rPr>
          <w:rFonts w:hint="eastAsia"/>
        </w:rPr>
        <w:t>开始运行从机设备</w:t>
      </w:r>
    </w:p>
    <w:p w14:paraId="6D2014D3" w14:textId="77777777" w:rsidR="00670844" w:rsidRDefault="00670844" w:rsidP="00670844">
      <w:pPr>
        <w:pStyle w:val="a5"/>
      </w:pPr>
      <w:r>
        <w:t xml:space="preserve">57  </w:t>
      </w:r>
    </w:p>
    <w:p w14:paraId="02CBC2DD" w14:textId="77777777" w:rsidR="00670844" w:rsidRDefault="00670844" w:rsidP="00670844">
      <w:pPr>
        <w:pStyle w:val="a5"/>
      </w:pPr>
      <w:r>
        <w:rPr>
          <w:rFonts w:hint="eastAsia"/>
        </w:rPr>
        <w:t xml:space="preserve">58      for ( i = 0; i &lt; __REG_SIZE; i++) {             </w:t>
      </w:r>
      <w:r>
        <w:tab/>
      </w:r>
      <w:r>
        <w:tab/>
      </w:r>
      <w:r>
        <w:rPr>
          <w:rFonts w:hint="eastAsia"/>
        </w:rPr>
        <w:t>/</w:t>
      </w:r>
      <w:r>
        <w:t>/</w:t>
      </w:r>
      <w:r>
        <w:rPr>
          <w:rFonts w:hint="eastAsia"/>
        </w:rPr>
        <w:t xml:space="preserve"> </w:t>
      </w:r>
      <w:r>
        <w:rPr>
          <w:rFonts w:hint="eastAsia"/>
        </w:rPr>
        <w:t>初始化从机缓存区</w:t>
      </w:r>
    </w:p>
    <w:p w14:paraId="5DFF5473" w14:textId="77777777" w:rsidR="00670844" w:rsidRDefault="00670844" w:rsidP="00670844">
      <w:pPr>
        <w:pStyle w:val="a5"/>
      </w:pPr>
      <w:r>
        <w:t>59          __g_reg_buf[i] = 5+i;</w:t>
      </w:r>
    </w:p>
    <w:p w14:paraId="2757BA84" w14:textId="77777777" w:rsidR="00670844" w:rsidRDefault="00670844" w:rsidP="00670844">
      <w:pPr>
        <w:pStyle w:val="a5"/>
      </w:pPr>
      <w:r>
        <w:t>60      }</w:t>
      </w:r>
    </w:p>
    <w:p w14:paraId="6B9B124C" w14:textId="77777777" w:rsidR="00670844" w:rsidRDefault="00670844" w:rsidP="00670844">
      <w:pPr>
        <w:pStyle w:val="a5"/>
      </w:pPr>
      <w:r>
        <w:t>61      AM_FOREVER {</w:t>
      </w:r>
    </w:p>
    <w:p w14:paraId="3719DE3A" w14:textId="77777777" w:rsidR="00670844" w:rsidRDefault="00670844" w:rsidP="00670844">
      <w:pPr>
        <w:pStyle w:val="a5"/>
      </w:pPr>
      <w:r>
        <w:t>62          ; /* VOID */</w:t>
      </w:r>
    </w:p>
    <w:p w14:paraId="766F3135" w14:textId="77777777" w:rsidR="00670844" w:rsidRDefault="00670844" w:rsidP="00670844">
      <w:pPr>
        <w:pStyle w:val="a5"/>
      </w:pPr>
      <w:r>
        <w:t>63      }</w:t>
      </w:r>
    </w:p>
    <w:p w14:paraId="22BFABCD" w14:textId="77777777" w:rsidR="0056425E" w:rsidRPr="0056425E" w:rsidRDefault="00670844" w:rsidP="00670844">
      <w:pPr>
        <w:pStyle w:val="a5"/>
      </w:pPr>
      <w:r>
        <w:t xml:space="preserve">64  } </w:t>
      </w:r>
    </w:p>
    <w:p w14:paraId="2E2EA087" w14:textId="6228A94C" w:rsidR="000646E5" w:rsidRDefault="000646E5" w:rsidP="000646E5">
      <w:pPr>
        <w:pStyle w:val="20"/>
        <w:rPr>
          <w:lang w:val="de-DE"/>
        </w:rPr>
      </w:pPr>
      <w:bookmarkStart w:id="198" w:name="_Toc529870458"/>
      <w:bookmarkStart w:id="199" w:name="_Toc6175813"/>
      <w:r>
        <w:rPr>
          <w:rFonts w:hint="eastAsia"/>
          <w:lang w:val="de-DE"/>
        </w:rPr>
        <w:t>SPI</w:t>
      </w:r>
      <w:r>
        <w:rPr>
          <w:lang w:val="de-DE"/>
        </w:rPr>
        <w:t>外设应用详解</w:t>
      </w:r>
      <w:bookmarkEnd w:id="198"/>
      <w:bookmarkEnd w:id="199"/>
    </w:p>
    <w:p w14:paraId="4DD138B4" w14:textId="77777777" w:rsidR="000646E5" w:rsidRPr="004E5822" w:rsidRDefault="000646E5" w:rsidP="000646E5">
      <w:pPr>
        <w:pStyle w:val="30"/>
        <w:rPr>
          <w:lang w:val="de-DE"/>
        </w:rPr>
      </w:pPr>
      <w:bookmarkStart w:id="200" w:name="_Toc529870459"/>
      <w:bookmarkStart w:id="201" w:name="_Toc6175814"/>
      <w:r>
        <w:rPr>
          <w:rFonts w:hint="eastAsia"/>
          <w:lang w:val="de-DE"/>
        </w:rPr>
        <w:t>新建</w:t>
      </w:r>
      <w:r>
        <w:rPr>
          <w:rFonts w:hint="eastAsia"/>
          <w:lang w:val="de-DE"/>
        </w:rPr>
        <w:t>SPI</w:t>
      </w:r>
      <w:r>
        <w:rPr>
          <w:lang w:val="de-DE"/>
        </w:rPr>
        <w:t>工程</w:t>
      </w:r>
      <w:bookmarkEnd w:id="200"/>
      <w:bookmarkEnd w:id="201"/>
    </w:p>
    <w:p w14:paraId="6E792D2D" w14:textId="77777777" w:rsidR="000646E5" w:rsidRPr="00226FED" w:rsidRDefault="000646E5" w:rsidP="000646E5">
      <w:pPr>
        <w:spacing w:before="62" w:after="62"/>
        <w:ind w:firstLine="420"/>
        <w:rPr>
          <w:lang w:val="de-DE"/>
        </w:rPr>
      </w:pPr>
      <w:r>
        <w:rPr>
          <w:rFonts w:hint="eastAsia"/>
          <w:lang w:val="de-DE"/>
        </w:rPr>
        <w:t>本节将详解</w:t>
      </w:r>
      <w:r>
        <w:rPr>
          <w:rFonts w:hint="eastAsia"/>
          <w:lang w:val="de-DE"/>
        </w:rPr>
        <w:t>SPI</w:t>
      </w:r>
      <w:r>
        <w:rPr>
          <w:rFonts w:hint="eastAsia"/>
          <w:lang w:val="de-DE"/>
        </w:rPr>
        <w:t>通信</w:t>
      </w:r>
      <w:r>
        <w:rPr>
          <w:lang w:val="de-DE"/>
        </w:rPr>
        <w:t>应用</w:t>
      </w:r>
      <w:r w:rsidRPr="00401C48">
        <w:rPr>
          <w:rFonts w:hint="eastAsia"/>
          <w:lang w:val="de-DE"/>
        </w:rPr>
        <w:t>，</w:t>
      </w:r>
      <w:r>
        <w:rPr>
          <w:rFonts w:hint="eastAsia"/>
        </w:rPr>
        <w:t>首先仿照</w:t>
      </w:r>
      <w:r>
        <w:fldChar w:fldCharType="begin"/>
      </w:r>
      <w:r w:rsidRPr="00401C48">
        <w:rPr>
          <w:lang w:val="de-DE"/>
        </w:rPr>
        <w:instrText xml:space="preserve"> REF _Ref529783873 \r \h </w:instrText>
      </w:r>
      <w:r>
        <w:fldChar w:fldCharType="separate"/>
      </w:r>
      <w:r w:rsidR="00B93B10">
        <w:rPr>
          <w:lang w:val="de-DE"/>
        </w:rPr>
        <w:t>4.1.1</w:t>
      </w:r>
      <w:r>
        <w:fldChar w:fldCharType="end"/>
      </w:r>
      <w:r>
        <w:rPr>
          <w:rFonts w:hint="eastAsia"/>
        </w:rPr>
        <w:t>节内容</w:t>
      </w:r>
      <w:r w:rsidR="00971146">
        <w:rPr>
          <w:rFonts w:hint="eastAsia"/>
        </w:rPr>
        <w:t>，新建一个</w:t>
      </w:r>
      <w:r w:rsidR="00971146">
        <w:rPr>
          <w:rFonts w:hint="eastAsia"/>
        </w:rPr>
        <w:t>test_spi</w:t>
      </w:r>
      <w:r w:rsidR="00971146">
        <w:rPr>
          <w:rFonts w:hint="eastAsia"/>
        </w:rPr>
        <w:t>工程</w:t>
      </w:r>
      <w:r>
        <w:t>。</w:t>
      </w:r>
    </w:p>
    <w:p w14:paraId="39C704BE" w14:textId="77777777" w:rsidR="000646E5" w:rsidRDefault="000646E5" w:rsidP="000646E5">
      <w:pPr>
        <w:pStyle w:val="30"/>
      </w:pPr>
      <w:bookmarkStart w:id="202" w:name="_Toc529783163"/>
      <w:bookmarkStart w:id="203" w:name="_Toc529870460"/>
      <w:bookmarkStart w:id="204" w:name="_Toc6175815"/>
      <w:r>
        <w:t>SPI</w:t>
      </w:r>
      <w:r>
        <w:t>总线介绍</w:t>
      </w:r>
      <w:bookmarkEnd w:id="202"/>
      <w:bookmarkEnd w:id="203"/>
      <w:bookmarkEnd w:id="204"/>
    </w:p>
    <w:p w14:paraId="230DCE5B" w14:textId="77777777" w:rsidR="000646E5" w:rsidRPr="00401C48" w:rsidRDefault="000646E5" w:rsidP="000646E5">
      <w:pPr>
        <w:spacing w:before="62" w:after="62"/>
        <w:ind w:firstLine="420"/>
        <w:rPr>
          <w:lang w:val="de-DE"/>
        </w:rPr>
      </w:pPr>
      <w:r w:rsidRPr="00534C58">
        <w:rPr>
          <w:rFonts w:hint="eastAsia"/>
        </w:rPr>
        <w:t>无论采用哪种总线</w:t>
      </w:r>
      <w:r>
        <w:rPr>
          <w:rFonts w:hint="eastAsia"/>
        </w:rPr>
        <w:t>，</w:t>
      </w:r>
      <w:r w:rsidRPr="00534C58">
        <w:rPr>
          <w:rFonts w:hint="eastAsia"/>
        </w:rPr>
        <w:t>都使用时钟信号和数据</w:t>
      </w:r>
      <w:r w:rsidRPr="00534C58">
        <w:rPr>
          <w:rFonts w:hint="eastAsia"/>
        </w:rPr>
        <w:t>/</w:t>
      </w:r>
      <w:r w:rsidRPr="00534C58">
        <w:rPr>
          <w:rFonts w:hint="eastAsia"/>
        </w:rPr>
        <w:t>控制线，时钟信号由</w:t>
      </w:r>
      <w:r w:rsidRPr="00534C58">
        <w:rPr>
          <w:rFonts w:hint="eastAsia"/>
        </w:rPr>
        <w:t>MCU</w:t>
      </w:r>
      <w:r w:rsidRPr="00534C58">
        <w:rPr>
          <w:rFonts w:hint="eastAsia"/>
        </w:rPr>
        <w:t>主机进行控制。</w:t>
      </w:r>
      <w:r>
        <w:rPr>
          <w:rFonts w:hint="eastAsia"/>
        </w:rPr>
        <w:t>首先回顾</w:t>
      </w:r>
      <w:r>
        <w:t>一下</w:t>
      </w:r>
      <w:r>
        <w:t>SPI</w:t>
      </w:r>
      <w:r>
        <w:t>的通信</w:t>
      </w:r>
      <w:r>
        <w:rPr>
          <w:rFonts w:hint="eastAsia"/>
        </w:rPr>
        <w:t>机制</w:t>
      </w:r>
      <w:r>
        <w:t>：</w:t>
      </w:r>
      <w:r w:rsidRPr="00534C58">
        <w:rPr>
          <w:rFonts w:hint="eastAsia"/>
        </w:rPr>
        <w:t>用于控制的信号线中的</w:t>
      </w:r>
      <w:r w:rsidRPr="00534C58">
        <w:rPr>
          <w:rFonts w:hint="eastAsia"/>
        </w:rPr>
        <w:t>SPI</w:t>
      </w:r>
      <w:r w:rsidRPr="00534C58">
        <w:rPr>
          <w:rFonts w:hint="eastAsia"/>
        </w:rPr>
        <w:t>为</w:t>
      </w:r>
      <w:r w:rsidRPr="00534C58">
        <w:rPr>
          <w:rFonts w:hint="eastAsia"/>
        </w:rPr>
        <w:t>4</w:t>
      </w:r>
      <w:r w:rsidRPr="00534C58">
        <w:rPr>
          <w:rFonts w:hint="eastAsia"/>
        </w:rPr>
        <w:t>根，除了具有传输的信号外，还具有片选信号，通过该信号的有效与否，主机指定哪个器件作为目标对象</w:t>
      </w:r>
      <w:r>
        <w:rPr>
          <w:rFonts w:hint="eastAsia"/>
        </w:rPr>
        <w:t>，</w:t>
      </w:r>
      <w:r>
        <w:rPr>
          <w:rFonts w:hint="eastAsia"/>
        </w:rPr>
        <w:t>SPI</w:t>
      </w:r>
      <w:r>
        <w:rPr>
          <w:rFonts w:hint="eastAsia"/>
        </w:rPr>
        <w:t>通信</w:t>
      </w:r>
      <w:r>
        <w:t>接口具体描述如下：</w:t>
      </w:r>
    </w:p>
    <w:p w14:paraId="63B25106" w14:textId="77777777" w:rsidR="000646E5" w:rsidRPr="00184227" w:rsidRDefault="000646E5" w:rsidP="00B169B7">
      <w:pPr>
        <w:pStyle w:val="0202"/>
        <w:numPr>
          <w:ilvl w:val="0"/>
          <w:numId w:val="23"/>
        </w:numPr>
        <w:rPr>
          <w:rFonts w:cs="Times New Roman"/>
          <w:szCs w:val="21"/>
          <w:lang w:val="de-DE"/>
        </w:rPr>
      </w:pPr>
      <w:r w:rsidRPr="00184227">
        <w:rPr>
          <w:rFonts w:cs="Times New Roman"/>
          <w:szCs w:val="21"/>
        </w:rPr>
        <w:t>SSEL</w:t>
      </w:r>
      <w:r w:rsidRPr="00184227">
        <w:rPr>
          <w:rFonts w:cs="Times New Roman"/>
          <w:szCs w:val="21"/>
          <w:lang w:val="de-DE"/>
        </w:rPr>
        <w:t>：片选输入</w:t>
      </w:r>
    </w:p>
    <w:p w14:paraId="4ADB3676" w14:textId="77777777" w:rsidR="000646E5" w:rsidRPr="00184227" w:rsidRDefault="000646E5" w:rsidP="000646E5">
      <w:pPr>
        <w:spacing w:before="62" w:after="62"/>
        <w:ind w:firstLine="420"/>
      </w:pPr>
      <w:r w:rsidRPr="00184227">
        <w:rPr>
          <w:rFonts w:hint="eastAsia"/>
        </w:rPr>
        <w:t>当</w:t>
      </w:r>
      <w:r w:rsidRPr="00184227">
        <w:t xml:space="preserve">SPI </w:t>
      </w:r>
      <w:r w:rsidRPr="00184227">
        <w:rPr>
          <w:rFonts w:hint="eastAsia"/>
        </w:rPr>
        <w:t>作</w:t>
      </w:r>
      <w:r w:rsidRPr="00184227">
        <w:t>为主机时，</w:t>
      </w:r>
      <w:r w:rsidRPr="00184227">
        <w:rPr>
          <w:rFonts w:hint="eastAsia"/>
        </w:rPr>
        <w:t>则</w:t>
      </w:r>
      <w:r w:rsidRPr="00184227">
        <w:t>在串行数据启动前驱动</w:t>
      </w:r>
      <w:r w:rsidRPr="00184227">
        <w:t>SSEL</w:t>
      </w:r>
      <w:r w:rsidRPr="00184227">
        <w:t>信号，使之变为有效状态，并在串</w:t>
      </w:r>
      <w:r w:rsidRPr="00184227">
        <w:lastRenderedPageBreak/>
        <w:t>行数据发送后释放该信号，使之变为无效状态。默认</w:t>
      </w:r>
      <w:r w:rsidRPr="00184227">
        <w:rPr>
          <w:rFonts w:hint="eastAsia"/>
        </w:rPr>
        <w:t>SSEL</w:t>
      </w:r>
      <w:r w:rsidRPr="00184227">
        <w:t>为低电平有效，</w:t>
      </w:r>
      <w:r w:rsidRPr="00184227">
        <w:rPr>
          <w:rFonts w:hint="eastAsia"/>
        </w:rPr>
        <w:t>也</w:t>
      </w:r>
      <w:r w:rsidRPr="00184227">
        <w:t>可将其选为高电平有效。</w:t>
      </w:r>
      <w:r w:rsidRPr="00184227">
        <w:rPr>
          <w:rFonts w:hint="eastAsia"/>
        </w:rPr>
        <w:t>当</w:t>
      </w:r>
      <w:r w:rsidRPr="00184227">
        <w:t>SPI</w:t>
      </w:r>
      <w:r w:rsidRPr="00184227">
        <w:rPr>
          <w:rFonts w:hint="eastAsia"/>
        </w:rPr>
        <w:t>作</w:t>
      </w:r>
      <w:r w:rsidRPr="00184227">
        <w:t>为从机时，处于有效状态的任意</w:t>
      </w:r>
      <w:r w:rsidRPr="00184227">
        <w:t>SSEL</w:t>
      </w:r>
      <w:r w:rsidRPr="00184227">
        <w:t>信号都表示该从机正在被寻址。</w:t>
      </w:r>
    </w:p>
    <w:p w14:paraId="56C51A31" w14:textId="77777777" w:rsidR="000646E5" w:rsidRPr="00184227" w:rsidRDefault="000646E5" w:rsidP="00B169B7">
      <w:pPr>
        <w:pStyle w:val="0202"/>
        <w:numPr>
          <w:ilvl w:val="0"/>
          <w:numId w:val="23"/>
        </w:numPr>
        <w:rPr>
          <w:lang w:val="de-DE"/>
        </w:rPr>
      </w:pPr>
      <w:r w:rsidRPr="00184227">
        <w:rPr>
          <w:sz w:val="18"/>
          <w:szCs w:val="18"/>
        </w:rPr>
        <w:t>MOSI</w:t>
      </w:r>
      <w:r w:rsidRPr="00184227">
        <w:rPr>
          <w:lang w:val="de-DE"/>
        </w:rPr>
        <w:t>：主机输出从机输入</w:t>
      </w:r>
    </w:p>
    <w:p w14:paraId="628AB505" w14:textId="77777777" w:rsidR="000646E5" w:rsidRPr="00184227" w:rsidRDefault="000646E5" w:rsidP="000646E5">
      <w:pPr>
        <w:spacing w:before="62" w:after="62"/>
        <w:ind w:firstLine="420"/>
        <w:rPr>
          <w:lang w:val="de-DE"/>
        </w:rPr>
      </w:pPr>
      <w:r w:rsidRPr="00184227">
        <w:t xml:space="preserve">MOSI </w:t>
      </w:r>
      <w:r w:rsidRPr="00184227">
        <w:t>信号可将串行数据从主机传</w:t>
      </w:r>
      <w:r w:rsidRPr="00184227">
        <w:rPr>
          <w:rFonts w:hint="eastAsia"/>
        </w:rPr>
        <w:t>送</w:t>
      </w:r>
      <w:r w:rsidRPr="00184227">
        <w:t>到从机。</w:t>
      </w:r>
      <w:r w:rsidRPr="00184227">
        <w:rPr>
          <w:rFonts w:hint="eastAsia"/>
        </w:rPr>
        <w:t>当</w:t>
      </w:r>
      <w:r w:rsidRPr="00184227">
        <w:t xml:space="preserve">SPI </w:t>
      </w:r>
      <w:r w:rsidRPr="00184227">
        <w:rPr>
          <w:rFonts w:hint="eastAsia"/>
        </w:rPr>
        <w:t>作为</w:t>
      </w:r>
      <w:r w:rsidRPr="00184227">
        <w:t>主机时，</w:t>
      </w:r>
      <w:r w:rsidRPr="00184227">
        <w:rPr>
          <w:rFonts w:hint="eastAsia"/>
        </w:rPr>
        <w:t>则</w:t>
      </w:r>
      <w:r w:rsidRPr="00184227">
        <w:t>串行数据从</w:t>
      </w:r>
      <w:r w:rsidRPr="00184227">
        <w:rPr>
          <w:rFonts w:hint="eastAsia"/>
        </w:rPr>
        <w:t>MOSI</w:t>
      </w:r>
      <w:r w:rsidRPr="00184227">
        <w:t>输出</w:t>
      </w:r>
      <w:r w:rsidRPr="00184227">
        <w:rPr>
          <w:rFonts w:hint="eastAsia"/>
        </w:rPr>
        <w:t>；当</w:t>
      </w:r>
      <w:r w:rsidRPr="00184227">
        <w:t>SPI</w:t>
      </w:r>
      <w:r w:rsidRPr="00184227">
        <w:rPr>
          <w:rFonts w:hint="eastAsia"/>
        </w:rPr>
        <w:t>作</w:t>
      </w:r>
      <w:r w:rsidRPr="00184227">
        <w:t>为从机时，</w:t>
      </w:r>
      <w:r w:rsidRPr="00184227">
        <w:rPr>
          <w:rFonts w:hint="eastAsia"/>
        </w:rPr>
        <w:t>则</w:t>
      </w:r>
      <w:r w:rsidRPr="00184227">
        <w:t>串行数据</w:t>
      </w:r>
      <w:r w:rsidRPr="00184227">
        <w:rPr>
          <w:rFonts w:hint="eastAsia"/>
        </w:rPr>
        <w:t>从</w:t>
      </w:r>
      <w:r w:rsidRPr="00184227">
        <w:rPr>
          <w:rFonts w:hint="eastAsia"/>
        </w:rPr>
        <w:t>MOSI</w:t>
      </w:r>
      <w:r w:rsidRPr="00184227">
        <w:rPr>
          <w:rFonts w:hint="eastAsia"/>
        </w:rPr>
        <w:t>输入</w:t>
      </w:r>
      <w:r w:rsidRPr="00184227">
        <w:t>。</w:t>
      </w:r>
    </w:p>
    <w:p w14:paraId="7E4F7E3E" w14:textId="77777777" w:rsidR="000646E5" w:rsidRPr="00184227" w:rsidRDefault="000646E5" w:rsidP="00B169B7">
      <w:pPr>
        <w:pStyle w:val="0202"/>
        <w:numPr>
          <w:ilvl w:val="0"/>
          <w:numId w:val="23"/>
        </w:numPr>
        <w:rPr>
          <w:lang w:val="de-DE"/>
        </w:rPr>
      </w:pPr>
      <w:r w:rsidRPr="00184227">
        <w:rPr>
          <w:sz w:val="18"/>
          <w:szCs w:val="18"/>
        </w:rPr>
        <w:t>MISO</w:t>
      </w:r>
      <w:r w:rsidRPr="00184227">
        <w:rPr>
          <w:lang w:val="de-DE"/>
        </w:rPr>
        <w:t>：主机</w:t>
      </w:r>
      <w:r w:rsidRPr="00184227">
        <w:rPr>
          <w:rFonts w:hint="eastAsia"/>
          <w:lang w:val="de-DE"/>
        </w:rPr>
        <w:t>输入</w:t>
      </w:r>
      <w:r w:rsidRPr="00184227">
        <w:rPr>
          <w:lang w:val="de-DE"/>
        </w:rPr>
        <w:t>从机</w:t>
      </w:r>
      <w:r w:rsidRPr="00184227">
        <w:rPr>
          <w:rFonts w:hint="eastAsia"/>
          <w:lang w:val="de-DE"/>
        </w:rPr>
        <w:t>输出</w:t>
      </w:r>
    </w:p>
    <w:p w14:paraId="4AAB1346" w14:textId="77777777" w:rsidR="000646E5" w:rsidRPr="00184227" w:rsidRDefault="000646E5" w:rsidP="000646E5">
      <w:pPr>
        <w:spacing w:before="62" w:after="62"/>
        <w:ind w:firstLine="420"/>
      </w:pPr>
      <w:r w:rsidRPr="00184227">
        <w:t xml:space="preserve">MISO </w:t>
      </w:r>
      <w:r w:rsidRPr="00184227">
        <w:t>信号可将串行数据由从机传送到主机。</w:t>
      </w:r>
      <w:r w:rsidRPr="00184227">
        <w:rPr>
          <w:rFonts w:hint="eastAsia"/>
        </w:rPr>
        <w:t>当</w:t>
      </w:r>
      <w:r w:rsidRPr="00184227">
        <w:t>SPI</w:t>
      </w:r>
      <w:r w:rsidRPr="00184227">
        <w:rPr>
          <w:rFonts w:hint="eastAsia"/>
        </w:rPr>
        <w:t>作</w:t>
      </w:r>
      <w:r w:rsidRPr="00184227">
        <w:t>为主机时，</w:t>
      </w:r>
      <w:r w:rsidRPr="00184227">
        <w:rPr>
          <w:rFonts w:hint="eastAsia"/>
        </w:rPr>
        <w:t>则</w:t>
      </w:r>
      <w:r w:rsidRPr="00184227">
        <w:t>串行数据从</w:t>
      </w:r>
      <w:r w:rsidRPr="00184227">
        <w:rPr>
          <w:rFonts w:hint="eastAsia"/>
        </w:rPr>
        <w:t>MISO</w:t>
      </w:r>
      <w:r w:rsidRPr="00184227">
        <w:t>输入</w:t>
      </w:r>
      <w:r w:rsidRPr="00184227">
        <w:rPr>
          <w:rFonts w:hint="eastAsia"/>
        </w:rPr>
        <w:t>；当</w:t>
      </w:r>
      <w:r w:rsidRPr="00184227">
        <w:t>SPI</w:t>
      </w:r>
      <w:r w:rsidRPr="00184227">
        <w:rPr>
          <w:rFonts w:hint="eastAsia"/>
        </w:rPr>
        <w:t>作</w:t>
      </w:r>
      <w:r w:rsidRPr="00184227">
        <w:t>为从机时，</w:t>
      </w:r>
      <w:r w:rsidRPr="00184227">
        <w:rPr>
          <w:rFonts w:hint="eastAsia"/>
        </w:rPr>
        <w:t>则</w:t>
      </w:r>
      <w:r w:rsidRPr="00184227">
        <w:t>串行数据输出至</w:t>
      </w:r>
      <w:r w:rsidRPr="00184227">
        <w:rPr>
          <w:rFonts w:hint="eastAsia"/>
        </w:rPr>
        <w:t>MISO</w:t>
      </w:r>
      <w:r w:rsidRPr="00184227">
        <w:t>。</w:t>
      </w:r>
    </w:p>
    <w:p w14:paraId="200F3CEC" w14:textId="77777777" w:rsidR="000646E5" w:rsidRPr="00184227" w:rsidRDefault="000646E5" w:rsidP="00B169B7">
      <w:pPr>
        <w:pStyle w:val="0202"/>
        <w:numPr>
          <w:ilvl w:val="0"/>
          <w:numId w:val="23"/>
        </w:numPr>
        <w:rPr>
          <w:lang w:val="de-DE"/>
        </w:rPr>
      </w:pPr>
      <w:r w:rsidRPr="00184227">
        <w:rPr>
          <w:lang w:val="de-DE"/>
        </w:rPr>
        <w:t>SCK</w:t>
      </w:r>
      <w:r w:rsidRPr="00184227">
        <w:rPr>
          <w:lang w:val="de-DE"/>
        </w:rPr>
        <w:t>：时钟信号</w:t>
      </w:r>
    </w:p>
    <w:p w14:paraId="03A0F112" w14:textId="77777777" w:rsidR="000646E5" w:rsidRPr="00184227" w:rsidRDefault="000646E5" w:rsidP="000646E5">
      <w:pPr>
        <w:spacing w:before="62" w:after="62"/>
        <w:ind w:firstLine="420"/>
      </w:pPr>
      <w:r w:rsidRPr="00184227">
        <w:t>SCK</w:t>
      </w:r>
      <w:r w:rsidRPr="00184227">
        <w:t>同步数据传送时钟信号。它由主机驱动从机接收</w:t>
      </w:r>
      <w:r w:rsidRPr="00184227">
        <w:rPr>
          <w:rFonts w:hint="eastAsia"/>
        </w:rPr>
        <w:t>，</w:t>
      </w:r>
      <w:r w:rsidRPr="00184227">
        <w:t>使用</w:t>
      </w:r>
      <w:r w:rsidRPr="00184227">
        <w:t xml:space="preserve">SPI </w:t>
      </w:r>
      <w:r w:rsidRPr="00184227">
        <w:t>接口时，</w:t>
      </w:r>
      <w:r w:rsidRPr="00184227">
        <w:rPr>
          <w:rFonts w:hint="eastAsia"/>
        </w:rPr>
        <w:t>则</w:t>
      </w:r>
      <w:r w:rsidRPr="00184227">
        <w:t>时钟可编程为高电平有效或低电平有效。</w:t>
      </w:r>
    </w:p>
    <w:p w14:paraId="504CF004" w14:textId="77777777" w:rsidR="000646E5" w:rsidRDefault="000646E5" w:rsidP="000646E5">
      <w:pPr>
        <w:pStyle w:val="30"/>
      </w:pPr>
      <w:bookmarkStart w:id="205" w:name="_Toc529783164"/>
      <w:bookmarkStart w:id="206" w:name="_Toc529870461"/>
      <w:bookmarkStart w:id="207" w:name="_Toc6175816"/>
      <w:r>
        <w:rPr>
          <w:rFonts w:hint="eastAsia"/>
        </w:rPr>
        <w:t>SPI</w:t>
      </w:r>
      <w:r>
        <w:t>初始化</w:t>
      </w:r>
      <w:bookmarkEnd w:id="205"/>
      <w:bookmarkEnd w:id="206"/>
      <w:bookmarkEnd w:id="207"/>
    </w:p>
    <w:p w14:paraId="32A0B74D" w14:textId="77777777" w:rsidR="000646E5" w:rsidRPr="004A1E89" w:rsidRDefault="000646E5" w:rsidP="000646E5">
      <w:pPr>
        <w:spacing w:before="62" w:after="62"/>
        <w:ind w:firstLine="420"/>
      </w:pPr>
      <w:r w:rsidRPr="004A1E89">
        <w:rPr>
          <w:rFonts w:hint="eastAsia"/>
        </w:rPr>
        <w:t>在使用</w:t>
      </w:r>
      <w:r w:rsidRPr="004A1E89">
        <w:rPr>
          <w:rFonts w:hint="eastAsia"/>
        </w:rPr>
        <w:t>SPI</w:t>
      </w:r>
      <w:r w:rsidRPr="004A1E89">
        <w:rPr>
          <w:rFonts w:hint="eastAsia"/>
        </w:rPr>
        <w:t>通用接口前，必须先完成</w:t>
      </w:r>
      <w:r w:rsidRPr="004A1E89">
        <w:rPr>
          <w:rFonts w:hint="eastAsia"/>
        </w:rPr>
        <w:t>SPI</w:t>
      </w:r>
      <w:r w:rsidRPr="004A1E89">
        <w:rPr>
          <w:rFonts w:hint="eastAsia"/>
        </w:rPr>
        <w:t>的初始化，以获取标准的</w:t>
      </w:r>
      <w:r w:rsidRPr="004A1E89">
        <w:rPr>
          <w:rFonts w:hint="eastAsia"/>
        </w:rPr>
        <w:t>SPI</w:t>
      </w:r>
      <w:r w:rsidRPr="004A1E89">
        <w:rPr>
          <w:rFonts w:hint="eastAsia"/>
        </w:rPr>
        <w:t>实例句柄。</w:t>
      </w:r>
      <w:r>
        <w:t>ZLG116</w:t>
      </w:r>
      <w:r w:rsidRPr="004A1E89">
        <w:rPr>
          <w:rFonts w:hint="eastAsia"/>
        </w:rPr>
        <w:t>支持</w:t>
      </w:r>
      <w:r w:rsidRPr="004A1E89">
        <w:rPr>
          <w:rFonts w:hint="eastAsia"/>
        </w:rPr>
        <w:t>SPI</w:t>
      </w:r>
      <w:r w:rsidRPr="004A1E89">
        <w:rPr>
          <w:rFonts w:hint="eastAsia"/>
        </w:rPr>
        <w:t>功能的外设有</w:t>
      </w:r>
      <w:r w:rsidRPr="004A1E89">
        <w:rPr>
          <w:rFonts w:hint="eastAsia"/>
        </w:rPr>
        <w:t>SPI</w:t>
      </w:r>
      <w:r>
        <w:t>1</w:t>
      </w:r>
      <w:r w:rsidRPr="004A1E89">
        <w:rPr>
          <w:rFonts w:hint="eastAsia"/>
        </w:rPr>
        <w:t>和</w:t>
      </w:r>
      <w:r w:rsidRPr="004A1E89">
        <w:rPr>
          <w:rFonts w:hint="eastAsia"/>
        </w:rPr>
        <w:t>SPI</w:t>
      </w:r>
      <w:r>
        <w:t>2</w:t>
      </w:r>
      <w:r w:rsidRPr="004A1E89">
        <w:rPr>
          <w:rFonts w:hint="eastAsia"/>
        </w:rPr>
        <w:t>，为方便用户使用，</w:t>
      </w:r>
      <w:r w:rsidRPr="004A1E89">
        <w:rPr>
          <w:rFonts w:hint="eastAsia"/>
        </w:rPr>
        <w:t>AMetal</w:t>
      </w:r>
      <w:r w:rsidRPr="004A1E89">
        <w:rPr>
          <w:rFonts w:hint="eastAsia"/>
        </w:rPr>
        <w:t>提供了与各外设对应的实例初始化函数，详见</w:t>
      </w:r>
      <w:r>
        <w:fldChar w:fldCharType="begin"/>
      </w:r>
      <w:r>
        <w:instrText xml:space="preserve">REF _Ref464944352 \h  \* MERGEFORMAT </w:instrText>
      </w:r>
      <w:r>
        <w:fldChar w:fldCharType="separate"/>
      </w:r>
      <w:r w:rsidR="00B93B10" w:rsidRPr="00184227">
        <w:rPr>
          <w:rFonts w:hint="eastAsia"/>
        </w:rPr>
        <w:t>表</w:t>
      </w:r>
      <w:r w:rsidR="00B93B10">
        <w:t>4.7</w:t>
      </w:r>
      <w:r>
        <w:fldChar w:fldCharType="end"/>
      </w:r>
      <w:r w:rsidRPr="004A1E89">
        <w:rPr>
          <w:rFonts w:hint="eastAsia"/>
        </w:rPr>
        <w:t>。</w:t>
      </w:r>
    </w:p>
    <w:p w14:paraId="5AA4C363" w14:textId="77777777" w:rsidR="000646E5" w:rsidRPr="00184227" w:rsidRDefault="000646E5" w:rsidP="000646E5">
      <w:pPr>
        <w:pStyle w:val="a7"/>
        <w:spacing w:before="62" w:after="62"/>
      </w:pPr>
      <w:bookmarkStart w:id="208" w:name="_Ref464944352"/>
      <w:r w:rsidRPr="00184227">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7</w:t>
      </w:r>
      <w:r>
        <w:fldChar w:fldCharType="end"/>
      </w:r>
      <w:bookmarkEnd w:id="208"/>
      <w:r>
        <w:t xml:space="preserve">  </w:t>
      </w:r>
      <w:r w:rsidRPr="00184227">
        <w:rPr>
          <w:rFonts w:hint="eastAsia"/>
        </w:rPr>
        <w:t>SPI</w:t>
      </w:r>
      <w:r w:rsidRPr="00184227">
        <w:rPr>
          <w:rFonts w:hint="eastAsia"/>
        </w:rPr>
        <w:t>实例初始化函数</w:t>
      </w:r>
      <w:r w:rsidRPr="00184227">
        <w:rPr>
          <w:rFonts w:hint="eastAsia"/>
          <w:lang w:val="de-DE"/>
        </w:rPr>
        <w:t>（</w:t>
      </w:r>
      <w:r w:rsidRPr="00184227">
        <w:rPr>
          <w:lang w:val="de-DE"/>
        </w:rPr>
        <w:t>am_</w:t>
      </w:r>
      <w:r>
        <w:rPr>
          <w:lang w:val="de-DE"/>
        </w:rPr>
        <w:t>zlg116</w:t>
      </w:r>
      <w:r w:rsidRPr="00184227">
        <w:rPr>
          <w:lang w:val="de-DE"/>
        </w:rPr>
        <w:t>_inst_init.h</w:t>
      </w:r>
      <w:r w:rsidRPr="00184227">
        <w:rPr>
          <w:rFonts w:hint="eastAsia"/>
          <w:lang w:val="de-DE"/>
        </w:rPr>
        <w:t>）</w:t>
      </w:r>
    </w:p>
    <w:tbl>
      <w:tblPr>
        <w:tblW w:w="63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601"/>
        <w:gridCol w:w="1770"/>
      </w:tblGrid>
      <w:tr w:rsidR="000646E5" w:rsidRPr="00184227" w14:paraId="17CD6B87" w14:textId="77777777" w:rsidTr="005C322D">
        <w:trPr>
          <w:jc w:val="center"/>
        </w:trPr>
        <w:tc>
          <w:tcPr>
            <w:tcW w:w="4601" w:type="dxa"/>
            <w:tcBorders>
              <w:top w:val="thinThickSmallGap" w:sz="24" w:space="0" w:color="auto"/>
              <w:left w:val="single" w:sz="6" w:space="0" w:color="000000"/>
              <w:bottom w:val="double" w:sz="4" w:space="0" w:color="auto"/>
              <w:right w:val="double" w:sz="4" w:space="0" w:color="auto"/>
            </w:tcBorders>
            <w:shd w:val="pct10" w:color="auto" w:fill="auto"/>
          </w:tcPr>
          <w:p w14:paraId="7DE89290" w14:textId="77777777" w:rsidR="000646E5" w:rsidRPr="00184227" w:rsidRDefault="000646E5" w:rsidP="00B060FE">
            <w:pPr>
              <w:pStyle w:val="ab"/>
              <w:spacing w:before="62" w:after="62"/>
            </w:pPr>
            <w:r w:rsidRPr="00184227">
              <w:rPr>
                <w:rFonts w:hint="eastAsia"/>
              </w:rPr>
              <w:t>函数原型</w:t>
            </w:r>
          </w:p>
        </w:tc>
        <w:tc>
          <w:tcPr>
            <w:tcW w:w="1770" w:type="dxa"/>
            <w:tcBorders>
              <w:top w:val="thinThickSmallGap" w:sz="24" w:space="0" w:color="auto"/>
              <w:left w:val="double" w:sz="4" w:space="0" w:color="auto"/>
              <w:bottom w:val="double" w:sz="4" w:space="0" w:color="auto"/>
              <w:right w:val="single" w:sz="6" w:space="0" w:color="000000"/>
            </w:tcBorders>
            <w:shd w:val="pct10" w:color="auto" w:fill="auto"/>
          </w:tcPr>
          <w:p w14:paraId="5E4BAA34" w14:textId="77777777" w:rsidR="000646E5" w:rsidRPr="00184227" w:rsidRDefault="000646E5" w:rsidP="00B060FE">
            <w:pPr>
              <w:pStyle w:val="ab"/>
              <w:spacing w:before="62" w:after="62"/>
            </w:pPr>
            <w:r w:rsidRPr="00184227">
              <w:rPr>
                <w:rFonts w:hint="eastAsia"/>
              </w:rPr>
              <w:t>功能简介</w:t>
            </w:r>
          </w:p>
        </w:tc>
      </w:tr>
      <w:tr w:rsidR="000646E5" w:rsidRPr="00184227" w14:paraId="08A7623C" w14:textId="77777777" w:rsidTr="005C322D">
        <w:trPr>
          <w:jc w:val="center"/>
        </w:trPr>
        <w:tc>
          <w:tcPr>
            <w:tcW w:w="4601" w:type="dxa"/>
            <w:tcBorders>
              <w:top w:val="single" w:sz="6" w:space="0" w:color="000000"/>
              <w:left w:val="single" w:sz="6" w:space="0" w:color="000000"/>
              <w:bottom w:val="single" w:sz="6" w:space="0" w:color="000000"/>
              <w:right w:val="double" w:sz="4" w:space="0" w:color="auto"/>
            </w:tcBorders>
          </w:tcPr>
          <w:p w14:paraId="3EA2DD54" w14:textId="77777777" w:rsidR="000646E5" w:rsidRPr="00184227" w:rsidRDefault="000646E5" w:rsidP="00B060FE">
            <w:pPr>
              <w:pStyle w:val="ad"/>
              <w:spacing w:before="62" w:after="62"/>
              <w:jc w:val="left"/>
              <w:rPr>
                <w:lang w:val="de-DE"/>
              </w:rPr>
            </w:pPr>
            <w:r w:rsidRPr="00184227">
              <w:rPr>
                <w:lang w:val="de-DE"/>
              </w:rPr>
              <w:t xml:space="preserve">am_spi_handle_t </w:t>
            </w:r>
            <w:r>
              <w:rPr>
                <w:lang w:val="de-DE"/>
              </w:rPr>
              <w:t xml:space="preserve"> </w:t>
            </w:r>
            <w:r w:rsidRPr="00FF72C9">
              <w:rPr>
                <w:lang w:val="de-DE"/>
              </w:rPr>
              <w:t xml:space="preserve">am_zlg116_spi1_int_inst_init </w:t>
            </w:r>
            <w:r>
              <w:rPr>
                <w:lang w:val="de-DE"/>
              </w:rPr>
              <w:t>(void);</w:t>
            </w:r>
          </w:p>
        </w:tc>
        <w:tc>
          <w:tcPr>
            <w:tcW w:w="1770" w:type="dxa"/>
            <w:tcBorders>
              <w:top w:val="single" w:sz="6" w:space="0" w:color="000000"/>
              <w:left w:val="double" w:sz="4" w:space="0" w:color="auto"/>
              <w:bottom w:val="single" w:sz="6" w:space="0" w:color="000000"/>
              <w:right w:val="single" w:sz="6" w:space="0" w:color="000000"/>
            </w:tcBorders>
            <w:vAlign w:val="center"/>
          </w:tcPr>
          <w:p w14:paraId="0911BDB4" w14:textId="367EF63A" w:rsidR="000646E5" w:rsidRPr="00184227" w:rsidRDefault="000646E5" w:rsidP="00B060FE">
            <w:pPr>
              <w:pStyle w:val="ad"/>
              <w:spacing w:before="62" w:after="62"/>
            </w:pPr>
            <w:r w:rsidRPr="00184227">
              <w:rPr>
                <w:rFonts w:hint="eastAsia"/>
              </w:rPr>
              <w:t>SPI</w:t>
            </w:r>
            <w:r>
              <w:t>1</w:t>
            </w:r>
            <w:r w:rsidRPr="00184227">
              <w:rPr>
                <w:rFonts w:hint="eastAsia"/>
              </w:rPr>
              <w:t>实例初始化</w:t>
            </w:r>
            <w:r w:rsidR="005C322D">
              <w:rPr>
                <w:rFonts w:hint="eastAsia"/>
              </w:rPr>
              <w:t>；</w:t>
            </w:r>
          </w:p>
        </w:tc>
      </w:tr>
      <w:tr w:rsidR="000646E5" w:rsidRPr="00184227" w14:paraId="0AB10A65" w14:textId="77777777" w:rsidTr="005C322D">
        <w:trPr>
          <w:jc w:val="center"/>
        </w:trPr>
        <w:tc>
          <w:tcPr>
            <w:tcW w:w="4601" w:type="dxa"/>
            <w:tcBorders>
              <w:top w:val="single" w:sz="6" w:space="0" w:color="000000"/>
              <w:left w:val="single" w:sz="6" w:space="0" w:color="000000"/>
              <w:bottom w:val="thickThinSmallGap" w:sz="24" w:space="0" w:color="auto"/>
              <w:right w:val="double" w:sz="4" w:space="0" w:color="auto"/>
            </w:tcBorders>
          </w:tcPr>
          <w:p w14:paraId="187041FC" w14:textId="77777777" w:rsidR="000646E5" w:rsidRPr="00184227" w:rsidRDefault="000646E5" w:rsidP="00B060FE">
            <w:pPr>
              <w:pStyle w:val="ad"/>
              <w:spacing w:before="62" w:after="62"/>
              <w:ind w:left="2970" w:hangingChars="1650" w:hanging="2970"/>
              <w:jc w:val="left"/>
              <w:rPr>
                <w:lang w:val="de-DE"/>
              </w:rPr>
            </w:pPr>
            <w:r w:rsidRPr="00184227">
              <w:rPr>
                <w:lang w:val="de-DE"/>
              </w:rPr>
              <w:t xml:space="preserve">am_spi_handle_t </w:t>
            </w:r>
            <w:r>
              <w:rPr>
                <w:lang w:val="de-DE"/>
              </w:rPr>
              <w:t xml:space="preserve"> </w:t>
            </w:r>
            <w:r w:rsidRPr="00FF72C9">
              <w:rPr>
                <w:lang w:val="de-DE"/>
              </w:rPr>
              <w:t>am_zlg116_spi2_int_inst_init</w:t>
            </w:r>
            <w:r>
              <w:rPr>
                <w:lang w:val="de-DE"/>
              </w:rPr>
              <w:t xml:space="preserve"> (void);</w:t>
            </w:r>
          </w:p>
        </w:tc>
        <w:tc>
          <w:tcPr>
            <w:tcW w:w="1770" w:type="dxa"/>
            <w:tcBorders>
              <w:top w:val="single" w:sz="6" w:space="0" w:color="000000"/>
              <w:left w:val="double" w:sz="4" w:space="0" w:color="auto"/>
              <w:bottom w:val="thickThinSmallGap" w:sz="24" w:space="0" w:color="auto"/>
              <w:right w:val="single" w:sz="6" w:space="0" w:color="000000"/>
            </w:tcBorders>
            <w:vAlign w:val="center"/>
          </w:tcPr>
          <w:p w14:paraId="25A01E24" w14:textId="41D2ADC4" w:rsidR="000646E5" w:rsidRPr="00184227" w:rsidRDefault="000646E5" w:rsidP="00B060FE">
            <w:pPr>
              <w:pStyle w:val="ad"/>
              <w:spacing w:before="62" w:after="62"/>
            </w:pPr>
            <w:r w:rsidRPr="00184227">
              <w:rPr>
                <w:rFonts w:hint="eastAsia"/>
              </w:rPr>
              <w:t>SPI</w:t>
            </w:r>
            <w:r>
              <w:t>2</w:t>
            </w:r>
            <w:r w:rsidRPr="00184227">
              <w:rPr>
                <w:rFonts w:hint="eastAsia"/>
              </w:rPr>
              <w:t>实例初始化</w:t>
            </w:r>
            <w:r w:rsidR="005C322D">
              <w:rPr>
                <w:rFonts w:hint="eastAsia"/>
              </w:rPr>
              <w:t>；</w:t>
            </w:r>
          </w:p>
        </w:tc>
      </w:tr>
    </w:tbl>
    <w:p w14:paraId="44E88AD3" w14:textId="77777777" w:rsidR="000646E5" w:rsidRPr="004A1E89" w:rsidRDefault="000646E5" w:rsidP="000646E5">
      <w:pPr>
        <w:spacing w:before="62" w:after="62"/>
        <w:ind w:firstLine="420"/>
      </w:pPr>
      <w:r w:rsidRPr="004A1E89">
        <w:rPr>
          <w:rFonts w:hint="eastAsia"/>
        </w:rPr>
        <w:t>这些函数的返回值均为</w:t>
      </w:r>
      <w:r w:rsidRPr="004A1E89">
        <w:t>am_</w:t>
      </w:r>
      <w:r w:rsidRPr="004A1E89">
        <w:rPr>
          <w:rFonts w:hint="eastAsia"/>
        </w:rPr>
        <w:t>spi</w:t>
      </w:r>
      <w:r w:rsidRPr="004A1E89">
        <w:t>_handle_t</w:t>
      </w:r>
      <w:r w:rsidRPr="004A1E89">
        <w:rPr>
          <w:rFonts w:hint="eastAsia"/>
        </w:rPr>
        <w:t>类型的</w:t>
      </w:r>
      <w:r w:rsidRPr="004A1E89">
        <w:rPr>
          <w:rFonts w:hint="eastAsia"/>
        </w:rPr>
        <w:t>SPI</w:t>
      </w:r>
      <w:r w:rsidRPr="004A1E89">
        <w:rPr>
          <w:rFonts w:hint="eastAsia"/>
        </w:rPr>
        <w:t>实例句柄，该句柄将作为</w:t>
      </w:r>
      <w:r w:rsidRPr="004A1E89">
        <w:rPr>
          <w:rFonts w:hint="eastAsia"/>
        </w:rPr>
        <w:t>SPI</w:t>
      </w:r>
      <w:r w:rsidRPr="004A1E89">
        <w:rPr>
          <w:rFonts w:hint="eastAsia"/>
        </w:rPr>
        <w:t>通用接口中</w:t>
      </w:r>
      <w:r w:rsidRPr="004A1E89">
        <w:t>handle</w:t>
      </w:r>
      <w:r w:rsidRPr="004A1E89">
        <w:rPr>
          <w:rFonts w:hint="eastAsia"/>
        </w:rPr>
        <w:t>参数的实参。类型</w:t>
      </w:r>
      <w:r w:rsidRPr="004A1E89">
        <w:t>am_</w:t>
      </w:r>
      <w:r w:rsidRPr="004A1E89">
        <w:rPr>
          <w:rFonts w:hint="eastAsia"/>
        </w:rPr>
        <w:t>spi</w:t>
      </w:r>
      <w:r w:rsidRPr="004A1E89">
        <w:t>_handle_t</w:t>
      </w:r>
      <w:r w:rsidRPr="004A1E89">
        <w:rPr>
          <w:rFonts w:hint="eastAsia"/>
        </w:rPr>
        <w:t>（</w:t>
      </w:r>
      <w:r w:rsidRPr="004A1E89">
        <w:t>am_</w:t>
      </w:r>
      <w:r w:rsidRPr="004A1E89">
        <w:rPr>
          <w:rFonts w:hint="eastAsia"/>
        </w:rPr>
        <w:t>spi</w:t>
      </w:r>
      <w:r w:rsidRPr="004A1E89">
        <w:t>.h</w:t>
      </w:r>
      <w:r w:rsidRPr="004A1E89">
        <w:rPr>
          <w:rFonts w:hint="eastAsia"/>
        </w:rPr>
        <w:t>）定义如下：</w:t>
      </w:r>
    </w:p>
    <w:p w14:paraId="28229B18" w14:textId="77777777" w:rsidR="000646E5" w:rsidRPr="005A7F96" w:rsidRDefault="000646E5" w:rsidP="005A7F96">
      <w:pPr>
        <w:pStyle w:val="a5"/>
      </w:pPr>
      <w:r w:rsidRPr="005A7F96">
        <w:t>typedef struct am_</w:t>
      </w:r>
      <w:r w:rsidRPr="005A7F96">
        <w:rPr>
          <w:rFonts w:hint="eastAsia"/>
        </w:rPr>
        <w:t>spi</w:t>
      </w:r>
      <w:r w:rsidRPr="005A7F96">
        <w:t>_serv  *am_</w:t>
      </w:r>
      <w:r w:rsidRPr="005A7F96">
        <w:rPr>
          <w:rFonts w:hint="eastAsia"/>
        </w:rPr>
        <w:t>spi</w:t>
      </w:r>
      <w:r w:rsidRPr="005A7F96">
        <w:t>_handle_t;</w:t>
      </w:r>
    </w:p>
    <w:p w14:paraId="52A4A469" w14:textId="77777777" w:rsidR="000646E5" w:rsidRPr="004A1E89" w:rsidRDefault="000646E5" w:rsidP="000646E5">
      <w:pPr>
        <w:spacing w:before="62" w:after="62"/>
        <w:ind w:firstLine="420"/>
      </w:pPr>
      <w:r w:rsidRPr="004A1E89">
        <w:rPr>
          <w:rFonts w:hint="eastAsia"/>
        </w:rPr>
        <w:t>因为函数返回的</w:t>
      </w:r>
      <w:r w:rsidRPr="004A1E89">
        <w:rPr>
          <w:rFonts w:hint="eastAsia"/>
        </w:rPr>
        <w:t>SPI</w:t>
      </w:r>
      <w:r w:rsidRPr="004A1E89">
        <w:rPr>
          <w:rFonts w:hint="eastAsia"/>
        </w:rPr>
        <w:t>实例句柄仅作为参数传递给</w:t>
      </w:r>
      <w:r w:rsidRPr="004A1E89">
        <w:rPr>
          <w:rFonts w:hint="eastAsia"/>
        </w:rPr>
        <w:t>SPI</w:t>
      </w:r>
      <w:r w:rsidRPr="004A1E89">
        <w:rPr>
          <w:rFonts w:hint="eastAsia"/>
        </w:rPr>
        <w:t>通用接口，不需要对该句柄做其它任何操作，因此完全不需要了解该类型。注意，若函数返回的实例句柄的值为</w:t>
      </w:r>
      <w:r w:rsidRPr="004A1E89">
        <w:rPr>
          <w:rFonts w:hint="eastAsia"/>
        </w:rPr>
        <w:t>NULL</w:t>
      </w:r>
      <w:r w:rsidRPr="004A1E89">
        <w:rPr>
          <w:rFonts w:hint="eastAsia"/>
        </w:rPr>
        <w:t>，则表明初始化失败，不能使用该实例句柄。</w:t>
      </w:r>
    </w:p>
    <w:p w14:paraId="11442EEF" w14:textId="77777777" w:rsidR="000646E5" w:rsidRPr="00184227" w:rsidRDefault="000646E5" w:rsidP="000646E5">
      <w:pPr>
        <w:pStyle w:val="23"/>
        <w:spacing w:before="62" w:after="62"/>
        <w:rPr>
          <w:lang w:val="de-DE"/>
        </w:rPr>
      </w:pPr>
      <w:r w:rsidRPr="00184227">
        <w:rPr>
          <w:rFonts w:hint="eastAsia"/>
          <w:lang w:val="de-DE"/>
        </w:rPr>
        <w:t>如需使用</w:t>
      </w:r>
      <w:r w:rsidRPr="00184227">
        <w:rPr>
          <w:rFonts w:hint="eastAsia"/>
          <w:lang w:val="de-DE"/>
        </w:rPr>
        <w:t>SPI</w:t>
      </w:r>
      <w:r>
        <w:rPr>
          <w:lang w:val="de-DE"/>
        </w:rPr>
        <w:t>1</w:t>
      </w:r>
      <w:r w:rsidRPr="00184227">
        <w:rPr>
          <w:rFonts w:hint="eastAsia"/>
          <w:lang w:val="de-DE"/>
        </w:rPr>
        <w:t>，则直接调用</w:t>
      </w:r>
      <w:r w:rsidRPr="00184227">
        <w:rPr>
          <w:rFonts w:hint="eastAsia"/>
        </w:rPr>
        <w:t>SPI</w:t>
      </w:r>
      <w:r>
        <w:t>1</w:t>
      </w:r>
      <w:r w:rsidRPr="00184227">
        <w:rPr>
          <w:rFonts w:hint="eastAsia"/>
          <w:lang w:val="de-DE"/>
        </w:rPr>
        <w:t>实例初始化函数，即可获取对应的实例句柄：</w:t>
      </w:r>
    </w:p>
    <w:p w14:paraId="7FC931AE" w14:textId="77777777" w:rsidR="000646E5" w:rsidRDefault="000646E5" w:rsidP="000646E5">
      <w:pPr>
        <w:pStyle w:val="aff1"/>
        <w:spacing w:before="62" w:after="62"/>
        <w:rPr>
          <w:sz w:val="18"/>
          <w:szCs w:val="18"/>
          <w:lang w:val="de-DE"/>
        </w:rPr>
      </w:pPr>
      <w:r w:rsidRPr="00184227">
        <w:rPr>
          <w:sz w:val="18"/>
          <w:szCs w:val="18"/>
          <w:lang w:val="de-DE"/>
        </w:rPr>
        <w:t>am_</w:t>
      </w:r>
      <w:r w:rsidRPr="00184227">
        <w:rPr>
          <w:rFonts w:hint="eastAsia"/>
          <w:sz w:val="18"/>
          <w:szCs w:val="18"/>
          <w:lang w:val="de-DE"/>
        </w:rPr>
        <w:t>spi</w:t>
      </w:r>
      <w:r w:rsidRPr="00184227">
        <w:rPr>
          <w:sz w:val="18"/>
          <w:szCs w:val="18"/>
          <w:lang w:val="de-DE"/>
        </w:rPr>
        <w:t xml:space="preserve">_handle_t </w:t>
      </w:r>
      <w:r>
        <w:rPr>
          <w:sz w:val="18"/>
          <w:szCs w:val="18"/>
          <w:lang w:val="de-DE"/>
        </w:rPr>
        <w:t xml:space="preserve"> </w:t>
      </w:r>
      <w:r w:rsidRPr="00184227">
        <w:rPr>
          <w:rFonts w:hint="eastAsia"/>
          <w:sz w:val="18"/>
          <w:szCs w:val="18"/>
          <w:lang w:val="de-DE"/>
        </w:rPr>
        <w:t>spi</w:t>
      </w:r>
      <w:r>
        <w:rPr>
          <w:sz w:val="18"/>
          <w:szCs w:val="18"/>
          <w:lang w:val="de-DE"/>
        </w:rPr>
        <w:t>1</w:t>
      </w:r>
      <w:r w:rsidRPr="00184227">
        <w:rPr>
          <w:sz w:val="18"/>
          <w:szCs w:val="18"/>
          <w:lang w:val="de-DE"/>
        </w:rPr>
        <w:t>_handle =</w:t>
      </w:r>
      <w:r w:rsidRPr="000F105A">
        <w:t xml:space="preserve"> </w:t>
      </w:r>
      <w:r>
        <w:rPr>
          <w:sz w:val="18"/>
          <w:szCs w:val="18"/>
          <w:lang w:val="de-DE"/>
        </w:rPr>
        <w:t>am_zlg116_spi1</w:t>
      </w:r>
      <w:r w:rsidRPr="000F105A">
        <w:rPr>
          <w:sz w:val="18"/>
          <w:szCs w:val="18"/>
          <w:lang w:val="de-DE"/>
        </w:rPr>
        <w:t xml:space="preserve">_int_inst_init </w:t>
      </w:r>
      <w:r w:rsidRPr="00184227">
        <w:rPr>
          <w:sz w:val="18"/>
          <w:szCs w:val="18"/>
          <w:lang w:val="de-DE"/>
        </w:rPr>
        <w:t>();</w:t>
      </w:r>
      <w:bookmarkStart w:id="209" w:name="_Ref427348771"/>
    </w:p>
    <w:p w14:paraId="6483DC84" w14:textId="77777777" w:rsidR="000646E5" w:rsidRDefault="000646E5" w:rsidP="000646E5">
      <w:pPr>
        <w:pStyle w:val="23"/>
        <w:spacing w:before="62" w:after="62"/>
        <w:rPr>
          <w:lang w:val="de-DE"/>
        </w:rPr>
      </w:pPr>
      <w:r>
        <w:rPr>
          <w:rFonts w:hint="eastAsia"/>
          <w:lang w:val="de-DE"/>
        </w:rPr>
        <w:t>打开</w:t>
      </w:r>
      <w:r>
        <w:rPr>
          <w:lang w:val="de-DE"/>
        </w:rPr>
        <w:t>新建工程的</w:t>
      </w:r>
      <w:r>
        <w:rPr>
          <w:lang w:val="de-DE"/>
        </w:rPr>
        <w:t>main.c</w:t>
      </w:r>
      <w:r>
        <w:rPr>
          <w:lang w:val="de-DE"/>
        </w:rPr>
        <w:t>文件，</w:t>
      </w:r>
      <w:r>
        <w:rPr>
          <w:rFonts w:hint="eastAsia"/>
          <w:lang w:val="de-DE"/>
        </w:rPr>
        <w:t>添加</w:t>
      </w:r>
      <w:r>
        <w:rPr>
          <w:lang w:val="de-DE"/>
        </w:rPr>
        <w:t>SPI</w:t>
      </w:r>
      <w:r>
        <w:rPr>
          <w:lang w:val="de-DE"/>
        </w:rPr>
        <w:t>头文件和</w:t>
      </w:r>
      <w:r>
        <w:rPr>
          <w:lang w:val="de-DE"/>
        </w:rPr>
        <w:t>ZLG116</w:t>
      </w:r>
      <w:r>
        <w:rPr>
          <w:rFonts w:hint="eastAsia"/>
          <w:lang w:val="de-DE"/>
        </w:rPr>
        <w:t>的外设</w:t>
      </w:r>
      <w:r>
        <w:rPr>
          <w:lang w:val="de-DE"/>
        </w:rPr>
        <w:t>实例初始化函数声明</w:t>
      </w:r>
      <w:r>
        <w:rPr>
          <w:rFonts w:hint="eastAsia"/>
          <w:lang w:val="de-DE"/>
        </w:rPr>
        <w:t>，在</w:t>
      </w:r>
      <w:r>
        <w:rPr>
          <w:rFonts w:hint="eastAsia"/>
          <w:lang w:val="de-DE"/>
        </w:rPr>
        <w:t>am</w:t>
      </w:r>
      <w:r>
        <w:rPr>
          <w:lang w:val="de-DE"/>
        </w:rPr>
        <w:t>_main</w:t>
      </w:r>
      <w:r>
        <w:rPr>
          <w:rFonts w:hint="eastAsia"/>
          <w:lang w:val="de-DE"/>
        </w:rPr>
        <w:t>函数</w:t>
      </w:r>
      <w:r>
        <w:rPr>
          <w:lang w:val="de-DE"/>
        </w:rPr>
        <w:t>中添加</w:t>
      </w:r>
      <w:r>
        <w:rPr>
          <w:rFonts w:hint="eastAsia"/>
          <w:lang w:val="de-DE"/>
        </w:rPr>
        <w:t>SPI</w:t>
      </w:r>
      <w:r>
        <w:rPr>
          <w:lang w:val="de-DE"/>
        </w:rPr>
        <w:t>1</w:t>
      </w:r>
      <w:r>
        <w:rPr>
          <w:rFonts w:hint="eastAsia"/>
          <w:lang w:val="de-DE"/>
        </w:rPr>
        <w:t>实例</w:t>
      </w:r>
      <w:r>
        <w:rPr>
          <w:lang w:val="de-DE"/>
        </w:rPr>
        <w:t>初始化函数</w:t>
      </w:r>
      <w:r>
        <w:rPr>
          <w:rFonts w:hint="eastAsia"/>
          <w:lang w:val="de-DE"/>
        </w:rPr>
        <w:t>，并</w:t>
      </w:r>
      <w:r>
        <w:rPr>
          <w:lang w:val="de-DE"/>
        </w:rPr>
        <w:t>编译该工程</w:t>
      </w:r>
      <w:r>
        <w:rPr>
          <w:rFonts w:hint="eastAsia"/>
          <w:lang w:val="de-DE"/>
        </w:rPr>
        <w:t>，</w:t>
      </w:r>
      <w:r>
        <w:rPr>
          <w:lang w:val="de-DE"/>
        </w:rPr>
        <w:t>即可完成</w:t>
      </w:r>
      <w:r>
        <w:rPr>
          <w:lang w:val="de-DE"/>
        </w:rPr>
        <w:t>SPI</w:t>
      </w:r>
      <w:r>
        <w:rPr>
          <w:lang w:val="de-DE"/>
        </w:rPr>
        <w:t>初始化。</w:t>
      </w:r>
    </w:p>
    <w:p w14:paraId="31AF9AFB" w14:textId="77777777" w:rsidR="000646E5" w:rsidRPr="00184227" w:rsidRDefault="000646E5" w:rsidP="000646E5">
      <w:pPr>
        <w:pStyle w:val="30"/>
        <w:tabs>
          <w:tab w:val="clear" w:pos="578"/>
          <w:tab w:val="num" w:pos="568"/>
        </w:tabs>
      </w:pPr>
      <w:bookmarkStart w:id="210" w:name="_Toc460863864"/>
      <w:bookmarkStart w:id="211" w:name="_Toc463968234"/>
      <w:bookmarkStart w:id="212" w:name="_Toc464758529"/>
      <w:bookmarkStart w:id="213" w:name="_Toc487711537"/>
      <w:bookmarkStart w:id="214" w:name="_Toc487717366"/>
      <w:bookmarkStart w:id="215" w:name="_Toc518910984"/>
      <w:bookmarkStart w:id="216" w:name="_Toc529783165"/>
      <w:bookmarkStart w:id="217" w:name="_Toc529870462"/>
      <w:bookmarkStart w:id="218" w:name="_Toc6175817"/>
      <w:r>
        <w:rPr>
          <w:rFonts w:hint="eastAsia"/>
        </w:rPr>
        <w:t>SPI</w:t>
      </w:r>
      <w:r w:rsidRPr="00184227">
        <w:rPr>
          <w:rFonts w:hint="eastAsia"/>
        </w:rPr>
        <w:t>接口</w:t>
      </w:r>
      <w:bookmarkEnd w:id="210"/>
      <w:r w:rsidRPr="00184227">
        <w:rPr>
          <w:rFonts w:hint="eastAsia"/>
        </w:rPr>
        <w:t>函数</w:t>
      </w:r>
      <w:bookmarkEnd w:id="211"/>
      <w:bookmarkEnd w:id="212"/>
      <w:bookmarkEnd w:id="213"/>
      <w:bookmarkEnd w:id="214"/>
      <w:bookmarkEnd w:id="215"/>
      <w:bookmarkEnd w:id="216"/>
      <w:bookmarkEnd w:id="217"/>
      <w:bookmarkEnd w:id="218"/>
    </w:p>
    <w:p w14:paraId="38D95FA8" w14:textId="77777777" w:rsidR="000646E5" w:rsidRPr="00184227" w:rsidRDefault="000646E5" w:rsidP="000646E5">
      <w:pPr>
        <w:pStyle w:val="23"/>
        <w:spacing w:before="62" w:after="62"/>
        <w:rPr>
          <w:lang w:val="de-DE"/>
        </w:rPr>
      </w:pPr>
      <w:r w:rsidRPr="00184227">
        <w:rPr>
          <w:lang w:val="de-DE"/>
        </w:rPr>
        <w:t>MCU</w:t>
      </w:r>
      <w:r w:rsidRPr="00184227">
        <w:rPr>
          <w:rFonts w:hint="eastAsia"/>
          <w:lang w:val="de-DE"/>
        </w:rPr>
        <w:t>的</w:t>
      </w:r>
      <w:r w:rsidRPr="00184227">
        <w:rPr>
          <w:lang w:val="de-DE"/>
        </w:rPr>
        <w:t>SPI</w:t>
      </w:r>
      <w:r w:rsidRPr="00184227">
        <w:rPr>
          <w:rFonts w:hint="eastAsia"/>
          <w:lang w:val="de-DE"/>
        </w:rPr>
        <w:t>主要用于主从机的通信，</w:t>
      </w:r>
      <w:r w:rsidRPr="00184227">
        <w:rPr>
          <w:lang w:val="de-DE"/>
        </w:rPr>
        <w:t>AMetal</w:t>
      </w:r>
      <w:r w:rsidRPr="00184227">
        <w:rPr>
          <w:rFonts w:hint="eastAsia"/>
          <w:lang w:val="de-DE"/>
        </w:rPr>
        <w:t>提供了</w:t>
      </w:r>
      <w:r w:rsidRPr="00184227">
        <w:rPr>
          <w:lang w:val="de-DE"/>
        </w:rPr>
        <w:t>8</w:t>
      </w:r>
      <w:r w:rsidRPr="00184227">
        <w:rPr>
          <w:rFonts w:hint="eastAsia"/>
          <w:lang w:val="de-DE"/>
        </w:rPr>
        <w:t>个接口函数，详见</w:t>
      </w:r>
      <w:r>
        <w:fldChar w:fldCharType="begin"/>
      </w:r>
      <w:r>
        <w:instrText xml:space="preserve">REF _Ref464944353 \h \* MERGEFORMAT </w:instrText>
      </w:r>
      <w:r>
        <w:fldChar w:fldCharType="separate"/>
      </w:r>
      <w:r w:rsidR="00B93B10" w:rsidRPr="00184227">
        <w:rPr>
          <w:rFonts w:hint="eastAsia"/>
        </w:rPr>
        <w:t>表</w:t>
      </w:r>
      <w:r w:rsidR="00B93B10">
        <w:t>4.8</w:t>
      </w:r>
      <w:r>
        <w:fldChar w:fldCharType="end"/>
      </w:r>
      <w:r w:rsidRPr="00184227">
        <w:rPr>
          <w:rFonts w:hint="eastAsia"/>
          <w:lang w:val="de-DE"/>
        </w:rPr>
        <w:t>。</w:t>
      </w:r>
    </w:p>
    <w:p w14:paraId="06378D05" w14:textId="77777777" w:rsidR="000646E5" w:rsidRPr="00184227" w:rsidRDefault="000646E5" w:rsidP="000646E5">
      <w:pPr>
        <w:pStyle w:val="a7"/>
        <w:spacing w:before="62" w:after="62"/>
      </w:pPr>
      <w:bookmarkStart w:id="219" w:name="_Ref464944353"/>
      <w:r w:rsidRPr="00184227">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8</w:t>
      </w:r>
      <w:r>
        <w:fldChar w:fldCharType="end"/>
      </w:r>
      <w:bookmarkEnd w:id="219"/>
      <w:r w:rsidRPr="00184227">
        <w:t xml:space="preserve">  SPI</w:t>
      </w:r>
      <w:r w:rsidRPr="00184227">
        <w:rPr>
          <w:rFonts w:hint="eastAsia"/>
        </w:rPr>
        <w:t>标准接口函数</w:t>
      </w:r>
    </w:p>
    <w:tbl>
      <w:tblPr>
        <w:tblW w:w="77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04"/>
        <w:gridCol w:w="1979"/>
      </w:tblGrid>
      <w:tr w:rsidR="000646E5" w:rsidRPr="00184227" w14:paraId="7A4B4D78" w14:textId="77777777" w:rsidTr="005C322D">
        <w:trPr>
          <w:jc w:val="center"/>
        </w:trPr>
        <w:tc>
          <w:tcPr>
            <w:tcW w:w="5804" w:type="dxa"/>
            <w:tcBorders>
              <w:top w:val="thinThickSmallGap" w:sz="24" w:space="0" w:color="auto"/>
              <w:left w:val="single" w:sz="6" w:space="0" w:color="000000"/>
              <w:bottom w:val="double" w:sz="4" w:space="0" w:color="auto"/>
              <w:right w:val="double" w:sz="4" w:space="0" w:color="auto"/>
            </w:tcBorders>
            <w:shd w:val="pct10" w:color="auto" w:fill="auto"/>
          </w:tcPr>
          <w:p w14:paraId="1C29BC41" w14:textId="77777777" w:rsidR="000646E5" w:rsidRPr="0064432E" w:rsidRDefault="000646E5" w:rsidP="0064432E">
            <w:pPr>
              <w:pStyle w:val="ab"/>
            </w:pPr>
            <w:r w:rsidRPr="0064432E">
              <w:rPr>
                <w:rFonts w:hint="eastAsia"/>
              </w:rPr>
              <w:t>函数原型</w:t>
            </w:r>
          </w:p>
        </w:tc>
        <w:tc>
          <w:tcPr>
            <w:tcW w:w="1979" w:type="dxa"/>
            <w:tcBorders>
              <w:top w:val="thinThickSmallGap" w:sz="24" w:space="0" w:color="auto"/>
              <w:left w:val="double" w:sz="4" w:space="0" w:color="auto"/>
              <w:bottom w:val="double" w:sz="4" w:space="0" w:color="auto"/>
              <w:right w:val="single" w:sz="6" w:space="0" w:color="000000"/>
            </w:tcBorders>
            <w:shd w:val="pct10" w:color="auto" w:fill="auto"/>
          </w:tcPr>
          <w:p w14:paraId="0827CF60" w14:textId="77777777" w:rsidR="000646E5" w:rsidRPr="0064432E" w:rsidRDefault="000646E5" w:rsidP="0064432E">
            <w:pPr>
              <w:pStyle w:val="ab"/>
            </w:pPr>
            <w:r w:rsidRPr="0064432E">
              <w:rPr>
                <w:rFonts w:hint="eastAsia"/>
              </w:rPr>
              <w:t>功能简介</w:t>
            </w:r>
          </w:p>
        </w:tc>
      </w:tr>
      <w:tr w:rsidR="000646E5" w:rsidRPr="00184227" w14:paraId="2C6016DE" w14:textId="77777777" w:rsidTr="005C322D">
        <w:trPr>
          <w:jc w:val="center"/>
        </w:trPr>
        <w:tc>
          <w:tcPr>
            <w:tcW w:w="5804" w:type="dxa"/>
            <w:tcBorders>
              <w:top w:val="single" w:sz="6" w:space="0" w:color="000000"/>
              <w:left w:val="single" w:sz="6" w:space="0" w:color="000000"/>
              <w:bottom w:val="single" w:sz="6" w:space="0" w:color="000000"/>
              <w:right w:val="double" w:sz="4" w:space="0" w:color="auto"/>
            </w:tcBorders>
          </w:tcPr>
          <w:p w14:paraId="35E7EC41" w14:textId="77777777" w:rsidR="000646E5" w:rsidRPr="00A613A1" w:rsidRDefault="000646E5" w:rsidP="00A613A1">
            <w:pPr>
              <w:pStyle w:val="ad"/>
              <w:jc w:val="left"/>
            </w:pPr>
            <w:r w:rsidRPr="00A613A1">
              <w:t>void am_spi_mkdev(</w:t>
            </w:r>
          </w:p>
          <w:p w14:paraId="1D5F569A" w14:textId="77777777" w:rsidR="000646E5" w:rsidRPr="00A613A1" w:rsidRDefault="000646E5" w:rsidP="00A613A1">
            <w:pPr>
              <w:pStyle w:val="ad"/>
              <w:ind w:firstLineChars="300" w:firstLine="540"/>
              <w:jc w:val="left"/>
            </w:pPr>
            <w:r w:rsidRPr="00A613A1">
              <w:t xml:space="preserve">am_spi_device_t </w:t>
            </w:r>
            <w:r w:rsidR="00967F49" w:rsidRPr="00A613A1">
              <w:t xml:space="preserve"> </w:t>
            </w:r>
            <w:r w:rsidRPr="00A613A1">
              <w:t>*p_dev,</w:t>
            </w:r>
          </w:p>
          <w:p w14:paraId="6D8A1561" w14:textId="77777777" w:rsidR="000646E5" w:rsidRPr="00A613A1" w:rsidRDefault="000646E5" w:rsidP="00A613A1">
            <w:pPr>
              <w:pStyle w:val="ad"/>
              <w:ind w:firstLineChars="300" w:firstLine="540"/>
              <w:jc w:val="left"/>
            </w:pPr>
            <w:r w:rsidRPr="00A613A1">
              <w:t>am_spi_handle_t  handle,</w:t>
            </w:r>
          </w:p>
          <w:p w14:paraId="6563165C" w14:textId="77777777" w:rsidR="000646E5" w:rsidRPr="00A613A1" w:rsidRDefault="000646E5" w:rsidP="00A613A1">
            <w:pPr>
              <w:pStyle w:val="ad"/>
              <w:ind w:firstLineChars="300" w:firstLine="540"/>
              <w:jc w:val="left"/>
            </w:pPr>
            <w:r w:rsidRPr="00A613A1">
              <w:lastRenderedPageBreak/>
              <w:t>uint8_t          bits_per_word,</w:t>
            </w:r>
          </w:p>
          <w:p w14:paraId="255DA575" w14:textId="77777777" w:rsidR="000646E5" w:rsidRPr="00A613A1" w:rsidRDefault="000646E5" w:rsidP="00A613A1">
            <w:pPr>
              <w:pStyle w:val="ad"/>
              <w:ind w:firstLineChars="300" w:firstLine="540"/>
              <w:jc w:val="left"/>
            </w:pPr>
            <w:r w:rsidRPr="00A613A1">
              <w:t>uint16_t         mode,</w:t>
            </w:r>
          </w:p>
          <w:p w14:paraId="14A151C6" w14:textId="77777777" w:rsidR="000646E5" w:rsidRPr="00A613A1" w:rsidRDefault="000646E5" w:rsidP="00A613A1">
            <w:pPr>
              <w:pStyle w:val="ad"/>
              <w:jc w:val="left"/>
            </w:pPr>
            <w:r w:rsidRPr="00A613A1">
              <w:t xml:space="preserve">      uint32_t         max_speed_hz,</w:t>
            </w:r>
          </w:p>
          <w:p w14:paraId="0BCACB5C" w14:textId="77777777" w:rsidR="000646E5" w:rsidRPr="00A613A1" w:rsidRDefault="000646E5" w:rsidP="00A613A1">
            <w:pPr>
              <w:pStyle w:val="ad"/>
              <w:jc w:val="left"/>
            </w:pPr>
            <w:r w:rsidRPr="00A613A1">
              <w:t xml:space="preserve">      int             cs_pin,</w:t>
            </w:r>
          </w:p>
          <w:p w14:paraId="7DE84543" w14:textId="77777777" w:rsidR="000646E5" w:rsidRPr="00A613A1" w:rsidRDefault="000646E5" w:rsidP="00A613A1">
            <w:pPr>
              <w:pStyle w:val="ad"/>
              <w:jc w:val="left"/>
            </w:pPr>
            <w:r w:rsidRPr="00A613A1">
              <w:t xml:space="preserve">      void           (*pfunc_cs)(am_spi_device_t *p_dev, int state));</w:t>
            </w:r>
          </w:p>
        </w:tc>
        <w:tc>
          <w:tcPr>
            <w:tcW w:w="1979" w:type="dxa"/>
            <w:tcBorders>
              <w:top w:val="single" w:sz="6" w:space="0" w:color="000000"/>
              <w:left w:val="double" w:sz="4" w:space="0" w:color="auto"/>
              <w:bottom w:val="single" w:sz="6" w:space="0" w:color="000000"/>
              <w:right w:val="single" w:sz="6" w:space="0" w:color="000000"/>
            </w:tcBorders>
            <w:vAlign w:val="center"/>
          </w:tcPr>
          <w:p w14:paraId="52B6080F" w14:textId="4A610BF9" w:rsidR="000646E5" w:rsidRPr="00184227" w:rsidRDefault="000646E5" w:rsidP="0064432E">
            <w:pPr>
              <w:pStyle w:val="af5"/>
            </w:pPr>
            <w:r w:rsidRPr="00184227">
              <w:lastRenderedPageBreak/>
              <w:t>SPI</w:t>
            </w:r>
            <w:r w:rsidRPr="00184227">
              <w:rPr>
                <w:rFonts w:hint="eastAsia"/>
              </w:rPr>
              <w:t>从机实例初始化</w:t>
            </w:r>
            <w:r w:rsidR="005C322D">
              <w:rPr>
                <w:rFonts w:hint="eastAsia"/>
              </w:rPr>
              <w:t>；</w:t>
            </w:r>
          </w:p>
        </w:tc>
      </w:tr>
      <w:tr w:rsidR="000646E5" w:rsidRPr="00184227" w14:paraId="72E74C84" w14:textId="77777777" w:rsidTr="005C322D">
        <w:trPr>
          <w:jc w:val="center"/>
        </w:trPr>
        <w:tc>
          <w:tcPr>
            <w:tcW w:w="5804" w:type="dxa"/>
            <w:tcBorders>
              <w:top w:val="single" w:sz="6" w:space="0" w:color="000000"/>
              <w:left w:val="single" w:sz="6" w:space="0" w:color="000000"/>
              <w:bottom w:val="single" w:sz="6" w:space="0" w:color="000000"/>
              <w:right w:val="double" w:sz="4" w:space="0" w:color="auto"/>
            </w:tcBorders>
          </w:tcPr>
          <w:p w14:paraId="7D5A204E" w14:textId="77777777" w:rsidR="000646E5" w:rsidRPr="00A613A1" w:rsidRDefault="000646E5" w:rsidP="00A613A1">
            <w:pPr>
              <w:pStyle w:val="ad"/>
              <w:jc w:val="left"/>
            </w:pPr>
            <w:r w:rsidRPr="00A613A1">
              <w:lastRenderedPageBreak/>
              <w:t>int am_spi_setup (am_spi_device_t *p_dev);</w:t>
            </w:r>
          </w:p>
        </w:tc>
        <w:tc>
          <w:tcPr>
            <w:tcW w:w="1979" w:type="dxa"/>
            <w:tcBorders>
              <w:top w:val="single" w:sz="6" w:space="0" w:color="000000"/>
              <w:left w:val="double" w:sz="4" w:space="0" w:color="auto"/>
              <w:bottom w:val="single" w:sz="6" w:space="0" w:color="000000"/>
              <w:right w:val="single" w:sz="6" w:space="0" w:color="000000"/>
            </w:tcBorders>
            <w:vAlign w:val="center"/>
          </w:tcPr>
          <w:p w14:paraId="0596527E" w14:textId="7594EAA6" w:rsidR="000646E5" w:rsidRPr="00184227" w:rsidRDefault="000646E5" w:rsidP="0064432E">
            <w:pPr>
              <w:pStyle w:val="af5"/>
            </w:pPr>
            <w:r w:rsidRPr="00184227">
              <w:rPr>
                <w:rFonts w:hint="eastAsia"/>
              </w:rPr>
              <w:t>设置</w:t>
            </w:r>
            <w:r w:rsidRPr="00184227">
              <w:t>SPI</w:t>
            </w:r>
            <w:r w:rsidRPr="00184227">
              <w:rPr>
                <w:rFonts w:hint="eastAsia"/>
              </w:rPr>
              <w:t>从机实例</w:t>
            </w:r>
            <w:r w:rsidR="005C322D">
              <w:rPr>
                <w:rFonts w:hint="eastAsia"/>
              </w:rPr>
              <w:t>；</w:t>
            </w:r>
          </w:p>
        </w:tc>
      </w:tr>
      <w:tr w:rsidR="000646E5" w:rsidRPr="00184227" w14:paraId="589E7F2A" w14:textId="77777777" w:rsidTr="005C322D">
        <w:trPr>
          <w:jc w:val="center"/>
        </w:trPr>
        <w:tc>
          <w:tcPr>
            <w:tcW w:w="5804" w:type="dxa"/>
            <w:tcBorders>
              <w:top w:val="single" w:sz="6" w:space="0" w:color="000000"/>
              <w:left w:val="single" w:sz="6" w:space="0" w:color="000000"/>
              <w:bottom w:val="single" w:sz="4" w:space="0" w:color="000000" w:themeColor="text1"/>
              <w:right w:val="double" w:sz="4" w:space="0" w:color="auto"/>
            </w:tcBorders>
          </w:tcPr>
          <w:p w14:paraId="2E6F4C41" w14:textId="77777777" w:rsidR="000646E5" w:rsidRPr="00A613A1" w:rsidRDefault="000646E5" w:rsidP="00A613A1">
            <w:pPr>
              <w:pStyle w:val="ad"/>
              <w:jc w:val="left"/>
            </w:pPr>
            <w:r w:rsidRPr="00A613A1">
              <w:t>void am_spi_mktrans(</w:t>
            </w:r>
          </w:p>
          <w:p w14:paraId="7ECD2D74" w14:textId="77777777" w:rsidR="000646E5" w:rsidRPr="00A613A1" w:rsidRDefault="000646E5" w:rsidP="00A613A1">
            <w:pPr>
              <w:pStyle w:val="ad"/>
              <w:ind w:firstLineChars="300" w:firstLine="540"/>
              <w:jc w:val="left"/>
            </w:pPr>
            <w:r w:rsidRPr="00A613A1">
              <w:t>am_spi_transfer_t  *p_trans,</w:t>
            </w:r>
          </w:p>
          <w:p w14:paraId="2055C529" w14:textId="77777777" w:rsidR="000646E5" w:rsidRPr="00A613A1" w:rsidRDefault="000646E5" w:rsidP="00A613A1">
            <w:pPr>
              <w:pStyle w:val="ad"/>
              <w:ind w:firstLineChars="300" w:firstLine="540"/>
              <w:jc w:val="left"/>
            </w:pPr>
            <w:r w:rsidRPr="00A613A1">
              <w:t>const void        *p_txbuf,</w:t>
            </w:r>
          </w:p>
          <w:p w14:paraId="15797FDA" w14:textId="77777777" w:rsidR="000646E5" w:rsidRPr="00A613A1" w:rsidRDefault="000646E5" w:rsidP="00A613A1">
            <w:pPr>
              <w:pStyle w:val="ad"/>
              <w:jc w:val="left"/>
            </w:pPr>
            <w:r w:rsidRPr="00A613A1">
              <w:t xml:space="preserve">      void             *p_rxbuf,</w:t>
            </w:r>
          </w:p>
          <w:p w14:paraId="712A8C62" w14:textId="77777777" w:rsidR="000646E5" w:rsidRPr="00A613A1" w:rsidRDefault="000646E5" w:rsidP="00A613A1">
            <w:pPr>
              <w:pStyle w:val="ad"/>
              <w:ind w:firstLineChars="300" w:firstLine="540"/>
              <w:jc w:val="left"/>
            </w:pPr>
            <w:r w:rsidRPr="00A613A1">
              <w:t>uint32_t          nbytes,</w:t>
            </w:r>
          </w:p>
          <w:p w14:paraId="085882AB" w14:textId="77777777" w:rsidR="000646E5" w:rsidRPr="00A613A1" w:rsidRDefault="000646E5" w:rsidP="00A613A1">
            <w:pPr>
              <w:pStyle w:val="ad"/>
              <w:jc w:val="left"/>
            </w:pPr>
            <w:r w:rsidRPr="00A613A1">
              <w:t xml:space="preserve">      uint8_t           cs_change,</w:t>
            </w:r>
          </w:p>
          <w:p w14:paraId="46997F5C" w14:textId="77777777" w:rsidR="000646E5" w:rsidRPr="00A613A1" w:rsidRDefault="000646E5" w:rsidP="00A613A1">
            <w:pPr>
              <w:pStyle w:val="ad"/>
              <w:ind w:firstLineChars="300" w:firstLine="540"/>
              <w:jc w:val="left"/>
            </w:pPr>
            <w:r w:rsidRPr="00A613A1">
              <w:t>uint8_t           bits_per_word,</w:t>
            </w:r>
          </w:p>
          <w:p w14:paraId="09B7D0D4" w14:textId="77777777" w:rsidR="000646E5" w:rsidRPr="00A613A1" w:rsidRDefault="000646E5" w:rsidP="00A613A1">
            <w:pPr>
              <w:pStyle w:val="ad"/>
              <w:jc w:val="left"/>
            </w:pPr>
            <w:r w:rsidRPr="00A613A1">
              <w:t xml:space="preserve">      uint16_t          delay_usecs,</w:t>
            </w:r>
          </w:p>
          <w:p w14:paraId="6BD317C6" w14:textId="77777777" w:rsidR="000646E5" w:rsidRPr="00A613A1" w:rsidRDefault="000646E5" w:rsidP="00A613A1">
            <w:pPr>
              <w:pStyle w:val="ad"/>
              <w:jc w:val="left"/>
            </w:pPr>
            <w:r w:rsidRPr="00A613A1">
              <w:t xml:space="preserve">      uint32_t          speed_hz,</w:t>
            </w:r>
          </w:p>
          <w:p w14:paraId="1C440111" w14:textId="77777777" w:rsidR="000646E5" w:rsidRPr="00A613A1" w:rsidRDefault="000646E5" w:rsidP="00A613A1">
            <w:pPr>
              <w:pStyle w:val="ad"/>
              <w:jc w:val="left"/>
            </w:pPr>
            <w:r w:rsidRPr="00A613A1">
              <w:t xml:space="preserve">      uint32_t          flags);</w:t>
            </w:r>
          </w:p>
        </w:tc>
        <w:tc>
          <w:tcPr>
            <w:tcW w:w="1979" w:type="dxa"/>
            <w:tcBorders>
              <w:top w:val="single" w:sz="6" w:space="0" w:color="000000"/>
              <w:left w:val="double" w:sz="4" w:space="0" w:color="auto"/>
              <w:bottom w:val="single" w:sz="4" w:space="0" w:color="000000" w:themeColor="text1"/>
              <w:right w:val="single" w:sz="6" w:space="0" w:color="000000"/>
            </w:tcBorders>
            <w:vAlign w:val="center"/>
          </w:tcPr>
          <w:p w14:paraId="77E99FA5" w14:textId="6CFAE74D" w:rsidR="000646E5" w:rsidRPr="00184227" w:rsidRDefault="000646E5" w:rsidP="0064432E">
            <w:pPr>
              <w:pStyle w:val="af5"/>
            </w:pPr>
            <w:r w:rsidRPr="00184227">
              <w:t>SPI</w:t>
            </w:r>
            <w:r w:rsidRPr="00184227">
              <w:rPr>
                <w:rFonts w:hint="eastAsia"/>
              </w:rPr>
              <w:t>传输初始化</w:t>
            </w:r>
            <w:r w:rsidR="005C322D">
              <w:rPr>
                <w:rFonts w:hint="eastAsia"/>
              </w:rPr>
              <w:t>；</w:t>
            </w:r>
          </w:p>
        </w:tc>
      </w:tr>
      <w:tr w:rsidR="000646E5" w:rsidRPr="00184227" w14:paraId="25311AD8" w14:textId="77777777" w:rsidTr="005C322D">
        <w:trPr>
          <w:jc w:val="center"/>
        </w:trPr>
        <w:tc>
          <w:tcPr>
            <w:tcW w:w="5804" w:type="dxa"/>
            <w:tcBorders>
              <w:top w:val="single" w:sz="4" w:space="0" w:color="000000" w:themeColor="text1"/>
              <w:left w:val="single" w:sz="6" w:space="0" w:color="000000"/>
              <w:bottom w:val="single" w:sz="4" w:space="0" w:color="auto"/>
              <w:right w:val="double" w:sz="4" w:space="0" w:color="auto"/>
            </w:tcBorders>
          </w:tcPr>
          <w:p w14:paraId="538162C5" w14:textId="77777777" w:rsidR="000646E5" w:rsidRPr="00A613A1" w:rsidRDefault="000646E5" w:rsidP="00A613A1">
            <w:pPr>
              <w:pStyle w:val="ad"/>
              <w:jc w:val="left"/>
            </w:pPr>
            <w:r w:rsidRPr="00A613A1">
              <w:t>void am_spi_msg_init(</w:t>
            </w:r>
          </w:p>
          <w:p w14:paraId="25B70AB7" w14:textId="77777777" w:rsidR="000646E5" w:rsidRPr="00A613A1" w:rsidRDefault="000646E5" w:rsidP="00A613A1">
            <w:pPr>
              <w:pStyle w:val="ad"/>
              <w:ind w:firstLineChars="300" w:firstLine="540"/>
              <w:jc w:val="left"/>
            </w:pPr>
            <w:r w:rsidRPr="00A613A1">
              <w:t>am_spi_message_t  *p_msg,</w:t>
            </w:r>
          </w:p>
          <w:p w14:paraId="7A22DE93" w14:textId="77777777" w:rsidR="000646E5" w:rsidRPr="00A613A1" w:rsidRDefault="000646E5" w:rsidP="00A613A1">
            <w:pPr>
              <w:pStyle w:val="ad"/>
              <w:ind w:firstLineChars="300" w:firstLine="540"/>
              <w:jc w:val="left"/>
            </w:pPr>
            <w:r w:rsidRPr="00A613A1">
              <w:t>am_pfnvoid_t      pfn_complete,</w:t>
            </w:r>
          </w:p>
          <w:p w14:paraId="26C1B446" w14:textId="77777777" w:rsidR="000646E5" w:rsidRPr="00A613A1" w:rsidRDefault="000646E5" w:rsidP="00A613A1">
            <w:pPr>
              <w:pStyle w:val="ad"/>
              <w:jc w:val="left"/>
            </w:pPr>
            <w:r w:rsidRPr="00A613A1">
              <w:t xml:space="preserve">      void             *p_arg);</w:t>
            </w:r>
          </w:p>
        </w:tc>
        <w:tc>
          <w:tcPr>
            <w:tcW w:w="1979" w:type="dxa"/>
            <w:tcBorders>
              <w:top w:val="single" w:sz="4" w:space="0" w:color="000000" w:themeColor="text1"/>
              <w:left w:val="double" w:sz="4" w:space="0" w:color="auto"/>
              <w:bottom w:val="single" w:sz="4" w:space="0" w:color="auto"/>
              <w:right w:val="single" w:sz="6" w:space="0" w:color="000000"/>
            </w:tcBorders>
            <w:vAlign w:val="center"/>
          </w:tcPr>
          <w:p w14:paraId="702DB978" w14:textId="70885EB2" w:rsidR="000646E5" w:rsidRPr="00184227" w:rsidRDefault="000646E5" w:rsidP="0064432E">
            <w:pPr>
              <w:pStyle w:val="af5"/>
            </w:pPr>
            <w:r w:rsidRPr="00184227">
              <w:t>SPI</w:t>
            </w:r>
            <w:r w:rsidRPr="00184227">
              <w:rPr>
                <w:rFonts w:hint="eastAsia"/>
              </w:rPr>
              <w:t>消息初始化</w:t>
            </w:r>
            <w:r w:rsidR="005C322D">
              <w:rPr>
                <w:rFonts w:hint="eastAsia"/>
              </w:rPr>
              <w:t>；</w:t>
            </w:r>
          </w:p>
        </w:tc>
      </w:tr>
      <w:tr w:rsidR="000646E5" w:rsidRPr="00184227" w14:paraId="129B0D05" w14:textId="77777777" w:rsidTr="005C322D">
        <w:trPr>
          <w:trHeight w:val="709"/>
          <w:jc w:val="center"/>
        </w:trPr>
        <w:tc>
          <w:tcPr>
            <w:tcW w:w="5804" w:type="dxa"/>
            <w:tcBorders>
              <w:top w:val="single" w:sz="4" w:space="0" w:color="auto"/>
              <w:left w:val="single" w:sz="6" w:space="0" w:color="000000"/>
              <w:bottom w:val="single" w:sz="6" w:space="0" w:color="000000"/>
              <w:right w:val="double" w:sz="4" w:space="0" w:color="auto"/>
            </w:tcBorders>
          </w:tcPr>
          <w:p w14:paraId="67DF99D2" w14:textId="77777777" w:rsidR="000646E5" w:rsidRPr="00A613A1" w:rsidRDefault="000646E5" w:rsidP="00A613A1">
            <w:pPr>
              <w:pStyle w:val="ad"/>
              <w:jc w:val="left"/>
            </w:pPr>
            <w:r w:rsidRPr="00A613A1">
              <w:t>void am_spi_trans_add_tail(</w:t>
            </w:r>
          </w:p>
          <w:p w14:paraId="081D06D4" w14:textId="77777777" w:rsidR="000646E5" w:rsidRPr="00A613A1" w:rsidRDefault="000646E5" w:rsidP="00A613A1">
            <w:pPr>
              <w:pStyle w:val="ad"/>
              <w:ind w:firstLineChars="300" w:firstLine="540"/>
              <w:jc w:val="left"/>
            </w:pPr>
            <w:r w:rsidRPr="00A613A1">
              <w:t>am_spi_message_t  *p_msg,</w:t>
            </w:r>
          </w:p>
          <w:p w14:paraId="5C9B97F4" w14:textId="77777777" w:rsidR="000646E5" w:rsidRPr="00A613A1" w:rsidRDefault="000646E5" w:rsidP="00A613A1">
            <w:pPr>
              <w:pStyle w:val="ad"/>
              <w:jc w:val="left"/>
            </w:pPr>
            <w:r w:rsidRPr="00A613A1">
              <w:t xml:space="preserve">      am_spi_transfer_t   *p_trans);</w:t>
            </w:r>
            <w:r w:rsidRPr="00A613A1">
              <w:tab/>
            </w:r>
          </w:p>
        </w:tc>
        <w:tc>
          <w:tcPr>
            <w:tcW w:w="1979" w:type="dxa"/>
            <w:tcBorders>
              <w:top w:val="single" w:sz="4" w:space="0" w:color="auto"/>
              <w:left w:val="double" w:sz="4" w:space="0" w:color="auto"/>
              <w:bottom w:val="single" w:sz="6" w:space="0" w:color="000000"/>
              <w:right w:val="single" w:sz="6" w:space="0" w:color="000000"/>
            </w:tcBorders>
            <w:vAlign w:val="center"/>
          </w:tcPr>
          <w:p w14:paraId="58215A89" w14:textId="3AA5B7E5" w:rsidR="000646E5" w:rsidRPr="00184227" w:rsidRDefault="000646E5" w:rsidP="0064432E">
            <w:pPr>
              <w:pStyle w:val="af5"/>
            </w:pPr>
            <w:r w:rsidRPr="00184227">
              <w:rPr>
                <w:rFonts w:hint="eastAsia"/>
              </w:rPr>
              <w:t>添加传输至消息中</w:t>
            </w:r>
            <w:r w:rsidR="005C322D">
              <w:rPr>
                <w:rFonts w:hint="eastAsia"/>
              </w:rPr>
              <w:t>；</w:t>
            </w:r>
          </w:p>
        </w:tc>
      </w:tr>
      <w:tr w:rsidR="000646E5" w:rsidRPr="00184227" w14:paraId="0634ACAA" w14:textId="77777777" w:rsidTr="005C322D">
        <w:trPr>
          <w:jc w:val="center"/>
        </w:trPr>
        <w:tc>
          <w:tcPr>
            <w:tcW w:w="5804" w:type="dxa"/>
            <w:tcBorders>
              <w:top w:val="single" w:sz="6" w:space="0" w:color="000000"/>
              <w:left w:val="single" w:sz="6" w:space="0" w:color="000000"/>
              <w:bottom w:val="single" w:sz="6" w:space="0" w:color="000000"/>
              <w:right w:val="double" w:sz="4" w:space="0" w:color="auto"/>
            </w:tcBorders>
          </w:tcPr>
          <w:p w14:paraId="614F24B9" w14:textId="77777777" w:rsidR="000646E5" w:rsidRPr="00A613A1" w:rsidRDefault="000646E5" w:rsidP="00A613A1">
            <w:pPr>
              <w:pStyle w:val="ad"/>
              <w:jc w:val="left"/>
            </w:pPr>
            <w:r w:rsidRPr="00A613A1">
              <w:t>int am_spi_msg_start (</w:t>
            </w:r>
          </w:p>
          <w:p w14:paraId="3440B7FB" w14:textId="77777777" w:rsidR="000646E5" w:rsidRPr="00A613A1" w:rsidRDefault="000646E5" w:rsidP="00A613A1">
            <w:pPr>
              <w:pStyle w:val="ad"/>
              <w:ind w:firstLineChars="300" w:firstLine="540"/>
              <w:jc w:val="left"/>
            </w:pPr>
            <w:r w:rsidRPr="00A613A1">
              <w:t>am_spi_device_t   *p_dev,</w:t>
            </w:r>
          </w:p>
          <w:p w14:paraId="31DEEBCE" w14:textId="77777777" w:rsidR="000646E5" w:rsidRPr="00A613A1" w:rsidRDefault="000646E5" w:rsidP="00A613A1">
            <w:pPr>
              <w:pStyle w:val="ad"/>
              <w:jc w:val="left"/>
            </w:pPr>
            <w:r w:rsidRPr="00A613A1">
              <w:t xml:space="preserve">      am_spi_message_t  *p_msg);</w:t>
            </w:r>
          </w:p>
        </w:tc>
        <w:tc>
          <w:tcPr>
            <w:tcW w:w="1979" w:type="dxa"/>
            <w:tcBorders>
              <w:top w:val="single" w:sz="6" w:space="0" w:color="000000"/>
              <w:left w:val="double" w:sz="4" w:space="0" w:color="auto"/>
              <w:bottom w:val="single" w:sz="6" w:space="0" w:color="000000"/>
              <w:right w:val="single" w:sz="6" w:space="0" w:color="000000"/>
            </w:tcBorders>
            <w:vAlign w:val="center"/>
          </w:tcPr>
          <w:p w14:paraId="50090C96" w14:textId="028C8EF5" w:rsidR="000646E5" w:rsidRPr="00184227" w:rsidRDefault="000646E5" w:rsidP="0064432E">
            <w:pPr>
              <w:pStyle w:val="af5"/>
            </w:pPr>
            <w:r w:rsidRPr="00184227">
              <w:rPr>
                <w:rFonts w:hint="eastAsia"/>
              </w:rPr>
              <w:t>启动</w:t>
            </w:r>
            <w:r w:rsidRPr="00184227">
              <w:t>SPI</w:t>
            </w:r>
            <w:r w:rsidRPr="00184227">
              <w:rPr>
                <w:rFonts w:hint="eastAsia"/>
              </w:rPr>
              <w:t>消息处理</w:t>
            </w:r>
            <w:r w:rsidR="005C322D">
              <w:rPr>
                <w:rFonts w:hint="eastAsia"/>
              </w:rPr>
              <w:t>；</w:t>
            </w:r>
          </w:p>
        </w:tc>
      </w:tr>
      <w:tr w:rsidR="000646E5" w:rsidRPr="00184227" w14:paraId="38BA65CA" w14:textId="77777777" w:rsidTr="005C322D">
        <w:trPr>
          <w:jc w:val="center"/>
        </w:trPr>
        <w:tc>
          <w:tcPr>
            <w:tcW w:w="5804" w:type="dxa"/>
            <w:tcBorders>
              <w:top w:val="single" w:sz="6" w:space="0" w:color="000000"/>
              <w:left w:val="single" w:sz="6" w:space="0" w:color="000000"/>
              <w:bottom w:val="single" w:sz="6" w:space="0" w:color="000000"/>
              <w:right w:val="double" w:sz="4" w:space="0" w:color="auto"/>
            </w:tcBorders>
          </w:tcPr>
          <w:p w14:paraId="2DD0A4E4" w14:textId="77777777" w:rsidR="000646E5" w:rsidRPr="00A613A1" w:rsidRDefault="000646E5" w:rsidP="00A613A1">
            <w:pPr>
              <w:pStyle w:val="ad"/>
              <w:jc w:val="left"/>
            </w:pPr>
            <w:r w:rsidRPr="00A613A1">
              <w:t>int am_spi_write_then_read(</w:t>
            </w:r>
          </w:p>
          <w:p w14:paraId="38527BF8" w14:textId="77777777" w:rsidR="000646E5" w:rsidRPr="00A613A1" w:rsidRDefault="000646E5" w:rsidP="00A613A1">
            <w:pPr>
              <w:pStyle w:val="ad"/>
              <w:ind w:firstLineChars="300" w:firstLine="540"/>
              <w:jc w:val="left"/>
            </w:pPr>
            <w:r w:rsidRPr="00A613A1">
              <w:t>am_spi_device_t  *p_dev,</w:t>
            </w:r>
          </w:p>
          <w:p w14:paraId="4F6ABB53" w14:textId="77777777" w:rsidR="000646E5" w:rsidRPr="00A613A1" w:rsidRDefault="000646E5" w:rsidP="00A613A1">
            <w:pPr>
              <w:pStyle w:val="ad"/>
              <w:jc w:val="left"/>
            </w:pPr>
            <w:r w:rsidRPr="00A613A1">
              <w:t xml:space="preserve">      const uint8_t     *p_txbuf,</w:t>
            </w:r>
          </w:p>
          <w:p w14:paraId="4CA13E03" w14:textId="77777777" w:rsidR="000646E5" w:rsidRPr="00A613A1" w:rsidRDefault="000646E5" w:rsidP="00A613A1">
            <w:pPr>
              <w:pStyle w:val="ad"/>
              <w:jc w:val="left"/>
            </w:pPr>
            <w:r w:rsidRPr="00A613A1">
              <w:t xml:space="preserve">      size_t           n_tx,</w:t>
            </w:r>
          </w:p>
          <w:p w14:paraId="60D4D147" w14:textId="77777777" w:rsidR="000646E5" w:rsidRPr="00A613A1" w:rsidRDefault="000646E5" w:rsidP="00A613A1">
            <w:pPr>
              <w:pStyle w:val="ad"/>
              <w:jc w:val="left"/>
            </w:pPr>
            <w:r w:rsidRPr="00A613A1">
              <w:t xml:space="preserve">      uint8_t          *p_rxbuf,</w:t>
            </w:r>
          </w:p>
          <w:p w14:paraId="5F6D88FA" w14:textId="77777777" w:rsidR="000646E5" w:rsidRPr="00A613A1" w:rsidRDefault="000646E5" w:rsidP="00A613A1">
            <w:pPr>
              <w:pStyle w:val="ad"/>
              <w:jc w:val="left"/>
            </w:pPr>
            <w:r w:rsidRPr="00A613A1">
              <w:t xml:space="preserve">      size_t           n_rx);</w:t>
            </w:r>
          </w:p>
        </w:tc>
        <w:tc>
          <w:tcPr>
            <w:tcW w:w="1979" w:type="dxa"/>
            <w:tcBorders>
              <w:top w:val="single" w:sz="6" w:space="0" w:color="000000"/>
              <w:left w:val="double" w:sz="4" w:space="0" w:color="auto"/>
              <w:bottom w:val="single" w:sz="6" w:space="0" w:color="000000"/>
              <w:right w:val="single" w:sz="6" w:space="0" w:color="000000"/>
            </w:tcBorders>
            <w:vAlign w:val="center"/>
          </w:tcPr>
          <w:p w14:paraId="082CC626" w14:textId="6554FA69" w:rsidR="000646E5" w:rsidRPr="00184227" w:rsidRDefault="000646E5" w:rsidP="0064432E">
            <w:pPr>
              <w:pStyle w:val="af5"/>
            </w:pPr>
            <w:r w:rsidRPr="00184227">
              <w:t>SPI</w:t>
            </w:r>
            <w:r w:rsidRPr="00184227">
              <w:rPr>
                <w:rFonts w:hint="eastAsia"/>
              </w:rPr>
              <w:t>先写后读</w:t>
            </w:r>
            <w:r w:rsidR="005C322D">
              <w:rPr>
                <w:rFonts w:hint="eastAsia"/>
              </w:rPr>
              <w:t>；</w:t>
            </w:r>
          </w:p>
        </w:tc>
      </w:tr>
      <w:tr w:rsidR="000646E5" w:rsidRPr="00184227" w14:paraId="7F279CD7" w14:textId="77777777" w:rsidTr="005C322D">
        <w:trPr>
          <w:jc w:val="center"/>
        </w:trPr>
        <w:tc>
          <w:tcPr>
            <w:tcW w:w="5804" w:type="dxa"/>
            <w:tcBorders>
              <w:top w:val="single" w:sz="6" w:space="0" w:color="000000"/>
              <w:left w:val="single" w:sz="6" w:space="0" w:color="000000"/>
              <w:bottom w:val="thickThinSmallGap" w:sz="24" w:space="0" w:color="auto"/>
              <w:right w:val="double" w:sz="4" w:space="0" w:color="auto"/>
            </w:tcBorders>
          </w:tcPr>
          <w:p w14:paraId="61DFC2E2" w14:textId="77777777" w:rsidR="000646E5" w:rsidRPr="00A613A1" w:rsidRDefault="000646E5" w:rsidP="00A613A1">
            <w:pPr>
              <w:pStyle w:val="ad"/>
              <w:jc w:val="left"/>
            </w:pPr>
            <w:r w:rsidRPr="00A613A1">
              <w:t>int am_spi_write_then_write (</w:t>
            </w:r>
          </w:p>
          <w:p w14:paraId="60444366" w14:textId="77777777" w:rsidR="000646E5" w:rsidRPr="00A613A1" w:rsidRDefault="000646E5" w:rsidP="00A613A1">
            <w:pPr>
              <w:pStyle w:val="ad"/>
              <w:ind w:firstLineChars="300" w:firstLine="540"/>
              <w:jc w:val="left"/>
            </w:pPr>
            <w:r w:rsidRPr="00A613A1">
              <w:t>am_spi_device_t  *p_dev,</w:t>
            </w:r>
          </w:p>
          <w:p w14:paraId="35DA7E17" w14:textId="77777777" w:rsidR="000646E5" w:rsidRPr="00A613A1" w:rsidRDefault="000646E5" w:rsidP="00A613A1">
            <w:pPr>
              <w:pStyle w:val="ad"/>
              <w:jc w:val="left"/>
            </w:pPr>
            <w:r w:rsidRPr="00A613A1">
              <w:t xml:space="preserve">      const uint8_t     *p_txbuf0,</w:t>
            </w:r>
          </w:p>
          <w:p w14:paraId="1A2410A0" w14:textId="77777777" w:rsidR="000646E5" w:rsidRPr="00A613A1" w:rsidRDefault="000646E5" w:rsidP="00A613A1">
            <w:pPr>
              <w:pStyle w:val="ad"/>
              <w:jc w:val="left"/>
            </w:pPr>
            <w:r w:rsidRPr="00A613A1">
              <w:t xml:space="preserve">      size_t           n_tx0,</w:t>
            </w:r>
          </w:p>
          <w:p w14:paraId="749E7C8D" w14:textId="77777777" w:rsidR="000646E5" w:rsidRPr="00A613A1" w:rsidRDefault="000646E5" w:rsidP="00A613A1">
            <w:pPr>
              <w:pStyle w:val="ad"/>
              <w:jc w:val="left"/>
            </w:pPr>
            <w:r w:rsidRPr="00A613A1">
              <w:t xml:space="preserve">      const uint8_t     *p_txbuf1,</w:t>
            </w:r>
          </w:p>
          <w:p w14:paraId="7F1D106D" w14:textId="77777777" w:rsidR="000646E5" w:rsidRPr="00A613A1" w:rsidRDefault="000646E5" w:rsidP="00A613A1">
            <w:pPr>
              <w:pStyle w:val="ad"/>
              <w:jc w:val="left"/>
            </w:pPr>
            <w:r w:rsidRPr="00A613A1">
              <w:t xml:space="preserve">      size_t           n_tx1);</w:t>
            </w:r>
          </w:p>
        </w:tc>
        <w:tc>
          <w:tcPr>
            <w:tcW w:w="1979" w:type="dxa"/>
            <w:tcBorders>
              <w:top w:val="single" w:sz="6" w:space="0" w:color="000000"/>
              <w:left w:val="double" w:sz="4" w:space="0" w:color="auto"/>
              <w:bottom w:val="thickThinSmallGap" w:sz="24" w:space="0" w:color="auto"/>
              <w:right w:val="single" w:sz="6" w:space="0" w:color="000000"/>
            </w:tcBorders>
            <w:vAlign w:val="center"/>
          </w:tcPr>
          <w:p w14:paraId="190C1252" w14:textId="08176AD6" w:rsidR="000646E5" w:rsidRPr="00184227" w:rsidRDefault="000646E5" w:rsidP="0064432E">
            <w:pPr>
              <w:pStyle w:val="af5"/>
            </w:pPr>
            <w:r w:rsidRPr="00184227">
              <w:rPr>
                <w:rFonts w:hint="eastAsia"/>
              </w:rPr>
              <w:t>执行</w:t>
            </w:r>
            <w:r w:rsidRPr="00184227">
              <w:t>SPI</w:t>
            </w:r>
            <w:r w:rsidRPr="00184227">
              <w:rPr>
                <w:rFonts w:hint="eastAsia"/>
              </w:rPr>
              <w:t>两次写</w:t>
            </w:r>
            <w:r w:rsidR="005C322D">
              <w:rPr>
                <w:rFonts w:hint="eastAsia"/>
              </w:rPr>
              <w:t>；</w:t>
            </w:r>
          </w:p>
        </w:tc>
      </w:tr>
    </w:tbl>
    <w:p w14:paraId="168BFA12" w14:textId="77777777" w:rsidR="000646E5" w:rsidRDefault="000646E5" w:rsidP="000646E5">
      <w:pPr>
        <w:pStyle w:val="30"/>
      </w:pPr>
      <w:bookmarkStart w:id="220" w:name="_Toc529870463"/>
      <w:bookmarkStart w:id="221" w:name="_Toc6175818"/>
      <w:r>
        <w:rPr>
          <w:rFonts w:hint="eastAsia"/>
        </w:rPr>
        <w:t>SPI</w:t>
      </w:r>
      <w:r>
        <w:t>从机初始化</w:t>
      </w:r>
      <w:bookmarkEnd w:id="220"/>
      <w:bookmarkEnd w:id="221"/>
    </w:p>
    <w:p w14:paraId="13053745" w14:textId="66101941" w:rsidR="000646E5" w:rsidRDefault="000646E5" w:rsidP="000646E5">
      <w:pPr>
        <w:spacing w:before="62" w:after="62"/>
        <w:ind w:firstLine="420"/>
      </w:pPr>
      <w:r>
        <w:rPr>
          <w:rFonts w:hint="eastAsia"/>
        </w:rPr>
        <w:t>本例</w:t>
      </w:r>
      <w:r>
        <w:t>中选择</w:t>
      </w:r>
      <w:r>
        <w:rPr>
          <w:rFonts w:hint="eastAsia"/>
        </w:rPr>
        <w:t>MX</w:t>
      </w:r>
      <w:r>
        <w:t>25L1606</w:t>
      </w:r>
      <w:r>
        <w:t>为从机，</w:t>
      </w:r>
      <w:r>
        <w:t>MCU</w:t>
      </w:r>
      <w:r>
        <w:t>通过</w:t>
      </w:r>
      <w:r>
        <w:t>SPI</w:t>
      </w:r>
      <w:r>
        <w:t>对它写入数据</w:t>
      </w:r>
      <w:r>
        <w:rPr>
          <w:rFonts w:hint="eastAsia"/>
        </w:rPr>
        <w:t>。</w:t>
      </w:r>
      <w:r w:rsidRPr="00725EDD">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725EDD">
          <w:rPr>
            <w:rFonts w:hint="eastAsia"/>
          </w:rPr>
          <w:t>25L</w:t>
        </w:r>
      </w:smartTag>
      <w:r w:rsidRPr="00725EDD">
        <w:rPr>
          <w:rFonts w:hint="eastAsia"/>
        </w:rPr>
        <w:t>1606</w:t>
      </w:r>
      <w:r w:rsidRPr="00725EDD">
        <w:rPr>
          <w:rFonts w:hint="eastAsia"/>
        </w:rPr>
        <w:t>总容量为</w:t>
      </w:r>
      <w:smartTag w:uri="urn:schemas-microsoft-com:office:smarttags" w:element="chmetcnv">
        <w:smartTagPr>
          <w:attr w:name="UnitName" w:val="m"/>
          <w:attr w:name="SourceValue" w:val="16"/>
          <w:attr w:name="HasSpace" w:val="False"/>
          <w:attr w:name="Negative" w:val="False"/>
          <w:attr w:name="NumberType" w:val="1"/>
          <w:attr w:name="TCSC" w:val="0"/>
        </w:smartTagPr>
        <w:r w:rsidRPr="00725EDD">
          <w:rPr>
            <w:rFonts w:hint="eastAsia"/>
          </w:rPr>
          <w:t>16M</w:t>
        </w:r>
      </w:smartTag>
      <w:r w:rsidRPr="00725EDD">
        <w:rPr>
          <w:rFonts w:hint="eastAsia"/>
        </w:rPr>
        <w:t>（</w:t>
      </w:r>
      <w:r w:rsidRPr="00725EDD">
        <w:rPr>
          <w:rFonts w:hint="eastAsia"/>
        </w:rPr>
        <w:t>16</w:t>
      </w:r>
      <w:r w:rsidRPr="00725EDD">
        <w:rPr>
          <w:rFonts w:hint="eastAsia"/>
        </w:rPr>
        <w:t>×</w:t>
      </w:r>
      <w:r w:rsidRPr="00725EDD">
        <w:rPr>
          <w:rFonts w:hint="eastAsia"/>
        </w:rPr>
        <w:t>1024</w:t>
      </w:r>
      <w:r w:rsidRPr="00725EDD">
        <w:rPr>
          <w:rFonts w:hint="eastAsia"/>
        </w:rPr>
        <w:t>×</w:t>
      </w:r>
      <w:r w:rsidRPr="00725EDD">
        <w:rPr>
          <w:rFonts w:hint="eastAsia"/>
        </w:rPr>
        <w:t>1024</w:t>
      </w:r>
      <w:r w:rsidRPr="00725EDD">
        <w:rPr>
          <w:rFonts w:hint="eastAsia"/>
        </w:rPr>
        <w:t>）</w:t>
      </w:r>
      <w:r w:rsidRPr="00725EDD">
        <w:rPr>
          <w:rFonts w:hint="eastAsia"/>
        </w:rPr>
        <w:t>bits</w:t>
      </w:r>
      <w:r w:rsidRPr="00725EDD">
        <w:rPr>
          <w:rFonts w:hint="eastAsia"/>
        </w:rPr>
        <w:t>，即</w:t>
      </w:r>
      <w:smartTag w:uri="urn:schemas-microsoft-com:office:smarttags" w:element="chmetcnv">
        <w:smartTagPr>
          <w:attr w:name="UnitName" w:val="m"/>
          <w:attr w:name="SourceValue" w:val="2"/>
          <w:attr w:name="HasSpace" w:val="False"/>
          <w:attr w:name="Negative" w:val="False"/>
          <w:attr w:name="NumberType" w:val="1"/>
          <w:attr w:name="TCSC" w:val="0"/>
        </w:smartTagPr>
        <w:r w:rsidRPr="00725EDD">
          <w:rPr>
            <w:rFonts w:hint="eastAsia"/>
          </w:rPr>
          <w:t>2M</w:t>
        </w:r>
      </w:smartTag>
      <w:r w:rsidRPr="00725EDD">
        <w:rPr>
          <w:rFonts w:hint="eastAsia"/>
        </w:rPr>
        <w:t>字节。每个字节对应一个存储地址，因此其存储数据的地址范围为</w:t>
      </w:r>
      <w:r w:rsidRPr="00725EDD">
        <w:rPr>
          <w:rFonts w:hint="eastAsia"/>
        </w:rPr>
        <w:t>0x000000 ~ 0x1</w:t>
      </w:r>
      <w:r w:rsidRPr="00725EDD">
        <w:t>FFFFF</w:t>
      </w:r>
      <w:r w:rsidR="005F5598">
        <w:rPr>
          <w:rFonts w:hint="eastAsia"/>
        </w:rPr>
        <w:t>，</w:t>
      </w:r>
      <w:r>
        <w:rPr>
          <w:rFonts w:hint="eastAsia"/>
        </w:rPr>
        <w:t>电路</w:t>
      </w:r>
      <w:r>
        <w:t>详见</w:t>
      </w:r>
      <w:r>
        <w:fldChar w:fldCharType="begin"/>
      </w:r>
      <w:r>
        <w:instrText xml:space="preserve"> REF _Ref459498985 \h </w:instrText>
      </w:r>
      <w:r>
        <w:fldChar w:fldCharType="separate"/>
      </w:r>
      <w:r w:rsidR="00B93B10" w:rsidRPr="00184227">
        <w:rPr>
          <w:rFonts w:hint="eastAsia"/>
        </w:rPr>
        <w:t>图</w:t>
      </w:r>
      <w:r w:rsidR="00B93B10">
        <w:rPr>
          <w:noProof/>
        </w:rPr>
        <w:t>4</w:t>
      </w:r>
      <w:r w:rsidR="00B93B10">
        <w:t>.</w:t>
      </w:r>
      <w:r w:rsidR="00B93B10">
        <w:rPr>
          <w:noProof/>
        </w:rPr>
        <w:t>6</w:t>
      </w:r>
      <w:r>
        <w:fldChar w:fldCharType="end"/>
      </w:r>
      <w:r>
        <w:t>。</w:t>
      </w:r>
    </w:p>
    <w:p w14:paraId="12A5ACE8" w14:textId="77777777" w:rsidR="005F5598" w:rsidRPr="005F5598" w:rsidRDefault="005F5598" w:rsidP="000646E5">
      <w:pPr>
        <w:spacing w:before="62" w:after="62"/>
        <w:ind w:firstLine="420"/>
      </w:pPr>
    </w:p>
    <w:p w14:paraId="16E5C7BA" w14:textId="77777777" w:rsidR="005F5598" w:rsidRPr="00184227" w:rsidRDefault="005F5598" w:rsidP="005F5598">
      <w:pPr>
        <w:framePr w:w="3901" w:h="2611" w:hRule="exact" w:hSpace="180" w:wrap="around" w:vAnchor="text" w:hAnchor="page" w:x="5911" w:y="151"/>
        <w:shd w:val="solid" w:color="FFFFFF" w:fill="FFFFFF"/>
        <w:spacing w:before="62" w:after="62"/>
        <w:jc w:val="center"/>
      </w:pPr>
      <w:r w:rsidRPr="00B87F93">
        <w:rPr>
          <w:noProof/>
        </w:rPr>
        <w:lastRenderedPageBreak/>
        <w:drawing>
          <wp:inline distT="0" distB="0" distL="0" distR="0" wp14:anchorId="51167603" wp14:editId="65BA1F9D">
            <wp:extent cx="1948180" cy="1352550"/>
            <wp:effectExtent l="0" t="0" r="0" b="0"/>
            <wp:docPr id="137" name="图片 35" descr="NorFlash 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NorFlash 电路"/>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48180" cy="1352550"/>
                    </a:xfrm>
                    <a:prstGeom prst="rect">
                      <a:avLst/>
                    </a:prstGeom>
                    <a:noFill/>
                    <a:ln>
                      <a:noFill/>
                    </a:ln>
                  </pic:spPr>
                </pic:pic>
              </a:graphicData>
            </a:graphic>
          </wp:inline>
        </w:drawing>
      </w:r>
    </w:p>
    <w:p w14:paraId="082BF0B5" w14:textId="7753E2E0" w:rsidR="005F5598" w:rsidRPr="00184227" w:rsidRDefault="005F5598" w:rsidP="005F5598">
      <w:pPr>
        <w:pStyle w:val="a7"/>
        <w:framePr w:w="3901" w:h="2611" w:hRule="exact" w:hSpace="180" w:wrap="around" w:vAnchor="text" w:hAnchor="page" w:x="5911" w:y="151"/>
        <w:spacing w:before="62" w:after="62"/>
      </w:pPr>
      <w:bookmarkStart w:id="222" w:name="_Ref459498985"/>
      <w:r w:rsidRPr="00184227">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4</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6</w:t>
      </w:r>
      <w:r w:rsidR="006352F3">
        <w:fldChar w:fldCharType="end"/>
      </w:r>
      <w:bookmarkEnd w:id="222"/>
      <w:r w:rsidRPr="00184227">
        <w:rPr>
          <w:rFonts w:hint="eastAsia"/>
        </w:rPr>
        <w:t xml:space="preserve">  SPI Flash</w:t>
      </w:r>
      <w:r w:rsidRPr="00184227">
        <w:rPr>
          <w:rFonts w:hint="eastAsia"/>
        </w:rPr>
        <w:t>电路原理图</w:t>
      </w:r>
    </w:p>
    <w:p w14:paraId="4A26046B" w14:textId="77777777" w:rsidR="000646E5" w:rsidRPr="00184227" w:rsidRDefault="000646E5" w:rsidP="00B169B7">
      <w:pPr>
        <w:pStyle w:val="40"/>
        <w:keepLines w:val="0"/>
        <w:numPr>
          <w:ilvl w:val="3"/>
          <w:numId w:val="16"/>
        </w:numPr>
        <w:tabs>
          <w:tab w:val="num" w:pos="710"/>
        </w:tabs>
        <w:ind w:left="426" w:hanging="6"/>
      </w:pPr>
      <w:r w:rsidRPr="00184227">
        <w:rPr>
          <w:rFonts w:hint="eastAsia"/>
        </w:rPr>
        <w:lastRenderedPageBreak/>
        <w:t>从机实例初始化</w:t>
      </w:r>
    </w:p>
    <w:p w14:paraId="4CA5BF12" w14:textId="77777777" w:rsidR="005F5598" w:rsidRDefault="000646E5" w:rsidP="005F5598">
      <w:pPr>
        <w:spacing w:before="62" w:after="62"/>
        <w:ind w:firstLine="420"/>
      </w:pPr>
      <w:r w:rsidRPr="004A1E89">
        <w:rPr>
          <w:rFonts w:hint="eastAsia"/>
        </w:rPr>
        <w:t>对于用户来说，使用</w:t>
      </w:r>
      <w:r w:rsidRPr="004A1E89">
        <w:t>SPI</w:t>
      </w:r>
      <w:r w:rsidRPr="004A1E89">
        <w:rPr>
          <w:rFonts w:hint="eastAsia"/>
        </w:rPr>
        <w:t>往往是直接操作一个从机器件，</w:t>
      </w:r>
      <w:r w:rsidRPr="004A1E89">
        <w:t>MCU</w:t>
      </w:r>
      <w:r w:rsidRPr="004A1E89">
        <w:rPr>
          <w:rFonts w:hint="eastAsia"/>
        </w:rPr>
        <w:t>作为</w:t>
      </w:r>
      <w:r w:rsidRPr="004A1E89">
        <w:t>SPI</w:t>
      </w:r>
      <w:r w:rsidRPr="004A1E89">
        <w:rPr>
          <w:rFonts w:hint="eastAsia"/>
        </w:rPr>
        <w:t>主机，为了与从机器件通信，需要知道从机器件的相关信息，比如，</w:t>
      </w:r>
      <w:r w:rsidRPr="004A1E89">
        <w:t>SPI</w:t>
      </w:r>
      <w:r w:rsidRPr="004A1E89">
        <w:rPr>
          <w:rFonts w:hint="eastAsia"/>
        </w:rPr>
        <w:t>模式、</w:t>
      </w:r>
      <w:r w:rsidRPr="004A1E89">
        <w:t>SPI</w:t>
      </w:r>
      <w:r w:rsidRPr="004A1E89">
        <w:rPr>
          <w:rFonts w:hint="eastAsia"/>
        </w:rPr>
        <w:t>速率、数据位宽等。</w:t>
      </w:r>
    </w:p>
    <w:p w14:paraId="1441A2D8" w14:textId="0D9FF454" w:rsidR="005F5598" w:rsidRPr="004A1E89" w:rsidRDefault="000646E5" w:rsidP="005F5598">
      <w:pPr>
        <w:spacing w:before="62" w:after="62"/>
        <w:ind w:firstLine="420"/>
      </w:pPr>
      <w:r w:rsidRPr="004A1E89">
        <w:rPr>
          <w:rFonts w:hint="eastAsia"/>
        </w:rPr>
        <w:t>这就需要定义一个与从机器件对应的实例（从机实例），并使用相关信息完成对从机实例的初始化。其函数原型为：</w:t>
      </w:r>
    </w:p>
    <w:p w14:paraId="035B51A8" w14:textId="77777777" w:rsidR="000646E5" w:rsidRPr="005A7F96" w:rsidRDefault="000646E5" w:rsidP="005A7F96">
      <w:pPr>
        <w:pStyle w:val="a5"/>
      </w:pPr>
      <w:r w:rsidRPr="005A7F96">
        <w:t>void am_spi_mkdev (</w:t>
      </w:r>
    </w:p>
    <w:p w14:paraId="61583C46" w14:textId="77777777" w:rsidR="000646E5" w:rsidRPr="005A7F96" w:rsidRDefault="000646E5" w:rsidP="005A7F96">
      <w:pPr>
        <w:pStyle w:val="a5"/>
      </w:pPr>
      <w:r w:rsidRPr="005A7F96">
        <w:rPr>
          <w:rFonts w:hint="eastAsia"/>
        </w:rPr>
        <w:tab/>
      </w:r>
      <w:r w:rsidRPr="005A7F96">
        <w:t>am_spi_device_t</w:t>
      </w:r>
      <w:r w:rsidR="0056425E" w:rsidRPr="005A7F96">
        <w:tab/>
        <w:t xml:space="preserve"> </w:t>
      </w:r>
      <w:r w:rsidRPr="005A7F96">
        <w:t xml:space="preserve">*p_dev, </w:t>
      </w:r>
      <w:r w:rsidRPr="005A7F96">
        <w:tab/>
      </w:r>
      <w:r w:rsidRPr="005A7F96">
        <w:tab/>
      </w:r>
      <w:r w:rsidRPr="005A7F96">
        <w:tab/>
      </w:r>
      <w:r w:rsidRPr="005A7F96">
        <w:rPr>
          <w:rFonts w:hint="eastAsia"/>
        </w:rPr>
        <w:tab/>
      </w:r>
      <w:r w:rsidRPr="005A7F96">
        <w:rPr>
          <w:rFonts w:hint="eastAsia"/>
        </w:rPr>
        <w:tab/>
      </w:r>
      <w:r w:rsidRPr="005A7F96">
        <w:t xml:space="preserve">// </w:t>
      </w:r>
      <w:r w:rsidRPr="005A7F96">
        <w:rPr>
          <w:rFonts w:hint="eastAsia"/>
        </w:rPr>
        <w:t>待初始化的从机实例</w:t>
      </w:r>
    </w:p>
    <w:p w14:paraId="110D23A6" w14:textId="77777777" w:rsidR="000646E5" w:rsidRPr="005A7F96" w:rsidRDefault="000646E5" w:rsidP="005A7F96">
      <w:pPr>
        <w:pStyle w:val="a5"/>
      </w:pPr>
      <w:r w:rsidRPr="005A7F96">
        <w:rPr>
          <w:rFonts w:hint="eastAsia"/>
        </w:rPr>
        <w:tab/>
      </w:r>
      <w:r w:rsidRPr="005A7F96">
        <w:t>am_spi_handle_t</w:t>
      </w:r>
      <w:r w:rsidR="0056425E" w:rsidRPr="005A7F96">
        <w:tab/>
        <w:t xml:space="preserve">  </w:t>
      </w:r>
      <w:r w:rsidRPr="005A7F96">
        <w:t>handle,</w:t>
      </w:r>
      <w:r w:rsidRPr="005A7F96">
        <w:tab/>
      </w:r>
      <w:r w:rsidRPr="005A7F96">
        <w:tab/>
      </w:r>
      <w:r w:rsidRPr="005A7F96">
        <w:tab/>
      </w:r>
      <w:r w:rsidRPr="005A7F96">
        <w:rPr>
          <w:rFonts w:hint="eastAsia"/>
        </w:rPr>
        <w:tab/>
      </w:r>
      <w:r w:rsidRPr="005A7F96">
        <w:rPr>
          <w:rFonts w:hint="eastAsia"/>
        </w:rPr>
        <w:tab/>
      </w:r>
      <w:r w:rsidRPr="005A7F96">
        <w:t>// SPI</w:t>
      </w:r>
      <w:r w:rsidRPr="005A7F96">
        <w:rPr>
          <w:rFonts w:hint="eastAsia"/>
        </w:rPr>
        <w:t>句柄（通过</w:t>
      </w:r>
      <w:r w:rsidRPr="005A7F96">
        <w:t>SPI</w:t>
      </w:r>
      <w:r w:rsidRPr="005A7F96">
        <w:rPr>
          <w:rFonts w:hint="eastAsia"/>
        </w:rPr>
        <w:t>实例初始化函数获得）</w:t>
      </w:r>
    </w:p>
    <w:p w14:paraId="401D3F18" w14:textId="77777777" w:rsidR="000646E5" w:rsidRPr="005A7F96" w:rsidRDefault="000646E5" w:rsidP="005A7F96">
      <w:pPr>
        <w:pStyle w:val="a5"/>
      </w:pPr>
      <w:r w:rsidRPr="005A7F96">
        <w:rPr>
          <w:rFonts w:hint="eastAsia"/>
        </w:rPr>
        <w:tab/>
      </w:r>
      <w:r w:rsidRPr="005A7F96">
        <w:t xml:space="preserve">uint8_t     </w:t>
      </w:r>
      <w:r w:rsidR="0056425E" w:rsidRPr="005A7F96">
        <w:tab/>
        <w:t xml:space="preserve">  </w:t>
      </w:r>
      <w:r w:rsidRPr="005A7F96">
        <w:t>bits_per_word,</w:t>
      </w:r>
      <w:r w:rsidRPr="005A7F96">
        <w:tab/>
      </w:r>
      <w:r w:rsidRPr="005A7F96">
        <w:tab/>
      </w:r>
      <w:r w:rsidRPr="005A7F96">
        <w:rPr>
          <w:rFonts w:hint="eastAsia"/>
        </w:rPr>
        <w:tab/>
      </w:r>
      <w:r w:rsidRPr="005A7F96">
        <w:t xml:space="preserve">// </w:t>
      </w:r>
      <w:r w:rsidRPr="005A7F96">
        <w:rPr>
          <w:rFonts w:hint="eastAsia"/>
        </w:rPr>
        <w:t>数据宽度，为</w:t>
      </w:r>
      <w:r w:rsidRPr="005A7F96">
        <w:t>0</w:t>
      </w:r>
      <w:r w:rsidRPr="005A7F96">
        <w:rPr>
          <w:rFonts w:hint="eastAsia"/>
        </w:rPr>
        <w:t>默认</w:t>
      </w:r>
      <w:r w:rsidRPr="005A7F96">
        <w:t>8bit</w:t>
      </w:r>
    </w:p>
    <w:p w14:paraId="3D0A4081" w14:textId="77777777" w:rsidR="000646E5" w:rsidRPr="005A7F96" w:rsidRDefault="000646E5" w:rsidP="005A7F96">
      <w:pPr>
        <w:pStyle w:val="a5"/>
      </w:pPr>
      <w:r w:rsidRPr="005A7F96">
        <w:rPr>
          <w:rFonts w:hint="eastAsia"/>
        </w:rPr>
        <w:tab/>
      </w:r>
      <w:r w:rsidRPr="005A7F96">
        <w:t xml:space="preserve">uint16_t     </w:t>
      </w:r>
      <w:r w:rsidR="0056425E" w:rsidRPr="005A7F96">
        <w:tab/>
        <w:t xml:space="preserve">  </w:t>
      </w:r>
      <w:r w:rsidRPr="005A7F96">
        <w:t>mode,</w:t>
      </w:r>
      <w:r w:rsidRPr="005A7F96">
        <w:tab/>
      </w:r>
      <w:r w:rsidRPr="005A7F96">
        <w:tab/>
      </w:r>
      <w:r w:rsidRPr="005A7F96">
        <w:tab/>
      </w:r>
      <w:r w:rsidRPr="005A7F96">
        <w:rPr>
          <w:rFonts w:hint="eastAsia"/>
        </w:rPr>
        <w:tab/>
      </w:r>
      <w:r w:rsidRPr="005A7F96">
        <w:rPr>
          <w:rFonts w:hint="eastAsia"/>
        </w:rPr>
        <w:tab/>
      </w:r>
      <w:r w:rsidRPr="005A7F96">
        <w:t xml:space="preserve">// </w:t>
      </w:r>
      <w:r w:rsidRPr="005A7F96">
        <w:rPr>
          <w:rFonts w:hint="eastAsia"/>
        </w:rPr>
        <w:t>模式选择，详见</w:t>
      </w:r>
      <w:r w:rsidRPr="005A7F96">
        <w:fldChar w:fldCharType="begin"/>
      </w:r>
      <w:r w:rsidRPr="005A7F96">
        <w:instrText xml:space="preserve"> REF _Ref427602320 \h  \* MERGEFORMAT </w:instrText>
      </w:r>
      <w:r w:rsidRPr="005A7F96">
        <w:fldChar w:fldCharType="separate"/>
      </w:r>
      <w:r w:rsidR="00B93B10" w:rsidRPr="00184227">
        <w:rPr>
          <w:rFonts w:hint="eastAsia"/>
        </w:rPr>
        <w:t>表</w:t>
      </w:r>
      <w:r w:rsidR="00B93B10">
        <w:t>4.9</w:t>
      </w:r>
      <w:r w:rsidRPr="005A7F96">
        <w:fldChar w:fldCharType="end"/>
      </w:r>
    </w:p>
    <w:p w14:paraId="4D5964F6" w14:textId="27DCF7DF" w:rsidR="000646E5" w:rsidRPr="005A7F96" w:rsidRDefault="000646E5" w:rsidP="005A7F96">
      <w:pPr>
        <w:pStyle w:val="a5"/>
      </w:pPr>
      <w:r w:rsidRPr="005A7F96">
        <w:rPr>
          <w:rFonts w:hint="eastAsia"/>
        </w:rPr>
        <w:tab/>
      </w:r>
      <w:r w:rsidR="0056425E" w:rsidRPr="005A7F96">
        <w:t>uint32_t</w:t>
      </w:r>
      <w:r w:rsidR="0056425E" w:rsidRPr="005A7F96">
        <w:tab/>
      </w:r>
      <w:r w:rsidR="0056425E" w:rsidRPr="005A7F96">
        <w:tab/>
        <w:t xml:space="preserve">  </w:t>
      </w:r>
      <w:r w:rsidRPr="005A7F96">
        <w:t>max_speed_hz,</w:t>
      </w:r>
      <w:r w:rsidRPr="005A7F96">
        <w:tab/>
      </w:r>
      <w:r w:rsidRPr="005A7F96">
        <w:tab/>
      </w:r>
      <w:r w:rsidRPr="005A7F96">
        <w:rPr>
          <w:rFonts w:hint="eastAsia"/>
        </w:rPr>
        <w:tab/>
      </w:r>
      <w:r w:rsidRPr="005A7F96">
        <w:t>//</w:t>
      </w:r>
      <w:r w:rsidR="00DF4F75">
        <w:t xml:space="preserve"> </w:t>
      </w:r>
      <w:r w:rsidRPr="005A7F96">
        <w:rPr>
          <w:rFonts w:hint="eastAsia"/>
        </w:rPr>
        <w:t>从设备支持的最高时钟频率</w:t>
      </w:r>
    </w:p>
    <w:p w14:paraId="798311DF" w14:textId="77777777" w:rsidR="000646E5" w:rsidRPr="005A7F96" w:rsidRDefault="000646E5" w:rsidP="005A7F96">
      <w:pPr>
        <w:pStyle w:val="a5"/>
      </w:pPr>
      <w:r w:rsidRPr="005A7F96">
        <w:rPr>
          <w:rFonts w:hint="eastAsia"/>
        </w:rPr>
        <w:tab/>
      </w:r>
      <w:r w:rsidRPr="005A7F96">
        <w:t xml:space="preserve">int          </w:t>
      </w:r>
      <w:r w:rsidR="0056425E" w:rsidRPr="005A7F96">
        <w:tab/>
        <w:t xml:space="preserve">  </w:t>
      </w:r>
      <w:r w:rsidRPr="005A7F96">
        <w:t>cs_pin,</w:t>
      </w:r>
      <w:r w:rsidRPr="005A7F96">
        <w:tab/>
      </w:r>
      <w:r w:rsidRPr="005A7F96">
        <w:tab/>
      </w:r>
      <w:r w:rsidRPr="005A7F96">
        <w:tab/>
      </w:r>
      <w:r w:rsidRPr="005A7F96">
        <w:rPr>
          <w:rFonts w:hint="eastAsia"/>
        </w:rPr>
        <w:tab/>
      </w:r>
      <w:r w:rsidRPr="005A7F96">
        <w:rPr>
          <w:rFonts w:hint="eastAsia"/>
        </w:rPr>
        <w:tab/>
      </w:r>
      <w:r w:rsidRPr="005A7F96">
        <w:t xml:space="preserve">// </w:t>
      </w:r>
      <w:r w:rsidRPr="005A7F96">
        <w:rPr>
          <w:rFonts w:hint="eastAsia"/>
        </w:rPr>
        <w:t>片选引脚</w:t>
      </w:r>
    </w:p>
    <w:p w14:paraId="3451966B" w14:textId="77777777" w:rsidR="000646E5" w:rsidRPr="005A7F96" w:rsidRDefault="000646E5" w:rsidP="005A7F96">
      <w:pPr>
        <w:pStyle w:val="a5"/>
      </w:pPr>
      <w:r w:rsidRPr="005A7F96">
        <w:rPr>
          <w:rFonts w:hint="eastAsia"/>
        </w:rPr>
        <w:tab/>
      </w:r>
      <w:r w:rsidRPr="005A7F96">
        <w:t>void</w:t>
      </w:r>
      <w:r w:rsidRPr="005A7F96">
        <w:tab/>
      </w:r>
      <w:r w:rsidRPr="005A7F96">
        <w:tab/>
      </w:r>
      <w:r w:rsidR="0056425E" w:rsidRPr="005A7F96">
        <w:tab/>
        <w:t xml:space="preserve">  </w:t>
      </w:r>
      <w:r w:rsidRPr="005A7F96">
        <w:t>(*pfunc_cs)(am_spi_device_t *p_dev, int state));</w:t>
      </w:r>
    </w:p>
    <w:p w14:paraId="39044AD5" w14:textId="77777777" w:rsidR="000646E5" w:rsidRPr="004A1E89" w:rsidRDefault="000646E5" w:rsidP="000646E5">
      <w:pPr>
        <w:spacing w:before="62" w:after="62"/>
        <w:ind w:firstLine="420"/>
        <w:rPr>
          <w:lang w:val="de-DE"/>
        </w:rPr>
      </w:pPr>
      <w:r w:rsidRPr="004A1E89">
        <w:rPr>
          <w:lang w:val="de-DE"/>
        </w:rPr>
        <w:t>p_dev</w:t>
      </w:r>
      <w:r w:rsidRPr="004A1E89">
        <w:rPr>
          <w:rFonts w:hint="eastAsia"/>
        </w:rPr>
        <w:t>是指向</w:t>
      </w:r>
      <w:r w:rsidRPr="004A1E89">
        <w:rPr>
          <w:lang w:val="de-DE"/>
        </w:rPr>
        <w:t>SPI</w:t>
      </w:r>
      <w:r w:rsidRPr="004A1E89">
        <w:rPr>
          <w:rFonts w:hint="eastAsia"/>
        </w:rPr>
        <w:t>从机实例描述符的指针</w:t>
      </w:r>
      <w:r w:rsidRPr="004A1E89">
        <w:rPr>
          <w:rFonts w:hint="eastAsia"/>
          <w:lang w:val="de-DE"/>
        </w:rPr>
        <w:t>，</w:t>
      </w:r>
      <w:r w:rsidRPr="004A1E89">
        <w:rPr>
          <w:lang w:val="de-DE"/>
        </w:rPr>
        <w:t>am_spi_device_t</w:t>
      </w:r>
      <w:r w:rsidRPr="004A1E89">
        <w:rPr>
          <w:rFonts w:hint="eastAsia"/>
        </w:rPr>
        <w:t>在</w:t>
      </w:r>
      <w:r w:rsidRPr="004A1E89">
        <w:rPr>
          <w:lang w:val="de-DE"/>
        </w:rPr>
        <w:t>am_spi.h</w:t>
      </w:r>
      <w:r w:rsidRPr="004A1E89">
        <w:rPr>
          <w:rFonts w:hint="eastAsia"/>
        </w:rPr>
        <w:t>文件中定义</w:t>
      </w:r>
      <w:r w:rsidRPr="004A1E89">
        <w:rPr>
          <w:rFonts w:hint="eastAsia"/>
          <w:lang w:val="de-DE"/>
        </w:rPr>
        <w:t>：</w:t>
      </w:r>
    </w:p>
    <w:p w14:paraId="74B79D8D" w14:textId="77777777" w:rsidR="000646E5" w:rsidRPr="005A7F96" w:rsidRDefault="000646E5" w:rsidP="005A7F96">
      <w:pPr>
        <w:pStyle w:val="a5"/>
      </w:pPr>
      <w:r w:rsidRPr="005A7F96">
        <w:t>typedef  struct  am_spi_device  am_spi_device_t;</w:t>
      </w:r>
    </w:p>
    <w:p w14:paraId="432411B3" w14:textId="77777777" w:rsidR="000646E5" w:rsidRPr="004546CF" w:rsidRDefault="000646E5" w:rsidP="000646E5">
      <w:pPr>
        <w:spacing w:before="62" w:after="62"/>
        <w:ind w:firstLine="420"/>
      </w:pPr>
      <w:r w:rsidRPr="004546CF">
        <w:rPr>
          <w:rFonts w:hint="eastAsia"/>
        </w:rPr>
        <w:t>该类型用于定义从机实例，用户无需知道其定义的具体内容，只需要使用该类型定义一个从机实例。即：</w:t>
      </w:r>
    </w:p>
    <w:p w14:paraId="59C7D405" w14:textId="220E80CC" w:rsidR="000646E5" w:rsidRPr="005A7F96" w:rsidRDefault="000646E5" w:rsidP="005A7F96">
      <w:pPr>
        <w:pStyle w:val="a5"/>
      </w:pPr>
      <w:r w:rsidRPr="005A7F96">
        <w:t xml:space="preserve">am_spi_device_t  spi_dev;              </w:t>
      </w:r>
      <w:r w:rsidRPr="005A7F96">
        <w:tab/>
      </w:r>
      <w:r w:rsidRPr="005A7F96">
        <w:tab/>
      </w:r>
      <w:r w:rsidRPr="005A7F96">
        <w:tab/>
        <w:t xml:space="preserve">// </w:t>
      </w:r>
      <w:r w:rsidRPr="005A7F96">
        <w:rPr>
          <w:rFonts w:hint="eastAsia"/>
        </w:rPr>
        <w:t>定义一个</w:t>
      </w:r>
      <w:r w:rsidRPr="005A7F96">
        <w:t>SPI</w:t>
      </w:r>
      <w:r w:rsidRPr="005A7F96">
        <w:rPr>
          <w:rFonts w:hint="eastAsia"/>
        </w:rPr>
        <w:t>从机实例</w:t>
      </w:r>
    </w:p>
    <w:p w14:paraId="621DB568" w14:textId="77777777" w:rsidR="004824F2" w:rsidRPr="00184227" w:rsidRDefault="004824F2" w:rsidP="005F5598">
      <w:pPr>
        <w:pStyle w:val="a7"/>
        <w:framePr w:w="4638" w:h="2896" w:hRule="exact" w:hSpace="180" w:wrap="around" w:vAnchor="text" w:hAnchor="page" w:x="5318" w:y="143"/>
        <w:spacing w:before="62" w:after="62"/>
        <w:rPr>
          <w:lang w:val="de-DE"/>
        </w:rPr>
      </w:pPr>
      <w:bookmarkStart w:id="223" w:name="_Ref427602320"/>
      <w:r w:rsidRPr="00184227">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9</w:t>
      </w:r>
      <w:r>
        <w:fldChar w:fldCharType="end"/>
      </w:r>
      <w:bookmarkEnd w:id="223"/>
      <w:r w:rsidRPr="00184227">
        <w:rPr>
          <w:lang w:val="de-DE"/>
        </w:rPr>
        <w:t xml:space="preserve">  SPI</w:t>
      </w:r>
      <w:r w:rsidRPr="00184227">
        <w:rPr>
          <w:rFonts w:hint="eastAsia"/>
        </w:rPr>
        <w:t>常用模式标志</w:t>
      </w:r>
    </w:p>
    <w:tbl>
      <w:tblPr>
        <w:tblW w:w="47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7"/>
        <w:gridCol w:w="1201"/>
        <w:gridCol w:w="1846"/>
      </w:tblGrid>
      <w:tr w:rsidR="004824F2" w:rsidRPr="00184227" w14:paraId="231B4CD4" w14:textId="77777777" w:rsidTr="00B060FE">
        <w:trPr>
          <w:jc w:val="center"/>
        </w:trPr>
        <w:tc>
          <w:tcPr>
            <w:tcW w:w="1707" w:type="dxa"/>
            <w:tcBorders>
              <w:top w:val="thinThickSmallGap" w:sz="24" w:space="0" w:color="auto"/>
              <w:left w:val="single" w:sz="4" w:space="0" w:color="000000"/>
              <w:bottom w:val="double" w:sz="4" w:space="0" w:color="auto"/>
              <w:right w:val="double" w:sz="4" w:space="0" w:color="auto"/>
            </w:tcBorders>
            <w:shd w:val="pct10" w:color="auto" w:fill="auto"/>
          </w:tcPr>
          <w:p w14:paraId="28C53EB5" w14:textId="77777777" w:rsidR="004824F2" w:rsidRPr="00184227" w:rsidRDefault="004824F2" w:rsidP="005F5598">
            <w:pPr>
              <w:pStyle w:val="ab"/>
              <w:framePr w:w="4638" w:h="2896" w:hRule="exact" w:hSpace="180" w:wrap="around" w:vAnchor="text" w:hAnchor="page" w:x="5318" w:y="143"/>
              <w:spacing w:before="62" w:after="62"/>
              <w:rPr>
                <w:lang w:val="de-DE"/>
              </w:rPr>
            </w:pPr>
            <w:r w:rsidRPr="00184227">
              <w:rPr>
                <w:rFonts w:hint="eastAsia"/>
              </w:rPr>
              <w:t>模式标志</w:t>
            </w:r>
          </w:p>
        </w:tc>
        <w:tc>
          <w:tcPr>
            <w:tcW w:w="1201" w:type="dxa"/>
            <w:tcBorders>
              <w:top w:val="thinThickSmallGap" w:sz="24" w:space="0" w:color="auto"/>
              <w:left w:val="double" w:sz="4" w:space="0" w:color="auto"/>
              <w:bottom w:val="double" w:sz="4" w:space="0" w:color="auto"/>
              <w:right w:val="single" w:sz="4" w:space="0" w:color="000000"/>
            </w:tcBorders>
            <w:shd w:val="pct10" w:color="auto" w:fill="auto"/>
          </w:tcPr>
          <w:p w14:paraId="32037D1F" w14:textId="77777777" w:rsidR="004824F2" w:rsidRPr="00184227" w:rsidRDefault="004824F2" w:rsidP="005F5598">
            <w:pPr>
              <w:pStyle w:val="ab"/>
              <w:framePr w:w="4638" w:h="2896" w:hRule="exact" w:hSpace="180" w:wrap="around" w:vAnchor="text" w:hAnchor="page" w:x="5318" w:y="143"/>
              <w:spacing w:before="62" w:after="62"/>
              <w:rPr>
                <w:lang w:val="de-DE"/>
              </w:rPr>
            </w:pPr>
            <w:r w:rsidRPr="00184227">
              <w:rPr>
                <w:rFonts w:hint="eastAsia"/>
              </w:rPr>
              <w:t>含义</w:t>
            </w:r>
          </w:p>
        </w:tc>
        <w:tc>
          <w:tcPr>
            <w:tcW w:w="1846" w:type="dxa"/>
            <w:tcBorders>
              <w:top w:val="thinThickSmallGap" w:sz="24" w:space="0" w:color="auto"/>
              <w:left w:val="single" w:sz="4" w:space="0" w:color="000000"/>
              <w:bottom w:val="double" w:sz="4" w:space="0" w:color="auto"/>
              <w:right w:val="single" w:sz="4" w:space="0" w:color="000000"/>
            </w:tcBorders>
            <w:shd w:val="pct10" w:color="auto" w:fill="auto"/>
          </w:tcPr>
          <w:p w14:paraId="4AE3E028" w14:textId="77777777" w:rsidR="004824F2" w:rsidRPr="00184227" w:rsidRDefault="004824F2" w:rsidP="005F5598">
            <w:pPr>
              <w:pStyle w:val="ab"/>
              <w:framePr w:w="4638" w:h="2896" w:hRule="exact" w:hSpace="180" w:wrap="around" w:vAnchor="text" w:hAnchor="page" w:x="5318" w:y="143"/>
              <w:spacing w:before="62" w:after="62"/>
              <w:rPr>
                <w:lang w:val="de-DE"/>
              </w:rPr>
            </w:pPr>
            <w:r w:rsidRPr="00184227">
              <w:rPr>
                <w:rFonts w:hint="eastAsia"/>
              </w:rPr>
              <w:t>解释</w:t>
            </w:r>
          </w:p>
        </w:tc>
      </w:tr>
      <w:tr w:rsidR="004824F2" w:rsidRPr="00184227" w14:paraId="722138FE" w14:textId="77777777" w:rsidTr="00B060FE">
        <w:trPr>
          <w:jc w:val="center"/>
        </w:trPr>
        <w:tc>
          <w:tcPr>
            <w:tcW w:w="1707" w:type="dxa"/>
            <w:tcBorders>
              <w:top w:val="double" w:sz="4" w:space="0" w:color="auto"/>
              <w:left w:val="single" w:sz="4" w:space="0" w:color="000000"/>
              <w:bottom w:val="single" w:sz="4" w:space="0" w:color="000000"/>
              <w:right w:val="double" w:sz="4" w:space="0" w:color="auto"/>
            </w:tcBorders>
          </w:tcPr>
          <w:p w14:paraId="695F22E0" w14:textId="77777777" w:rsidR="004824F2" w:rsidRPr="00184227" w:rsidRDefault="004824F2" w:rsidP="005F5598">
            <w:pPr>
              <w:framePr w:w="4638" w:h="2896" w:hRule="exact" w:hSpace="180" w:wrap="around" w:vAnchor="text" w:hAnchor="page" w:x="5318" w:y="143"/>
              <w:spacing w:before="62" w:after="62"/>
              <w:rPr>
                <w:sz w:val="18"/>
                <w:szCs w:val="18"/>
                <w:lang w:val="de-DE"/>
              </w:rPr>
            </w:pPr>
            <w:r w:rsidRPr="00184227">
              <w:rPr>
                <w:sz w:val="18"/>
                <w:szCs w:val="18"/>
                <w:lang w:val="de-DE"/>
              </w:rPr>
              <w:t>AM_SPI_MODE_0</w:t>
            </w:r>
          </w:p>
        </w:tc>
        <w:tc>
          <w:tcPr>
            <w:tcW w:w="1201" w:type="dxa"/>
            <w:tcBorders>
              <w:top w:val="double" w:sz="4" w:space="0" w:color="auto"/>
              <w:left w:val="double" w:sz="4" w:space="0" w:color="auto"/>
              <w:bottom w:val="single" w:sz="4" w:space="0" w:color="000000"/>
              <w:right w:val="single" w:sz="4" w:space="0" w:color="000000"/>
            </w:tcBorders>
          </w:tcPr>
          <w:p w14:paraId="01C9DE9E" w14:textId="77777777" w:rsidR="004824F2" w:rsidRPr="00184227" w:rsidRDefault="004824F2" w:rsidP="005F5598">
            <w:pPr>
              <w:framePr w:w="4638" w:h="2896" w:hRule="exact" w:hSpace="180" w:wrap="around" w:vAnchor="text" w:hAnchor="page" w:x="5318" w:y="143"/>
              <w:spacing w:before="62" w:after="62"/>
              <w:rPr>
                <w:sz w:val="18"/>
                <w:szCs w:val="18"/>
                <w:lang w:val="de-DE"/>
              </w:rPr>
            </w:pPr>
            <w:r w:rsidRPr="00184227">
              <w:rPr>
                <w:sz w:val="18"/>
                <w:szCs w:val="18"/>
                <w:lang w:val="de-DE"/>
              </w:rPr>
              <w:t>SPI</w:t>
            </w:r>
            <w:r w:rsidRPr="00184227">
              <w:rPr>
                <w:rFonts w:hint="eastAsia"/>
                <w:sz w:val="18"/>
                <w:szCs w:val="18"/>
              </w:rPr>
              <w:t>模式</w:t>
            </w:r>
            <w:r w:rsidRPr="00184227">
              <w:rPr>
                <w:sz w:val="18"/>
                <w:szCs w:val="18"/>
                <w:lang w:val="de-DE"/>
              </w:rPr>
              <w:t>0</w:t>
            </w:r>
          </w:p>
        </w:tc>
        <w:tc>
          <w:tcPr>
            <w:tcW w:w="1846" w:type="dxa"/>
            <w:tcBorders>
              <w:top w:val="double" w:sz="4" w:space="0" w:color="auto"/>
              <w:left w:val="single" w:sz="4" w:space="0" w:color="000000"/>
              <w:bottom w:val="single" w:sz="4" w:space="0" w:color="000000"/>
              <w:right w:val="single" w:sz="4" w:space="0" w:color="000000"/>
            </w:tcBorders>
          </w:tcPr>
          <w:p w14:paraId="386E14D0" w14:textId="77777777" w:rsidR="004824F2" w:rsidRPr="00184227" w:rsidRDefault="004824F2" w:rsidP="005F5598">
            <w:pPr>
              <w:framePr w:w="4638" w:h="2896" w:hRule="exact" w:hSpace="180" w:wrap="around" w:vAnchor="text" w:hAnchor="page" w:x="5318" w:y="143"/>
              <w:spacing w:before="62" w:after="62"/>
              <w:rPr>
                <w:sz w:val="18"/>
                <w:szCs w:val="18"/>
                <w:lang w:val="de-DE"/>
              </w:rPr>
            </w:pPr>
            <w:r w:rsidRPr="00184227">
              <w:rPr>
                <w:sz w:val="18"/>
                <w:szCs w:val="18"/>
                <w:lang w:val="de-DE"/>
              </w:rPr>
              <w:t>CPOL=0</w:t>
            </w:r>
            <w:r w:rsidRPr="00184227">
              <w:rPr>
                <w:rFonts w:hint="eastAsia"/>
                <w:sz w:val="18"/>
                <w:szCs w:val="18"/>
                <w:lang w:val="de-DE"/>
              </w:rPr>
              <w:t>，</w:t>
            </w:r>
            <w:r w:rsidRPr="00184227">
              <w:rPr>
                <w:sz w:val="18"/>
                <w:szCs w:val="18"/>
                <w:lang w:val="de-DE"/>
              </w:rPr>
              <w:t>CPHA=0</w:t>
            </w:r>
          </w:p>
        </w:tc>
      </w:tr>
      <w:tr w:rsidR="004824F2" w:rsidRPr="00184227" w14:paraId="5FE550F4" w14:textId="77777777" w:rsidTr="00B060FE">
        <w:trPr>
          <w:jc w:val="center"/>
        </w:trPr>
        <w:tc>
          <w:tcPr>
            <w:tcW w:w="1707" w:type="dxa"/>
            <w:tcBorders>
              <w:top w:val="single" w:sz="4" w:space="0" w:color="000000"/>
              <w:left w:val="single" w:sz="4" w:space="0" w:color="000000"/>
              <w:bottom w:val="single" w:sz="4" w:space="0" w:color="000000"/>
              <w:right w:val="double" w:sz="4" w:space="0" w:color="auto"/>
            </w:tcBorders>
          </w:tcPr>
          <w:p w14:paraId="7F945969" w14:textId="77777777" w:rsidR="004824F2" w:rsidRPr="00184227" w:rsidRDefault="004824F2" w:rsidP="005F5598">
            <w:pPr>
              <w:framePr w:w="4638" w:h="2896" w:hRule="exact" w:hSpace="180" w:wrap="around" w:vAnchor="text" w:hAnchor="page" w:x="5318" w:y="143"/>
              <w:spacing w:before="62" w:after="62"/>
              <w:rPr>
                <w:sz w:val="18"/>
                <w:szCs w:val="18"/>
                <w:lang w:val="de-DE"/>
              </w:rPr>
            </w:pPr>
            <w:r w:rsidRPr="00184227">
              <w:rPr>
                <w:sz w:val="18"/>
                <w:szCs w:val="18"/>
                <w:lang w:val="de-DE"/>
              </w:rPr>
              <w:t>AM_SPI_MODE_1</w:t>
            </w:r>
          </w:p>
        </w:tc>
        <w:tc>
          <w:tcPr>
            <w:tcW w:w="1201" w:type="dxa"/>
            <w:tcBorders>
              <w:top w:val="single" w:sz="4" w:space="0" w:color="000000"/>
              <w:left w:val="double" w:sz="4" w:space="0" w:color="auto"/>
              <w:bottom w:val="single" w:sz="4" w:space="0" w:color="000000"/>
              <w:right w:val="single" w:sz="4" w:space="0" w:color="000000"/>
            </w:tcBorders>
          </w:tcPr>
          <w:p w14:paraId="79371C22" w14:textId="77777777" w:rsidR="004824F2" w:rsidRPr="00184227" w:rsidRDefault="004824F2" w:rsidP="005F5598">
            <w:pPr>
              <w:framePr w:w="4638" w:h="2896" w:hRule="exact" w:hSpace="180" w:wrap="around" w:vAnchor="text" w:hAnchor="page" w:x="5318" w:y="143"/>
              <w:spacing w:before="62" w:after="62"/>
              <w:rPr>
                <w:sz w:val="18"/>
                <w:szCs w:val="18"/>
                <w:lang w:val="de-DE"/>
              </w:rPr>
            </w:pPr>
            <w:r w:rsidRPr="00184227">
              <w:rPr>
                <w:sz w:val="18"/>
                <w:szCs w:val="18"/>
                <w:lang w:val="de-DE"/>
              </w:rPr>
              <w:t>SPI</w:t>
            </w:r>
            <w:r w:rsidRPr="00184227">
              <w:rPr>
                <w:rFonts w:hint="eastAsia"/>
                <w:sz w:val="18"/>
                <w:szCs w:val="18"/>
              </w:rPr>
              <w:t>模式</w:t>
            </w:r>
            <w:r w:rsidRPr="00184227">
              <w:rPr>
                <w:sz w:val="18"/>
                <w:szCs w:val="18"/>
                <w:lang w:val="de-DE"/>
              </w:rPr>
              <w:t>1</w:t>
            </w:r>
          </w:p>
        </w:tc>
        <w:tc>
          <w:tcPr>
            <w:tcW w:w="1846" w:type="dxa"/>
            <w:tcBorders>
              <w:top w:val="single" w:sz="4" w:space="0" w:color="000000"/>
              <w:left w:val="single" w:sz="4" w:space="0" w:color="000000"/>
              <w:bottom w:val="single" w:sz="4" w:space="0" w:color="000000"/>
              <w:right w:val="single" w:sz="4" w:space="0" w:color="000000"/>
            </w:tcBorders>
          </w:tcPr>
          <w:p w14:paraId="523F4275" w14:textId="77777777" w:rsidR="004824F2" w:rsidRPr="00184227" w:rsidRDefault="004824F2" w:rsidP="005F5598">
            <w:pPr>
              <w:framePr w:w="4638" w:h="2896" w:hRule="exact" w:hSpace="180" w:wrap="around" w:vAnchor="text" w:hAnchor="page" w:x="5318" w:y="143"/>
              <w:spacing w:before="62" w:after="62"/>
              <w:rPr>
                <w:sz w:val="18"/>
                <w:szCs w:val="18"/>
              </w:rPr>
            </w:pPr>
            <w:r w:rsidRPr="00184227">
              <w:rPr>
                <w:sz w:val="18"/>
                <w:szCs w:val="18"/>
              </w:rPr>
              <w:t>CPOL=0</w:t>
            </w:r>
            <w:r w:rsidRPr="00184227">
              <w:rPr>
                <w:rFonts w:hint="eastAsia"/>
                <w:sz w:val="18"/>
                <w:szCs w:val="18"/>
              </w:rPr>
              <w:t>，</w:t>
            </w:r>
            <w:r w:rsidRPr="00184227">
              <w:rPr>
                <w:sz w:val="18"/>
                <w:szCs w:val="18"/>
              </w:rPr>
              <w:t>CPHA=1</w:t>
            </w:r>
          </w:p>
        </w:tc>
      </w:tr>
      <w:tr w:rsidR="004824F2" w:rsidRPr="00184227" w14:paraId="3A3F1A53" w14:textId="77777777" w:rsidTr="005F5598">
        <w:trPr>
          <w:jc w:val="center"/>
        </w:trPr>
        <w:tc>
          <w:tcPr>
            <w:tcW w:w="1707" w:type="dxa"/>
            <w:tcBorders>
              <w:top w:val="single" w:sz="4" w:space="0" w:color="000000"/>
              <w:left w:val="single" w:sz="4" w:space="0" w:color="000000"/>
              <w:bottom w:val="single" w:sz="4" w:space="0" w:color="000000"/>
              <w:right w:val="double" w:sz="4" w:space="0" w:color="auto"/>
            </w:tcBorders>
          </w:tcPr>
          <w:p w14:paraId="7B5F814B" w14:textId="77777777" w:rsidR="004824F2" w:rsidRPr="00184227" w:rsidRDefault="004824F2" w:rsidP="005F5598">
            <w:pPr>
              <w:framePr w:w="4638" w:h="2896" w:hRule="exact" w:hSpace="180" w:wrap="around" w:vAnchor="text" w:hAnchor="page" w:x="5318" w:y="143"/>
              <w:spacing w:before="62" w:after="62"/>
              <w:rPr>
                <w:sz w:val="18"/>
                <w:szCs w:val="18"/>
              </w:rPr>
            </w:pPr>
            <w:r w:rsidRPr="00184227">
              <w:rPr>
                <w:sz w:val="18"/>
                <w:szCs w:val="18"/>
              </w:rPr>
              <w:t>AM_SPI_MODE_2</w:t>
            </w:r>
          </w:p>
        </w:tc>
        <w:tc>
          <w:tcPr>
            <w:tcW w:w="1201" w:type="dxa"/>
            <w:tcBorders>
              <w:top w:val="single" w:sz="4" w:space="0" w:color="000000"/>
              <w:left w:val="double" w:sz="4" w:space="0" w:color="auto"/>
              <w:bottom w:val="single" w:sz="4" w:space="0" w:color="000000"/>
              <w:right w:val="single" w:sz="4" w:space="0" w:color="000000"/>
            </w:tcBorders>
          </w:tcPr>
          <w:p w14:paraId="19F02697" w14:textId="77777777" w:rsidR="004824F2" w:rsidRPr="00184227" w:rsidRDefault="004824F2" w:rsidP="005F5598">
            <w:pPr>
              <w:framePr w:w="4638" w:h="2896" w:hRule="exact" w:hSpace="180" w:wrap="around" w:vAnchor="text" w:hAnchor="page" w:x="5318" w:y="143"/>
              <w:spacing w:before="62" w:after="62"/>
              <w:rPr>
                <w:sz w:val="18"/>
                <w:szCs w:val="18"/>
              </w:rPr>
            </w:pPr>
            <w:r w:rsidRPr="00184227">
              <w:rPr>
                <w:sz w:val="18"/>
                <w:szCs w:val="18"/>
              </w:rPr>
              <w:t>SPI</w:t>
            </w:r>
            <w:r w:rsidRPr="00184227">
              <w:rPr>
                <w:rFonts w:hint="eastAsia"/>
                <w:sz w:val="18"/>
                <w:szCs w:val="18"/>
              </w:rPr>
              <w:t>模式</w:t>
            </w:r>
            <w:r w:rsidRPr="00184227">
              <w:rPr>
                <w:sz w:val="18"/>
                <w:szCs w:val="18"/>
              </w:rPr>
              <w:t>2</w:t>
            </w:r>
          </w:p>
        </w:tc>
        <w:tc>
          <w:tcPr>
            <w:tcW w:w="1846" w:type="dxa"/>
            <w:tcBorders>
              <w:top w:val="single" w:sz="4" w:space="0" w:color="000000"/>
              <w:left w:val="single" w:sz="4" w:space="0" w:color="000000"/>
              <w:bottom w:val="single" w:sz="4" w:space="0" w:color="000000"/>
              <w:right w:val="single" w:sz="4" w:space="0" w:color="000000"/>
            </w:tcBorders>
          </w:tcPr>
          <w:p w14:paraId="2D052A93" w14:textId="77777777" w:rsidR="004824F2" w:rsidRPr="00184227" w:rsidRDefault="004824F2" w:rsidP="005F5598">
            <w:pPr>
              <w:framePr w:w="4638" w:h="2896" w:hRule="exact" w:hSpace="180" w:wrap="around" w:vAnchor="text" w:hAnchor="page" w:x="5318" w:y="143"/>
              <w:spacing w:before="62" w:after="62"/>
              <w:rPr>
                <w:sz w:val="18"/>
                <w:szCs w:val="18"/>
              </w:rPr>
            </w:pPr>
            <w:r w:rsidRPr="00184227">
              <w:rPr>
                <w:sz w:val="18"/>
                <w:szCs w:val="18"/>
              </w:rPr>
              <w:t>CPOL=1</w:t>
            </w:r>
            <w:r w:rsidRPr="00184227">
              <w:rPr>
                <w:rFonts w:hint="eastAsia"/>
                <w:sz w:val="18"/>
                <w:szCs w:val="18"/>
              </w:rPr>
              <w:t>，</w:t>
            </w:r>
            <w:r w:rsidRPr="00184227">
              <w:rPr>
                <w:sz w:val="18"/>
                <w:szCs w:val="18"/>
              </w:rPr>
              <w:t>CPHA=0</w:t>
            </w:r>
          </w:p>
        </w:tc>
      </w:tr>
      <w:tr w:rsidR="004824F2" w:rsidRPr="00184227" w14:paraId="5709E97A" w14:textId="77777777" w:rsidTr="005F5598">
        <w:trPr>
          <w:jc w:val="center"/>
        </w:trPr>
        <w:tc>
          <w:tcPr>
            <w:tcW w:w="1707" w:type="dxa"/>
            <w:tcBorders>
              <w:top w:val="single" w:sz="4" w:space="0" w:color="000000"/>
              <w:left w:val="single" w:sz="4" w:space="0" w:color="000000"/>
              <w:bottom w:val="thickThinSmallGap" w:sz="24" w:space="0" w:color="000000"/>
              <w:right w:val="double" w:sz="4" w:space="0" w:color="auto"/>
            </w:tcBorders>
          </w:tcPr>
          <w:p w14:paraId="21E1C296" w14:textId="77777777" w:rsidR="004824F2" w:rsidRPr="00184227" w:rsidRDefault="004824F2" w:rsidP="005F5598">
            <w:pPr>
              <w:framePr w:w="4638" w:h="2896" w:hRule="exact" w:hSpace="180" w:wrap="around" w:vAnchor="text" w:hAnchor="page" w:x="5318" w:y="143"/>
              <w:spacing w:before="62" w:after="62"/>
              <w:rPr>
                <w:sz w:val="18"/>
                <w:szCs w:val="18"/>
              </w:rPr>
            </w:pPr>
            <w:r w:rsidRPr="00184227">
              <w:rPr>
                <w:sz w:val="18"/>
                <w:szCs w:val="18"/>
              </w:rPr>
              <w:t>AM_SPI_MODE_3</w:t>
            </w:r>
          </w:p>
        </w:tc>
        <w:tc>
          <w:tcPr>
            <w:tcW w:w="1201" w:type="dxa"/>
            <w:tcBorders>
              <w:top w:val="single" w:sz="4" w:space="0" w:color="000000"/>
              <w:left w:val="double" w:sz="4" w:space="0" w:color="auto"/>
              <w:bottom w:val="thickThinSmallGap" w:sz="24" w:space="0" w:color="000000"/>
              <w:right w:val="single" w:sz="4" w:space="0" w:color="000000"/>
            </w:tcBorders>
          </w:tcPr>
          <w:p w14:paraId="6CF2C590" w14:textId="77777777" w:rsidR="004824F2" w:rsidRPr="00184227" w:rsidRDefault="004824F2" w:rsidP="005F5598">
            <w:pPr>
              <w:framePr w:w="4638" w:h="2896" w:hRule="exact" w:hSpace="180" w:wrap="around" w:vAnchor="text" w:hAnchor="page" w:x="5318" w:y="143"/>
              <w:spacing w:before="62" w:after="62"/>
              <w:rPr>
                <w:sz w:val="18"/>
                <w:szCs w:val="18"/>
              </w:rPr>
            </w:pPr>
            <w:r w:rsidRPr="00184227">
              <w:rPr>
                <w:sz w:val="18"/>
                <w:szCs w:val="18"/>
              </w:rPr>
              <w:t>SPI</w:t>
            </w:r>
            <w:r w:rsidRPr="00184227">
              <w:rPr>
                <w:rFonts w:hint="eastAsia"/>
                <w:sz w:val="18"/>
                <w:szCs w:val="18"/>
              </w:rPr>
              <w:t>模式</w:t>
            </w:r>
            <w:r w:rsidRPr="00184227">
              <w:rPr>
                <w:sz w:val="18"/>
                <w:szCs w:val="18"/>
              </w:rPr>
              <w:t>3</w:t>
            </w:r>
          </w:p>
        </w:tc>
        <w:tc>
          <w:tcPr>
            <w:tcW w:w="1846" w:type="dxa"/>
            <w:tcBorders>
              <w:top w:val="single" w:sz="4" w:space="0" w:color="000000"/>
              <w:left w:val="single" w:sz="4" w:space="0" w:color="000000"/>
              <w:bottom w:val="thickThinSmallGap" w:sz="24" w:space="0" w:color="000000"/>
              <w:right w:val="single" w:sz="4" w:space="0" w:color="000000"/>
            </w:tcBorders>
          </w:tcPr>
          <w:p w14:paraId="389213AF" w14:textId="77777777" w:rsidR="004824F2" w:rsidRPr="00184227" w:rsidRDefault="004824F2" w:rsidP="005F5598">
            <w:pPr>
              <w:framePr w:w="4638" w:h="2896" w:hRule="exact" w:hSpace="180" w:wrap="around" w:vAnchor="text" w:hAnchor="page" w:x="5318" w:y="143"/>
              <w:spacing w:before="62" w:after="62"/>
              <w:rPr>
                <w:sz w:val="18"/>
                <w:szCs w:val="18"/>
              </w:rPr>
            </w:pPr>
            <w:r w:rsidRPr="00184227">
              <w:rPr>
                <w:sz w:val="18"/>
                <w:szCs w:val="18"/>
              </w:rPr>
              <w:t>CPOL=1</w:t>
            </w:r>
            <w:r w:rsidRPr="00184227">
              <w:rPr>
                <w:rFonts w:hint="eastAsia"/>
                <w:sz w:val="18"/>
                <w:szCs w:val="18"/>
              </w:rPr>
              <w:t>，</w:t>
            </w:r>
            <w:r w:rsidRPr="00184227">
              <w:rPr>
                <w:sz w:val="18"/>
                <w:szCs w:val="18"/>
              </w:rPr>
              <w:t>CPHA=1</w:t>
            </w:r>
          </w:p>
        </w:tc>
      </w:tr>
    </w:tbl>
    <w:p w14:paraId="324EE369" w14:textId="77777777" w:rsidR="004824F2" w:rsidRPr="00184227" w:rsidRDefault="004824F2" w:rsidP="005F5598">
      <w:pPr>
        <w:framePr w:w="4638" w:h="2896" w:hRule="exact" w:hSpace="180" w:wrap="around" w:vAnchor="text" w:hAnchor="page" w:x="5318" w:y="143"/>
        <w:shd w:val="solid" w:color="FFFFFF" w:fill="FFFFFF"/>
        <w:spacing w:before="62" w:after="62"/>
        <w:jc w:val="center"/>
      </w:pPr>
    </w:p>
    <w:p w14:paraId="1776F0D0" w14:textId="77777777" w:rsidR="000646E5" w:rsidRPr="004A1E89" w:rsidRDefault="000646E5" w:rsidP="000646E5">
      <w:pPr>
        <w:spacing w:before="62" w:after="62"/>
        <w:ind w:firstLine="420"/>
      </w:pPr>
      <w:r w:rsidRPr="004A1E89">
        <w:t>mode</w:t>
      </w:r>
      <w:r w:rsidRPr="004A1E89">
        <w:rPr>
          <w:rFonts w:hint="eastAsia"/>
        </w:rPr>
        <w:t>指定使用的模式，</w:t>
      </w:r>
      <w:r w:rsidRPr="004A1E89">
        <w:t>SPI</w:t>
      </w:r>
      <w:r w:rsidRPr="004A1E89">
        <w:rPr>
          <w:rFonts w:hint="eastAsia"/>
        </w:rPr>
        <w:t>协议定义了</w:t>
      </w:r>
      <w:r w:rsidRPr="004A1E89">
        <w:t>4</w:t>
      </w:r>
      <w:r w:rsidRPr="004A1E89">
        <w:rPr>
          <w:rFonts w:hint="eastAsia"/>
        </w:rPr>
        <w:t>种模式，详见</w:t>
      </w:r>
      <w:r>
        <w:fldChar w:fldCharType="begin"/>
      </w:r>
      <w:r>
        <w:instrText xml:space="preserve"> REF _Ref427602320 \h  \* MERGEFORMAT </w:instrText>
      </w:r>
      <w:r>
        <w:fldChar w:fldCharType="separate"/>
      </w:r>
      <w:r w:rsidR="00B93B10" w:rsidRPr="00184227">
        <w:rPr>
          <w:rFonts w:hint="eastAsia"/>
        </w:rPr>
        <w:t>表</w:t>
      </w:r>
      <w:r w:rsidR="00B93B10">
        <w:t>4.9</w:t>
      </w:r>
      <w:r>
        <w:fldChar w:fldCharType="end"/>
      </w:r>
      <w:r w:rsidRPr="004A1E89">
        <w:rPr>
          <w:rFonts w:hint="eastAsia"/>
        </w:rPr>
        <w:t>。各种模式的主要区别在于空闲时钟极性（</w:t>
      </w:r>
      <w:r w:rsidRPr="004A1E89">
        <w:t>CPOL</w:t>
      </w:r>
      <w:r w:rsidRPr="004A1E89">
        <w:rPr>
          <w:rFonts w:hint="eastAsia"/>
        </w:rPr>
        <w:t>）和时钟相位选择（</w:t>
      </w:r>
      <w:r w:rsidRPr="004A1E89">
        <w:t>CPHA</w:t>
      </w:r>
      <w:r w:rsidRPr="004A1E89">
        <w:rPr>
          <w:rFonts w:hint="eastAsia"/>
        </w:rPr>
        <w:t>）的不同。</w:t>
      </w:r>
      <w:r w:rsidRPr="004A1E89">
        <w:t>CPOL</w:t>
      </w:r>
      <w:r w:rsidRPr="004A1E89">
        <w:rPr>
          <w:rFonts w:hint="eastAsia"/>
        </w:rPr>
        <w:t>和</w:t>
      </w:r>
      <w:r w:rsidRPr="004A1E89">
        <w:t>CPHA</w:t>
      </w:r>
      <w:r w:rsidRPr="004A1E89">
        <w:rPr>
          <w:rFonts w:hint="eastAsia"/>
        </w:rPr>
        <w:t>均有两种选择，因此两两组合可以构成</w:t>
      </w:r>
      <w:r w:rsidRPr="004A1E89">
        <w:t>4</w:t>
      </w:r>
      <w:r w:rsidRPr="004A1E89">
        <w:rPr>
          <w:rFonts w:hint="eastAsia"/>
        </w:rPr>
        <w:t>种不同的模式，即模式</w:t>
      </w:r>
      <w:r w:rsidRPr="004A1E89">
        <w:t>0~3</w:t>
      </w:r>
      <w:r w:rsidRPr="004A1E89">
        <w:rPr>
          <w:rFonts w:hint="eastAsia"/>
        </w:rPr>
        <w:t>。当</w:t>
      </w:r>
      <w:r w:rsidRPr="004A1E89">
        <w:t>CPOL</w:t>
      </w:r>
      <w:r w:rsidRPr="004A1E89">
        <w:rPr>
          <w:rFonts w:hint="eastAsia"/>
        </w:rPr>
        <w:t>为</w:t>
      </w:r>
      <w:r w:rsidRPr="004A1E89">
        <w:t>0</w:t>
      </w:r>
      <w:r w:rsidRPr="004A1E89">
        <w:rPr>
          <w:rFonts w:hint="eastAsia"/>
        </w:rPr>
        <w:t>时，表示时钟空闲时，时钟线为低电平，反之，空闲时为高电平；当</w:t>
      </w:r>
      <w:r w:rsidRPr="004A1E89">
        <w:t>CPHA</w:t>
      </w:r>
      <w:r w:rsidRPr="004A1E89">
        <w:rPr>
          <w:rFonts w:hint="eastAsia"/>
        </w:rPr>
        <w:t>为</w:t>
      </w:r>
      <w:r w:rsidRPr="004A1E89">
        <w:t>0</w:t>
      </w:r>
      <w:r w:rsidRPr="004A1E89">
        <w:rPr>
          <w:rFonts w:hint="eastAsia"/>
        </w:rPr>
        <w:t>时，表示数据在第</w:t>
      </w:r>
      <w:r w:rsidRPr="004A1E89">
        <w:t>1</w:t>
      </w:r>
      <w:r w:rsidRPr="004A1E89">
        <w:rPr>
          <w:rFonts w:hint="eastAsia"/>
        </w:rPr>
        <w:t>个时钟边沿采样，反之，则表示数据在第</w:t>
      </w:r>
      <w:r w:rsidRPr="004A1E89">
        <w:t>2</w:t>
      </w:r>
      <w:r w:rsidRPr="004A1E89">
        <w:rPr>
          <w:rFonts w:hint="eastAsia"/>
        </w:rPr>
        <w:t>个时钟边沿采样。</w:t>
      </w:r>
    </w:p>
    <w:p w14:paraId="490121D8" w14:textId="77777777" w:rsidR="000646E5" w:rsidRPr="004A1E89" w:rsidRDefault="000646E5" w:rsidP="000646E5">
      <w:pPr>
        <w:spacing w:before="62" w:after="62"/>
        <w:ind w:firstLine="420"/>
      </w:pPr>
      <w:r w:rsidRPr="004A1E89">
        <w:t>cs_pin</w:t>
      </w:r>
      <w:r w:rsidRPr="004A1E89">
        <w:rPr>
          <w:rFonts w:hint="eastAsia"/>
        </w:rPr>
        <w:t>和</w:t>
      </w:r>
      <w:r w:rsidRPr="004A1E89">
        <w:t>pfunc_cs</w:t>
      </w:r>
      <w:r w:rsidRPr="004A1E89">
        <w:rPr>
          <w:rFonts w:hint="eastAsia"/>
        </w:rPr>
        <w:t>均与片选引脚相关。</w:t>
      </w:r>
      <w:r w:rsidRPr="004A1E89">
        <w:t>pfunc_cs</w:t>
      </w:r>
      <w:r w:rsidRPr="004A1E89">
        <w:rPr>
          <w:rFonts w:hint="eastAsia"/>
        </w:rPr>
        <w:t>是指向自定义片选控制函数的指针，若</w:t>
      </w:r>
      <w:r w:rsidRPr="004A1E89">
        <w:t>pfunc_cs</w:t>
      </w:r>
      <w:r w:rsidRPr="004A1E89">
        <w:rPr>
          <w:rFonts w:hint="eastAsia"/>
        </w:rPr>
        <w:t>的值为</w:t>
      </w:r>
      <w:r w:rsidRPr="004A1E89">
        <w:t>NULL</w:t>
      </w:r>
      <w:r w:rsidRPr="004A1E89">
        <w:rPr>
          <w:rFonts w:hint="eastAsia"/>
        </w:rPr>
        <w:t>，驱动将自动控制由</w:t>
      </w:r>
      <w:r w:rsidRPr="004A1E89">
        <w:rPr>
          <w:rFonts w:hint="eastAsia"/>
        </w:rPr>
        <w:t>cs_pin</w:t>
      </w:r>
      <w:r w:rsidRPr="004A1E89">
        <w:rPr>
          <w:rFonts w:hint="eastAsia"/>
        </w:rPr>
        <w:t>指定的引脚实现片选控制；若</w:t>
      </w:r>
      <w:r w:rsidRPr="004A1E89">
        <w:rPr>
          <w:rFonts w:hint="eastAsia"/>
        </w:rPr>
        <w:t>pfunc_cs</w:t>
      </w:r>
      <w:r w:rsidRPr="004A1E89">
        <w:rPr>
          <w:rFonts w:hint="eastAsia"/>
        </w:rPr>
        <w:t>的值不为</w:t>
      </w:r>
      <w:r w:rsidRPr="004A1E89">
        <w:rPr>
          <w:rFonts w:hint="eastAsia"/>
        </w:rPr>
        <w:t>NULL</w:t>
      </w:r>
      <w:r w:rsidRPr="004A1E89">
        <w:rPr>
          <w:rFonts w:hint="eastAsia"/>
        </w:rPr>
        <w:t>，指向了有效的自定义片选控制函数，则</w:t>
      </w:r>
      <w:r w:rsidRPr="004A1E89">
        <w:rPr>
          <w:rFonts w:hint="eastAsia"/>
        </w:rPr>
        <w:t>cs_pin</w:t>
      </w:r>
      <w:r w:rsidRPr="004A1E89">
        <w:rPr>
          <w:rFonts w:hint="eastAsia"/>
        </w:rPr>
        <w:t>不再被使用，片选控制将完全由应用实现。当需要片选引脚有效时，驱动将自动调用</w:t>
      </w:r>
      <w:r w:rsidRPr="004A1E89">
        <w:t>pfunc_cs</w:t>
      </w:r>
      <w:r w:rsidRPr="004A1E89">
        <w:rPr>
          <w:rFonts w:hint="eastAsia"/>
        </w:rPr>
        <w:t>指向的函数，并传递</w:t>
      </w:r>
      <w:r w:rsidRPr="004A1E89">
        <w:t>state</w:t>
      </w:r>
      <w:r w:rsidRPr="004A1E89">
        <w:rPr>
          <w:rFonts w:hint="eastAsia"/>
        </w:rPr>
        <w:t>的值为</w:t>
      </w:r>
      <w:r w:rsidRPr="004A1E89">
        <w:t>1</w:t>
      </w:r>
      <w:r w:rsidRPr="004A1E89">
        <w:rPr>
          <w:rFonts w:hint="eastAsia"/>
        </w:rPr>
        <w:t>。当需要片选引脚无效时，也会调用</w:t>
      </w:r>
      <w:r w:rsidRPr="004A1E89">
        <w:rPr>
          <w:rFonts w:hint="eastAsia"/>
        </w:rPr>
        <w:t>pfunc_cs</w:t>
      </w:r>
      <w:r w:rsidRPr="004A1E89">
        <w:rPr>
          <w:rFonts w:hint="eastAsia"/>
        </w:rPr>
        <w:t>指向的函数，并传递</w:t>
      </w:r>
      <w:r w:rsidRPr="004A1E89">
        <w:t>state</w:t>
      </w:r>
      <w:r w:rsidRPr="004A1E89">
        <w:rPr>
          <w:rFonts w:hint="eastAsia"/>
        </w:rPr>
        <w:t>的值为</w:t>
      </w:r>
      <w:r w:rsidRPr="004A1E89">
        <w:t>0</w:t>
      </w:r>
      <w:r w:rsidRPr="004A1E89">
        <w:rPr>
          <w:rFonts w:hint="eastAsia"/>
        </w:rPr>
        <w:t>。一般情况下，片选引脚自动控制即可，即设置</w:t>
      </w:r>
      <w:r w:rsidRPr="004A1E89">
        <w:rPr>
          <w:rFonts w:hint="eastAsia"/>
        </w:rPr>
        <w:t>pfunc_cs</w:t>
      </w:r>
      <w:r w:rsidRPr="004A1E89">
        <w:rPr>
          <w:rFonts w:hint="eastAsia"/>
        </w:rPr>
        <w:t>的值为</w:t>
      </w:r>
      <w:r w:rsidRPr="004A1E89">
        <w:rPr>
          <w:rFonts w:hint="eastAsia"/>
        </w:rPr>
        <w:t>NULL</w:t>
      </w:r>
      <w:r w:rsidRPr="004A1E89">
        <w:rPr>
          <w:rFonts w:hint="eastAsia"/>
        </w:rPr>
        <w:t>，</w:t>
      </w:r>
      <w:r w:rsidRPr="004A1E89">
        <w:rPr>
          <w:rFonts w:hint="eastAsia"/>
        </w:rPr>
        <w:t>cs_pin</w:t>
      </w:r>
      <w:r w:rsidRPr="004A1E89">
        <w:rPr>
          <w:rFonts w:hint="eastAsia"/>
        </w:rPr>
        <w:t>为片选引脚，如</w:t>
      </w:r>
      <w:r w:rsidRPr="004A1E89">
        <w:rPr>
          <w:rFonts w:hint="eastAsia"/>
        </w:rPr>
        <w:t>PIO</w:t>
      </w:r>
      <w:r>
        <w:t>A</w:t>
      </w:r>
      <w:r w:rsidRPr="004A1E89">
        <w:rPr>
          <w:rFonts w:hint="eastAsia"/>
        </w:rPr>
        <w:t>_</w:t>
      </w:r>
      <w:r>
        <w:t>4</w:t>
      </w:r>
      <w:r w:rsidRPr="004A1E89">
        <w:rPr>
          <w:rFonts w:hint="eastAsia"/>
        </w:rPr>
        <w:t>。使用范例详见</w:t>
      </w:r>
      <w:r>
        <w:fldChar w:fldCharType="begin"/>
      </w:r>
      <w:r>
        <w:instrText xml:space="preserve"> REF _Ref427604302 \h  \* MERGEFORMAT </w:instrText>
      </w:r>
      <w:r>
        <w:fldChar w:fldCharType="separate"/>
      </w:r>
      <w:r w:rsidR="00B93B10" w:rsidRPr="00184227">
        <w:rPr>
          <w:rFonts w:hint="eastAsia"/>
        </w:rPr>
        <w:t>程序清单</w:t>
      </w:r>
      <w:r w:rsidR="00B93B10">
        <w:t>4.9</w:t>
      </w:r>
      <w:r>
        <w:fldChar w:fldCharType="end"/>
      </w:r>
      <w:r w:rsidRPr="004A1E89">
        <w:rPr>
          <w:rFonts w:hint="eastAsia"/>
        </w:rPr>
        <w:t>。</w:t>
      </w:r>
    </w:p>
    <w:p w14:paraId="4B7C43D8" w14:textId="5C706327" w:rsidR="000646E5" w:rsidRPr="00184227" w:rsidRDefault="000646E5" w:rsidP="000646E5">
      <w:pPr>
        <w:pStyle w:val="a7"/>
        <w:spacing w:before="62" w:after="62"/>
        <w:rPr>
          <w:lang w:val="de-DE"/>
        </w:rPr>
      </w:pPr>
      <w:bookmarkStart w:id="224" w:name="_Ref427604302"/>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9</w:t>
      </w:r>
      <w:r w:rsidR="00A26C7F">
        <w:fldChar w:fldCharType="end"/>
      </w:r>
      <w:bookmarkEnd w:id="224"/>
      <w:r w:rsidRPr="00184227">
        <w:rPr>
          <w:lang w:val="de-DE"/>
        </w:rPr>
        <w:t xml:space="preserve"> </w:t>
      </w:r>
      <w:r>
        <w:rPr>
          <w:lang w:val="de-DE"/>
        </w:rPr>
        <w:t xml:space="preserve">  </w:t>
      </w:r>
      <w:r w:rsidRPr="00184227">
        <w:rPr>
          <w:lang w:val="de-DE"/>
        </w:rPr>
        <w:t>am_spi_mkdev()</w:t>
      </w:r>
      <w:r w:rsidRPr="00184227">
        <w:rPr>
          <w:rFonts w:hint="eastAsia"/>
        </w:rPr>
        <w:t>范例程序</w:t>
      </w:r>
    </w:p>
    <w:p w14:paraId="79439047" w14:textId="77777777" w:rsidR="000646E5" w:rsidRPr="00184227" w:rsidRDefault="000646E5" w:rsidP="005A7F96">
      <w:pPr>
        <w:pStyle w:val="a5"/>
      </w:pPr>
      <w:r w:rsidRPr="00184227">
        <w:t>1</w:t>
      </w:r>
      <w:r w:rsidRPr="00184227">
        <w:tab/>
        <w:t>am_spi_handle_t</w:t>
      </w:r>
      <w:r>
        <w:t xml:space="preserve">  </w:t>
      </w:r>
      <w:r w:rsidRPr="00184227">
        <w:t>spi0_hanlde = am_</w:t>
      </w:r>
      <w:r w:rsidRPr="00626CC7">
        <w:t xml:space="preserve"> </w:t>
      </w:r>
      <w:r>
        <w:t>zlg116</w:t>
      </w:r>
      <w:r w:rsidRPr="00184227">
        <w:t>_spi</w:t>
      </w:r>
      <w:r>
        <w:t>1</w:t>
      </w:r>
      <w:r w:rsidRPr="00184227">
        <w:t>_inst_init();</w:t>
      </w:r>
      <w:r w:rsidRPr="00184227">
        <w:tab/>
        <w:t xml:space="preserve">// </w:t>
      </w:r>
      <w:r w:rsidRPr="00184227">
        <w:rPr>
          <w:rFonts w:hint="eastAsia"/>
        </w:rPr>
        <w:t>使用</w:t>
      </w:r>
      <w:r>
        <w:t>ZLG116</w:t>
      </w:r>
      <w:r w:rsidRPr="00184227">
        <w:rPr>
          <w:rFonts w:hint="eastAsia"/>
        </w:rPr>
        <w:t>的</w:t>
      </w:r>
      <w:r w:rsidRPr="00184227">
        <w:t>SPI</w:t>
      </w:r>
      <w:r>
        <w:t>1</w:t>
      </w:r>
      <w:r w:rsidRPr="00184227">
        <w:rPr>
          <w:rFonts w:hint="eastAsia"/>
        </w:rPr>
        <w:t>获取</w:t>
      </w:r>
      <w:r w:rsidRPr="00184227">
        <w:t>SPI</w:t>
      </w:r>
      <w:r w:rsidRPr="00184227">
        <w:rPr>
          <w:rFonts w:hint="eastAsia"/>
        </w:rPr>
        <w:t>句柄</w:t>
      </w:r>
    </w:p>
    <w:p w14:paraId="3002F9B1" w14:textId="77777777" w:rsidR="000646E5" w:rsidRPr="00184227" w:rsidRDefault="000646E5" w:rsidP="005A7F96">
      <w:pPr>
        <w:pStyle w:val="a5"/>
      </w:pPr>
      <w:r w:rsidRPr="00184227">
        <w:lastRenderedPageBreak/>
        <w:t>2</w:t>
      </w:r>
      <w:r w:rsidRPr="00184227">
        <w:tab/>
        <w:t>am_spi_device_tspi_dev;</w:t>
      </w:r>
      <w:r w:rsidRPr="00184227">
        <w:tab/>
      </w:r>
      <w:r w:rsidRPr="00184227">
        <w:tab/>
      </w:r>
      <w:r w:rsidRPr="00184227">
        <w:tab/>
      </w:r>
      <w:r w:rsidRPr="00184227">
        <w:tab/>
      </w:r>
      <w:r w:rsidRPr="00184227">
        <w:tab/>
      </w:r>
      <w:r w:rsidRPr="00184227">
        <w:tab/>
      </w:r>
      <w:r w:rsidRPr="00184227">
        <w:tab/>
        <w:t xml:space="preserve">// </w:t>
      </w:r>
      <w:r w:rsidRPr="00184227">
        <w:rPr>
          <w:rFonts w:hint="eastAsia"/>
        </w:rPr>
        <w:t>定义从机设备</w:t>
      </w:r>
    </w:p>
    <w:p w14:paraId="7D31C58D" w14:textId="77777777" w:rsidR="000646E5" w:rsidRDefault="000646E5" w:rsidP="005A7F96">
      <w:pPr>
        <w:pStyle w:val="a5"/>
      </w:pPr>
      <w:r w:rsidRPr="00184227">
        <w:t>3</w:t>
      </w:r>
      <w:r w:rsidRPr="00184227">
        <w:tab/>
        <w:t>am_spi_mkdev(</w:t>
      </w:r>
    </w:p>
    <w:p w14:paraId="7974B2A6" w14:textId="77777777" w:rsidR="000646E5" w:rsidRPr="00626CC7" w:rsidRDefault="000646E5" w:rsidP="000646E5">
      <w:pPr>
        <w:pStyle w:val="a5"/>
      </w:pPr>
      <w:r>
        <w:t>4</w:t>
      </w:r>
      <w:r>
        <w:tab/>
      </w:r>
      <w:r w:rsidRPr="00626CC7">
        <w:tab/>
        <w:t>&amp;spi_dev,</w:t>
      </w:r>
      <w:r w:rsidRPr="00626CC7">
        <w:tab/>
      </w:r>
      <w:r w:rsidRPr="00626CC7">
        <w:tab/>
      </w:r>
      <w:r w:rsidRPr="00626CC7">
        <w:tab/>
      </w:r>
      <w:r w:rsidRPr="00626CC7">
        <w:tab/>
      </w:r>
      <w:r w:rsidRPr="00626CC7">
        <w:tab/>
      </w:r>
      <w:r w:rsidRPr="00626CC7">
        <w:tab/>
      </w:r>
      <w:r w:rsidRPr="00626CC7">
        <w:tab/>
      </w:r>
      <w:r w:rsidRPr="00626CC7">
        <w:tab/>
      </w:r>
      <w:r w:rsidRPr="00626CC7">
        <w:tab/>
        <w:t xml:space="preserve">// </w:t>
      </w:r>
      <w:r w:rsidRPr="00626CC7">
        <w:rPr>
          <w:rFonts w:hint="eastAsia"/>
        </w:rPr>
        <w:t>传递从机设备</w:t>
      </w:r>
    </w:p>
    <w:p w14:paraId="0CF67109" w14:textId="77777777" w:rsidR="000646E5" w:rsidRPr="00626CC7" w:rsidRDefault="000646E5" w:rsidP="000646E5">
      <w:pPr>
        <w:pStyle w:val="a5"/>
      </w:pPr>
      <w:r w:rsidRPr="00626CC7">
        <w:t>5</w:t>
      </w:r>
      <w:r w:rsidRPr="00626CC7">
        <w:tab/>
        <w:t xml:space="preserve">     spi</w:t>
      </w:r>
      <w:r>
        <w:t>1</w:t>
      </w:r>
      <w:r w:rsidRPr="00626CC7">
        <w:t>_handle,</w:t>
      </w:r>
      <w:r w:rsidRPr="00626CC7">
        <w:tab/>
      </w:r>
      <w:r w:rsidRPr="00626CC7">
        <w:tab/>
      </w:r>
      <w:r w:rsidRPr="00626CC7">
        <w:tab/>
      </w:r>
      <w:r w:rsidRPr="00626CC7">
        <w:tab/>
      </w:r>
      <w:r w:rsidRPr="00626CC7">
        <w:tab/>
      </w:r>
      <w:r w:rsidRPr="00626CC7">
        <w:tab/>
      </w:r>
      <w:r w:rsidRPr="00626CC7">
        <w:tab/>
      </w:r>
      <w:r w:rsidRPr="00626CC7">
        <w:tab/>
        <w:t>// SPI</w:t>
      </w:r>
      <w:r>
        <w:t>1</w:t>
      </w:r>
      <w:r w:rsidRPr="00626CC7">
        <w:rPr>
          <w:rFonts w:hint="eastAsia"/>
        </w:rPr>
        <w:t>操作句柄</w:t>
      </w:r>
    </w:p>
    <w:p w14:paraId="655B1AF1" w14:textId="77777777" w:rsidR="000646E5" w:rsidRPr="00626CC7" w:rsidRDefault="000646E5" w:rsidP="000646E5">
      <w:pPr>
        <w:pStyle w:val="a5"/>
      </w:pPr>
      <w:r w:rsidRPr="00626CC7">
        <w:t>6</w:t>
      </w:r>
      <w:r w:rsidRPr="00626CC7">
        <w:tab/>
        <w:t xml:space="preserve">     8,                                   </w:t>
      </w:r>
      <w:r w:rsidRPr="00626CC7">
        <w:tab/>
      </w:r>
      <w:r w:rsidRPr="00626CC7">
        <w:tab/>
      </w:r>
      <w:r w:rsidRPr="00626CC7">
        <w:tab/>
        <w:t xml:space="preserve">// </w:t>
      </w:r>
      <w:r w:rsidRPr="00626CC7">
        <w:rPr>
          <w:rFonts w:hint="eastAsia"/>
        </w:rPr>
        <w:t>数据宽度为</w:t>
      </w:r>
      <w:r w:rsidRPr="00626CC7">
        <w:t>8-bit</w:t>
      </w:r>
    </w:p>
    <w:p w14:paraId="732583FD" w14:textId="77777777" w:rsidR="000646E5" w:rsidRPr="00626CC7" w:rsidRDefault="000646E5" w:rsidP="000646E5">
      <w:pPr>
        <w:pStyle w:val="a5"/>
      </w:pPr>
      <w:r w:rsidRPr="00626CC7">
        <w:t>7</w:t>
      </w:r>
      <w:r w:rsidRPr="00626CC7">
        <w:tab/>
        <w:t xml:space="preserve">     AM_SPI_MODE_0,                    </w:t>
      </w:r>
      <w:r w:rsidRPr="00626CC7">
        <w:tab/>
      </w:r>
      <w:r w:rsidRPr="00626CC7">
        <w:tab/>
      </w:r>
      <w:r w:rsidRPr="00626CC7">
        <w:tab/>
        <w:t xml:space="preserve">// </w:t>
      </w:r>
      <w:r w:rsidRPr="00626CC7">
        <w:rPr>
          <w:rFonts w:hint="eastAsia"/>
        </w:rPr>
        <w:t>选择模式</w:t>
      </w:r>
      <w:r w:rsidRPr="00626CC7">
        <w:t>0</w:t>
      </w:r>
    </w:p>
    <w:p w14:paraId="01456518" w14:textId="77777777" w:rsidR="000646E5" w:rsidRPr="00184227" w:rsidRDefault="000646E5" w:rsidP="005A7F96">
      <w:pPr>
        <w:pStyle w:val="a5"/>
      </w:pPr>
      <w:r>
        <w:t>8</w:t>
      </w:r>
      <w:r w:rsidRPr="00184227">
        <w:tab/>
        <w:t xml:space="preserve">   </w:t>
      </w:r>
      <w:r>
        <w:tab/>
      </w:r>
      <w:r w:rsidRPr="00184227">
        <w:t xml:space="preserve">3000000,                             </w:t>
      </w:r>
      <w:r w:rsidRPr="00184227">
        <w:tab/>
      </w:r>
      <w:r>
        <w:tab/>
      </w:r>
      <w:r>
        <w:tab/>
      </w:r>
      <w:r w:rsidRPr="00184227">
        <w:t xml:space="preserve">// </w:t>
      </w:r>
      <w:r w:rsidRPr="00184227">
        <w:rPr>
          <w:rFonts w:hint="eastAsia"/>
        </w:rPr>
        <w:t>最大频率</w:t>
      </w:r>
      <w:r w:rsidRPr="00184227">
        <w:t>3000000Hz</w:t>
      </w:r>
    </w:p>
    <w:p w14:paraId="5E43F7A6" w14:textId="77777777" w:rsidR="000646E5" w:rsidRPr="00184227" w:rsidRDefault="000646E5" w:rsidP="005A7F96">
      <w:pPr>
        <w:pStyle w:val="a5"/>
      </w:pPr>
      <w:r>
        <w:t>9</w:t>
      </w:r>
      <w:r w:rsidRPr="00184227">
        <w:tab/>
        <w:t xml:space="preserve">    </w:t>
      </w:r>
      <w:r>
        <w:tab/>
      </w:r>
      <w:r w:rsidRPr="00184227">
        <w:t>PIO</w:t>
      </w:r>
      <w:r>
        <w:t>A</w:t>
      </w:r>
      <w:r w:rsidRPr="00184227">
        <w:t>_</w:t>
      </w:r>
      <w:r>
        <w:t>4</w:t>
      </w:r>
      <w:r w:rsidRPr="00184227">
        <w:t xml:space="preserve">,                            </w:t>
      </w:r>
      <w:r w:rsidRPr="00184227">
        <w:tab/>
      </w:r>
      <w:r>
        <w:tab/>
      </w:r>
      <w:r>
        <w:tab/>
      </w:r>
      <w:r w:rsidRPr="00184227">
        <w:t xml:space="preserve">// </w:t>
      </w:r>
      <w:r w:rsidRPr="00184227">
        <w:rPr>
          <w:rFonts w:hint="eastAsia"/>
        </w:rPr>
        <w:t>片选引脚</w:t>
      </w:r>
      <w:r w:rsidRPr="00184227">
        <w:t>PIO</w:t>
      </w:r>
      <w:r>
        <w:t>A</w:t>
      </w:r>
      <w:r w:rsidRPr="00184227">
        <w:t>_</w:t>
      </w:r>
      <w:r>
        <w:t>4</w:t>
      </w:r>
    </w:p>
    <w:p w14:paraId="70808268" w14:textId="77777777" w:rsidR="000646E5" w:rsidRPr="00184227" w:rsidRDefault="000646E5" w:rsidP="005A7F96">
      <w:pPr>
        <w:pStyle w:val="a5"/>
      </w:pPr>
      <w:r>
        <w:t>10</w:t>
      </w:r>
      <w:r w:rsidRPr="00184227">
        <w:tab/>
        <w:t xml:space="preserve">  </w:t>
      </w:r>
      <w:r>
        <w:tab/>
      </w:r>
      <w:r w:rsidRPr="00184227">
        <w:t xml:space="preserve">NULL);                          </w:t>
      </w:r>
      <w:r w:rsidRPr="00184227">
        <w:tab/>
      </w:r>
      <w:r w:rsidRPr="00184227">
        <w:tab/>
      </w:r>
      <w:r>
        <w:tab/>
      </w:r>
      <w:r>
        <w:tab/>
      </w:r>
      <w:r w:rsidRPr="00184227">
        <w:t xml:space="preserve">// </w:t>
      </w:r>
      <w:r w:rsidRPr="00184227">
        <w:rPr>
          <w:rFonts w:hint="eastAsia"/>
        </w:rPr>
        <w:t>无自定义片选控制函数，设置为</w:t>
      </w:r>
      <w:r w:rsidRPr="00184227">
        <w:t>NULL</w:t>
      </w:r>
    </w:p>
    <w:p w14:paraId="0D17B2B1" w14:textId="77777777" w:rsidR="000646E5" w:rsidRPr="00184227" w:rsidRDefault="000646E5" w:rsidP="00B169B7">
      <w:pPr>
        <w:pStyle w:val="40"/>
        <w:keepLines w:val="0"/>
        <w:numPr>
          <w:ilvl w:val="3"/>
          <w:numId w:val="16"/>
        </w:numPr>
        <w:tabs>
          <w:tab w:val="num" w:pos="710"/>
        </w:tabs>
        <w:ind w:left="426" w:hanging="6"/>
        <w:rPr>
          <w:lang w:val="de-DE"/>
        </w:rPr>
      </w:pPr>
      <w:r w:rsidRPr="00184227">
        <w:rPr>
          <w:rFonts w:hint="eastAsia"/>
        </w:rPr>
        <w:t>设置从机实例</w:t>
      </w:r>
    </w:p>
    <w:p w14:paraId="612EDAC9" w14:textId="77777777" w:rsidR="000646E5" w:rsidRPr="007F77FC" w:rsidRDefault="000646E5" w:rsidP="000646E5">
      <w:pPr>
        <w:spacing w:before="62" w:after="62"/>
        <w:ind w:firstLine="420"/>
        <w:rPr>
          <w:lang w:val="de-DE"/>
        </w:rPr>
      </w:pPr>
      <w:r w:rsidRPr="004A1E89">
        <w:rPr>
          <w:rFonts w:hint="eastAsia"/>
        </w:rPr>
        <w:t>设置</w:t>
      </w:r>
      <w:r w:rsidRPr="007F77FC">
        <w:rPr>
          <w:lang w:val="de-DE"/>
        </w:rPr>
        <w:t>SPI</w:t>
      </w:r>
      <w:r w:rsidRPr="004A1E89">
        <w:rPr>
          <w:rFonts w:hint="eastAsia"/>
        </w:rPr>
        <w:t>从机实例时</w:t>
      </w:r>
      <w:r w:rsidRPr="007F77FC">
        <w:rPr>
          <w:rFonts w:hint="eastAsia"/>
          <w:lang w:val="de-DE"/>
        </w:rPr>
        <w:t>，</w:t>
      </w:r>
      <w:r w:rsidRPr="004A1E89">
        <w:rPr>
          <w:rFonts w:hint="eastAsia"/>
        </w:rPr>
        <w:t>会检查</w:t>
      </w:r>
      <w:r w:rsidRPr="007F77FC">
        <w:rPr>
          <w:lang w:val="de-DE"/>
        </w:rPr>
        <w:t>MCU</w:t>
      </w:r>
      <w:r w:rsidRPr="004A1E89">
        <w:rPr>
          <w:rFonts w:hint="eastAsia"/>
        </w:rPr>
        <w:t>的</w:t>
      </w:r>
      <w:r w:rsidRPr="007F77FC">
        <w:rPr>
          <w:lang w:val="de-DE"/>
        </w:rPr>
        <w:t>SPI</w:t>
      </w:r>
      <w:r w:rsidRPr="004A1E89">
        <w:rPr>
          <w:rFonts w:hint="eastAsia"/>
        </w:rPr>
        <w:t>主机是否支持从机实例的相关参数和模式。如果不能支持</w:t>
      </w:r>
      <w:r w:rsidRPr="007F77FC">
        <w:rPr>
          <w:rFonts w:hint="eastAsia"/>
          <w:lang w:val="de-DE"/>
        </w:rPr>
        <w:t>，</w:t>
      </w:r>
      <w:r w:rsidRPr="004A1E89">
        <w:rPr>
          <w:rFonts w:hint="eastAsia"/>
        </w:rPr>
        <w:t>则设置失败</w:t>
      </w:r>
      <w:r w:rsidRPr="007F77FC">
        <w:rPr>
          <w:rFonts w:hint="eastAsia"/>
          <w:lang w:val="de-DE"/>
        </w:rPr>
        <w:t>，</w:t>
      </w:r>
      <w:r w:rsidRPr="004A1E89">
        <w:rPr>
          <w:rFonts w:hint="eastAsia"/>
        </w:rPr>
        <w:t>说明该从机不能使用。其函数原型为</w:t>
      </w:r>
      <w:r w:rsidRPr="007F77FC">
        <w:rPr>
          <w:rFonts w:hint="eastAsia"/>
          <w:lang w:val="de-DE"/>
        </w:rPr>
        <w:t>：</w:t>
      </w:r>
    </w:p>
    <w:p w14:paraId="5D8C2A7C" w14:textId="77777777" w:rsidR="000646E5" w:rsidRPr="00184227" w:rsidRDefault="000646E5" w:rsidP="005A7F96">
      <w:pPr>
        <w:pStyle w:val="a5"/>
      </w:pPr>
      <w:r w:rsidRPr="00184227">
        <w:t>int am_spi_setup (am_spi_device_t *p_dev);</w:t>
      </w:r>
    </w:p>
    <w:p w14:paraId="6546AC3D" w14:textId="77777777" w:rsidR="000646E5" w:rsidRPr="004A1E89" w:rsidRDefault="000646E5" w:rsidP="000646E5">
      <w:pPr>
        <w:spacing w:before="62" w:after="62"/>
        <w:ind w:firstLine="420"/>
      </w:pPr>
      <w:r w:rsidRPr="004A1E89">
        <w:rPr>
          <w:rFonts w:hint="eastAsia"/>
        </w:rPr>
        <w:t>其中的</w:t>
      </w:r>
      <w:r w:rsidRPr="007F77FC">
        <w:rPr>
          <w:lang w:val="de-DE"/>
        </w:rPr>
        <w:t>p_d</w:t>
      </w:r>
      <w:r w:rsidRPr="004A1E89">
        <w:t>ev</w:t>
      </w:r>
      <w:r w:rsidRPr="004A1E89">
        <w:rPr>
          <w:rFonts w:hint="eastAsia"/>
        </w:rPr>
        <w:t>是指向</w:t>
      </w:r>
      <w:r w:rsidRPr="004A1E89">
        <w:t>SPI</w:t>
      </w:r>
      <w:r w:rsidRPr="004A1E89">
        <w:rPr>
          <w:rFonts w:hint="eastAsia"/>
        </w:rPr>
        <w:t>从机实例描述符的指针，如果返回</w:t>
      </w:r>
      <w:r w:rsidRPr="004A1E89">
        <w:t>AM_OK</w:t>
      </w:r>
      <w:r w:rsidRPr="004A1E89">
        <w:rPr>
          <w:rFonts w:hint="eastAsia"/>
        </w:rPr>
        <w:t>，说明设置成功；</w:t>
      </w:r>
    </w:p>
    <w:p w14:paraId="634A8E27" w14:textId="77777777" w:rsidR="000646E5" w:rsidRPr="004A1E89" w:rsidRDefault="000646E5" w:rsidP="000646E5">
      <w:pPr>
        <w:spacing w:before="62" w:after="62"/>
      </w:pPr>
      <w:r w:rsidRPr="004A1E89">
        <w:rPr>
          <w:rFonts w:hint="eastAsia"/>
        </w:rPr>
        <w:t>如果返回</w:t>
      </w:r>
      <w:r w:rsidRPr="004A1E89">
        <w:t>-AM_ENOTSUP</w:t>
      </w:r>
      <w:r w:rsidRPr="004A1E89">
        <w:rPr>
          <w:rFonts w:hint="eastAsia"/>
        </w:rPr>
        <w:t>，说明设置失败，不支持的位宽、模式等，详见</w:t>
      </w:r>
      <w:r>
        <w:fldChar w:fldCharType="begin"/>
      </w:r>
      <w:r>
        <w:instrText xml:space="preserve"> REF _Ref427604863 \h  \* MERGEFORMAT </w:instrText>
      </w:r>
      <w:r>
        <w:fldChar w:fldCharType="separate"/>
      </w:r>
      <w:r w:rsidR="00B93B10" w:rsidRPr="00184227">
        <w:rPr>
          <w:rFonts w:hint="eastAsia"/>
        </w:rPr>
        <w:t>程序清单</w:t>
      </w:r>
      <w:r w:rsidR="00B93B10">
        <w:t>4.10</w:t>
      </w:r>
      <w:r>
        <w:fldChar w:fldCharType="end"/>
      </w:r>
      <w:r w:rsidRPr="004A1E89">
        <w:rPr>
          <w:rFonts w:hint="eastAsia"/>
        </w:rPr>
        <w:t>。</w:t>
      </w:r>
    </w:p>
    <w:p w14:paraId="3E3C60E2" w14:textId="358F9122" w:rsidR="000646E5" w:rsidRPr="00184227" w:rsidRDefault="000646E5" w:rsidP="000646E5">
      <w:pPr>
        <w:pStyle w:val="a7"/>
        <w:spacing w:before="62" w:after="62"/>
        <w:rPr>
          <w:lang w:val="de-DE"/>
        </w:rPr>
      </w:pPr>
      <w:bookmarkStart w:id="225" w:name="_Ref427604863"/>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10</w:t>
      </w:r>
      <w:r w:rsidR="00A26C7F">
        <w:fldChar w:fldCharType="end"/>
      </w:r>
      <w:bookmarkEnd w:id="225"/>
      <w:r w:rsidRPr="00184227">
        <w:rPr>
          <w:lang w:val="de-DE"/>
        </w:rPr>
        <w:t xml:space="preserve">  am_spi_setup()</w:t>
      </w:r>
      <w:r w:rsidRPr="00184227">
        <w:rPr>
          <w:rFonts w:hint="eastAsia"/>
        </w:rPr>
        <w:t>范例程序</w:t>
      </w:r>
    </w:p>
    <w:p w14:paraId="2D5D9B77" w14:textId="77777777" w:rsidR="000646E5" w:rsidRPr="005A7F96" w:rsidRDefault="000646E5" w:rsidP="005A7F96">
      <w:pPr>
        <w:pStyle w:val="a5"/>
      </w:pPr>
      <w:r w:rsidRPr="005A7F96">
        <w:rPr>
          <w:rFonts w:hint="eastAsia"/>
        </w:rPr>
        <w:t>1</w:t>
      </w:r>
      <w:r w:rsidRPr="005A7F96">
        <w:rPr>
          <w:rFonts w:hint="eastAsia"/>
        </w:rPr>
        <w:tab/>
      </w:r>
      <w:r w:rsidRPr="005A7F96">
        <w:t>am_spi_handle_t  spi0_handle = am_ zlg116_spi1_inst_init();</w:t>
      </w:r>
      <w:r w:rsidRPr="005A7F96">
        <w:tab/>
        <w:t xml:space="preserve">// </w:t>
      </w:r>
      <w:r w:rsidRPr="005A7F96">
        <w:rPr>
          <w:rFonts w:hint="eastAsia"/>
        </w:rPr>
        <w:t>使用</w:t>
      </w:r>
      <w:r w:rsidRPr="005A7F96">
        <w:t>ZLG116</w:t>
      </w:r>
      <w:r w:rsidRPr="005A7F96">
        <w:rPr>
          <w:rFonts w:hint="eastAsia"/>
        </w:rPr>
        <w:t>的</w:t>
      </w:r>
      <w:r w:rsidRPr="005A7F96">
        <w:t>SPI1</w:t>
      </w:r>
      <w:r w:rsidRPr="005A7F96">
        <w:rPr>
          <w:rFonts w:hint="eastAsia"/>
        </w:rPr>
        <w:t>获取</w:t>
      </w:r>
      <w:r w:rsidRPr="005A7F96">
        <w:t>SPI</w:t>
      </w:r>
      <w:r w:rsidRPr="005A7F96">
        <w:rPr>
          <w:rFonts w:hint="eastAsia"/>
        </w:rPr>
        <w:t>句柄</w:t>
      </w:r>
    </w:p>
    <w:p w14:paraId="7B21E424" w14:textId="77777777" w:rsidR="000646E5" w:rsidRPr="005A7F96" w:rsidRDefault="000646E5" w:rsidP="005A7F96">
      <w:pPr>
        <w:pStyle w:val="a5"/>
      </w:pPr>
      <w:r w:rsidRPr="005A7F96">
        <w:rPr>
          <w:rFonts w:hint="eastAsia"/>
        </w:rPr>
        <w:t>2</w:t>
      </w:r>
      <w:r w:rsidRPr="005A7F96">
        <w:rPr>
          <w:rFonts w:hint="eastAsia"/>
        </w:rPr>
        <w:tab/>
      </w:r>
      <w:r w:rsidRPr="005A7F96">
        <w:t>am_spi_device_t  spi_dev;</w:t>
      </w:r>
    </w:p>
    <w:p w14:paraId="5E3A36F5" w14:textId="77777777" w:rsidR="000646E5" w:rsidRPr="005A7F96" w:rsidRDefault="000646E5" w:rsidP="005A7F96">
      <w:pPr>
        <w:pStyle w:val="a5"/>
      </w:pPr>
      <w:r w:rsidRPr="005A7F96">
        <w:rPr>
          <w:rFonts w:hint="eastAsia"/>
        </w:rPr>
        <w:t>3</w:t>
      </w:r>
      <w:r w:rsidRPr="005A7F96">
        <w:rPr>
          <w:rFonts w:hint="eastAsia"/>
        </w:rPr>
        <w:tab/>
      </w:r>
      <w:r w:rsidRPr="005A7F96">
        <w:t>am_spi_mkdev(</w:t>
      </w:r>
    </w:p>
    <w:p w14:paraId="7A5B34D5" w14:textId="77777777" w:rsidR="000646E5" w:rsidRPr="005A7F96" w:rsidRDefault="000646E5" w:rsidP="005A7F96">
      <w:pPr>
        <w:pStyle w:val="a5"/>
      </w:pPr>
      <w:r w:rsidRPr="005A7F96">
        <w:t>4</w:t>
      </w:r>
      <w:r w:rsidRPr="005A7F96">
        <w:tab/>
      </w:r>
      <w:r w:rsidRPr="005A7F96">
        <w:tab/>
        <w:t>&amp;spi_dev,</w:t>
      </w:r>
    </w:p>
    <w:p w14:paraId="1806DBCC" w14:textId="77777777" w:rsidR="000646E5" w:rsidRPr="005A7F96" w:rsidRDefault="000646E5" w:rsidP="005A7F96">
      <w:pPr>
        <w:pStyle w:val="a5"/>
      </w:pPr>
      <w:r w:rsidRPr="005A7F96">
        <w:t>5</w:t>
      </w:r>
      <w:r w:rsidRPr="005A7F96">
        <w:tab/>
      </w:r>
      <w:r w:rsidRPr="005A7F96">
        <w:tab/>
        <w:t>spi1_handle,</w:t>
      </w:r>
    </w:p>
    <w:p w14:paraId="5A2AE3DF" w14:textId="77777777" w:rsidR="000646E5" w:rsidRPr="005A7F96" w:rsidRDefault="000646E5" w:rsidP="005A7F96">
      <w:pPr>
        <w:pStyle w:val="a5"/>
      </w:pPr>
      <w:r w:rsidRPr="005A7F96">
        <w:t>6</w:t>
      </w:r>
      <w:r w:rsidRPr="005A7F96">
        <w:tab/>
      </w:r>
      <w:r w:rsidRPr="005A7F96">
        <w:tab/>
        <w:t xml:space="preserve">8,                         </w:t>
      </w:r>
      <w:r w:rsidRPr="005A7F96">
        <w:tab/>
      </w:r>
      <w:r w:rsidRPr="005A7F96">
        <w:tab/>
      </w:r>
      <w:r w:rsidRPr="005A7F96">
        <w:tab/>
      </w:r>
      <w:r w:rsidRPr="005A7F96">
        <w:tab/>
        <w:t xml:space="preserve">// </w:t>
      </w:r>
      <w:r w:rsidRPr="005A7F96">
        <w:rPr>
          <w:rFonts w:hint="eastAsia"/>
        </w:rPr>
        <w:t>数据宽度为</w:t>
      </w:r>
      <w:r w:rsidRPr="005A7F96">
        <w:t>8-bit</w:t>
      </w:r>
    </w:p>
    <w:p w14:paraId="3A74B5C8" w14:textId="77777777" w:rsidR="000646E5" w:rsidRPr="005A7F96" w:rsidRDefault="000646E5" w:rsidP="005A7F96">
      <w:pPr>
        <w:pStyle w:val="a5"/>
      </w:pPr>
      <w:r w:rsidRPr="005A7F96">
        <w:t>7</w:t>
      </w:r>
      <w:r w:rsidRPr="005A7F96">
        <w:tab/>
      </w:r>
      <w:r w:rsidRPr="005A7F96">
        <w:tab/>
        <w:t xml:space="preserve">AM_SPI_MODE_0,            </w:t>
      </w:r>
      <w:r w:rsidRPr="005A7F96">
        <w:tab/>
      </w:r>
      <w:r w:rsidRPr="005A7F96">
        <w:tab/>
      </w:r>
      <w:r w:rsidRPr="005A7F96">
        <w:tab/>
        <w:t xml:space="preserve">// </w:t>
      </w:r>
      <w:r w:rsidRPr="005A7F96">
        <w:rPr>
          <w:rFonts w:hint="eastAsia"/>
        </w:rPr>
        <w:t>选择模式</w:t>
      </w:r>
      <w:r w:rsidRPr="005A7F96">
        <w:t>0</w:t>
      </w:r>
    </w:p>
    <w:p w14:paraId="2A6E9658" w14:textId="77777777" w:rsidR="000646E5" w:rsidRPr="005A7F96" w:rsidRDefault="000646E5" w:rsidP="005A7F96">
      <w:pPr>
        <w:pStyle w:val="a5"/>
      </w:pPr>
      <w:r w:rsidRPr="005A7F96">
        <w:t>8</w:t>
      </w:r>
      <w:r w:rsidRPr="005A7F96">
        <w:tab/>
      </w:r>
      <w:r w:rsidRPr="005A7F96">
        <w:tab/>
        <w:t xml:space="preserve">3000000,                     </w:t>
      </w:r>
      <w:r w:rsidRPr="005A7F96">
        <w:tab/>
      </w:r>
      <w:r w:rsidRPr="005A7F96">
        <w:tab/>
      </w:r>
      <w:r w:rsidRPr="005A7F96">
        <w:tab/>
        <w:t xml:space="preserve">// </w:t>
      </w:r>
      <w:r w:rsidRPr="005A7F96">
        <w:rPr>
          <w:rFonts w:hint="eastAsia"/>
        </w:rPr>
        <w:t>最大频率</w:t>
      </w:r>
      <w:r w:rsidRPr="005A7F96">
        <w:t>3000000Hz</w:t>
      </w:r>
    </w:p>
    <w:p w14:paraId="6F8A7BE4" w14:textId="77777777" w:rsidR="000646E5" w:rsidRPr="005A7F96" w:rsidRDefault="000646E5" w:rsidP="005A7F96">
      <w:pPr>
        <w:pStyle w:val="a5"/>
      </w:pPr>
      <w:r w:rsidRPr="005A7F96">
        <w:t>9</w:t>
      </w:r>
      <w:r w:rsidRPr="005A7F96">
        <w:tab/>
      </w:r>
      <w:r w:rsidRPr="005A7F96">
        <w:tab/>
        <w:t xml:space="preserve">PIOA_4,                   </w:t>
      </w:r>
      <w:r w:rsidRPr="005A7F96">
        <w:tab/>
      </w:r>
      <w:r w:rsidRPr="005A7F96">
        <w:tab/>
      </w:r>
      <w:r w:rsidRPr="005A7F96">
        <w:tab/>
      </w:r>
      <w:r w:rsidRPr="005A7F96">
        <w:tab/>
        <w:t xml:space="preserve">// </w:t>
      </w:r>
      <w:r w:rsidRPr="005A7F96">
        <w:rPr>
          <w:rFonts w:hint="eastAsia"/>
        </w:rPr>
        <w:t>片选引脚</w:t>
      </w:r>
      <w:r w:rsidRPr="005A7F96">
        <w:t>PIOA_4</w:t>
      </w:r>
    </w:p>
    <w:p w14:paraId="2EBFD66F" w14:textId="77777777" w:rsidR="000646E5" w:rsidRPr="005A7F96" w:rsidRDefault="000646E5" w:rsidP="005A7F96">
      <w:pPr>
        <w:pStyle w:val="a5"/>
      </w:pPr>
      <w:r w:rsidRPr="005A7F96">
        <w:t>10</w:t>
      </w:r>
      <w:r w:rsidRPr="005A7F96">
        <w:tab/>
      </w:r>
      <w:r w:rsidRPr="005A7F96">
        <w:tab/>
        <w:t xml:space="preserve">NULL);                      </w:t>
      </w:r>
      <w:r w:rsidRPr="005A7F96">
        <w:tab/>
      </w:r>
      <w:r w:rsidRPr="005A7F96">
        <w:tab/>
      </w:r>
      <w:r w:rsidRPr="005A7F96">
        <w:tab/>
        <w:t xml:space="preserve">// </w:t>
      </w:r>
      <w:r w:rsidRPr="005A7F96">
        <w:rPr>
          <w:rFonts w:hint="eastAsia"/>
        </w:rPr>
        <w:t>无自定义片选控制函数，设置为</w:t>
      </w:r>
      <w:r w:rsidRPr="005A7F96">
        <w:t>NULL</w:t>
      </w:r>
    </w:p>
    <w:p w14:paraId="10923CDD" w14:textId="77777777" w:rsidR="000646E5" w:rsidRPr="005A7F96" w:rsidRDefault="000646E5" w:rsidP="005A7F96">
      <w:pPr>
        <w:pStyle w:val="a5"/>
      </w:pPr>
      <w:r w:rsidRPr="005A7F96">
        <w:t>11</w:t>
      </w:r>
      <w:r w:rsidRPr="005A7F96">
        <w:tab/>
        <w:t xml:space="preserve">am_spi_setup(&amp;spi_dev);                     </w:t>
      </w:r>
      <w:r w:rsidRPr="005A7F96">
        <w:tab/>
      </w:r>
      <w:r w:rsidRPr="005A7F96">
        <w:tab/>
        <w:t xml:space="preserve">// </w:t>
      </w:r>
      <w:r w:rsidRPr="005A7F96">
        <w:rPr>
          <w:rFonts w:hint="eastAsia"/>
        </w:rPr>
        <w:t>设置</w:t>
      </w:r>
      <w:r w:rsidRPr="005A7F96">
        <w:t>SPI</w:t>
      </w:r>
      <w:r w:rsidRPr="005A7F96">
        <w:rPr>
          <w:rFonts w:hint="eastAsia"/>
        </w:rPr>
        <w:t>从设备</w:t>
      </w:r>
    </w:p>
    <w:p w14:paraId="5535AA46" w14:textId="77777777" w:rsidR="000646E5" w:rsidRPr="007F77FC" w:rsidRDefault="000646E5" w:rsidP="00B169B7">
      <w:pPr>
        <w:pStyle w:val="40"/>
        <w:keepLines w:val="0"/>
        <w:numPr>
          <w:ilvl w:val="3"/>
          <w:numId w:val="16"/>
        </w:numPr>
        <w:tabs>
          <w:tab w:val="num" w:pos="710"/>
        </w:tabs>
        <w:ind w:left="426" w:hanging="6"/>
        <w:rPr>
          <w:lang w:val="de-DE"/>
        </w:rPr>
      </w:pPr>
      <w:r w:rsidRPr="00184227">
        <w:rPr>
          <w:rFonts w:hint="eastAsia"/>
        </w:rPr>
        <w:t>传输初始化</w:t>
      </w:r>
    </w:p>
    <w:p w14:paraId="06D21DEB" w14:textId="77777777" w:rsidR="000646E5" w:rsidRPr="007F77FC" w:rsidRDefault="000646E5" w:rsidP="000646E5">
      <w:pPr>
        <w:pStyle w:val="23"/>
        <w:spacing w:before="62" w:after="62"/>
        <w:rPr>
          <w:lang w:val="de-DE"/>
        </w:rPr>
      </w:pPr>
      <w:r w:rsidRPr="00184227">
        <w:rPr>
          <w:rFonts w:hint="eastAsia"/>
        </w:rPr>
        <w:t>在</w:t>
      </w:r>
      <w:r w:rsidRPr="007F77FC">
        <w:rPr>
          <w:lang w:val="de-DE"/>
        </w:rPr>
        <w:t>AMetal</w:t>
      </w:r>
      <w:r w:rsidRPr="00184227">
        <w:rPr>
          <w:rFonts w:hint="eastAsia"/>
        </w:rPr>
        <w:t>中</w:t>
      </w:r>
      <w:r w:rsidRPr="007F77FC">
        <w:rPr>
          <w:rFonts w:hint="eastAsia"/>
          <w:lang w:val="de-DE"/>
        </w:rPr>
        <w:t>，</w:t>
      </w:r>
      <w:r w:rsidRPr="00184227">
        <w:rPr>
          <w:rFonts w:hint="eastAsia"/>
        </w:rPr>
        <w:t>将收发一次数据的过程抽象为一个</w:t>
      </w:r>
      <w:r w:rsidRPr="007F77FC">
        <w:rPr>
          <w:rFonts w:hint="eastAsia"/>
          <w:lang w:val="de-DE"/>
        </w:rPr>
        <w:t>“</w:t>
      </w:r>
      <w:r w:rsidRPr="00184227">
        <w:rPr>
          <w:rFonts w:hint="eastAsia"/>
          <w:b/>
        </w:rPr>
        <w:t>传输</w:t>
      </w:r>
      <w:r w:rsidRPr="007F77FC">
        <w:rPr>
          <w:rFonts w:hint="eastAsia"/>
          <w:b/>
          <w:lang w:val="de-DE"/>
        </w:rPr>
        <w:t>”</w:t>
      </w:r>
      <w:r w:rsidRPr="00184227">
        <w:rPr>
          <w:rFonts w:hint="eastAsia"/>
        </w:rPr>
        <w:t>的概念</w:t>
      </w:r>
      <w:r w:rsidRPr="007F77FC">
        <w:rPr>
          <w:rFonts w:hint="eastAsia"/>
          <w:lang w:val="de-DE"/>
        </w:rPr>
        <w:t>，</w:t>
      </w:r>
      <w:r w:rsidRPr="00184227">
        <w:rPr>
          <w:rFonts w:hint="eastAsia"/>
        </w:rPr>
        <w:t>要完成一次数据传输</w:t>
      </w:r>
      <w:r w:rsidRPr="007F77FC">
        <w:rPr>
          <w:rFonts w:hint="eastAsia"/>
          <w:lang w:val="de-DE"/>
        </w:rPr>
        <w:t>，</w:t>
      </w:r>
      <w:r w:rsidRPr="00184227">
        <w:rPr>
          <w:rFonts w:hint="eastAsia"/>
        </w:rPr>
        <w:t>首先就需要初始化一个传输结构体</w:t>
      </w:r>
      <w:r w:rsidRPr="007F77FC">
        <w:rPr>
          <w:rFonts w:hint="eastAsia"/>
          <w:lang w:val="de-DE"/>
        </w:rPr>
        <w:t>，</w:t>
      </w:r>
      <w:r w:rsidRPr="00184227">
        <w:rPr>
          <w:rFonts w:hint="eastAsia"/>
        </w:rPr>
        <w:t>指定该次数据传输的相关信息。其函数原型为</w:t>
      </w:r>
      <w:r w:rsidRPr="007F77FC">
        <w:rPr>
          <w:rFonts w:hint="eastAsia"/>
          <w:lang w:val="de-DE"/>
        </w:rPr>
        <w:t>：</w:t>
      </w:r>
    </w:p>
    <w:p w14:paraId="45D275B8" w14:textId="77777777" w:rsidR="000646E5" w:rsidRPr="00184227" w:rsidRDefault="000646E5" w:rsidP="005A7F96">
      <w:pPr>
        <w:pStyle w:val="a5"/>
      </w:pPr>
      <w:r w:rsidRPr="00184227">
        <w:t>voi</w:t>
      </w:r>
      <w:r>
        <w:t>d am_spi_mktrans</w:t>
      </w:r>
      <w:r w:rsidRPr="00184227">
        <w:t>(</w:t>
      </w:r>
    </w:p>
    <w:p w14:paraId="35FAFA46" w14:textId="77777777" w:rsidR="000646E5" w:rsidRPr="00184227" w:rsidRDefault="000646E5" w:rsidP="005A7F96">
      <w:pPr>
        <w:pStyle w:val="a5"/>
      </w:pPr>
      <w:r w:rsidRPr="00184227">
        <w:rPr>
          <w:rFonts w:hint="eastAsia"/>
        </w:rPr>
        <w:tab/>
      </w:r>
      <w:r w:rsidRPr="00184227">
        <w:t xml:space="preserve">am_spi_transfer_t </w:t>
      </w:r>
      <w:r w:rsidR="00967F49">
        <w:tab/>
      </w:r>
      <w:r w:rsidRPr="00184227">
        <w:t>*p_trans,</w:t>
      </w:r>
      <w:r w:rsidRPr="00184227">
        <w:tab/>
      </w:r>
      <w:r w:rsidRPr="00184227">
        <w:tab/>
      </w:r>
      <w:r>
        <w:rPr>
          <w:rFonts w:hint="eastAsia"/>
        </w:rPr>
        <w:tab/>
      </w:r>
      <w:r>
        <w:tab/>
      </w:r>
      <w:r>
        <w:tab/>
      </w:r>
      <w:r w:rsidRPr="00184227">
        <w:t xml:space="preserve">// </w:t>
      </w:r>
      <w:r w:rsidRPr="00184227">
        <w:rPr>
          <w:rFonts w:hint="eastAsia"/>
        </w:rPr>
        <w:t>待初始化的</w:t>
      </w:r>
      <w:r w:rsidRPr="00184227">
        <w:t>SPI</w:t>
      </w:r>
      <w:r w:rsidRPr="00184227">
        <w:rPr>
          <w:rFonts w:hint="eastAsia"/>
        </w:rPr>
        <w:t>传输</w:t>
      </w:r>
    </w:p>
    <w:p w14:paraId="78600E84" w14:textId="77777777" w:rsidR="000646E5" w:rsidRPr="00184227" w:rsidRDefault="000646E5" w:rsidP="005A7F96">
      <w:pPr>
        <w:pStyle w:val="a5"/>
      </w:pPr>
      <w:r w:rsidRPr="00184227">
        <w:rPr>
          <w:rFonts w:hint="eastAsia"/>
        </w:rPr>
        <w:tab/>
      </w:r>
      <w:r w:rsidRPr="00184227">
        <w:t xml:space="preserve">const void </w:t>
      </w:r>
      <w:r w:rsidRPr="00184227">
        <w:tab/>
      </w:r>
      <w:r w:rsidRPr="00184227">
        <w:tab/>
      </w:r>
      <w:r>
        <w:tab/>
      </w:r>
      <w:r w:rsidRPr="00184227">
        <w:t>*p_txbuf,</w:t>
      </w:r>
      <w:r w:rsidRPr="00184227">
        <w:tab/>
      </w:r>
      <w:r w:rsidRPr="00184227">
        <w:tab/>
      </w:r>
      <w:r w:rsidRPr="00184227">
        <w:rPr>
          <w:rFonts w:hint="eastAsia"/>
        </w:rPr>
        <w:tab/>
      </w:r>
      <w:r>
        <w:tab/>
      </w:r>
      <w:r>
        <w:tab/>
      </w:r>
      <w:r w:rsidRPr="00184227">
        <w:t xml:space="preserve">// </w:t>
      </w:r>
      <w:r w:rsidRPr="00184227">
        <w:rPr>
          <w:rFonts w:hint="eastAsia"/>
        </w:rPr>
        <w:t>发送数据缓冲区，</w:t>
      </w:r>
      <w:r w:rsidRPr="00184227">
        <w:t>NULL</w:t>
      </w:r>
      <w:r w:rsidRPr="00184227">
        <w:rPr>
          <w:rFonts w:hint="eastAsia"/>
        </w:rPr>
        <w:t>无数据</w:t>
      </w:r>
    </w:p>
    <w:p w14:paraId="1819DBE9" w14:textId="77777777" w:rsidR="000646E5" w:rsidRPr="00184227" w:rsidRDefault="000646E5" w:rsidP="005A7F96">
      <w:pPr>
        <w:pStyle w:val="a5"/>
      </w:pPr>
      <w:r w:rsidRPr="00184227">
        <w:rPr>
          <w:rFonts w:hint="eastAsia"/>
        </w:rPr>
        <w:tab/>
      </w:r>
      <w:r w:rsidRPr="00184227">
        <w:t xml:space="preserve">void </w:t>
      </w:r>
      <w:r w:rsidRPr="00184227">
        <w:tab/>
      </w:r>
      <w:r w:rsidRPr="00184227">
        <w:tab/>
      </w:r>
      <w:r w:rsidRPr="00184227">
        <w:tab/>
      </w:r>
      <w:r>
        <w:tab/>
      </w:r>
      <w:r w:rsidRPr="00184227">
        <w:t>*p_rxbuf,</w:t>
      </w:r>
      <w:r w:rsidRPr="00184227">
        <w:tab/>
      </w:r>
      <w:r w:rsidRPr="00184227">
        <w:tab/>
      </w:r>
      <w:r w:rsidRPr="00184227">
        <w:rPr>
          <w:rFonts w:hint="eastAsia"/>
        </w:rPr>
        <w:tab/>
      </w:r>
      <w:r>
        <w:tab/>
      </w:r>
      <w:r>
        <w:tab/>
      </w:r>
      <w:r w:rsidRPr="00184227">
        <w:t xml:space="preserve">// </w:t>
      </w:r>
      <w:r w:rsidRPr="00184227">
        <w:rPr>
          <w:rFonts w:hint="eastAsia"/>
        </w:rPr>
        <w:t>接收数据缓冲区，</w:t>
      </w:r>
      <w:r w:rsidRPr="00184227">
        <w:t>NULL</w:t>
      </w:r>
      <w:r w:rsidRPr="00184227">
        <w:rPr>
          <w:rFonts w:hint="eastAsia"/>
        </w:rPr>
        <w:t>无数据</w:t>
      </w:r>
    </w:p>
    <w:p w14:paraId="33163A29" w14:textId="77777777" w:rsidR="000646E5" w:rsidRPr="00184227" w:rsidRDefault="000646E5" w:rsidP="005A7F96">
      <w:pPr>
        <w:pStyle w:val="a5"/>
      </w:pPr>
      <w:r w:rsidRPr="00184227">
        <w:rPr>
          <w:rFonts w:hint="eastAsia"/>
        </w:rPr>
        <w:tab/>
      </w:r>
      <w:r w:rsidRPr="00184227">
        <w:t xml:space="preserve">uint32_t </w:t>
      </w:r>
      <w:r w:rsidRPr="00184227">
        <w:tab/>
      </w:r>
      <w:r w:rsidRPr="00184227">
        <w:tab/>
      </w:r>
      <w:r>
        <w:tab/>
      </w:r>
      <w:r w:rsidR="00967F49">
        <w:t xml:space="preserve"> </w:t>
      </w:r>
      <w:r w:rsidRPr="00184227">
        <w:t>nbytes,</w:t>
      </w:r>
      <w:r w:rsidRPr="00184227">
        <w:tab/>
      </w:r>
      <w:r w:rsidRPr="00184227">
        <w:tab/>
      </w:r>
      <w:r w:rsidRPr="00184227">
        <w:rPr>
          <w:rFonts w:hint="eastAsia"/>
        </w:rPr>
        <w:tab/>
      </w:r>
      <w:r>
        <w:tab/>
      </w:r>
      <w:r>
        <w:tab/>
      </w:r>
      <w:r w:rsidRPr="00184227">
        <w:t xml:space="preserve">// </w:t>
      </w:r>
      <w:r w:rsidRPr="00184227">
        <w:rPr>
          <w:rFonts w:hint="eastAsia"/>
        </w:rPr>
        <w:t>传输的字节数</w:t>
      </w:r>
    </w:p>
    <w:p w14:paraId="76C1F96E" w14:textId="77777777" w:rsidR="000646E5" w:rsidRPr="00184227" w:rsidRDefault="000646E5" w:rsidP="005A7F96">
      <w:pPr>
        <w:pStyle w:val="a5"/>
      </w:pPr>
      <w:r w:rsidRPr="00184227">
        <w:rPr>
          <w:rFonts w:hint="eastAsia"/>
        </w:rPr>
        <w:tab/>
      </w:r>
      <w:r w:rsidRPr="00184227">
        <w:t xml:space="preserve">uint8_t        </w:t>
      </w:r>
      <w:r>
        <w:tab/>
      </w:r>
      <w:r>
        <w:tab/>
      </w:r>
      <w:r w:rsidR="00967F49">
        <w:t xml:space="preserve"> </w:t>
      </w:r>
      <w:r w:rsidRPr="00184227">
        <w:t>cs_change,</w:t>
      </w:r>
      <w:r w:rsidRPr="00184227">
        <w:tab/>
      </w:r>
      <w:r w:rsidRPr="00184227">
        <w:tab/>
      </w:r>
      <w:r w:rsidR="00967F49">
        <w:tab/>
      </w:r>
      <w:r w:rsidR="00967F49">
        <w:tab/>
      </w:r>
      <w:r w:rsidRPr="00184227">
        <w:t xml:space="preserve">// </w:t>
      </w:r>
      <w:r w:rsidRPr="00184227">
        <w:rPr>
          <w:rFonts w:hint="eastAsia"/>
        </w:rPr>
        <w:t>传输是否影响片选，</w:t>
      </w:r>
      <w:r w:rsidRPr="00184227">
        <w:t>0-</w:t>
      </w:r>
      <w:r w:rsidRPr="00184227">
        <w:rPr>
          <w:rFonts w:hint="eastAsia"/>
        </w:rPr>
        <w:t>不影响，</w:t>
      </w:r>
      <w:r w:rsidRPr="00184227">
        <w:t>1-</w:t>
      </w:r>
      <w:r w:rsidRPr="00184227">
        <w:rPr>
          <w:rFonts w:hint="eastAsia"/>
        </w:rPr>
        <w:t>影响</w:t>
      </w:r>
    </w:p>
    <w:p w14:paraId="0A8AD631" w14:textId="77777777" w:rsidR="000646E5" w:rsidRPr="00184227" w:rsidRDefault="000646E5" w:rsidP="005A7F96">
      <w:pPr>
        <w:pStyle w:val="a5"/>
      </w:pPr>
      <w:r w:rsidRPr="00184227">
        <w:rPr>
          <w:rFonts w:hint="eastAsia"/>
        </w:rPr>
        <w:tab/>
      </w:r>
      <w:r w:rsidRPr="00184227">
        <w:t xml:space="preserve">uint8_t </w:t>
      </w:r>
      <w:r w:rsidRPr="00184227">
        <w:tab/>
      </w:r>
      <w:r w:rsidRPr="00184227">
        <w:tab/>
      </w:r>
      <w:r>
        <w:tab/>
      </w:r>
      <w:r w:rsidR="00967F49">
        <w:t xml:space="preserve"> </w:t>
      </w:r>
      <w:r w:rsidRPr="00184227">
        <w:t>bits_per_word,</w:t>
      </w:r>
      <w:r w:rsidRPr="00184227">
        <w:tab/>
      </w:r>
      <w:r w:rsidRPr="00184227">
        <w:rPr>
          <w:rFonts w:hint="eastAsia"/>
        </w:rPr>
        <w:tab/>
      </w:r>
      <w:r>
        <w:tab/>
      </w:r>
      <w:r>
        <w:tab/>
      </w:r>
      <w:r w:rsidRPr="00184227">
        <w:t xml:space="preserve">// </w:t>
      </w:r>
      <w:r w:rsidRPr="00184227">
        <w:rPr>
          <w:rFonts w:hint="eastAsia"/>
        </w:rPr>
        <w:t>为</w:t>
      </w:r>
      <w:r w:rsidRPr="00184227">
        <w:t>0</w:t>
      </w:r>
      <w:r w:rsidRPr="00184227">
        <w:rPr>
          <w:rFonts w:hint="eastAsia"/>
        </w:rPr>
        <w:t>默认使用设备的字大小</w:t>
      </w:r>
    </w:p>
    <w:p w14:paraId="0B47D891" w14:textId="77777777" w:rsidR="000646E5" w:rsidRPr="00184227" w:rsidRDefault="000646E5" w:rsidP="005A7F96">
      <w:pPr>
        <w:pStyle w:val="a5"/>
      </w:pPr>
      <w:r w:rsidRPr="00184227">
        <w:rPr>
          <w:rFonts w:hint="eastAsia"/>
        </w:rPr>
        <w:tab/>
      </w:r>
      <w:r w:rsidRPr="00184227">
        <w:t xml:space="preserve">uint16_t </w:t>
      </w:r>
      <w:r w:rsidRPr="00184227">
        <w:tab/>
      </w:r>
      <w:r w:rsidRPr="00184227">
        <w:tab/>
      </w:r>
      <w:r>
        <w:tab/>
      </w:r>
      <w:r w:rsidR="00967F49">
        <w:t xml:space="preserve"> </w:t>
      </w:r>
      <w:r w:rsidRPr="00184227">
        <w:t>delay_usecs,</w:t>
      </w:r>
      <w:r w:rsidRPr="00184227">
        <w:tab/>
      </w:r>
      <w:r w:rsidRPr="00184227">
        <w:rPr>
          <w:rFonts w:hint="eastAsia"/>
        </w:rPr>
        <w:tab/>
      </w:r>
      <w:r>
        <w:tab/>
      </w:r>
      <w:r>
        <w:tab/>
      </w:r>
      <w:r w:rsidRPr="00184227">
        <w:t xml:space="preserve">// </w:t>
      </w:r>
      <w:r w:rsidRPr="00184227">
        <w:rPr>
          <w:rFonts w:hint="eastAsia"/>
        </w:rPr>
        <w:t>传输结束后的延时（</w:t>
      </w:r>
      <w:r w:rsidRPr="00184227">
        <w:t>us</w:t>
      </w:r>
      <w:r w:rsidRPr="00184227">
        <w:rPr>
          <w:rFonts w:hint="eastAsia"/>
        </w:rPr>
        <w:t>）</w:t>
      </w:r>
    </w:p>
    <w:p w14:paraId="5E4BE015" w14:textId="77777777" w:rsidR="000646E5" w:rsidRPr="00184227" w:rsidRDefault="000646E5" w:rsidP="005A7F96">
      <w:pPr>
        <w:pStyle w:val="a5"/>
      </w:pPr>
      <w:r w:rsidRPr="00184227">
        <w:rPr>
          <w:rFonts w:hint="eastAsia"/>
        </w:rPr>
        <w:tab/>
      </w:r>
      <w:r w:rsidRPr="00184227">
        <w:t xml:space="preserve">uint32_t </w:t>
      </w:r>
      <w:r w:rsidRPr="00184227">
        <w:tab/>
      </w:r>
      <w:r w:rsidRPr="00184227">
        <w:tab/>
      </w:r>
      <w:r>
        <w:tab/>
      </w:r>
      <w:r w:rsidR="00967F49">
        <w:t xml:space="preserve"> </w:t>
      </w:r>
      <w:r w:rsidRPr="00184227">
        <w:t xml:space="preserve">speed_hz, </w:t>
      </w:r>
      <w:r w:rsidRPr="00184227">
        <w:tab/>
      </w:r>
      <w:r w:rsidRPr="00184227">
        <w:tab/>
      </w:r>
      <w:r w:rsidRPr="00184227">
        <w:rPr>
          <w:rFonts w:hint="eastAsia"/>
        </w:rPr>
        <w:tab/>
      </w:r>
      <w:r w:rsidR="00967F49">
        <w:tab/>
      </w:r>
      <w:r w:rsidRPr="00184227">
        <w:t xml:space="preserve">// </w:t>
      </w:r>
      <w:r w:rsidRPr="00184227">
        <w:rPr>
          <w:rFonts w:hint="eastAsia"/>
        </w:rPr>
        <w:t>为</w:t>
      </w:r>
      <w:r w:rsidRPr="00184227">
        <w:t>0</w:t>
      </w:r>
      <w:r w:rsidRPr="00184227">
        <w:rPr>
          <w:rFonts w:hint="eastAsia"/>
        </w:rPr>
        <w:t>默认使用设备中的</w:t>
      </w:r>
      <w:r w:rsidRPr="00184227">
        <w:t>max_speed_hz</w:t>
      </w:r>
    </w:p>
    <w:p w14:paraId="1FE06251" w14:textId="77777777" w:rsidR="000646E5" w:rsidRPr="00184227" w:rsidRDefault="000646E5" w:rsidP="004824F2">
      <w:pPr>
        <w:pStyle w:val="a5"/>
        <w:ind w:firstLine="420"/>
      </w:pPr>
      <w:r w:rsidRPr="00184227">
        <w:t>uint32_t</w:t>
      </w:r>
      <w:r>
        <w:tab/>
      </w:r>
      <w:r>
        <w:tab/>
      </w:r>
      <w:r>
        <w:tab/>
      </w:r>
      <w:r w:rsidR="00967F49">
        <w:t xml:space="preserve"> </w:t>
      </w:r>
      <w:r w:rsidRPr="00184227">
        <w:t>f</w:t>
      </w:r>
      <w:r w:rsidR="00967F49">
        <w:t xml:space="preserve"> </w:t>
      </w:r>
      <w:r w:rsidRPr="00184227">
        <w:t>lags);</w:t>
      </w:r>
      <w:r w:rsidRPr="00184227">
        <w:tab/>
      </w:r>
      <w:r w:rsidRPr="00184227">
        <w:tab/>
      </w:r>
      <w:r w:rsidRPr="00184227">
        <w:rPr>
          <w:rFonts w:hint="eastAsia"/>
        </w:rPr>
        <w:tab/>
      </w:r>
      <w:r>
        <w:tab/>
      </w:r>
      <w:r>
        <w:tab/>
      </w:r>
      <w:r w:rsidRPr="00184227">
        <w:t xml:space="preserve">// </w:t>
      </w:r>
      <w:r w:rsidRPr="00184227">
        <w:rPr>
          <w:rFonts w:hint="eastAsia"/>
        </w:rPr>
        <w:t>本次传输的特殊标志，详见</w:t>
      </w:r>
      <w:r>
        <w:fldChar w:fldCharType="begin"/>
      </w:r>
      <w:r>
        <w:instrText xml:space="preserve"> REF _Ref428309144 \h  \* MERGEFORMAT </w:instrText>
      </w:r>
      <w:r>
        <w:fldChar w:fldCharType="separate"/>
      </w:r>
      <w:r w:rsidR="00B93B10" w:rsidRPr="00184227">
        <w:rPr>
          <w:rFonts w:hint="eastAsia"/>
        </w:rPr>
        <w:t>表</w:t>
      </w:r>
      <w:r w:rsidR="00B93B10">
        <w:t>4.10</w:t>
      </w:r>
      <w:r>
        <w:fldChar w:fldCharType="end"/>
      </w:r>
    </w:p>
    <w:p w14:paraId="7E288B59" w14:textId="77777777" w:rsidR="000646E5" w:rsidRPr="007F77FC" w:rsidRDefault="000646E5" w:rsidP="000646E5">
      <w:pPr>
        <w:spacing w:before="62" w:after="62"/>
        <w:ind w:firstLine="420"/>
        <w:rPr>
          <w:lang w:val="de-DE"/>
        </w:rPr>
      </w:pPr>
      <w:bookmarkStart w:id="226" w:name="_Ref427765028"/>
      <w:r w:rsidRPr="004A1E89">
        <w:rPr>
          <w:rFonts w:hint="eastAsia"/>
        </w:rPr>
        <w:t>其中</w:t>
      </w:r>
      <w:r w:rsidRPr="00614AB3">
        <w:rPr>
          <w:rFonts w:hint="eastAsia"/>
          <w:lang w:val="de-DE"/>
        </w:rPr>
        <w:t>，</w:t>
      </w:r>
      <w:r w:rsidRPr="00614AB3">
        <w:rPr>
          <w:lang w:val="de-DE"/>
        </w:rPr>
        <w:t>p_trans</w:t>
      </w:r>
      <w:r w:rsidRPr="004A1E89">
        <w:rPr>
          <w:rFonts w:hint="eastAsia"/>
        </w:rPr>
        <w:t>为指向</w:t>
      </w:r>
      <w:r w:rsidRPr="00614AB3">
        <w:rPr>
          <w:lang w:val="de-DE"/>
        </w:rPr>
        <w:t>SPI</w:t>
      </w:r>
      <w:r w:rsidRPr="004A1E89">
        <w:rPr>
          <w:rFonts w:hint="eastAsia"/>
        </w:rPr>
        <w:t>传输结构体的指针</w:t>
      </w:r>
      <w:r w:rsidRPr="00614AB3">
        <w:rPr>
          <w:rFonts w:hint="eastAsia"/>
          <w:lang w:val="de-DE"/>
        </w:rPr>
        <w:t>，</w:t>
      </w:r>
      <w:r w:rsidRPr="00614AB3">
        <w:rPr>
          <w:lang w:val="de-DE"/>
        </w:rPr>
        <w:t xml:space="preserve">am_spi_transfer_t </w:t>
      </w:r>
      <w:r w:rsidRPr="004A1E89">
        <w:rPr>
          <w:rFonts w:hint="eastAsia"/>
        </w:rPr>
        <w:t>类型是在</w:t>
      </w:r>
      <w:r w:rsidRPr="00614AB3">
        <w:rPr>
          <w:lang w:val="de-DE"/>
        </w:rPr>
        <w:t>am_spi.h</w:t>
      </w:r>
      <w:r w:rsidRPr="004A1E89">
        <w:rPr>
          <w:rFonts w:hint="eastAsia"/>
        </w:rPr>
        <w:t>中定义的。即</w:t>
      </w:r>
      <w:r w:rsidRPr="007F77FC">
        <w:rPr>
          <w:rFonts w:hint="eastAsia"/>
          <w:lang w:val="de-DE"/>
        </w:rPr>
        <w:t>：</w:t>
      </w:r>
    </w:p>
    <w:p w14:paraId="7476D1EF" w14:textId="77777777" w:rsidR="000646E5" w:rsidRPr="00184227" w:rsidRDefault="000646E5" w:rsidP="005A7F96">
      <w:pPr>
        <w:pStyle w:val="a5"/>
      </w:pPr>
      <w:r w:rsidRPr="00184227">
        <w:lastRenderedPageBreak/>
        <w:t>typedef struct am_spi_transfer am_spi_transfer_t;</w:t>
      </w:r>
    </w:p>
    <w:p w14:paraId="0D60C0BA" w14:textId="77777777" w:rsidR="000646E5" w:rsidRPr="00184227" w:rsidRDefault="000646E5" w:rsidP="000646E5">
      <w:pPr>
        <w:pStyle w:val="23"/>
        <w:spacing w:before="62" w:after="62"/>
        <w:rPr>
          <w:lang w:val="de-DE"/>
        </w:rPr>
      </w:pPr>
      <w:r w:rsidRPr="00184227">
        <w:rPr>
          <w:rFonts w:hint="eastAsia"/>
          <w:lang w:val="de-DE"/>
        </w:rPr>
        <w:t>在实际使用时，只需要定义一个该类型的传输结构体即可。比如：</w:t>
      </w:r>
    </w:p>
    <w:p w14:paraId="53CE5FA2" w14:textId="77777777" w:rsidR="000646E5" w:rsidRPr="00184227" w:rsidRDefault="000646E5" w:rsidP="005A7F96">
      <w:pPr>
        <w:pStyle w:val="a5"/>
      </w:pPr>
      <w:r w:rsidRPr="00184227">
        <w:t xml:space="preserve">am_spi_transfer_t spi_trans;              </w:t>
      </w:r>
      <w:r w:rsidRPr="00184227">
        <w:tab/>
      </w:r>
      <w:r w:rsidRPr="00184227">
        <w:tab/>
      </w:r>
      <w:r w:rsidRPr="00184227">
        <w:tab/>
      </w:r>
      <w:r w:rsidRPr="00184227">
        <w:rPr>
          <w:rFonts w:hint="eastAsia"/>
        </w:rPr>
        <w:tab/>
      </w:r>
      <w:r w:rsidRPr="00184227">
        <w:t xml:space="preserve">// </w:t>
      </w:r>
      <w:r w:rsidRPr="00184227">
        <w:rPr>
          <w:rFonts w:hint="eastAsia"/>
        </w:rPr>
        <w:t>定义一个</w:t>
      </w:r>
      <w:r w:rsidRPr="00184227">
        <w:t>SPI</w:t>
      </w:r>
      <w:r w:rsidRPr="00184227">
        <w:rPr>
          <w:rFonts w:hint="eastAsia"/>
        </w:rPr>
        <w:t>传输结构体</w:t>
      </w:r>
    </w:p>
    <w:p w14:paraId="2F37AF4E" w14:textId="77777777" w:rsidR="000646E5" w:rsidRPr="00184227" w:rsidRDefault="000646E5" w:rsidP="000646E5">
      <w:pPr>
        <w:pStyle w:val="a7"/>
        <w:spacing w:before="62" w:after="62"/>
        <w:rPr>
          <w:lang w:val="de-DE"/>
        </w:rPr>
      </w:pPr>
      <w:bookmarkStart w:id="227" w:name="_Ref428309144"/>
      <w:r w:rsidRPr="00184227">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10</w:t>
      </w:r>
      <w:r>
        <w:fldChar w:fldCharType="end"/>
      </w:r>
      <w:bookmarkEnd w:id="227"/>
      <w:r w:rsidRPr="00184227">
        <w:rPr>
          <w:rFonts w:hint="eastAsia"/>
        </w:rPr>
        <w:t>传输特殊控制标志</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3627"/>
      </w:tblGrid>
      <w:tr w:rsidR="000646E5" w:rsidRPr="00184227" w14:paraId="703D457C" w14:textId="77777777" w:rsidTr="00B060FE">
        <w:trPr>
          <w:jc w:val="center"/>
        </w:trPr>
        <w:tc>
          <w:tcPr>
            <w:tcW w:w="2552" w:type="dxa"/>
            <w:tcBorders>
              <w:top w:val="thinThickSmallGap" w:sz="24" w:space="0" w:color="auto"/>
              <w:left w:val="single" w:sz="4" w:space="0" w:color="000000"/>
              <w:bottom w:val="double" w:sz="4" w:space="0" w:color="auto"/>
              <w:right w:val="double" w:sz="4" w:space="0" w:color="auto"/>
            </w:tcBorders>
            <w:shd w:val="pct10" w:color="auto" w:fill="auto"/>
          </w:tcPr>
          <w:p w14:paraId="064D1AEE" w14:textId="77777777" w:rsidR="000646E5" w:rsidRPr="00184227" w:rsidRDefault="000646E5" w:rsidP="00B060FE">
            <w:pPr>
              <w:pStyle w:val="ab"/>
              <w:spacing w:before="62" w:after="62"/>
              <w:rPr>
                <w:lang w:val="de-DE"/>
              </w:rPr>
            </w:pPr>
            <w:r w:rsidRPr="00184227">
              <w:rPr>
                <w:rFonts w:hint="eastAsia"/>
              </w:rPr>
              <w:t>标志宏</w:t>
            </w:r>
          </w:p>
        </w:tc>
        <w:tc>
          <w:tcPr>
            <w:tcW w:w="3627" w:type="dxa"/>
            <w:tcBorders>
              <w:top w:val="thinThickSmallGap" w:sz="24" w:space="0" w:color="auto"/>
              <w:left w:val="double" w:sz="4" w:space="0" w:color="auto"/>
              <w:bottom w:val="double" w:sz="4" w:space="0" w:color="auto"/>
              <w:right w:val="single" w:sz="4" w:space="0" w:color="000000"/>
            </w:tcBorders>
            <w:shd w:val="pct10" w:color="auto" w:fill="auto"/>
          </w:tcPr>
          <w:p w14:paraId="570EDCE6" w14:textId="77777777" w:rsidR="000646E5" w:rsidRPr="00184227" w:rsidRDefault="000646E5" w:rsidP="00B060FE">
            <w:pPr>
              <w:pStyle w:val="ab"/>
              <w:spacing w:before="62" w:after="62"/>
              <w:rPr>
                <w:lang w:val="de-DE"/>
              </w:rPr>
            </w:pPr>
            <w:r w:rsidRPr="00184227">
              <w:rPr>
                <w:rFonts w:hint="eastAsia"/>
              </w:rPr>
              <w:t>含义</w:t>
            </w:r>
          </w:p>
        </w:tc>
      </w:tr>
      <w:tr w:rsidR="000646E5" w:rsidRPr="00184227" w14:paraId="19CCEC4A" w14:textId="77777777" w:rsidTr="00B060FE">
        <w:trPr>
          <w:jc w:val="center"/>
        </w:trPr>
        <w:tc>
          <w:tcPr>
            <w:tcW w:w="2552" w:type="dxa"/>
            <w:tcBorders>
              <w:top w:val="double" w:sz="4" w:space="0" w:color="auto"/>
              <w:left w:val="single" w:sz="4" w:space="0" w:color="000000"/>
              <w:bottom w:val="thickThinSmallGap" w:sz="24" w:space="0" w:color="auto"/>
              <w:right w:val="double" w:sz="4" w:space="0" w:color="auto"/>
            </w:tcBorders>
          </w:tcPr>
          <w:p w14:paraId="799F8F65" w14:textId="77777777" w:rsidR="000646E5" w:rsidRPr="00184227" w:rsidRDefault="000646E5" w:rsidP="00B060FE">
            <w:pPr>
              <w:spacing w:before="62" w:after="62"/>
              <w:rPr>
                <w:sz w:val="18"/>
                <w:szCs w:val="18"/>
              </w:rPr>
            </w:pPr>
            <w:r w:rsidRPr="00184227">
              <w:rPr>
                <w:sz w:val="18"/>
                <w:szCs w:val="18"/>
              </w:rPr>
              <w:t>AM_SPI_READ_MOSI_HIGH</w:t>
            </w:r>
          </w:p>
        </w:tc>
        <w:tc>
          <w:tcPr>
            <w:tcW w:w="3627" w:type="dxa"/>
            <w:tcBorders>
              <w:top w:val="double" w:sz="4" w:space="0" w:color="auto"/>
              <w:left w:val="double" w:sz="4" w:space="0" w:color="auto"/>
              <w:bottom w:val="thickThinSmallGap" w:sz="24" w:space="0" w:color="auto"/>
              <w:right w:val="single" w:sz="4" w:space="0" w:color="000000"/>
            </w:tcBorders>
          </w:tcPr>
          <w:p w14:paraId="794CFE83" w14:textId="77777777" w:rsidR="000646E5" w:rsidRPr="00184227" w:rsidRDefault="000646E5" w:rsidP="00B060FE">
            <w:pPr>
              <w:spacing w:before="62" w:after="62"/>
              <w:rPr>
                <w:sz w:val="18"/>
                <w:szCs w:val="18"/>
                <w:lang w:val="de-DE"/>
              </w:rPr>
            </w:pPr>
            <w:r w:rsidRPr="00184227">
              <w:rPr>
                <w:rFonts w:hint="eastAsia"/>
                <w:sz w:val="18"/>
                <w:szCs w:val="18"/>
              </w:rPr>
              <w:t>读数据时</w:t>
            </w:r>
            <w:r w:rsidRPr="00184227">
              <w:rPr>
                <w:rFonts w:hint="eastAsia"/>
                <w:sz w:val="18"/>
                <w:szCs w:val="18"/>
                <w:lang w:val="de-DE"/>
              </w:rPr>
              <w:t>，</w:t>
            </w:r>
            <w:r w:rsidRPr="00184227">
              <w:rPr>
                <w:sz w:val="18"/>
                <w:szCs w:val="18"/>
                <w:lang w:val="de-DE"/>
              </w:rPr>
              <w:t>MOSI</w:t>
            </w:r>
            <w:r w:rsidRPr="00184227">
              <w:rPr>
                <w:rFonts w:hint="eastAsia"/>
                <w:sz w:val="18"/>
                <w:szCs w:val="18"/>
              </w:rPr>
              <w:t>输出高电平</w:t>
            </w:r>
            <w:r w:rsidRPr="00184227">
              <w:rPr>
                <w:rFonts w:hint="eastAsia"/>
                <w:sz w:val="18"/>
                <w:szCs w:val="18"/>
                <w:lang w:val="de-DE"/>
              </w:rPr>
              <w:t>，</w:t>
            </w:r>
            <w:r w:rsidRPr="00184227">
              <w:rPr>
                <w:rFonts w:hint="eastAsia"/>
                <w:sz w:val="18"/>
                <w:szCs w:val="18"/>
              </w:rPr>
              <w:t>默认低电平</w:t>
            </w:r>
          </w:p>
        </w:tc>
      </w:tr>
    </w:tbl>
    <w:p w14:paraId="6591A0BB" w14:textId="77777777" w:rsidR="000646E5" w:rsidRPr="004A1E89" w:rsidRDefault="000646E5" w:rsidP="000646E5">
      <w:pPr>
        <w:spacing w:before="62" w:after="62"/>
        <w:ind w:firstLine="420"/>
      </w:pPr>
      <w:r w:rsidRPr="004A1E89">
        <w:rPr>
          <w:rFonts w:hint="eastAsia"/>
        </w:rPr>
        <w:t>因为</w:t>
      </w:r>
      <w:r w:rsidRPr="004A1E89">
        <w:t>SPI</w:t>
      </w:r>
      <w:r w:rsidRPr="004A1E89">
        <w:rPr>
          <w:rFonts w:hint="eastAsia"/>
        </w:rPr>
        <w:t>是全双工通信协议，所以单次传输过程中同时包含了数据的发送和接收。函数的参数中，</w:t>
      </w:r>
      <w:r w:rsidRPr="004A1E89">
        <w:rPr>
          <w:rFonts w:hint="eastAsia"/>
        </w:rPr>
        <w:t>p_txbuf</w:t>
      </w:r>
      <w:r w:rsidRPr="004A1E89">
        <w:rPr>
          <w:rFonts w:hint="eastAsia"/>
        </w:rPr>
        <w:t>指定了发送数据的缓冲区，</w:t>
      </w:r>
      <w:r w:rsidRPr="004A1E89">
        <w:rPr>
          <w:rFonts w:hint="eastAsia"/>
        </w:rPr>
        <w:t>p_rxbuf</w:t>
      </w:r>
      <w:r w:rsidRPr="004A1E89">
        <w:rPr>
          <w:rFonts w:hint="eastAsia"/>
        </w:rPr>
        <w:t>指定了接收数据的缓冲区，</w:t>
      </w:r>
      <w:r w:rsidRPr="004A1E89">
        <w:rPr>
          <w:rFonts w:hint="eastAsia"/>
        </w:rPr>
        <w:t>nbytes</w:t>
      </w:r>
      <w:r w:rsidRPr="004A1E89">
        <w:rPr>
          <w:rFonts w:hint="eastAsia"/>
        </w:rPr>
        <w:t>指定了传输的字节数。特别地，有时候可能只希望单向传输数据，若只发送数据，则可以设置</w:t>
      </w:r>
      <w:r w:rsidRPr="004A1E89">
        <w:rPr>
          <w:rFonts w:hint="eastAsia"/>
        </w:rPr>
        <w:t>p_rxbuf</w:t>
      </w:r>
      <w:r w:rsidRPr="004A1E89">
        <w:rPr>
          <w:rFonts w:hint="eastAsia"/>
        </w:rPr>
        <w:t>为</w:t>
      </w:r>
      <w:r w:rsidRPr="004A1E89">
        <w:rPr>
          <w:rFonts w:hint="eastAsia"/>
        </w:rPr>
        <w:t>NULL</w:t>
      </w:r>
      <w:r w:rsidRPr="004A1E89">
        <w:rPr>
          <w:rFonts w:hint="eastAsia"/>
        </w:rPr>
        <w:t>；若只接收数据，则可以设置</w:t>
      </w:r>
      <w:r w:rsidRPr="004A1E89">
        <w:rPr>
          <w:rFonts w:hint="eastAsia"/>
        </w:rPr>
        <w:t>p_txbuf</w:t>
      </w:r>
      <w:r w:rsidRPr="004A1E89">
        <w:rPr>
          <w:rFonts w:hint="eastAsia"/>
        </w:rPr>
        <w:t>为</w:t>
      </w:r>
      <w:r w:rsidRPr="004A1E89">
        <w:rPr>
          <w:rFonts w:hint="eastAsia"/>
        </w:rPr>
        <w:t>NULL</w:t>
      </w:r>
      <w:r w:rsidRPr="004A1E89">
        <w:rPr>
          <w:rFonts w:hint="eastAsia"/>
        </w:rPr>
        <w:t>。</w:t>
      </w:r>
    </w:p>
    <w:p w14:paraId="1ED01B93" w14:textId="77777777" w:rsidR="000646E5" w:rsidRPr="00184227" w:rsidRDefault="000646E5" w:rsidP="000646E5">
      <w:pPr>
        <w:spacing w:before="62" w:after="62"/>
        <w:ind w:firstLine="420"/>
      </w:pPr>
      <w:r w:rsidRPr="004A1E89">
        <w:rPr>
          <w:rFonts w:hint="eastAsia"/>
        </w:rPr>
        <w:t>当传输正常进行时，片选会置为有效状态，</w:t>
      </w:r>
      <w:r w:rsidRPr="004A1E89">
        <w:t>cs_change</w:t>
      </w:r>
      <w:r w:rsidRPr="004A1E89">
        <w:rPr>
          <w:rFonts w:hint="eastAsia"/>
        </w:rPr>
        <w:t>的值将影响片选何时被置为无效状态。若</w:t>
      </w:r>
      <w:r w:rsidRPr="004A1E89">
        <w:t>cs_change</w:t>
      </w:r>
      <w:r w:rsidRPr="004A1E89">
        <w:rPr>
          <w:rFonts w:hint="eastAsia"/>
        </w:rPr>
        <w:t>的值为</w:t>
      </w:r>
      <w:r w:rsidRPr="004A1E89">
        <w:t>0</w:t>
      </w:r>
      <w:r w:rsidRPr="004A1E89">
        <w:rPr>
          <w:rFonts w:hint="eastAsia"/>
        </w:rPr>
        <w:t>，表明不影响片选，此时，仅当该次传输是消息（多次传输组成一个消息，消息的概念后文会介绍）的最后一次传输时，片选才会被置为无效状态。若</w:t>
      </w:r>
      <w:r w:rsidRPr="004A1E89">
        <w:rPr>
          <w:rFonts w:hint="eastAsia"/>
        </w:rPr>
        <w:t>cs_change</w:t>
      </w:r>
      <w:r w:rsidRPr="004A1E89">
        <w:rPr>
          <w:rFonts w:hint="eastAsia"/>
        </w:rPr>
        <w:t>的值为</w:t>
      </w:r>
      <w:r w:rsidRPr="004A1E89">
        <w:rPr>
          <w:rFonts w:hint="eastAsia"/>
        </w:rPr>
        <w:t>1</w:t>
      </w:r>
      <w:r w:rsidRPr="004A1E89">
        <w:rPr>
          <w:rFonts w:hint="eastAsia"/>
        </w:rPr>
        <w:t>，表明影响片选，此时，若该次传输不是消息的最后一次传输，则在本次传输结束后会立即将片选设置为无效状态，若该次传输是消息的最后一次传输，则不会立即设置片选无效，而是保持有效直到下一个消息的第一次传输开始，详见</w:t>
      </w:r>
      <w:r>
        <w:fldChar w:fldCharType="begin"/>
      </w:r>
      <w:r>
        <w:instrText xml:space="preserve"> REF _Ref427756307 \h  \* MERGEFORMAT </w:instrText>
      </w:r>
      <w:r>
        <w:fldChar w:fldCharType="separate"/>
      </w:r>
      <w:r w:rsidR="00B93B10" w:rsidRPr="00184227">
        <w:rPr>
          <w:rFonts w:hint="eastAsia"/>
        </w:rPr>
        <w:t>程序清单</w:t>
      </w:r>
      <w:r w:rsidR="00B93B10">
        <w:t>4.11</w:t>
      </w:r>
      <w:r>
        <w:fldChar w:fldCharType="end"/>
      </w:r>
      <w:r w:rsidRPr="004A1E89">
        <w:rPr>
          <w:rFonts w:hint="eastAsia"/>
        </w:rPr>
        <w:t>。</w:t>
      </w:r>
    </w:p>
    <w:p w14:paraId="30BE909F" w14:textId="76A59EB2" w:rsidR="000646E5" w:rsidRPr="00184227" w:rsidRDefault="000646E5" w:rsidP="000646E5">
      <w:pPr>
        <w:pStyle w:val="a7"/>
        <w:spacing w:before="62" w:after="62"/>
      </w:pPr>
      <w:bookmarkStart w:id="228" w:name="_Ref427756307"/>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11</w:t>
      </w:r>
      <w:r w:rsidR="00A26C7F">
        <w:fldChar w:fldCharType="end"/>
      </w:r>
      <w:bookmarkEnd w:id="228"/>
      <w:r w:rsidRPr="00184227">
        <w:t xml:space="preserve">  am_spi_mktrans()</w:t>
      </w:r>
      <w:r w:rsidRPr="00184227">
        <w:rPr>
          <w:rFonts w:hint="eastAsia"/>
        </w:rPr>
        <w:t>范例程序</w:t>
      </w:r>
    </w:p>
    <w:p w14:paraId="19BF02C6" w14:textId="77777777" w:rsidR="000646E5" w:rsidRPr="005A7F96" w:rsidRDefault="000646E5" w:rsidP="005A7F96">
      <w:pPr>
        <w:pStyle w:val="a5"/>
      </w:pPr>
      <w:bookmarkStart w:id="229" w:name="OLE_LINK58"/>
      <w:r w:rsidRPr="005A7F96">
        <w:t>1</w:t>
      </w:r>
      <w:r w:rsidRPr="005A7F96">
        <w:tab/>
        <w:t xml:space="preserve">uint8_t </w:t>
      </w:r>
      <w:r w:rsidRPr="005A7F96">
        <w:tab/>
      </w:r>
      <w:r w:rsidRPr="005A7F96">
        <w:tab/>
      </w:r>
      <w:r w:rsidRPr="005A7F96">
        <w:tab/>
        <w:t>tx_buf[8];</w:t>
      </w:r>
    </w:p>
    <w:p w14:paraId="4FDA25B1" w14:textId="77777777" w:rsidR="000646E5" w:rsidRPr="005A7F96" w:rsidRDefault="000646E5" w:rsidP="005A7F96">
      <w:pPr>
        <w:pStyle w:val="a5"/>
      </w:pPr>
      <w:r w:rsidRPr="005A7F96">
        <w:t>2</w:t>
      </w:r>
      <w:r w:rsidRPr="005A7F96">
        <w:tab/>
        <w:t>uint8_t</w:t>
      </w:r>
      <w:r w:rsidRPr="005A7F96">
        <w:tab/>
      </w:r>
      <w:r w:rsidRPr="005A7F96">
        <w:tab/>
      </w:r>
      <w:r w:rsidRPr="005A7F96">
        <w:tab/>
        <w:t>rx_buf[8];</w:t>
      </w:r>
    </w:p>
    <w:p w14:paraId="7EE4E73D" w14:textId="77777777" w:rsidR="000646E5" w:rsidRPr="005A7F96" w:rsidRDefault="000646E5" w:rsidP="005A7F96">
      <w:pPr>
        <w:pStyle w:val="a5"/>
      </w:pPr>
      <w:r w:rsidRPr="005A7F96">
        <w:t>3</w:t>
      </w:r>
      <w:r w:rsidRPr="005A7F96">
        <w:tab/>
        <w:t xml:space="preserve">am_spi_transfer_t </w:t>
      </w:r>
      <w:r w:rsidRPr="005A7F96">
        <w:tab/>
        <w:t>spi_trans;</w:t>
      </w:r>
    </w:p>
    <w:p w14:paraId="2E881D9A" w14:textId="77777777" w:rsidR="000646E5" w:rsidRPr="00184227" w:rsidRDefault="000646E5" w:rsidP="005A7F96">
      <w:pPr>
        <w:pStyle w:val="a5"/>
      </w:pPr>
      <w:r w:rsidRPr="00184227">
        <w:t>4</w:t>
      </w:r>
    </w:p>
    <w:p w14:paraId="36E45BF6" w14:textId="77777777" w:rsidR="000646E5" w:rsidRDefault="000646E5" w:rsidP="005A7F96">
      <w:pPr>
        <w:pStyle w:val="a5"/>
      </w:pPr>
      <w:r w:rsidRPr="00184227">
        <w:t>5</w:t>
      </w:r>
      <w:r w:rsidRPr="00184227">
        <w:tab/>
        <w:t>am_spi_mktrans(</w:t>
      </w:r>
    </w:p>
    <w:p w14:paraId="71A8BCFD" w14:textId="77777777" w:rsidR="000646E5" w:rsidRPr="00184227" w:rsidRDefault="000646E5" w:rsidP="005A7F96">
      <w:pPr>
        <w:pStyle w:val="a5"/>
      </w:pPr>
      <w:r>
        <w:t>6</w:t>
      </w:r>
      <w:r>
        <w:tab/>
      </w:r>
      <w:r>
        <w:tab/>
      </w:r>
      <w:r w:rsidRPr="00184227">
        <w:t>&amp;</w:t>
      </w:r>
      <w:r w:rsidRPr="00184227">
        <w:rPr>
          <w:rFonts w:hint="eastAsia"/>
        </w:rPr>
        <w:t>spi</w:t>
      </w:r>
      <w:r w:rsidRPr="00184227">
        <w:t>_trans,</w:t>
      </w:r>
    </w:p>
    <w:p w14:paraId="716720D5" w14:textId="77777777" w:rsidR="000646E5" w:rsidRPr="00184227" w:rsidRDefault="000646E5" w:rsidP="005A7F96">
      <w:pPr>
        <w:pStyle w:val="a5"/>
      </w:pPr>
      <w:r>
        <w:t>7</w:t>
      </w:r>
      <w:r>
        <w:tab/>
      </w:r>
      <w:r>
        <w:tab/>
      </w:r>
      <w:r w:rsidRPr="00184227">
        <w:t xml:space="preserve">tx_buf,                 </w:t>
      </w:r>
      <w:r w:rsidRPr="00184227">
        <w:tab/>
      </w:r>
      <w:r>
        <w:tab/>
      </w:r>
      <w:r>
        <w:tab/>
      </w:r>
      <w:r>
        <w:tab/>
      </w:r>
      <w:r>
        <w:tab/>
      </w:r>
      <w:r w:rsidRPr="00184227">
        <w:t xml:space="preserve">// </w:t>
      </w:r>
      <w:r w:rsidRPr="00184227">
        <w:rPr>
          <w:rFonts w:hint="eastAsia"/>
        </w:rPr>
        <w:t>发送数据缓冲区</w:t>
      </w:r>
    </w:p>
    <w:p w14:paraId="1C636D03" w14:textId="77777777" w:rsidR="000646E5" w:rsidRPr="00184227" w:rsidRDefault="000646E5" w:rsidP="005A7F96">
      <w:pPr>
        <w:pStyle w:val="a5"/>
      </w:pPr>
      <w:r>
        <w:t>8</w:t>
      </w:r>
      <w:r>
        <w:tab/>
      </w:r>
      <w:r>
        <w:tab/>
      </w:r>
      <w:r w:rsidRPr="00184227">
        <w:t xml:space="preserve">rx_buf,                 </w:t>
      </w:r>
      <w:r w:rsidRPr="00184227">
        <w:tab/>
      </w:r>
      <w:r>
        <w:tab/>
      </w:r>
      <w:r>
        <w:tab/>
      </w:r>
      <w:r>
        <w:tab/>
      </w:r>
      <w:r>
        <w:tab/>
      </w:r>
      <w:r w:rsidRPr="00184227">
        <w:t xml:space="preserve">// </w:t>
      </w:r>
      <w:r w:rsidRPr="00184227">
        <w:rPr>
          <w:rFonts w:hint="eastAsia"/>
        </w:rPr>
        <w:t>接收数据缓冲区</w:t>
      </w:r>
    </w:p>
    <w:p w14:paraId="2D59D9A4" w14:textId="77777777" w:rsidR="000646E5" w:rsidRPr="00184227" w:rsidRDefault="000646E5" w:rsidP="005A7F96">
      <w:pPr>
        <w:pStyle w:val="a5"/>
      </w:pPr>
      <w:r>
        <w:t>9</w:t>
      </w:r>
      <w:r>
        <w:tab/>
      </w:r>
      <w:r>
        <w:tab/>
      </w:r>
      <w:r w:rsidRPr="00184227">
        <w:t xml:space="preserve">8,                     </w:t>
      </w:r>
      <w:r w:rsidRPr="00184227">
        <w:tab/>
      </w:r>
      <w:r>
        <w:tab/>
      </w:r>
      <w:r>
        <w:tab/>
      </w:r>
      <w:r>
        <w:tab/>
      </w:r>
      <w:r>
        <w:tab/>
      </w:r>
      <w:r w:rsidRPr="00184227">
        <w:t xml:space="preserve">// </w:t>
      </w:r>
      <w:r w:rsidRPr="00184227">
        <w:rPr>
          <w:rFonts w:hint="eastAsia"/>
        </w:rPr>
        <w:t>传输数据个数为</w:t>
      </w:r>
      <w:r w:rsidRPr="00184227">
        <w:t>8</w:t>
      </w:r>
    </w:p>
    <w:p w14:paraId="6AFF4257" w14:textId="77777777" w:rsidR="000646E5" w:rsidRPr="00184227" w:rsidRDefault="000646E5" w:rsidP="005A7F96">
      <w:pPr>
        <w:pStyle w:val="a5"/>
      </w:pPr>
      <w:r>
        <w:t>10</w:t>
      </w:r>
      <w:r>
        <w:tab/>
      </w:r>
      <w:r>
        <w:tab/>
      </w:r>
      <w:r w:rsidRPr="00184227">
        <w:t xml:space="preserve">0,                     </w:t>
      </w:r>
      <w:r w:rsidRPr="00184227">
        <w:tab/>
      </w:r>
      <w:r>
        <w:tab/>
      </w:r>
      <w:r>
        <w:tab/>
      </w:r>
      <w:r>
        <w:tab/>
      </w:r>
      <w:r>
        <w:tab/>
      </w:r>
      <w:r w:rsidRPr="00184227">
        <w:t xml:space="preserve">// </w:t>
      </w:r>
      <w:r w:rsidRPr="00184227">
        <w:rPr>
          <w:rFonts w:hint="eastAsia"/>
        </w:rPr>
        <w:t>本次传输不影响片选</w:t>
      </w:r>
    </w:p>
    <w:p w14:paraId="5DA0F4AC" w14:textId="77777777" w:rsidR="000646E5" w:rsidRPr="00184227" w:rsidRDefault="000646E5" w:rsidP="005A7F96">
      <w:pPr>
        <w:pStyle w:val="a5"/>
      </w:pPr>
      <w:r>
        <w:t>11</w:t>
      </w:r>
      <w:r>
        <w:tab/>
      </w:r>
      <w:r>
        <w:tab/>
      </w:r>
      <w:r w:rsidRPr="00184227">
        <w:t xml:space="preserve">0,                     </w:t>
      </w:r>
      <w:r w:rsidRPr="00184227">
        <w:tab/>
      </w:r>
      <w:r>
        <w:tab/>
      </w:r>
      <w:r>
        <w:tab/>
      </w:r>
      <w:r>
        <w:tab/>
      </w:r>
      <w:r>
        <w:tab/>
      </w:r>
      <w:r w:rsidRPr="00184227">
        <w:t xml:space="preserve">// </w:t>
      </w:r>
      <w:r w:rsidRPr="00184227">
        <w:rPr>
          <w:rFonts w:hint="eastAsia"/>
        </w:rPr>
        <w:t>位宽为</w:t>
      </w:r>
      <w:r w:rsidRPr="00184227">
        <w:t>0</w:t>
      </w:r>
      <w:r w:rsidRPr="00184227">
        <w:rPr>
          <w:rFonts w:hint="eastAsia"/>
        </w:rPr>
        <w:t>，使用默认位宽（设备中的位宽）</w:t>
      </w:r>
    </w:p>
    <w:p w14:paraId="02D74813" w14:textId="77777777" w:rsidR="000646E5" w:rsidRPr="00184227" w:rsidRDefault="000646E5" w:rsidP="005A7F96">
      <w:pPr>
        <w:pStyle w:val="a5"/>
      </w:pPr>
      <w:r>
        <w:t>12</w:t>
      </w:r>
      <w:r>
        <w:tab/>
      </w:r>
      <w:r>
        <w:tab/>
      </w:r>
      <w:r w:rsidRPr="00184227">
        <w:t xml:space="preserve">0,                    </w:t>
      </w:r>
      <w:r w:rsidRPr="00184227">
        <w:tab/>
      </w:r>
      <w:r>
        <w:tab/>
      </w:r>
      <w:r>
        <w:tab/>
      </w:r>
      <w:r>
        <w:tab/>
      </w:r>
      <w:r>
        <w:tab/>
      </w:r>
      <w:r w:rsidRPr="00184227">
        <w:t xml:space="preserve">// </w:t>
      </w:r>
      <w:r w:rsidRPr="00184227">
        <w:rPr>
          <w:rFonts w:hint="eastAsia"/>
        </w:rPr>
        <w:t>传输后无需延时</w:t>
      </w:r>
    </w:p>
    <w:p w14:paraId="17F4AF5C" w14:textId="77777777" w:rsidR="000646E5" w:rsidRPr="00184227" w:rsidRDefault="000646E5" w:rsidP="005A7F96">
      <w:pPr>
        <w:pStyle w:val="a5"/>
      </w:pPr>
      <w:r>
        <w:t>13</w:t>
      </w:r>
      <w:r>
        <w:tab/>
      </w:r>
      <w:r>
        <w:tab/>
      </w:r>
      <w:r w:rsidRPr="00184227">
        <w:t xml:space="preserve">0,                    </w:t>
      </w:r>
      <w:r w:rsidRPr="00184227">
        <w:tab/>
      </w:r>
      <w:r>
        <w:tab/>
      </w:r>
      <w:r>
        <w:tab/>
      </w:r>
      <w:r>
        <w:tab/>
      </w:r>
      <w:r>
        <w:tab/>
      </w:r>
      <w:r w:rsidRPr="00184227">
        <w:t xml:space="preserve">// </w:t>
      </w:r>
      <w:r w:rsidRPr="00184227">
        <w:rPr>
          <w:rFonts w:hint="eastAsia"/>
        </w:rPr>
        <w:t>时钟频率，使用默认速率</w:t>
      </w:r>
    </w:p>
    <w:p w14:paraId="20F82794" w14:textId="77777777" w:rsidR="000646E5" w:rsidRPr="00184227" w:rsidRDefault="000646E5" w:rsidP="005A7F96">
      <w:pPr>
        <w:pStyle w:val="a5"/>
      </w:pPr>
      <w:r>
        <w:t>14</w:t>
      </w:r>
      <w:r>
        <w:tab/>
      </w:r>
      <w:r>
        <w:tab/>
      </w:r>
      <w:r w:rsidRPr="00184227">
        <w:rPr>
          <w:rFonts w:hint="eastAsia"/>
        </w:rPr>
        <w:t>0</w:t>
      </w:r>
      <w:r w:rsidRPr="00184227">
        <w:t>);</w:t>
      </w:r>
      <w:r w:rsidRPr="00184227">
        <w:tab/>
      </w:r>
      <w:r w:rsidRPr="00184227">
        <w:rPr>
          <w:rFonts w:hint="eastAsia"/>
        </w:rPr>
        <w:tab/>
      </w:r>
      <w:r w:rsidRPr="00184227">
        <w:rPr>
          <w:rFonts w:hint="eastAsia"/>
        </w:rPr>
        <w:tab/>
      </w:r>
      <w:r w:rsidRPr="00184227">
        <w:rPr>
          <w:rFonts w:hint="eastAsia"/>
        </w:rPr>
        <w:tab/>
      </w:r>
      <w:r w:rsidRPr="00184227">
        <w:rPr>
          <w:rFonts w:hint="eastAsia"/>
        </w:rPr>
        <w:tab/>
      </w:r>
      <w:r>
        <w:tab/>
      </w:r>
      <w:r>
        <w:tab/>
      </w:r>
      <w:r>
        <w:tab/>
      </w:r>
      <w:r>
        <w:tab/>
      </w:r>
      <w:r w:rsidRPr="00184227">
        <w:t xml:space="preserve">// </w:t>
      </w:r>
      <w:r w:rsidRPr="00184227">
        <w:rPr>
          <w:rFonts w:hint="eastAsia"/>
        </w:rPr>
        <w:t>无特殊标志</w:t>
      </w:r>
    </w:p>
    <w:bookmarkEnd w:id="229"/>
    <w:p w14:paraId="6B132A5C" w14:textId="77777777" w:rsidR="000646E5" w:rsidRPr="00184227" w:rsidRDefault="000646E5" w:rsidP="00B169B7">
      <w:pPr>
        <w:pStyle w:val="40"/>
        <w:keepLines w:val="0"/>
        <w:numPr>
          <w:ilvl w:val="3"/>
          <w:numId w:val="16"/>
        </w:numPr>
        <w:tabs>
          <w:tab w:val="num" w:pos="710"/>
        </w:tabs>
        <w:ind w:left="426" w:hanging="6"/>
      </w:pPr>
      <w:r w:rsidRPr="00184227">
        <w:rPr>
          <w:rFonts w:hint="eastAsia"/>
        </w:rPr>
        <w:t>消息初始化</w:t>
      </w:r>
    </w:p>
    <w:p w14:paraId="594D0434" w14:textId="77777777" w:rsidR="000646E5" w:rsidRPr="004A1E89" w:rsidRDefault="000646E5" w:rsidP="000646E5">
      <w:pPr>
        <w:spacing w:before="62" w:after="62"/>
        <w:ind w:firstLine="420"/>
      </w:pPr>
      <w:r w:rsidRPr="004A1E89">
        <w:rPr>
          <w:rFonts w:hint="eastAsia"/>
        </w:rPr>
        <w:t>一般来说，与实际的</w:t>
      </w:r>
      <w:r w:rsidRPr="004A1E89">
        <w:rPr>
          <w:rFonts w:hint="eastAsia"/>
        </w:rPr>
        <w:t>SPI</w:t>
      </w:r>
      <w:r w:rsidRPr="004A1E89">
        <w:rPr>
          <w:rFonts w:hint="eastAsia"/>
        </w:rPr>
        <w:t>器件通信时，往往采用的是“命令”</w:t>
      </w:r>
      <w:r w:rsidRPr="004A1E89">
        <w:t>+</w:t>
      </w:r>
      <w:r w:rsidRPr="004A1E89">
        <w:rPr>
          <w:rFonts w:hint="eastAsia"/>
        </w:rPr>
        <w:t>“数据”的格式，这就需要两次传输：一次传输命令，一次传输数据。为此，</w:t>
      </w:r>
      <w:r w:rsidRPr="004A1E89">
        <w:t>AMetal</w:t>
      </w:r>
      <w:r w:rsidRPr="004A1E89">
        <w:rPr>
          <w:rFonts w:hint="eastAsia"/>
        </w:rPr>
        <w:t>提出了“消息”的概念，一个消息的处理即为一次有实际意义的</w:t>
      </w:r>
      <w:r w:rsidRPr="004A1E89">
        <w:rPr>
          <w:rFonts w:hint="eastAsia"/>
        </w:rPr>
        <w:t>SPI</w:t>
      </w:r>
      <w:r w:rsidRPr="004A1E89">
        <w:rPr>
          <w:rFonts w:hint="eastAsia"/>
        </w:rPr>
        <w:t>通信，其间可能包含一次或多次传输。</w:t>
      </w:r>
    </w:p>
    <w:p w14:paraId="7AA73799" w14:textId="77777777" w:rsidR="000646E5" w:rsidRPr="004A1E89" w:rsidRDefault="000646E5" w:rsidP="000646E5">
      <w:pPr>
        <w:spacing w:before="62" w:after="62"/>
        <w:ind w:firstLine="420"/>
      </w:pPr>
      <w:r w:rsidRPr="004A1E89">
        <w:rPr>
          <w:rFonts w:hint="eastAsia"/>
        </w:rPr>
        <w:t>一次消息处理中可能包含很多次的传输，耗时可能较长，为避免阻塞，消息的处理采用异步方式。这就要求指定一个完成回调函数，当消息处理完毕时，自动调用回调函数以通知用户消息处理完毕。回调函数的指定在初始化函数中完成，初始化函数的原型为：</w:t>
      </w:r>
    </w:p>
    <w:p w14:paraId="7C0CDA52" w14:textId="77777777" w:rsidR="000646E5" w:rsidRPr="00184227" w:rsidRDefault="000646E5" w:rsidP="005A7F96">
      <w:pPr>
        <w:pStyle w:val="a5"/>
      </w:pPr>
      <w:r w:rsidRPr="00184227">
        <w:t>void am_spi_msg_init (</w:t>
      </w:r>
    </w:p>
    <w:p w14:paraId="142071CE" w14:textId="77777777" w:rsidR="000646E5" w:rsidRPr="00184227" w:rsidRDefault="000646E5" w:rsidP="005A7F96">
      <w:pPr>
        <w:pStyle w:val="a5"/>
      </w:pPr>
      <w:r w:rsidRPr="00184227">
        <w:rPr>
          <w:rFonts w:hint="eastAsia"/>
        </w:rPr>
        <w:tab/>
      </w:r>
      <w:r w:rsidRPr="00184227">
        <w:t>am_spi_message_t  *p_msg,</w:t>
      </w:r>
      <w:r w:rsidRPr="00184227">
        <w:tab/>
      </w:r>
      <w:r w:rsidRPr="00184227">
        <w:tab/>
      </w:r>
      <w:r w:rsidRPr="00184227">
        <w:tab/>
      </w:r>
      <w:r w:rsidRPr="00184227">
        <w:rPr>
          <w:rFonts w:hint="eastAsia"/>
        </w:rPr>
        <w:tab/>
      </w:r>
      <w:r w:rsidRPr="00184227">
        <w:rPr>
          <w:rFonts w:hint="eastAsia"/>
        </w:rPr>
        <w:tab/>
      </w:r>
      <w:r w:rsidRPr="00184227">
        <w:t xml:space="preserve">// </w:t>
      </w:r>
      <w:r w:rsidRPr="00184227">
        <w:rPr>
          <w:rFonts w:hint="eastAsia"/>
        </w:rPr>
        <w:t>待初始化的</w:t>
      </w:r>
      <w:r w:rsidRPr="00184227">
        <w:t>SPI</w:t>
      </w:r>
      <w:r w:rsidRPr="00184227">
        <w:rPr>
          <w:rFonts w:hint="eastAsia"/>
        </w:rPr>
        <w:t>传输</w:t>
      </w:r>
    </w:p>
    <w:p w14:paraId="3BBAA29C" w14:textId="77777777" w:rsidR="000646E5" w:rsidRPr="00184227" w:rsidRDefault="000646E5" w:rsidP="005A7F96">
      <w:pPr>
        <w:pStyle w:val="a5"/>
      </w:pPr>
      <w:r w:rsidRPr="00184227">
        <w:rPr>
          <w:rFonts w:hint="eastAsia"/>
        </w:rPr>
        <w:tab/>
      </w:r>
      <w:r w:rsidRPr="00184227">
        <w:t>am_pfnvoid_t       pfn_complete,</w:t>
      </w:r>
      <w:r w:rsidRPr="00184227">
        <w:tab/>
      </w:r>
      <w:r w:rsidRPr="00184227">
        <w:tab/>
      </w:r>
      <w:r w:rsidRPr="00184227">
        <w:rPr>
          <w:rFonts w:hint="eastAsia"/>
        </w:rPr>
        <w:tab/>
      </w:r>
      <w:r w:rsidRPr="00184227">
        <w:rPr>
          <w:rFonts w:hint="eastAsia"/>
        </w:rPr>
        <w:tab/>
      </w:r>
      <w:r w:rsidRPr="00184227">
        <w:t xml:space="preserve">// </w:t>
      </w:r>
      <w:r w:rsidRPr="00184227">
        <w:rPr>
          <w:rFonts w:hint="eastAsia"/>
        </w:rPr>
        <w:t>消息处理完成回调函数</w:t>
      </w:r>
    </w:p>
    <w:p w14:paraId="01FD0C0C" w14:textId="77777777" w:rsidR="000646E5" w:rsidRPr="00184227" w:rsidRDefault="000646E5" w:rsidP="005A7F96">
      <w:pPr>
        <w:pStyle w:val="a5"/>
      </w:pPr>
      <w:r w:rsidRPr="00184227">
        <w:rPr>
          <w:rFonts w:hint="eastAsia"/>
        </w:rPr>
        <w:lastRenderedPageBreak/>
        <w:tab/>
      </w:r>
      <w:r w:rsidRPr="00184227">
        <w:t>void              *p_arg);</w:t>
      </w:r>
      <w:r w:rsidRPr="00184227">
        <w:tab/>
      </w:r>
      <w:r w:rsidRPr="00184227">
        <w:tab/>
      </w:r>
      <w:r w:rsidRPr="00184227">
        <w:tab/>
      </w:r>
      <w:r w:rsidRPr="00184227">
        <w:rPr>
          <w:rFonts w:hint="eastAsia"/>
        </w:rPr>
        <w:tab/>
      </w:r>
      <w:r w:rsidRPr="00184227">
        <w:rPr>
          <w:rFonts w:hint="eastAsia"/>
        </w:rPr>
        <w:tab/>
      </w:r>
      <w:r w:rsidRPr="00184227">
        <w:t xml:space="preserve">// </w:t>
      </w:r>
      <w:r w:rsidRPr="00184227">
        <w:rPr>
          <w:rFonts w:hint="eastAsia"/>
        </w:rPr>
        <w:t>回调函数的参数</w:t>
      </w:r>
    </w:p>
    <w:p w14:paraId="63C3E5E0" w14:textId="77777777" w:rsidR="000646E5" w:rsidRPr="004546CF" w:rsidRDefault="000646E5" w:rsidP="000646E5">
      <w:pPr>
        <w:spacing w:before="62" w:after="62"/>
        <w:ind w:firstLine="420"/>
      </w:pPr>
      <w:r w:rsidRPr="004546CF">
        <w:rPr>
          <w:rFonts w:hint="eastAsia"/>
        </w:rPr>
        <w:t>其中的</w:t>
      </w:r>
      <w:r w:rsidRPr="00896E6E">
        <w:rPr>
          <w:lang w:val="de-DE"/>
        </w:rPr>
        <w:t>p_msg</w:t>
      </w:r>
      <w:r w:rsidRPr="004546CF">
        <w:rPr>
          <w:rFonts w:hint="eastAsia"/>
        </w:rPr>
        <w:t>为指向</w:t>
      </w:r>
      <w:r w:rsidRPr="00896E6E">
        <w:rPr>
          <w:lang w:val="de-DE"/>
        </w:rPr>
        <w:t>SPI</w:t>
      </w:r>
      <w:r w:rsidRPr="004546CF">
        <w:rPr>
          <w:rFonts w:hint="eastAsia"/>
        </w:rPr>
        <w:t>消息结构体的指针</w:t>
      </w:r>
      <w:r w:rsidRPr="00896E6E">
        <w:rPr>
          <w:rFonts w:hint="eastAsia"/>
          <w:lang w:val="de-DE"/>
        </w:rPr>
        <w:t>，</w:t>
      </w:r>
      <w:r w:rsidRPr="00896E6E">
        <w:rPr>
          <w:lang w:val="de-DE"/>
        </w:rPr>
        <w:t>am_spi_message_t</w:t>
      </w:r>
      <w:r w:rsidRPr="004546CF">
        <w:rPr>
          <w:rFonts w:hint="eastAsia"/>
        </w:rPr>
        <w:t>类型是在</w:t>
      </w:r>
      <w:r w:rsidRPr="00896E6E">
        <w:rPr>
          <w:lang w:val="de-DE"/>
        </w:rPr>
        <w:t>am_spi.h</w:t>
      </w:r>
      <w:r w:rsidRPr="004546CF">
        <w:rPr>
          <w:rFonts w:hint="eastAsia"/>
        </w:rPr>
        <w:t>中定义的。即：</w:t>
      </w:r>
    </w:p>
    <w:p w14:paraId="6D56A116" w14:textId="77777777" w:rsidR="000646E5" w:rsidRPr="005A7F96" w:rsidRDefault="000646E5" w:rsidP="005A7F96">
      <w:pPr>
        <w:pStyle w:val="a5"/>
      </w:pPr>
      <w:r w:rsidRPr="005A7F96">
        <w:t>typedef struct am_spi_message am_spi_message_t;</w:t>
      </w:r>
    </w:p>
    <w:p w14:paraId="2F6EAA40" w14:textId="77777777" w:rsidR="000646E5" w:rsidRPr="00184227" w:rsidRDefault="000646E5" w:rsidP="000646E5">
      <w:pPr>
        <w:pStyle w:val="23"/>
        <w:spacing w:before="62" w:after="62"/>
        <w:rPr>
          <w:lang w:val="de-DE"/>
        </w:rPr>
      </w:pPr>
      <w:r w:rsidRPr="00184227">
        <w:rPr>
          <w:rFonts w:hint="eastAsia"/>
          <w:lang w:val="de-DE"/>
        </w:rPr>
        <w:t>实际使用时，仅需使用该类型定义一个消息结构体。即：</w:t>
      </w:r>
    </w:p>
    <w:p w14:paraId="43862A66" w14:textId="77777777" w:rsidR="000646E5" w:rsidRPr="005A7F96" w:rsidRDefault="000646E5" w:rsidP="005A7F96">
      <w:pPr>
        <w:pStyle w:val="a5"/>
      </w:pPr>
      <w:r w:rsidRPr="005A7F96">
        <w:t xml:space="preserve">am_spi_message_t spi_msg;              </w:t>
      </w:r>
      <w:r w:rsidRPr="005A7F96">
        <w:tab/>
      </w:r>
      <w:r w:rsidRPr="005A7F96">
        <w:tab/>
      </w:r>
      <w:r w:rsidRPr="005A7F96">
        <w:tab/>
      </w:r>
      <w:r w:rsidRPr="005A7F96">
        <w:rPr>
          <w:rFonts w:hint="eastAsia"/>
        </w:rPr>
        <w:tab/>
      </w:r>
      <w:r w:rsidRPr="005A7F96">
        <w:t xml:space="preserve">// </w:t>
      </w:r>
      <w:r w:rsidRPr="005A7F96">
        <w:rPr>
          <w:rFonts w:hint="eastAsia"/>
        </w:rPr>
        <w:t>定义一个</w:t>
      </w:r>
      <w:r w:rsidRPr="005A7F96">
        <w:t>SPI</w:t>
      </w:r>
      <w:r w:rsidRPr="005A7F96">
        <w:rPr>
          <w:rFonts w:hint="eastAsia"/>
        </w:rPr>
        <w:t>消息结构体</w:t>
      </w:r>
    </w:p>
    <w:bookmarkEnd w:id="226"/>
    <w:p w14:paraId="0D155A08" w14:textId="77777777" w:rsidR="000646E5" w:rsidRPr="00184227" w:rsidRDefault="000646E5" w:rsidP="000646E5">
      <w:pPr>
        <w:pStyle w:val="23"/>
        <w:spacing w:before="62" w:after="62"/>
      </w:pPr>
      <w:r w:rsidRPr="00184227">
        <w:rPr>
          <w:lang w:val="de-DE"/>
        </w:rPr>
        <w:t>pfn_callback</w:t>
      </w:r>
      <w:r w:rsidRPr="00184227">
        <w:rPr>
          <w:rFonts w:hint="eastAsia"/>
        </w:rPr>
        <w:t>指向的是消息处理完成回调函数</w:t>
      </w:r>
      <w:r w:rsidRPr="00184227">
        <w:rPr>
          <w:rFonts w:hint="eastAsia"/>
          <w:lang w:val="de-DE"/>
        </w:rPr>
        <w:t>，</w:t>
      </w:r>
      <w:r w:rsidRPr="00184227">
        <w:rPr>
          <w:rFonts w:hint="eastAsia"/>
        </w:rPr>
        <w:t>当消息处理完毕时</w:t>
      </w:r>
      <w:r w:rsidRPr="00184227">
        <w:rPr>
          <w:rFonts w:hint="eastAsia"/>
          <w:lang w:val="de-DE"/>
        </w:rPr>
        <w:t>，</w:t>
      </w:r>
      <w:r w:rsidRPr="00184227">
        <w:rPr>
          <w:rFonts w:hint="eastAsia"/>
        </w:rPr>
        <w:t>将调用指针指向的函数。其</w:t>
      </w:r>
      <w:r w:rsidRPr="00184227">
        <w:rPr>
          <w:rFonts w:hint="eastAsia"/>
          <w:lang w:val="de-DE"/>
        </w:rPr>
        <w:t>类型</w:t>
      </w:r>
      <w:r w:rsidRPr="00184227">
        <w:t>am_pfnvoid_t</w:t>
      </w:r>
      <w:r w:rsidRPr="00184227">
        <w:rPr>
          <w:rFonts w:hint="eastAsia"/>
          <w:lang w:val="de-DE"/>
        </w:rPr>
        <w:t>在</w:t>
      </w:r>
      <w:r w:rsidRPr="00184227">
        <w:rPr>
          <w:lang w:val="de-DE"/>
        </w:rPr>
        <w:t>am_types.h</w:t>
      </w:r>
      <w:r w:rsidRPr="00184227">
        <w:rPr>
          <w:rFonts w:hint="eastAsia"/>
          <w:lang w:val="de-DE"/>
        </w:rPr>
        <w:t>中定义的。即：</w:t>
      </w:r>
    </w:p>
    <w:p w14:paraId="072BA99F" w14:textId="77777777" w:rsidR="000646E5" w:rsidRPr="005A7F96" w:rsidRDefault="000646E5" w:rsidP="005A7F96">
      <w:pPr>
        <w:pStyle w:val="a5"/>
      </w:pPr>
      <w:r w:rsidRPr="005A7F96">
        <w:t>typedef void (*am_pfnvoid_t) (void *);</w:t>
      </w:r>
    </w:p>
    <w:p w14:paraId="3116DB88" w14:textId="77777777" w:rsidR="000646E5" w:rsidRPr="004A1E89" w:rsidRDefault="000646E5" w:rsidP="000646E5">
      <w:pPr>
        <w:spacing w:before="62" w:after="62"/>
        <w:ind w:firstLine="420"/>
      </w:pPr>
      <w:r w:rsidRPr="004A1E89">
        <w:rPr>
          <w:rFonts w:hint="eastAsia"/>
        </w:rPr>
        <w:t>由此可见，函数指针指向的是参数为</w:t>
      </w:r>
      <w:r w:rsidRPr="004A1E89">
        <w:t>void *</w:t>
      </w:r>
      <w:r w:rsidRPr="004A1E89">
        <w:rPr>
          <w:rFonts w:hint="eastAsia"/>
        </w:rPr>
        <w:t>类型的无返回值函数。驱动调用回调函数时，传递给该回调函数的</w:t>
      </w:r>
      <w:r w:rsidRPr="004A1E89">
        <w:t>void*</w:t>
      </w:r>
      <w:r w:rsidRPr="004A1E89">
        <w:rPr>
          <w:rFonts w:hint="eastAsia"/>
        </w:rPr>
        <w:t>类型的参数即为</w:t>
      </w:r>
      <w:r w:rsidRPr="004A1E89">
        <w:t>p_arg</w:t>
      </w:r>
      <w:r w:rsidRPr="004A1E89">
        <w:rPr>
          <w:rFonts w:hint="eastAsia"/>
        </w:rPr>
        <w:t>的设定值，详见</w:t>
      </w:r>
      <w:r>
        <w:fldChar w:fldCharType="begin"/>
      </w:r>
      <w:r>
        <w:instrText xml:space="preserve">REF _Ref461106920 \h  \* MERGEFORMAT </w:instrText>
      </w:r>
      <w:r>
        <w:fldChar w:fldCharType="separate"/>
      </w:r>
      <w:r w:rsidR="00B93B10" w:rsidRPr="00184227">
        <w:rPr>
          <w:rFonts w:hint="eastAsia"/>
        </w:rPr>
        <w:t>程序清单</w:t>
      </w:r>
      <w:r w:rsidR="00B93B10">
        <w:t>4.12</w:t>
      </w:r>
      <w:r>
        <w:fldChar w:fldCharType="end"/>
      </w:r>
      <w:r w:rsidRPr="004A1E89">
        <w:rPr>
          <w:rFonts w:hint="eastAsia"/>
        </w:rPr>
        <w:t>。</w:t>
      </w:r>
    </w:p>
    <w:p w14:paraId="54F0AEAC" w14:textId="03AE5706" w:rsidR="000646E5" w:rsidRPr="00184227" w:rsidRDefault="000646E5" w:rsidP="000646E5">
      <w:pPr>
        <w:pStyle w:val="a7"/>
        <w:spacing w:before="62" w:after="62"/>
        <w:rPr>
          <w:lang w:val="de-DE"/>
        </w:rPr>
      </w:pPr>
      <w:bookmarkStart w:id="230" w:name="_Ref461106920"/>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12</w:t>
      </w:r>
      <w:r w:rsidR="00A26C7F">
        <w:fldChar w:fldCharType="end"/>
      </w:r>
      <w:bookmarkEnd w:id="230"/>
      <w:r w:rsidRPr="00184227">
        <w:rPr>
          <w:lang w:val="de-DE"/>
        </w:rPr>
        <w:t xml:space="preserve">  am_spi_msg_init()</w:t>
      </w:r>
      <w:r w:rsidRPr="00184227">
        <w:rPr>
          <w:rFonts w:hint="eastAsia"/>
          <w:lang w:val="de-DE"/>
        </w:rPr>
        <w:t>范例程序</w:t>
      </w:r>
    </w:p>
    <w:p w14:paraId="3069D427" w14:textId="77777777" w:rsidR="000646E5" w:rsidRPr="005A7F96" w:rsidRDefault="000646E5" w:rsidP="005A7F96">
      <w:pPr>
        <w:pStyle w:val="a5"/>
      </w:pPr>
      <w:r w:rsidRPr="005A7F96">
        <w:t>1</w:t>
      </w:r>
      <w:r w:rsidRPr="005A7F96">
        <w:tab/>
        <w:t>static void __spi_msg_complete_callback (void *p_arg)</w:t>
      </w:r>
    </w:p>
    <w:p w14:paraId="66FCA393" w14:textId="77777777" w:rsidR="000646E5" w:rsidRPr="005A7F96" w:rsidRDefault="000646E5" w:rsidP="005A7F96">
      <w:pPr>
        <w:pStyle w:val="a5"/>
      </w:pPr>
      <w:r w:rsidRPr="005A7F96">
        <w:t>2</w:t>
      </w:r>
      <w:r w:rsidRPr="005A7F96">
        <w:tab/>
        <w:t>{</w:t>
      </w:r>
    </w:p>
    <w:p w14:paraId="051C1C37" w14:textId="77777777" w:rsidR="000646E5" w:rsidRPr="005A7F96" w:rsidRDefault="000646E5" w:rsidP="005A7F96">
      <w:pPr>
        <w:pStyle w:val="a5"/>
      </w:pPr>
      <w:r w:rsidRPr="005A7F96">
        <w:t>3</w:t>
      </w:r>
      <w:r w:rsidRPr="005A7F96">
        <w:tab/>
      </w:r>
      <w:r w:rsidRPr="005A7F96">
        <w:rPr>
          <w:rFonts w:hint="eastAsia"/>
        </w:rPr>
        <w:t xml:space="preserve"> </w:t>
      </w:r>
      <w:r w:rsidRPr="005A7F96">
        <w:tab/>
      </w:r>
      <w:r w:rsidRPr="005A7F96">
        <w:rPr>
          <w:rFonts w:hint="eastAsia"/>
        </w:rPr>
        <w:t xml:space="preserve">// </w:t>
      </w:r>
      <w:r w:rsidRPr="005A7F96">
        <w:rPr>
          <w:rFonts w:hint="eastAsia"/>
        </w:rPr>
        <w:t>消息处理完毕</w:t>
      </w:r>
    </w:p>
    <w:p w14:paraId="22732D58" w14:textId="77777777" w:rsidR="000646E5" w:rsidRPr="005A7F96" w:rsidRDefault="000646E5" w:rsidP="005A7F96">
      <w:pPr>
        <w:pStyle w:val="a5"/>
      </w:pPr>
      <w:r w:rsidRPr="005A7F96">
        <w:t>4</w:t>
      </w:r>
      <w:r w:rsidRPr="005A7F96">
        <w:tab/>
        <w:t>}</w:t>
      </w:r>
    </w:p>
    <w:p w14:paraId="379F47C2" w14:textId="77777777" w:rsidR="000646E5" w:rsidRPr="005A7F96" w:rsidRDefault="000646E5" w:rsidP="005A7F96">
      <w:pPr>
        <w:pStyle w:val="a5"/>
      </w:pPr>
      <w:r w:rsidRPr="005A7F96">
        <w:t>5</w:t>
      </w:r>
    </w:p>
    <w:p w14:paraId="7490BF8E" w14:textId="77777777" w:rsidR="000646E5" w:rsidRPr="005A7F96" w:rsidRDefault="000646E5" w:rsidP="005A7F96">
      <w:pPr>
        <w:pStyle w:val="a5"/>
      </w:pPr>
      <w:r w:rsidRPr="005A7F96">
        <w:t>6</w:t>
      </w:r>
      <w:r w:rsidRPr="005A7F96">
        <w:tab/>
      </w:r>
      <w:r w:rsidRPr="005A7F96">
        <w:rPr>
          <w:rFonts w:hint="eastAsia"/>
        </w:rPr>
        <w:t xml:space="preserve">int </w:t>
      </w:r>
      <w:r w:rsidRPr="005A7F96">
        <w:t>am_main()</w:t>
      </w:r>
    </w:p>
    <w:p w14:paraId="7011A1DF" w14:textId="77777777" w:rsidR="000646E5" w:rsidRPr="005A7F96" w:rsidRDefault="000646E5" w:rsidP="005A7F96">
      <w:pPr>
        <w:pStyle w:val="a5"/>
      </w:pPr>
      <w:r w:rsidRPr="005A7F96">
        <w:t>7</w:t>
      </w:r>
      <w:r w:rsidRPr="005A7F96">
        <w:tab/>
        <w:t>{</w:t>
      </w:r>
    </w:p>
    <w:p w14:paraId="6F7BC871" w14:textId="77777777" w:rsidR="000646E5" w:rsidRPr="005A7F96" w:rsidRDefault="000646E5" w:rsidP="005A7F96">
      <w:pPr>
        <w:pStyle w:val="a5"/>
      </w:pPr>
      <w:r w:rsidRPr="005A7F96">
        <w:t>8</w:t>
      </w:r>
      <w:r w:rsidRPr="005A7F96">
        <w:tab/>
        <w:t xml:space="preserve">    am_spi_message_t   spi_msg;          </w:t>
      </w:r>
      <w:r w:rsidRPr="005A7F96">
        <w:tab/>
      </w:r>
      <w:r w:rsidRPr="005A7F96">
        <w:tab/>
        <w:t xml:space="preserve">// </w:t>
      </w:r>
      <w:r w:rsidRPr="005A7F96">
        <w:rPr>
          <w:rFonts w:hint="eastAsia"/>
        </w:rPr>
        <w:t>定义一个</w:t>
      </w:r>
      <w:r w:rsidRPr="005A7F96">
        <w:t>SPI</w:t>
      </w:r>
      <w:r w:rsidRPr="005A7F96">
        <w:rPr>
          <w:rFonts w:hint="eastAsia"/>
        </w:rPr>
        <w:t>消息结构体</w:t>
      </w:r>
    </w:p>
    <w:p w14:paraId="7AC58E8F" w14:textId="77777777" w:rsidR="000646E5" w:rsidRPr="005A7F96" w:rsidRDefault="000646E5" w:rsidP="005A7F96">
      <w:pPr>
        <w:pStyle w:val="a5"/>
      </w:pPr>
      <w:r w:rsidRPr="005A7F96">
        <w:t>9</w:t>
      </w:r>
    </w:p>
    <w:p w14:paraId="07FAF95E" w14:textId="77777777" w:rsidR="000646E5" w:rsidRPr="005A7F96" w:rsidRDefault="000646E5" w:rsidP="005A7F96">
      <w:pPr>
        <w:pStyle w:val="a5"/>
      </w:pPr>
      <w:r w:rsidRPr="005A7F96">
        <w:t>10</w:t>
      </w:r>
      <w:r w:rsidRPr="005A7F96">
        <w:tab/>
        <w:t xml:space="preserve">    am_spi_msg_init (</w:t>
      </w:r>
    </w:p>
    <w:p w14:paraId="423D308A" w14:textId="77777777" w:rsidR="000646E5" w:rsidRPr="005A7F96" w:rsidRDefault="000646E5" w:rsidP="005A7F96">
      <w:pPr>
        <w:pStyle w:val="a5"/>
      </w:pPr>
      <w:r w:rsidRPr="005A7F96">
        <w:t>11</w:t>
      </w:r>
      <w:r w:rsidRPr="005A7F96">
        <w:tab/>
      </w:r>
      <w:r w:rsidRPr="005A7F96">
        <w:tab/>
      </w:r>
      <w:r w:rsidRPr="005A7F96">
        <w:tab/>
        <w:t>&amp;spi_msg,</w:t>
      </w:r>
      <w:r w:rsidRPr="005A7F96">
        <w:tab/>
      </w:r>
    </w:p>
    <w:p w14:paraId="407BEA1C" w14:textId="77777777" w:rsidR="000646E5" w:rsidRPr="005A7F96" w:rsidRDefault="000646E5" w:rsidP="005A7F96">
      <w:pPr>
        <w:pStyle w:val="a5"/>
      </w:pPr>
      <w:r w:rsidRPr="005A7F96">
        <w:t>12</w:t>
      </w:r>
      <w:r w:rsidRPr="005A7F96">
        <w:tab/>
      </w:r>
      <w:r w:rsidRPr="005A7F96">
        <w:tab/>
      </w:r>
      <w:r w:rsidRPr="005A7F96">
        <w:tab/>
        <w:t>__spi_msg_complete_callback,</w:t>
      </w:r>
      <w:r w:rsidRPr="005A7F96">
        <w:tab/>
      </w:r>
      <w:r w:rsidRPr="005A7F96">
        <w:tab/>
      </w:r>
      <w:r w:rsidRPr="005A7F96">
        <w:tab/>
        <w:t xml:space="preserve">// </w:t>
      </w:r>
      <w:r w:rsidRPr="005A7F96">
        <w:rPr>
          <w:rFonts w:hint="eastAsia"/>
        </w:rPr>
        <w:t>消息处理完成回调函数</w:t>
      </w:r>
    </w:p>
    <w:p w14:paraId="6CD1150D" w14:textId="77777777" w:rsidR="000646E5" w:rsidRPr="005A7F96" w:rsidRDefault="000646E5" w:rsidP="005A7F96">
      <w:pPr>
        <w:pStyle w:val="a5"/>
      </w:pPr>
      <w:r w:rsidRPr="005A7F96">
        <w:t>13</w:t>
      </w:r>
      <w:r w:rsidRPr="005A7F96">
        <w:tab/>
      </w:r>
      <w:r w:rsidRPr="005A7F96">
        <w:tab/>
      </w:r>
      <w:r w:rsidRPr="005A7F96">
        <w:tab/>
        <w:t>NULL);</w:t>
      </w:r>
      <w:r w:rsidRPr="005A7F96">
        <w:tab/>
      </w:r>
      <w:r w:rsidRPr="005A7F96">
        <w:tab/>
      </w:r>
      <w:r w:rsidRPr="005A7F96">
        <w:tab/>
      </w:r>
      <w:r w:rsidRPr="005A7F96">
        <w:tab/>
      </w:r>
      <w:r w:rsidRPr="005A7F96">
        <w:tab/>
      </w:r>
      <w:r w:rsidRPr="005A7F96">
        <w:tab/>
      </w:r>
      <w:r w:rsidRPr="005A7F96">
        <w:tab/>
        <w:t xml:space="preserve">// </w:t>
      </w:r>
      <w:r w:rsidRPr="005A7F96">
        <w:rPr>
          <w:rFonts w:hint="eastAsia"/>
        </w:rPr>
        <w:t>未使用回调函数的参数</w:t>
      </w:r>
      <w:r w:rsidRPr="005A7F96">
        <w:t>p_arg</w:t>
      </w:r>
      <w:r w:rsidRPr="005A7F96">
        <w:rPr>
          <w:rFonts w:hint="eastAsia"/>
        </w:rPr>
        <w:t>，设置为</w:t>
      </w:r>
      <w:r w:rsidRPr="005A7F96">
        <w:t>NULL</w:t>
      </w:r>
    </w:p>
    <w:p w14:paraId="2C218E9B" w14:textId="77777777" w:rsidR="000646E5" w:rsidRPr="005A7F96" w:rsidRDefault="000646E5" w:rsidP="005A7F96">
      <w:pPr>
        <w:pStyle w:val="a5"/>
      </w:pPr>
      <w:r w:rsidRPr="005A7F96">
        <w:t>14</w:t>
      </w:r>
      <w:r w:rsidRPr="005A7F96">
        <w:tab/>
        <w:t>}</w:t>
      </w:r>
    </w:p>
    <w:p w14:paraId="1E68A5F4" w14:textId="77777777" w:rsidR="000646E5" w:rsidRPr="00184227" w:rsidRDefault="000646E5" w:rsidP="000646E5">
      <w:pPr>
        <w:pStyle w:val="30"/>
      </w:pPr>
      <w:bookmarkStart w:id="231" w:name="_Toc529870464"/>
      <w:bookmarkStart w:id="232" w:name="_Toc6175819"/>
      <w:r>
        <w:t>Flash</w:t>
      </w:r>
      <w:r>
        <w:rPr>
          <w:rFonts w:hint="eastAsia"/>
        </w:rPr>
        <w:t>擦读写</w:t>
      </w:r>
      <w:bookmarkEnd w:id="231"/>
      <w:bookmarkEnd w:id="232"/>
    </w:p>
    <w:p w14:paraId="2FB34CB8" w14:textId="77777777" w:rsidR="000646E5" w:rsidRDefault="000646E5" w:rsidP="000646E5">
      <w:pPr>
        <w:spacing w:before="62" w:after="62"/>
        <w:ind w:firstLine="420"/>
      </w:pPr>
      <w:r w:rsidRPr="004A1E89">
        <w:t>SPI</w:t>
      </w:r>
      <w:r w:rsidRPr="004A1E89">
        <w:rPr>
          <w:rFonts w:hint="eastAsia"/>
        </w:rPr>
        <w:t>传输和</w:t>
      </w:r>
      <w:r w:rsidRPr="004A1E89">
        <w:t>SPI</w:t>
      </w:r>
      <w:r w:rsidRPr="004A1E89">
        <w:rPr>
          <w:rFonts w:hint="eastAsia"/>
        </w:rPr>
        <w:t>消息实现数据的发送和接收使得</w:t>
      </w:r>
      <w:r w:rsidRPr="004A1E89">
        <w:t>SPI</w:t>
      </w:r>
      <w:r w:rsidRPr="004A1E89">
        <w:rPr>
          <w:rFonts w:hint="eastAsia"/>
        </w:rPr>
        <w:t>的使用非常灵活，可以支持丰富的</w:t>
      </w:r>
      <w:r w:rsidRPr="004A1E89">
        <w:t>SPI</w:t>
      </w:r>
      <w:r w:rsidRPr="004A1E89">
        <w:rPr>
          <w:rFonts w:hint="eastAsia"/>
        </w:rPr>
        <w:t>从机器件。但正因为其灵活性，使得接口较多，使用起来较为繁琐。对于绝大部分</w:t>
      </w:r>
      <w:r w:rsidRPr="004A1E89">
        <w:t>SPI</w:t>
      </w:r>
      <w:r w:rsidRPr="004A1E89">
        <w:rPr>
          <w:rFonts w:hint="eastAsia"/>
        </w:rPr>
        <w:t>从机器件，并不需要如此灵活，只需要实现简单的数据发送和接收就可以了，基于此，</w:t>
      </w:r>
      <w:r w:rsidRPr="004A1E89">
        <w:t>AMetal</w:t>
      </w:r>
      <w:r w:rsidRPr="004A1E89">
        <w:rPr>
          <w:rFonts w:hint="eastAsia"/>
        </w:rPr>
        <w:t>提供了两种十分常用的情形：写入一段数据后读取一段数据（先写后读）；写入一段数据后再写入一段数据（连续两次写）。</w:t>
      </w:r>
    </w:p>
    <w:p w14:paraId="0C9308D6" w14:textId="77777777" w:rsidR="000646E5" w:rsidRDefault="000646E5" w:rsidP="000646E5">
      <w:pPr>
        <w:pStyle w:val="40"/>
      </w:pPr>
      <w:r>
        <w:rPr>
          <w:rFonts w:hint="eastAsia"/>
        </w:rPr>
        <w:t>Flash</w:t>
      </w:r>
      <w:r>
        <w:t>擦除</w:t>
      </w:r>
    </w:p>
    <w:p w14:paraId="7FC6B2FC" w14:textId="77777777" w:rsidR="000646E5" w:rsidRDefault="000646E5" w:rsidP="000646E5">
      <w:pPr>
        <w:pStyle w:val="23"/>
        <w:spacing w:before="62" w:after="62"/>
      </w:pPr>
      <w:r>
        <w:rPr>
          <w:rFonts w:hint="eastAsia"/>
        </w:rPr>
        <w:t>A</w:t>
      </w:r>
      <w:r>
        <w:t>M</w:t>
      </w:r>
      <w:r>
        <w:rPr>
          <w:rFonts w:hint="eastAsia"/>
        </w:rPr>
        <w:t>etal</w:t>
      </w:r>
      <w:r>
        <w:t>提供了对</w:t>
      </w:r>
      <w:r>
        <w:t>SPI Flash</w:t>
      </w:r>
      <w:r>
        <w:t>的</w:t>
      </w:r>
      <w:r>
        <w:rPr>
          <w:rFonts w:hint="eastAsia"/>
        </w:rPr>
        <w:t>擦除</w:t>
      </w:r>
      <w:r>
        <w:t>函数，</w:t>
      </w:r>
      <w:r>
        <w:rPr>
          <w:rFonts w:hint="eastAsia"/>
        </w:rPr>
        <w:t>指定擦除</w:t>
      </w:r>
      <w:r>
        <w:t>数据的地址，</w:t>
      </w:r>
      <w:r>
        <w:rPr>
          <w:rFonts w:hint="eastAsia"/>
        </w:rPr>
        <w:t>其</w:t>
      </w:r>
      <w:r>
        <w:t>函数原型如下：</w:t>
      </w:r>
    </w:p>
    <w:p w14:paraId="04CD6510" w14:textId="77777777" w:rsidR="000646E5" w:rsidRDefault="000646E5" w:rsidP="000646E5">
      <w:pPr>
        <w:pStyle w:val="a5"/>
      </w:pPr>
      <w:r>
        <w:t xml:space="preserve">static void spi_flash_erase (am_spi_device_t </w:t>
      </w:r>
      <w:r>
        <w:tab/>
      </w:r>
      <w:r>
        <w:tab/>
      </w:r>
      <w:r>
        <w:tab/>
        <w:t>*p_dev,</w:t>
      </w:r>
    </w:p>
    <w:p w14:paraId="56AABF7F" w14:textId="77777777" w:rsidR="000646E5" w:rsidRPr="00E0113A" w:rsidRDefault="000646E5" w:rsidP="000646E5">
      <w:pPr>
        <w:pStyle w:val="a5"/>
      </w:pPr>
      <w:r>
        <w:t xml:space="preserve">                             uint32_t</w:t>
      </w:r>
      <w:r>
        <w:tab/>
      </w:r>
      <w:r>
        <w:tab/>
      </w:r>
      <w:r>
        <w:tab/>
        <w:t>addr )</w:t>
      </w:r>
    </w:p>
    <w:p w14:paraId="6F815D2D" w14:textId="77777777" w:rsidR="000646E5" w:rsidRPr="00E0113A" w:rsidRDefault="000646E5" w:rsidP="000646E5">
      <w:pPr>
        <w:pStyle w:val="40"/>
        <w:rPr>
          <w:lang w:val="de-DE"/>
        </w:rPr>
      </w:pPr>
      <w:r>
        <w:rPr>
          <w:rFonts w:hint="eastAsia"/>
        </w:rPr>
        <w:t>Flash</w:t>
      </w:r>
      <w:r>
        <w:t>写数据</w:t>
      </w:r>
    </w:p>
    <w:p w14:paraId="50E072B8" w14:textId="77777777" w:rsidR="000646E5" w:rsidRPr="00E0113A" w:rsidRDefault="000646E5" w:rsidP="000646E5">
      <w:pPr>
        <w:pStyle w:val="23"/>
        <w:spacing w:before="62" w:after="62"/>
        <w:rPr>
          <w:lang w:val="de-DE"/>
        </w:rPr>
      </w:pPr>
      <w:r w:rsidRPr="00E0113A">
        <w:rPr>
          <w:rFonts w:hint="eastAsia"/>
          <w:lang w:val="de-DE"/>
        </w:rPr>
        <w:t>A</w:t>
      </w:r>
      <w:r w:rsidRPr="00E0113A">
        <w:rPr>
          <w:lang w:val="de-DE"/>
        </w:rPr>
        <w:t>M</w:t>
      </w:r>
      <w:r w:rsidRPr="00E0113A">
        <w:rPr>
          <w:rFonts w:hint="eastAsia"/>
          <w:lang w:val="de-DE"/>
        </w:rPr>
        <w:t>etal</w:t>
      </w:r>
      <w:r>
        <w:t>提供了对</w:t>
      </w:r>
      <w:r w:rsidRPr="00E0113A">
        <w:rPr>
          <w:lang w:val="de-DE"/>
        </w:rPr>
        <w:t>SPI Flash</w:t>
      </w:r>
      <w:r>
        <w:t>的写</w:t>
      </w:r>
      <w:r>
        <w:rPr>
          <w:rFonts w:hint="eastAsia"/>
        </w:rPr>
        <w:t>入</w:t>
      </w:r>
      <w:r>
        <w:t>函数</w:t>
      </w:r>
      <w:r w:rsidRPr="00E0113A">
        <w:rPr>
          <w:lang w:val="de-DE"/>
        </w:rPr>
        <w:t>，</w:t>
      </w:r>
      <w:r>
        <w:rPr>
          <w:rFonts w:hint="eastAsia"/>
        </w:rPr>
        <w:t>指定</w:t>
      </w:r>
      <w:r>
        <w:t>写入数据的地址及缓存数据长度</w:t>
      </w:r>
      <w:r w:rsidRPr="00E0113A">
        <w:rPr>
          <w:lang w:val="de-DE"/>
        </w:rPr>
        <w:t>，</w:t>
      </w:r>
      <w:r>
        <w:rPr>
          <w:rFonts w:hint="eastAsia"/>
        </w:rPr>
        <w:t>其</w:t>
      </w:r>
      <w:r>
        <w:t>函数原型如下</w:t>
      </w:r>
      <w:r w:rsidRPr="00E0113A">
        <w:rPr>
          <w:lang w:val="de-DE"/>
        </w:rPr>
        <w:t>：</w:t>
      </w:r>
    </w:p>
    <w:p w14:paraId="4D9DE1EC" w14:textId="77777777" w:rsidR="000646E5" w:rsidRDefault="000646E5" w:rsidP="000646E5">
      <w:pPr>
        <w:pStyle w:val="a5"/>
      </w:pPr>
      <w:r>
        <w:t>static void spi_flash_write (am_spi_device_t</w:t>
      </w:r>
      <w:r>
        <w:tab/>
      </w:r>
      <w:r>
        <w:tab/>
      </w:r>
      <w:r>
        <w:tab/>
        <w:t>*p_dev,</w:t>
      </w:r>
    </w:p>
    <w:p w14:paraId="3CF0F5D9" w14:textId="77777777" w:rsidR="000646E5" w:rsidRDefault="000646E5" w:rsidP="000646E5">
      <w:pPr>
        <w:pStyle w:val="a5"/>
      </w:pPr>
      <w:r>
        <w:t xml:space="preserve">                             uint32_t</w:t>
      </w:r>
      <w:r>
        <w:tab/>
      </w:r>
      <w:r>
        <w:tab/>
      </w:r>
      <w:r>
        <w:tab/>
        <w:t>addr,</w:t>
      </w:r>
    </w:p>
    <w:p w14:paraId="03145AE1" w14:textId="77777777" w:rsidR="000646E5" w:rsidRDefault="000646E5" w:rsidP="000646E5">
      <w:pPr>
        <w:pStyle w:val="a5"/>
      </w:pPr>
      <w:r>
        <w:lastRenderedPageBreak/>
        <w:t xml:space="preserve">                             uint32_t</w:t>
      </w:r>
      <w:r>
        <w:tab/>
      </w:r>
      <w:r>
        <w:tab/>
      </w:r>
      <w:r>
        <w:tab/>
        <w:t>length)</w:t>
      </w:r>
    </w:p>
    <w:p w14:paraId="3EEF236F" w14:textId="77777777" w:rsidR="000646E5" w:rsidRDefault="000646E5" w:rsidP="000646E5">
      <w:pPr>
        <w:pStyle w:val="40"/>
      </w:pPr>
      <w:r>
        <w:rPr>
          <w:rFonts w:hint="eastAsia"/>
        </w:rPr>
        <w:t>Flash</w:t>
      </w:r>
      <w:r>
        <w:rPr>
          <w:rFonts w:hint="eastAsia"/>
        </w:rPr>
        <w:t>读</w:t>
      </w:r>
      <w:r>
        <w:t>数据</w:t>
      </w:r>
    </w:p>
    <w:p w14:paraId="772F2DEB" w14:textId="77777777" w:rsidR="000646E5" w:rsidRDefault="000646E5" w:rsidP="000646E5">
      <w:pPr>
        <w:pStyle w:val="23"/>
        <w:spacing w:before="62" w:after="62"/>
      </w:pPr>
      <w:r>
        <w:rPr>
          <w:rFonts w:hint="eastAsia"/>
        </w:rPr>
        <w:t>A</w:t>
      </w:r>
      <w:r>
        <w:t>M</w:t>
      </w:r>
      <w:r>
        <w:rPr>
          <w:rFonts w:hint="eastAsia"/>
        </w:rPr>
        <w:t>etal</w:t>
      </w:r>
      <w:r>
        <w:t>提供了对</w:t>
      </w:r>
      <w:r>
        <w:t>SPI Flash</w:t>
      </w:r>
      <w:r>
        <w:t>的</w:t>
      </w:r>
      <w:r>
        <w:rPr>
          <w:rFonts w:hint="eastAsia"/>
        </w:rPr>
        <w:t>读取</w:t>
      </w:r>
      <w:r>
        <w:t>函数，</w:t>
      </w:r>
      <w:r>
        <w:rPr>
          <w:rFonts w:hint="eastAsia"/>
        </w:rPr>
        <w:t>指定读取</w:t>
      </w:r>
      <w:r>
        <w:t>数据的地址及缓存数据长度，</w:t>
      </w:r>
      <w:r>
        <w:rPr>
          <w:rFonts w:hint="eastAsia"/>
        </w:rPr>
        <w:t>其</w:t>
      </w:r>
      <w:r>
        <w:t>函数原型如下：</w:t>
      </w:r>
    </w:p>
    <w:p w14:paraId="680183FC" w14:textId="77777777" w:rsidR="000646E5" w:rsidRPr="002E04EC" w:rsidRDefault="000646E5" w:rsidP="000646E5">
      <w:pPr>
        <w:pStyle w:val="a5"/>
      </w:pPr>
      <w:r w:rsidRPr="002E04EC">
        <w:t xml:space="preserve">static void spi_flash_read (am_spi_device_t </w:t>
      </w:r>
      <w:r>
        <w:tab/>
      </w:r>
      <w:r>
        <w:tab/>
      </w:r>
      <w:r>
        <w:tab/>
      </w:r>
      <w:r w:rsidRPr="002E04EC">
        <w:t>*p_dev,</w:t>
      </w:r>
    </w:p>
    <w:p w14:paraId="1D313EE1" w14:textId="77777777" w:rsidR="000646E5" w:rsidRPr="002E04EC" w:rsidRDefault="000646E5" w:rsidP="000646E5">
      <w:pPr>
        <w:pStyle w:val="a5"/>
      </w:pPr>
      <w:r w:rsidRPr="002E04EC">
        <w:t xml:space="preserve">                             uint32_t</w:t>
      </w:r>
      <w:r>
        <w:tab/>
      </w:r>
      <w:r>
        <w:tab/>
      </w:r>
      <w:r>
        <w:tab/>
      </w:r>
      <w:r w:rsidRPr="002E04EC">
        <w:t>addr,</w:t>
      </w:r>
    </w:p>
    <w:p w14:paraId="0545F989" w14:textId="77777777" w:rsidR="000646E5" w:rsidRPr="002E04EC" w:rsidRDefault="000646E5" w:rsidP="000646E5">
      <w:pPr>
        <w:pStyle w:val="a5"/>
      </w:pPr>
      <w:r w:rsidRPr="002E04EC">
        <w:t xml:space="preserve">                             uint32_t</w:t>
      </w:r>
      <w:r>
        <w:tab/>
      </w:r>
      <w:r>
        <w:tab/>
      </w:r>
      <w:r>
        <w:tab/>
      </w:r>
      <w:r w:rsidRPr="002E04EC">
        <w:t>length)</w:t>
      </w:r>
    </w:p>
    <w:p w14:paraId="6882AE4C" w14:textId="77777777" w:rsidR="000646E5" w:rsidRPr="002E04EC" w:rsidRDefault="000646E5" w:rsidP="000646E5">
      <w:pPr>
        <w:pStyle w:val="40"/>
        <w:rPr>
          <w:lang w:val="de-DE"/>
        </w:rPr>
      </w:pPr>
      <w:r>
        <w:rPr>
          <w:rFonts w:hint="eastAsia"/>
        </w:rPr>
        <w:t>Flash</w:t>
      </w:r>
      <w:r>
        <w:rPr>
          <w:rFonts w:hint="eastAsia"/>
        </w:rPr>
        <w:t>先读后写</w:t>
      </w:r>
    </w:p>
    <w:p w14:paraId="786575EB" w14:textId="77777777" w:rsidR="000646E5" w:rsidRPr="002E04EC" w:rsidRDefault="000646E5" w:rsidP="000646E5">
      <w:pPr>
        <w:spacing w:before="62" w:after="62"/>
        <w:ind w:firstLine="420"/>
        <w:rPr>
          <w:lang w:val="de-DE"/>
        </w:rPr>
      </w:pPr>
      <w:r w:rsidRPr="004A1E89">
        <w:rPr>
          <w:rFonts w:hint="eastAsia"/>
        </w:rPr>
        <w:t>先写后读即是主机先发送数据至从机</w:t>
      </w:r>
      <w:r w:rsidRPr="002E04EC">
        <w:rPr>
          <w:rFonts w:hint="eastAsia"/>
          <w:lang w:val="de-DE"/>
        </w:rPr>
        <w:t>（</w:t>
      </w:r>
      <w:r w:rsidRPr="004A1E89">
        <w:rPr>
          <w:rFonts w:hint="eastAsia"/>
        </w:rPr>
        <w:t>写</w:t>
      </w:r>
      <w:r w:rsidRPr="002E04EC">
        <w:rPr>
          <w:rFonts w:hint="eastAsia"/>
          <w:lang w:val="de-DE"/>
        </w:rPr>
        <w:t>），</w:t>
      </w:r>
      <w:r w:rsidRPr="004A1E89">
        <w:rPr>
          <w:rFonts w:hint="eastAsia"/>
        </w:rPr>
        <w:t>再自从机接收数据</w:t>
      </w:r>
      <w:r w:rsidRPr="002E04EC">
        <w:rPr>
          <w:rFonts w:hint="eastAsia"/>
          <w:lang w:val="de-DE"/>
        </w:rPr>
        <w:t>（</w:t>
      </w:r>
      <w:r w:rsidRPr="004A1E89">
        <w:rPr>
          <w:rFonts w:hint="eastAsia"/>
        </w:rPr>
        <w:t>读</w:t>
      </w:r>
      <w:r w:rsidRPr="002E04EC">
        <w:rPr>
          <w:rFonts w:hint="eastAsia"/>
          <w:lang w:val="de-DE"/>
        </w:rPr>
        <w:t>）</w:t>
      </w:r>
      <w:r w:rsidRPr="004A1E89">
        <w:rPr>
          <w:rFonts w:hint="eastAsia"/>
        </w:rPr>
        <w:t>。</w:t>
      </w:r>
      <w:bookmarkStart w:id="233" w:name="OLE_LINK60"/>
      <w:bookmarkStart w:id="234" w:name="OLE_LINK59"/>
      <w:r w:rsidRPr="004A1E89">
        <w:rPr>
          <w:rFonts w:hint="eastAsia"/>
        </w:rPr>
        <w:t>注意</w:t>
      </w:r>
      <w:r w:rsidRPr="002E04EC">
        <w:rPr>
          <w:rFonts w:hint="eastAsia"/>
          <w:lang w:val="de-DE"/>
        </w:rPr>
        <w:t>，</w:t>
      </w:r>
      <w:r w:rsidRPr="004A1E89">
        <w:rPr>
          <w:rFonts w:hint="eastAsia"/>
        </w:rPr>
        <w:t>该函数会等待数据传输完成后才会返回</w:t>
      </w:r>
      <w:r w:rsidRPr="002E04EC">
        <w:rPr>
          <w:rFonts w:hint="eastAsia"/>
          <w:lang w:val="de-DE"/>
        </w:rPr>
        <w:t>，</w:t>
      </w:r>
      <w:r w:rsidRPr="004A1E89">
        <w:rPr>
          <w:rFonts w:hint="eastAsia"/>
        </w:rPr>
        <w:t>因此该函数是阻塞式的</w:t>
      </w:r>
      <w:r w:rsidRPr="002E04EC">
        <w:rPr>
          <w:rFonts w:hint="eastAsia"/>
          <w:lang w:val="de-DE"/>
        </w:rPr>
        <w:t>，</w:t>
      </w:r>
      <w:r w:rsidRPr="004A1E89">
        <w:rPr>
          <w:rFonts w:hint="eastAsia"/>
        </w:rPr>
        <w:t>不应在中断环境中调用。</w:t>
      </w:r>
      <w:bookmarkEnd w:id="233"/>
      <w:bookmarkEnd w:id="234"/>
      <w:r w:rsidRPr="004A1E89">
        <w:rPr>
          <w:rFonts w:hint="eastAsia"/>
        </w:rPr>
        <w:t>其函数原型为</w:t>
      </w:r>
      <w:r w:rsidRPr="002E04EC">
        <w:rPr>
          <w:rFonts w:hint="eastAsia"/>
          <w:lang w:val="de-DE"/>
        </w:rPr>
        <w:t>：</w:t>
      </w:r>
    </w:p>
    <w:p w14:paraId="6769B02E" w14:textId="77777777" w:rsidR="000646E5" w:rsidRPr="005A7F96" w:rsidRDefault="000646E5" w:rsidP="005A7F96">
      <w:pPr>
        <w:pStyle w:val="a5"/>
      </w:pPr>
      <w:r w:rsidRPr="005A7F96">
        <w:t>int am_spi_write_then_read (</w:t>
      </w:r>
    </w:p>
    <w:p w14:paraId="5C98BFA2" w14:textId="77777777" w:rsidR="000646E5" w:rsidRPr="005A7F96" w:rsidRDefault="000646E5" w:rsidP="005A7F96">
      <w:pPr>
        <w:pStyle w:val="a5"/>
      </w:pPr>
      <w:r w:rsidRPr="005A7F96">
        <w:rPr>
          <w:rFonts w:hint="eastAsia"/>
        </w:rPr>
        <w:tab/>
      </w:r>
      <w:r w:rsidRPr="005A7F96">
        <w:t>am_spi_device_t  *p_dev,</w:t>
      </w:r>
      <w:r w:rsidRPr="005A7F96">
        <w:tab/>
      </w:r>
      <w:r w:rsidRPr="005A7F96">
        <w:tab/>
      </w:r>
      <w:r w:rsidRPr="005A7F96">
        <w:tab/>
      </w:r>
      <w:r w:rsidRPr="005A7F96">
        <w:rPr>
          <w:rFonts w:hint="eastAsia"/>
        </w:rPr>
        <w:tab/>
      </w:r>
      <w:r w:rsidRPr="005A7F96">
        <w:rPr>
          <w:rFonts w:hint="eastAsia"/>
        </w:rPr>
        <w:tab/>
      </w:r>
      <w:r w:rsidRPr="005A7F96">
        <w:tab/>
        <w:t>// SPI</w:t>
      </w:r>
      <w:r w:rsidRPr="005A7F96">
        <w:rPr>
          <w:rFonts w:hint="eastAsia"/>
        </w:rPr>
        <w:t>从机设备描述符指针</w:t>
      </w:r>
    </w:p>
    <w:p w14:paraId="6AFC8B68" w14:textId="77777777" w:rsidR="000646E5" w:rsidRPr="005A7F96" w:rsidRDefault="000646E5" w:rsidP="005A7F96">
      <w:pPr>
        <w:pStyle w:val="a5"/>
      </w:pPr>
      <w:r w:rsidRPr="005A7F96">
        <w:rPr>
          <w:rFonts w:hint="eastAsia"/>
        </w:rPr>
        <w:tab/>
      </w:r>
      <w:r w:rsidRPr="005A7F96">
        <w:t xml:space="preserve">const uint8_t </w:t>
      </w:r>
      <w:r w:rsidRPr="005A7F96">
        <w:tab/>
        <w:t xml:space="preserve">  *p_txbuf,</w:t>
      </w:r>
      <w:r w:rsidRPr="005A7F96">
        <w:tab/>
      </w:r>
      <w:r w:rsidRPr="005A7F96">
        <w:tab/>
      </w:r>
      <w:r w:rsidRPr="005A7F96">
        <w:rPr>
          <w:rFonts w:hint="eastAsia"/>
        </w:rPr>
        <w:tab/>
      </w:r>
      <w:r w:rsidRPr="005A7F96">
        <w:rPr>
          <w:rFonts w:hint="eastAsia"/>
        </w:rPr>
        <w:tab/>
      </w:r>
      <w:r w:rsidRPr="005A7F96">
        <w:tab/>
        <w:t xml:space="preserve">// </w:t>
      </w:r>
      <w:r w:rsidRPr="005A7F96">
        <w:rPr>
          <w:rFonts w:hint="eastAsia"/>
        </w:rPr>
        <w:t>发送数据缓冲区</w:t>
      </w:r>
    </w:p>
    <w:p w14:paraId="757D01A6" w14:textId="77777777" w:rsidR="000646E5" w:rsidRPr="005A7F96" w:rsidRDefault="000646E5" w:rsidP="005A7F96">
      <w:pPr>
        <w:pStyle w:val="a5"/>
      </w:pPr>
      <w:r w:rsidRPr="005A7F96">
        <w:rPr>
          <w:rFonts w:hint="eastAsia"/>
        </w:rPr>
        <w:tab/>
      </w:r>
      <w:r w:rsidRPr="005A7F96">
        <w:t xml:space="preserve">size_t </w:t>
      </w:r>
      <w:r w:rsidRPr="005A7F96">
        <w:tab/>
      </w:r>
      <w:r w:rsidRPr="005A7F96">
        <w:tab/>
        <w:t xml:space="preserve">  n_tx,</w:t>
      </w:r>
      <w:r w:rsidRPr="005A7F96">
        <w:tab/>
      </w:r>
      <w:r w:rsidRPr="005A7F96">
        <w:tab/>
      </w:r>
      <w:r w:rsidRPr="005A7F96">
        <w:tab/>
      </w:r>
      <w:r w:rsidRPr="005A7F96">
        <w:rPr>
          <w:rFonts w:hint="eastAsia"/>
        </w:rPr>
        <w:tab/>
      </w:r>
      <w:r w:rsidRPr="005A7F96">
        <w:rPr>
          <w:rFonts w:hint="eastAsia"/>
        </w:rPr>
        <w:tab/>
      </w:r>
      <w:r w:rsidRPr="005A7F96">
        <w:tab/>
        <w:t xml:space="preserve">// </w:t>
      </w:r>
      <w:r w:rsidRPr="005A7F96">
        <w:rPr>
          <w:rFonts w:hint="eastAsia"/>
        </w:rPr>
        <w:t>发送数据的字节个数</w:t>
      </w:r>
    </w:p>
    <w:p w14:paraId="57B53AA9" w14:textId="77777777" w:rsidR="000646E5" w:rsidRPr="005A7F96" w:rsidRDefault="000646E5" w:rsidP="005A7F96">
      <w:pPr>
        <w:pStyle w:val="a5"/>
      </w:pPr>
      <w:r w:rsidRPr="005A7F96">
        <w:t xml:space="preserve">     uint8_t </w:t>
      </w:r>
      <w:r w:rsidRPr="005A7F96">
        <w:tab/>
      </w:r>
      <w:r w:rsidRPr="005A7F96">
        <w:tab/>
        <w:t xml:space="preserve">  *p_rxbuf,</w:t>
      </w:r>
      <w:r w:rsidRPr="005A7F96">
        <w:tab/>
      </w:r>
      <w:r w:rsidRPr="005A7F96">
        <w:tab/>
      </w:r>
      <w:r w:rsidRPr="005A7F96">
        <w:rPr>
          <w:rFonts w:hint="eastAsia"/>
        </w:rPr>
        <w:tab/>
      </w:r>
      <w:r w:rsidRPr="005A7F96">
        <w:rPr>
          <w:rFonts w:hint="eastAsia"/>
        </w:rPr>
        <w:tab/>
      </w:r>
      <w:r w:rsidRPr="005A7F96">
        <w:tab/>
        <w:t xml:space="preserve">// </w:t>
      </w:r>
      <w:r w:rsidRPr="005A7F96">
        <w:rPr>
          <w:rFonts w:hint="eastAsia"/>
        </w:rPr>
        <w:t>接收数据缓冲区</w:t>
      </w:r>
    </w:p>
    <w:p w14:paraId="5E983AE3" w14:textId="77777777" w:rsidR="000646E5" w:rsidRPr="005A7F96" w:rsidRDefault="000646E5" w:rsidP="005A7F96">
      <w:pPr>
        <w:pStyle w:val="a5"/>
      </w:pPr>
      <w:r w:rsidRPr="005A7F96">
        <w:rPr>
          <w:rFonts w:hint="eastAsia"/>
        </w:rPr>
        <w:tab/>
      </w:r>
      <w:r w:rsidRPr="005A7F96">
        <w:t xml:space="preserve">size_t </w:t>
      </w:r>
      <w:r w:rsidRPr="005A7F96">
        <w:tab/>
      </w:r>
      <w:r w:rsidRPr="005A7F96">
        <w:tab/>
        <w:t xml:space="preserve">  n_rx);</w:t>
      </w:r>
      <w:r w:rsidRPr="005A7F96">
        <w:tab/>
      </w:r>
      <w:r w:rsidRPr="005A7F96">
        <w:tab/>
      </w:r>
      <w:r w:rsidRPr="005A7F96">
        <w:tab/>
      </w:r>
      <w:r w:rsidRPr="005A7F96">
        <w:rPr>
          <w:rFonts w:hint="eastAsia"/>
        </w:rPr>
        <w:tab/>
      </w:r>
      <w:r w:rsidRPr="005A7F96">
        <w:rPr>
          <w:rFonts w:hint="eastAsia"/>
        </w:rPr>
        <w:tab/>
      </w:r>
      <w:r w:rsidRPr="005A7F96">
        <w:tab/>
        <w:t xml:space="preserve">// </w:t>
      </w:r>
      <w:r w:rsidRPr="005A7F96">
        <w:rPr>
          <w:rFonts w:hint="eastAsia"/>
        </w:rPr>
        <w:t>接收数据的字节个数</w:t>
      </w:r>
    </w:p>
    <w:p w14:paraId="1117F9F9" w14:textId="77777777" w:rsidR="000646E5" w:rsidRPr="004A1E89" w:rsidRDefault="000646E5" w:rsidP="000646E5">
      <w:pPr>
        <w:spacing w:before="62" w:after="62"/>
        <w:ind w:firstLine="420"/>
      </w:pPr>
      <w:r w:rsidRPr="004A1E89">
        <w:rPr>
          <w:rFonts w:hint="eastAsia"/>
        </w:rPr>
        <w:t>如果返回</w:t>
      </w:r>
      <w:r w:rsidRPr="00FC2D4D">
        <w:rPr>
          <w:lang w:val="de-DE"/>
        </w:rPr>
        <w:t>AM_OK</w:t>
      </w:r>
      <w:r w:rsidRPr="00FC2D4D">
        <w:rPr>
          <w:rFonts w:hint="eastAsia"/>
          <w:lang w:val="de-DE"/>
        </w:rPr>
        <w:t>，</w:t>
      </w:r>
      <w:r w:rsidRPr="004A1E89">
        <w:rPr>
          <w:rFonts w:hint="eastAsia"/>
        </w:rPr>
        <w:t>说明数据写和读成功完成；如果返回</w:t>
      </w:r>
      <w:r w:rsidRPr="004A1E89">
        <w:t>-AM_EINVAL</w:t>
      </w:r>
      <w:r w:rsidRPr="004A1E89">
        <w:rPr>
          <w:rFonts w:hint="eastAsia"/>
        </w:rPr>
        <w:t>，说明由于参数错误导致数据写和读失败；如果返回</w:t>
      </w:r>
      <w:r w:rsidRPr="004A1E89">
        <w:t>-AM_EIO</w:t>
      </w:r>
      <w:r w:rsidRPr="004A1E89">
        <w:rPr>
          <w:rFonts w:hint="eastAsia"/>
        </w:rPr>
        <w:t>，说明在数据写或读的过程中发生错误，详见</w:t>
      </w:r>
      <w:r>
        <w:fldChar w:fldCharType="begin"/>
      </w:r>
      <w:r>
        <w:instrText xml:space="preserve"> REF _Ref427348105 \h  \* MERGEFORMAT </w:instrText>
      </w:r>
      <w:r>
        <w:fldChar w:fldCharType="separate"/>
      </w:r>
      <w:r w:rsidR="00B93B10" w:rsidRPr="00184227">
        <w:rPr>
          <w:rFonts w:hint="eastAsia"/>
        </w:rPr>
        <w:t>程序清单</w:t>
      </w:r>
      <w:r w:rsidR="00B93B10">
        <w:t>4.13</w:t>
      </w:r>
      <w:r>
        <w:fldChar w:fldCharType="end"/>
      </w:r>
      <w:r w:rsidRPr="004A1E89">
        <w:rPr>
          <w:rFonts w:hint="eastAsia"/>
        </w:rPr>
        <w:t>。</w:t>
      </w:r>
    </w:p>
    <w:p w14:paraId="5FDD8153" w14:textId="3D779678" w:rsidR="000646E5" w:rsidRPr="00184227" w:rsidRDefault="000646E5" w:rsidP="000646E5">
      <w:pPr>
        <w:pStyle w:val="a7"/>
        <w:spacing w:before="62" w:after="62"/>
      </w:pPr>
      <w:bookmarkStart w:id="235" w:name="_Ref427348105"/>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13</w:t>
      </w:r>
      <w:r w:rsidR="00A26C7F">
        <w:fldChar w:fldCharType="end"/>
      </w:r>
      <w:bookmarkEnd w:id="235"/>
      <w:r w:rsidRPr="00184227">
        <w:t xml:space="preserve">  am_spi_write_then_read()</w:t>
      </w:r>
      <w:r w:rsidRPr="00184227">
        <w:rPr>
          <w:rFonts w:hint="eastAsia"/>
        </w:rPr>
        <w:t>范例程序</w:t>
      </w:r>
    </w:p>
    <w:p w14:paraId="4FB72C03" w14:textId="77777777" w:rsidR="000646E5" w:rsidRPr="005A7F96" w:rsidRDefault="000646E5" w:rsidP="005A7F96">
      <w:pPr>
        <w:pStyle w:val="a5"/>
      </w:pPr>
      <w:r w:rsidRPr="005A7F96">
        <w:t>1</w:t>
      </w:r>
      <w:r w:rsidRPr="005A7F96">
        <w:tab/>
        <w:t>uint8_t  tx_buf[2];</w:t>
      </w:r>
    </w:p>
    <w:p w14:paraId="41204748" w14:textId="77777777" w:rsidR="000646E5" w:rsidRPr="005A7F96" w:rsidRDefault="000646E5" w:rsidP="005A7F96">
      <w:pPr>
        <w:pStyle w:val="a5"/>
      </w:pPr>
      <w:r w:rsidRPr="005A7F96">
        <w:t>2</w:t>
      </w:r>
      <w:r w:rsidRPr="005A7F96">
        <w:tab/>
        <w:t>uint8_t  rx_buf[8];</w:t>
      </w:r>
    </w:p>
    <w:p w14:paraId="0E5B66FB" w14:textId="77777777" w:rsidR="000646E5" w:rsidRPr="005A7F96" w:rsidRDefault="000646E5" w:rsidP="005A7F96">
      <w:pPr>
        <w:pStyle w:val="a5"/>
      </w:pPr>
      <w:r w:rsidRPr="005A7F96">
        <w:t>3</w:t>
      </w:r>
    </w:p>
    <w:p w14:paraId="638A6C25" w14:textId="77777777" w:rsidR="000646E5" w:rsidRPr="005A7F96" w:rsidRDefault="000646E5" w:rsidP="005A7F96">
      <w:pPr>
        <w:pStyle w:val="a5"/>
      </w:pPr>
      <w:r w:rsidRPr="005A7F96">
        <w:t>4</w:t>
      </w:r>
      <w:r w:rsidRPr="005A7F96">
        <w:tab/>
        <w:t>am_spi_write_then_read (&amp;spi_dev, tx_buf, 2, rx_buf, 8);</w:t>
      </w:r>
      <w:r w:rsidRPr="005A7F96">
        <w:tab/>
        <w:t xml:space="preserve">// </w:t>
      </w:r>
      <w:r w:rsidRPr="005A7F96">
        <w:rPr>
          <w:rFonts w:hint="eastAsia"/>
        </w:rPr>
        <w:t>先发送</w:t>
      </w:r>
      <w:r w:rsidRPr="005A7F96">
        <w:t>2</w:t>
      </w:r>
      <w:r w:rsidRPr="005A7F96">
        <w:rPr>
          <w:rFonts w:hint="eastAsia"/>
        </w:rPr>
        <w:t>个数据，再接收</w:t>
      </w:r>
      <w:r w:rsidRPr="005A7F96">
        <w:t>8</w:t>
      </w:r>
      <w:r w:rsidRPr="005A7F96">
        <w:rPr>
          <w:rFonts w:hint="eastAsia"/>
        </w:rPr>
        <w:t>个数据</w:t>
      </w:r>
    </w:p>
    <w:p w14:paraId="5063B3C9" w14:textId="77777777" w:rsidR="000646E5" w:rsidRPr="00184227" w:rsidRDefault="000646E5" w:rsidP="00B169B7">
      <w:pPr>
        <w:pStyle w:val="40"/>
        <w:keepLines w:val="0"/>
        <w:numPr>
          <w:ilvl w:val="3"/>
          <w:numId w:val="16"/>
        </w:numPr>
        <w:tabs>
          <w:tab w:val="num" w:pos="426"/>
          <w:tab w:val="num" w:pos="710"/>
        </w:tabs>
        <w:ind w:left="426" w:hanging="6"/>
      </w:pPr>
      <w:r w:rsidRPr="00184227">
        <w:rPr>
          <w:rFonts w:hint="eastAsia"/>
        </w:rPr>
        <w:t>连续两次写</w:t>
      </w:r>
    </w:p>
    <w:p w14:paraId="1BF518E3" w14:textId="77777777" w:rsidR="000646E5" w:rsidRPr="004A1E89" w:rsidRDefault="000646E5" w:rsidP="000646E5">
      <w:pPr>
        <w:spacing w:before="62" w:after="62"/>
        <w:ind w:firstLine="420"/>
      </w:pPr>
      <w:r w:rsidRPr="004A1E89">
        <w:rPr>
          <w:rFonts w:hint="eastAsia"/>
        </w:rPr>
        <w:t>连续两次写即是主机先发送缓冲区</w:t>
      </w:r>
      <w:r w:rsidRPr="004A1E89">
        <w:t>0</w:t>
      </w:r>
      <w:r w:rsidRPr="004A1E89">
        <w:rPr>
          <w:rFonts w:hint="eastAsia"/>
        </w:rPr>
        <w:t>的数据至从机（写），再发送缓冲区</w:t>
      </w:r>
      <w:r w:rsidRPr="004A1E89">
        <w:t>1</w:t>
      </w:r>
      <w:r w:rsidRPr="004A1E89">
        <w:rPr>
          <w:rFonts w:hint="eastAsia"/>
        </w:rPr>
        <w:t>的数据至从机（写）。如果只需要发送一次数据，可以将第二次发送的数据缓冲区设置为</w:t>
      </w:r>
      <w:r w:rsidRPr="004A1E89">
        <w:t>NULL</w:t>
      </w:r>
      <w:r w:rsidRPr="004A1E89">
        <w:rPr>
          <w:rFonts w:hint="eastAsia"/>
        </w:rPr>
        <w:t>，并设置发送长度</w:t>
      </w:r>
      <w:r w:rsidRPr="004A1E89">
        <w:t>n_tx1</w:t>
      </w:r>
      <w:r w:rsidRPr="004A1E89">
        <w:rPr>
          <w:rFonts w:hint="eastAsia"/>
        </w:rPr>
        <w:t>为</w:t>
      </w:r>
      <w:r w:rsidRPr="004A1E89">
        <w:t>0</w:t>
      </w:r>
      <w:r w:rsidRPr="004A1E89">
        <w:rPr>
          <w:rFonts w:hint="eastAsia"/>
        </w:rPr>
        <w:t>。值得注意的是，该函数同样是阻塞式的，会等待两次数据发送完成后才会返回，不应在中断环境中调用。其函数原型为：</w:t>
      </w:r>
    </w:p>
    <w:p w14:paraId="24C88167" w14:textId="77777777" w:rsidR="000646E5" w:rsidRPr="005A7F96" w:rsidRDefault="000646E5" w:rsidP="005A7F96">
      <w:pPr>
        <w:pStyle w:val="a5"/>
      </w:pPr>
      <w:r w:rsidRPr="005A7F96">
        <w:t>int</w:t>
      </w:r>
      <w:bookmarkStart w:id="236" w:name="OLE_LINK46"/>
      <w:r w:rsidRPr="005A7F96">
        <w:t xml:space="preserve"> am_spi_write_then_write</w:t>
      </w:r>
      <w:bookmarkEnd w:id="236"/>
      <w:r w:rsidRPr="005A7F96">
        <w:t xml:space="preserve"> (</w:t>
      </w:r>
    </w:p>
    <w:p w14:paraId="3B190417" w14:textId="77777777" w:rsidR="000646E5" w:rsidRPr="005A7F96" w:rsidRDefault="000646E5" w:rsidP="005A7F96">
      <w:pPr>
        <w:pStyle w:val="a5"/>
      </w:pPr>
      <w:r w:rsidRPr="005A7F96">
        <w:rPr>
          <w:rFonts w:hint="eastAsia"/>
        </w:rPr>
        <w:tab/>
      </w:r>
      <w:r w:rsidRPr="005A7F96">
        <w:t>am_spi_device_t  *p_dev,</w:t>
      </w:r>
      <w:r w:rsidRPr="005A7F96">
        <w:tab/>
      </w:r>
      <w:r w:rsidRPr="005A7F96">
        <w:tab/>
      </w:r>
      <w:r w:rsidRPr="005A7F96">
        <w:tab/>
      </w:r>
      <w:r w:rsidRPr="005A7F96">
        <w:rPr>
          <w:rFonts w:hint="eastAsia"/>
        </w:rPr>
        <w:tab/>
      </w:r>
      <w:r w:rsidRPr="005A7F96">
        <w:rPr>
          <w:rFonts w:hint="eastAsia"/>
        </w:rPr>
        <w:tab/>
      </w:r>
      <w:r w:rsidRPr="005A7F96">
        <w:tab/>
        <w:t>// SPI</w:t>
      </w:r>
      <w:r w:rsidRPr="005A7F96">
        <w:rPr>
          <w:rFonts w:hint="eastAsia"/>
        </w:rPr>
        <w:t>从机设备描述符指针</w:t>
      </w:r>
    </w:p>
    <w:p w14:paraId="49BEBE9F" w14:textId="77777777" w:rsidR="000646E5" w:rsidRPr="005A7F96" w:rsidRDefault="000646E5" w:rsidP="005A7F96">
      <w:pPr>
        <w:pStyle w:val="a5"/>
      </w:pPr>
      <w:r w:rsidRPr="005A7F96">
        <w:rPr>
          <w:rFonts w:hint="eastAsia"/>
        </w:rPr>
        <w:tab/>
      </w:r>
      <w:r w:rsidRPr="005A7F96">
        <w:t xml:space="preserve">const uint8_t </w:t>
      </w:r>
      <w:r w:rsidRPr="005A7F96">
        <w:tab/>
        <w:t xml:space="preserve">  *p_txbuf0,</w:t>
      </w:r>
      <w:r w:rsidRPr="005A7F96">
        <w:tab/>
      </w:r>
      <w:r w:rsidRPr="005A7F96">
        <w:tab/>
      </w:r>
      <w:r w:rsidRPr="005A7F96">
        <w:rPr>
          <w:rFonts w:hint="eastAsia"/>
        </w:rPr>
        <w:tab/>
      </w:r>
      <w:r w:rsidRPr="005A7F96">
        <w:rPr>
          <w:rFonts w:hint="eastAsia"/>
        </w:rPr>
        <w:tab/>
      </w:r>
      <w:r w:rsidRPr="005A7F96">
        <w:tab/>
        <w:t xml:space="preserve">// </w:t>
      </w:r>
      <w:r w:rsidRPr="005A7F96">
        <w:rPr>
          <w:rFonts w:hint="eastAsia"/>
        </w:rPr>
        <w:t>发送数据缓冲区</w:t>
      </w:r>
      <w:r w:rsidRPr="005A7F96">
        <w:t>0</w:t>
      </w:r>
    </w:p>
    <w:p w14:paraId="35A3B28D" w14:textId="77777777" w:rsidR="000646E5" w:rsidRPr="005A7F96" w:rsidRDefault="000646E5" w:rsidP="005A7F96">
      <w:pPr>
        <w:pStyle w:val="a5"/>
      </w:pPr>
      <w:r w:rsidRPr="005A7F96">
        <w:rPr>
          <w:rFonts w:hint="eastAsia"/>
        </w:rPr>
        <w:tab/>
      </w:r>
      <w:r w:rsidRPr="005A7F96">
        <w:t xml:space="preserve">size_t </w:t>
      </w:r>
      <w:r w:rsidRPr="005A7F96">
        <w:tab/>
        <w:t xml:space="preserve">       n_tx0,</w:t>
      </w:r>
      <w:r w:rsidRPr="005A7F96">
        <w:tab/>
      </w:r>
      <w:r w:rsidRPr="005A7F96">
        <w:tab/>
      </w:r>
      <w:r w:rsidRPr="005A7F96">
        <w:tab/>
      </w:r>
      <w:r w:rsidRPr="005A7F96">
        <w:rPr>
          <w:rFonts w:hint="eastAsia"/>
        </w:rPr>
        <w:tab/>
      </w:r>
      <w:r w:rsidRPr="005A7F96">
        <w:rPr>
          <w:rFonts w:hint="eastAsia"/>
        </w:rPr>
        <w:tab/>
      </w:r>
      <w:r w:rsidRPr="005A7F96">
        <w:tab/>
        <w:t xml:space="preserve">// </w:t>
      </w:r>
      <w:r w:rsidRPr="005A7F96">
        <w:rPr>
          <w:rFonts w:hint="eastAsia"/>
        </w:rPr>
        <w:t>缓冲区</w:t>
      </w:r>
      <w:r w:rsidRPr="005A7F96">
        <w:t>0</w:t>
      </w:r>
      <w:r w:rsidRPr="005A7F96">
        <w:rPr>
          <w:rFonts w:hint="eastAsia"/>
        </w:rPr>
        <w:t>的数据个数</w:t>
      </w:r>
    </w:p>
    <w:p w14:paraId="6405AE6D" w14:textId="77777777" w:rsidR="000646E5" w:rsidRPr="005A7F96" w:rsidRDefault="000646E5" w:rsidP="005A7F96">
      <w:pPr>
        <w:pStyle w:val="a5"/>
      </w:pPr>
      <w:r w:rsidRPr="005A7F96">
        <w:rPr>
          <w:rFonts w:hint="eastAsia"/>
        </w:rPr>
        <w:tab/>
      </w:r>
      <w:r w:rsidRPr="005A7F96">
        <w:t xml:space="preserve">const uint8_t </w:t>
      </w:r>
      <w:r w:rsidRPr="005A7F96">
        <w:tab/>
        <w:t xml:space="preserve">  *p_txbuf1,</w:t>
      </w:r>
      <w:r w:rsidRPr="005A7F96">
        <w:tab/>
      </w:r>
      <w:r w:rsidRPr="005A7F96">
        <w:tab/>
      </w:r>
      <w:r w:rsidRPr="005A7F96">
        <w:rPr>
          <w:rFonts w:hint="eastAsia"/>
        </w:rPr>
        <w:tab/>
      </w:r>
      <w:r w:rsidRPr="005A7F96">
        <w:rPr>
          <w:rFonts w:hint="eastAsia"/>
        </w:rPr>
        <w:tab/>
      </w:r>
      <w:r w:rsidRPr="005A7F96">
        <w:tab/>
        <w:t xml:space="preserve">// </w:t>
      </w:r>
      <w:r w:rsidRPr="005A7F96">
        <w:rPr>
          <w:rFonts w:hint="eastAsia"/>
        </w:rPr>
        <w:t>发送数据缓冲区</w:t>
      </w:r>
      <w:r w:rsidRPr="005A7F96">
        <w:t>1</w:t>
      </w:r>
    </w:p>
    <w:p w14:paraId="49017852" w14:textId="77777777" w:rsidR="000646E5" w:rsidRPr="005A7F96" w:rsidRDefault="000646E5" w:rsidP="005A7F96">
      <w:pPr>
        <w:pStyle w:val="a5"/>
      </w:pPr>
      <w:r w:rsidRPr="005A7F96">
        <w:rPr>
          <w:rFonts w:hint="eastAsia"/>
        </w:rPr>
        <w:tab/>
      </w:r>
      <w:r w:rsidRPr="005A7F96">
        <w:t xml:space="preserve">size_t </w:t>
      </w:r>
      <w:r w:rsidRPr="005A7F96">
        <w:tab/>
      </w:r>
      <w:r w:rsidRPr="005A7F96">
        <w:tab/>
        <w:t xml:space="preserve">  n_tx1);</w:t>
      </w:r>
      <w:r w:rsidRPr="005A7F96">
        <w:tab/>
      </w:r>
      <w:r w:rsidRPr="005A7F96">
        <w:tab/>
      </w:r>
      <w:r w:rsidRPr="005A7F96">
        <w:tab/>
      </w:r>
      <w:r w:rsidRPr="005A7F96">
        <w:rPr>
          <w:rFonts w:hint="eastAsia"/>
        </w:rPr>
        <w:tab/>
      </w:r>
      <w:r w:rsidRPr="005A7F96">
        <w:rPr>
          <w:rFonts w:hint="eastAsia"/>
        </w:rPr>
        <w:tab/>
      </w:r>
      <w:r w:rsidRPr="005A7F96">
        <w:tab/>
        <w:t xml:space="preserve">// </w:t>
      </w:r>
      <w:r w:rsidRPr="005A7F96">
        <w:rPr>
          <w:rFonts w:hint="eastAsia"/>
        </w:rPr>
        <w:t>缓冲区</w:t>
      </w:r>
      <w:r w:rsidRPr="005A7F96">
        <w:t>1</w:t>
      </w:r>
      <w:r w:rsidRPr="005A7F96">
        <w:rPr>
          <w:rFonts w:hint="eastAsia"/>
        </w:rPr>
        <w:t>的数据个数</w:t>
      </w:r>
    </w:p>
    <w:p w14:paraId="5871AAC5" w14:textId="77777777" w:rsidR="000646E5" w:rsidRPr="004A1E89" w:rsidRDefault="000646E5" w:rsidP="000646E5">
      <w:pPr>
        <w:spacing w:before="62" w:after="62"/>
        <w:ind w:firstLine="420"/>
      </w:pPr>
      <w:r w:rsidRPr="004A1E89">
        <w:rPr>
          <w:rFonts w:hint="eastAsia"/>
        </w:rPr>
        <w:t>如果返回</w:t>
      </w:r>
      <w:r w:rsidRPr="004A1E89">
        <w:t>AM_OK</w:t>
      </w:r>
      <w:r w:rsidRPr="004A1E89">
        <w:rPr>
          <w:rFonts w:hint="eastAsia"/>
        </w:rPr>
        <w:t>，说明消息处理成功；如果返回</w:t>
      </w:r>
      <w:r w:rsidRPr="004A1E89">
        <w:t>-AM_EINVAL</w:t>
      </w:r>
      <w:r>
        <w:rPr>
          <w:rFonts w:hint="eastAsia"/>
        </w:rPr>
        <w:t>，说明</w:t>
      </w:r>
      <w:r w:rsidRPr="004A1E89">
        <w:rPr>
          <w:rFonts w:hint="eastAsia"/>
        </w:rPr>
        <w:t>参数错误导致数据发送失败；如果返回</w:t>
      </w:r>
      <w:r w:rsidRPr="004A1E89">
        <w:t>-AM_EIO</w:t>
      </w:r>
      <w:r w:rsidRPr="004A1E89">
        <w:rPr>
          <w:rFonts w:hint="eastAsia"/>
        </w:rPr>
        <w:t>，说明在发送数据的过程中发生错误，详见</w:t>
      </w:r>
      <w:r>
        <w:fldChar w:fldCharType="begin"/>
      </w:r>
      <w:r>
        <w:instrText xml:space="preserve"> REF _Ref427348106 \h  \* MERGEFORMAT </w:instrText>
      </w:r>
      <w:r>
        <w:fldChar w:fldCharType="separate"/>
      </w:r>
      <w:r w:rsidR="00B93B10" w:rsidRPr="00184227">
        <w:rPr>
          <w:rFonts w:hint="eastAsia"/>
        </w:rPr>
        <w:t>程序清单</w:t>
      </w:r>
      <w:r w:rsidR="00B93B10">
        <w:t>4.14</w:t>
      </w:r>
      <w:r>
        <w:fldChar w:fldCharType="end"/>
      </w:r>
      <w:r w:rsidRPr="004A1E89">
        <w:rPr>
          <w:rFonts w:hint="eastAsia"/>
        </w:rPr>
        <w:t>。</w:t>
      </w:r>
    </w:p>
    <w:p w14:paraId="1BB11E43" w14:textId="111D3234" w:rsidR="000646E5" w:rsidRPr="00184227" w:rsidRDefault="000646E5" w:rsidP="000646E5">
      <w:pPr>
        <w:pStyle w:val="a7"/>
        <w:spacing w:before="62" w:after="62"/>
        <w:rPr>
          <w:lang w:val="de-DE"/>
        </w:rPr>
      </w:pPr>
      <w:bookmarkStart w:id="237" w:name="_Ref427348106"/>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14</w:t>
      </w:r>
      <w:r w:rsidR="00A26C7F">
        <w:fldChar w:fldCharType="end"/>
      </w:r>
      <w:bookmarkEnd w:id="237"/>
      <w:r w:rsidRPr="00184227">
        <w:rPr>
          <w:lang w:val="de-DE"/>
        </w:rPr>
        <w:t xml:space="preserve">  am_spi_write_then_write()</w:t>
      </w:r>
      <w:r w:rsidRPr="00184227">
        <w:rPr>
          <w:rFonts w:hint="eastAsia"/>
        </w:rPr>
        <w:t>范例程序</w:t>
      </w:r>
    </w:p>
    <w:p w14:paraId="74E2A9E2" w14:textId="77777777" w:rsidR="000646E5" w:rsidRPr="005A7F96" w:rsidRDefault="005A7F96" w:rsidP="005A7F96">
      <w:pPr>
        <w:pStyle w:val="a5"/>
      </w:pPr>
      <w:r>
        <w:t>1</w:t>
      </w:r>
      <w:r>
        <w:tab/>
      </w:r>
      <w:r w:rsidR="000646E5" w:rsidRPr="005A7F96">
        <w:t>// tx_buf0[]</w:t>
      </w:r>
      <w:r w:rsidR="000646E5" w:rsidRPr="005A7F96">
        <w:rPr>
          <w:rFonts w:hint="eastAsia"/>
        </w:rPr>
        <w:t>和</w:t>
      </w:r>
      <w:r w:rsidR="000646E5" w:rsidRPr="005A7F96">
        <w:t>tx_buf1</w:t>
      </w:r>
      <w:r w:rsidR="000646E5" w:rsidRPr="005A7F96">
        <w:rPr>
          <w:rFonts w:hint="eastAsia"/>
        </w:rPr>
        <w:t>中填入要发送的数据</w:t>
      </w:r>
    </w:p>
    <w:p w14:paraId="369C3020" w14:textId="77777777" w:rsidR="000646E5" w:rsidRPr="005A7F96" w:rsidRDefault="005A7F96" w:rsidP="005A7F96">
      <w:pPr>
        <w:pStyle w:val="a5"/>
      </w:pPr>
      <w:r>
        <w:t>2</w:t>
      </w:r>
      <w:r>
        <w:tab/>
      </w:r>
      <w:r w:rsidR="000646E5" w:rsidRPr="005A7F96">
        <w:t>uint8_t  tx_buf0[2];</w:t>
      </w:r>
    </w:p>
    <w:p w14:paraId="20EEFA31" w14:textId="77777777" w:rsidR="000646E5" w:rsidRPr="005A7F96" w:rsidRDefault="000646E5" w:rsidP="005A7F96">
      <w:pPr>
        <w:pStyle w:val="a5"/>
      </w:pPr>
      <w:r w:rsidRPr="005A7F96">
        <w:lastRenderedPageBreak/>
        <w:t>3</w:t>
      </w:r>
      <w:r w:rsidRPr="005A7F96">
        <w:tab/>
        <w:t>uint8_t  tx_buf1[8];</w:t>
      </w:r>
    </w:p>
    <w:p w14:paraId="0B00F6FB" w14:textId="77777777" w:rsidR="000646E5" w:rsidRPr="005A7F96" w:rsidRDefault="000646E5" w:rsidP="005A7F96">
      <w:pPr>
        <w:pStyle w:val="a5"/>
      </w:pPr>
      <w:r w:rsidRPr="005A7F96">
        <w:rPr>
          <w:rFonts w:hint="eastAsia"/>
        </w:rPr>
        <w:t>4</w:t>
      </w:r>
      <w:r w:rsidRPr="005A7F96">
        <w:tab/>
        <w:t>am_spi_write_then_write (&amp;spi_dev, tx_buf0, 2, tx_buf1, 8);</w:t>
      </w:r>
      <w:r w:rsidRPr="005A7F96">
        <w:tab/>
        <w:t xml:space="preserve">// </w:t>
      </w:r>
      <w:r w:rsidRPr="005A7F96">
        <w:rPr>
          <w:rFonts w:hint="eastAsia"/>
        </w:rPr>
        <w:t>先发送</w:t>
      </w:r>
      <w:r w:rsidRPr="005A7F96">
        <w:t>2</w:t>
      </w:r>
      <w:r w:rsidRPr="005A7F96">
        <w:rPr>
          <w:rFonts w:hint="eastAsia"/>
        </w:rPr>
        <w:t>个数据，再发送</w:t>
      </w:r>
      <w:r w:rsidRPr="005A7F96">
        <w:t>8</w:t>
      </w:r>
      <w:r w:rsidRPr="005A7F96">
        <w:rPr>
          <w:rFonts w:hint="eastAsia"/>
        </w:rPr>
        <w:t>个数据</w:t>
      </w:r>
    </w:p>
    <w:bookmarkEnd w:id="209"/>
    <w:p w14:paraId="3F0FB21B" w14:textId="77777777" w:rsidR="000646E5" w:rsidRDefault="000646E5" w:rsidP="000646E5">
      <w:pPr>
        <w:pStyle w:val="30"/>
        <w:rPr>
          <w:lang w:val="de-DE"/>
        </w:rPr>
      </w:pPr>
      <w:r>
        <w:rPr>
          <w:lang w:val="de-DE"/>
        </w:rPr>
        <w:t xml:space="preserve"> </w:t>
      </w:r>
      <w:bookmarkStart w:id="238" w:name="_Toc529870465"/>
      <w:bookmarkStart w:id="239" w:name="_Toc6175820"/>
      <w:r>
        <w:rPr>
          <w:lang w:val="de-DE"/>
        </w:rPr>
        <w:t>SPI flash</w:t>
      </w:r>
      <w:r>
        <w:rPr>
          <w:rFonts w:hint="eastAsia"/>
          <w:lang w:val="de-DE"/>
        </w:rPr>
        <w:t>读写</w:t>
      </w:r>
      <w:r>
        <w:rPr>
          <w:lang w:val="de-DE"/>
        </w:rPr>
        <w:t>范例</w:t>
      </w:r>
      <w:bookmarkEnd w:id="238"/>
      <w:bookmarkEnd w:id="239"/>
    </w:p>
    <w:p w14:paraId="5830951E" w14:textId="77777777" w:rsidR="000646E5" w:rsidRDefault="000646E5" w:rsidP="000646E5">
      <w:pPr>
        <w:pStyle w:val="23"/>
        <w:spacing w:before="62" w:after="62"/>
        <w:rPr>
          <w:lang w:val="de-DE"/>
        </w:rPr>
      </w:pPr>
      <w:r>
        <w:rPr>
          <w:rFonts w:hint="eastAsia"/>
          <w:lang w:val="de-DE"/>
        </w:rPr>
        <w:t>对地址</w:t>
      </w:r>
      <w:r>
        <w:rPr>
          <w:lang w:val="de-DE"/>
        </w:rPr>
        <w:t>为</w:t>
      </w:r>
      <w:r>
        <w:rPr>
          <w:rFonts w:hint="eastAsia"/>
          <w:lang w:val="de-DE"/>
        </w:rPr>
        <w:t>0</w:t>
      </w:r>
      <w:r>
        <w:rPr>
          <w:lang w:val="de-DE"/>
        </w:rPr>
        <w:t>x0000</w:t>
      </w:r>
      <w:r>
        <w:rPr>
          <w:rFonts w:hint="eastAsia"/>
          <w:lang w:val="de-DE"/>
        </w:rPr>
        <w:t>进行</w:t>
      </w:r>
      <w:r>
        <w:rPr>
          <w:lang w:val="de-DE"/>
        </w:rPr>
        <w:t>擦写读操作，</w:t>
      </w:r>
      <w:r>
        <w:rPr>
          <w:rFonts w:hint="eastAsia"/>
          <w:lang w:val="de-DE"/>
        </w:rPr>
        <w:t>并</w:t>
      </w:r>
      <w:r>
        <w:rPr>
          <w:lang w:val="de-DE"/>
        </w:rPr>
        <w:t>将写入数据与读出数据做比较，</w:t>
      </w:r>
      <w:r>
        <w:rPr>
          <w:rFonts w:hint="eastAsia"/>
          <w:lang w:val="de-DE"/>
        </w:rPr>
        <w:t>详见</w:t>
      </w:r>
      <w:r>
        <w:rPr>
          <w:lang w:val="de-DE"/>
        </w:rPr>
        <w:fldChar w:fldCharType="begin"/>
      </w:r>
      <w:r>
        <w:rPr>
          <w:lang w:val="de-DE"/>
        </w:rPr>
        <w:instrText xml:space="preserve"> </w:instrText>
      </w:r>
      <w:r>
        <w:rPr>
          <w:rFonts w:hint="eastAsia"/>
          <w:lang w:val="de-DE"/>
        </w:rPr>
        <w:instrText>REF _Ref529804352 \h</w:instrText>
      </w:r>
      <w:r>
        <w:rPr>
          <w:lang w:val="de-DE"/>
        </w:rPr>
        <w:instrText xml:space="preserve"> </w:instrText>
      </w:r>
      <w:r>
        <w:rPr>
          <w:lang w:val="de-DE"/>
        </w:rPr>
      </w:r>
      <w:r>
        <w:rPr>
          <w:lang w:val="de-DE"/>
        </w:rPr>
        <w:fldChar w:fldCharType="separate"/>
      </w:r>
      <w:r w:rsidR="00B93B10" w:rsidRPr="00184227">
        <w:rPr>
          <w:rFonts w:hint="eastAsia"/>
        </w:rPr>
        <w:t>程序清单</w:t>
      </w:r>
      <w:r w:rsidR="00B93B10">
        <w:rPr>
          <w:noProof/>
          <w:lang w:val="de-DE"/>
        </w:rPr>
        <w:t>4</w:t>
      </w:r>
      <w:r w:rsidR="00B93B10" w:rsidRPr="00BC2EFF">
        <w:rPr>
          <w:lang w:val="de-DE"/>
        </w:rPr>
        <w:t>.</w:t>
      </w:r>
      <w:r w:rsidR="00B93B10">
        <w:rPr>
          <w:noProof/>
          <w:lang w:val="de-DE"/>
        </w:rPr>
        <w:t>15</w:t>
      </w:r>
      <w:r>
        <w:rPr>
          <w:lang w:val="de-DE"/>
        </w:rPr>
        <w:fldChar w:fldCharType="end"/>
      </w:r>
      <w:r>
        <w:rPr>
          <w:lang w:val="de-DE"/>
        </w:rPr>
        <w:t>。</w:t>
      </w:r>
    </w:p>
    <w:p w14:paraId="5AD57B89" w14:textId="2DBD975B" w:rsidR="000646E5" w:rsidRPr="0046100B" w:rsidRDefault="000646E5" w:rsidP="000646E5">
      <w:pPr>
        <w:pStyle w:val="a7"/>
        <w:spacing w:before="62" w:after="62"/>
        <w:rPr>
          <w:lang w:val="de-DE"/>
        </w:rPr>
      </w:pPr>
      <w:bookmarkStart w:id="240" w:name="_Ref529804352"/>
      <w:r w:rsidRPr="00184227">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4</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15</w:t>
      </w:r>
      <w:r w:rsidR="00A26C7F">
        <w:fldChar w:fldCharType="end"/>
      </w:r>
      <w:bookmarkEnd w:id="240"/>
      <w:r w:rsidRPr="00184227">
        <w:rPr>
          <w:lang w:val="de-DE"/>
        </w:rPr>
        <w:t xml:space="preserve">  </w:t>
      </w:r>
      <w:r>
        <w:rPr>
          <w:lang w:val="de-DE"/>
        </w:rPr>
        <w:t>flash</w:t>
      </w:r>
      <w:r>
        <w:rPr>
          <w:rFonts w:hint="eastAsia"/>
          <w:lang w:val="de-DE"/>
        </w:rPr>
        <w:t>读写</w:t>
      </w:r>
      <w:r w:rsidRPr="00184227">
        <w:rPr>
          <w:rFonts w:hint="eastAsia"/>
        </w:rPr>
        <w:t>范例程序</w:t>
      </w:r>
    </w:p>
    <w:p w14:paraId="4AF1163A" w14:textId="77777777" w:rsidR="000646E5" w:rsidRDefault="000646E5" w:rsidP="000646E5">
      <w:pPr>
        <w:pStyle w:val="a5"/>
      </w:pPr>
      <w:r>
        <w:t>1</w:t>
      </w:r>
      <w:r>
        <w:tab/>
        <w:t>#include "ametal.h"</w:t>
      </w:r>
    </w:p>
    <w:p w14:paraId="1DEE98A6" w14:textId="77777777" w:rsidR="000646E5" w:rsidRDefault="000646E5" w:rsidP="000646E5">
      <w:pPr>
        <w:pStyle w:val="a5"/>
      </w:pPr>
      <w:r>
        <w:t>2</w:t>
      </w:r>
      <w:r>
        <w:tab/>
        <w:t>#include "am_board.h"</w:t>
      </w:r>
    </w:p>
    <w:p w14:paraId="6562C928" w14:textId="77777777" w:rsidR="000646E5" w:rsidRDefault="000646E5" w:rsidP="000646E5">
      <w:pPr>
        <w:pStyle w:val="a5"/>
      </w:pPr>
      <w:r>
        <w:t>3</w:t>
      </w:r>
      <w:r>
        <w:tab/>
        <w:t>#include "am_vdebug.h"</w:t>
      </w:r>
    </w:p>
    <w:p w14:paraId="19CBEDDB" w14:textId="77777777" w:rsidR="000646E5" w:rsidRDefault="000646E5" w:rsidP="000646E5">
      <w:pPr>
        <w:pStyle w:val="a5"/>
      </w:pPr>
      <w:r>
        <w:t>4</w:t>
      </w:r>
      <w:r>
        <w:tab/>
        <w:t>#include "am_delay.h"</w:t>
      </w:r>
    </w:p>
    <w:p w14:paraId="3F70BABB" w14:textId="77777777" w:rsidR="000646E5" w:rsidRDefault="000646E5" w:rsidP="000646E5">
      <w:pPr>
        <w:pStyle w:val="a5"/>
      </w:pPr>
      <w:r>
        <w:t>5</w:t>
      </w:r>
      <w:r>
        <w:tab/>
        <w:t>#include "am_gpio.h"</w:t>
      </w:r>
    </w:p>
    <w:p w14:paraId="62B87F68" w14:textId="77777777" w:rsidR="000646E5" w:rsidRDefault="000646E5" w:rsidP="000646E5">
      <w:pPr>
        <w:pStyle w:val="a5"/>
      </w:pPr>
      <w:r>
        <w:t>6</w:t>
      </w:r>
      <w:r>
        <w:tab/>
        <w:t>#include "demo_all_entries.h"</w:t>
      </w:r>
    </w:p>
    <w:p w14:paraId="5AFCB310" w14:textId="77777777" w:rsidR="000646E5" w:rsidRDefault="000646E5" w:rsidP="000646E5">
      <w:pPr>
        <w:pStyle w:val="a5"/>
      </w:pPr>
      <w:r>
        <w:t>7</w:t>
      </w:r>
      <w:r>
        <w:tab/>
        <w:t>#include "am_spi.h"</w:t>
      </w:r>
    </w:p>
    <w:p w14:paraId="2B6E5770" w14:textId="77777777" w:rsidR="000646E5" w:rsidRDefault="000646E5" w:rsidP="000646E5">
      <w:pPr>
        <w:pStyle w:val="a5"/>
      </w:pPr>
      <w:r>
        <w:t>8</w:t>
      </w:r>
      <w:r>
        <w:tab/>
        <w:t>#include "am_zlg116_inst_init.h"</w:t>
      </w:r>
    </w:p>
    <w:p w14:paraId="431D295F" w14:textId="77777777" w:rsidR="000646E5" w:rsidRDefault="000646E5" w:rsidP="000646E5">
      <w:pPr>
        <w:pStyle w:val="a5"/>
      </w:pPr>
      <w:r>
        <w:t>9</w:t>
      </w:r>
      <w:r>
        <w:tab/>
        <w:t>#include "zlg116_pin.h"</w:t>
      </w:r>
    </w:p>
    <w:p w14:paraId="50C8F881" w14:textId="77777777" w:rsidR="000646E5" w:rsidRDefault="000646E5" w:rsidP="000646E5">
      <w:pPr>
        <w:pStyle w:val="a5"/>
      </w:pPr>
      <w:r>
        <w:t>10</w:t>
      </w:r>
      <w:r>
        <w:tab/>
      </w:r>
      <w:r>
        <w:rPr>
          <w:rFonts w:hint="eastAsia"/>
        </w:rPr>
        <w:t>#define FLASH_PAGE_SIZE    256</w:t>
      </w:r>
      <w:r>
        <w:rPr>
          <w:rFonts w:hint="eastAsia"/>
        </w:rPr>
        <w:tab/>
      </w:r>
      <w:r>
        <w:rPr>
          <w:rFonts w:hint="eastAsia"/>
        </w:rPr>
        <w:tab/>
      </w:r>
      <w:r>
        <w:rPr>
          <w:rFonts w:hint="eastAsia"/>
        </w:rPr>
        <w:tab/>
      </w:r>
      <w:r>
        <w:rPr>
          <w:rFonts w:hint="eastAsia"/>
        </w:rPr>
        <w:tab/>
      </w:r>
      <w:r>
        <w:rPr>
          <w:rFonts w:hint="eastAsia"/>
        </w:rPr>
        <w:tab/>
        <w:t>//</w:t>
      </w:r>
      <w:r w:rsidR="00967F49">
        <w:t xml:space="preserve"> </w:t>
      </w:r>
      <w:r>
        <w:rPr>
          <w:rFonts w:hint="eastAsia"/>
        </w:rPr>
        <w:t xml:space="preserve">SPI Flsah </w:t>
      </w:r>
      <w:r>
        <w:rPr>
          <w:rFonts w:hint="eastAsia"/>
        </w:rPr>
        <w:t>页大小定义</w:t>
      </w:r>
    </w:p>
    <w:p w14:paraId="48F24248" w14:textId="77777777" w:rsidR="000646E5" w:rsidRDefault="000646E5" w:rsidP="000646E5">
      <w:pPr>
        <w:pStyle w:val="a5"/>
      </w:pPr>
      <w:r>
        <w:t>11</w:t>
      </w:r>
      <w:r>
        <w:tab/>
      </w:r>
      <w:r>
        <w:rPr>
          <w:rFonts w:hint="eastAsia"/>
        </w:rPr>
        <w:t>#define TEST_ADDR          0x0000</w:t>
      </w:r>
      <w:r>
        <w:rPr>
          <w:rFonts w:hint="eastAsia"/>
        </w:rPr>
        <w:tab/>
      </w:r>
      <w:r>
        <w:rPr>
          <w:rFonts w:hint="eastAsia"/>
        </w:rPr>
        <w:tab/>
      </w:r>
      <w:r>
        <w:rPr>
          <w:rFonts w:hint="eastAsia"/>
        </w:rPr>
        <w:tab/>
      </w:r>
      <w:r>
        <w:rPr>
          <w:rFonts w:hint="eastAsia"/>
        </w:rPr>
        <w:tab/>
        <w:t>//</w:t>
      </w:r>
      <w:r w:rsidR="00967F49">
        <w:t xml:space="preserve"> </w:t>
      </w:r>
      <w:r>
        <w:rPr>
          <w:rFonts w:hint="eastAsia"/>
        </w:rPr>
        <w:t>测试地址</w:t>
      </w:r>
    </w:p>
    <w:p w14:paraId="10E5A0B2" w14:textId="77777777" w:rsidR="000646E5" w:rsidRDefault="000646E5" w:rsidP="000646E5">
      <w:pPr>
        <w:pStyle w:val="a5"/>
      </w:pPr>
      <w:r>
        <w:t>12</w:t>
      </w:r>
      <w:r>
        <w:tab/>
      </w:r>
      <w:r>
        <w:rPr>
          <w:rFonts w:hint="eastAsia"/>
        </w:rPr>
        <w:t xml:space="preserve">#define TEST_LEN           </w:t>
      </w:r>
      <w:r w:rsidR="00967F49">
        <w:t xml:space="preserve"> </w:t>
      </w:r>
      <w:r>
        <w:rPr>
          <w:rFonts w:hint="eastAsia"/>
        </w:rPr>
        <w:t>FLASH_PAGE_SIZE</w:t>
      </w:r>
      <w:r>
        <w:rPr>
          <w:rFonts w:hint="eastAsia"/>
        </w:rPr>
        <w:tab/>
      </w:r>
      <w:r>
        <w:rPr>
          <w:rFonts w:hint="eastAsia"/>
        </w:rPr>
        <w:tab/>
        <w:t>//</w:t>
      </w:r>
      <w:r w:rsidR="00967F49">
        <w:t xml:space="preserve"> </w:t>
      </w:r>
      <w:r>
        <w:rPr>
          <w:rFonts w:hint="eastAsia"/>
        </w:rPr>
        <w:t>测试字节长度</w:t>
      </w:r>
    </w:p>
    <w:p w14:paraId="54528CA7" w14:textId="77777777" w:rsidR="000646E5" w:rsidRDefault="000646E5" w:rsidP="000646E5">
      <w:pPr>
        <w:pStyle w:val="a5"/>
      </w:pPr>
      <w:r>
        <w:t>13</w:t>
      </w:r>
      <w:r>
        <w:tab/>
      </w:r>
      <w:r>
        <w:rPr>
          <w:rFonts w:hint="eastAsia"/>
        </w:rPr>
        <w:t>static uint8_t g_tx_buf[TEST_LEN]={0x9F};</w:t>
      </w:r>
      <w:r>
        <w:rPr>
          <w:rFonts w:hint="eastAsia"/>
        </w:rPr>
        <w:tab/>
      </w:r>
      <w:r>
        <w:rPr>
          <w:rFonts w:hint="eastAsia"/>
        </w:rPr>
        <w:tab/>
      </w:r>
      <w:r>
        <w:rPr>
          <w:rFonts w:hint="eastAsia"/>
        </w:rPr>
        <w:tab/>
      </w:r>
      <w:r>
        <w:rPr>
          <w:rFonts w:hint="eastAsia"/>
        </w:rPr>
        <w:tab/>
        <w:t>//</w:t>
      </w:r>
      <w:r w:rsidR="00967F49">
        <w:t xml:space="preserve"> </w:t>
      </w:r>
      <w:r>
        <w:rPr>
          <w:rFonts w:hint="eastAsia"/>
        </w:rPr>
        <w:t>写数据缓存</w:t>
      </w:r>
    </w:p>
    <w:p w14:paraId="7DEAC126" w14:textId="77777777" w:rsidR="000646E5" w:rsidRDefault="000646E5" w:rsidP="000646E5">
      <w:pPr>
        <w:pStyle w:val="a5"/>
      </w:pPr>
      <w:r>
        <w:t>14</w:t>
      </w:r>
      <w:r>
        <w:tab/>
      </w:r>
      <w:r>
        <w:rPr>
          <w:rFonts w:hint="eastAsia"/>
        </w:rPr>
        <w:t>static uint8_t g_rx_buf[TEST_LEN]={0};</w:t>
      </w:r>
      <w:r>
        <w:rPr>
          <w:rFonts w:hint="eastAsia"/>
        </w:rPr>
        <w:tab/>
      </w:r>
      <w:r>
        <w:rPr>
          <w:rFonts w:hint="eastAsia"/>
        </w:rPr>
        <w:tab/>
      </w:r>
      <w:r>
        <w:rPr>
          <w:rFonts w:hint="eastAsia"/>
        </w:rPr>
        <w:tab/>
      </w:r>
      <w:r>
        <w:rPr>
          <w:rFonts w:hint="eastAsia"/>
        </w:rPr>
        <w:tab/>
        <w:t>//</w:t>
      </w:r>
      <w:r w:rsidR="00967F49">
        <w:t xml:space="preserve"> </w:t>
      </w:r>
      <w:r>
        <w:rPr>
          <w:rFonts w:hint="eastAsia"/>
        </w:rPr>
        <w:t>读数据缓存</w:t>
      </w:r>
    </w:p>
    <w:p w14:paraId="3200D0E2" w14:textId="77777777" w:rsidR="000646E5" w:rsidRDefault="000646E5" w:rsidP="000646E5">
      <w:pPr>
        <w:pStyle w:val="a5"/>
      </w:pPr>
      <w:r>
        <w:t>15</w:t>
      </w:r>
      <w:r>
        <w:tab/>
      </w:r>
      <w:r w:rsidRPr="00202E6B">
        <w:t>int am_main (void)</w:t>
      </w:r>
    </w:p>
    <w:p w14:paraId="645A2E2A" w14:textId="77777777" w:rsidR="000646E5" w:rsidRPr="00202E6B" w:rsidRDefault="000646E5" w:rsidP="000646E5">
      <w:pPr>
        <w:pStyle w:val="a5"/>
      </w:pPr>
      <w:r>
        <w:t>16</w:t>
      </w:r>
      <w:r w:rsidRPr="00202E6B">
        <w:tab/>
        <w:t>{</w:t>
      </w:r>
    </w:p>
    <w:p w14:paraId="72A9E6B5" w14:textId="77777777" w:rsidR="000646E5" w:rsidRPr="00202E6B" w:rsidRDefault="000646E5" w:rsidP="000646E5">
      <w:pPr>
        <w:pStyle w:val="a5"/>
      </w:pPr>
      <w:r>
        <w:t>17</w:t>
      </w:r>
      <w:r w:rsidRPr="00202E6B">
        <w:tab/>
      </w:r>
      <w:r w:rsidRPr="00202E6B">
        <w:tab/>
        <w:t>uint32_t    length ,</w:t>
      </w:r>
      <w:r>
        <w:t xml:space="preserve">  </w:t>
      </w:r>
      <w:r w:rsidRPr="00202E6B">
        <w:t>i;</w:t>
      </w:r>
    </w:p>
    <w:p w14:paraId="7B04ABB5" w14:textId="77777777" w:rsidR="000646E5" w:rsidRPr="00202E6B" w:rsidRDefault="000646E5" w:rsidP="000646E5">
      <w:pPr>
        <w:pStyle w:val="a5"/>
      </w:pPr>
      <w:r>
        <w:t>18</w:t>
      </w:r>
      <w:r w:rsidRPr="00202E6B">
        <w:tab/>
      </w:r>
      <w:r w:rsidRPr="00202E6B">
        <w:tab/>
        <w:t>AM_DBG_INFO("Start up successful!\r\n");</w:t>
      </w:r>
    </w:p>
    <w:p w14:paraId="7D3C25A1" w14:textId="77777777" w:rsidR="000646E5" w:rsidRPr="00202E6B" w:rsidRDefault="000646E5" w:rsidP="000646E5">
      <w:pPr>
        <w:pStyle w:val="a5"/>
      </w:pPr>
      <w:r>
        <w:t>19</w:t>
      </w:r>
      <w:r w:rsidRPr="00202E6B">
        <w:tab/>
      </w:r>
      <w:r w:rsidRPr="00202E6B">
        <w:tab/>
        <w:t>am_spi_handle_t spi_handle = am_zlg116_spi1_int_inst_init();</w:t>
      </w:r>
    </w:p>
    <w:p w14:paraId="077C7A77" w14:textId="77777777" w:rsidR="000646E5" w:rsidRPr="00202E6B" w:rsidRDefault="000646E5" w:rsidP="000646E5">
      <w:pPr>
        <w:pStyle w:val="a5"/>
      </w:pPr>
      <w:r>
        <w:t>20</w:t>
      </w:r>
      <w:r w:rsidRPr="00202E6B">
        <w:tab/>
      </w:r>
      <w:r w:rsidRPr="00202E6B">
        <w:tab/>
      </w:r>
      <w:r w:rsidRPr="00202E6B">
        <w:tab/>
        <w:t>am_spi_device_t  spi_dev;</w:t>
      </w:r>
    </w:p>
    <w:p w14:paraId="4D72ED23" w14:textId="77777777" w:rsidR="000646E5" w:rsidRPr="00202E6B" w:rsidRDefault="000646E5" w:rsidP="000646E5">
      <w:pPr>
        <w:pStyle w:val="a5"/>
      </w:pPr>
      <w:r>
        <w:t>21</w:t>
      </w:r>
      <w:r w:rsidRPr="00202E6B">
        <w:tab/>
      </w:r>
      <w:r w:rsidRPr="00202E6B">
        <w:tab/>
        <w:t xml:space="preserve">  am_spi_mkdev(</w:t>
      </w:r>
    </w:p>
    <w:p w14:paraId="4D00439C" w14:textId="77777777" w:rsidR="000646E5" w:rsidRPr="00202E6B" w:rsidRDefault="000646E5" w:rsidP="000646E5">
      <w:pPr>
        <w:pStyle w:val="a5"/>
      </w:pPr>
      <w:r>
        <w:t>22</w:t>
      </w:r>
      <w:r w:rsidRPr="00202E6B">
        <w:tab/>
      </w:r>
      <w:r w:rsidRPr="00202E6B">
        <w:tab/>
      </w:r>
      <w:r w:rsidRPr="00202E6B">
        <w:tab/>
        <w:t>&amp;spi_dev,</w:t>
      </w:r>
    </w:p>
    <w:p w14:paraId="1E2EA718" w14:textId="77777777" w:rsidR="000646E5" w:rsidRPr="00202E6B" w:rsidRDefault="000646E5" w:rsidP="000646E5">
      <w:pPr>
        <w:pStyle w:val="a5"/>
      </w:pPr>
      <w:r>
        <w:t>23</w:t>
      </w:r>
      <w:r w:rsidRPr="00202E6B">
        <w:tab/>
      </w:r>
      <w:r w:rsidRPr="00202E6B">
        <w:tab/>
      </w:r>
      <w:r w:rsidRPr="00202E6B">
        <w:tab/>
        <w:t>spi_handle,</w:t>
      </w:r>
    </w:p>
    <w:p w14:paraId="7ECCFB03" w14:textId="77777777" w:rsidR="000646E5" w:rsidRPr="00202E6B" w:rsidRDefault="000646E5" w:rsidP="000646E5">
      <w:pPr>
        <w:pStyle w:val="a5"/>
      </w:pPr>
      <w:r>
        <w:t>24</w:t>
      </w:r>
      <w:r w:rsidRPr="00202E6B">
        <w:rPr>
          <w:rFonts w:hint="eastAsia"/>
        </w:rPr>
        <w:tab/>
      </w:r>
      <w:r w:rsidRPr="00202E6B">
        <w:rPr>
          <w:rFonts w:hint="eastAsia"/>
        </w:rPr>
        <w:tab/>
      </w:r>
      <w:r w:rsidRPr="00202E6B">
        <w:rPr>
          <w:rFonts w:hint="eastAsia"/>
        </w:rPr>
        <w:tab/>
        <w:t xml:space="preserve">8,                         </w:t>
      </w:r>
      <w:r w:rsidRPr="00202E6B">
        <w:rPr>
          <w:rFonts w:hint="eastAsia"/>
        </w:rPr>
        <w:tab/>
      </w:r>
      <w:r w:rsidRPr="00202E6B">
        <w:rPr>
          <w:rFonts w:hint="eastAsia"/>
        </w:rPr>
        <w:tab/>
      </w:r>
      <w:r w:rsidRPr="00202E6B">
        <w:rPr>
          <w:rFonts w:hint="eastAsia"/>
        </w:rPr>
        <w:tab/>
      </w:r>
      <w:r w:rsidRPr="00202E6B">
        <w:rPr>
          <w:rFonts w:hint="eastAsia"/>
        </w:rPr>
        <w:tab/>
        <w:t xml:space="preserve">// </w:t>
      </w:r>
      <w:r w:rsidRPr="00202E6B">
        <w:rPr>
          <w:rFonts w:hint="eastAsia"/>
        </w:rPr>
        <w:t>数据宽度</w:t>
      </w:r>
      <w:r w:rsidRPr="00202E6B">
        <w:rPr>
          <w:rFonts w:hint="eastAsia"/>
        </w:rPr>
        <w:t>8-bit</w:t>
      </w:r>
    </w:p>
    <w:p w14:paraId="18C6A43E" w14:textId="77777777" w:rsidR="000646E5" w:rsidRPr="00202E6B" w:rsidRDefault="000646E5" w:rsidP="000646E5">
      <w:pPr>
        <w:pStyle w:val="a5"/>
      </w:pPr>
      <w:r>
        <w:t>25</w:t>
      </w:r>
      <w:r w:rsidRPr="00202E6B">
        <w:rPr>
          <w:rFonts w:hint="eastAsia"/>
        </w:rPr>
        <w:tab/>
      </w:r>
      <w:r w:rsidRPr="00202E6B">
        <w:rPr>
          <w:rFonts w:hint="eastAsia"/>
        </w:rPr>
        <w:tab/>
      </w:r>
      <w:r w:rsidRPr="00202E6B">
        <w:rPr>
          <w:rFonts w:hint="eastAsia"/>
        </w:rPr>
        <w:tab/>
        <w:t xml:space="preserve">AM_SPI_MODE_0,            </w:t>
      </w:r>
      <w:r w:rsidRPr="00202E6B">
        <w:rPr>
          <w:rFonts w:hint="eastAsia"/>
        </w:rPr>
        <w:tab/>
      </w:r>
      <w:r w:rsidRPr="00202E6B">
        <w:rPr>
          <w:rFonts w:hint="eastAsia"/>
        </w:rPr>
        <w:tab/>
        <w:t xml:space="preserve"> </w:t>
      </w:r>
      <w:r w:rsidRPr="00202E6B">
        <w:rPr>
          <w:rFonts w:hint="eastAsia"/>
        </w:rPr>
        <w:tab/>
        <w:t xml:space="preserve">// </w:t>
      </w:r>
      <w:r w:rsidRPr="00202E6B">
        <w:rPr>
          <w:rFonts w:hint="eastAsia"/>
        </w:rPr>
        <w:t>模式</w:t>
      </w:r>
      <w:r w:rsidRPr="00202E6B">
        <w:rPr>
          <w:rFonts w:hint="eastAsia"/>
        </w:rPr>
        <w:t>0</w:t>
      </w:r>
    </w:p>
    <w:p w14:paraId="1797A5A2" w14:textId="77777777" w:rsidR="000646E5" w:rsidRPr="00202E6B" w:rsidRDefault="000646E5" w:rsidP="000646E5">
      <w:pPr>
        <w:pStyle w:val="a5"/>
      </w:pPr>
      <w:r>
        <w:t>26</w:t>
      </w:r>
      <w:r w:rsidRPr="00202E6B">
        <w:rPr>
          <w:rFonts w:hint="eastAsia"/>
        </w:rPr>
        <w:tab/>
      </w:r>
      <w:r w:rsidRPr="00202E6B">
        <w:rPr>
          <w:rFonts w:hint="eastAsia"/>
        </w:rPr>
        <w:tab/>
      </w:r>
      <w:r w:rsidRPr="00202E6B">
        <w:rPr>
          <w:rFonts w:hint="eastAsia"/>
        </w:rPr>
        <w:tab/>
        <w:t xml:space="preserve">3000000,                     </w:t>
      </w:r>
      <w:r w:rsidRPr="00202E6B">
        <w:rPr>
          <w:rFonts w:hint="eastAsia"/>
        </w:rPr>
        <w:tab/>
      </w:r>
      <w:r w:rsidRPr="00202E6B">
        <w:rPr>
          <w:rFonts w:hint="eastAsia"/>
        </w:rPr>
        <w:tab/>
      </w:r>
      <w:r w:rsidRPr="00202E6B">
        <w:rPr>
          <w:rFonts w:hint="eastAsia"/>
        </w:rPr>
        <w:tab/>
        <w:t xml:space="preserve">// </w:t>
      </w:r>
      <w:r w:rsidRPr="00202E6B">
        <w:rPr>
          <w:rFonts w:hint="eastAsia"/>
        </w:rPr>
        <w:t>最大频率</w:t>
      </w:r>
      <w:r w:rsidRPr="00202E6B">
        <w:rPr>
          <w:rFonts w:hint="eastAsia"/>
        </w:rPr>
        <w:t>3000000Hz</w:t>
      </w:r>
    </w:p>
    <w:p w14:paraId="2FB9F9CA" w14:textId="77777777" w:rsidR="000646E5" w:rsidRPr="00202E6B" w:rsidRDefault="000646E5" w:rsidP="000646E5">
      <w:pPr>
        <w:pStyle w:val="a5"/>
      </w:pPr>
      <w:r>
        <w:t>27</w:t>
      </w:r>
      <w:r w:rsidRPr="00202E6B">
        <w:rPr>
          <w:rFonts w:hint="eastAsia"/>
        </w:rPr>
        <w:tab/>
      </w:r>
      <w:r w:rsidRPr="00202E6B">
        <w:rPr>
          <w:rFonts w:hint="eastAsia"/>
        </w:rPr>
        <w:tab/>
      </w:r>
      <w:r w:rsidRPr="00202E6B">
        <w:rPr>
          <w:rFonts w:hint="eastAsia"/>
        </w:rPr>
        <w:tab/>
        <w:t xml:space="preserve">PIOA_4,                   </w:t>
      </w:r>
      <w:r w:rsidRPr="00202E6B">
        <w:rPr>
          <w:rFonts w:hint="eastAsia"/>
        </w:rPr>
        <w:tab/>
      </w:r>
      <w:r w:rsidRPr="00202E6B">
        <w:rPr>
          <w:rFonts w:hint="eastAsia"/>
        </w:rPr>
        <w:tab/>
      </w:r>
      <w:r w:rsidRPr="00202E6B">
        <w:rPr>
          <w:rFonts w:hint="eastAsia"/>
        </w:rPr>
        <w:tab/>
      </w:r>
      <w:r w:rsidRPr="00202E6B">
        <w:rPr>
          <w:rFonts w:hint="eastAsia"/>
        </w:rPr>
        <w:tab/>
        <w:t xml:space="preserve">// </w:t>
      </w:r>
      <w:r w:rsidRPr="00202E6B">
        <w:rPr>
          <w:rFonts w:hint="eastAsia"/>
        </w:rPr>
        <w:t>片选</w:t>
      </w:r>
      <w:r w:rsidRPr="00202E6B">
        <w:rPr>
          <w:rFonts w:hint="eastAsia"/>
        </w:rPr>
        <w:t>PIOA_4</w:t>
      </w:r>
    </w:p>
    <w:p w14:paraId="0CB08E3B" w14:textId="77777777" w:rsidR="000646E5" w:rsidRPr="00202E6B" w:rsidRDefault="000646E5" w:rsidP="000646E5">
      <w:pPr>
        <w:pStyle w:val="a5"/>
      </w:pPr>
      <w:r>
        <w:t>28</w:t>
      </w:r>
      <w:r w:rsidRPr="00202E6B">
        <w:rPr>
          <w:rFonts w:hint="eastAsia"/>
        </w:rPr>
        <w:tab/>
      </w:r>
      <w:r w:rsidRPr="00202E6B">
        <w:rPr>
          <w:rFonts w:hint="eastAsia"/>
        </w:rPr>
        <w:tab/>
      </w:r>
      <w:r w:rsidRPr="00202E6B">
        <w:rPr>
          <w:rFonts w:hint="eastAsia"/>
        </w:rPr>
        <w:tab/>
        <w:t xml:space="preserve">NULL);                      </w:t>
      </w:r>
      <w:r w:rsidRPr="00202E6B">
        <w:rPr>
          <w:rFonts w:hint="eastAsia"/>
        </w:rPr>
        <w:tab/>
      </w:r>
      <w:r w:rsidRPr="00202E6B">
        <w:rPr>
          <w:rFonts w:hint="eastAsia"/>
        </w:rPr>
        <w:tab/>
      </w:r>
      <w:r w:rsidRPr="00202E6B">
        <w:rPr>
          <w:rFonts w:hint="eastAsia"/>
        </w:rPr>
        <w:tab/>
        <w:t>//</w:t>
      </w:r>
      <w:r w:rsidR="00967F49">
        <w:t xml:space="preserve"> </w:t>
      </w:r>
      <w:r w:rsidRPr="00202E6B">
        <w:rPr>
          <w:rFonts w:hint="eastAsia"/>
        </w:rPr>
        <w:t>无自定义函数，设置</w:t>
      </w:r>
      <w:r w:rsidRPr="00202E6B">
        <w:rPr>
          <w:rFonts w:hint="eastAsia"/>
        </w:rPr>
        <w:t>NULL</w:t>
      </w:r>
    </w:p>
    <w:p w14:paraId="6C4D2AB9" w14:textId="77777777" w:rsidR="000646E5" w:rsidRPr="00202E6B" w:rsidRDefault="000646E5" w:rsidP="000646E5">
      <w:pPr>
        <w:pStyle w:val="a5"/>
      </w:pPr>
      <w:r>
        <w:t>29</w:t>
      </w:r>
      <w:r w:rsidRPr="00202E6B">
        <w:rPr>
          <w:rFonts w:hint="eastAsia"/>
        </w:rPr>
        <w:tab/>
      </w:r>
      <w:r w:rsidRPr="00202E6B">
        <w:rPr>
          <w:rFonts w:hint="eastAsia"/>
        </w:rPr>
        <w:tab/>
        <w:t xml:space="preserve"> </w:t>
      </w:r>
      <w:r>
        <w:tab/>
      </w:r>
      <w:r w:rsidRPr="00202E6B">
        <w:rPr>
          <w:rFonts w:hint="eastAsia"/>
        </w:rPr>
        <w:t xml:space="preserve">am_spi_setup(&amp;spi_dev);         </w:t>
      </w:r>
      <w:r>
        <w:tab/>
      </w:r>
      <w:r>
        <w:tab/>
      </w:r>
      <w:r>
        <w:tab/>
      </w:r>
      <w:r w:rsidRPr="00202E6B">
        <w:rPr>
          <w:rFonts w:hint="eastAsia"/>
        </w:rPr>
        <w:t xml:space="preserve">// </w:t>
      </w:r>
      <w:r w:rsidRPr="00202E6B">
        <w:rPr>
          <w:rFonts w:hint="eastAsia"/>
        </w:rPr>
        <w:t>设置从机设备</w:t>
      </w:r>
    </w:p>
    <w:p w14:paraId="676CEB5F" w14:textId="77777777" w:rsidR="000646E5" w:rsidRPr="00202E6B" w:rsidRDefault="000646E5" w:rsidP="000646E5">
      <w:pPr>
        <w:pStyle w:val="a5"/>
      </w:pPr>
      <w:r>
        <w:t>30</w:t>
      </w:r>
      <w:r w:rsidRPr="00202E6B">
        <w:tab/>
      </w:r>
      <w:r w:rsidRPr="00202E6B">
        <w:tab/>
      </w:r>
      <w:r>
        <w:tab/>
      </w:r>
      <w:r w:rsidRPr="00202E6B">
        <w:t>spi_flash_erase(&amp;spi_dev, TEST_ADDR);</w:t>
      </w:r>
      <w:r>
        <w:tab/>
      </w:r>
      <w:r>
        <w:tab/>
      </w:r>
      <w:r w:rsidRPr="00202E6B">
        <w:t>//</w:t>
      </w:r>
      <w:r w:rsidRPr="007B4646">
        <w:rPr>
          <w:rFonts w:hint="eastAsia"/>
        </w:rPr>
        <w:t xml:space="preserve"> </w:t>
      </w:r>
      <w:r w:rsidRPr="00202E6B">
        <w:rPr>
          <w:rFonts w:hint="eastAsia"/>
        </w:rPr>
        <w:t>擦除当前地址中数据</w:t>
      </w:r>
    </w:p>
    <w:p w14:paraId="588E9891" w14:textId="77777777" w:rsidR="000646E5" w:rsidRPr="002F3BEF" w:rsidRDefault="000646E5" w:rsidP="000646E5">
      <w:pPr>
        <w:pStyle w:val="a5"/>
      </w:pPr>
      <w:r>
        <w:t>31</w:t>
      </w:r>
      <w:r w:rsidRPr="00202E6B">
        <w:rPr>
          <w:rFonts w:hint="eastAsia"/>
        </w:rPr>
        <w:tab/>
      </w:r>
      <w:r w:rsidRPr="00202E6B">
        <w:rPr>
          <w:rFonts w:hint="eastAsia"/>
        </w:rPr>
        <w:tab/>
      </w:r>
      <w:r w:rsidRPr="00202E6B">
        <w:rPr>
          <w:rFonts w:hint="eastAsia"/>
        </w:rPr>
        <w:tab/>
        <w:t>AM_DBG_INFO("FLASH</w:t>
      </w:r>
      <w:r w:rsidRPr="00202E6B">
        <w:rPr>
          <w:rFonts w:hint="eastAsia"/>
        </w:rPr>
        <w:t>擦除完成</w:t>
      </w:r>
      <w:r w:rsidRPr="00202E6B">
        <w:rPr>
          <w:rFonts w:hint="eastAsia"/>
        </w:rPr>
        <w:t>\r\n");</w:t>
      </w:r>
    </w:p>
    <w:p w14:paraId="717FD295" w14:textId="77777777" w:rsidR="000646E5" w:rsidRPr="00202E6B" w:rsidRDefault="000646E5" w:rsidP="000646E5">
      <w:pPr>
        <w:pStyle w:val="a5"/>
      </w:pPr>
      <w:r>
        <w:t>32</w:t>
      </w:r>
      <w:r w:rsidRPr="00202E6B">
        <w:tab/>
      </w:r>
      <w:r w:rsidRPr="00202E6B">
        <w:tab/>
        <w:t>for (i = 0; i &lt; length; i++) {</w:t>
      </w:r>
      <w:r>
        <w:tab/>
      </w:r>
      <w:r>
        <w:tab/>
      </w:r>
      <w:r>
        <w:tab/>
      </w:r>
      <w:r>
        <w:tab/>
      </w:r>
      <w:r>
        <w:tab/>
      </w:r>
      <w:r>
        <w:tab/>
      </w:r>
      <w:r w:rsidRPr="00202E6B">
        <w:t>//</w:t>
      </w:r>
      <w:r w:rsidRPr="007B4646">
        <w:rPr>
          <w:rFonts w:hint="eastAsia"/>
        </w:rPr>
        <w:t xml:space="preserve"> </w:t>
      </w:r>
      <w:r>
        <w:rPr>
          <w:rFonts w:hint="eastAsia"/>
        </w:rPr>
        <w:t>填充</w:t>
      </w:r>
      <w:r w:rsidRPr="00202E6B">
        <w:rPr>
          <w:rFonts w:hint="eastAsia"/>
        </w:rPr>
        <w:t>数据</w:t>
      </w:r>
    </w:p>
    <w:p w14:paraId="4FBE8B26" w14:textId="77777777" w:rsidR="000646E5" w:rsidRPr="00202E6B" w:rsidRDefault="000646E5" w:rsidP="000646E5">
      <w:pPr>
        <w:pStyle w:val="a5"/>
      </w:pPr>
      <w:r>
        <w:t>33</w:t>
      </w:r>
      <w:r w:rsidRPr="00202E6B">
        <w:tab/>
      </w:r>
      <w:r w:rsidRPr="00202E6B">
        <w:tab/>
      </w:r>
      <w:r w:rsidRPr="00202E6B">
        <w:tab/>
        <w:t>g_tx_buf[i] = i + 1;</w:t>
      </w:r>
    </w:p>
    <w:p w14:paraId="5BED15BB" w14:textId="77777777" w:rsidR="000646E5" w:rsidRPr="00202E6B" w:rsidRDefault="000646E5" w:rsidP="000646E5">
      <w:pPr>
        <w:pStyle w:val="a5"/>
      </w:pPr>
      <w:r>
        <w:t>34</w:t>
      </w:r>
      <w:r w:rsidRPr="00202E6B">
        <w:tab/>
      </w:r>
      <w:r w:rsidRPr="00202E6B">
        <w:tab/>
        <w:t>}</w:t>
      </w:r>
    </w:p>
    <w:p w14:paraId="31679A79" w14:textId="77777777" w:rsidR="000646E5" w:rsidRPr="00202E6B" w:rsidRDefault="000646E5" w:rsidP="000646E5">
      <w:pPr>
        <w:pStyle w:val="a5"/>
      </w:pPr>
      <w:r>
        <w:t>35</w:t>
      </w:r>
      <w:r w:rsidRPr="00202E6B">
        <w:tab/>
      </w:r>
      <w:r w:rsidRPr="00202E6B">
        <w:tab/>
        <w:t>spi_flash_write(&amp;spi_dev, TEST_ADDR, length);</w:t>
      </w:r>
      <w:r>
        <w:tab/>
      </w:r>
      <w:r>
        <w:tab/>
        <w:t>//</w:t>
      </w:r>
      <w:r w:rsidRPr="007B4646">
        <w:rPr>
          <w:rFonts w:hint="eastAsia"/>
        </w:rPr>
        <w:t xml:space="preserve"> </w:t>
      </w:r>
      <w:r w:rsidRPr="00202E6B">
        <w:rPr>
          <w:rFonts w:hint="eastAsia"/>
        </w:rPr>
        <w:t>写入数据到设定</w:t>
      </w:r>
      <w:r w:rsidRPr="00202E6B">
        <w:rPr>
          <w:rFonts w:hint="eastAsia"/>
        </w:rPr>
        <w:t>SPI_FLASH</w:t>
      </w:r>
      <w:r w:rsidRPr="00202E6B">
        <w:rPr>
          <w:rFonts w:hint="eastAsia"/>
        </w:rPr>
        <w:t>地址</w:t>
      </w:r>
    </w:p>
    <w:p w14:paraId="6E9DF13E" w14:textId="77777777" w:rsidR="000646E5" w:rsidRPr="00202E6B" w:rsidRDefault="000646E5" w:rsidP="000646E5">
      <w:pPr>
        <w:pStyle w:val="a5"/>
      </w:pPr>
      <w:r>
        <w:t>36</w:t>
      </w:r>
      <w:r w:rsidRPr="00202E6B">
        <w:tab/>
      </w:r>
      <w:r w:rsidRPr="00202E6B">
        <w:tab/>
        <w:t>am_mdelay(10);</w:t>
      </w:r>
    </w:p>
    <w:p w14:paraId="3C3CB6D5" w14:textId="77777777" w:rsidR="000646E5" w:rsidRPr="00202E6B" w:rsidRDefault="000646E5" w:rsidP="000646E5">
      <w:pPr>
        <w:pStyle w:val="a5"/>
      </w:pPr>
      <w:r>
        <w:t>37</w:t>
      </w:r>
      <w:r w:rsidRPr="00202E6B">
        <w:rPr>
          <w:rFonts w:hint="eastAsia"/>
        </w:rPr>
        <w:tab/>
      </w:r>
      <w:r w:rsidRPr="00202E6B">
        <w:rPr>
          <w:rFonts w:hint="eastAsia"/>
        </w:rPr>
        <w:tab/>
        <w:t>AM_DBG_INFO("FLASH</w:t>
      </w:r>
      <w:r w:rsidRPr="00202E6B">
        <w:rPr>
          <w:rFonts w:hint="eastAsia"/>
        </w:rPr>
        <w:t>数据写入完成</w:t>
      </w:r>
      <w:r w:rsidRPr="00202E6B">
        <w:rPr>
          <w:rFonts w:hint="eastAsia"/>
        </w:rPr>
        <w:t>\r\n");</w:t>
      </w:r>
    </w:p>
    <w:p w14:paraId="003EE505" w14:textId="77777777" w:rsidR="000646E5" w:rsidRPr="00202E6B" w:rsidRDefault="000646E5" w:rsidP="000646E5">
      <w:pPr>
        <w:pStyle w:val="a5"/>
      </w:pPr>
      <w:r>
        <w:lastRenderedPageBreak/>
        <w:t>38</w:t>
      </w:r>
      <w:r w:rsidRPr="00202E6B">
        <w:tab/>
      </w:r>
      <w:r w:rsidRPr="00202E6B">
        <w:tab/>
        <w:t>for (i = 0; i &lt; length; i++) {</w:t>
      </w:r>
    </w:p>
    <w:p w14:paraId="07E4A9EA" w14:textId="77777777" w:rsidR="000646E5" w:rsidRPr="00202E6B" w:rsidRDefault="000646E5" w:rsidP="000646E5">
      <w:pPr>
        <w:pStyle w:val="a5"/>
      </w:pPr>
      <w:r>
        <w:t>39</w:t>
      </w:r>
      <w:r w:rsidRPr="00202E6B">
        <w:tab/>
      </w:r>
      <w:r w:rsidRPr="00202E6B">
        <w:tab/>
      </w:r>
      <w:r w:rsidRPr="00202E6B">
        <w:tab/>
        <w:t>g_rx_buf[i] = 0;</w:t>
      </w:r>
    </w:p>
    <w:p w14:paraId="6A573938" w14:textId="77777777" w:rsidR="000646E5" w:rsidRPr="00202E6B" w:rsidRDefault="000646E5" w:rsidP="000646E5">
      <w:pPr>
        <w:pStyle w:val="a5"/>
      </w:pPr>
      <w:r>
        <w:t>40</w:t>
      </w:r>
      <w:r w:rsidRPr="00202E6B">
        <w:tab/>
      </w:r>
      <w:r w:rsidRPr="00202E6B">
        <w:tab/>
        <w:t>}</w:t>
      </w:r>
    </w:p>
    <w:p w14:paraId="2F3AFEF0" w14:textId="77777777" w:rsidR="000646E5" w:rsidRPr="00202E6B" w:rsidRDefault="000646E5" w:rsidP="000646E5">
      <w:pPr>
        <w:pStyle w:val="a5"/>
      </w:pPr>
      <w:r>
        <w:t>41</w:t>
      </w:r>
      <w:r w:rsidRPr="00202E6B">
        <w:tab/>
      </w:r>
      <w:r w:rsidRPr="00202E6B">
        <w:tab/>
        <w:t>spi_flash_read(&amp;spi_dev, TEST_ADDR, length);</w:t>
      </w:r>
      <w:r>
        <w:tab/>
      </w:r>
      <w:r>
        <w:tab/>
      </w:r>
      <w:r>
        <w:rPr>
          <w:rFonts w:hint="eastAsia"/>
        </w:rPr>
        <w:t>//</w:t>
      </w:r>
      <w:r w:rsidRPr="007B4646">
        <w:rPr>
          <w:rFonts w:hint="eastAsia"/>
        </w:rPr>
        <w:t xml:space="preserve"> </w:t>
      </w:r>
      <w:r w:rsidRPr="00202E6B">
        <w:rPr>
          <w:rFonts w:hint="eastAsia"/>
        </w:rPr>
        <w:t>从设定的</w:t>
      </w:r>
      <w:r w:rsidRPr="00202E6B">
        <w:rPr>
          <w:rFonts w:hint="eastAsia"/>
        </w:rPr>
        <w:t>SPI_FLASH</w:t>
      </w:r>
      <w:r w:rsidRPr="00202E6B">
        <w:rPr>
          <w:rFonts w:hint="eastAsia"/>
        </w:rPr>
        <w:t>地址中读取数据</w:t>
      </w:r>
    </w:p>
    <w:p w14:paraId="0553136F" w14:textId="77777777" w:rsidR="000646E5" w:rsidRPr="00202E6B" w:rsidRDefault="000646E5" w:rsidP="000646E5">
      <w:pPr>
        <w:pStyle w:val="a5"/>
      </w:pPr>
      <w:r>
        <w:t>42</w:t>
      </w:r>
      <w:r w:rsidRPr="00202E6B">
        <w:tab/>
      </w:r>
      <w:r w:rsidRPr="00202E6B">
        <w:tab/>
        <w:t>am_mdelay(10);</w:t>
      </w:r>
    </w:p>
    <w:p w14:paraId="5F1D3F6C" w14:textId="77777777" w:rsidR="000646E5" w:rsidRPr="00202E6B" w:rsidRDefault="000646E5" w:rsidP="000646E5">
      <w:pPr>
        <w:pStyle w:val="a5"/>
      </w:pPr>
      <w:r>
        <w:t>43</w:t>
      </w:r>
      <w:r w:rsidRPr="00202E6B">
        <w:tab/>
      </w:r>
      <w:r w:rsidRPr="00202E6B">
        <w:tab/>
        <w:t>for (i = 0; i &lt; length; i++) {</w:t>
      </w:r>
      <w:r>
        <w:tab/>
      </w:r>
      <w:r>
        <w:tab/>
      </w:r>
      <w:r>
        <w:tab/>
      </w:r>
      <w:r>
        <w:tab/>
      </w:r>
      <w:r>
        <w:tab/>
      </w:r>
      <w:r>
        <w:tab/>
        <w:t>//</w:t>
      </w:r>
      <w:r w:rsidR="00967F49">
        <w:t xml:space="preserve"> </w:t>
      </w:r>
      <w:r w:rsidRPr="00202E6B">
        <w:rPr>
          <w:rFonts w:hint="eastAsia"/>
        </w:rPr>
        <w:t>数据校验</w:t>
      </w:r>
    </w:p>
    <w:p w14:paraId="0016F19F" w14:textId="77777777" w:rsidR="000646E5" w:rsidRPr="00202E6B" w:rsidRDefault="000646E5" w:rsidP="000646E5">
      <w:pPr>
        <w:pStyle w:val="a5"/>
      </w:pPr>
      <w:r>
        <w:t>44</w:t>
      </w:r>
      <w:r w:rsidRPr="00202E6B">
        <w:tab/>
      </w:r>
      <w:r w:rsidRPr="00202E6B">
        <w:tab/>
      </w:r>
      <w:r w:rsidRPr="00202E6B">
        <w:tab/>
        <w:t>AM_DBG_INFO(" read %2dst data is : 0x%2x \r\n", i, g_rx_buf[i]);</w:t>
      </w:r>
    </w:p>
    <w:p w14:paraId="0B401D02" w14:textId="77777777" w:rsidR="000646E5" w:rsidRPr="00202E6B" w:rsidRDefault="000646E5" w:rsidP="000646E5">
      <w:pPr>
        <w:pStyle w:val="a5"/>
      </w:pPr>
      <w:r>
        <w:t>45</w:t>
      </w:r>
      <w:r w:rsidRPr="00202E6B">
        <w:tab/>
      </w:r>
      <w:r w:rsidRPr="00202E6B">
        <w:tab/>
      </w:r>
      <w:r w:rsidRPr="00202E6B">
        <w:tab/>
        <w:t>if(g_rx_buf[i] != ((1 + i) &amp; 0xFF)) {</w:t>
      </w:r>
    </w:p>
    <w:p w14:paraId="35A58AB4" w14:textId="77777777" w:rsidR="000646E5" w:rsidRPr="00202E6B" w:rsidRDefault="000646E5" w:rsidP="000646E5">
      <w:pPr>
        <w:pStyle w:val="a5"/>
      </w:pPr>
      <w:r>
        <w:t>46</w:t>
      </w:r>
      <w:r w:rsidRPr="00202E6B">
        <w:tab/>
      </w:r>
      <w:r w:rsidRPr="00202E6B">
        <w:tab/>
      </w:r>
      <w:r w:rsidRPr="00202E6B">
        <w:tab/>
      </w:r>
      <w:r w:rsidRPr="00202E6B">
        <w:tab/>
        <w:t>AM_DBG_INFO("verify failed!\r\n");</w:t>
      </w:r>
    </w:p>
    <w:p w14:paraId="2AC6ECA2" w14:textId="77777777" w:rsidR="000646E5" w:rsidRPr="00202E6B" w:rsidRDefault="000646E5" w:rsidP="000646E5">
      <w:pPr>
        <w:pStyle w:val="a5"/>
      </w:pPr>
      <w:r>
        <w:t>47</w:t>
      </w:r>
      <w:r w:rsidRPr="00202E6B">
        <w:tab/>
      </w:r>
      <w:r w:rsidRPr="00202E6B">
        <w:tab/>
      </w:r>
      <w:r w:rsidRPr="00202E6B">
        <w:tab/>
      </w:r>
      <w:r w:rsidRPr="00202E6B">
        <w:tab/>
        <w:t>while(1);</w:t>
      </w:r>
    </w:p>
    <w:p w14:paraId="2C70D0EE" w14:textId="77777777" w:rsidR="000646E5" w:rsidRPr="00202E6B" w:rsidRDefault="000646E5" w:rsidP="000646E5">
      <w:pPr>
        <w:pStyle w:val="a5"/>
      </w:pPr>
      <w:r>
        <w:t>48</w:t>
      </w:r>
      <w:r w:rsidRPr="00202E6B">
        <w:tab/>
      </w:r>
      <w:r w:rsidRPr="00202E6B">
        <w:tab/>
      </w:r>
      <w:r w:rsidRPr="00202E6B">
        <w:tab/>
        <w:t>}</w:t>
      </w:r>
    </w:p>
    <w:p w14:paraId="7F0BF846" w14:textId="77777777" w:rsidR="000646E5" w:rsidRPr="00202E6B" w:rsidRDefault="000646E5" w:rsidP="000646E5">
      <w:pPr>
        <w:pStyle w:val="a5"/>
      </w:pPr>
      <w:r>
        <w:t>49</w:t>
      </w:r>
      <w:r w:rsidRPr="00202E6B">
        <w:tab/>
      </w:r>
      <w:r w:rsidRPr="00202E6B">
        <w:tab/>
        <w:t>}</w:t>
      </w:r>
    </w:p>
    <w:p w14:paraId="09409004" w14:textId="77777777" w:rsidR="000646E5" w:rsidRDefault="000646E5" w:rsidP="000646E5">
      <w:pPr>
        <w:pStyle w:val="a5"/>
      </w:pPr>
      <w:r>
        <w:t>50</w:t>
      </w:r>
      <w:r w:rsidRPr="00202E6B">
        <w:tab/>
        <w:t>}</w:t>
      </w:r>
    </w:p>
    <w:p w14:paraId="0CE1A33A" w14:textId="499C289B" w:rsidR="00EC71F3" w:rsidRDefault="00B41AEE" w:rsidP="00B41AEE">
      <w:pPr>
        <w:pStyle w:val="20"/>
        <w:rPr>
          <w:lang w:val="de-DE"/>
        </w:rPr>
      </w:pPr>
      <w:bookmarkStart w:id="241" w:name="_Toc6175821"/>
      <w:r>
        <w:rPr>
          <w:rFonts w:hint="eastAsia"/>
          <w:lang w:val="de-DE"/>
        </w:rPr>
        <w:t>ADC</w:t>
      </w:r>
      <w:r>
        <w:rPr>
          <w:lang w:val="de-DE"/>
        </w:rPr>
        <w:t>外设应用</w:t>
      </w:r>
      <w:r>
        <w:rPr>
          <w:rFonts w:hint="eastAsia"/>
          <w:lang w:val="de-DE"/>
        </w:rPr>
        <w:t>详解</w:t>
      </w:r>
      <w:bookmarkEnd w:id="241"/>
    </w:p>
    <w:p w14:paraId="473F9D45" w14:textId="77777777" w:rsidR="00E634F4" w:rsidRDefault="00E634F4" w:rsidP="00635C20">
      <w:pPr>
        <w:pStyle w:val="40"/>
        <w:rPr>
          <w:lang w:val="de-DE"/>
        </w:rPr>
      </w:pPr>
      <w:r>
        <w:rPr>
          <w:rFonts w:hint="eastAsia"/>
        </w:rPr>
        <w:t>ADC</w:t>
      </w:r>
      <w:r w:rsidRPr="003B18B6">
        <w:rPr>
          <w:lang w:val="de-DE"/>
        </w:rPr>
        <w:t>初始化</w:t>
      </w:r>
    </w:p>
    <w:p w14:paraId="6E81388E" w14:textId="77777777" w:rsidR="00E634F4" w:rsidRDefault="00E634F4" w:rsidP="00E634F4">
      <w:pPr>
        <w:pStyle w:val="23"/>
        <w:spacing w:before="62" w:after="62"/>
      </w:pPr>
      <w:r w:rsidRPr="003B18B6">
        <w:rPr>
          <w:rFonts w:hint="eastAsia"/>
        </w:rPr>
        <w:t>A</w:t>
      </w:r>
      <w:r w:rsidRPr="003B18B6">
        <w:t>M</w:t>
      </w:r>
      <w:r w:rsidRPr="003B18B6">
        <w:rPr>
          <w:rFonts w:hint="eastAsia"/>
        </w:rPr>
        <w:t>etal</w:t>
      </w:r>
      <w:r w:rsidRPr="003B18B6">
        <w:rPr>
          <w:rFonts w:hint="eastAsia"/>
        </w:rPr>
        <w:t>平台提供了</w:t>
      </w:r>
      <w:r>
        <w:rPr>
          <w:rFonts w:hint="eastAsia"/>
        </w:rPr>
        <w:t>ADC</w:t>
      </w:r>
      <w:r w:rsidRPr="003B18B6">
        <w:rPr>
          <w:rFonts w:hint="eastAsia"/>
        </w:rPr>
        <w:t>初始化函数，可以直接调用初始化函数</w:t>
      </w:r>
      <w:r>
        <w:rPr>
          <w:rFonts w:hint="eastAsia"/>
        </w:rPr>
        <w:t>。</w:t>
      </w:r>
      <w:r w:rsidRPr="003B18B6">
        <w:rPr>
          <w:rFonts w:hint="eastAsia"/>
        </w:rPr>
        <w:t>函数原型为</w:t>
      </w:r>
      <w:r>
        <w:rPr>
          <w:rFonts w:hint="eastAsia"/>
        </w:rPr>
        <w:t>：</w:t>
      </w:r>
    </w:p>
    <w:p w14:paraId="6E638D47" w14:textId="77777777" w:rsidR="00E634F4" w:rsidRDefault="00E634F4" w:rsidP="00E634F4">
      <w:pPr>
        <w:pStyle w:val="a5"/>
      </w:pPr>
      <w:r w:rsidRPr="00E634F4">
        <w:t>am_adc_handle_t am_zlg116_adc_inst_init (void)</w:t>
      </w:r>
      <w:r>
        <w:rPr>
          <w:rFonts w:hint="eastAsia"/>
        </w:rPr>
        <w:t>;</w:t>
      </w:r>
    </w:p>
    <w:p w14:paraId="52CAF98E" w14:textId="64E07C29" w:rsidR="00E634F4" w:rsidRDefault="00E634F4" w:rsidP="00292E40">
      <w:pPr>
        <w:pStyle w:val="23"/>
        <w:keepNext/>
        <w:spacing w:before="62" w:after="62"/>
      </w:pPr>
      <w:r w:rsidRPr="00B60CD3">
        <w:rPr>
          <w:rFonts w:hint="eastAsia"/>
        </w:rPr>
        <w:t>该函数在</w:t>
      </w:r>
      <w:r w:rsidRPr="00B60CD3">
        <w:rPr>
          <w:rFonts w:hint="eastAsia"/>
          <w:lang w:val="de-DE"/>
        </w:rPr>
        <w:t>user_config</w:t>
      </w:r>
      <w:r w:rsidRPr="00B60CD3">
        <w:rPr>
          <w:rFonts w:hint="eastAsia"/>
        </w:rPr>
        <w:t>目录下的</w:t>
      </w:r>
      <w:r w:rsidRPr="00B60CD3">
        <w:rPr>
          <w:rFonts w:hint="eastAsia"/>
          <w:lang w:val="de-DE"/>
        </w:rPr>
        <w:t>am_hwconf_zlg116_adc.c</w:t>
      </w:r>
      <w:r w:rsidRPr="00B60CD3">
        <w:rPr>
          <w:rFonts w:hint="eastAsia"/>
        </w:rPr>
        <w:t>文件中定义</w:t>
      </w:r>
      <w:r w:rsidRPr="00B60CD3">
        <w:rPr>
          <w:rFonts w:hint="eastAsia"/>
          <w:lang w:val="de-DE"/>
        </w:rPr>
        <w:t>，</w:t>
      </w:r>
      <w:r w:rsidRPr="00B60CD3">
        <w:rPr>
          <w:rFonts w:hint="eastAsia"/>
        </w:rPr>
        <w:t>在</w:t>
      </w:r>
      <w:r w:rsidRPr="00B60CD3">
        <w:rPr>
          <w:rFonts w:hint="eastAsia"/>
          <w:lang w:val="de-DE"/>
        </w:rPr>
        <w:t>am_zlg116_</w:t>
      </w:r>
      <w:r w:rsidR="00292E40">
        <w:rPr>
          <w:lang w:val="de-DE"/>
        </w:rPr>
        <w:t xml:space="preserve"> </w:t>
      </w:r>
      <w:r w:rsidRPr="00B60CD3">
        <w:rPr>
          <w:rFonts w:hint="eastAsia"/>
          <w:lang w:val="de-DE"/>
        </w:rPr>
        <w:t>inst_init.h</w:t>
      </w:r>
      <w:r w:rsidRPr="00B60CD3">
        <w:rPr>
          <w:rFonts w:hint="eastAsia"/>
        </w:rPr>
        <w:t>中声明。因此使用</w:t>
      </w:r>
      <w:r w:rsidR="00D55E1E" w:rsidRPr="00B60CD3">
        <w:rPr>
          <w:rFonts w:hint="eastAsia"/>
        </w:rPr>
        <w:t>ADC</w:t>
      </w:r>
      <w:r w:rsidRPr="00B60CD3">
        <w:rPr>
          <w:rFonts w:hint="eastAsia"/>
        </w:rPr>
        <w:t>初始化函数时，需要包含头文件</w:t>
      </w:r>
      <w:r w:rsidRPr="00B60CD3">
        <w:rPr>
          <w:rFonts w:hint="eastAsia"/>
        </w:rPr>
        <w:t>am_zlg116_inst_init.h</w:t>
      </w:r>
      <w:r w:rsidRPr="00B60CD3">
        <w:rPr>
          <w:rFonts w:hint="eastAsia"/>
        </w:rPr>
        <w:t>。</w:t>
      </w:r>
    </w:p>
    <w:p w14:paraId="4FD4A868" w14:textId="77777777" w:rsidR="00D55E1E" w:rsidRPr="00215B02" w:rsidRDefault="00D55E1E" w:rsidP="00215B02">
      <w:pPr>
        <w:pStyle w:val="23"/>
        <w:spacing w:before="62" w:after="62"/>
      </w:pPr>
      <w:r w:rsidRPr="00215B02">
        <w:rPr>
          <w:rFonts w:hint="eastAsia"/>
        </w:rPr>
        <w:t>调用该函数初始化</w:t>
      </w:r>
      <w:r w:rsidRPr="00215B02">
        <w:rPr>
          <w:rFonts w:hint="eastAsia"/>
        </w:rPr>
        <w:t>ADC</w:t>
      </w:r>
      <w:r w:rsidRPr="00215B02">
        <w:rPr>
          <w:rFonts w:hint="eastAsia"/>
        </w:rPr>
        <w:t>时，需要定义一个</w:t>
      </w:r>
      <w:r w:rsidRPr="00215B02">
        <w:rPr>
          <w:rFonts w:hint="eastAsia"/>
        </w:rPr>
        <w:t>am_adc_handle_t</w:t>
      </w:r>
      <w:r w:rsidRPr="00215B02">
        <w:rPr>
          <w:rFonts w:hint="eastAsia"/>
        </w:rPr>
        <w:t>类型的变量，用于保存获取的</w:t>
      </w:r>
      <w:r w:rsidRPr="00215B02">
        <w:rPr>
          <w:rFonts w:hint="eastAsia"/>
        </w:rPr>
        <w:t>ADC</w:t>
      </w:r>
      <w:r w:rsidRPr="00215B02">
        <w:rPr>
          <w:rFonts w:hint="eastAsia"/>
        </w:rPr>
        <w:t>服务句柄，</w:t>
      </w:r>
      <w:r w:rsidRPr="00215B02">
        <w:rPr>
          <w:rFonts w:hint="eastAsia"/>
        </w:rPr>
        <w:t>ADC</w:t>
      </w:r>
      <w:r w:rsidRPr="00215B02">
        <w:rPr>
          <w:rFonts w:hint="eastAsia"/>
        </w:rPr>
        <w:t>初始化程序为：</w:t>
      </w:r>
    </w:p>
    <w:p w14:paraId="2C4D863C" w14:textId="77777777" w:rsidR="00D55E1E" w:rsidRDefault="00D55E1E" w:rsidP="00D55E1E">
      <w:pPr>
        <w:pStyle w:val="a5"/>
      </w:pPr>
      <w:r w:rsidRPr="00D55E1E">
        <w:t>am_adc_handle_t</w:t>
      </w:r>
      <w:r>
        <w:t xml:space="preserve"> adc_</w:t>
      </w:r>
      <w:r w:rsidRPr="00D55E1E">
        <w:t>handle</w:t>
      </w:r>
      <w:r>
        <w:rPr>
          <w:rFonts w:hint="eastAsia"/>
        </w:rPr>
        <w:t>;</w:t>
      </w:r>
      <w:r w:rsidRPr="00D55E1E">
        <w:t xml:space="preserve"> </w:t>
      </w:r>
    </w:p>
    <w:p w14:paraId="35236737" w14:textId="77777777" w:rsidR="00D55E1E" w:rsidRDefault="00D55E1E" w:rsidP="00D55E1E">
      <w:pPr>
        <w:pStyle w:val="a5"/>
      </w:pPr>
      <w:r>
        <w:t>adc_</w:t>
      </w:r>
      <w:r w:rsidRPr="00D55E1E">
        <w:t>handle</w:t>
      </w:r>
      <w:r>
        <w:t xml:space="preserve"> </w:t>
      </w:r>
      <w:r>
        <w:rPr>
          <w:rFonts w:hint="eastAsia"/>
        </w:rPr>
        <w:t>=</w:t>
      </w:r>
      <w:r>
        <w:t xml:space="preserve"> am_zlg116_adc_inst_init (</w:t>
      </w:r>
      <w:r w:rsidRPr="00E634F4">
        <w:t>)</w:t>
      </w:r>
      <w:r>
        <w:rPr>
          <w:rFonts w:hint="eastAsia"/>
        </w:rPr>
        <w:t>;</w:t>
      </w:r>
    </w:p>
    <w:p w14:paraId="2A3B8465" w14:textId="015CC873" w:rsidR="00215B02" w:rsidRPr="0011505E" w:rsidRDefault="00452DC7" w:rsidP="00215B02">
      <w:pPr>
        <w:pStyle w:val="23"/>
        <w:spacing w:before="62" w:after="62"/>
        <w:rPr>
          <w:lang w:val="de-DE"/>
        </w:rPr>
      </w:pPr>
      <w:r>
        <w:rPr>
          <w:rFonts w:hint="eastAsia"/>
        </w:rPr>
        <w:t>使用前</w:t>
      </w:r>
      <w:r w:rsidRPr="0011505E">
        <w:rPr>
          <w:rFonts w:hint="eastAsia"/>
          <w:lang w:val="de-DE"/>
        </w:rPr>
        <w:t>，</w:t>
      </w:r>
      <w:r>
        <w:rPr>
          <w:rFonts w:hint="eastAsia"/>
        </w:rPr>
        <w:t>一般需要修改</w:t>
      </w:r>
      <w:r>
        <w:t>引脚初始化函数</w:t>
      </w:r>
      <w:r w:rsidR="0011505E" w:rsidRPr="0011505E">
        <w:rPr>
          <w:rFonts w:hint="eastAsia"/>
          <w:lang w:val="de-DE"/>
        </w:rPr>
        <w:t>；</w:t>
      </w:r>
      <w:r>
        <w:t>以</w:t>
      </w:r>
      <w:r w:rsidRPr="0011505E">
        <w:rPr>
          <w:lang w:val="de-DE"/>
        </w:rPr>
        <w:t>ADC</w:t>
      </w:r>
      <w:r>
        <w:t>通道</w:t>
      </w:r>
      <w:r w:rsidRPr="0011505E">
        <w:rPr>
          <w:lang w:val="de-DE"/>
        </w:rPr>
        <w:t>0</w:t>
      </w:r>
      <w:r>
        <w:rPr>
          <w:rFonts w:hint="eastAsia"/>
        </w:rPr>
        <w:t>为例</w:t>
      </w:r>
      <w:r w:rsidRPr="0011505E">
        <w:rPr>
          <w:rFonts w:hint="eastAsia"/>
          <w:lang w:val="de-DE"/>
        </w:rPr>
        <w:t>，</w:t>
      </w:r>
      <w:r w:rsidRPr="0011505E">
        <w:rPr>
          <w:rFonts w:hint="eastAsia"/>
          <w:lang w:val="de-DE"/>
        </w:rPr>
        <w:t>ADC_IN</w:t>
      </w:r>
      <w:r w:rsidRPr="0011505E">
        <w:rPr>
          <w:lang w:val="de-DE"/>
        </w:rPr>
        <w:t>0</w:t>
      </w:r>
      <w:r>
        <w:rPr>
          <w:rFonts w:hint="eastAsia"/>
        </w:rPr>
        <w:t>为</w:t>
      </w:r>
      <w:r w:rsidRPr="0011505E">
        <w:rPr>
          <w:rFonts w:hint="eastAsia"/>
          <w:lang w:val="de-DE"/>
        </w:rPr>
        <w:t>PIOA_</w:t>
      </w:r>
      <w:r w:rsidRPr="0011505E">
        <w:rPr>
          <w:lang w:val="de-DE"/>
        </w:rPr>
        <w:t>0</w:t>
      </w:r>
      <w:r>
        <w:rPr>
          <w:rFonts w:hint="eastAsia"/>
        </w:rPr>
        <w:t>的复用功能</w:t>
      </w:r>
      <w:r w:rsidRPr="0011505E">
        <w:rPr>
          <w:rFonts w:hint="eastAsia"/>
          <w:lang w:val="de-DE"/>
        </w:rPr>
        <w:t>，</w:t>
      </w:r>
      <w:r w:rsidR="0011505E">
        <w:rPr>
          <w:rFonts w:hint="eastAsia"/>
        </w:rPr>
        <w:t>需把</w:t>
      </w:r>
      <w:r w:rsidR="0011505E" w:rsidRPr="0011505E">
        <w:rPr>
          <w:rFonts w:hint="eastAsia"/>
          <w:lang w:val="de-DE"/>
        </w:rPr>
        <w:t>ADC</w:t>
      </w:r>
      <w:r w:rsidR="0011505E">
        <w:rPr>
          <w:rFonts w:hint="eastAsia"/>
          <w:lang w:val="de-DE"/>
        </w:rPr>
        <w:t>平台初始化函数的更改为：</w:t>
      </w:r>
    </w:p>
    <w:p w14:paraId="4852E13F" w14:textId="77777777" w:rsidR="0011505E" w:rsidRPr="0011505E" w:rsidRDefault="0011505E" w:rsidP="0011505E">
      <w:pPr>
        <w:pStyle w:val="a5"/>
      </w:pPr>
      <w:r w:rsidRPr="0011505E">
        <w:t>static void __zlg_plfm_adc_init (void)</w:t>
      </w:r>
    </w:p>
    <w:p w14:paraId="2E97FD76" w14:textId="77777777" w:rsidR="0011505E" w:rsidRPr="0011505E" w:rsidRDefault="0011505E" w:rsidP="0011505E">
      <w:pPr>
        <w:pStyle w:val="a5"/>
      </w:pPr>
      <w:r w:rsidRPr="0011505E">
        <w:t>{</w:t>
      </w:r>
    </w:p>
    <w:p w14:paraId="17E36DF6" w14:textId="77777777" w:rsidR="0011505E" w:rsidRPr="0011505E" w:rsidRDefault="0011505E" w:rsidP="0011505E">
      <w:pPr>
        <w:pStyle w:val="a5"/>
      </w:pPr>
      <w:r w:rsidRPr="0011505E">
        <w:t xml:space="preserve">    am_gpio_pin_cfg(PIOA_</w:t>
      </w:r>
      <w:r>
        <w:t>0</w:t>
      </w:r>
      <w:r w:rsidRPr="0011505E">
        <w:t>, PIOA_</w:t>
      </w:r>
      <w:r>
        <w:t>0</w:t>
      </w:r>
      <w:r w:rsidRPr="0011505E">
        <w:t>_ADC_IN</w:t>
      </w:r>
      <w:r>
        <w:t>0</w:t>
      </w:r>
      <w:r w:rsidRPr="0011505E">
        <w:t xml:space="preserve"> | PIOA_</w:t>
      </w:r>
      <w:r>
        <w:t>0</w:t>
      </w:r>
      <w:r w:rsidRPr="0011505E">
        <w:t>_AIN);</w:t>
      </w:r>
    </w:p>
    <w:p w14:paraId="0AFE44E5" w14:textId="77777777" w:rsidR="0011505E" w:rsidRPr="0011505E" w:rsidRDefault="0011505E" w:rsidP="0011505E">
      <w:pPr>
        <w:pStyle w:val="a5"/>
      </w:pPr>
      <w:r w:rsidRPr="0011505E">
        <w:t xml:space="preserve">    am_clk_enable(CLK_ADC1);</w:t>
      </w:r>
    </w:p>
    <w:p w14:paraId="57A5C674" w14:textId="77777777" w:rsidR="00215B02" w:rsidRDefault="0011505E" w:rsidP="0011505E">
      <w:pPr>
        <w:pStyle w:val="a5"/>
      </w:pPr>
      <w:r w:rsidRPr="0011505E">
        <w:t>}</w:t>
      </w:r>
    </w:p>
    <w:p w14:paraId="0DBB3200" w14:textId="77777777" w:rsidR="00003590" w:rsidRPr="00B60CD3" w:rsidRDefault="00003590" w:rsidP="00B60CD3">
      <w:pPr>
        <w:pStyle w:val="23"/>
        <w:spacing w:before="62" w:after="62"/>
        <w:rPr>
          <w:kern w:val="2"/>
          <w:lang w:val="de-DE"/>
        </w:rPr>
      </w:pPr>
      <w:r w:rsidRPr="00B60CD3">
        <w:rPr>
          <w:rFonts w:hint="eastAsia"/>
          <w:kern w:val="2"/>
        </w:rPr>
        <w:t>把解除</w:t>
      </w:r>
      <w:r w:rsidRPr="00B60CD3">
        <w:rPr>
          <w:rFonts w:hint="eastAsia"/>
          <w:kern w:val="2"/>
          <w:lang w:val="de-DE"/>
        </w:rPr>
        <w:t>ADC</w:t>
      </w:r>
      <w:r w:rsidRPr="00B60CD3">
        <w:rPr>
          <w:rFonts w:hint="eastAsia"/>
          <w:kern w:val="2"/>
          <w:lang w:val="de-DE"/>
        </w:rPr>
        <w:t>平台初始化函数的更改为：</w:t>
      </w:r>
    </w:p>
    <w:p w14:paraId="6179E604" w14:textId="77777777" w:rsidR="00003590" w:rsidRPr="00003590" w:rsidRDefault="00003590" w:rsidP="00003590">
      <w:pPr>
        <w:pStyle w:val="a5"/>
      </w:pPr>
      <w:r w:rsidRPr="00003590">
        <w:t>static void __zlg_plfm_adc_deinit (void)</w:t>
      </w:r>
    </w:p>
    <w:p w14:paraId="1C7A1440" w14:textId="77777777" w:rsidR="00003590" w:rsidRPr="00003590" w:rsidRDefault="00003590" w:rsidP="00003590">
      <w:pPr>
        <w:pStyle w:val="a5"/>
      </w:pPr>
      <w:r w:rsidRPr="00003590">
        <w:t>{</w:t>
      </w:r>
    </w:p>
    <w:p w14:paraId="1267AB34" w14:textId="77777777" w:rsidR="00003590" w:rsidRPr="00003590" w:rsidRDefault="00003590" w:rsidP="00003590">
      <w:pPr>
        <w:pStyle w:val="a5"/>
      </w:pPr>
      <w:r w:rsidRPr="00003590">
        <w:t xml:space="preserve">    am_gpio_pin_cfg(PIOA_</w:t>
      </w:r>
      <w:r>
        <w:t>0</w:t>
      </w:r>
      <w:r w:rsidRPr="00003590">
        <w:t>, PIOA_</w:t>
      </w:r>
      <w:r>
        <w:t>0</w:t>
      </w:r>
      <w:r w:rsidRPr="00003590">
        <w:t>_INPUT_FLOAT);</w:t>
      </w:r>
    </w:p>
    <w:p w14:paraId="2E1F961A" w14:textId="77777777" w:rsidR="00003590" w:rsidRPr="00003590" w:rsidRDefault="00003590" w:rsidP="00003590">
      <w:pPr>
        <w:pStyle w:val="a5"/>
      </w:pPr>
      <w:r w:rsidRPr="00003590">
        <w:t xml:space="preserve">    am_clk_disable (CLK_ADC1);</w:t>
      </w:r>
    </w:p>
    <w:p w14:paraId="0CCE1D5E" w14:textId="77777777" w:rsidR="00003590" w:rsidRPr="00003590" w:rsidRDefault="00003590" w:rsidP="00003590">
      <w:pPr>
        <w:pStyle w:val="a5"/>
      </w:pPr>
      <w:r w:rsidRPr="00003590">
        <w:t>}</w:t>
      </w:r>
    </w:p>
    <w:p w14:paraId="5A496248" w14:textId="4E236EE8" w:rsidR="00452DC7" w:rsidRDefault="00452DC7" w:rsidP="00452DC7">
      <w:pPr>
        <w:pStyle w:val="23"/>
        <w:spacing w:before="62" w:after="62"/>
      </w:pPr>
      <w:r>
        <w:rPr>
          <w:rFonts w:hint="eastAsia"/>
          <w:lang w:val="de-DE"/>
        </w:rPr>
        <w:t>如需修改</w:t>
      </w:r>
      <w:r>
        <w:rPr>
          <w:rFonts w:hint="eastAsia"/>
          <w:lang w:val="de-DE"/>
        </w:rPr>
        <w:t>ADC</w:t>
      </w:r>
      <w:r>
        <w:rPr>
          <w:lang w:val="de-DE"/>
        </w:rPr>
        <w:t>的参考电压和转换精度等信息</w:t>
      </w:r>
      <w:r>
        <w:rPr>
          <w:rFonts w:hint="eastAsia"/>
          <w:lang w:val="de-DE"/>
        </w:rPr>
        <w:t>，</w:t>
      </w:r>
      <w:r>
        <w:rPr>
          <w:lang w:val="de-DE"/>
        </w:rPr>
        <w:t>可以</w:t>
      </w:r>
      <w:r w:rsidR="00850A08">
        <w:rPr>
          <w:rFonts w:hint="eastAsia"/>
          <w:lang w:val="de-DE"/>
        </w:rPr>
        <w:t>直接</w:t>
      </w:r>
      <w:r w:rsidR="00850A08">
        <w:rPr>
          <w:lang w:val="de-DE"/>
        </w:rPr>
        <w:t>调用宏</w:t>
      </w:r>
      <w:r w:rsidR="00850A08">
        <w:rPr>
          <w:rFonts w:hint="eastAsia"/>
        </w:rPr>
        <w:t>。</w:t>
      </w:r>
      <w:r w:rsidR="00826A3C">
        <w:rPr>
          <w:rFonts w:hint="eastAsia"/>
        </w:rPr>
        <w:t>转换精度的宏定义详见</w:t>
      </w:r>
      <w:r w:rsidR="00826A3C">
        <w:fldChar w:fldCharType="begin"/>
      </w:r>
      <w:r w:rsidR="00826A3C">
        <w:instrText xml:space="preserve"> </w:instrText>
      </w:r>
      <w:r w:rsidR="00826A3C">
        <w:rPr>
          <w:rFonts w:hint="eastAsia"/>
        </w:rPr>
        <w:instrText>REF _Ref529806436 \h</w:instrText>
      </w:r>
      <w:r w:rsidR="00826A3C">
        <w:instrText xml:space="preserve"> </w:instrText>
      </w:r>
      <w:r w:rsidR="00826A3C">
        <w:fldChar w:fldCharType="separate"/>
      </w:r>
      <w:r w:rsidR="00B93B10">
        <w:rPr>
          <w:rFonts w:hint="eastAsia"/>
        </w:rPr>
        <w:t>表</w:t>
      </w:r>
      <w:r w:rsidR="00B93B10">
        <w:rPr>
          <w:noProof/>
        </w:rPr>
        <w:t>4</w:t>
      </w:r>
      <w:r w:rsidR="00B93B10">
        <w:t>.</w:t>
      </w:r>
      <w:r w:rsidR="00B93B10">
        <w:rPr>
          <w:noProof/>
        </w:rPr>
        <w:t>11</w:t>
      </w:r>
      <w:r w:rsidR="00826A3C">
        <w:fldChar w:fldCharType="end"/>
      </w:r>
      <w:r w:rsidR="00826A3C">
        <w:rPr>
          <w:rFonts w:hint="eastAsia"/>
        </w:rPr>
        <w:t>。</w:t>
      </w:r>
    </w:p>
    <w:p w14:paraId="4C4C5AC4" w14:textId="77777777" w:rsidR="00826A3C" w:rsidRDefault="00826A3C" w:rsidP="00826A3C">
      <w:pPr>
        <w:pStyle w:val="a7"/>
        <w:keepNext/>
      </w:pPr>
      <w:bookmarkStart w:id="242" w:name="_Ref529806436"/>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11</w:t>
      </w:r>
      <w:r>
        <w:fldChar w:fldCharType="end"/>
      </w:r>
      <w:bookmarkEnd w:id="242"/>
      <w:r>
        <w:t xml:space="preserve">  </w:t>
      </w:r>
      <w:r>
        <w:t>转换精度宏定义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1276"/>
      </w:tblGrid>
      <w:tr w:rsidR="00826A3C" w:rsidRPr="00186D5B" w14:paraId="63BEF771" w14:textId="77777777" w:rsidTr="00826A3C">
        <w:trPr>
          <w:jc w:val="center"/>
        </w:trPr>
        <w:tc>
          <w:tcPr>
            <w:tcW w:w="3539" w:type="dxa"/>
            <w:tcBorders>
              <w:top w:val="thinThickSmallGap" w:sz="24" w:space="0" w:color="auto"/>
              <w:bottom w:val="double" w:sz="4" w:space="0" w:color="auto"/>
            </w:tcBorders>
            <w:shd w:val="pct10" w:color="auto" w:fill="auto"/>
          </w:tcPr>
          <w:p w14:paraId="2842FFA6" w14:textId="77777777" w:rsidR="00826A3C" w:rsidRPr="00186D5B" w:rsidRDefault="00826A3C" w:rsidP="00B060FE">
            <w:pPr>
              <w:pStyle w:val="ab"/>
            </w:pPr>
            <w:r w:rsidRPr="00186D5B">
              <w:rPr>
                <w:rFonts w:hint="eastAsia"/>
              </w:rPr>
              <w:t>宏名</w:t>
            </w:r>
          </w:p>
        </w:tc>
        <w:tc>
          <w:tcPr>
            <w:tcW w:w="1276" w:type="dxa"/>
            <w:tcBorders>
              <w:top w:val="thinThickSmallGap" w:sz="24" w:space="0" w:color="auto"/>
              <w:left w:val="double" w:sz="4" w:space="0" w:color="auto"/>
              <w:bottom w:val="double" w:sz="4" w:space="0" w:color="auto"/>
            </w:tcBorders>
            <w:shd w:val="pct10" w:color="auto" w:fill="auto"/>
          </w:tcPr>
          <w:p w14:paraId="2D56531B" w14:textId="77777777" w:rsidR="00826A3C" w:rsidRPr="00186D5B" w:rsidRDefault="00826A3C" w:rsidP="00B060FE">
            <w:pPr>
              <w:pStyle w:val="ab"/>
            </w:pPr>
            <w:r>
              <w:rPr>
                <w:rFonts w:hint="eastAsia"/>
              </w:rPr>
              <w:t>转换精度</w:t>
            </w:r>
          </w:p>
        </w:tc>
      </w:tr>
      <w:tr w:rsidR="00826A3C" w:rsidRPr="00186D5B" w14:paraId="1A3F8176" w14:textId="77777777" w:rsidTr="00826A3C">
        <w:trPr>
          <w:jc w:val="center"/>
        </w:trPr>
        <w:tc>
          <w:tcPr>
            <w:tcW w:w="3539" w:type="dxa"/>
            <w:tcBorders>
              <w:top w:val="double" w:sz="4" w:space="0" w:color="auto"/>
            </w:tcBorders>
            <w:vAlign w:val="center"/>
          </w:tcPr>
          <w:p w14:paraId="30279294" w14:textId="77777777" w:rsidR="00826A3C" w:rsidRPr="00186D5B" w:rsidRDefault="00826A3C" w:rsidP="00B060FE">
            <w:pPr>
              <w:pStyle w:val="afff"/>
              <w:spacing w:before="62" w:after="62"/>
            </w:pPr>
            <w:r w:rsidRPr="00826A3C">
              <w:lastRenderedPageBreak/>
              <w:t>AMHW_ZLG_ADC_DATA_VALID_8BIT</w:t>
            </w:r>
          </w:p>
        </w:tc>
        <w:tc>
          <w:tcPr>
            <w:tcW w:w="1276" w:type="dxa"/>
            <w:tcBorders>
              <w:top w:val="double" w:sz="4" w:space="0" w:color="auto"/>
              <w:left w:val="double" w:sz="4" w:space="0" w:color="auto"/>
            </w:tcBorders>
            <w:vAlign w:val="center"/>
          </w:tcPr>
          <w:p w14:paraId="792EFA26" w14:textId="77777777" w:rsidR="00826A3C" w:rsidRPr="00186D5B" w:rsidRDefault="00826A3C" w:rsidP="00826A3C">
            <w:pPr>
              <w:pStyle w:val="afff"/>
              <w:spacing w:before="62" w:after="62"/>
              <w:jc w:val="center"/>
            </w:pPr>
            <w:r>
              <w:t>8</w:t>
            </w:r>
            <w:r>
              <w:t>位</w:t>
            </w:r>
          </w:p>
        </w:tc>
      </w:tr>
      <w:tr w:rsidR="00826A3C" w:rsidRPr="00186D5B" w14:paraId="5C5622A2" w14:textId="77777777" w:rsidTr="00826A3C">
        <w:trPr>
          <w:jc w:val="center"/>
        </w:trPr>
        <w:tc>
          <w:tcPr>
            <w:tcW w:w="3539" w:type="dxa"/>
            <w:vAlign w:val="center"/>
          </w:tcPr>
          <w:p w14:paraId="115656E0" w14:textId="77777777" w:rsidR="00826A3C" w:rsidRPr="00186D5B" w:rsidRDefault="00826A3C" w:rsidP="00B060FE">
            <w:pPr>
              <w:pStyle w:val="afff"/>
              <w:spacing w:before="62" w:after="62"/>
            </w:pPr>
            <w:r w:rsidRPr="00826A3C">
              <w:t>AMHW_ZLG_ADC_DATA_VALID_9BIT</w:t>
            </w:r>
          </w:p>
        </w:tc>
        <w:tc>
          <w:tcPr>
            <w:tcW w:w="1276" w:type="dxa"/>
            <w:tcBorders>
              <w:left w:val="double" w:sz="4" w:space="0" w:color="auto"/>
            </w:tcBorders>
            <w:vAlign w:val="center"/>
          </w:tcPr>
          <w:p w14:paraId="384F7C08" w14:textId="77777777" w:rsidR="00826A3C" w:rsidRPr="00186D5B" w:rsidRDefault="00826A3C" w:rsidP="00826A3C">
            <w:pPr>
              <w:pStyle w:val="afff"/>
              <w:spacing w:before="62" w:after="62"/>
              <w:jc w:val="center"/>
            </w:pPr>
            <w:r>
              <w:t>9</w:t>
            </w:r>
            <w:r>
              <w:t>位</w:t>
            </w:r>
          </w:p>
        </w:tc>
      </w:tr>
      <w:tr w:rsidR="00826A3C" w:rsidRPr="00186D5B" w14:paraId="73F74A2B" w14:textId="77777777" w:rsidTr="00826A3C">
        <w:trPr>
          <w:jc w:val="center"/>
        </w:trPr>
        <w:tc>
          <w:tcPr>
            <w:tcW w:w="3539" w:type="dxa"/>
            <w:vAlign w:val="center"/>
          </w:tcPr>
          <w:p w14:paraId="6F7B97FC" w14:textId="77777777" w:rsidR="00826A3C" w:rsidRPr="00186D5B" w:rsidRDefault="00826A3C" w:rsidP="00826A3C">
            <w:pPr>
              <w:pStyle w:val="afff"/>
              <w:spacing w:before="62" w:after="62"/>
            </w:pPr>
            <w:r w:rsidRPr="00826A3C">
              <w:t>AMHW_ZLG_ADC_DATA_VALID_</w:t>
            </w:r>
            <w:r>
              <w:t>10</w:t>
            </w:r>
            <w:r w:rsidRPr="00826A3C">
              <w:t>BIT</w:t>
            </w:r>
          </w:p>
        </w:tc>
        <w:tc>
          <w:tcPr>
            <w:tcW w:w="1276" w:type="dxa"/>
            <w:tcBorders>
              <w:left w:val="double" w:sz="4" w:space="0" w:color="auto"/>
            </w:tcBorders>
            <w:vAlign w:val="center"/>
          </w:tcPr>
          <w:p w14:paraId="73829767" w14:textId="77777777" w:rsidR="00826A3C" w:rsidRPr="00186D5B" w:rsidRDefault="00826A3C" w:rsidP="00826A3C">
            <w:pPr>
              <w:pStyle w:val="afff"/>
              <w:spacing w:before="62" w:after="62"/>
              <w:jc w:val="center"/>
            </w:pPr>
            <w:r>
              <w:t>10</w:t>
            </w:r>
            <w:r>
              <w:t>位</w:t>
            </w:r>
          </w:p>
        </w:tc>
      </w:tr>
      <w:tr w:rsidR="00826A3C" w:rsidRPr="00186D5B" w14:paraId="1BDA5154" w14:textId="77777777" w:rsidTr="00826A3C">
        <w:trPr>
          <w:jc w:val="center"/>
        </w:trPr>
        <w:tc>
          <w:tcPr>
            <w:tcW w:w="3539" w:type="dxa"/>
            <w:vAlign w:val="center"/>
          </w:tcPr>
          <w:p w14:paraId="70E54848" w14:textId="77777777" w:rsidR="00826A3C" w:rsidRPr="00186D5B" w:rsidRDefault="00826A3C" w:rsidP="00826A3C">
            <w:pPr>
              <w:pStyle w:val="afff"/>
              <w:spacing w:before="62" w:after="62"/>
            </w:pPr>
            <w:r w:rsidRPr="00826A3C">
              <w:t>AMHW_ZLG_ADC_DATA_VALID_</w:t>
            </w:r>
            <w:r>
              <w:t>11</w:t>
            </w:r>
            <w:r w:rsidRPr="00826A3C">
              <w:t>BIT</w:t>
            </w:r>
          </w:p>
        </w:tc>
        <w:tc>
          <w:tcPr>
            <w:tcW w:w="1276" w:type="dxa"/>
            <w:tcBorders>
              <w:left w:val="double" w:sz="4" w:space="0" w:color="auto"/>
            </w:tcBorders>
            <w:vAlign w:val="center"/>
          </w:tcPr>
          <w:p w14:paraId="2712EB51" w14:textId="77777777" w:rsidR="00826A3C" w:rsidRPr="00186D5B" w:rsidRDefault="00826A3C" w:rsidP="00826A3C">
            <w:pPr>
              <w:pStyle w:val="afff"/>
              <w:spacing w:before="62" w:after="62"/>
              <w:jc w:val="center"/>
            </w:pPr>
            <w:r>
              <w:t>11</w:t>
            </w:r>
            <w:r>
              <w:t>位</w:t>
            </w:r>
          </w:p>
        </w:tc>
      </w:tr>
      <w:tr w:rsidR="00826A3C" w:rsidRPr="00186D5B" w14:paraId="540C6B53" w14:textId="77777777" w:rsidTr="00826A3C">
        <w:trPr>
          <w:jc w:val="center"/>
        </w:trPr>
        <w:tc>
          <w:tcPr>
            <w:tcW w:w="3539" w:type="dxa"/>
            <w:tcBorders>
              <w:bottom w:val="thickThinSmallGap" w:sz="24" w:space="0" w:color="auto"/>
            </w:tcBorders>
            <w:vAlign w:val="center"/>
          </w:tcPr>
          <w:p w14:paraId="216EC142" w14:textId="77777777" w:rsidR="00826A3C" w:rsidRPr="00186D5B" w:rsidRDefault="00826A3C" w:rsidP="00826A3C">
            <w:pPr>
              <w:pStyle w:val="afff"/>
              <w:spacing w:before="62" w:after="62"/>
            </w:pPr>
            <w:r w:rsidRPr="00826A3C">
              <w:t>AMHW_ZLG_ADC_DATA_VALID_</w:t>
            </w:r>
            <w:r>
              <w:t>12</w:t>
            </w:r>
            <w:r w:rsidRPr="00826A3C">
              <w:t>BIT</w:t>
            </w:r>
          </w:p>
        </w:tc>
        <w:tc>
          <w:tcPr>
            <w:tcW w:w="1276" w:type="dxa"/>
            <w:tcBorders>
              <w:left w:val="double" w:sz="4" w:space="0" w:color="auto"/>
              <w:bottom w:val="thickThinSmallGap" w:sz="24" w:space="0" w:color="auto"/>
            </w:tcBorders>
            <w:vAlign w:val="center"/>
          </w:tcPr>
          <w:p w14:paraId="30F8CE3B" w14:textId="77777777" w:rsidR="00826A3C" w:rsidRPr="00186D5B" w:rsidRDefault="00826A3C" w:rsidP="00826A3C">
            <w:pPr>
              <w:pStyle w:val="afff"/>
              <w:spacing w:before="62" w:after="62"/>
              <w:jc w:val="center"/>
            </w:pPr>
            <w:r>
              <w:t>12</w:t>
            </w:r>
            <w:r>
              <w:t>位</w:t>
            </w:r>
          </w:p>
        </w:tc>
      </w:tr>
    </w:tbl>
    <w:p w14:paraId="7B7E2A56" w14:textId="77777777" w:rsidR="00215B02" w:rsidRPr="00635C20" w:rsidRDefault="00EC5F93" w:rsidP="00635C20">
      <w:pPr>
        <w:pStyle w:val="40"/>
      </w:pPr>
      <w:r w:rsidRPr="00635C20">
        <w:t>ADC</w:t>
      </w:r>
      <w:r w:rsidR="004126BB" w:rsidRPr="00635C20">
        <w:t>读取电压</w:t>
      </w:r>
    </w:p>
    <w:p w14:paraId="322B279E" w14:textId="77777777" w:rsidR="00215B02" w:rsidRDefault="004126BB" w:rsidP="00215B02">
      <w:pPr>
        <w:pStyle w:val="23"/>
        <w:spacing w:before="62" w:after="62"/>
      </w:pPr>
      <w:r>
        <w:rPr>
          <w:rFonts w:hint="eastAsia"/>
          <w:lang w:val="de-DE"/>
        </w:rPr>
        <w:t>在使用过程中，我们需要通过多次采样然后取平均值来减小误差，读取</w:t>
      </w:r>
      <w:r>
        <w:rPr>
          <w:rFonts w:hint="eastAsia"/>
          <w:lang w:val="de-DE"/>
        </w:rPr>
        <w:t>ADC</w:t>
      </w:r>
      <w:r>
        <w:rPr>
          <w:rFonts w:hint="eastAsia"/>
          <w:lang w:val="de-DE"/>
        </w:rPr>
        <w:t>采样值的函数原型为：</w:t>
      </w:r>
    </w:p>
    <w:p w14:paraId="3C9BB456" w14:textId="77777777" w:rsidR="004126BB" w:rsidRPr="004126BB" w:rsidRDefault="004126BB" w:rsidP="004126BB">
      <w:pPr>
        <w:pStyle w:val="a5"/>
      </w:pPr>
      <w:r w:rsidRPr="004126BB">
        <w:t xml:space="preserve">int am_adc_read (am_adc_handle_t  handle, </w:t>
      </w:r>
    </w:p>
    <w:p w14:paraId="3C621C36" w14:textId="77777777" w:rsidR="004126BB" w:rsidRPr="004126BB" w:rsidRDefault="004126BB" w:rsidP="004126BB">
      <w:pPr>
        <w:pStyle w:val="a5"/>
      </w:pPr>
      <w:r>
        <w:t xml:space="preserve">              </w:t>
      </w:r>
      <w:r w:rsidR="00940E11">
        <w:t xml:space="preserve">int     </w:t>
      </w:r>
      <w:r w:rsidR="00940E11">
        <w:tab/>
        <w:t xml:space="preserve">       </w:t>
      </w:r>
      <w:r w:rsidRPr="004126BB">
        <w:t xml:space="preserve">chan, </w:t>
      </w:r>
    </w:p>
    <w:p w14:paraId="1AE11CB6" w14:textId="77777777" w:rsidR="004126BB" w:rsidRPr="004126BB" w:rsidRDefault="004126BB" w:rsidP="004126BB">
      <w:pPr>
        <w:pStyle w:val="a5"/>
      </w:pPr>
      <w:r w:rsidRPr="004126BB">
        <w:t xml:space="preserve">              void            *p_val,</w:t>
      </w:r>
    </w:p>
    <w:p w14:paraId="49172478" w14:textId="77777777" w:rsidR="00215B02" w:rsidRDefault="004126BB" w:rsidP="004126BB">
      <w:pPr>
        <w:pStyle w:val="a5"/>
      </w:pPr>
      <w:r w:rsidRPr="004126BB">
        <w:t xml:space="preserve">              uint32_t         </w:t>
      </w:r>
      <w:r w:rsidR="00940E11">
        <w:t xml:space="preserve"> </w:t>
      </w:r>
      <w:r w:rsidRPr="004126BB">
        <w:t>length)</w:t>
      </w:r>
      <w:r>
        <w:rPr>
          <w:rFonts w:hint="eastAsia"/>
        </w:rPr>
        <w:t>;</w:t>
      </w:r>
    </w:p>
    <w:p w14:paraId="17DEEBD5" w14:textId="77777777" w:rsidR="00635C20" w:rsidRDefault="004126BB" w:rsidP="00B169B7">
      <w:pPr>
        <w:pStyle w:val="23"/>
        <w:numPr>
          <w:ilvl w:val="0"/>
          <w:numId w:val="24"/>
        </w:numPr>
        <w:spacing w:before="62" w:after="62"/>
        <w:rPr>
          <w:kern w:val="2"/>
          <w:lang w:val="de-DE"/>
        </w:rPr>
      </w:pPr>
      <w:r w:rsidRPr="00B60CD3">
        <w:rPr>
          <w:kern w:val="2"/>
          <w:lang w:val="de-DE"/>
        </w:rPr>
        <w:t>handle</w:t>
      </w:r>
      <w:r w:rsidRPr="00B60CD3">
        <w:rPr>
          <w:kern w:val="2"/>
          <w:lang w:val="de-DE"/>
        </w:rPr>
        <w:t>为</w:t>
      </w:r>
      <w:r w:rsidRPr="00B60CD3">
        <w:rPr>
          <w:rFonts w:hint="eastAsia"/>
          <w:kern w:val="2"/>
          <w:lang w:val="de-DE"/>
        </w:rPr>
        <w:t>ADC</w:t>
      </w:r>
      <w:r w:rsidRPr="00B60CD3">
        <w:rPr>
          <w:rFonts w:hint="eastAsia"/>
          <w:kern w:val="2"/>
        </w:rPr>
        <w:t>的服务句柄</w:t>
      </w:r>
      <w:r w:rsidRPr="00B60CD3">
        <w:rPr>
          <w:rFonts w:hint="eastAsia"/>
          <w:kern w:val="2"/>
          <w:lang w:val="de-DE"/>
        </w:rPr>
        <w:t>；</w:t>
      </w:r>
    </w:p>
    <w:p w14:paraId="5E0A14DB" w14:textId="77777777" w:rsidR="00635C20" w:rsidRDefault="004126BB" w:rsidP="00B169B7">
      <w:pPr>
        <w:pStyle w:val="23"/>
        <w:numPr>
          <w:ilvl w:val="0"/>
          <w:numId w:val="24"/>
        </w:numPr>
        <w:spacing w:before="62" w:after="62"/>
        <w:rPr>
          <w:kern w:val="2"/>
          <w:lang w:val="de-DE"/>
        </w:rPr>
      </w:pPr>
      <w:r w:rsidRPr="00B60CD3">
        <w:rPr>
          <w:rFonts w:hint="eastAsia"/>
          <w:kern w:val="2"/>
          <w:lang w:val="de-DE"/>
        </w:rPr>
        <w:t>chan</w:t>
      </w:r>
      <w:r w:rsidRPr="00B60CD3">
        <w:rPr>
          <w:rFonts w:hint="eastAsia"/>
          <w:kern w:val="2"/>
        </w:rPr>
        <w:t>为</w:t>
      </w:r>
      <w:r w:rsidRPr="00B60CD3">
        <w:rPr>
          <w:rFonts w:hint="eastAsia"/>
          <w:kern w:val="2"/>
          <w:lang w:val="de-DE"/>
        </w:rPr>
        <w:t>ADC</w:t>
      </w:r>
      <w:r w:rsidRPr="00B60CD3">
        <w:rPr>
          <w:rFonts w:hint="eastAsia"/>
          <w:kern w:val="2"/>
        </w:rPr>
        <w:t>的通道编号</w:t>
      </w:r>
      <w:r w:rsidRPr="00B60CD3">
        <w:rPr>
          <w:rFonts w:hint="eastAsia"/>
          <w:kern w:val="2"/>
          <w:lang w:val="de-DE"/>
        </w:rPr>
        <w:t>；</w:t>
      </w:r>
    </w:p>
    <w:p w14:paraId="43CF0487" w14:textId="77777777" w:rsidR="00635C20" w:rsidRDefault="004126BB" w:rsidP="00B169B7">
      <w:pPr>
        <w:pStyle w:val="23"/>
        <w:numPr>
          <w:ilvl w:val="0"/>
          <w:numId w:val="24"/>
        </w:numPr>
        <w:spacing w:before="62" w:after="62"/>
        <w:rPr>
          <w:kern w:val="2"/>
          <w:lang w:val="de-DE"/>
        </w:rPr>
      </w:pPr>
      <w:r w:rsidRPr="00B60CD3">
        <w:rPr>
          <w:kern w:val="2"/>
          <w:lang w:val="de-DE"/>
        </w:rPr>
        <w:t>p_val</w:t>
      </w:r>
      <w:r w:rsidRPr="00B60CD3">
        <w:rPr>
          <w:kern w:val="2"/>
          <w:lang w:val="de-DE"/>
        </w:rPr>
        <w:t>指向保存采样值的数组</w:t>
      </w:r>
      <w:r w:rsidRPr="00B60CD3">
        <w:rPr>
          <w:rFonts w:hint="eastAsia"/>
          <w:kern w:val="2"/>
          <w:lang w:val="de-DE"/>
        </w:rPr>
        <w:t>；</w:t>
      </w:r>
    </w:p>
    <w:p w14:paraId="77ED8941" w14:textId="77777777" w:rsidR="004126BB" w:rsidRPr="00B60CD3" w:rsidRDefault="004126BB" w:rsidP="00B169B7">
      <w:pPr>
        <w:pStyle w:val="23"/>
        <w:numPr>
          <w:ilvl w:val="0"/>
          <w:numId w:val="24"/>
        </w:numPr>
        <w:spacing w:before="62" w:after="62"/>
        <w:rPr>
          <w:kern w:val="2"/>
          <w:lang w:val="de-DE"/>
        </w:rPr>
      </w:pPr>
      <w:r w:rsidRPr="00B60CD3">
        <w:rPr>
          <w:kern w:val="2"/>
          <w:lang w:val="de-DE"/>
        </w:rPr>
        <w:t>length</w:t>
      </w:r>
      <w:r w:rsidRPr="00B60CD3">
        <w:rPr>
          <w:kern w:val="2"/>
          <w:lang w:val="de-DE"/>
        </w:rPr>
        <w:t>代表着采样的次数</w:t>
      </w:r>
      <w:r w:rsidRPr="00B60CD3">
        <w:rPr>
          <w:rFonts w:hint="eastAsia"/>
          <w:kern w:val="2"/>
          <w:lang w:val="de-DE"/>
        </w:rPr>
        <w:t>。</w:t>
      </w:r>
    </w:p>
    <w:p w14:paraId="6EB77720" w14:textId="77777777" w:rsidR="004126BB" w:rsidRPr="00B60CD3" w:rsidRDefault="004126BB" w:rsidP="00B60CD3">
      <w:pPr>
        <w:pStyle w:val="23"/>
        <w:spacing w:before="62" w:after="62"/>
        <w:rPr>
          <w:kern w:val="2"/>
          <w:lang w:val="de-DE"/>
        </w:rPr>
      </w:pPr>
      <w:r w:rsidRPr="00B60CD3">
        <w:rPr>
          <w:kern w:val="2"/>
          <w:lang w:val="de-DE"/>
        </w:rPr>
        <w:t>采样完成后</w:t>
      </w:r>
      <w:r w:rsidRPr="00B60CD3">
        <w:rPr>
          <w:rFonts w:hint="eastAsia"/>
          <w:kern w:val="2"/>
          <w:lang w:val="de-DE"/>
        </w:rPr>
        <w:t>，</w:t>
      </w:r>
      <w:r w:rsidRPr="00B60CD3">
        <w:rPr>
          <w:kern w:val="2"/>
          <w:lang w:val="de-DE"/>
        </w:rPr>
        <w:t>我们需把</w:t>
      </w:r>
      <w:r w:rsidRPr="00B60CD3">
        <w:rPr>
          <w:kern w:val="2"/>
          <w:lang w:val="de-DE"/>
        </w:rPr>
        <w:t>p_val</w:t>
      </w:r>
      <w:r w:rsidRPr="00B60CD3">
        <w:rPr>
          <w:kern w:val="2"/>
          <w:lang w:val="de-DE"/>
        </w:rPr>
        <w:t>指向的数组里的值加起来</w:t>
      </w:r>
      <w:r w:rsidRPr="00B60CD3">
        <w:rPr>
          <w:rFonts w:hint="eastAsia"/>
          <w:kern w:val="2"/>
          <w:lang w:val="de-DE"/>
        </w:rPr>
        <w:t>，</w:t>
      </w:r>
      <w:r w:rsidRPr="00B60CD3">
        <w:rPr>
          <w:kern w:val="2"/>
          <w:lang w:val="de-DE"/>
        </w:rPr>
        <w:t>除以</w:t>
      </w:r>
      <w:r w:rsidRPr="00B60CD3">
        <w:rPr>
          <w:kern w:val="2"/>
          <w:lang w:val="de-DE"/>
        </w:rPr>
        <w:t>length</w:t>
      </w:r>
      <w:r w:rsidRPr="00B60CD3">
        <w:rPr>
          <w:rFonts w:hint="eastAsia"/>
          <w:kern w:val="2"/>
          <w:lang w:val="de-DE"/>
        </w:rPr>
        <w:t>，</w:t>
      </w:r>
      <w:r w:rsidRPr="00B60CD3">
        <w:rPr>
          <w:kern w:val="2"/>
          <w:lang w:val="de-DE"/>
        </w:rPr>
        <w:t>来</w:t>
      </w:r>
      <w:r w:rsidR="00940E11" w:rsidRPr="00B60CD3">
        <w:rPr>
          <w:rFonts w:hint="eastAsia"/>
          <w:kern w:val="2"/>
          <w:lang w:val="de-DE"/>
        </w:rPr>
        <w:t>得</w:t>
      </w:r>
      <w:r w:rsidR="00940E11" w:rsidRPr="00B60CD3">
        <w:rPr>
          <w:kern w:val="2"/>
          <w:lang w:val="de-DE"/>
        </w:rPr>
        <w:t>到</w:t>
      </w:r>
      <w:r w:rsidRPr="00B60CD3">
        <w:rPr>
          <w:kern w:val="2"/>
          <w:lang w:val="de-DE"/>
        </w:rPr>
        <w:t>多次采样的平均值</w:t>
      </w:r>
      <w:r w:rsidRPr="00B60CD3">
        <w:rPr>
          <w:rFonts w:hint="eastAsia"/>
          <w:kern w:val="2"/>
          <w:lang w:val="de-DE"/>
        </w:rPr>
        <w:t>：</w:t>
      </w:r>
    </w:p>
    <w:p w14:paraId="0F61F1DA" w14:textId="77777777" w:rsidR="004126BB" w:rsidRDefault="004126BB" w:rsidP="004126BB">
      <w:pPr>
        <w:pStyle w:val="a5"/>
      </w:pPr>
      <w:r>
        <w:rPr>
          <w:rFonts w:hint="eastAsia"/>
        </w:rPr>
        <w:t xml:space="preserve">for (sum = 0, i = 0; i &lt; </w:t>
      </w:r>
      <w:r w:rsidR="00B44599" w:rsidRPr="004126BB">
        <w:t>length</w:t>
      </w:r>
      <w:r>
        <w:rPr>
          <w:rFonts w:hint="eastAsia"/>
        </w:rPr>
        <w:t>; i++) {</w:t>
      </w:r>
    </w:p>
    <w:p w14:paraId="3B87E8F9" w14:textId="77777777" w:rsidR="004126BB" w:rsidRDefault="004126BB" w:rsidP="004126BB">
      <w:pPr>
        <w:pStyle w:val="a5"/>
      </w:pPr>
      <w:r>
        <w:t xml:space="preserve">            sum += </w:t>
      </w:r>
      <w:r w:rsidR="00B44599" w:rsidRPr="004126BB">
        <w:t>p_val</w:t>
      </w:r>
      <w:r w:rsidR="00B44599">
        <w:t xml:space="preserve"> </w:t>
      </w:r>
      <w:r>
        <w:t>[i];</w:t>
      </w:r>
    </w:p>
    <w:p w14:paraId="68017BCF" w14:textId="77777777" w:rsidR="004126BB" w:rsidRPr="004126BB" w:rsidRDefault="004126BB" w:rsidP="004126BB">
      <w:pPr>
        <w:pStyle w:val="a5"/>
      </w:pPr>
      <w:r w:rsidRPr="004126BB">
        <w:t>}</w:t>
      </w:r>
    </w:p>
    <w:p w14:paraId="1BF7AEDC" w14:textId="77777777" w:rsidR="004126BB" w:rsidRDefault="00B44599" w:rsidP="004126BB">
      <w:pPr>
        <w:pStyle w:val="a5"/>
      </w:pPr>
      <w:r>
        <w:t>sum</w:t>
      </w:r>
      <w:r>
        <w:rPr>
          <w:rFonts w:hint="eastAsia"/>
        </w:rPr>
        <w:t xml:space="preserve"> </w:t>
      </w:r>
      <w:r>
        <w:t xml:space="preserve">/= </w:t>
      </w:r>
      <w:r w:rsidRPr="004126BB">
        <w:t>length</w:t>
      </w:r>
      <w:r>
        <w:t>;</w:t>
      </w:r>
    </w:p>
    <w:p w14:paraId="07FBEEAA" w14:textId="77777777" w:rsidR="004126BB" w:rsidRDefault="00B44599" w:rsidP="00B60CD3">
      <w:pPr>
        <w:pStyle w:val="23"/>
        <w:spacing w:before="62" w:after="62"/>
        <w:rPr>
          <w:lang w:val="de-DE"/>
        </w:rPr>
      </w:pPr>
      <w:r>
        <w:rPr>
          <w:rFonts w:hint="eastAsia"/>
          <w:lang w:val="de-DE"/>
        </w:rPr>
        <w:t>得到平均值后，可用</w:t>
      </w:r>
      <w:r w:rsidRPr="00B44599">
        <w:rPr>
          <w:lang w:val="de-DE"/>
        </w:rPr>
        <w:t>AM_ADC_VAL_TO_MV</w:t>
      </w:r>
      <w:r>
        <w:rPr>
          <w:lang w:val="de-DE"/>
        </w:rPr>
        <w:t>()</w:t>
      </w:r>
      <w:r>
        <w:rPr>
          <w:lang w:val="de-DE"/>
        </w:rPr>
        <w:t>将</w:t>
      </w:r>
      <w:r w:rsidR="00940E11">
        <w:rPr>
          <w:rFonts w:hint="eastAsia"/>
          <w:lang w:val="de-DE"/>
        </w:rPr>
        <w:t>它</w:t>
      </w:r>
      <w:r>
        <w:rPr>
          <w:lang w:val="de-DE"/>
        </w:rPr>
        <w:t>装换为电压值</w:t>
      </w:r>
      <w:r w:rsidR="008E5E36">
        <w:rPr>
          <w:rFonts w:hint="eastAsia"/>
          <w:lang w:val="de-DE"/>
        </w:rPr>
        <w:t>：</w:t>
      </w:r>
    </w:p>
    <w:p w14:paraId="66FFA0D5" w14:textId="77777777" w:rsidR="008E5E36" w:rsidRDefault="008E5E36" w:rsidP="008E5E36">
      <w:pPr>
        <w:pStyle w:val="a5"/>
      </w:pPr>
      <w:r w:rsidRPr="008E5E36">
        <w:t>adc_mv = AM_ADC_VAL_TO_MV(handle, chan, adc_code);</w:t>
      </w:r>
    </w:p>
    <w:p w14:paraId="77CA0A9B" w14:textId="77777777" w:rsidR="008E5E36" w:rsidRPr="00B60CD3" w:rsidRDefault="008E5E36" w:rsidP="00B60CD3">
      <w:pPr>
        <w:pStyle w:val="23"/>
        <w:spacing w:before="62" w:after="62"/>
        <w:rPr>
          <w:kern w:val="2"/>
          <w:lang w:val="de-DE"/>
        </w:rPr>
      </w:pPr>
      <w:r w:rsidRPr="00B60CD3">
        <w:rPr>
          <w:kern w:val="2"/>
          <w:lang w:val="de-DE"/>
        </w:rPr>
        <w:t>其中</w:t>
      </w:r>
      <w:r w:rsidRPr="00B60CD3">
        <w:rPr>
          <w:kern w:val="2"/>
          <w:lang w:val="de-DE"/>
        </w:rPr>
        <w:t>adc_mv</w:t>
      </w:r>
      <w:r w:rsidRPr="00B60CD3">
        <w:rPr>
          <w:kern w:val="2"/>
          <w:lang w:val="de-DE"/>
        </w:rPr>
        <w:t>为保存电压值的变量</w:t>
      </w:r>
      <w:r w:rsidRPr="00B60CD3">
        <w:rPr>
          <w:rFonts w:hint="eastAsia"/>
          <w:kern w:val="2"/>
          <w:lang w:val="de-DE"/>
        </w:rPr>
        <w:t>；</w:t>
      </w:r>
      <w:r w:rsidRPr="00B60CD3">
        <w:rPr>
          <w:kern w:val="2"/>
          <w:lang w:val="de-DE"/>
        </w:rPr>
        <w:t>handle</w:t>
      </w:r>
      <w:r w:rsidRPr="00B60CD3">
        <w:rPr>
          <w:kern w:val="2"/>
          <w:lang w:val="de-DE"/>
        </w:rPr>
        <w:t>为</w:t>
      </w:r>
      <w:r w:rsidRPr="00B60CD3">
        <w:rPr>
          <w:rFonts w:hint="eastAsia"/>
          <w:kern w:val="2"/>
        </w:rPr>
        <w:t>ADC</w:t>
      </w:r>
      <w:r w:rsidRPr="00B60CD3">
        <w:rPr>
          <w:rFonts w:hint="eastAsia"/>
          <w:kern w:val="2"/>
        </w:rPr>
        <w:t>的服务句柄；</w:t>
      </w:r>
      <w:r w:rsidRPr="00B60CD3">
        <w:rPr>
          <w:rFonts w:hint="eastAsia"/>
          <w:kern w:val="2"/>
        </w:rPr>
        <w:t>chan</w:t>
      </w:r>
      <w:r w:rsidRPr="00B60CD3">
        <w:rPr>
          <w:rFonts w:hint="eastAsia"/>
          <w:kern w:val="2"/>
        </w:rPr>
        <w:t>为</w:t>
      </w:r>
      <w:r w:rsidRPr="00B60CD3">
        <w:rPr>
          <w:rFonts w:hint="eastAsia"/>
          <w:kern w:val="2"/>
        </w:rPr>
        <w:t>ADC</w:t>
      </w:r>
      <w:r w:rsidRPr="00B60CD3">
        <w:rPr>
          <w:rFonts w:hint="eastAsia"/>
          <w:kern w:val="2"/>
        </w:rPr>
        <w:t>的通道编号；</w:t>
      </w:r>
      <w:r w:rsidRPr="00B60CD3">
        <w:rPr>
          <w:kern w:val="2"/>
          <w:lang w:val="de-DE"/>
        </w:rPr>
        <w:t xml:space="preserve">adc_code </w:t>
      </w:r>
      <w:r w:rsidRPr="00B60CD3">
        <w:rPr>
          <w:kern w:val="2"/>
          <w:lang w:val="de-DE"/>
        </w:rPr>
        <w:t>为多次采样额平均值</w:t>
      </w:r>
      <w:r w:rsidRPr="00B60CD3">
        <w:rPr>
          <w:rFonts w:hint="eastAsia"/>
          <w:kern w:val="2"/>
          <w:lang w:val="de-DE"/>
        </w:rPr>
        <w:t>。</w:t>
      </w:r>
    </w:p>
    <w:p w14:paraId="1D05C67C" w14:textId="77777777" w:rsidR="008E5E36" w:rsidRPr="00635C20" w:rsidRDefault="008E5E36" w:rsidP="00635C20">
      <w:pPr>
        <w:pStyle w:val="40"/>
      </w:pPr>
      <w:r w:rsidRPr="00635C20">
        <w:t>ADC</w:t>
      </w:r>
      <w:r w:rsidRPr="00635C20">
        <w:t>范例</w:t>
      </w:r>
    </w:p>
    <w:p w14:paraId="019C455D" w14:textId="77777777" w:rsidR="008E5E36" w:rsidRDefault="008E5E36" w:rsidP="008E5E36">
      <w:pPr>
        <w:pStyle w:val="23"/>
        <w:spacing w:before="62" w:after="62"/>
        <w:ind w:left="420" w:firstLine="0"/>
        <w:rPr>
          <w:kern w:val="2"/>
          <w:lang w:val="de-DE"/>
        </w:rPr>
      </w:pPr>
      <w:r>
        <w:rPr>
          <w:kern w:val="2"/>
          <w:lang w:val="de-DE"/>
        </w:rPr>
        <w:t>每隔</w:t>
      </w:r>
      <w:r>
        <w:rPr>
          <w:rFonts w:hint="eastAsia"/>
          <w:kern w:val="2"/>
          <w:lang w:val="de-DE"/>
        </w:rPr>
        <w:t>500ms</w:t>
      </w:r>
      <w:r w:rsidRPr="008E5E36">
        <w:rPr>
          <w:kern w:val="2"/>
          <w:lang w:val="de-DE"/>
        </w:rPr>
        <w:t>读取</w:t>
      </w:r>
      <w:r>
        <w:rPr>
          <w:kern w:val="2"/>
          <w:lang w:val="de-DE"/>
        </w:rPr>
        <w:t>ADC</w:t>
      </w:r>
      <w:r>
        <w:rPr>
          <w:kern w:val="2"/>
          <w:lang w:val="de-DE"/>
        </w:rPr>
        <w:t>通道</w:t>
      </w:r>
      <w:r>
        <w:rPr>
          <w:rFonts w:hint="eastAsia"/>
          <w:kern w:val="2"/>
          <w:lang w:val="de-DE"/>
        </w:rPr>
        <w:t>0</w:t>
      </w:r>
      <w:r>
        <w:rPr>
          <w:rFonts w:hint="eastAsia"/>
          <w:kern w:val="2"/>
          <w:lang w:val="de-DE"/>
        </w:rPr>
        <w:t>的电压值</w:t>
      </w:r>
      <w:r w:rsidR="00FD5B35">
        <w:rPr>
          <w:rFonts w:hint="eastAsia"/>
          <w:kern w:val="2"/>
          <w:lang w:val="de-DE"/>
        </w:rPr>
        <w:t>并通过串口打印</w:t>
      </w:r>
      <w:r>
        <w:rPr>
          <w:rFonts w:hint="eastAsia"/>
          <w:kern w:val="2"/>
          <w:lang w:val="de-DE"/>
        </w:rPr>
        <w:t>的范例详见</w:t>
      </w:r>
      <w:r w:rsidR="00FD5B35">
        <w:rPr>
          <w:kern w:val="2"/>
          <w:lang w:val="de-DE"/>
        </w:rPr>
        <w:fldChar w:fldCharType="begin"/>
      </w:r>
      <w:r w:rsidR="00FD5B35">
        <w:rPr>
          <w:kern w:val="2"/>
          <w:lang w:val="de-DE"/>
        </w:rPr>
        <w:instrText xml:space="preserve"> </w:instrText>
      </w:r>
      <w:r w:rsidR="00FD5B35">
        <w:rPr>
          <w:rFonts w:hint="eastAsia"/>
          <w:kern w:val="2"/>
          <w:lang w:val="de-DE"/>
        </w:rPr>
        <w:instrText>REF _Ref529794935 \h</w:instrText>
      </w:r>
      <w:r w:rsidR="00FD5B35">
        <w:rPr>
          <w:kern w:val="2"/>
          <w:lang w:val="de-DE"/>
        </w:rPr>
        <w:instrText xml:space="preserve"> </w:instrText>
      </w:r>
      <w:r w:rsidR="00FD5B35">
        <w:rPr>
          <w:kern w:val="2"/>
          <w:lang w:val="de-DE"/>
        </w:rPr>
      </w:r>
      <w:r w:rsidR="00FD5B35">
        <w:rPr>
          <w:kern w:val="2"/>
          <w:lang w:val="de-DE"/>
        </w:rPr>
        <w:fldChar w:fldCharType="separate"/>
      </w:r>
      <w:r w:rsidR="00B93B10">
        <w:rPr>
          <w:rFonts w:hint="eastAsia"/>
        </w:rPr>
        <w:t>程序清单</w:t>
      </w:r>
      <w:r w:rsidR="00B93B10">
        <w:rPr>
          <w:noProof/>
          <w:lang w:val="de-DE"/>
        </w:rPr>
        <w:t>4</w:t>
      </w:r>
      <w:r w:rsidR="00B93B10" w:rsidRPr="00BC2EFF">
        <w:rPr>
          <w:lang w:val="de-DE"/>
        </w:rPr>
        <w:t>.</w:t>
      </w:r>
      <w:r w:rsidR="00B93B10">
        <w:rPr>
          <w:noProof/>
          <w:lang w:val="de-DE"/>
        </w:rPr>
        <w:t>16</w:t>
      </w:r>
      <w:r w:rsidR="00FD5B35">
        <w:rPr>
          <w:kern w:val="2"/>
          <w:lang w:val="de-DE"/>
        </w:rPr>
        <w:fldChar w:fldCharType="end"/>
      </w:r>
      <w:r>
        <w:rPr>
          <w:rFonts w:hint="eastAsia"/>
          <w:kern w:val="2"/>
          <w:lang w:val="de-DE"/>
        </w:rPr>
        <w:t>。</w:t>
      </w:r>
    </w:p>
    <w:p w14:paraId="631DAABE" w14:textId="609B01D8" w:rsidR="00FD5B35" w:rsidRPr="00CA4FE1" w:rsidRDefault="00FD5B35" w:rsidP="00FD5B35">
      <w:pPr>
        <w:pStyle w:val="a7"/>
        <w:keepNext/>
        <w:rPr>
          <w:lang w:val="de-DE"/>
        </w:rPr>
      </w:pPr>
      <w:bookmarkStart w:id="243" w:name="_Ref529794935"/>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4</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16</w:t>
      </w:r>
      <w:r w:rsidR="00A26C7F">
        <w:fldChar w:fldCharType="end"/>
      </w:r>
      <w:bookmarkEnd w:id="243"/>
      <w:r w:rsidRPr="00CA4FE1">
        <w:rPr>
          <w:lang w:val="de-DE"/>
        </w:rPr>
        <w:t xml:space="preserve">  ADC</w:t>
      </w:r>
      <w:r>
        <w:t>范例</w:t>
      </w:r>
    </w:p>
    <w:p w14:paraId="042C3071" w14:textId="77777777" w:rsidR="004824F2" w:rsidRDefault="004824F2" w:rsidP="004824F2">
      <w:pPr>
        <w:pStyle w:val="a5"/>
      </w:pPr>
      <w:r>
        <w:t>1   #include "ametal.h"</w:t>
      </w:r>
    </w:p>
    <w:p w14:paraId="2E4B0FD5" w14:textId="77777777" w:rsidR="004824F2" w:rsidRDefault="004824F2" w:rsidP="004824F2">
      <w:pPr>
        <w:pStyle w:val="a5"/>
      </w:pPr>
      <w:r>
        <w:t>2   #include "am_vdebug.h"</w:t>
      </w:r>
    </w:p>
    <w:p w14:paraId="10AB1B60" w14:textId="77777777" w:rsidR="004824F2" w:rsidRDefault="004824F2" w:rsidP="004824F2">
      <w:pPr>
        <w:pStyle w:val="a5"/>
      </w:pPr>
      <w:r>
        <w:t>3   #include "am_delay.h"</w:t>
      </w:r>
    </w:p>
    <w:p w14:paraId="0F45DFCF" w14:textId="77777777" w:rsidR="004824F2" w:rsidRDefault="004824F2" w:rsidP="004824F2">
      <w:pPr>
        <w:pStyle w:val="a5"/>
      </w:pPr>
      <w:r>
        <w:t>4   #include "am_adc.h"</w:t>
      </w:r>
    </w:p>
    <w:p w14:paraId="06A7C8F1" w14:textId="77777777" w:rsidR="004824F2" w:rsidRDefault="004824F2" w:rsidP="004824F2">
      <w:pPr>
        <w:pStyle w:val="a5"/>
      </w:pPr>
      <w:r>
        <w:t>5   #include "am_zlg116_inst_init.h"</w:t>
      </w:r>
    </w:p>
    <w:p w14:paraId="6DD476A0" w14:textId="77777777" w:rsidR="004824F2" w:rsidRDefault="004824F2" w:rsidP="004824F2">
      <w:pPr>
        <w:pStyle w:val="a5"/>
      </w:pPr>
      <w:r>
        <w:t xml:space="preserve">6   </w:t>
      </w:r>
    </w:p>
    <w:p w14:paraId="0AD7D75B" w14:textId="77777777" w:rsidR="004824F2" w:rsidRDefault="004824F2" w:rsidP="004824F2">
      <w:pPr>
        <w:pStyle w:val="a5"/>
      </w:pPr>
      <w:r>
        <w:rPr>
          <w:rFonts w:hint="eastAsia"/>
        </w:rPr>
        <w:t xml:space="preserve">7   static uint32_t __adc_code_get (am_adc_handle_t handle, int chan)  </w:t>
      </w:r>
      <w:r w:rsidR="00A613A1">
        <w:tab/>
      </w:r>
      <w:r>
        <w:rPr>
          <w:rFonts w:hint="eastAsia"/>
        </w:rPr>
        <w:t>//</w:t>
      </w:r>
      <w:r>
        <w:rPr>
          <w:rFonts w:hint="eastAsia"/>
        </w:rPr>
        <w:t>获取</w:t>
      </w:r>
      <w:r>
        <w:rPr>
          <w:rFonts w:hint="eastAsia"/>
        </w:rPr>
        <w:t xml:space="preserve"> ADC </w:t>
      </w:r>
      <w:r>
        <w:rPr>
          <w:rFonts w:hint="eastAsia"/>
        </w:rPr>
        <w:t>转换值</w:t>
      </w:r>
    </w:p>
    <w:p w14:paraId="156D8205" w14:textId="77777777" w:rsidR="004824F2" w:rsidRDefault="004824F2" w:rsidP="004824F2">
      <w:pPr>
        <w:pStyle w:val="a5"/>
      </w:pPr>
      <w:r>
        <w:t>8   {</w:t>
      </w:r>
    </w:p>
    <w:p w14:paraId="2521C9FE" w14:textId="77777777" w:rsidR="004824F2" w:rsidRDefault="004824F2" w:rsidP="004824F2">
      <w:pPr>
        <w:pStyle w:val="a5"/>
      </w:pPr>
      <w:r>
        <w:t>9       int     i;</w:t>
      </w:r>
    </w:p>
    <w:p w14:paraId="1C4ED663" w14:textId="77777777" w:rsidR="004824F2" w:rsidRDefault="004824F2" w:rsidP="004824F2">
      <w:pPr>
        <w:pStyle w:val="a5"/>
      </w:pPr>
      <w:r>
        <w:lastRenderedPageBreak/>
        <w:t>10      uint32_t sum;</w:t>
      </w:r>
    </w:p>
    <w:p w14:paraId="178367E3" w14:textId="77777777" w:rsidR="004824F2" w:rsidRDefault="004824F2" w:rsidP="004824F2">
      <w:pPr>
        <w:pStyle w:val="a5"/>
      </w:pPr>
      <w:r>
        <w:t>11      uint16_t val_buf[12];</w:t>
      </w:r>
    </w:p>
    <w:p w14:paraId="273533BA" w14:textId="77777777" w:rsidR="004824F2" w:rsidRDefault="004824F2" w:rsidP="004824F2">
      <w:pPr>
        <w:pStyle w:val="a5"/>
      </w:pPr>
      <w:r>
        <w:t>12      am_adc_read(handle, chan, val_buf, 12);</w:t>
      </w:r>
    </w:p>
    <w:p w14:paraId="3F0E2C41" w14:textId="77777777" w:rsidR="004824F2" w:rsidRDefault="004824F2" w:rsidP="004824F2">
      <w:pPr>
        <w:pStyle w:val="a5"/>
      </w:pPr>
      <w:r>
        <w:rPr>
          <w:rFonts w:hint="eastAsia"/>
        </w:rPr>
        <w:t xml:space="preserve">13      for (sum = 0, i = 0; i &lt; </w:t>
      </w:r>
      <w:r w:rsidR="00A613A1">
        <w:rPr>
          <w:rFonts w:hint="eastAsia"/>
        </w:rPr>
        <w:t xml:space="preserve">12; i++) {       </w:t>
      </w:r>
      <w:r w:rsidR="00A613A1">
        <w:rPr>
          <w:rFonts w:hint="eastAsia"/>
        </w:rPr>
        <w:tab/>
      </w:r>
      <w:r w:rsidR="00A613A1">
        <w:rPr>
          <w:rFonts w:hint="eastAsia"/>
        </w:rPr>
        <w:tab/>
      </w:r>
      <w:r w:rsidR="00A613A1">
        <w:rPr>
          <w:rFonts w:hint="eastAsia"/>
        </w:rPr>
        <w:tab/>
        <w:t xml:space="preserve">        </w:t>
      </w:r>
      <w:r w:rsidR="00A613A1">
        <w:rPr>
          <w:rFonts w:hint="eastAsia"/>
        </w:rPr>
        <w:tab/>
      </w:r>
      <w:r>
        <w:rPr>
          <w:rFonts w:hint="eastAsia"/>
        </w:rPr>
        <w:t xml:space="preserve">// </w:t>
      </w:r>
      <w:r>
        <w:rPr>
          <w:rFonts w:hint="eastAsia"/>
        </w:rPr>
        <w:t>均值处理</w:t>
      </w:r>
    </w:p>
    <w:p w14:paraId="1DC4909C" w14:textId="77777777" w:rsidR="004824F2" w:rsidRDefault="004824F2" w:rsidP="004824F2">
      <w:pPr>
        <w:pStyle w:val="a5"/>
      </w:pPr>
      <w:r>
        <w:t>14          sum += val_buf[i];</w:t>
      </w:r>
    </w:p>
    <w:p w14:paraId="18EC5FBB" w14:textId="77777777" w:rsidR="004824F2" w:rsidRDefault="004824F2" w:rsidP="004824F2">
      <w:pPr>
        <w:pStyle w:val="a5"/>
      </w:pPr>
      <w:r>
        <w:t>15      }</w:t>
      </w:r>
    </w:p>
    <w:p w14:paraId="3F213F1B" w14:textId="77777777" w:rsidR="004824F2" w:rsidRDefault="004824F2" w:rsidP="004824F2">
      <w:pPr>
        <w:pStyle w:val="a5"/>
      </w:pPr>
      <w:r>
        <w:t>16      return (sum / 12);</w:t>
      </w:r>
    </w:p>
    <w:p w14:paraId="797ED528" w14:textId="77777777" w:rsidR="004824F2" w:rsidRDefault="004824F2" w:rsidP="004824F2">
      <w:pPr>
        <w:pStyle w:val="a5"/>
      </w:pPr>
      <w:r>
        <w:t>17  }</w:t>
      </w:r>
    </w:p>
    <w:p w14:paraId="11C46462" w14:textId="77777777" w:rsidR="004824F2" w:rsidRDefault="004824F2" w:rsidP="004824F2">
      <w:pPr>
        <w:pStyle w:val="a5"/>
      </w:pPr>
      <w:r>
        <w:t xml:space="preserve">18  </w:t>
      </w:r>
    </w:p>
    <w:p w14:paraId="364BB907" w14:textId="77777777" w:rsidR="004824F2" w:rsidRDefault="004824F2" w:rsidP="004824F2">
      <w:pPr>
        <w:pStyle w:val="a5"/>
      </w:pPr>
      <w:r>
        <w:t>19  void am_main ()</w:t>
      </w:r>
    </w:p>
    <w:p w14:paraId="12060894" w14:textId="77777777" w:rsidR="004824F2" w:rsidRDefault="004824F2" w:rsidP="004824F2">
      <w:pPr>
        <w:pStyle w:val="a5"/>
      </w:pPr>
      <w:r>
        <w:t>20  {</w:t>
      </w:r>
    </w:p>
    <w:p w14:paraId="0C83D0BD" w14:textId="77777777" w:rsidR="004824F2" w:rsidRDefault="004824F2" w:rsidP="004824F2">
      <w:pPr>
        <w:pStyle w:val="a5"/>
      </w:pPr>
      <w:r>
        <w:t>21      am_adc_handle_t handle = am_zlg116_adc_inst_init();</w:t>
      </w:r>
    </w:p>
    <w:p w14:paraId="37EB9443" w14:textId="77777777" w:rsidR="004824F2" w:rsidRDefault="004824F2" w:rsidP="004824F2">
      <w:pPr>
        <w:pStyle w:val="a5"/>
      </w:pPr>
      <w:r>
        <w:rPr>
          <w:rFonts w:hint="eastAsia"/>
        </w:rPr>
        <w:t xml:space="preserve">22      uint32_t adc_code;                        </w:t>
      </w:r>
      <w:r>
        <w:rPr>
          <w:rFonts w:hint="eastAsia"/>
        </w:rPr>
        <w:tab/>
        <w:t xml:space="preserve">       </w:t>
      </w:r>
      <w:r w:rsidR="00A613A1">
        <w:tab/>
      </w:r>
      <w:r>
        <w:rPr>
          <w:rFonts w:hint="eastAsia"/>
        </w:rPr>
        <w:t xml:space="preserve">// </w:t>
      </w:r>
      <w:r>
        <w:rPr>
          <w:rFonts w:hint="eastAsia"/>
        </w:rPr>
        <w:t>采样</w:t>
      </w:r>
      <w:r>
        <w:rPr>
          <w:rFonts w:hint="eastAsia"/>
        </w:rPr>
        <w:t xml:space="preserve"> Code </w:t>
      </w:r>
      <w:r>
        <w:rPr>
          <w:rFonts w:hint="eastAsia"/>
        </w:rPr>
        <w:t>值</w:t>
      </w:r>
    </w:p>
    <w:p w14:paraId="63A3B19E" w14:textId="77777777" w:rsidR="004824F2" w:rsidRDefault="004824F2" w:rsidP="004824F2">
      <w:pPr>
        <w:pStyle w:val="a5"/>
      </w:pPr>
      <w:r>
        <w:rPr>
          <w:rFonts w:hint="eastAsia"/>
        </w:rPr>
        <w:t xml:space="preserve">23      uint32_t adc_mv;                            </w:t>
      </w:r>
      <w:r>
        <w:rPr>
          <w:rFonts w:hint="eastAsia"/>
        </w:rPr>
        <w:tab/>
        <w:t xml:space="preserve">      </w:t>
      </w:r>
      <w:r w:rsidR="00A613A1">
        <w:tab/>
      </w:r>
      <w:r>
        <w:rPr>
          <w:rFonts w:hint="eastAsia"/>
        </w:rPr>
        <w:t xml:space="preserve">// </w:t>
      </w:r>
      <w:r>
        <w:rPr>
          <w:rFonts w:hint="eastAsia"/>
        </w:rPr>
        <w:t>采样电压</w:t>
      </w:r>
    </w:p>
    <w:p w14:paraId="19E1EE17" w14:textId="77777777" w:rsidR="004824F2" w:rsidRDefault="004824F2" w:rsidP="004824F2">
      <w:pPr>
        <w:pStyle w:val="a5"/>
      </w:pPr>
      <w:r>
        <w:t>24      while (1) {</w:t>
      </w:r>
    </w:p>
    <w:p w14:paraId="0B77AD38" w14:textId="77777777" w:rsidR="004824F2" w:rsidRDefault="004824F2" w:rsidP="004824F2">
      <w:pPr>
        <w:pStyle w:val="a5"/>
      </w:pPr>
      <w:r>
        <w:t>25          adc_code = __adc_code_get(handle, 0);</w:t>
      </w:r>
    </w:p>
    <w:p w14:paraId="093CEE0D" w14:textId="77777777" w:rsidR="004824F2" w:rsidRDefault="004824F2" w:rsidP="004824F2">
      <w:pPr>
        <w:pStyle w:val="a5"/>
      </w:pPr>
      <w:r>
        <w:t>26          adc_mv = AM_ADC_VAL_TO_MV(handle, 0, adc_code);</w:t>
      </w:r>
    </w:p>
    <w:p w14:paraId="01851EC0" w14:textId="77777777" w:rsidR="004824F2" w:rsidRDefault="004824F2" w:rsidP="004824F2">
      <w:pPr>
        <w:pStyle w:val="a5"/>
      </w:pPr>
      <w:r>
        <w:rPr>
          <w:rFonts w:hint="eastAsia"/>
        </w:rPr>
        <w:t xml:space="preserve">27          /* </w:t>
      </w:r>
      <w:r>
        <w:rPr>
          <w:rFonts w:hint="eastAsia"/>
        </w:rPr>
        <w:t>串口输出采样电压值</w:t>
      </w:r>
      <w:r>
        <w:rPr>
          <w:rFonts w:hint="eastAsia"/>
        </w:rPr>
        <w:t xml:space="preserve"> */</w:t>
      </w:r>
    </w:p>
    <w:p w14:paraId="6AF95DCD" w14:textId="77777777" w:rsidR="004824F2" w:rsidRDefault="004824F2" w:rsidP="004824F2">
      <w:pPr>
        <w:pStyle w:val="a5"/>
      </w:pPr>
      <w:r>
        <w:t>28          am_kprintf("Sample : %d, Vol: %d mv\r\n", adc_code, adc_mv);</w:t>
      </w:r>
    </w:p>
    <w:p w14:paraId="7B906832" w14:textId="77777777" w:rsidR="004824F2" w:rsidRDefault="004824F2" w:rsidP="004824F2">
      <w:pPr>
        <w:pStyle w:val="a5"/>
      </w:pPr>
      <w:r>
        <w:t>29          am_mdelay(500);</w:t>
      </w:r>
    </w:p>
    <w:p w14:paraId="6DFA531A" w14:textId="77777777" w:rsidR="004824F2" w:rsidRDefault="004824F2" w:rsidP="004824F2">
      <w:pPr>
        <w:pStyle w:val="a5"/>
      </w:pPr>
      <w:r>
        <w:t>30      }</w:t>
      </w:r>
    </w:p>
    <w:p w14:paraId="3752FFE9" w14:textId="77777777" w:rsidR="00E634F4" w:rsidRDefault="004824F2" w:rsidP="004824F2">
      <w:pPr>
        <w:pStyle w:val="a5"/>
      </w:pPr>
      <w:r>
        <w:t xml:space="preserve">31  } </w:t>
      </w:r>
    </w:p>
    <w:p w14:paraId="0630640A" w14:textId="1E07BDBB" w:rsidR="000646E5" w:rsidRDefault="000646E5" w:rsidP="000646E5">
      <w:pPr>
        <w:pStyle w:val="20"/>
        <w:rPr>
          <w:lang w:val="de-DE"/>
        </w:rPr>
      </w:pPr>
      <w:bookmarkStart w:id="244" w:name="_Toc529870467"/>
      <w:bookmarkStart w:id="245" w:name="_Toc6175822"/>
      <w:r>
        <w:rPr>
          <w:rFonts w:hint="eastAsia"/>
          <w:lang w:val="de-DE"/>
        </w:rPr>
        <w:t>定时器</w:t>
      </w:r>
      <w:r>
        <w:rPr>
          <w:lang w:val="de-DE"/>
        </w:rPr>
        <w:t>外设应用详解</w:t>
      </w:r>
      <w:bookmarkEnd w:id="244"/>
      <w:bookmarkEnd w:id="245"/>
    </w:p>
    <w:p w14:paraId="097A97AC" w14:textId="1FD97955" w:rsidR="000646E5" w:rsidRPr="00770798" w:rsidRDefault="000646E5" w:rsidP="000646E5">
      <w:pPr>
        <w:pStyle w:val="23"/>
        <w:spacing w:before="62" w:after="62"/>
        <w:rPr>
          <w:lang w:val="de-DE"/>
        </w:rPr>
      </w:pPr>
      <w:r>
        <w:rPr>
          <w:rFonts w:hint="eastAsia"/>
          <w:lang w:val="de-DE"/>
        </w:rPr>
        <w:t>定时器外设功能丰富，可用于定时、输出</w:t>
      </w:r>
      <w:r>
        <w:rPr>
          <w:rFonts w:hint="eastAsia"/>
          <w:lang w:val="de-DE"/>
        </w:rPr>
        <w:t>PWM</w:t>
      </w:r>
      <w:r>
        <w:rPr>
          <w:rFonts w:hint="eastAsia"/>
          <w:lang w:val="de-DE"/>
        </w:rPr>
        <w:t>、输入捕获多种应用场合。为了快速使用</w:t>
      </w:r>
      <w:r>
        <w:rPr>
          <w:rFonts w:hint="eastAsia"/>
          <w:lang w:val="de-DE"/>
        </w:rPr>
        <w:t>A</w:t>
      </w:r>
      <w:r w:rsidR="004012CC">
        <w:rPr>
          <w:rFonts w:hint="eastAsia"/>
          <w:lang w:val="de-DE"/>
        </w:rPr>
        <w:t>M</w:t>
      </w:r>
      <w:r>
        <w:rPr>
          <w:rFonts w:hint="eastAsia"/>
          <w:lang w:val="de-DE"/>
        </w:rPr>
        <w:t>etal</w:t>
      </w:r>
      <w:r>
        <w:rPr>
          <w:rFonts w:hint="eastAsia"/>
          <w:lang w:val="de-DE"/>
        </w:rPr>
        <w:t>平台的定时器程序，从定时、输出</w:t>
      </w:r>
      <w:r>
        <w:rPr>
          <w:rFonts w:hint="eastAsia"/>
          <w:lang w:val="de-DE"/>
        </w:rPr>
        <w:t>PWM</w:t>
      </w:r>
      <w:r>
        <w:rPr>
          <w:rFonts w:hint="eastAsia"/>
          <w:lang w:val="de-DE"/>
        </w:rPr>
        <w:t>、输入捕获三个功能详细介绍定时器的使用。</w:t>
      </w:r>
    </w:p>
    <w:p w14:paraId="3F195243" w14:textId="77777777" w:rsidR="000646E5" w:rsidRDefault="000646E5" w:rsidP="000646E5">
      <w:pPr>
        <w:pStyle w:val="30"/>
        <w:rPr>
          <w:lang w:val="de-DE"/>
        </w:rPr>
      </w:pPr>
      <w:bookmarkStart w:id="246" w:name="_Toc529870468"/>
      <w:bookmarkStart w:id="247" w:name="_Toc6175823"/>
      <w:r>
        <w:rPr>
          <w:lang w:val="de-DE"/>
        </w:rPr>
        <w:t>T</w:t>
      </w:r>
      <w:r>
        <w:rPr>
          <w:rFonts w:hint="eastAsia"/>
          <w:lang w:val="de-DE"/>
        </w:rPr>
        <w:t>imer</w:t>
      </w:r>
      <w:r>
        <w:rPr>
          <w:lang w:val="de-DE"/>
        </w:rPr>
        <w:t>外设应用详解</w:t>
      </w:r>
      <w:bookmarkEnd w:id="246"/>
      <w:bookmarkEnd w:id="247"/>
    </w:p>
    <w:p w14:paraId="4975B7B2" w14:textId="77777777" w:rsidR="000646E5" w:rsidRDefault="000646E5" w:rsidP="000646E5">
      <w:pPr>
        <w:pStyle w:val="23"/>
        <w:spacing w:before="62" w:after="62"/>
        <w:rPr>
          <w:lang w:val="de-DE"/>
        </w:rPr>
      </w:pPr>
      <w:r>
        <w:rPr>
          <w:lang w:val="de-DE"/>
        </w:rPr>
        <w:t>定时是定时器的基本功能</w:t>
      </w:r>
      <w:r>
        <w:rPr>
          <w:rFonts w:hint="eastAsia"/>
          <w:lang w:val="de-DE"/>
        </w:rPr>
        <w:t>，</w:t>
      </w:r>
      <w:r>
        <w:rPr>
          <w:lang w:val="de-DE"/>
        </w:rPr>
        <w:t>以定时器</w:t>
      </w:r>
      <w:r>
        <w:rPr>
          <w:rFonts w:hint="eastAsia"/>
          <w:lang w:val="de-DE"/>
        </w:rPr>
        <w:t>1</w:t>
      </w:r>
      <w:r>
        <w:rPr>
          <w:lang w:val="de-DE"/>
        </w:rPr>
        <w:t>定时</w:t>
      </w:r>
      <w:r>
        <w:rPr>
          <w:rFonts w:hint="eastAsia"/>
          <w:lang w:val="de-DE"/>
        </w:rPr>
        <w:t>500ms</w:t>
      </w:r>
      <w:r>
        <w:rPr>
          <w:rFonts w:hint="eastAsia"/>
          <w:lang w:val="de-DE"/>
        </w:rPr>
        <w:t>为例，每</w:t>
      </w:r>
      <w:r>
        <w:rPr>
          <w:rFonts w:hint="eastAsia"/>
          <w:lang w:val="de-DE"/>
        </w:rPr>
        <w:t>500ms</w:t>
      </w:r>
      <w:r>
        <w:rPr>
          <w:rFonts w:hint="eastAsia"/>
          <w:lang w:val="de-DE"/>
        </w:rPr>
        <w:t>产生一个中断，在中断服务函数中翻转连接</w:t>
      </w:r>
      <w:r>
        <w:rPr>
          <w:rFonts w:hint="eastAsia"/>
          <w:lang w:val="de-DE"/>
        </w:rPr>
        <w:t>LED</w:t>
      </w:r>
      <w:r>
        <w:rPr>
          <w:rFonts w:hint="eastAsia"/>
          <w:lang w:val="de-DE"/>
        </w:rPr>
        <w:t>的</w:t>
      </w:r>
      <w:r>
        <w:rPr>
          <w:rFonts w:hint="eastAsia"/>
          <w:lang w:val="de-DE"/>
        </w:rPr>
        <w:t>I/O</w:t>
      </w:r>
      <w:r>
        <w:rPr>
          <w:rFonts w:hint="eastAsia"/>
          <w:lang w:val="de-DE"/>
        </w:rPr>
        <w:t>引脚，使</w:t>
      </w:r>
      <w:r>
        <w:rPr>
          <w:rFonts w:hint="eastAsia"/>
          <w:lang w:val="de-DE"/>
        </w:rPr>
        <w:t>LED</w:t>
      </w:r>
      <w:r>
        <w:rPr>
          <w:rFonts w:hint="eastAsia"/>
          <w:lang w:val="de-DE"/>
        </w:rPr>
        <w:t>不停闪烁，并通过串口打印信息。</w:t>
      </w:r>
    </w:p>
    <w:p w14:paraId="4414FBF5" w14:textId="77777777" w:rsidR="000646E5" w:rsidRDefault="000646E5" w:rsidP="00635C20">
      <w:pPr>
        <w:pStyle w:val="40"/>
        <w:rPr>
          <w:lang w:val="de-DE"/>
        </w:rPr>
      </w:pPr>
      <w:r w:rsidRPr="003B18B6">
        <w:rPr>
          <w:lang w:val="de-DE"/>
        </w:rPr>
        <w:t>定时器初始化</w:t>
      </w:r>
    </w:p>
    <w:p w14:paraId="7412CD1A" w14:textId="77777777" w:rsidR="000646E5" w:rsidRPr="003B18B6" w:rsidRDefault="000646E5" w:rsidP="000646E5">
      <w:pPr>
        <w:pStyle w:val="23"/>
        <w:spacing w:before="62" w:after="62"/>
        <w:rPr>
          <w:b/>
          <w:lang w:val="de-DE"/>
        </w:rPr>
      </w:pPr>
      <w:r w:rsidRPr="003B18B6">
        <w:rPr>
          <w:rFonts w:hint="eastAsia"/>
        </w:rPr>
        <w:t>A</w:t>
      </w:r>
      <w:r w:rsidRPr="003B18B6">
        <w:t>M</w:t>
      </w:r>
      <w:r w:rsidRPr="003B18B6">
        <w:rPr>
          <w:rFonts w:hint="eastAsia"/>
        </w:rPr>
        <w:t>etal</w:t>
      </w:r>
      <w:r w:rsidRPr="003B18B6">
        <w:rPr>
          <w:rFonts w:hint="eastAsia"/>
        </w:rPr>
        <w:t>平台提供了定时器初始化函数，可以直接调用初始化函数</w:t>
      </w:r>
      <w:r>
        <w:rPr>
          <w:rFonts w:hint="eastAsia"/>
        </w:rPr>
        <w:t>。以定时器</w:t>
      </w:r>
      <w:r>
        <w:rPr>
          <w:rFonts w:hint="eastAsia"/>
        </w:rPr>
        <w:t>1</w:t>
      </w:r>
      <w:r>
        <w:rPr>
          <w:rFonts w:hint="eastAsia"/>
        </w:rPr>
        <w:t>初始化函数为例，</w:t>
      </w:r>
      <w:r w:rsidRPr="003B18B6">
        <w:rPr>
          <w:rFonts w:hint="eastAsia"/>
        </w:rPr>
        <w:t>函数原型为</w:t>
      </w:r>
      <w:r>
        <w:rPr>
          <w:rFonts w:hint="eastAsia"/>
        </w:rPr>
        <w:t>：</w:t>
      </w:r>
    </w:p>
    <w:p w14:paraId="10535C41" w14:textId="77777777" w:rsidR="000646E5" w:rsidRPr="003B18B6" w:rsidRDefault="000646E5" w:rsidP="000646E5">
      <w:pPr>
        <w:pStyle w:val="a5"/>
      </w:pPr>
      <w:r w:rsidRPr="003B18B6">
        <w:t xml:space="preserve">am_timer_handle_t </w:t>
      </w:r>
      <w:r>
        <w:t xml:space="preserve"> </w:t>
      </w:r>
      <w:r w:rsidRPr="003B18B6">
        <w:t>am_zlg116_tim1_timing_inst_init (void)</w:t>
      </w:r>
      <w:r>
        <w:rPr>
          <w:rFonts w:hint="eastAsia"/>
        </w:rPr>
        <w:t>;</w:t>
      </w:r>
    </w:p>
    <w:p w14:paraId="6906DC30" w14:textId="61285523" w:rsidR="000646E5" w:rsidRDefault="000646E5" w:rsidP="00AD3F48">
      <w:pPr>
        <w:pStyle w:val="23"/>
        <w:spacing w:before="62" w:after="62"/>
        <w:jc w:val="both"/>
        <w:rPr>
          <w:lang w:val="de-DE"/>
        </w:rPr>
      </w:pPr>
      <w:r>
        <w:rPr>
          <w:lang w:val="de-DE"/>
        </w:rPr>
        <w:t>该函数在</w:t>
      </w:r>
      <w:r>
        <w:rPr>
          <w:lang w:val="de-DE"/>
        </w:rPr>
        <w:t>user_config</w:t>
      </w:r>
      <w:r>
        <w:rPr>
          <w:lang w:val="de-DE"/>
        </w:rPr>
        <w:t>目录下的</w:t>
      </w:r>
      <w:r w:rsidRPr="003B18B6">
        <w:rPr>
          <w:lang w:val="de-DE"/>
        </w:rPr>
        <w:t>am_hwconf_zlg116_tim_timing.c</w:t>
      </w:r>
      <w:r>
        <w:rPr>
          <w:lang w:val="de-DE"/>
        </w:rPr>
        <w:t>文件中定义</w:t>
      </w:r>
      <w:r>
        <w:rPr>
          <w:rFonts w:hint="eastAsia"/>
          <w:lang w:val="de-DE"/>
        </w:rPr>
        <w:t>，在</w:t>
      </w:r>
      <w:r w:rsidRPr="00307EA2">
        <w:rPr>
          <w:lang w:val="de-DE"/>
        </w:rPr>
        <w:t>am_zlg</w:t>
      </w:r>
      <w:r>
        <w:rPr>
          <w:lang w:val="de-DE"/>
        </w:rPr>
        <w:t xml:space="preserve"> </w:t>
      </w:r>
      <w:r w:rsidRPr="00307EA2">
        <w:rPr>
          <w:lang w:val="de-DE"/>
        </w:rPr>
        <w:t>116_inst_init.h</w:t>
      </w:r>
      <w:r>
        <w:rPr>
          <w:lang w:val="de-DE"/>
        </w:rPr>
        <w:t>中声明</w:t>
      </w:r>
      <w:r>
        <w:rPr>
          <w:rFonts w:hint="eastAsia"/>
          <w:lang w:val="de-DE"/>
        </w:rPr>
        <w:t>。因此</w:t>
      </w:r>
      <w:r>
        <w:rPr>
          <w:lang w:val="de-DE"/>
        </w:rPr>
        <w:t>使用定时器初始化函数时</w:t>
      </w:r>
      <w:r>
        <w:rPr>
          <w:rFonts w:hint="eastAsia"/>
          <w:lang w:val="de-DE"/>
        </w:rPr>
        <w:t>，</w:t>
      </w:r>
      <w:r>
        <w:rPr>
          <w:lang w:val="de-DE"/>
        </w:rPr>
        <w:t>需要包含头文件</w:t>
      </w:r>
      <w:r w:rsidRPr="00307EA2">
        <w:rPr>
          <w:lang w:val="de-DE"/>
        </w:rPr>
        <w:t>am_zlg116_inst_init.h</w:t>
      </w:r>
      <w:r>
        <w:rPr>
          <w:rFonts w:hint="eastAsia"/>
          <w:lang w:val="de-DE"/>
        </w:rPr>
        <w:t>。</w:t>
      </w:r>
    </w:p>
    <w:p w14:paraId="666AC29D" w14:textId="77777777" w:rsidR="000646E5" w:rsidRDefault="000646E5" w:rsidP="000646E5">
      <w:pPr>
        <w:pStyle w:val="23"/>
        <w:spacing w:before="62" w:after="62"/>
      </w:pPr>
      <w:r>
        <w:t>初始化定时器</w:t>
      </w:r>
      <w:r>
        <w:rPr>
          <w:rFonts w:hint="eastAsia"/>
        </w:rPr>
        <w:t>1</w:t>
      </w:r>
      <w:r>
        <w:rPr>
          <w:rFonts w:hint="eastAsia"/>
        </w:rPr>
        <w:t>，调用</w:t>
      </w:r>
      <w:r>
        <w:t>该函数时需要定义一个</w:t>
      </w:r>
      <w:r w:rsidRPr="003B18B6">
        <w:t>am_timer_handle_t</w:t>
      </w:r>
      <w:r>
        <w:t>类型的变量</w:t>
      </w:r>
      <w:r>
        <w:rPr>
          <w:rFonts w:hint="eastAsia"/>
        </w:rPr>
        <w:t>，</w:t>
      </w:r>
      <w:r>
        <w:t>用于保存获取的定时器</w:t>
      </w:r>
      <w:r>
        <w:rPr>
          <w:rFonts w:hint="eastAsia"/>
        </w:rPr>
        <w:t>1</w:t>
      </w:r>
      <w:r>
        <w:rPr>
          <w:rFonts w:hint="eastAsia"/>
        </w:rPr>
        <w:t>服务句柄，定时器初始化程序为：</w:t>
      </w:r>
    </w:p>
    <w:p w14:paraId="28B8F70D" w14:textId="77777777" w:rsidR="000646E5" w:rsidRDefault="000646E5" w:rsidP="000646E5">
      <w:pPr>
        <w:pStyle w:val="a5"/>
      </w:pPr>
      <w:r w:rsidRPr="002A27BC">
        <w:t>am_timer_handle_t</w:t>
      </w:r>
      <w:r>
        <w:t xml:space="preserve">  </w:t>
      </w:r>
      <w:r w:rsidRPr="002A27BC">
        <w:t>tim1_timing_handle;</w:t>
      </w:r>
    </w:p>
    <w:p w14:paraId="5AEA646B" w14:textId="77777777" w:rsidR="000646E5" w:rsidRDefault="000646E5" w:rsidP="000646E5">
      <w:pPr>
        <w:pStyle w:val="a5"/>
      </w:pPr>
      <w:r w:rsidRPr="002A27BC">
        <w:t>tim1_timing_handle = am_zlg116_tim1_timing_inst_init();</w:t>
      </w:r>
    </w:p>
    <w:p w14:paraId="6D1B4DA3" w14:textId="77777777" w:rsidR="000646E5" w:rsidRPr="00635C20" w:rsidRDefault="000646E5" w:rsidP="00635C20">
      <w:pPr>
        <w:pStyle w:val="40"/>
        <w:rPr>
          <w:lang w:val="de-DE"/>
        </w:rPr>
      </w:pPr>
      <w:r w:rsidRPr="00635C20">
        <w:rPr>
          <w:lang w:val="de-DE"/>
        </w:rPr>
        <w:t>获取定时器信息</w:t>
      </w:r>
    </w:p>
    <w:p w14:paraId="4B7E4E37" w14:textId="615256D2" w:rsidR="000646E5" w:rsidRDefault="000646E5" w:rsidP="000646E5">
      <w:pPr>
        <w:pStyle w:val="23"/>
        <w:spacing w:before="62" w:after="62"/>
      </w:pPr>
      <w:r w:rsidRPr="00D36A23">
        <w:t>定时器的定时时间与时钟频率</w:t>
      </w:r>
      <w:r w:rsidRPr="00D36A23">
        <w:rPr>
          <w:rFonts w:hint="eastAsia"/>
        </w:rPr>
        <w:t>、分频系数、计数器位数有关。为了准确配置定时器的</w:t>
      </w:r>
      <w:r w:rsidRPr="00D36A23">
        <w:rPr>
          <w:rFonts w:hint="eastAsia"/>
        </w:rPr>
        <w:lastRenderedPageBreak/>
        <w:t>定时时间，需要知道定时器的时钟频率、可配置的分频系数、计数器位数。</w:t>
      </w:r>
      <w:r w:rsidRPr="00D36A23">
        <w:rPr>
          <w:rFonts w:hint="eastAsia"/>
        </w:rPr>
        <w:t>A</w:t>
      </w:r>
      <w:r w:rsidRPr="00D36A23">
        <w:t>M</w:t>
      </w:r>
      <w:r w:rsidRPr="00D36A23">
        <w:rPr>
          <w:rFonts w:hint="eastAsia"/>
        </w:rPr>
        <w:t>etal</w:t>
      </w:r>
      <w:r w:rsidRPr="00D36A23">
        <w:rPr>
          <w:rFonts w:hint="eastAsia"/>
        </w:rPr>
        <w:t>平台已提供获取定时器</w:t>
      </w:r>
      <w:r>
        <w:rPr>
          <w:rFonts w:hint="eastAsia"/>
        </w:rPr>
        <w:t>时钟频率、</w:t>
      </w:r>
      <w:r w:rsidRPr="00D36A23">
        <w:rPr>
          <w:rFonts w:hint="eastAsia"/>
        </w:rPr>
        <w:t>信息</w:t>
      </w:r>
      <w:r>
        <w:rPr>
          <w:rFonts w:hint="eastAsia"/>
        </w:rPr>
        <w:t>的</w:t>
      </w:r>
      <w:r w:rsidRPr="00D36A23">
        <w:rPr>
          <w:rFonts w:hint="eastAsia"/>
        </w:rPr>
        <w:t>函数，</w:t>
      </w:r>
      <w:r>
        <w:rPr>
          <w:rFonts w:hint="eastAsia"/>
        </w:rPr>
        <w:t>在</w:t>
      </w:r>
      <w:r>
        <w:rPr>
          <w:rFonts w:hint="eastAsia"/>
        </w:rPr>
        <w:t>am_timer.h</w:t>
      </w:r>
      <w:r>
        <w:rPr>
          <w:rFonts w:hint="eastAsia"/>
        </w:rPr>
        <w:t>中以内敛函数的形式定义，</w:t>
      </w:r>
      <w:r>
        <w:rPr>
          <w:rFonts w:hint="eastAsia"/>
        </w:rPr>
        <w:t>am_timer.h</w:t>
      </w:r>
      <w:r>
        <w:rPr>
          <w:rFonts w:hint="eastAsia"/>
        </w:rPr>
        <w:t>可在</w:t>
      </w:r>
      <w:r>
        <w:rPr>
          <w:rFonts w:hint="eastAsia"/>
        </w:rPr>
        <w:t>service</w:t>
      </w:r>
      <w:r>
        <w:rPr>
          <w:rFonts w:hint="eastAsia"/>
        </w:rPr>
        <w:t>目录下的</w:t>
      </w:r>
      <w:r>
        <w:rPr>
          <w:rFonts w:hint="eastAsia"/>
        </w:rPr>
        <w:t>am_timer.c</w:t>
      </w:r>
      <w:r>
        <w:rPr>
          <w:rFonts w:hint="eastAsia"/>
        </w:rPr>
        <w:t>包含的头文件中找到。</w:t>
      </w:r>
    </w:p>
    <w:p w14:paraId="478B7251" w14:textId="77777777" w:rsidR="000646E5" w:rsidRDefault="000646E5" w:rsidP="000646E5">
      <w:pPr>
        <w:pStyle w:val="23"/>
        <w:spacing w:before="62" w:after="62"/>
      </w:pPr>
      <w:r>
        <w:t>获取定时器信息</w:t>
      </w:r>
      <w:r>
        <w:rPr>
          <w:rFonts w:hint="eastAsia"/>
        </w:rPr>
        <w:t>，</w:t>
      </w:r>
      <w:r>
        <w:t>主要获取时钟频率</w:t>
      </w:r>
      <w:r>
        <w:rPr>
          <w:rFonts w:hint="eastAsia"/>
        </w:rPr>
        <w:t>、</w:t>
      </w:r>
      <w:r>
        <w:t>可配置</w:t>
      </w:r>
      <w:r>
        <w:rPr>
          <w:rFonts w:hint="eastAsia"/>
        </w:rPr>
        <w:t>的</w:t>
      </w:r>
      <w:r>
        <w:t>分频系数值</w:t>
      </w:r>
      <w:r>
        <w:rPr>
          <w:rFonts w:hint="eastAsia"/>
        </w:rPr>
        <w:t>、定时器位数。以定时器</w:t>
      </w:r>
      <w:r>
        <w:rPr>
          <w:rFonts w:hint="eastAsia"/>
        </w:rPr>
        <w:t>1</w:t>
      </w:r>
      <w:r>
        <w:rPr>
          <w:rFonts w:hint="eastAsia"/>
        </w:rPr>
        <w:t>为例，获取定时器</w:t>
      </w:r>
      <w:r>
        <w:rPr>
          <w:rFonts w:hint="eastAsia"/>
        </w:rPr>
        <w:t>1</w:t>
      </w:r>
      <w:r>
        <w:rPr>
          <w:rFonts w:hint="eastAsia"/>
        </w:rPr>
        <w:t>的时钟频率，函数原型为：</w:t>
      </w:r>
    </w:p>
    <w:p w14:paraId="4BAD5B33" w14:textId="77777777" w:rsidR="000646E5" w:rsidRDefault="000646E5" w:rsidP="000646E5">
      <w:pPr>
        <w:pStyle w:val="a5"/>
      </w:pPr>
      <w:r>
        <w:t>am_static_inline</w:t>
      </w:r>
      <w:r>
        <w:rPr>
          <w:rFonts w:hint="eastAsia"/>
        </w:rPr>
        <w:t xml:space="preserve"> </w:t>
      </w:r>
      <w:r>
        <w:t>int am_timer_clkin_freq_get (am_timer_handle_t handle, uint32_t *p_freq)</w:t>
      </w:r>
      <w:r>
        <w:rPr>
          <w:rFonts w:hint="eastAsia"/>
        </w:rPr>
        <w:t>;</w:t>
      </w:r>
    </w:p>
    <w:p w14:paraId="5490A232" w14:textId="77777777" w:rsidR="000646E5" w:rsidRDefault="000646E5" w:rsidP="00B169B7">
      <w:pPr>
        <w:pStyle w:val="afffb"/>
        <w:numPr>
          <w:ilvl w:val="0"/>
          <w:numId w:val="20"/>
        </w:numPr>
        <w:spacing w:before="62" w:after="62"/>
        <w:ind w:firstLineChars="0"/>
      </w:pPr>
      <w:r>
        <w:t>handle</w:t>
      </w:r>
      <w:r>
        <w:t>为定时器的服务句柄</w:t>
      </w:r>
      <w:r>
        <w:rPr>
          <w:rFonts w:hint="eastAsia"/>
        </w:rPr>
        <w:t>，</w:t>
      </w:r>
      <w:r>
        <w:t>即为初始化定时器</w:t>
      </w:r>
      <w:r>
        <w:rPr>
          <w:rFonts w:hint="eastAsia"/>
        </w:rPr>
        <w:t>1</w:t>
      </w:r>
      <w:r>
        <w:rPr>
          <w:rFonts w:hint="eastAsia"/>
        </w:rPr>
        <w:t>获取的句柄；</w:t>
      </w:r>
    </w:p>
    <w:p w14:paraId="4BAB3CDE" w14:textId="77777777" w:rsidR="000646E5" w:rsidRDefault="000646E5" w:rsidP="00B169B7">
      <w:pPr>
        <w:pStyle w:val="afffb"/>
        <w:numPr>
          <w:ilvl w:val="0"/>
          <w:numId w:val="20"/>
        </w:numPr>
        <w:spacing w:before="62" w:after="62"/>
        <w:ind w:firstLineChars="0"/>
        <w:rPr>
          <w:lang w:val="de-DE"/>
        </w:rPr>
      </w:pPr>
      <w:r>
        <w:t>p_freq</w:t>
      </w:r>
      <w:r>
        <w:t>为指向时钟频率的数据指针</w:t>
      </w:r>
      <w:r>
        <w:rPr>
          <w:rFonts w:hint="eastAsia"/>
        </w:rPr>
        <w:t>，即</w:t>
      </w:r>
      <w:r>
        <w:t>传入一个内存地址</w:t>
      </w:r>
      <w:r>
        <w:rPr>
          <w:rFonts w:hint="eastAsia"/>
        </w:rPr>
        <w:t>。</w:t>
      </w:r>
    </w:p>
    <w:p w14:paraId="034AEF49" w14:textId="77777777" w:rsidR="000646E5" w:rsidRDefault="000646E5" w:rsidP="000646E5">
      <w:pPr>
        <w:pStyle w:val="23"/>
        <w:spacing w:before="62" w:after="62"/>
        <w:rPr>
          <w:lang w:val="de-DE"/>
        </w:rPr>
      </w:pPr>
      <w:r>
        <w:rPr>
          <w:lang w:val="de-DE"/>
        </w:rPr>
        <w:t>基于以上信息</w:t>
      </w:r>
      <w:r>
        <w:rPr>
          <w:rFonts w:hint="eastAsia"/>
          <w:lang w:val="de-DE"/>
        </w:rPr>
        <w:t>，</w:t>
      </w:r>
      <w:r>
        <w:rPr>
          <w:lang w:val="de-DE"/>
        </w:rPr>
        <w:t>获取时钟频率的程序为</w:t>
      </w:r>
      <w:r>
        <w:rPr>
          <w:rFonts w:hint="eastAsia"/>
          <w:lang w:val="de-DE"/>
        </w:rPr>
        <w:t>：</w:t>
      </w:r>
    </w:p>
    <w:p w14:paraId="6CCA86CD" w14:textId="77777777" w:rsidR="000646E5" w:rsidRPr="00C51920" w:rsidRDefault="000646E5" w:rsidP="000646E5">
      <w:pPr>
        <w:pStyle w:val="a5"/>
      </w:pPr>
      <w:r w:rsidRPr="00C51920">
        <w:t>uint32_t clkin_freq = 0;</w:t>
      </w:r>
    </w:p>
    <w:p w14:paraId="30A26B06" w14:textId="77777777" w:rsidR="000646E5" w:rsidRDefault="000646E5" w:rsidP="000646E5">
      <w:pPr>
        <w:pStyle w:val="a5"/>
      </w:pPr>
      <w:r w:rsidRPr="00C51920">
        <w:t>am_timer_clkin_freq_get(tim1_timing_handle, &amp;clkin_freq);</w:t>
      </w:r>
    </w:p>
    <w:p w14:paraId="61F09C05" w14:textId="77777777" w:rsidR="000646E5" w:rsidRDefault="000646E5" w:rsidP="000646E5">
      <w:pPr>
        <w:pStyle w:val="23"/>
        <w:spacing w:before="62" w:after="62"/>
        <w:rPr>
          <w:lang w:val="de-DE"/>
        </w:rPr>
      </w:pPr>
      <w:r>
        <w:rPr>
          <w:lang w:val="de-DE"/>
        </w:rPr>
        <w:t>获取定时器信息的函数原型为</w:t>
      </w:r>
      <w:r>
        <w:rPr>
          <w:rFonts w:hint="eastAsia"/>
          <w:lang w:val="de-DE"/>
        </w:rPr>
        <w:t>：</w:t>
      </w:r>
    </w:p>
    <w:p w14:paraId="669E59A9" w14:textId="77777777" w:rsidR="000646E5" w:rsidRDefault="000646E5" w:rsidP="000646E5">
      <w:pPr>
        <w:pStyle w:val="a5"/>
      </w:pPr>
      <w:r>
        <w:t>am_static_inline</w:t>
      </w:r>
      <w:r>
        <w:rPr>
          <w:rFonts w:hint="eastAsia"/>
        </w:rPr>
        <w:t xml:space="preserve"> </w:t>
      </w:r>
      <w:r w:rsidRPr="00C51920">
        <w:t>const am_timer_info_t * am_timer_info_get (am_timer_handle_t handle)</w:t>
      </w:r>
      <w:r>
        <w:t>;</w:t>
      </w:r>
    </w:p>
    <w:p w14:paraId="63E28D2C" w14:textId="77777777" w:rsidR="000646E5" w:rsidRDefault="000646E5" w:rsidP="00B169B7">
      <w:pPr>
        <w:pStyle w:val="afffb"/>
        <w:numPr>
          <w:ilvl w:val="0"/>
          <w:numId w:val="20"/>
        </w:numPr>
        <w:spacing w:before="62" w:after="62"/>
        <w:ind w:firstLineChars="0"/>
      </w:pPr>
      <w:r>
        <w:t>handle</w:t>
      </w:r>
      <w:r>
        <w:t>为定时器的服务句柄</w:t>
      </w:r>
      <w:r>
        <w:rPr>
          <w:rFonts w:hint="eastAsia"/>
        </w:rPr>
        <w:t>，</w:t>
      </w:r>
      <w:r>
        <w:t>即为初始化定时器</w:t>
      </w:r>
      <w:r>
        <w:rPr>
          <w:rFonts w:hint="eastAsia"/>
        </w:rPr>
        <w:t>1</w:t>
      </w:r>
      <w:r>
        <w:rPr>
          <w:rFonts w:hint="eastAsia"/>
        </w:rPr>
        <w:t>获取的句柄；</w:t>
      </w:r>
    </w:p>
    <w:p w14:paraId="054EB697" w14:textId="77777777" w:rsidR="000646E5" w:rsidRPr="00431C5D" w:rsidRDefault="000646E5" w:rsidP="00B169B7">
      <w:pPr>
        <w:pStyle w:val="afffb"/>
        <w:numPr>
          <w:ilvl w:val="0"/>
          <w:numId w:val="20"/>
        </w:numPr>
        <w:spacing w:before="62" w:after="62"/>
        <w:ind w:firstLineChars="0"/>
      </w:pPr>
      <w:r>
        <w:rPr>
          <w:rFonts w:hint="eastAsia"/>
        </w:rPr>
        <w:t>返回值为</w:t>
      </w:r>
      <w:r w:rsidRPr="00431C5D">
        <w:rPr>
          <w:lang w:val="de-DE"/>
        </w:rPr>
        <w:t>am_timer_info_t</w:t>
      </w:r>
      <w:r w:rsidRPr="00431C5D">
        <w:rPr>
          <w:lang w:val="de-DE"/>
        </w:rPr>
        <w:t>类型的指针</w:t>
      </w:r>
      <w:r w:rsidRPr="00431C5D">
        <w:rPr>
          <w:rFonts w:hint="eastAsia"/>
          <w:lang w:val="de-DE"/>
        </w:rPr>
        <w:t>，</w:t>
      </w:r>
      <w:r w:rsidRPr="00431C5D">
        <w:rPr>
          <w:lang w:val="de-DE"/>
        </w:rPr>
        <w:t>因此需要定义一个</w:t>
      </w:r>
      <w:r w:rsidRPr="00431C5D">
        <w:rPr>
          <w:lang w:val="de-DE"/>
        </w:rPr>
        <w:t>am_timer_info_t</w:t>
      </w:r>
      <w:r w:rsidRPr="00431C5D">
        <w:rPr>
          <w:lang w:val="de-DE"/>
        </w:rPr>
        <w:t>类型的指针</w:t>
      </w:r>
      <w:r w:rsidRPr="00431C5D">
        <w:rPr>
          <w:rFonts w:hint="eastAsia"/>
          <w:lang w:val="de-DE"/>
        </w:rPr>
        <w:t>，</w:t>
      </w:r>
      <w:r w:rsidRPr="00431C5D">
        <w:rPr>
          <w:lang w:val="de-DE"/>
        </w:rPr>
        <w:t>用于保存返回值</w:t>
      </w:r>
      <w:r>
        <w:rPr>
          <w:rFonts w:hint="eastAsia"/>
          <w:lang w:val="de-DE"/>
        </w:rPr>
        <w:t>。</w:t>
      </w:r>
    </w:p>
    <w:p w14:paraId="37BF7E05" w14:textId="77777777" w:rsidR="000646E5" w:rsidRDefault="000646E5" w:rsidP="000646E5">
      <w:pPr>
        <w:pStyle w:val="23"/>
        <w:spacing w:before="62" w:after="62"/>
        <w:rPr>
          <w:lang w:val="de-DE"/>
        </w:rPr>
      </w:pPr>
      <w:r>
        <w:rPr>
          <w:lang w:val="de-DE"/>
        </w:rPr>
        <w:t>基于以上信息</w:t>
      </w:r>
      <w:r>
        <w:rPr>
          <w:rFonts w:hint="eastAsia"/>
          <w:lang w:val="de-DE"/>
        </w:rPr>
        <w:t>，</w:t>
      </w:r>
      <w:r>
        <w:rPr>
          <w:lang w:val="de-DE"/>
        </w:rPr>
        <w:t>获取定时器</w:t>
      </w:r>
      <w:r>
        <w:rPr>
          <w:rFonts w:hint="eastAsia"/>
          <w:lang w:val="de-DE"/>
        </w:rPr>
        <w:t>1</w:t>
      </w:r>
      <w:r>
        <w:rPr>
          <w:rFonts w:hint="eastAsia"/>
          <w:lang w:val="de-DE"/>
        </w:rPr>
        <w:t>信息的程序为：</w:t>
      </w:r>
    </w:p>
    <w:p w14:paraId="48526460" w14:textId="77777777" w:rsidR="000646E5" w:rsidRDefault="000646E5" w:rsidP="000646E5">
      <w:pPr>
        <w:pStyle w:val="a5"/>
      </w:pPr>
      <w:r w:rsidRPr="00431C5D">
        <w:t xml:space="preserve">const am_timer_info_t </w:t>
      </w:r>
      <w:r>
        <w:t xml:space="preserve"> </w:t>
      </w:r>
      <w:r w:rsidRPr="00431C5D">
        <w:t>*p_tim1_timing_info;</w:t>
      </w:r>
    </w:p>
    <w:p w14:paraId="1BE1998F" w14:textId="77777777" w:rsidR="000646E5" w:rsidRPr="00431C5D" w:rsidRDefault="000646E5" w:rsidP="000646E5">
      <w:pPr>
        <w:pStyle w:val="a5"/>
      </w:pPr>
      <w:r w:rsidRPr="00431C5D">
        <w:t>p_tim1_timing_info = am_timer_info_get(tim1_timing_handle);</w:t>
      </w:r>
    </w:p>
    <w:p w14:paraId="7AA5FF19" w14:textId="266E2B36" w:rsidR="000646E5" w:rsidRDefault="000646E5" w:rsidP="000646E5">
      <w:pPr>
        <w:pStyle w:val="23"/>
        <w:spacing w:before="62" w:after="62"/>
      </w:pPr>
      <w:r>
        <w:t>获取的信息</w:t>
      </w:r>
      <w:r>
        <w:rPr>
          <w:rFonts w:hint="eastAsia"/>
        </w:rPr>
        <w:t>，</w:t>
      </w:r>
      <w:r>
        <w:t>可以通过调试或用</w:t>
      </w:r>
      <w:r>
        <w:rPr>
          <w:rFonts w:hint="eastAsia"/>
        </w:rPr>
        <w:t>串口打印看到，进而根据定时器时钟频率和信息配置定时器。以串口打印获取的信息为例，程序详见</w:t>
      </w:r>
      <w:r>
        <w:fldChar w:fldCharType="begin"/>
      </w:r>
      <w:r>
        <w:instrText xml:space="preserve"> </w:instrText>
      </w:r>
      <w:r>
        <w:rPr>
          <w:rFonts w:hint="eastAsia"/>
        </w:rPr>
        <w:instrText>REF _Ref529367221 \h</w:instrText>
      </w:r>
      <w:r>
        <w:instrText xml:space="preserve"> </w:instrText>
      </w:r>
      <w:r>
        <w:fldChar w:fldCharType="separate"/>
      </w:r>
      <w:r w:rsidR="00B93B10">
        <w:rPr>
          <w:rFonts w:hint="eastAsia"/>
        </w:rPr>
        <w:t>程序清单</w:t>
      </w:r>
      <w:r w:rsidR="00B93B10">
        <w:rPr>
          <w:noProof/>
        </w:rPr>
        <w:t>4</w:t>
      </w:r>
      <w:r w:rsidR="00B93B10">
        <w:t>.</w:t>
      </w:r>
      <w:r w:rsidR="00B93B10">
        <w:rPr>
          <w:noProof/>
        </w:rPr>
        <w:t>17</w:t>
      </w:r>
      <w:r>
        <w:fldChar w:fldCharType="end"/>
      </w:r>
      <w:r w:rsidR="00283DBF">
        <w:rPr>
          <w:rFonts w:hint="eastAsia"/>
        </w:rPr>
        <w:t>。</w:t>
      </w:r>
      <w:r w:rsidR="00283DBF">
        <w:t>通过串口信息</w:t>
      </w:r>
      <w:r w:rsidR="00283DBF">
        <w:rPr>
          <w:rFonts w:hint="eastAsia"/>
        </w:rPr>
        <w:t>，</w:t>
      </w:r>
      <w:r w:rsidR="00283DBF">
        <w:t>可以清楚的知道定时器的相关信息</w:t>
      </w:r>
      <w:r w:rsidR="00283DBF">
        <w:rPr>
          <w:rFonts w:hint="eastAsia"/>
        </w:rPr>
        <w:t>，</w:t>
      </w:r>
      <w:r w:rsidR="00283DBF">
        <w:t>为后面定时器的配置做了准备</w:t>
      </w:r>
      <w:r w:rsidR="00283DBF">
        <w:rPr>
          <w:rFonts w:hint="eastAsia"/>
        </w:rPr>
        <w:t>。</w:t>
      </w:r>
    </w:p>
    <w:p w14:paraId="4D385AA4" w14:textId="30431D82" w:rsidR="000646E5" w:rsidRDefault="000646E5" w:rsidP="000646E5">
      <w:pPr>
        <w:pStyle w:val="a7"/>
      </w:pPr>
      <w:bookmarkStart w:id="248" w:name="_Ref529367221"/>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17</w:t>
      </w:r>
      <w:r w:rsidR="00A26C7F">
        <w:fldChar w:fldCharType="end"/>
      </w:r>
      <w:bookmarkEnd w:id="248"/>
      <w:r>
        <w:t xml:space="preserve">  </w:t>
      </w:r>
      <w:r>
        <w:t>打印定时器信息</w:t>
      </w:r>
    </w:p>
    <w:p w14:paraId="05FA2976" w14:textId="77777777" w:rsidR="000646E5" w:rsidRDefault="000646E5" w:rsidP="000646E5">
      <w:pPr>
        <w:pStyle w:val="a5"/>
      </w:pPr>
      <w:r>
        <w:t>1   AM_DBG_INFO("clk_freq</w:t>
      </w:r>
      <w:r>
        <w:tab/>
      </w:r>
      <w:r>
        <w:tab/>
        <w:t>=</w:t>
      </w:r>
      <w:r w:rsidR="00A613A1">
        <w:tab/>
      </w:r>
      <w:r>
        <w:t xml:space="preserve"> %d \r\n",clkin_freq);</w:t>
      </w:r>
    </w:p>
    <w:p w14:paraId="69154C36" w14:textId="77777777" w:rsidR="000646E5" w:rsidRDefault="000646E5" w:rsidP="000646E5">
      <w:pPr>
        <w:pStyle w:val="a5"/>
      </w:pPr>
      <w:r>
        <w:t>2   AM_DBG_INFO("width</w:t>
      </w:r>
      <w:r>
        <w:tab/>
      </w:r>
      <w:r>
        <w:tab/>
        <w:t>=</w:t>
      </w:r>
      <w:r w:rsidR="00A613A1">
        <w:tab/>
      </w:r>
      <w:r>
        <w:t xml:space="preserve"> %d \r\n",p_tim1_timing_info-&gt;counter_width);</w:t>
      </w:r>
    </w:p>
    <w:p w14:paraId="7119A43B" w14:textId="65ECA937" w:rsidR="000646E5" w:rsidRDefault="000646E5" w:rsidP="000646E5">
      <w:pPr>
        <w:pStyle w:val="a5"/>
      </w:pPr>
      <w:r>
        <w:t>3   AM_DBG_INFO("chan</w:t>
      </w:r>
      <w:r w:rsidR="00433223">
        <w:tab/>
      </w:r>
      <w:r>
        <w:tab/>
        <w:t>=</w:t>
      </w:r>
      <w:r w:rsidR="00A613A1">
        <w:tab/>
      </w:r>
      <w:r>
        <w:t xml:space="preserve"> %d \r\n",p_tim1_timing_info-&gt;chan_num);</w:t>
      </w:r>
    </w:p>
    <w:p w14:paraId="00446459" w14:textId="0CB3E9B1" w:rsidR="000646E5" w:rsidRPr="00283DBF" w:rsidRDefault="000646E5" w:rsidP="00283DBF">
      <w:pPr>
        <w:pStyle w:val="a5"/>
      </w:pPr>
      <w:r>
        <w:t>4   AM_DBG_INFO("prescaler</w:t>
      </w:r>
      <w:r>
        <w:tab/>
      </w:r>
      <w:r>
        <w:tab/>
        <w:t>=</w:t>
      </w:r>
      <w:r w:rsidR="00A613A1">
        <w:tab/>
      </w:r>
      <w:r>
        <w:t xml:space="preserve"> %d \r\n",p_tim1_timing_info-&gt;prescaler);</w:t>
      </w:r>
      <w:r w:rsidR="00283DBF">
        <w:rPr>
          <w:rFonts w:hint="eastAsia"/>
        </w:rPr>
        <w:t xml:space="preserve"> </w:t>
      </w:r>
    </w:p>
    <w:p w14:paraId="6BD2D021" w14:textId="77777777" w:rsidR="000646E5" w:rsidRPr="00635C20" w:rsidRDefault="000646E5" w:rsidP="00635C20">
      <w:pPr>
        <w:pStyle w:val="40"/>
        <w:rPr>
          <w:lang w:val="de-DE"/>
        </w:rPr>
      </w:pPr>
      <w:r w:rsidRPr="00635C20">
        <w:rPr>
          <w:lang w:val="de-DE"/>
        </w:rPr>
        <w:t>编写回调函数</w:t>
      </w:r>
    </w:p>
    <w:p w14:paraId="118779F4" w14:textId="77777777" w:rsidR="000646E5" w:rsidRPr="003F39F8" w:rsidRDefault="000646E5" w:rsidP="000646E5">
      <w:pPr>
        <w:pStyle w:val="23"/>
        <w:spacing w:before="62" w:after="62"/>
      </w:pPr>
      <w:r w:rsidRPr="003F39F8">
        <w:rPr>
          <w:rFonts w:hint="eastAsia"/>
        </w:rPr>
        <w:t>当定时时间到，调用回调函数，定时执行回调函数。回调函数与普通函数一样，程序详见</w:t>
      </w:r>
      <w:r w:rsidRPr="003F39F8">
        <w:fldChar w:fldCharType="begin"/>
      </w:r>
      <w:r w:rsidRPr="003F39F8">
        <w:instrText xml:space="preserve"> </w:instrText>
      </w:r>
      <w:r w:rsidRPr="003F39F8">
        <w:rPr>
          <w:rFonts w:hint="eastAsia"/>
        </w:rPr>
        <w:instrText>REF _Ref529368413 \h</w:instrText>
      </w:r>
      <w:r w:rsidRPr="003F39F8">
        <w:instrText xml:space="preserve"> </w:instrText>
      </w:r>
      <w:r>
        <w:instrText xml:space="preserve"> \* MERGEFORMAT </w:instrText>
      </w:r>
      <w:r w:rsidRPr="003F39F8">
        <w:fldChar w:fldCharType="separate"/>
      </w:r>
      <w:r w:rsidR="00B93B10">
        <w:rPr>
          <w:rFonts w:hint="eastAsia"/>
        </w:rPr>
        <w:t>程序清单</w:t>
      </w:r>
      <w:r w:rsidR="00B93B10">
        <w:t>4.18</w:t>
      </w:r>
      <w:r w:rsidRPr="003F39F8">
        <w:fldChar w:fldCharType="end"/>
      </w:r>
      <w:r w:rsidRPr="003F39F8">
        <w:rPr>
          <w:rFonts w:hint="eastAsia"/>
        </w:rPr>
        <w:t>。</w:t>
      </w:r>
    </w:p>
    <w:p w14:paraId="155E31C7" w14:textId="49011FCE" w:rsidR="000646E5" w:rsidRDefault="000646E5" w:rsidP="000646E5">
      <w:pPr>
        <w:pStyle w:val="a7"/>
        <w:rPr>
          <w:b/>
          <w:lang w:val="de-DE"/>
        </w:rPr>
      </w:pPr>
      <w:bookmarkStart w:id="249" w:name="_Ref529368413"/>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18</w:t>
      </w:r>
      <w:r w:rsidR="00A26C7F">
        <w:fldChar w:fldCharType="end"/>
      </w:r>
      <w:bookmarkEnd w:id="249"/>
      <w:r>
        <w:t xml:space="preserve">  </w:t>
      </w:r>
      <w:r>
        <w:t>定时器</w:t>
      </w:r>
      <w:r>
        <w:rPr>
          <w:rFonts w:hint="eastAsia"/>
        </w:rPr>
        <w:t>1</w:t>
      </w:r>
      <w:r>
        <w:rPr>
          <w:rFonts w:hint="eastAsia"/>
        </w:rPr>
        <w:t>回调函数</w:t>
      </w:r>
    </w:p>
    <w:p w14:paraId="59A8523E" w14:textId="77777777" w:rsidR="000646E5" w:rsidRPr="003F39F8" w:rsidRDefault="000646E5" w:rsidP="000646E5">
      <w:pPr>
        <w:pStyle w:val="a5"/>
      </w:pPr>
      <w:r w:rsidRPr="003F39F8">
        <w:t>1   void tim1_timing_callback(void *p_arg)</w:t>
      </w:r>
    </w:p>
    <w:p w14:paraId="29680225" w14:textId="77777777" w:rsidR="000646E5" w:rsidRPr="003F39F8" w:rsidRDefault="000646E5" w:rsidP="000646E5">
      <w:pPr>
        <w:pStyle w:val="a5"/>
      </w:pPr>
      <w:r w:rsidRPr="003F39F8">
        <w:t>2   {</w:t>
      </w:r>
    </w:p>
    <w:p w14:paraId="16271551" w14:textId="77777777" w:rsidR="000646E5" w:rsidRPr="003F39F8" w:rsidRDefault="000646E5" w:rsidP="000646E5">
      <w:pPr>
        <w:pStyle w:val="a5"/>
      </w:pPr>
      <w:r w:rsidRPr="003F39F8">
        <w:t>3       AM_DBG_INFO("Timing time!\r\n");</w:t>
      </w:r>
    </w:p>
    <w:p w14:paraId="74699007" w14:textId="77777777" w:rsidR="000646E5" w:rsidRPr="003F39F8" w:rsidRDefault="000646E5" w:rsidP="000646E5">
      <w:pPr>
        <w:pStyle w:val="a5"/>
      </w:pPr>
      <w:r w:rsidRPr="003F39F8">
        <w:t>4       am_gpio_toggle(PIOB_1);</w:t>
      </w:r>
    </w:p>
    <w:p w14:paraId="10C740F3" w14:textId="77777777" w:rsidR="000646E5" w:rsidRDefault="000646E5" w:rsidP="000646E5">
      <w:pPr>
        <w:pStyle w:val="a5"/>
      </w:pPr>
      <w:r w:rsidRPr="003F39F8">
        <w:t>5   }</w:t>
      </w:r>
    </w:p>
    <w:p w14:paraId="47136D0A" w14:textId="77777777" w:rsidR="000646E5" w:rsidRDefault="000646E5" w:rsidP="000646E5">
      <w:pPr>
        <w:pStyle w:val="23"/>
        <w:spacing w:before="62" w:after="62"/>
        <w:rPr>
          <w:lang w:val="de-DE"/>
        </w:rPr>
      </w:pPr>
      <w:r>
        <w:rPr>
          <w:rFonts w:hint="eastAsia"/>
          <w:lang w:val="de-DE"/>
        </w:rPr>
        <w:t>编写的定时回调函数需要与定时器关联起来，需要设置回调函数。设置回调函数原型为：</w:t>
      </w:r>
    </w:p>
    <w:p w14:paraId="4F4AEC67" w14:textId="77777777" w:rsidR="000646E5" w:rsidRDefault="000646E5" w:rsidP="000646E5">
      <w:pPr>
        <w:pStyle w:val="a5"/>
      </w:pPr>
      <w:r>
        <w:t>am_static_inline</w:t>
      </w:r>
      <w:r>
        <w:rPr>
          <w:rFonts w:hint="eastAsia"/>
        </w:rPr>
        <w:t xml:space="preserve"> </w:t>
      </w:r>
      <w:r w:rsidRPr="003F39F8">
        <w:t>int am_timer_callback_set (</w:t>
      </w:r>
    </w:p>
    <w:p w14:paraId="085C081C" w14:textId="77777777" w:rsidR="000646E5" w:rsidRPr="003F39F8" w:rsidRDefault="000646E5" w:rsidP="000646E5">
      <w:pPr>
        <w:pStyle w:val="a5"/>
      </w:pPr>
      <w:r>
        <w:lastRenderedPageBreak/>
        <w:tab/>
      </w:r>
      <w:r w:rsidRPr="003F39F8">
        <w:t>am_timer_handle_t</w:t>
      </w:r>
      <w:r w:rsidRPr="003F39F8">
        <w:tab/>
        <w:t xml:space="preserve">handle, </w:t>
      </w:r>
    </w:p>
    <w:p w14:paraId="4DAFC1BC" w14:textId="77777777" w:rsidR="000646E5" w:rsidRPr="003F39F8" w:rsidRDefault="000646E5" w:rsidP="000646E5">
      <w:pPr>
        <w:pStyle w:val="a5"/>
      </w:pPr>
      <w:r>
        <w:tab/>
      </w:r>
      <w:r w:rsidRPr="003F39F8">
        <w:t>uint8_t</w:t>
      </w:r>
      <w:r w:rsidRPr="003F39F8">
        <w:tab/>
      </w:r>
      <w:r w:rsidRPr="003F39F8">
        <w:tab/>
      </w:r>
      <w:r w:rsidRPr="003F39F8">
        <w:tab/>
        <w:t>chan,</w:t>
      </w:r>
    </w:p>
    <w:p w14:paraId="6AA81F89" w14:textId="77777777" w:rsidR="000646E5" w:rsidRPr="003F39F8" w:rsidRDefault="000646E5" w:rsidP="000646E5">
      <w:pPr>
        <w:pStyle w:val="a5"/>
      </w:pPr>
      <w:r>
        <w:tab/>
      </w:r>
      <w:r w:rsidRPr="003F39F8">
        <w:t>void</w:t>
      </w:r>
      <w:r w:rsidRPr="003F39F8">
        <w:tab/>
      </w:r>
      <w:r w:rsidRPr="003F39F8">
        <w:tab/>
      </w:r>
      <w:r w:rsidRPr="003F39F8">
        <w:tab/>
      </w:r>
      <w:r w:rsidRPr="003F39F8">
        <w:tab/>
        <w:t>(*pfn_callback)(void *),</w:t>
      </w:r>
    </w:p>
    <w:p w14:paraId="4ECECD98" w14:textId="23D20CA5" w:rsidR="000646E5" w:rsidRDefault="000646E5" w:rsidP="000646E5">
      <w:pPr>
        <w:pStyle w:val="a5"/>
      </w:pPr>
      <w:r>
        <w:tab/>
      </w:r>
      <w:r w:rsidRPr="003F39F8">
        <w:t>void</w:t>
      </w:r>
      <w:r w:rsidRPr="003F39F8">
        <w:tab/>
      </w:r>
      <w:r w:rsidRPr="003F39F8">
        <w:tab/>
      </w:r>
      <w:r w:rsidRPr="003F39F8">
        <w:tab/>
      </w:r>
      <w:r w:rsidRPr="003F39F8">
        <w:tab/>
        <w:t>*p_arg)</w:t>
      </w:r>
      <w:r>
        <w:rPr>
          <w:rFonts w:hint="eastAsia"/>
        </w:rPr>
        <w:t>;</w:t>
      </w:r>
      <w:r w:rsidR="00143639" w:rsidRPr="00143639">
        <w:t xml:space="preserve"> http://www.keil.com/dd2/pack/</w:t>
      </w:r>
    </w:p>
    <w:p w14:paraId="6EB21F9A" w14:textId="77777777" w:rsidR="000646E5" w:rsidRDefault="000646E5" w:rsidP="00B169B7">
      <w:pPr>
        <w:pStyle w:val="afffb"/>
        <w:numPr>
          <w:ilvl w:val="0"/>
          <w:numId w:val="20"/>
        </w:numPr>
        <w:spacing w:before="62" w:after="62"/>
        <w:ind w:firstLineChars="0"/>
      </w:pPr>
      <w:r>
        <w:t>handle</w:t>
      </w:r>
      <w:r>
        <w:t>为定时器的服务句柄</w:t>
      </w:r>
      <w:r>
        <w:rPr>
          <w:rFonts w:hint="eastAsia"/>
        </w:rPr>
        <w:t>，</w:t>
      </w:r>
      <w:r>
        <w:t>即为初始化定时器</w:t>
      </w:r>
      <w:r>
        <w:rPr>
          <w:rFonts w:hint="eastAsia"/>
        </w:rPr>
        <w:t>1</w:t>
      </w:r>
      <w:r>
        <w:rPr>
          <w:rFonts w:hint="eastAsia"/>
        </w:rPr>
        <w:t>获取的句柄；</w:t>
      </w:r>
    </w:p>
    <w:p w14:paraId="4273398D" w14:textId="77777777" w:rsidR="000646E5" w:rsidRDefault="000646E5" w:rsidP="00B169B7">
      <w:pPr>
        <w:pStyle w:val="afffb"/>
        <w:numPr>
          <w:ilvl w:val="0"/>
          <w:numId w:val="20"/>
        </w:numPr>
        <w:spacing w:before="62" w:after="62"/>
        <w:ind w:firstLineChars="0"/>
      </w:pPr>
      <w:r>
        <w:rPr>
          <w:rFonts w:hint="eastAsia"/>
        </w:rPr>
        <w:t>chan</w:t>
      </w:r>
      <w:r>
        <w:rPr>
          <w:rFonts w:hint="eastAsia"/>
        </w:rPr>
        <w:t>为使用的定时器通道，定时器</w:t>
      </w:r>
      <w:r>
        <w:rPr>
          <w:rFonts w:hint="eastAsia"/>
        </w:rPr>
        <w:t>1</w:t>
      </w:r>
      <w:r>
        <w:rPr>
          <w:rFonts w:hint="eastAsia"/>
        </w:rPr>
        <w:t>只有一个通道；</w:t>
      </w:r>
    </w:p>
    <w:p w14:paraId="5973B18F" w14:textId="77777777" w:rsidR="000646E5" w:rsidRDefault="000646E5" w:rsidP="00B169B7">
      <w:pPr>
        <w:pStyle w:val="afffb"/>
        <w:numPr>
          <w:ilvl w:val="0"/>
          <w:numId w:val="20"/>
        </w:numPr>
        <w:spacing w:before="62" w:after="62"/>
        <w:ind w:firstLineChars="0"/>
      </w:pPr>
      <w:r w:rsidRPr="003F39F8">
        <w:t>(*pfn_callback)(void *)</w:t>
      </w:r>
      <w:r>
        <w:rPr>
          <w:rFonts w:hint="eastAsia"/>
        </w:rPr>
        <w:t>为回调函数，即将定义的回调函数名传入；</w:t>
      </w:r>
    </w:p>
    <w:p w14:paraId="466FA4E6" w14:textId="77777777" w:rsidR="000646E5" w:rsidRDefault="000646E5" w:rsidP="00B169B7">
      <w:pPr>
        <w:pStyle w:val="afffb"/>
        <w:numPr>
          <w:ilvl w:val="0"/>
          <w:numId w:val="20"/>
        </w:numPr>
        <w:spacing w:before="62" w:after="62"/>
        <w:ind w:firstLineChars="0"/>
      </w:pPr>
      <w:r w:rsidRPr="003F39F8">
        <w:t>p_arg</w:t>
      </w:r>
      <w:r>
        <w:t>为回调函数的参数</w:t>
      </w:r>
      <w:r>
        <w:rPr>
          <w:rFonts w:hint="eastAsia"/>
        </w:rPr>
        <w:t>。</w:t>
      </w:r>
    </w:p>
    <w:p w14:paraId="4415DF40" w14:textId="77777777" w:rsidR="000646E5" w:rsidRDefault="000646E5" w:rsidP="000646E5">
      <w:pPr>
        <w:pStyle w:val="23"/>
        <w:spacing w:before="62" w:after="62"/>
      </w:pPr>
      <w:r>
        <w:t>基于以上信息</w:t>
      </w:r>
      <w:r>
        <w:rPr>
          <w:rFonts w:hint="eastAsia"/>
        </w:rPr>
        <w:t>，</w:t>
      </w:r>
      <w:r>
        <w:t>设置回调函数的程序为</w:t>
      </w:r>
      <w:r>
        <w:rPr>
          <w:rFonts w:hint="eastAsia"/>
        </w:rPr>
        <w:t>：</w:t>
      </w:r>
    </w:p>
    <w:p w14:paraId="16226FF9" w14:textId="77777777" w:rsidR="000646E5" w:rsidRPr="00421F55" w:rsidRDefault="000646E5" w:rsidP="000646E5">
      <w:pPr>
        <w:pStyle w:val="a5"/>
      </w:pPr>
      <w:r w:rsidRPr="00421F55">
        <w:t>am_timer_callback_set(tim1_timing_handle, 0, tim1_timing_callback, NULL);</w:t>
      </w:r>
    </w:p>
    <w:p w14:paraId="422E4F24" w14:textId="77777777" w:rsidR="000646E5" w:rsidRPr="00635C20" w:rsidRDefault="000646E5" w:rsidP="00635C20">
      <w:pPr>
        <w:pStyle w:val="40"/>
        <w:rPr>
          <w:lang w:val="de-DE"/>
        </w:rPr>
      </w:pPr>
      <w:r w:rsidRPr="00635C20">
        <w:rPr>
          <w:lang w:val="de-DE"/>
        </w:rPr>
        <w:t>配置定时时间</w:t>
      </w:r>
    </w:p>
    <w:p w14:paraId="059EEDF3" w14:textId="77777777" w:rsidR="000646E5" w:rsidRDefault="000646E5" w:rsidP="000646E5">
      <w:pPr>
        <w:pStyle w:val="23"/>
        <w:spacing w:before="62" w:after="62"/>
      </w:pPr>
      <w:r w:rsidRPr="00A56444">
        <w:rPr>
          <w:rFonts w:hint="eastAsia"/>
        </w:rPr>
        <w:t>通过获取定时器时钟频率、定时器信息，可知时钟频率为</w:t>
      </w:r>
      <w:r w:rsidRPr="00A56444">
        <w:rPr>
          <w:rFonts w:hint="eastAsia"/>
        </w:rPr>
        <w:t>48MHz</w:t>
      </w:r>
      <w:r w:rsidRPr="00A56444">
        <w:rPr>
          <w:rFonts w:hint="eastAsia"/>
        </w:rPr>
        <w:t>，计数器宽度为</w:t>
      </w:r>
      <w:r w:rsidRPr="00A56444">
        <w:rPr>
          <w:rFonts w:hint="eastAsia"/>
        </w:rPr>
        <w:t>16</w:t>
      </w:r>
      <w:r w:rsidRPr="00A56444">
        <w:rPr>
          <w:rFonts w:hint="eastAsia"/>
        </w:rPr>
        <w:t>位，最大计数值为</w:t>
      </w:r>
      <w:r w:rsidRPr="00A56444">
        <w:rPr>
          <w:rFonts w:hint="eastAsia"/>
        </w:rPr>
        <w:t>65535</w:t>
      </w:r>
      <w:r w:rsidRPr="00A56444">
        <w:rPr>
          <w:rFonts w:hint="eastAsia"/>
        </w:rPr>
        <w:t>，分频器最大值为</w:t>
      </w:r>
      <w:r w:rsidRPr="00A56444">
        <w:rPr>
          <w:rFonts w:hint="eastAsia"/>
        </w:rPr>
        <w:t>65536</w:t>
      </w:r>
      <w:r w:rsidRPr="00A56444">
        <w:rPr>
          <w:rFonts w:hint="eastAsia"/>
        </w:rPr>
        <w:t>。</w:t>
      </w:r>
      <w:r>
        <w:rPr>
          <w:rFonts w:hint="eastAsia"/>
        </w:rPr>
        <w:t>AMetal</w:t>
      </w:r>
      <w:r>
        <w:rPr>
          <w:rFonts w:hint="eastAsia"/>
        </w:rPr>
        <w:t>提供了定时器分频值设置函数、定时计数值设置函数，函数均定义在</w:t>
      </w:r>
      <w:r>
        <w:rPr>
          <w:rFonts w:hint="eastAsia"/>
        </w:rPr>
        <w:t>am_timer.h</w:t>
      </w:r>
      <w:r>
        <w:rPr>
          <w:rFonts w:hint="eastAsia"/>
        </w:rPr>
        <w:t>中。</w:t>
      </w:r>
    </w:p>
    <w:p w14:paraId="3D1B3CE6" w14:textId="77777777" w:rsidR="000646E5" w:rsidRDefault="000646E5" w:rsidP="000646E5">
      <w:pPr>
        <w:pStyle w:val="23"/>
        <w:spacing w:before="62" w:after="62"/>
      </w:pPr>
      <w:r>
        <w:rPr>
          <w:rFonts w:hint="eastAsia"/>
        </w:rPr>
        <w:t>分频值设置函数在原型为：</w:t>
      </w:r>
    </w:p>
    <w:p w14:paraId="58FC112E" w14:textId="77777777" w:rsidR="000646E5" w:rsidRDefault="000646E5" w:rsidP="000646E5">
      <w:pPr>
        <w:pStyle w:val="a5"/>
      </w:pPr>
      <w:r>
        <w:t>am_static_inline</w:t>
      </w:r>
      <w:r>
        <w:rPr>
          <w:rFonts w:hint="eastAsia"/>
        </w:rPr>
        <w:t xml:space="preserve"> </w:t>
      </w:r>
      <w:r>
        <w:t>int am_timer_prescale_set (</w:t>
      </w:r>
    </w:p>
    <w:p w14:paraId="592BF271" w14:textId="77777777" w:rsidR="000646E5" w:rsidRDefault="000646E5" w:rsidP="000646E5">
      <w:pPr>
        <w:pStyle w:val="a5"/>
      </w:pPr>
      <w:r>
        <w:tab/>
        <w:t>am_timer_handle_t</w:t>
      </w:r>
      <w:r>
        <w:tab/>
      </w:r>
      <w:r>
        <w:tab/>
        <w:t xml:space="preserve">handle, </w:t>
      </w:r>
    </w:p>
    <w:p w14:paraId="0600C600" w14:textId="77777777" w:rsidR="000646E5" w:rsidRDefault="000646E5" w:rsidP="000646E5">
      <w:pPr>
        <w:pStyle w:val="a5"/>
      </w:pPr>
      <w:r>
        <w:tab/>
        <w:t>uint8_t</w:t>
      </w:r>
      <w:r>
        <w:tab/>
      </w:r>
      <w:r>
        <w:tab/>
      </w:r>
      <w:r>
        <w:tab/>
      </w:r>
      <w:r>
        <w:tab/>
        <w:t xml:space="preserve">chan, </w:t>
      </w:r>
    </w:p>
    <w:p w14:paraId="66B8A585" w14:textId="77777777" w:rsidR="000646E5" w:rsidRDefault="000646E5" w:rsidP="000646E5">
      <w:pPr>
        <w:pStyle w:val="a5"/>
      </w:pPr>
      <w:r>
        <w:tab/>
        <w:t>uint32_t</w:t>
      </w:r>
      <w:r>
        <w:tab/>
      </w:r>
      <w:r>
        <w:tab/>
      </w:r>
      <w:r>
        <w:tab/>
      </w:r>
      <w:r>
        <w:tab/>
        <w:t>prescale)</w:t>
      </w:r>
      <w:r>
        <w:rPr>
          <w:rFonts w:hint="eastAsia"/>
        </w:rPr>
        <w:t>;</w:t>
      </w:r>
    </w:p>
    <w:p w14:paraId="54B2D002" w14:textId="77777777" w:rsidR="000646E5" w:rsidRDefault="000646E5" w:rsidP="00B169B7">
      <w:pPr>
        <w:pStyle w:val="afffb"/>
        <w:numPr>
          <w:ilvl w:val="0"/>
          <w:numId w:val="20"/>
        </w:numPr>
        <w:spacing w:before="62" w:after="62"/>
        <w:ind w:firstLineChars="0"/>
      </w:pPr>
      <w:r>
        <w:t>handle</w:t>
      </w:r>
      <w:r>
        <w:t>为定时器的服务句柄</w:t>
      </w:r>
      <w:r>
        <w:rPr>
          <w:rFonts w:hint="eastAsia"/>
        </w:rPr>
        <w:t>，</w:t>
      </w:r>
      <w:r>
        <w:t>即为初始化定时器</w:t>
      </w:r>
      <w:r>
        <w:rPr>
          <w:rFonts w:hint="eastAsia"/>
        </w:rPr>
        <w:t>1</w:t>
      </w:r>
      <w:r>
        <w:rPr>
          <w:rFonts w:hint="eastAsia"/>
        </w:rPr>
        <w:t>获取的句柄；</w:t>
      </w:r>
    </w:p>
    <w:p w14:paraId="6AE2BDC2" w14:textId="77777777" w:rsidR="000646E5" w:rsidRDefault="000646E5" w:rsidP="00B169B7">
      <w:pPr>
        <w:pStyle w:val="afffb"/>
        <w:numPr>
          <w:ilvl w:val="0"/>
          <w:numId w:val="20"/>
        </w:numPr>
        <w:spacing w:before="62" w:after="62"/>
        <w:ind w:firstLineChars="0"/>
      </w:pPr>
      <w:r>
        <w:rPr>
          <w:rFonts w:hint="eastAsia"/>
        </w:rPr>
        <w:t>chan</w:t>
      </w:r>
      <w:r>
        <w:rPr>
          <w:rFonts w:hint="eastAsia"/>
        </w:rPr>
        <w:t>为使用的定时器通道；</w:t>
      </w:r>
    </w:p>
    <w:p w14:paraId="17969DEF" w14:textId="77777777" w:rsidR="000646E5" w:rsidRDefault="000646E5" w:rsidP="00B169B7">
      <w:pPr>
        <w:pStyle w:val="afffb"/>
        <w:numPr>
          <w:ilvl w:val="0"/>
          <w:numId w:val="20"/>
        </w:numPr>
        <w:spacing w:before="62" w:after="62"/>
        <w:ind w:firstLineChars="0"/>
      </w:pPr>
      <w:r>
        <w:t>prescale</w:t>
      </w:r>
      <w:r>
        <w:t>为定时器时钟频率分频值</w:t>
      </w:r>
      <w:r>
        <w:rPr>
          <w:rFonts w:hint="eastAsia"/>
        </w:rPr>
        <w:t>。</w:t>
      </w:r>
    </w:p>
    <w:p w14:paraId="0835A761" w14:textId="77777777" w:rsidR="000646E5" w:rsidRDefault="000646E5" w:rsidP="000646E5">
      <w:pPr>
        <w:pStyle w:val="23"/>
        <w:spacing w:before="62" w:after="62"/>
      </w:pPr>
      <w:r>
        <w:rPr>
          <w:rFonts w:hint="eastAsia"/>
        </w:rPr>
        <w:t>定时计数值设置函数原型为：</w:t>
      </w:r>
    </w:p>
    <w:p w14:paraId="0D62E7A4" w14:textId="77777777" w:rsidR="000646E5" w:rsidRDefault="000646E5" w:rsidP="000646E5">
      <w:pPr>
        <w:pStyle w:val="a5"/>
      </w:pPr>
      <w:r>
        <w:t>am_static_inline</w:t>
      </w:r>
      <w:r>
        <w:rPr>
          <w:rFonts w:hint="eastAsia"/>
        </w:rPr>
        <w:t xml:space="preserve"> </w:t>
      </w:r>
      <w:r>
        <w:t>int am_timer_enable (am_timer_handle_t handle, uint8_t chan, uint32_t count);</w:t>
      </w:r>
    </w:p>
    <w:p w14:paraId="265D4949" w14:textId="77777777" w:rsidR="000646E5" w:rsidRDefault="000646E5" w:rsidP="00B169B7">
      <w:pPr>
        <w:pStyle w:val="afffb"/>
        <w:numPr>
          <w:ilvl w:val="0"/>
          <w:numId w:val="20"/>
        </w:numPr>
        <w:spacing w:before="62" w:after="62"/>
        <w:ind w:firstLineChars="0"/>
      </w:pPr>
      <w:r>
        <w:t>handle</w:t>
      </w:r>
      <w:r>
        <w:t>为定时器的服务句柄</w:t>
      </w:r>
      <w:r>
        <w:rPr>
          <w:rFonts w:hint="eastAsia"/>
        </w:rPr>
        <w:t>，</w:t>
      </w:r>
      <w:r>
        <w:t>即为初始化定时器</w:t>
      </w:r>
      <w:r>
        <w:rPr>
          <w:rFonts w:hint="eastAsia"/>
        </w:rPr>
        <w:t>1</w:t>
      </w:r>
      <w:r>
        <w:rPr>
          <w:rFonts w:hint="eastAsia"/>
        </w:rPr>
        <w:t>获取的句柄；</w:t>
      </w:r>
    </w:p>
    <w:p w14:paraId="63D12CAA" w14:textId="77777777" w:rsidR="000646E5" w:rsidRDefault="000646E5" w:rsidP="00B169B7">
      <w:pPr>
        <w:pStyle w:val="afffb"/>
        <w:numPr>
          <w:ilvl w:val="0"/>
          <w:numId w:val="20"/>
        </w:numPr>
        <w:spacing w:before="62" w:after="62"/>
        <w:ind w:firstLineChars="0"/>
      </w:pPr>
      <w:r>
        <w:rPr>
          <w:rFonts w:hint="eastAsia"/>
        </w:rPr>
        <w:t>chan</w:t>
      </w:r>
      <w:r>
        <w:rPr>
          <w:rFonts w:hint="eastAsia"/>
        </w:rPr>
        <w:t>为使用的定时器通道；</w:t>
      </w:r>
    </w:p>
    <w:p w14:paraId="6AAB69F8" w14:textId="77777777" w:rsidR="000646E5" w:rsidRDefault="000646E5" w:rsidP="00B169B7">
      <w:pPr>
        <w:pStyle w:val="afffb"/>
        <w:numPr>
          <w:ilvl w:val="0"/>
          <w:numId w:val="20"/>
        </w:numPr>
        <w:spacing w:before="62" w:after="62"/>
        <w:ind w:firstLineChars="0"/>
      </w:pPr>
      <w:r>
        <w:t>count</w:t>
      </w:r>
      <w:r>
        <w:t>为设置的最大计数值</w:t>
      </w:r>
      <w:r>
        <w:rPr>
          <w:rFonts w:hint="eastAsia"/>
        </w:rPr>
        <w:t>，</w:t>
      </w:r>
      <w:r>
        <w:t>计数器计数到该数值</w:t>
      </w:r>
      <w:r>
        <w:rPr>
          <w:rFonts w:hint="eastAsia"/>
        </w:rPr>
        <w:t>，</w:t>
      </w:r>
      <w:r>
        <w:t>调用回调函数</w:t>
      </w:r>
      <w:r>
        <w:rPr>
          <w:rFonts w:hint="eastAsia"/>
        </w:rPr>
        <w:t>，</w:t>
      </w:r>
      <w:r>
        <w:t>计数值清零</w:t>
      </w:r>
      <w:r>
        <w:rPr>
          <w:rFonts w:hint="eastAsia"/>
        </w:rPr>
        <w:t>重</w:t>
      </w:r>
      <w:r>
        <w:t>新计数</w:t>
      </w:r>
      <w:r>
        <w:rPr>
          <w:rFonts w:hint="eastAsia"/>
        </w:rPr>
        <w:t>。</w:t>
      </w:r>
    </w:p>
    <w:p w14:paraId="4D0D44BB" w14:textId="77777777" w:rsidR="000646E5" w:rsidRDefault="000646E5" w:rsidP="000646E5">
      <w:pPr>
        <w:pStyle w:val="23"/>
        <w:spacing w:before="62" w:after="62"/>
        <w:rPr>
          <w:lang w:val="de-DE"/>
        </w:rPr>
      </w:pPr>
      <w:r>
        <w:rPr>
          <w:rFonts w:hint="eastAsia"/>
          <w:lang w:val="de-DE"/>
        </w:rPr>
        <w:t>基于以上信息，设置分频系数为</w:t>
      </w:r>
      <w:r>
        <w:rPr>
          <w:rFonts w:hint="eastAsia"/>
          <w:lang w:val="de-DE"/>
        </w:rPr>
        <w:t>4800</w:t>
      </w:r>
      <w:r>
        <w:rPr>
          <w:lang w:val="de-DE"/>
        </w:rPr>
        <w:t>0</w:t>
      </w:r>
      <w:r>
        <w:rPr>
          <w:rFonts w:hint="eastAsia"/>
          <w:lang w:val="de-DE"/>
        </w:rPr>
        <w:t>，</w:t>
      </w:r>
      <w:r>
        <w:rPr>
          <w:lang w:val="de-DE"/>
        </w:rPr>
        <w:t>计数值为</w:t>
      </w:r>
      <w:r>
        <w:rPr>
          <w:rFonts w:hint="eastAsia"/>
          <w:lang w:val="de-DE"/>
        </w:rPr>
        <w:t>500</w:t>
      </w:r>
      <w:r>
        <w:rPr>
          <w:rFonts w:hint="eastAsia"/>
          <w:lang w:val="de-DE"/>
        </w:rPr>
        <w:t>，即定时时间为</w:t>
      </w:r>
      <w:r>
        <w:rPr>
          <w:rFonts w:hint="eastAsia"/>
          <w:lang w:val="de-DE"/>
        </w:rPr>
        <w:t>500ms</w:t>
      </w:r>
      <w:r>
        <w:rPr>
          <w:rFonts w:hint="eastAsia"/>
          <w:lang w:val="de-DE"/>
        </w:rPr>
        <w:t>，具体程序为：</w:t>
      </w:r>
    </w:p>
    <w:p w14:paraId="11129A85" w14:textId="77777777" w:rsidR="000646E5" w:rsidRPr="00C2579E" w:rsidRDefault="000646E5" w:rsidP="000646E5">
      <w:pPr>
        <w:pStyle w:val="a5"/>
      </w:pPr>
      <w:r w:rsidRPr="00C2579E">
        <w:t xml:space="preserve">am_timer_prescale_set </w:t>
      </w:r>
      <w:r>
        <w:t>(tim1_timing_handle, 0, 48000);</w:t>
      </w:r>
    </w:p>
    <w:p w14:paraId="11BE98F7" w14:textId="77777777" w:rsidR="000646E5" w:rsidRDefault="000646E5" w:rsidP="000646E5">
      <w:pPr>
        <w:pStyle w:val="a5"/>
      </w:pPr>
      <w:r w:rsidRPr="00C2579E">
        <w:t>am_timer_enable(tim1_timing_handle, 0, 500);</w:t>
      </w:r>
    </w:p>
    <w:p w14:paraId="57FEFB7E" w14:textId="77777777" w:rsidR="000646E5" w:rsidRPr="00635C20" w:rsidRDefault="000646E5" w:rsidP="00635C20">
      <w:pPr>
        <w:pStyle w:val="40"/>
        <w:rPr>
          <w:lang w:val="de-DE"/>
        </w:rPr>
      </w:pPr>
      <w:r w:rsidRPr="00635C20">
        <w:rPr>
          <w:rFonts w:hint="eastAsia"/>
          <w:lang w:val="de-DE"/>
        </w:rPr>
        <w:t>定时范例程序</w:t>
      </w:r>
    </w:p>
    <w:p w14:paraId="6C0300B7" w14:textId="77777777" w:rsidR="000646E5" w:rsidRPr="002775D9" w:rsidRDefault="000646E5" w:rsidP="000646E5">
      <w:pPr>
        <w:pStyle w:val="23"/>
        <w:spacing w:before="62" w:after="62"/>
      </w:pPr>
      <w:r w:rsidRPr="002775D9">
        <w:t>定时</w:t>
      </w:r>
      <w:r w:rsidRPr="002775D9">
        <w:rPr>
          <w:rFonts w:hint="eastAsia"/>
        </w:rPr>
        <w:t>500ms</w:t>
      </w:r>
      <w:r w:rsidRPr="002775D9">
        <w:rPr>
          <w:rFonts w:hint="eastAsia"/>
        </w:rPr>
        <w:t>，在回调函数中翻转</w:t>
      </w:r>
      <w:r w:rsidRPr="002775D9">
        <w:rPr>
          <w:rFonts w:hint="eastAsia"/>
        </w:rPr>
        <w:t>LED</w:t>
      </w:r>
      <w:r w:rsidRPr="002775D9">
        <w:rPr>
          <w:rFonts w:hint="eastAsia"/>
        </w:rPr>
        <w:t>，串口打印信息的程序详见</w:t>
      </w:r>
      <w:r>
        <w:fldChar w:fldCharType="begin"/>
      </w:r>
      <w:r>
        <w:instrText xml:space="preserve"> </w:instrText>
      </w:r>
      <w:r>
        <w:rPr>
          <w:rFonts w:hint="eastAsia"/>
        </w:rPr>
        <w:instrText>REF _Ref529434129 \h</w:instrText>
      </w:r>
      <w:r>
        <w:instrText xml:space="preserve"> </w:instrText>
      </w:r>
      <w:r>
        <w:fldChar w:fldCharType="separate"/>
      </w:r>
      <w:r w:rsidR="00B93B10">
        <w:rPr>
          <w:rFonts w:hint="eastAsia"/>
        </w:rPr>
        <w:t>程序清单</w:t>
      </w:r>
      <w:r w:rsidR="00B93B10">
        <w:rPr>
          <w:noProof/>
        </w:rPr>
        <w:t>4</w:t>
      </w:r>
      <w:r w:rsidR="00B93B10">
        <w:t>.</w:t>
      </w:r>
      <w:r w:rsidR="00B93B10">
        <w:rPr>
          <w:noProof/>
        </w:rPr>
        <w:t>19</w:t>
      </w:r>
      <w:r>
        <w:fldChar w:fldCharType="end"/>
      </w:r>
      <w:r w:rsidRPr="002775D9">
        <w:rPr>
          <w:rFonts w:hint="eastAsia"/>
        </w:rPr>
        <w:t>。</w:t>
      </w:r>
    </w:p>
    <w:p w14:paraId="4A3F548E" w14:textId="2B7B8C17" w:rsidR="000646E5" w:rsidRDefault="000646E5" w:rsidP="000646E5">
      <w:pPr>
        <w:pStyle w:val="a7"/>
        <w:rPr>
          <w:b/>
          <w:lang w:val="de-DE"/>
        </w:rPr>
      </w:pPr>
      <w:bookmarkStart w:id="250" w:name="_Ref529434129"/>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19</w:t>
      </w:r>
      <w:r w:rsidR="00A26C7F">
        <w:fldChar w:fldCharType="end"/>
      </w:r>
      <w:bookmarkEnd w:id="250"/>
      <w:r>
        <w:t xml:space="preserve">  </w:t>
      </w:r>
      <w:r>
        <w:t>定时器定时范例程序</w:t>
      </w:r>
    </w:p>
    <w:p w14:paraId="7A9BB0F6" w14:textId="77777777" w:rsidR="000646E5" w:rsidRPr="007D409B" w:rsidRDefault="000646E5" w:rsidP="000646E5">
      <w:pPr>
        <w:pStyle w:val="a5"/>
      </w:pPr>
      <w:r w:rsidRPr="007D409B">
        <w:t>1   #include "ametal.h"</w:t>
      </w:r>
    </w:p>
    <w:p w14:paraId="41E0C45B" w14:textId="77777777" w:rsidR="000646E5" w:rsidRPr="007D409B" w:rsidRDefault="000646E5" w:rsidP="000646E5">
      <w:pPr>
        <w:pStyle w:val="a5"/>
      </w:pPr>
      <w:r w:rsidRPr="007D409B">
        <w:t>2   #include "am_board.h"</w:t>
      </w:r>
    </w:p>
    <w:p w14:paraId="66D99B9E" w14:textId="77777777" w:rsidR="000646E5" w:rsidRPr="007D409B" w:rsidRDefault="000646E5" w:rsidP="000646E5">
      <w:pPr>
        <w:pStyle w:val="a5"/>
      </w:pPr>
      <w:r w:rsidRPr="007D409B">
        <w:t>3   #include "am_vdebug.h"</w:t>
      </w:r>
    </w:p>
    <w:p w14:paraId="4533DDF5" w14:textId="77777777" w:rsidR="000646E5" w:rsidRPr="007D409B" w:rsidRDefault="000646E5" w:rsidP="000646E5">
      <w:pPr>
        <w:pStyle w:val="a5"/>
      </w:pPr>
      <w:r w:rsidRPr="007D409B">
        <w:t>4   #include "am_delay.h"</w:t>
      </w:r>
    </w:p>
    <w:p w14:paraId="71D6C682" w14:textId="77777777" w:rsidR="000646E5" w:rsidRPr="007D409B" w:rsidRDefault="000646E5" w:rsidP="000646E5">
      <w:pPr>
        <w:pStyle w:val="a5"/>
      </w:pPr>
      <w:r w:rsidRPr="007D409B">
        <w:lastRenderedPageBreak/>
        <w:t>5   #include "am_led.h"</w:t>
      </w:r>
    </w:p>
    <w:p w14:paraId="578A6681" w14:textId="77777777" w:rsidR="000646E5" w:rsidRPr="007D409B" w:rsidRDefault="000646E5" w:rsidP="000646E5">
      <w:pPr>
        <w:pStyle w:val="a5"/>
      </w:pPr>
      <w:r w:rsidRPr="007D409B">
        <w:t>6   #include "am_gpio.h"</w:t>
      </w:r>
    </w:p>
    <w:p w14:paraId="738B57AC" w14:textId="77777777" w:rsidR="000646E5" w:rsidRPr="007D409B" w:rsidRDefault="000646E5" w:rsidP="000646E5">
      <w:pPr>
        <w:pStyle w:val="a5"/>
      </w:pPr>
      <w:r w:rsidRPr="007D409B">
        <w:t>7   #include "zlg116_pin.h"</w:t>
      </w:r>
    </w:p>
    <w:p w14:paraId="43AF6881" w14:textId="77777777" w:rsidR="000646E5" w:rsidRPr="007D409B" w:rsidRDefault="000646E5" w:rsidP="000646E5">
      <w:pPr>
        <w:pStyle w:val="a5"/>
      </w:pPr>
      <w:r w:rsidRPr="007D409B">
        <w:t>8   #include "am_zlg116_inst_init.h"</w:t>
      </w:r>
    </w:p>
    <w:p w14:paraId="3B4902FE" w14:textId="77777777" w:rsidR="000646E5" w:rsidRPr="007D409B" w:rsidRDefault="000646E5" w:rsidP="000646E5">
      <w:pPr>
        <w:pStyle w:val="a5"/>
      </w:pPr>
      <w:r w:rsidRPr="007D409B">
        <w:t>9   void tim1_timing_callback(void *p_arg)</w:t>
      </w:r>
    </w:p>
    <w:p w14:paraId="7B0493DA" w14:textId="77777777" w:rsidR="000646E5" w:rsidRPr="007D409B" w:rsidRDefault="000646E5" w:rsidP="000646E5">
      <w:pPr>
        <w:pStyle w:val="a5"/>
      </w:pPr>
      <w:r w:rsidRPr="007D409B">
        <w:t>10  {</w:t>
      </w:r>
    </w:p>
    <w:p w14:paraId="79A8FA44" w14:textId="77777777" w:rsidR="000646E5" w:rsidRPr="007D409B" w:rsidRDefault="000646E5" w:rsidP="000646E5">
      <w:pPr>
        <w:pStyle w:val="a5"/>
      </w:pPr>
      <w:r w:rsidRPr="007D409B">
        <w:t>11      AM_DBG_INFO("Timing time!\r\n");</w:t>
      </w:r>
    </w:p>
    <w:p w14:paraId="62960E71" w14:textId="77777777" w:rsidR="000646E5" w:rsidRPr="007D409B" w:rsidRDefault="000646E5" w:rsidP="000646E5">
      <w:pPr>
        <w:pStyle w:val="a5"/>
      </w:pPr>
      <w:r w:rsidRPr="007D409B">
        <w:t>12      am_gpio_toggle(PIOB_1);</w:t>
      </w:r>
    </w:p>
    <w:p w14:paraId="31B4FC1D" w14:textId="77777777" w:rsidR="000646E5" w:rsidRPr="007D409B" w:rsidRDefault="000646E5" w:rsidP="000646E5">
      <w:pPr>
        <w:pStyle w:val="a5"/>
      </w:pPr>
      <w:r w:rsidRPr="007D409B">
        <w:t>13  }</w:t>
      </w:r>
    </w:p>
    <w:p w14:paraId="0738B011" w14:textId="77777777" w:rsidR="000646E5" w:rsidRPr="007D409B" w:rsidRDefault="000646E5" w:rsidP="000646E5">
      <w:pPr>
        <w:pStyle w:val="a5"/>
      </w:pPr>
      <w:r w:rsidRPr="007D409B">
        <w:t>14  int am_main (void)</w:t>
      </w:r>
    </w:p>
    <w:p w14:paraId="24C73340" w14:textId="77777777" w:rsidR="000646E5" w:rsidRPr="007D409B" w:rsidRDefault="000646E5" w:rsidP="000646E5">
      <w:pPr>
        <w:pStyle w:val="a5"/>
      </w:pPr>
      <w:r w:rsidRPr="007D409B">
        <w:t>15  {</w:t>
      </w:r>
    </w:p>
    <w:p w14:paraId="0905E523" w14:textId="77777777" w:rsidR="000646E5" w:rsidRPr="007D409B" w:rsidRDefault="000646E5" w:rsidP="000646E5">
      <w:pPr>
        <w:pStyle w:val="a5"/>
      </w:pPr>
      <w:r w:rsidRPr="007D409B">
        <w:rPr>
          <w:rFonts w:hint="eastAsia"/>
        </w:rPr>
        <w:t xml:space="preserve">16      am_timer_handle_t     tim1_timing_handle;   </w:t>
      </w:r>
      <w:r>
        <w:tab/>
      </w:r>
      <w:r>
        <w:tab/>
      </w:r>
      <w:r w:rsidR="004824F2">
        <w:rPr>
          <w:rFonts w:hint="eastAsia"/>
        </w:rPr>
        <w:t>//</w:t>
      </w:r>
      <w:r w:rsidRPr="007D409B">
        <w:rPr>
          <w:rFonts w:hint="eastAsia"/>
        </w:rPr>
        <w:t xml:space="preserve"> </w:t>
      </w:r>
      <w:r w:rsidRPr="007D409B">
        <w:rPr>
          <w:rFonts w:hint="eastAsia"/>
        </w:rPr>
        <w:t>定时器服务句柄</w:t>
      </w:r>
    </w:p>
    <w:p w14:paraId="42341CBF" w14:textId="77777777" w:rsidR="000646E5" w:rsidRPr="007D409B" w:rsidRDefault="000646E5" w:rsidP="000646E5">
      <w:pPr>
        <w:pStyle w:val="a5"/>
      </w:pPr>
      <w:r w:rsidRPr="007D409B">
        <w:rPr>
          <w:rFonts w:hint="eastAsia"/>
        </w:rPr>
        <w:t xml:space="preserve">17      const am_timer_info_t *p_tim1_timing_info;  </w:t>
      </w:r>
      <w:r>
        <w:tab/>
      </w:r>
      <w:r>
        <w:tab/>
      </w:r>
      <w:r>
        <w:tab/>
      </w:r>
      <w:r w:rsidR="004824F2">
        <w:rPr>
          <w:rFonts w:hint="eastAsia"/>
        </w:rPr>
        <w:t>//</w:t>
      </w:r>
      <w:r w:rsidRPr="007D409B">
        <w:rPr>
          <w:rFonts w:hint="eastAsia"/>
        </w:rPr>
        <w:t xml:space="preserve"> </w:t>
      </w:r>
      <w:r w:rsidRPr="007D409B">
        <w:rPr>
          <w:rFonts w:hint="eastAsia"/>
        </w:rPr>
        <w:t>定时器信息</w:t>
      </w:r>
    </w:p>
    <w:p w14:paraId="643FAB98" w14:textId="77777777" w:rsidR="000646E5" w:rsidRPr="007D409B" w:rsidRDefault="000646E5" w:rsidP="000646E5">
      <w:pPr>
        <w:pStyle w:val="a5"/>
      </w:pPr>
      <w:r w:rsidRPr="007D409B">
        <w:rPr>
          <w:rFonts w:hint="eastAsia"/>
        </w:rPr>
        <w:t xml:space="preserve">18      uint32_t              clkin_freq = 0;       </w:t>
      </w:r>
      <w:r>
        <w:tab/>
      </w:r>
      <w:r>
        <w:tab/>
      </w:r>
      <w:r w:rsidR="004824F2">
        <w:rPr>
          <w:rFonts w:hint="eastAsia"/>
        </w:rPr>
        <w:t>//</w:t>
      </w:r>
      <w:r>
        <w:rPr>
          <w:rFonts w:hint="eastAsia"/>
        </w:rPr>
        <w:t xml:space="preserve"> </w:t>
      </w:r>
      <w:r w:rsidRPr="007D409B">
        <w:rPr>
          <w:rFonts w:hint="eastAsia"/>
        </w:rPr>
        <w:t>定时器时钟频率</w:t>
      </w:r>
    </w:p>
    <w:p w14:paraId="79A6C8BF" w14:textId="77777777" w:rsidR="000646E5" w:rsidRPr="007D409B" w:rsidRDefault="000646E5" w:rsidP="000646E5">
      <w:pPr>
        <w:pStyle w:val="a5"/>
      </w:pPr>
      <w:r w:rsidRPr="007D409B">
        <w:t>19      AM_DBG_INFO("Start up successful!\r\n");</w:t>
      </w:r>
    </w:p>
    <w:p w14:paraId="0E70421F" w14:textId="77777777" w:rsidR="000646E5" w:rsidRPr="007D409B" w:rsidRDefault="000646E5" w:rsidP="000646E5">
      <w:pPr>
        <w:pStyle w:val="a5"/>
      </w:pPr>
      <w:r w:rsidRPr="007D409B">
        <w:rPr>
          <w:rFonts w:hint="eastAsia"/>
        </w:rPr>
        <w:t xml:space="preserve">20      </w:t>
      </w:r>
      <w:r>
        <w:t>//</w:t>
      </w:r>
      <w:r w:rsidRPr="007D409B">
        <w:rPr>
          <w:rFonts w:hint="eastAsia"/>
        </w:rPr>
        <w:t xml:space="preserve"> </w:t>
      </w:r>
      <w:r w:rsidRPr="007D409B">
        <w:rPr>
          <w:rFonts w:hint="eastAsia"/>
        </w:rPr>
        <w:t>初始化</w:t>
      </w:r>
      <w:r>
        <w:rPr>
          <w:rFonts w:hint="eastAsia"/>
        </w:rPr>
        <w:t>LED GPIO</w:t>
      </w:r>
    </w:p>
    <w:p w14:paraId="03A5671F" w14:textId="77777777" w:rsidR="000646E5" w:rsidRPr="007D409B" w:rsidRDefault="000646E5" w:rsidP="000646E5">
      <w:pPr>
        <w:pStyle w:val="a5"/>
      </w:pPr>
      <w:r w:rsidRPr="007D409B">
        <w:t>21      am_gpio_pin_cfg (PIOB_1, AM_GPIO_OUTPUT_INIT_HIGH);</w:t>
      </w:r>
    </w:p>
    <w:p w14:paraId="7B71CB27" w14:textId="77777777" w:rsidR="000646E5" w:rsidRPr="007D409B" w:rsidRDefault="000646E5" w:rsidP="000646E5">
      <w:pPr>
        <w:pStyle w:val="a5"/>
      </w:pPr>
      <w:r w:rsidRPr="007D409B">
        <w:rPr>
          <w:rFonts w:hint="eastAsia"/>
        </w:rPr>
        <w:t xml:space="preserve">22    </w:t>
      </w:r>
      <w:r>
        <w:t xml:space="preserve"> </w:t>
      </w:r>
      <w:r w:rsidRPr="007D409B">
        <w:rPr>
          <w:rFonts w:hint="eastAsia"/>
        </w:rPr>
        <w:t xml:space="preserve"> </w:t>
      </w:r>
      <w:r>
        <w:t>//</w:t>
      </w:r>
      <w:r w:rsidRPr="007D409B">
        <w:rPr>
          <w:rFonts w:hint="eastAsia"/>
        </w:rPr>
        <w:t xml:space="preserve"> </w:t>
      </w:r>
      <w:r w:rsidRPr="007D409B">
        <w:rPr>
          <w:rFonts w:hint="eastAsia"/>
        </w:rPr>
        <w:t>初始化定时器</w:t>
      </w:r>
    </w:p>
    <w:p w14:paraId="578B8E87" w14:textId="77777777" w:rsidR="000646E5" w:rsidRPr="007D409B" w:rsidRDefault="000646E5" w:rsidP="000646E5">
      <w:pPr>
        <w:pStyle w:val="a5"/>
      </w:pPr>
      <w:r w:rsidRPr="007D409B">
        <w:t>23      tim1_timing_handle = am_zlg116_tim1_timing_inst_init();</w:t>
      </w:r>
    </w:p>
    <w:p w14:paraId="1FE7B885" w14:textId="77777777" w:rsidR="000646E5" w:rsidRPr="007D409B" w:rsidRDefault="000646E5" w:rsidP="000646E5">
      <w:pPr>
        <w:pStyle w:val="a5"/>
      </w:pPr>
      <w:r w:rsidRPr="007D409B">
        <w:rPr>
          <w:rFonts w:hint="eastAsia"/>
        </w:rPr>
        <w:t xml:space="preserve">24      </w:t>
      </w:r>
      <w:r>
        <w:t>//</w:t>
      </w:r>
      <w:r w:rsidRPr="007D409B">
        <w:rPr>
          <w:rFonts w:hint="eastAsia"/>
        </w:rPr>
        <w:t xml:space="preserve"> </w:t>
      </w:r>
      <w:r w:rsidRPr="007D409B">
        <w:rPr>
          <w:rFonts w:hint="eastAsia"/>
        </w:rPr>
        <w:t>获取定时器时钟频率</w:t>
      </w:r>
    </w:p>
    <w:p w14:paraId="179E9A3D" w14:textId="77777777" w:rsidR="000646E5" w:rsidRPr="007D409B" w:rsidRDefault="000646E5" w:rsidP="000646E5">
      <w:pPr>
        <w:pStyle w:val="a5"/>
      </w:pPr>
      <w:r w:rsidRPr="007D409B">
        <w:t>25      am_timer_clkin_freq_get(tim1_timing_handle, &amp;clkin_freq);</w:t>
      </w:r>
    </w:p>
    <w:p w14:paraId="3A8FDA6C" w14:textId="77777777" w:rsidR="000646E5" w:rsidRPr="007D409B" w:rsidRDefault="000646E5" w:rsidP="000646E5">
      <w:pPr>
        <w:pStyle w:val="a5"/>
      </w:pPr>
      <w:r w:rsidRPr="007D409B">
        <w:t>26      AM_DBG_INFO("clk_freq</w:t>
      </w:r>
      <w:r>
        <w:tab/>
      </w:r>
      <w:r w:rsidRPr="007D409B">
        <w:t>= %d \r\n",clkin_freq);</w:t>
      </w:r>
    </w:p>
    <w:p w14:paraId="3BBB26EB" w14:textId="77777777" w:rsidR="000646E5" w:rsidRPr="007D409B" w:rsidRDefault="000646E5" w:rsidP="000646E5">
      <w:pPr>
        <w:pStyle w:val="a5"/>
      </w:pPr>
      <w:r w:rsidRPr="007D409B">
        <w:rPr>
          <w:rFonts w:hint="eastAsia"/>
        </w:rPr>
        <w:t xml:space="preserve">27      </w:t>
      </w:r>
      <w:r>
        <w:t>//</w:t>
      </w:r>
      <w:r w:rsidRPr="007D409B">
        <w:rPr>
          <w:rFonts w:hint="eastAsia"/>
        </w:rPr>
        <w:t xml:space="preserve"> </w:t>
      </w:r>
      <w:r w:rsidRPr="007D409B">
        <w:rPr>
          <w:rFonts w:hint="eastAsia"/>
        </w:rPr>
        <w:t>获取定时器信息</w:t>
      </w:r>
    </w:p>
    <w:p w14:paraId="15D0DC5E" w14:textId="77777777" w:rsidR="000646E5" w:rsidRPr="007D409B" w:rsidRDefault="000646E5" w:rsidP="000646E5">
      <w:pPr>
        <w:pStyle w:val="a5"/>
      </w:pPr>
      <w:r w:rsidRPr="007D409B">
        <w:t>28      p_tim1_timing_info = am_timer_info_get(tim1_timing_handle);</w:t>
      </w:r>
    </w:p>
    <w:p w14:paraId="08A2B135" w14:textId="77777777" w:rsidR="000646E5" w:rsidRPr="007D409B" w:rsidRDefault="000646E5" w:rsidP="000646E5">
      <w:pPr>
        <w:pStyle w:val="a5"/>
      </w:pPr>
      <w:r w:rsidRPr="007D409B">
        <w:t>29      AM_DBG_INFO("width</w:t>
      </w:r>
      <w:r>
        <w:tab/>
      </w:r>
      <w:r w:rsidRPr="007D409B">
        <w:t>= %d \r\n",p_tim1_timing_info-&gt;counter_width);</w:t>
      </w:r>
    </w:p>
    <w:p w14:paraId="6474F46D" w14:textId="77777777" w:rsidR="000646E5" w:rsidRPr="007D409B" w:rsidRDefault="000646E5" w:rsidP="000646E5">
      <w:pPr>
        <w:pStyle w:val="a5"/>
      </w:pPr>
      <w:r w:rsidRPr="007D409B">
        <w:t>30      AM_DBG_INFO("chan_num</w:t>
      </w:r>
      <w:r>
        <w:tab/>
      </w:r>
      <w:r w:rsidRPr="007D409B">
        <w:t>= %d \r\n",p_tim1_timing_info-&gt;chan_num);</w:t>
      </w:r>
    </w:p>
    <w:p w14:paraId="75D1DFF2" w14:textId="77777777" w:rsidR="000646E5" w:rsidRPr="007D409B" w:rsidRDefault="000646E5" w:rsidP="000646E5">
      <w:pPr>
        <w:pStyle w:val="a5"/>
      </w:pPr>
      <w:r w:rsidRPr="007D409B">
        <w:t>31      AM_DBG_INFO("prescaler</w:t>
      </w:r>
      <w:r>
        <w:tab/>
      </w:r>
      <w:r w:rsidRPr="007D409B">
        <w:t>= %d \r\n",p_tim1_timing_info-&gt;prescaler);</w:t>
      </w:r>
    </w:p>
    <w:p w14:paraId="0F894BC4" w14:textId="77777777" w:rsidR="000646E5" w:rsidRPr="007D409B" w:rsidRDefault="000646E5" w:rsidP="000646E5">
      <w:pPr>
        <w:pStyle w:val="a5"/>
      </w:pPr>
      <w:r w:rsidRPr="007D409B">
        <w:rPr>
          <w:rFonts w:hint="eastAsia"/>
        </w:rPr>
        <w:t xml:space="preserve">32      </w:t>
      </w:r>
      <w:r>
        <w:t>//</w:t>
      </w:r>
      <w:r w:rsidRPr="007D409B">
        <w:rPr>
          <w:rFonts w:hint="eastAsia"/>
        </w:rPr>
        <w:t xml:space="preserve"> </w:t>
      </w:r>
      <w:r w:rsidRPr="007D409B">
        <w:rPr>
          <w:rFonts w:hint="eastAsia"/>
        </w:rPr>
        <w:t>设置回调函数</w:t>
      </w:r>
    </w:p>
    <w:p w14:paraId="212C53A1" w14:textId="77777777" w:rsidR="000646E5" w:rsidRPr="007D409B" w:rsidRDefault="000646E5" w:rsidP="000646E5">
      <w:pPr>
        <w:pStyle w:val="a5"/>
      </w:pPr>
      <w:r w:rsidRPr="007D409B">
        <w:t>33      am_timer_callback_set(tim1_timing_handle, 0, tim1_timing_callback, NULL);</w:t>
      </w:r>
    </w:p>
    <w:p w14:paraId="3C910E85" w14:textId="77777777" w:rsidR="000646E5" w:rsidRPr="007D409B" w:rsidRDefault="000646E5" w:rsidP="000646E5">
      <w:pPr>
        <w:pStyle w:val="a5"/>
      </w:pPr>
      <w:r w:rsidRPr="007D409B">
        <w:rPr>
          <w:rFonts w:hint="eastAsia"/>
        </w:rPr>
        <w:t xml:space="preserve">34      </w:t>
      </w:r>
      <w:r>
        <w:t>//</w:t>
      </w:r>
      <w:r w:rsidRPr="007D409B">
        <w:rPr>
          <w:rFonts w:hint="eastAsia"/>
        </w:rPr>
        <w:t xml:space="preserve"> </w:t>
      </w:r>
      <w:r w:rsidRPr="007D409B">
        <w:rPr>
          <w:rFonts w:hint="eastAsia"/>
        </w:rPr>
        <w:t>设置时钟分频系数</w:t>
      </w:r>
    </w:p>
    <w:p w14:paraId="23E6E5A6" w14:textId="77777777" w:rsidR="000646E5" w:rsidRPr="007D409B" w:rsidRDefault="000646E5" w:rsidP="000646E5">
      <w:pPr>
        <w:pStyle w:val="a5"/>
      </w:pPr>
      <w:r w:rsidRPr="007D409B">
        <w:t>35      am_timer_prescale_set (tim1_timing_handle, 0, 48000);</w:t>
      </w:r>
    </w:p>
    <w:p w14:paraId="6C04E945" w14:textId="77777777" w:rsidR="000646E5" w:rsidRPr="007D409B" w:rsidRDefault="000646E5" w:rsidP="000646E5">
      <w:pPr>
        <w:pStyle w:val="a5"/>
      </w:pPr>
      <w:r w:rsidRPr="007D409B">
        <w:rPr>
          <w:rFonts w:hint="eastAsia"/>
        </w:rPr>
        <w:t xml:space="preserve">36      </w:t>
      </w:r>
      <w:r>
        <w:t>//</w:t>
      </w:r>
      <w:r w:rsidRPr="007D409B">
        <w:rPr>
          <w:rFonts w:hint="eastAsia"/>
        </w:rPr>
        <w:t xml:space="preserve"> </w:t>
      </w:r>
      <w:r w:rsidRPr="007D409B">
        <w:rPr>
          <w:rFonts w:hint="eastAsia"/>
        </w:rPr>
        <w:t>设置定时中断频率为</w:t>
      </w:r>
      <w:r w:rsidRPr="007D409B">
        <w:rPr>
          <w:rFonts w:hint="eastAsia"/>
        </w:rPr>
        <w:t>2Hz</w:t>
      </w:r>
    </w:p>
    <w:p w14:paraId="1375DF59" w14:textId="77777777" w:rsidR="000646E5" w:rsidRPr="007D409B" w:rsidRDefault="000646E5" w:rsidP="000646E5">
      <w:pPr>
        <w:pStyle w:val="a5"/>
      </w:pPr>
      <w:r w:rsidRPr="007D409B">
        <w:t xml:space="preserve">37      am_timer_enable(tim1_timing_handle, 0, 500); </w:t>
      </w:r>
    </w:p>
    <w:p w14:paraId="2C0626BC" w14:textId="77777777" w:rsidR="000646E5" w:rsidRPr="007D409B" w:rsidRDefault="000646E5" w:rsidP="000646E5">
      <w:pPr>
        <w:pStyle w:val="a5"/>
      </w:pPr>
      <w:r w:rsidRPr="007D409B">
        <w:t>38      while (1) {</w:t>
      </w:r>
    </w:p>
    <w:p w14:paraId="0308C621" w14:textId="77777777" w:rsidR="000646E5" w:rsidRPr="007D409B" w:rsidRDefault="000646E5" w:rsidP="000646E5">
      <w:pPr>
        <w:pStyle w:val="a5"/>
      </w:pPr>
      <w:r w:rsidRPr="007D409B">
        <w:t>39      }</w:t>
      </w:r>
    </w:p>
    <w:p w14:paraId="02A58C93" w14:textId="77777777" w:rsidR="000646E5" w:rsidRPr="007D409B" w:rsidRDefault="000646E5" w:rsidP="000646E5">
      <w:pPr>
        <w:pStyle w:val="a5"/>
      </w:pPr>
      <w:r w:rsidRPr="007D409B">
        <w:t>40  }</w:t>
      </w:r>
    </w:p>
    <w:p w14:paraId="240E99CE" w14:textId="77777777" w:rsidR="000646E5" w:rsidRDefault="000646E5" w:rsidP="000646E5">
      <w:pPr>
        <w:pStyle w:val="30"/>
        <w:rPr>
          <w:lang w:val="de-DE"/>
        </w:rPr>
      </w:pPr>
      <w:bookmarkStart w:id="251" w:name="_Toc529870469"/>
      <w:bookmarkStart w:id="252" w:name="_Toc6175824"/>
      <w:r>
        <w:rPr>
          <w:rFonts w:hint="eastAsia"/>
          <w:lang w:val="de-DE"/>
        </w:rPr>
        <w:t>PWM</w:t>
      </w:r>
      <w:r>
        <w:rPr>
          <w:lang w:val="de-DE"/>
        </w:rPr>
        <w:t>外设</w:t>
      </w:r>
      <w:r>
        <w:rPr>
          <w:rFonts w:hint="eastAsia"/>
          <w:lang w:val="de-DE"/>
        </w:rPr>
        <w:t>应用</w:t>
      </w:r>
      <w:r>
        <w:rPr>
          <w:lang w:val="de-DE"/>
        </w:rPr>
        <w:t>详解</w:t>
      </w:r>
      <w:bookmarkEnd w:id="251"/>
      <w:bookmarkEnd w:id="252"/>
    </w:p>
    <w:p w14:paraId="5F2F395D" w14:textId="77777777" w:rsidR="000646E5" w:rsidRDefault="000646E5" w:rsidP="000646E5">
      <w:pPr>
        <w:pStyle w:val="23"/>
        <w:spacing w:before="62" w:after="62"/>
        <w:rPr>
          <w:lang w:val="de-DE"/>
        </w:rPr>
      </w:pPr>
      <w:r>
        <w:rPr>
          <w:rFonts w:hint="eastAsia"/>
          <w:lang w:val="de-DE"/>
        </w:rPr>
        <w:t>PWM</w:t>
      </w:r>
      <w:r>
        <w:rPr>
          <w:rFonts w:hint="eastAsia"/>
          <w:lang w:val="de-DE"/>
        </w:rPr>
        <w:t>是常用的功能，常用于驱动无源蜂鸣器、亮度调节、电机调速、开关控制等。以配置周期为</w:t>
      </w:r>
      <w:r>
        <w:rPr>
          <w:rFonts w:hint="eastAsia"/>
          <w:lang w:val="de-DE"/>
        </w:rPr>
        <w:t>500ms</w:t>
      </w:r>
      <w:r>
        <w:rPr>
          <w:rFonts w:hint="eastAsia"/>
          <w:lang w:val="de-DE"/>
        </w:rPr>
        <w:t>、占空比为</w:t>
      </w:r>
      <w:r>
        <w:rPr>
          <w:rFonts w:hint="eastAsia"/>
          <w:lang w:val="de-DE"/>
        </w:rPr>
        <w:t>50%</w:t>
      </w:r>
      <w:r>
        <w:rPr>
          <w:rFonts w:hint="eastAsia"/>
          <w:lang w:val="de-DE"/>
        </w:rPr>
        <w:t>的</w:t>
      </w:r>
      <w:r>
        <w:rPr>
          <w:rFonts w:hint="eastAsia"/>
          <w:lang w:val="de-DE"/>
        </w:rPr>
        <w:t>PWM</w:t>
      </w:r>
      <w:r>
        <w:rPr>
          <w:rFonts w:hint="eastAsia"/>
          <w:lang w:val="de-DE"/>
        </w:rPr>
        <w:t>为例，控制</w:t>
      </w:r>
      <w:r>
        <w:rPr>
          <w:rFonts w:hint="eastAsia"/>
          <w:lang w:val="de-DE"/>
        </w:rPr>
        <w:t>LED</w:t>
      </w:r>
      <w:r>
        <w:rPr>
          <w:rFonts w:hint="eastAsia"/>
          <w:lang w:val="de-DE"/>
        </w:rPr>
        <w:t>闪烁。</w:t>
      </w:r>
      <w:r w:rsidRPr="00AF26E7">
        <w:rPr>
          <w:lang w:val="de-DE"/>
        </w:rPr>
        <w:t xml:space="preserve"> </w:t>
      </w:r>
    </w:p>
    <w:p w14:paraId="31B88C90" w14:textId="77777777" w:rsidR="000646E5" w:rsidRPr="00635C20" w:rsidRDefault="000646E5" w:rsidP="00635C20">
      <w:pPr>
        <w:pStyle w:val="40"/>
        <w:rPr>
          <w:lang w:val="de-DE"/>
        </w:rPr>
      </w:pPr>
      <w:r w:rsidRPr="00635C20">
        <w:rPr>
          <w:lang w:val="de-DE"/>
        </w:rPr>
        <w:t>定时器</w:t>
      </w:r>
      <w:r w:rsidRPr="00635C20">
        <w:rPr>
          <w:lang w:val="de-DE"/>
        </w:rPr>
        <w:t>PWM</w:t>
      </w:r>
      <w:r w:rsidRPr="00635C20">
        <w:rPr>
          <w:lang w:val="de-DE"/>
        </w:rPr>
        <w:t>初始化</w:t>
      </w:r>
    </w:p>
    <w:p w14:paraId="0FF539BF" w14:textId="77777777" w:rsidR="000646E5" w:rsidRDefault="000646E5" w:rsidP="000646E5">
      <w:pPr>
        <w:pStyle w:val="23"/>
        <w:spacing w:before="62" w:after="62"/>
      </w:pPr>
      <w:r w:rsidRPr="003B18B6">
        <w:rPr>
          <w:rFonts w:hint="eastAsia"/>
        </w:rPr>
        <w:t>A</w:t>
      </w:r>
      <w:r w:rsidRPr="003B18B6">
        <w:t>M</w:t>
      </w:r>
      <w:r w:rsidRPr="003B18B6">
        <w:rPr>
          <w:rFonts w:hint="eastAsia"/>
        </w:rPr>
        <w:t>etal</w:t>
      </w:r>
      <w:r w:rsidRPr="003B18B6">
        <w:rPr>
          <w:rFonts w:hint="eastAsia"/>
        </w:rPr>
        <w:t>平台提供了定时器</w:t>
      </w:r>
      <w:r>
        <w:rPr>
          <w:rFonts w:hint="eastAsia"/>
        </w:rPr>
        <w:t>的</w:t>
      </w:r>
      <w:r>
        <w:rPr>
          <w:rFonts w:hint="eastAsia"/>
        </w:rPr>
        <w:t>PWM</w:t>
      </w:r>
      <w:r w:rsidRPr="003B18B6">
        <w:rPr>
          <w:rFonts w:hint="eastAsia"/>
        </w:rPr>
        <w:t>初始化函数，可以直接调用初始化函数</w:t>
      </w:r>
      <w:r>
        <w:rPr>
          <w:rFonts w:hint="eastAsia"/>
        </w:rPr>
        <w:t>。</w:t>
      </w:r>
      <w:r>
        <w:rPr>
          <w:rFonts w:hint="eastAsia"/>
        </w:rPr>
        <w:t>Z</w:t>
      </w:r>
      <w:r>
        <w:t>LG116</w:t>
      </w:r>
      <w:r>
        <w:t>核心板</w:t>
      </w:r>
      <w:r>
        <w:rPr>
          <w:rFonts w:hint="eastAsia"/>
        </w:rPr>
        <w:t>AM116-CORE</w:t>
      </w:r>
      <w:r>
        <w:rPr>
          <w:rFonts w:hint="eastAsia"/>
        </w:rPr>
        <w:t>上的</w:t>
      </w:r>
      <w:r>
        <w:rPr>
          <w:rFonts w:hint="eastAsia"/>
        </w:rPr>
        <w:t>LED</w:t>
      </w:r>
      <w:r>
        <w:rPr>
          <w:rFonts w:hint="eastAsia"/>
        </w:rPr>
        <w:t>可通过跳线帽连接到</w:t>
      </w:r>
      <w:r>
        <w:rPr>
          <w:rFonts w:hint="eastAsia"/>
        </w:rPr>
        <w:t>PB1</w:t>
      </w:r>
      <w:r>
        <w:rPr>
          <w:rFonts w:hint="eastAsia"/>
        </w:rPr>
        <w:t>引脚，</w:t>
      </w:r>
      <w:r>
        <w:rPr>
          <w:rFonts w:hint="eastAsia"/>
        </w:rPr>
        <w:t>PB1</w:t>
      </w:r>
      <w:r>
        <w:rPr>
          <w:rFonts w:hint="eastAsia"/>
        </w:rPr>
        <w:t>可复用为</w:t>
      </w:r>
      <w:r>
        <w:rPr>
          <w:rFonts w:hint="eastAsia"/>
        </w:rPr>
        <w:t>TIM3_CH4</w:t>
      </w:r>
      <w:r>
        <w:rPr>
          <w:rFonts w:hint="eastAsia"/>
        </w:rPr>
        <w:t>。</w:t>
      </w:r>
      <w:r>
        <w:t>因此</w:t>
      </w:r>
      <w:r>
        <w:rPr>
          <w:rFonts w:hint="eastAsia"/>
        </w:rPr>
        <w:t>以定时器</w:t>
      </w:r>
      <w:r>
        <w:t xml:space="preserve">3 </w:t>
      </w:r>
      <w:r>
        <w:rPr>
          <w:rFonts w:hint="eastAsia"/>
        </w:rPr>
        <w:t>PWM</w:t>
      </w:r>
      <w:r>
        <w:rPr>
          <w:rFonts w:hint="eastAsia"/>
        </w:rPr>
        <w:t>初始化函数为例，</w:t>
      </w:r>
      <w:r w:rsidRPr="003B18B6">
        <w:rPr>
          <w:rFonts w:hint="eastAsia"/>
        </w:rPr>
        <w:t>函数原型为</w:t>
      </w:r>
      <w:r>
        <w:rPr>
          <w:rFonts w:hint="eastAsia"/>
        </w:rPr>
        <w:t>：</w:t>
      </w:r>
    </w:p>
    <w:p w14:paraId="4DB50829" w14:textId="77777777" w:rsidR="000646E5" w:rsidRDefault="000646E5" w:rsidP="000646E5">
      <w:pPr>
        <w:pStyle w:val="a5"/>
      </w:pPr>
      <w:r w:rsidRPr="00764F9C">
        <w:lastRenderedPageBreak/>
        <w:t xml:space="preserve">am_pwm_handle_t </w:t>
      </w:r>
      <w:r>
        <w:t xml:space="preserve"> </w:t>
      </w:r>
      <w:r w:rsidRPr="00764F9C">
        <w:t>am_zlg116_tim3_pwm_inst_init (void)</w:t>
      </w:r>
      <w:r>
        <w:t>;</w:t>
      </w:r>
    </w:p>
    <w:p w14:paraId="2D334BBB" w14:textId="6B7658E9" w:rsidR="000646E5" w:rsidRDefault="000646E5" w:rsidP="00433223">
      <w:pPr>
        <w:pStyle w:val="23"/>
        <w:spacing w:before="62" w:after="62"/>
        <w:rPr>
          <w:lang w:val="de-DE"/>
        </w:rPr>
      </w:pPr>
      <w:r>
        <w:rPr>
          <w:lang w:val="de-DE"/>
        </w:rPr>
        <w:t>该函数在</w:t>
      </w:r>
      <w:r>
        <w:rPr>
          <w:lang w:val="de-DE"/>
        </w:rPr>
        <w:t>user_config</w:t>
      </w:r>
      <w:r>
        <w:rPr>
          <w:lang w:val="de-DE"/>
        </w:rPr>
        <w:t>目录下的</w:t>
      </w:r>
      <w:r w:rsidRPr="003B18B6">
        <w:rPr>
          <w:lang w:val="de-DE"/>
        </w:rPr>
        <w:t>am_hwconf_zlg116_tim_</w:t>
      </w:r>
      <w:r>
        <w:rPr>
          <w:lang w:val="de-DE"/>
        </w:rPr>
        <w:t>pwm</w:t>
      </w:r>
      <w:r w:rsidRPr="003B18B6">
        <w:rPr>
          <w:lang w:val="de-DE"/>
        </w:rPr>
        <w:t>.c</w:t>
      </w:r>
      <w:r>
        <w:rPr>
          <w:lang w:val="de-DE"/>
        </w:rPr>
        <w:t>文件中定义</w:t>
      </w:r>
      <w:r>
        <w:rPr>
          <w:rFonts w:hint="eastAsia"/>
          <w:lang w:val="de-DE"/>
        </w:rPr>
        <w:t>，在</w:t>
      </w:r>
      <w:r w:rsidRPr="00307EA2">
        <w:rPr>
          <w:lang w:val="de-DE"/>
        </w:rPr>
        <w:t>am_zlg116</w:t>
      </w:r>
      <w:r>
        <w:rPr>
          <w:lang w:val="de-DE"/>
        </w:rPr>
        <w:t xml:space="preserve"> </w:t>
      </w:r>
      <w:r w:rsidRPr="00307EA2">
        <w:rPr>
          <w:lang w:val="de-DE"/>
        </w:rPr>
        <w:t>_inst_init.h</w:t>
      </w:r>
      <w:r>
        <w:rPr>
          <w:lang w:val="de-DE"/>
        </w:rPr>
        <w:t>中声明</w:t>
      </w:r>
      <w:r>
        <w:rPr>
          <w:rFonts w:hint="eastAsia"/>
          <w:lang w:val="de-DE"/>
        </w:rPr>
        <w:t>。因此</w:t>
      </w:r>
      <w:r>
        <w:rPr>
          <w:lang w:val="de-DE"/>
        </w:rPr>
        <w:t>使用定时器</w:t>
      </w:r>
      <w:r>
        <w:rPr>
          <w:rFonts w:hint="eastAsia"/>
          <w:lang w:val="de-DE"/>
        </w:rPr>
        <w:t>3</w:t>
      </w:r>
      <w:r>
        <w:rPr>
          <w:rFonts w:hint="eastAsia"/>
          <w:lang w:val="de-DE"/>
        </w:rPr>
        <w:t>的</w:t>
      </w:r>
      <w:r>
        <w:rPr>
          <w:rFonts w:hint="eastAsia"/>
          <w:lang w:val="de-DE"/>
        </w:rPr>
        <w:t>PWM</w:t>
      </w:r>
      <w:r>
        <w:rPr>
          <w:lang w:val="de-DE"/>
        </w:rPr>
        <w:t>初始化函数时</w:t>
      </w:r>
      <w:r>
        <w:rPr>
          <w:rFonts w:hint="eastAsia"/>
          <w:lang w:val="de-DE"/>
        </w:rPr>
        <w:t>，</w:t>
      </w:r>
      <w:r>
        <w:rPr>
          <w:lang w:val="de-DE"/>
        </w:rPr>
        <w:t>需要包含头文件</w:t>
      </w:r>
      <w:r w:rsidRPr="00307EA2">
        <w:rPr>
          <w:lang w:val="de-DE"/>
        </w:rPr>
        <w:t>am_zlg116_inst_init.h</w:t>
      </w:r>
      <w:r>
        <w:rPr>
          <w:rFonts w:hint="eastAsia"/>
          <w:lang w:val="de-DE"/>
        </w:rPr>
        <w:t>。</w:t>
      </w:r>
    </w:p>
    <w:p w14:paraId="23ED029A" w14:textId="77777777" w:rsidR="000646E5" w:rsidRDefault="000646E5" w:rsidP="000646E5">
      <w:pPr>
        <w:pStyle w:val="23"/>
        <w:spacing w:before="62" w:after="62"/>
      </w:pPr>
      <w:r>
        <w:t>初始化定时器</w:t>
      </w:r>
      <w:r>
        <w:t>3 PWM</w:t>
      </w:r>
      <w:r>
        <w:rPr>
          <w:rFonts w:hint="eastAsia"/>
        </w:rPr>
        <w:t>，调用</w:t>
      </w:r>
      <w:r>
        <w:t>该函数时需要定义一个</w:t>
      </w:r>
      <w:r w:rsidRPr="0053269A">
        <w:t>am_pwm_handle_t</w:t>
      </w:r>
      <w:r>
        <w:t>类型的变量</w:t>
      </w:r>
      <w:r>
        <w:rPr>
          <w:rFonts w:hint="eastAsia"/>
        </w:rPr>
        <w:t>，</w:t>
      </w:r>
      <w:r>
        <w:t>用于保存获取的定时器</w:t>
      </w:r>
      <w:r>
        <w:t>3 PWM</w:t>
      </w:r>
      <w:r>
        <w:rPr>
          <w:rFonts w:hint="eastAsia"/>
        </w:rPr>
        <w:t>服务句柄，定时器</w:t>
      </w:r>
      <w:r>
        <w:rPr>
          <w:rFonts w:hint="eastAsia"/>
        </w:rPr>
        <w:t xml:space="preserve">3 </w:t>
      </w:r>
      <w:r>
        <w:t>PWM</w:t>
      </w:r>
      <w:r>
        <w:rPr>
          <w:rFonts w:hint="eastAsia"/>
        </w:rPr>
        <w:t>初始化程序为：</w:t>
      </w:r>
    </w:p>
    <w:p w14:paraId="5689943A" w14:textId="77777777" w:rsidR="000646E5" w:rsidRDefault="000646E5" w:rsidP="000646E5">
      <w:pPr>
        <w:pStyle w:val="a5"/>
      </w:pPr>
      <w:r w:rsidRPr="0053269A">
        <w:t xml:space="preserve">am_pwm_handle_t </w:t>
      </w:r>
      <w:r>
        <w:t xml:space="preserve"> </w:t>
      </w:r>
      <w:r w:rsidRPr="0053269A">
        <w:t>pwm_handle;</w:t>
      </w:r>
    </w:p>
    <w:p w14:paraId="77085D71" w14:textId="77777777" w:rsidR="000646E5" w:rsidRPr="0053269A" w:rsidRDefault="000646E5" w:rsidP="000646E5">
      <w:pPr>
        <w:pStyle w:val="a5"/>
      </w:pPr>
      <w:r w:rsidRPr="0053269A">
        <w:t>pwm_handle = am_zlg116_tim3_pwm_inst_init();</w:t>
      </w:r>
    </w:p>
    <w:p w14:paraId="16F5B93B" w14:textId="77777777" w:rsidR="000646E5" w:rsidRPr="00635C20" w:rsidRDefault="000646E5" w:rsidP="00635C20">
      <w:pPr>
        <w:pStyle w:val="40"/>
        <w:rPr>
          <w:lang w:val="de-DE"/>
        </w:rPr>
      </w:pPr>
      <w:r w:rsidRPr="00635C20">
        <w:rPr>
          <w:rFonts w:hint="eastAsia"/>
          <w:lang w:val="de-DE"/>
        </w:rPr>
        <w:t>PWM</w:t>
      </w:r>
      <w:r w:rsidRPr="00635C20">
        <w:rPr>
          <w:rFonts w:hint="eastAsia"/>
          <w:lang w:val="de-DE"/>
        </w:rPr>
        <w:t>参数配置</w:t>
      </w:r>
    </w:p>
    <w:p w14:paraId="6BCFC59A" w14:textId="363DE0F9" w:rsidR="000646E5" w:rsidRDefault="000646E5" w:rsidP="000646E5">
      <w:pPr>
        <w:pStyle w:val="23"/>
        <w:spacing w:before="62" w:after="62"/>
        <w:rPr>
          <w:lang w:val="de-DE"/>
        </w:rPr>
      </w:pPr>
      <w:r>
        <w:rPr>
          <w:rFonts w:hint="eastAsia"/>
          <w:lang w:val="de-DE"/>
        </w:rPr>
        <w:t>PWM</w:t>
      </w:r>
      <w:r>
        <w:rPr>
          <w:rFonts w:hint="eastAsia"/>
          <w:lang w:val="de-DE"/>
        </w:rPr>
        <w:t>参数包括频率、占空比、通道。</w:t>
      </w:r>
      <w:r>
        <w:rPr>
          <w:rFonts w:hint="eastAsia"/>
          <w:lang w:val="de-DE"/>
        </w:rPr>
        <w:t>A</w:t>
      </w:r>
      <w:r>
        <w:rPr>
          <w:lang w:val="de-DE"/>
        </w:rPr>
        <w:t>M</w:t>
      </w:r>
      <w:r>
        <w:rPr>
          <w:rFonts w:hint="eastAsia"/>
          <w:lang w:val="de-DE"/>
        </w:rPr>
        <w:t>etal</w:t>
      </w:r>
      <w:r>
        <w:rPr>
          <w:rFonts w:hint="eastAsia"/>
          <w:lang w:val="de-DE"/>
        </w:rPr>
        <w:t>平台提供了</w:t>
      </w:r>
      <w:r>
        <w:rPr>
          <w:rFonts w:hint="eastAsia"/>
          <w:lang w:val="de-DE"/>
        </w:rPr>
        <w:t>PWM</w:t>
      </w:r>
      <w:r>
        <w:rPr>
          <w:rFonts w:hint="eastAsia"/>
          <w:lang w:val="de-DE"/>
        </w:rPr>
        <w:t>参数配置的函数，可以直接使用。该函数以内敛函数的形式定义在</w:t>
      </w:r>
      <w:r>
        <w:rPr>
          <w:rFonts w:hint="eastAsia"/>
          <w:lang w:val="de-DE"/>
        </w:rPr>
        <w:t>am_pwm.h</w:t>
      </w:r>
      <w:r>
        <w:rPr>
          <w:rFonts w:hint="eastAsia"/>
          <w:lang w:val="de-DE"/>
        </w:rPr>
        <w:t>中，</w:t>
      </w:r>
      <w:r>
        <w:rPr>
          <w:rFonts w:hint="eastAsia"/>
          <w:lang w:val="de-DE"/>
        </w:rPr>
        <w:t>am_pwm.h</w:t>
      </w:r>
      <w:r>
        <w:rPr>
          <w:rFonts w:hint="eastAsia"/>
          <w:lang w:val="de-DE"/>
        </w:rPr>
        <w:t>可以在</w:t>
      </w:r>
      <w:r>
        <w:rPr>
          <w:rFonts w:hint="eastAsia"/>
          <w:lang w:val="de-DE"/>
        </w:rPr>
        <w:t>soc</w:t>
      </w:r>
      <w:r>
        <w:rPr>
          <w:rFonts w:hint="eastAsia"/>
          <w:lang w:val="de-DE"/>
        </w:rPr>
        <w:t>目录下</w:t>
      </w:r>
      <w:r>
        <w:rPr>
          <w:rFonts w:hint="eastAsia"/>
          <w:lang w:val="de-DE"/>
        </w:rPr>
        <w:t>am</w:t>
      </w:r>
      <w:r>
        <w:rPr>
          <w:lang w:val="de-DE"/>
        </w:rPr>
        <w:t xml:space="preserve"> </w:t>
      </w:r>
      <w:r>
        <w:rPr>
          <w:rFonts w:hint="eastAsia"/>
          <w:lang w:val="de-DE"/>
        </w:rPr>
        <w:t>_zlg_tim_pwm.c</w:t>
      </w:r>
      <w:r>
        <w:rPr>
          <w:rFonts w:hint="eastAsia"/>
          <w:lang w:val="de-DE"/>
        </w:rPr>
        <w:t>包含的头文件中找到。其函数原型为：</w:t>
      </w:r>
    </w:p>
    <w:p w14:paraId="1CDC957D" w14:textId="77777777" w:rsidR="000646E5" w:rsidRDefault="000646E5" w:rsidP="000646E5">
      <w:pPr>
        <w:pStyle w:val="a5"/>
      </w:pPr>
      <w:r>
        <w:t>am_static_inline</w:t>
      </w:r>
      <w:r>
        <w:rPr>
          <w:rFonts w:hint="eastAsia"/>
        </w:rPr>
        <w:t xml:space="preserve"> </w:t>
      </w:r>
      <w:r w:rsidRPr="007401A2">
        <w:t>int am_pwm_config (</w:t>
      </w:r>
    </w:p>
    <w:p w14:paraId="555FAFA8" w14:textId="77777777" w:rsidR="000646E5" w:rsidRPr="007401A2" w:rsidRDefault="000646E5" w:rsidP="000646E5">
      <w:pPr>
        <w:pStyle w:val="a5"/>
      </w:pPr>
      <w:r>
        <w:tab/>
      </w:r>
      <w:r w:rsidRPr="007401A2">
        <w:t>am_pwm_handle_t</w:t>
      </w:r>
      <w:r>
        <w:tab/>
      </w:r>
      <w:r w:rsidRPr="007401A2">
        <w:t xml:space="preserve">handle, </w:t>
      </w:r>
    </w:p>
    <w:p w14:paraId="52E2924D" w14:textId="77777777" w:rsidR="000646E5" w:rsidRPr="007401A2" w:rsidRDefault="000646E5" w:rsidP="000646E5">
      <w:pPr>
        <w:pStyle w:val="a5"/>
      </w:pPr>
      <w:r>
        <w:tab/>
      </w:r>
      <w:r w:rsidRPr="007401A2">
        <w:t>int</w:t>
      </w:r>
      <w:r>
        <w:tab/>
      </w:r>
      <w:r>
        <w:tab/>
      </w:r>
      <w:r>
        <w:tab/>
      </w:r>
      <w:r>
        <w:tab/>
      </w:r>
      <w:r w:rsidRPr="007401A2">
        <w:t>chan,</w:t>
      </w:r>
    </w:p>
    <w:p w14:paraId="59137EBF" w14:textId="77777777" w:rsidR="000646E5" w:rsidRPr="007401A2" w:rsidRDefault="000646E5" w:rsidP="000646E5">
      <w:pPr>
        <w:pStyle w:val="a5"/>
      </w:pPr>
      <w:r>
        <w:tab/>
      </w:r>
      <w:r w:rsidRPr="007401A2">
        <w:t>unsigned long</w:t>
      </w:r>
      <w:r>
        <w:tab/>
      </w:r>
      <w:r>
        <w:tab/>
      </w:r>
      <w:r w:rsidRPr="007401A2">
        <w:t>duty_ns,</w:t>
      </w:r>
    </w:p>
    <w:p w14:paraId="5BF23901" w14:textId="77777777" w:rsidR="000646E5" w:rsidRPr="0053269A" w:rsidRDefault="000646E5" w:rsidP="000646E5">
      <w:pPr>
        <w:pStyle w:val="a5"/>
      </w:pPr>
      <w:r>
        <w:tab/>
      </w:r>
      <w:r w:rsidRPr="007401A2">
        <w:t>unsigned long</w:t>
      </w:r>
      <w:r>
        <w:tab/>
      </w:r>
      <w:r>
        <w:tab/>
      </w:r>
      <w:r w:rsidRPr="007401A2">
        <w:t>period_ns)</w:t>
      </w:r>
      <w:r>
        <w:t>;</w:t>
      </w:r>
    </w:p>
    <w:p w14:paraId="7681D079" w14:textId="77777777" w:rsidR="000646E5" w:rsidRDefault="000646E5" w:rsidP="00B169B7">
      <w:pPr>
        <w:pStyle w:val="23"/>
        <w:numPr>
          <w:ilvl w:val="0"/>
          <w:numId w:val="22"/>
        </w:numPr>
        <w:spacing w:before="62" w:after="62"/>
        <w:rPr>
          <w:lang w:val="de-DE"/>
        </w:rPr>
      </w:pPr>
      <w:r w:rsidRPr="007401A2">
        <w:rPr>
          <w:lang w:val="de-DE"/>
        </w:rPr>
        <w:t>handle</w:t>
      </w:r>
      <w:r>
        <w:rPr>
          <w:lang w:val="de-DE"/>
        </w:rPr>
        <w:t>为</w:t>
      </w:r>
      <w:r>
        <w:rPr>
          <w:rFonts w:hint="eastAsia"/>
          <w:lang w:val="de-DE"/>
        </w:rPr>
        <w:t>PWM</w:t>
      </w:r>
      <w:r>
        <w:rPr>
          <w:rFonts w:hint="eastAsia"/>
          <w:lang w:val="de-DE"/>
        </w:rPr>
        <w:t>的服务句柄，传入的实参为</w:t>
      </w:r>
      <w:r>
        <w:rPr>
          <w:rFonts w:hint="eastAsia"/>
          <w:lang w:val="de-DE"/>
        </w:rPr>
        <w:t>PWM</w:t>
      </w:r>
      <w:r>
        <w:rPr>
          <w:rFonts w:hint="eastAsia"/>
          <w:lang w:val="de-DE"/>
        </w:rPr>
        <w:t>初始化获取的服务句柄；</w:t>
      </w:r>
    </w:p>
    <w:p w14:paraId="6D27AE7C" w14:textId="77777777" w:rsidR="000646E5" w:rsidRPr="00E92F3A" w:rsidRDefault="000646E5" w:rsidP="00B169B7">
      <w:pPr>
        <w:pStyle w:val="23"/>
        <w:numPr>
          <w:ilvl w:val="0"/>
          <w:numId w:val="22"/>
        </w:numPr>
        <w:spacing w:before="62" w:after="62"/>
        <w:rPr>
          <w:lang w:val="de-DE"/>
        </w:rPr>
      </w:pPr>
      <w:r>
        <w:rPr>
          <w:lang w:val="de-DE"/>
        </w:rPr>
        <w:t>chan</w:t>
      </w:r>
      <w:r>
        <w:rPr>
          <w:lang w:val="de-DE"/>
        </w:rPr>
        <w:t>为</w:t>
      </w:r>
      <w:r>
        <w:rPr>
          <w:rFonts w:hint="eastAsia"/>
          <w:lang w:val="de-DE"/>
        </w:rPr>
        <w:t>使用的</w:t>
      </w:r>
      <w:r>
        <w:rPr>
          <w:rFonts w:hint="eastAsia"/>
          <w:lang w:val="de-DE"/>
        </w:rPr>
        <w:t>PWM</w:t>
      </w:r>
      <w:r>
        <w:rPr>
          <w:rFonts w:hint="eastAsia"/>
          <w:lang w:val="de-DE"/>
        </w:rPr>
        <w:t>通道，通道号从</w:t>
      </w:r>
      <w:r>
        <w:rPr>
          <w:rFonts w:hint="eastAsia"/>
          <w:lang w:val="de-DE"/>
        </w:rPr>
        <w:t>0</w:t>
      </w:r>
      <w:r>
        <w:rPr>
          <w:rFonts w:hint="eastAsia"/>
          <w:lang w:val="de-DE"/>
        </w:rPr>
        <w:t>开始，因此</w:t>
      </w:r>
      <w:r>
        <w:rPr>
          <w:rFonts w:hint="eastAsia"/>
        </w:rPr>
        <w:t>TIM3_CH4</w:t>
      </w:r>
      <w:r>
        <w:rPr>
          <w:rFonts w:hint="eastAsia"/>
        </w:rPr>
        <w:t>的通道号为</w:t>
      </w:r>
      <w:r>
        <w:rPr>
          <w:rFonts w:hint="eastAsia"/>
        </w:rPr>
        <w:t>3</w:t>
      </w:r>
      <w:r>
        <w:rPr>
          <w:rFonts w:hint="eastAsia"/>
        </w:rPr>
        <w:t>；</w:t>
      </w:r>
    </w:p>
    <w:p w14:paraId="265DC70E" w14:textId="77777777" w:rsidR="000646E5" w:rsidRPr="001269B8" w:rsidRDefault="000646E5" w:rsidP="00B169B7">
      <w:pPr>
        <w:pStyle w:val="23"/>
        <w:numPr>
          <w:ilvl w:val="0"/>
          <w:numId w:val="22"/>
        </w:numPr>
        <w:spacing w:before="62" w:after="62"/>
        <w:rPr>
          <w:lang w:val="de-DE"/>
        </w:rPr>
      </w:pPr>
      <w:r>
        <w:t>duty_ns</w:t>
      </w:r>
      <w:r>
        <w:t>为</w:t>
      </w:r>
      <w:r>
        <w:rPr>
          <w:rFonts w:hint="eastAsia"/>
        </w:rPr>
        <w:t>PWM</w:t>
      </w:r>
      <w:r>
        <w:rPr>
          <w:rFonts w:hint="eastAsia"/>
        </w:rPr>
        <w:t>脉宽时间，单位为</w:t>
      </w:r>
      <w:r>
        <w:rPr>
          <w:rFonts w:hint="eastAsia"/>
        </w:rPr>
        <w:t>ns</w:t>
      </w:r>
      <w:r>
        <w:rPr>
          <w:rFonts w:hint="eastAsia"/>
        </w:rPr>
        <w:t>，以</w:t>
      </w:r>
      <w:r>
        <w:t>PWM</w:t>
      </w:r>
      <w:r>
        <w:rPr>
          <w:rFonts w:hint="eastAsia"/>
        </w:rPr>
        <w:t>周期</w:t>
      </w:r>
      <w:r>
        <w:rPr>
          <w:rFonts w:hint="eastAsia"/>
        </w:rPr>
        <w:t>500ms</w:t>
      </w:r>
      <w:r>
        <w:rPr>
          <w:rFonts w:hint="eastAsia"/>
        </w:rPr>
        <w:t>为例，</w:t>
      </w:r>
      <w:r>
        <w:rPr>
          <w:rFonts w:hint="eastAsia"/>
        </w:rPr>
        <w:t>50%</w:t>
      </w:r>
      <w:r>
        <w:rPr>
          <w:rFonts w:hint="eastAsia"/>
        </w:rPr>
        <w:t>占空比时的脉宽时间为</w:t>
      </w:r>
      <w:r>
        <w:rPr>
          <w:rFonts w:hint="eastAsia"/>
        </w:rPr>
        <w:t>250ms</w:t>
      </w:r>
      <w:r>
        <w:rPr>
          <w:rFonts w:hint="eastAsia"/>
        </w:rPr>
        <w:t>，传入的是实参为</w:t>
      </w:r>
      <w:r>
        <w:rPr>
          <w:rFonts w:hint="eastAsia"/>
        </w:rPr>
        <w:t>250000000</w:t>
      </w:r>
      <w:r>
        <w:rPr>
          <w:rFonts w:hint="eastAsia"/>
        </w:rPr>
        <w:t>；</w:t>
      </w:r>
    </w:p>
    <w:p w14:paraId="76AA2F3C" w14:textId="77777777" w:rsidR="000646E5" w:rsidRPr="001269B8" w:rsidRDefault="000646E5" w:rsidP="00B169B7">
      <w:pPr>
        <w:pStyle w:val="23"/>
        <w:numPr>
          <w:ilvl w:val="0"/>
          <w:numId w:val="22"/>
        </w:numPr>
        <w:spacing w:before="62" w:after="62"/>
        <w:rPr>
          <w:lang w:val="de-DE"/>
        </w:rPr>
      </w:pPr>
      <w:r>
        <w:rPr>
          <w:lang w:val="de-DE"/>
        </w:rPr>
        <w:t>period_ns</w:t>
      </w:r>
      <w:r>
        <w:rPr>
          <w:lang w:val="de-DE"/>
        </w:rPr>
        <w:t>为</w:t>
      </w:r>
      <w:r>
        <w:rPr>
          <w:rFonts w:hint="eastAsia"/>
          <w:lang w:val="de-DE"/>
        </w:rPr>
        <w:t>PWM</w:t>
      </w:r>
      <w:r>
        <w:rPr>
          <w:rFonts w:hint="eastAsia"/>
          <w:lang w:val="de-DE"/>
        </w:rPr>
        <w:t>周期时间，单位</w:t>
      </w:r>
      <w:r>
        <w:rPr>
          <w:rFonts w:hint="eastAsia"/>
          <w:lang w:val="de-DE"/>
        </w:rPr>
        <w:t>ns</w:t>
      </w:r>
      <w:r>
        <w:rPr>
          <w:rFonts w:hint="eastAsia"/>
          <w:lang w:val="de-DE"/>
        </w:rPr>
        <w:t>，以</w:t>
      </w:r>
      <w:r>
        <w:t>PWM</w:t>
      </w:r>
      <w:r>
        <w:rPr>
          <w:rFonts w:hint="eastAsia"/>
        </w:rPr>
        <w:t>周期</w:t>
      </w:r>
      <w:r>
        <w:rPr>
          <w:rFonts w:hint="eastAsia"/>
        </w:rPr>
        <w:t>500ms</w:t>
      </w:r>
      <w:r>
        <w:rPr>
          <w:rFonts w:hint="eastAsia"/>
        </w:rPr>
        <w:t>为例，传入的实参为</w:t>
      </w:r>
      <w:r>
        <w:rPr>
          <w:rFonts w:hint="eastAsia"/>
        </w:rPr>
        <w:t>500000000</w:t>
      </w:r>
      <w:r>
        <w:rPr>
          <w:rFonts w:hint="eastAsia"/>
        </w:rPr>
        <w:t>。</w:t>
      </w:r>
    </w:p>
    <w:p w14:paraId="79E3181D" w14:textId="77777777" w:rsidR="000646E5" w:rsidRDefault="000646E5" w:rsidP="000646E5">
      <w:pPr>
        <w:pStyle w:val="23"/>
        <w:spacing w:before="62" w:after="62"/>
        <w:ind w:left="840" w:firstLine="0"/>
        <w:rPr>
          <w:lang w:val="de-DE"/>
        </w:rPr>
      </w:pPr>
      <w:r>
        <w:t>根据以上信息</w:t>
      </w:r>
      <w:r w:rsidRPr="001269B8">
        <w:rPr>
          <w:rFonts w:hint="eastAsia"/>
          <w:lang w:val="de-DE"/>
        </w:rPr>
        <w:t>，</w:t>
      </w:r>
      <w:r>
        <w:t>配置</w:t>
      </w:r>
      <w:r w:rsidRPr="001269B8">
        <w:rPr>
          <w:rFonts w:hint="eastAsia"/>
          <w:lang w:val="de-DE"/>
        </w:rPr>
        <w:t>PWM</w:t>
      </w:r>
      <w:r>
        <w:rPr>
          <w:rFonts w:hint="eastAsia"/>
          <w:lang w:val="de-DE"/>
        </w:rPr>
        <w:t>周期为</w:t>
      </w:r>
      <w:r>
        <w:rPr>
          <w:rFonts w:hint="eastAsia"/>
          <w:lang w:val="de-DE"/>
        </w:rPr>
        <w:t>500ms</w:t>
      </w:r>
      <w:r>
        <w:rPr>
          <w:rFonts w:hint="eastAsia"/>
          <w:lang w:val="de-DE"/>
        </w:rPr>
        <w:t>，占空比为</w:t>
      </w:r>
      <w:r>
        <w:rPr>
          <w:rFonts w:hint="eastAsia"/>
          <w:lang w:val="de-DE"/>
        </w:rPr>
        <w:t>50%</w:t>
      </w:r>
      <w:r>
        <w:rPr>
          <w:rFonts w:hint="eastAsia"/>
          <w:lang w:val="de-DE"/>
        </w:rPr>
        <w:t>的程序为：</w:t>
      </w:r>
    </w:p>
    <w:p w14:paraId="1821128A" w14:textId="77777777" w:rsidR="000646E5" w:rsidRDefault="000646E5" w:rsidP="000646E5">
      <w:pPr>
        <w:pStyle w:val="a5"/>
      </w:pPr>
      <w:r w:rsidRPr="001269B8">
        <w:t xml:space="preserve">am_pwm_config(pwm_handle, 3, </w:t>
      </w:r>
      <w:r>
        <w:rPr>
          <w:rFonts w:hint="eastAsia"/>
        </w:rPr>
        <w:t>250000000</w:t>
      </w:r>
      <w:r w:rsidRPr="001269B8">
        <w:t xml:space="preserve">, </w:t>
      </w:r>
      <w:r>
        <w:rPr>
          <w:rFonts w:hint="eastAsia"/>
        </w:rPr>
        <w:t>500000000</w:t>
      </w:r>
      <w:r w:rsidRPr="001269B8">
        <w:t>);</w:t>
      </w:r>
    </w:p>
    <w:p w14:paraId="091B260D" w14:textId="77777777" w:rsidR="000646E5" w:rsidRPr="00635C20" w:rsidRDefault="000646E5" w:rsidP="00635C20">
      <w:pPr>
        <w:pStyle w:val="40"/>
        <w:rPr>
          <w:lang w:val="de-DE"/>
        </w:rPr>
      </w:pPr>
      <w:r w:rsidRPr="00635C20">
        <w:rPr>
          <w:rFonts w:hint="eastAsia"/>
          <w:lang w:val="de-DE"/>
        </w:rPr>
        <w:t>PWM</w:t>
      </w:r>
      <w:r w:rsidRPr="00635C20">
        <w:rPr>
          <w:rFonts w:hint="eastAsia"/>
          <w:lang w:val="de-DE"/>
        </w:rPr>
        <w:t>使能</w:t>
      </w:r>
    </w:p>
    <w:p w14:paraId="718F850E" w14:textId="77777777" w:rsidR="000646E5" w:rsidRDefault="000646E5" w:rsidP="000646E5">
      <w:pPr>
        <w:pStyle w:val="23"/>
        <w:spacing w:before="62" w:after="62"/>
        <w:rPr>
          <w:lang w:val="de-DE"/>
        </w:rPr>
      </w:pPr>
      <w:r>
        <w:rPr>
          <w:lang w:val="de-DE"/>
        </w:rPr>
        <w:t>PWM</w:t>
      </w:r>
      <w:r>
        <w:rPr>
          <w:lang w:val="de-DE"/>
        </w:rPr>
        <w:t>初始化</w:t>
      </w:r>
      <w:r>
        <w:rPr>
          <w:rFonts w:hint="eastAsia"/>
          <w:lang w:val="de-DE"/>
        </w:rPr>
        <w:t>、</w:t>
      </w:r>
      <w:r>
        <w:rPr>
          <w:lang w:val="de-DE"/>
        </w:rPr>
        <w:t>配置参数</w:t>
      </w:r>
      <w:r>
        <w:rPr>
          <w:rFonts w:hint="eastAsia"/>
          <w:lang w:val="de-DE"/>
        </w:rPr>
        <w:t>、</w:t>
      </w:r>
      <w:r>
        <w:rPr>
          <w:lang w:val="de-DE"/>
        </w:rPr>
        <w:t>使能后即可从对应</w:t>
      </w:r>
      <w:r>
        <w:rPr>
          <w:lang w:val="de-DE"/>
        </w:rPr>
        <w:t>I/O</w:t>
      </w:r>
      <w:r>
        <w:rPr>
          <w:lang w:val="de-DE"/>
        </w:rPr>
        <w:t>引脚输出</w:t>
      </w:r>
      <w:r>
        <w:rPr>
          <w:rFonts w:hint="eastAsia"/>
          <w:lang w:val="de-DE"/>
        </w:rPr>
        <w:t>PWM</w:t>
      </w:r>
      <w:r>
        <w:rPr>
          <w:rFonts w:hint="eastAsia"/>
          <w:lang w:val="de-DE"/>
        </w:rPr>
        <w:t>波形。</w:t>
      </w:r>
      <w:r>
        <w:rPr>
          <w:rFonts w:hint="eastAsia"/>
          <w:lang w:val="de-DE"/>
        </w:rPr>
        <w:t>A</w:t>
      </w:r>
      <w:r>
        <w:rPr>
          <w:lang w:val="de-DE"/>
        </w:rPr>
        <w:t>M</w:t>
      </w:r>
      <w:r>
        <w:rPr>
          <w:rFonts w:hint="eastAsia"/>
          <w:lang w:val="de-DE"/>
        </w:rPr>
        <w:t>etal</w:t>
      </w:r>
      <w:r>
        <w:rPr>
          <w:rFonts w:hint="eastAsia"/>
          <w:lang w:val="de-DE"/>
        </w:rPr>
        <w:t>平台提高了</w:t>
      </w:r>
      <w:r>
        <w:rPr>
          <w:rFonts w:hint="eastAsia"/>
          <w:lang w:val="de-DE"/>
        </w:rPr>
        <w:t>PWM</w:t>
      </w:r>
      <w:r>
        <w:rPr>
          <w:rFonts w:hint="eastAsia"/>
          <w:lang w:val="de-DE"/>
        </w:rPr>
        <w:t>使能、禁能函数，函数定义</w:t>
      </w:r>
      <w:r>
        <w:rPr>
          <w:rFonts w:hint="eastAsia"/>
          <w:lang w:val="de-DE"/>
        </w:rPr>
        <w:t>am_pwm.h</w:t>
      </w:r>
      <w:r>
        <w:rPr>
          <w:rFonts w:hint="eastAsia"/>
          <w:lang w:val="de-DE"/>
        </w:rPr>
        <w:t>中。</w:t>
      </w:r>
      <w:r>
        <w:rPr>
          <w:rFonts w:hint="eastAsia"/>
          <w:lang w:val="de-DE"/>
        </w:rPr>
        <w:t>PWM</w:t>
      </w:r>
      <w:r>
        <w:rPr>
          <w:rFonts w:hint="eastAsia"/>
          <w:lang w:val="de-DE"/>
        </w:rPr>
        <w:t>使能函数原型为：</w:t>
      </w:r>
    </w:p>
    <w:p w14:paraId="29F05D1A" w14:textId="77777777" w:rsidR="000646E5" w:rsidRDefault="000646E5" w:rsidP="000646E5">
      <w:pPr>
        <w:pStyle w:val="a5"/>
      </w:pPr>
      <w:r>
        <w:t>am_static_inline</w:t>
      </w:r>
      <w:r>
        <w:rPr>
          <w:rFonts w:hint="eastAsia"/>
        </w:rPr>
        <w:t xml:space="preserve"> </w:t>
      </w:r>
      <w:r w:rsidRPr="00BF5BA5">
        <w:t>int am_pwm_enable (am_pwm_handle_t handle, int chan)</w:t>
      </w:r>
      <w:r>
        <w:t>;</w:t>
      </w:r>
    </w:p>
    <w:p w14:paraId="05308165" w14:textId="77777777" w:rsidR="000646E5" w:rsidRDefault="000646E5" w:rsidP="00B169B7">
      <w:pPr>
        <w:pStyle w:val="23"/>
        <w:numPr>
          <w:ilvl w:val="0"/>
          <w:numId w:val="22"/>
        </w:numPr>
        <w:spacing w:before="62" w:after="62"/>
        <w:rPr>
          <w:lang w:val="de-DE"/>
        </w:rPr>
      </w:pPr>
      <w:r w:rsidRPr="007401A2">
        <w:rPr>
          <w:lang w:val="de-DE"/>
        </w:rPr>
        <w:t>handle</w:t>
      </w:r>
      <w:r>
        <w:rPr>
          <w:lang w:val="de-DE"/>
        </w:rPr>
        <w:t>为</w:t>
      </w:r>
      <w:r>
        <w:rPr>
          <w:rFonts w:hint="eastAsia"/>
          <w:lang w:val="de-DE"/>
        </w:rPr>
        <w:t>PWM</w:t>
      </w:r>
      <w:r>
        <w:rPr>
          <w:rFonts w:hint="eastAsia"/>
          <w:lang w:val="de-DE"/>
        </w:rPr>
        <w:t>的服务句柄，传入的实参为</w:t>
      </w:r>
      <w:r>
        <w:rPr>
          <w:rFonts w:hint="eastAsia"/>
          <w:lang w:val="de-DE"/>
        </w:rPr>
        <w:t>PWM</w:t>
      </w:r>
      <w:r>
        <w:rPr>
          <w:rFonts w:hint="eastAsia"/>
          <w:lang w:val="de-DE"/>
        </w:rPr>
        <w:t>初始化获取的服务句柄；</w:t>
      </w:r>
    </w:p>
    <w:p w14:paraId="30E0B617" w14:textId="77777777" w:rsidR="000646E5" w:rsidRPr="00E92F3A" w:rsidRDefault="000646E5" w:rsidP="00B169B7">
      <w:pPr>
        <w:pStyle w:val="23"/>
        <w:numPr>
          <w:ilvl w:val="0"/>
          <w:numId w:val="22"/>
        </w:numPr>
        <w:spacing w:before="62" w:after="62"/>
        <w:rPr>
          <w:lang w:val="de-DE"/>
        </w:rPr>
      </w:pPr>
      <w:r>
        <w:rPr>
          <w:lang w:val="de-DE"/>
        </w:rPr>
        <w:t>chan</w:t>
      </w:r>
      <w:r>
        <w:rPr>
          <w:lang w:val="de-DE"/>
        </w:rPr>
        <w:t>为</w:t>
      </w:r>
      <w:r>
        <w:rPr>
          <w:rFonts w:hint="eastAsia"/>
          <w:lang w:val="de-DE"/>
        </w:rPr>
        <w:t>使用的</w:t>
      </w:r>
      <w:r>
        <w:rPr>
          <w:rFonts w:hint="eastAsia"/>
          <w:lang w:val="de-DE"/>
        </w:rPr>
        <w:t>PWM</w:t>
      </w:r>
      <w:r>
        <w:rPr>
          <w:rFonts w:hint="eastAsia"/>
          <w:lang w:val="de-DE"/>
        </w:rPr>
        <w:t>通道，即</w:t>
      </w:r>
      <w:r>
        <w:rPr>
          <w:lang w:val="de-DE"/>
        </w:rPr>
        <w:t>PWM</w:t>
      </w:r>
      <w:r>
        <w:rPr>
          <w:rFonts w:hint="eastAsia"/>
          <w:lang w:val="de-DE"/>
        </w:rPr>
        <w:t>配置参数时配置的通道</w:t>
      </w:r>
      <w:r>
        <w:rPr>
          <w:rFonts w:hint="eastAsia"/>
        </w:rPr>
        <w:t>；</w:t>
      </w:r>
    </w:p>
    <w:p w14:paraId="37B66540" w14:textId="77777777" w:rsidR="000646E5" w:rsidRDefault="000646E5" w:rsidP="000646E5">
      <w:pPr>
        <w:pStyle w:val="23"/>
        <w:spacing w:before="62" w:after="62"/>
        <w:rPr>
          <w:lang w:val="de-DE"/>
        </w:rPr>
      </w:pPr>
      <w:r>
        <w:rPr>
          <w:rFonts w:hint="eastAsia"/>
          <w:lang w:val="de-DE"/>
        </w:rPr>
        <w:t>基于以上信息，</w:t>
      </w:r>
      <w:r>
        <w:rPr>
          <w:rFonts w:hint="eastAsia"/>
          <w:lang w:val="de-DE"/>
        </w:rPr>
        <w:t>PWM</w:t>
      </w:r>
      <w:r>
        <w:rPr>
          <w:rFonts w:hint="eastAsia"/>
          <w:lang w:val="de-DE"/>
        </w:rPr>
        <w:t>使能程序为：</w:t>
      </w:r>
    </w:p>
    <w:p w14:paraId="6B571A5E" w14:textId="77777777" w:rsidR="000646E5" w:rsidRDefault="000646E5" w:rsidP="000646E5">
      <w:pPr>
        <w:pStyle w:val="a5"/>
      </w:pPr>
      <w:r w:rsidRPr="00BF5BA5">
        <w:t>am_pwm_enable(pwm_handle, 3);</w:t>
      </w:r>
    </w:p>
    <w:p w14:paraId="079B8B5A" w14:textId="77777777" w:rsidR="000646E5" w:rsidRPr="00635C20" w:rsidRDefault="000646E5" w:rsidP="00635C20">
      <w:pPr>
        <w:pStyle w:val="40"/>
        <w:rPr>
          <w:lang w:val="de-DE"/>
        </w:rPr>
      </w:pPr>
      <w:r w:rsidRPr="00635C20">
        <w:rPr>
          <w:rFonts w:hint="eastAsia"/>
          <w:lang w:val="de-DE"/>
        </w:rPr>
        <w:t>PWM</w:t>
      </w:r>
      <w:r w:rsidRPr="00635C20">
        <w:rPr>
          <w:rFonts w:hint="eastAsia"/>
          <w:lang w:val="de-DE"/>
        </w:rPr>
        <w:t>范例程序</w:t>
      </w:r>
    </w:p>
    <w:p w14:paraId="753DB144" w14:textId="77777777" w:rsidR="000646E5" w:rsidRDefault="000646E5" w:rsidP="003A5EC7">
      <w:pPr>
        <w:spacing w:before="62" w:after="62"/>
        <w:ind w:firstLineChars="200" w:firstLine="420"/>
        <w:rPr>
          <w:lang w:val="de-DE"/>
        </w:rPr>
      </w:pPr>
      <w:r>
        <w:rPr>
          <w:rFonts w:hint="eastAsia"/>
          <w:lang w:val="de-DE"/>
        </w:rPr>
        <w:t>以定时器</w:t>
      </w:r>
      <w:r>
        <w:rPr>
          <w:rFonts w:hint="eastAsia"/>
          <w:lang w:val="de-DE"/>
        </w:rPr>
        <w:t xml:space="preserve">3 </w:t>
      </w:r>
      <w:r>
        <w:rPr>
          <w:rFonts w:hint="eastAsia"/>
          <w:lang w:val="de-DE"/>
        </w:rPr>
        <w:t>的</w:t>
      </w:r>
      <w:r>
        <w:rPr>
          <w:lang w:val="de-DE"/>
        </w:rPr>
        <w:t>PWM</w:t>
      </w:r>
      <w:r>
        <w:rPr>
          <w:lang w:val="de-DE"/>
        </w:rPr>
        <w:t>通道</w:t>
      </w:r>
      <w:r>
        <w:rPr>
          <w:lang w:val="de-DE"/>
        </w:rPr>
        <w:t>4</w:t>
      </w:r>
      <w:r>
        <w:rPr>
          <w:rFonts w:hint="eastAsia"/>
          <w:lang w:val="de-DE"/>
        </w:rPr>
        <w:t>为例，从</w:t>
      </w:r>
      <w:r>
        <w:rPr>
          <w:rFonts w:hint="eastAsia"/>
          <w:lang w:val="de-DE"/>
        </w:rPr>
        <w:t>PB1</w:t>
      </w:r>
      <w:r>
        <w:rPr>
          <w:rFonts w:hint="eastAsia"/>
          <w:lang w:val="de-DE"/>
        </w:rPr>
        <w:t>引脚输出</w:t>
      </w:r>
      <w:r>
        <w:rPr>
          <w:lang w:val="de-DE"/>
        </w:rPr>
        <w:t>周期为</w:t>
      </w:r>
      <w:r>
        <w:rPr>
          <w:rFonts w:hint="eastAsia"/>
          <w:lang w:val="de-DE"/>
        </w:rPr>
        <w:t>5</w:t>
      </w:r>
      <w:r>
        <w:rPr>
          <w:lang w:val="de-DE"/>
        </w:rPr>
        <w:t>00ms</w:t>
      </w:r>
      <w:r>
        <w:rPr>
          <w:rFonts w:hint="eastAsia"/>
          <w:lang w:val="de-DE"/>
        </w:rPr>
        <w:t>、</w:t>
      </w:r>
      <w:r>
        <w:rPr>
          <w:rFonts w:hint="eastAsia"/>
          <w:lang w:val="de-DE"/>
        </w:rPr>
        <w:t>50%</w:t>
      </w:r>
      <w:r>
        <w:rPr>
          <w:rFonts w:hint="eastAsia"/>
          <w:lang w:val="de-DE"/>
        </w:rPr>
        <w:t>占空比的</w:t>
      </w:r>
      <w:r>
        <w:rPr>
          <w:rFonts w:hint="eastAsia"/>
          <w:lang w:val="de-DE"/>
        </w:rPr>
        <w:t>PWM</w:t>
      </w:r>
      <w:r>
        <w:rPr>
          <w:rFonts w:hint="eastAsia"/>
          <w:lang w:val="de-DE"/>
        </w:rPr>
        <w:t>，控制</w:t>
      </w:r>
      <w:r>
        <w:rPr>
          <w:rFonts w:hint="eastAsia"/>
          <w:lang w:val="de-DE"/>
        </w:rPr>
        <w:t>LED</w:t>
      </w:r>
      <w:r>
        <w:rPr>
          <w:rFonts w:hint="eastAsia"/>
          <w:lang w:val="de-DE"/>
        </w:rPr>
        <w:t>闪烁，程序详见</w:t>
      </w:r>
      <w:r>
        <w:rPr>
          <w:lang w:val="de-DE"/>
        </w:rPr>
        <w:fldChar w:fldCharType="begin"/>
      </w:r>
      <w:r>
        <w:rPr>
          <w:lang w:val="de-DE"/>
        </w:rPr>
        <w:instrText xml:space="preserve"> </w:instrText>
      </w:r>
      <w:r>
        <w:rPr>
          <w:rFonts w:hint="eastAsia"/>
          <w:lang w:val="de-DE"/>
        </w:rPr>
        <w:instrText>REF _Ref529440524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rPr>
        <w:t>4</w:t>
      </w:r>
      <w:r w:rsidR="00B93B10">
        <w:t>.</w:t>
      </w:r>
      <w:r w:rsidR="00B93B10">
        <w:rPr>
          <w:noProof/>
        </w:rPr>
        <w:t>20</w:t>
      </w:r>
      <w:r>
        <w:rPr>
          <w:lang w:val="de-DE"/>
        </w:rPr>
        <w:fldChar w:fldCharType="end"/>
      </w:r>
      <w:r>
        <w:rPr>
          <w:rFonts w:hint="eastAsia"/>
          <w:lang w:val="de-DE"/>
        </w:rPr>
        <w:t>。编译下载，可以看到</w:t>
      </w:r>
      <w:r>
        <w:rPr>
          <w:rFonts w:hint="eastAsia"/>
          <w:lang w:val="de-DE"/>
        </w:rPr>
        <w:t>LED0</w:t>
      </w:r>
      <w:r>
        <w:rPr>
          <w:rFonts w:hint="eastAsia"/>
          <w:lang w:val="de-DE"/>
        </w:rPr>
        <w:t>不断闪烁。</w:t>
      </w:r>
    </w:p>
    <w:p w14:paraId="5AC67909" w14:textId="5E6C4593" w:rsidR="000646E5" w:rsidRDefault="000646E5" w:rsidP="000646E5">
      <w:pPr>
        <w:pStyle w:val="a7"/>
        <w:rPr>
          <w:lang w:val="de-DE"/>
        </w:rPr>
      </w:pPr>
      <w:bookmarkStart w:id="253" w:name="_Ref529440524"/>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20</w:t>
      </w:r>
      <w:r w:rsidR="00A26C7F">
        <w:fldChar w:fldCharType="end"/>
      </w:r>
      <w:bookmarkEnd w:id="253"/>
      <w:r>
        <w:t xml:space="preserve">  PWM</w:t>
      </w:r>
      <w:r>
        <w:t>范例程序</w:t>
      </w:r>
    </w:p>
    <w:p w14:paraId="0B1E2783" w14:textId="77777777" w:rsidR="000646E5" w:rsidRPr="001F1142" w:rsidRDefault="000646E5" w:rsidP="000646E5">
      <w:pPr>
        <w:pStyle w:val="a5"/>
      </w:pPr>
      <w:r w:rsidRPr="001F1142">
        <w:t>1   #include "ametal.h"</w:t>
      </w:r>
    </w:p>
    <w:p w14:paraId="1EDE8CE1" w14:textId="77777777" w:rsidR="000646E5" w:rsidRPr="001F1142" w:rsidRDefault="000646E5" w:rsidP="000646E5">
      <w:pPr>
        <w:pStyle w:val="a5"/>
      </w:pPr>
      <w:r w:rsidRPr="001F1142">
        <w:t>2   #include "am_board.h"</w:t>
      </w:r>
    </w:p>
    <w:p w14:paraId="5ACF67BB" w14:textId="77777777" w:rsidR="000646E5" w:rsidRPr="001F1142" w:rsidRDefault="000646E5" w:rsidP="000646E5">
      <w:pPr>
        <w:pStyle w:val="a5"/>
      </w:pPr>
      <w:r w:rsidRPr="001F1142">
        <w:lastRenderedPageBreak/>
        <w:t>3   #include "am_vdebug.h"</w:t>
      </w:r>
    </w:p>
    <w:p w14:paraId="61CB6286" w14:textId="77777777" w:rsidR="000646E5" w:rsidRPr="001F1142" w:rsidRDefault="000646E5" w:rsidP="000646E5">
      <w:pPr>
        <w:pStyle w:val="a5"/>
      </w:pPr>
      <w:r w:rsidRPr="001F1142">
        <w:t>4   #include "am_delay.h"</w:t>
      </w:r>
    </w:p>
    <w:p w14:paraId="528F969B" w14:textId="77777777" w:rsidR="000646E5" w:rsidRPr="001F1142" w:rsidRDefault="000646E5" w:rsidP="000646E5">
      <w:pPr>
        <w:pStyle w:val="a5"/>
      </w:pPr>
      <w:r w:rsidRPr="001F1142">
        <w:t>5   #include "am_led.h"</w:t>
      </w:r>
    </w:p>
    <w:p w14:paraId="69918FAC" w14:textId="77777777" w:rsidR="000646E5" w:rsidRPr="001F1142" w:rsidRDefault="000646E5" w:rsidP="000646E5">
      <w:pPr>
        <w:pStyle w:val="a5"/>
      </w:pPr>
      <w:r w:rsidRPr="001F1142">
        <w:t>6   #include "am_zlg116_inst_init.h"</w:t>
      </w:r>
    </w:p>
    <w:p w14:paraId="1041B1BF" w14:textId="77777777" w:rsidR="000646E5" w:rsidRPr="001F1142" w:rsidRDefault="000646E5" w:rsidP="000646E5">
      <w:pPr>
        <w:pStyle w:val="a5"/>
      </w:pPr>
      <w:r w:rsidRPr="001F1142">
        <w:t>7   int am_main (void)</w:t>
      </w:r>
    </w:p>
    <w:p w14:paraId="434CB451" w14:textId="77777777" w:rsidR="000646E5" w:rsidRPr="001F1142" w:rsidRDefault="000646E5" w:rsidP="000646E5">
      <w:pPr>
        <w:pStyle w:val="a5"/>
      </w:pPr>
      <w:r w:rsidRPr="001F1142">
        <w:t>8   {</w:t>
      </w:r>
    </w:p>
    <w:p w14:paraId="70AE6FA6" w14:textId="77777777" w:rsidR="000646E5" w:rsidRPr="001F1142" w:rsidRDefault="000646E5" w:rsidP="000646E5">
      <w:pPr>
        <w:pStyle w:val="a5"/>
      </w:pPr>
      <w:r w:rsidRPr="001F1142">
        <w:t>9       am_pwm_handle_t pwm_handle;</w:t>
      </w:r>
    </w:p>
    <w:p w14:paraId="6EFE268B" w14:textId="77777777" w:rsidR="000646E5" w:rsidRPr="001F1142" w:rsidRDefault="000646E5" w:rsidP="000646E5">
      <w:pPr>
        <w:pStyle w:val="a5"/>
      </w:pPr>
      <w:r w:rsidRPr="001F1142">
        <w:t>10      AM_DBG_INFO("Start up successful!\r\n");</w:t>
      </w:r>
    </w:p>
    <w:p w14:paraId="27198A6C" w14:textId="77777777" w:rsidR="000646E5" w:rsidRPr="001F1142" w:rsidRDefault="000646E5" w:rsidP="000646E5">
      <w:pPr>
        <w:pStyle w:val="a5"/>
      </w:pPr>
      <w:r w:rsidRPr="001F1142">
        <w:t>11      pwm_handle = am_zlg116_tim3_pwm_inst_init();</w:t>
      </w:r>
    </w:p>
    <w:p w14:paraId="19E028AE" w14:textId="77777777" w:rsidR="000646E5" w:rsidRPr="001F1142" w:rsidRDefault="000646E5" w:rsidP="000646E5">
      <w:pPr>
        <w:pStyle w:val="a5"/>
      </w:pPr>
      <w:r w:rsidRPr="001F1142">
        <w:t>12      am_pwm_config(pwm_handle, 3, 250000000, 500000000);</w:t>
      </w:r>
    </w:p>
    <w:p w14:paraId="47854DB6" w14:textId="77777777" w:rsidR="000646E5" w:rsidRPr="001F1142" w:rsidRDefault="000646E5" w:rsidP="000646E5">
      <w:pPr>
        <w:pStyle w:val="a5"/>
      </w:pPr>
      <w:r w:rsidRPr="001F1142">
        <w:t>13      am_pwm_enable(pwm_handle, 3);</w:t>
      </w:r>
    </w:p>
    <w:p w14:paraId="6003294A" w14:textId="77777777" w:rsidR="000646E5" w:rsidRPr="001F1142" w:rsidRDefault="000646E5" w:rsidP="000646E5">
      <w:pPr>
        <w:pStyle w:val="a5"/>
      </w:pPr>
      <w:r w:rsidRPr="001F1142">
        <w:t>14      while (1) {</w:t>
      </w:r>
    </w:p>
    <w:p w14:paraId="7453E47B" w14:textId="77777777" w:rsidR="000646E5" w:rsidRPr="001F1142" w:rsidRDefault="000646E5" w:rsidP="000646E5">
      <w:pPr>
        <w:pStyle w:val="a5"/>
      </w:pPr>
      <w:r w:rsidRPr="001F1142">
        <w:t>15      }</w:t>
      </w:r>
    </w:p>
    <w:p w14:paraId="51713267" w14:textId="77777777" w:rsidR="000646E5" w:rsidRPr="00BF5BA5" w:rsidRDefault="000646E5" w:rsidP="000646E5">
      <w:pPr>
        <w:pStyle w:val="a5"/>
      </w:pPr>
      <w:r w:rsidRPr="001F1142">
        <w:t>16  }</w:t>
      </w:r>
    </w:p>
    <w:p w14:paraId="7EA76CA9" w14:textId="77777777" w:rsidR="000646E5" w:rsidRDefault="000646E5" w:rsidP="000646E5">
      <w:pPr>
        <w:pStyle w:val="30"/>
        <w:rPr>
          <w:lang w:val="de-DE"/>
        </w:rPr>
      </w:pPr>
      <w:bookmarkStart w:id="254" w:name="_Toc529870470"/>
      <w:bookmarkStart w:id="255" w:name="_Toc6175825"/>
      <w:r>
        <w:rPr>
          <w:rFonts w:hint="eastAsia"/>
          <w:lang w:val="de-DE"/>
        </w:rPr>
        <w:t>CAP</w:t>
      </w:r>
      <w:r>
        <w:rPr>
          <w:lang w:val="de-DE"/>
        </w:rPr>
        <w:t>外设</w:t>
      </w:r>
      <w:r>
        <w:rPr>
          <w:rFonts w:hint="eastAsia"/>
          <w:lang w:val="de-DE"/>
        </w:rPr>
        <w:t>详解</w:t>
      </w:r>
      <w:bookmarkEnd w:id="254"/>
      <w:bookmarkEnd w:id="255"/>
    </w:p>
    <w:p w14:paraId="78008807" w14:textId="77777777" w:rsidR="000646E5" w:rsidRDefault="000646E5" w:rsidP="000646E5">
      <w:pPr>
        <w:pStyle w:val="23"/>
        <w:spacing w:before="62" w:after="62"/>
        <w:rPr>
          <w:lang w:val="de-DE"/>
        </w:rPr>
      </w:pPr>
      <w:r>
        <w:rPr>
          <w:lang w:val="de-DE"/>
        </w:rPr>
        <w:t>定时器输入捕获可用于测量脉冲宽度</w:t>
      </w:r>
      <w:r>
        <w:rPr>
          <w:rFonts w:hint="eastAsia"/>
          <w:lang w:val="de-DE"/>
        </w:rPr>
        <w:t>、脉冲频率。以</w:t>
      </w:r>
      <w:r>
        <w:rPr>
          <w:rFonts w:hint="eastAsia"/>
          <w:lang w:val="de-DE"/>
        </w:rPr>
        <w:t>ZLG116</w:t>
      </w:r>
      <w:r>
        <w:rPr>
          <w:rFonts w:hint="eastAsia"/>
          <w:lang w:val="de-DE"/>
        </w:rPr>
        <w:t>定时器</w:t>
      </w:r>
      <w:r>
        <w:rPr>
          <w:rFonts w:hint="eastAsia"/>
          <w:lang w:val="de-DE"/>
        </w:rPr>
        <w:t>2</w:t>
      </w:r>
      <w:r>
        <w:rPr>
          <w:rFonts w:hint="eastAsia"/>
          <w:lang w:val="de-DE"/>
        </w:rPr>
        <w:t>的</w:t>
      </w:r>
      <w:r w:rsidRPr="00215E1C">
        <w:rPr>
          <w:lang w:val="de-DE"/>
        </w:rPr>
        <w:t>TIM2_CH2</w:t>
      </w:r>
      <w:r>
        <w:rPr>
          <w:lang w:val="de-DE"/>
        </w:rPr>
        <w:t>通道为例</w:t>
      </w:r>
      <w:r>
        <w:rPr>
          <w:rFonts w:hint="eastAsia"/>
          <w:lang w:val="de-DE"/>
        </w:rPr>
        <w:t>，</w:t>
      </w:r>
      <w:r>
        <w:rPr>
          <w:lang w:val="de-DE"/>
        </w:rPr>
        <w:t>捕获输入的脉冲</w:t>
      </w:r>
      <w:r>
        <w:rPr>
          <w:rFonts w:hint="eastAsia"/>
          <w:lang w:val="de-DE"/>
        </w:rPr>
        <w:t>周期。</w:t>
      </w:r>
    </w:p>
    <w:p w14:paraId="476F5F77" w14:textId="77777777" w:rsidR="000646E5" w:rsidRPr="00635C20" w:rsidRDefault="000646E5" w:rsidP="00635C20">
      <w:pPr>
        <w:pStyle w:val="40"/>
        <w:rPr>
          <w:lang w:val="de-DE"/>
        </w:rPr>
      </w:pPr>
      <w:r w:rsidRPr="00635C20">
        <w:rPr>
          <w:lang w:val="de-DE"/>
        </w:rPr>
        <w:t>输入捕获初始化</w:t>
      </w:r>
    </w:p>
    <w:p w14:paraId="16AE39DD" w14:textId="77777777" w:rsidR="000646E5" w:rsidRDefault="000646E5" w:rsidP="000646E5">
      <w:pPr>
        <w:pStyle w:val="23"/>
        <w:spacing w:before="62" w:after="62"/>
      </w:pPr>
      <w:r w:rsidRPr="003B18B6">
        <w:rPr>
          <w:rFonts w:hint="eastAsia"/>
        </w:rPr>
        <w:t>A</w:t>
      </w:r>
      <w:r w:rsidRPr="003B18B6">
        <w:t>M</w:t>
      </w:r>
      <w:r w:rsidRPr="003B18B6">
        <w:rPr>
          <w:rFonts w:hint="eastAsia"/>
        </w:rPr>
        <w:t>etal</w:t>
      </w:r>
      <w:r w:rsidRPr="003B18B6">
        <w:rPr>
          <w:rFonts w:hint="eastAsia"/>
        </w:rPr>
        <w:t>平台提供了定时器</w:t>
      </w:r>
      <w:r>
        <w:rPr>
          <w:rFonts w:hint="eastAsia"/>
        </w:rPr>
        <w:t>的输入捕获</w:t>
      </w:r>
      <w:r w:rsidRPr="003B18B6">
        <w:rPr>
          <w:rFonts w:hint="eastAsia"/>
        </w:rPr>
        <w:t>初始化函数，可以直接调用初始化函数</w:t>
      </w:r>
      <w:r>
        <w:rPr>
          <w:rFonts w:hint="eastAsia"/>
        </w:rPr>
        <w:t>。以定时器</w:t>
      </w:r>
      <w:r>
        <w:t>2</w:t>
      </w:r>
      <w:r>
        <w:rPr>
          <w:rFonts w:hint="eastAsia"/>
        </w:rPr>
        <w:t>的输入捕获初始化函数为例，</w:t>
      </w:r>
      <w:r w:rsidRPr="003B18B6">
        <w:rPr>
          <w:rFonts w:hint="eastAsia"/>
        </w:rPr>
        <w:t>函数原型为</w:t>
      </w:r>
      <w:r>
        <w:rPr>
          <w:rFonts w:hint="eastAsia"/>
        </w:rPr>
        <w:t>：</w:t>
      </w:r>
    </w:p>
    <w:p w14:paraId="34EEA0C3" w14:textId="77777777" w:rsidR="000646E5" w:rsidRDefault="000646E5" w:rsidP="000646E5">
      <w:pPr>
        <w:pStyle w:val="a5"/>
      </w:pPr>
      <w:r w:rsidRPr="00E515CF">
        <w:t xml:space="preserve">am_cap_handle_t </w:t>
      </w:r>
      <w:r>
        <w:t xml:space="preserve"> </w:t>
      </w:r>
      <w:r w:rsidRPr="00E515CF">
        <w:t>am_zlg116_tim2_cap_inst_init (void)</w:t>
      </w:r>
      <w:r>
        <w:t>;</w:t>
      </w:r>
    </w:p>
    <w:p w14:paraId="6747EBC4" w14:textId="4FA928C8" w:rsidR="000646E5" w:rsidRDefault="000646E5" w:rsidP="00433223">
      <w:pPr>
        <w:pStyle w:val="23"/>
        <w:spacing w:before="62" w:after="62"/>
      </w:pPr>
      <w:r>
        <w:rPr>
          <w:lang w:val="de-DE"/>
        </w:rPr>
        <w:t>该函数在</w:t>
      </w:r>
      <w:r>
        <w:rPr>
          <w:lang w:val="de-DE"/>
        </w:rPr>
        <w:t>user_config</w:t>
      </w:r>
      <w:r>
        <w:rPr>
          <w:lang w:val="de-DE"/>
        </w:rPr>
        <w:t>目录下的</w:t>
      </w:r>
      <w:r w:rsidRPr="003B18B6">
        <w:rPr>
          <w:lang w:val="de-DE"/>
        </w:rPr>
        <w:t>am_hwconf_zlg116_tim_</w:t>
      </w:r>
      <w:r>
        <w:rPr>
          <w:rFonts w:hint="eastAsia"/>
          <w:lang w:val="de-DE"/>
        </w:rPr>
        <w:t>cap</w:t>
      </w:r>
      <w:r w:rsidRPr="003B18B6">
        <w:rPr>
          <w:lang w:val="de-DE"/>
        </w:rPr>
        <w:t>.c</w:t>
      </w:r>
      <w:r>
        <w:rPr>
          <w:lang w:val="de-DE"/>
        </w:rPr>
        <w:t>文件中定义</w:t>
      </w:r>
      <w:r>
        <w:rPr>
          <w:rFonts w:hint="eastAsia"/>
          <w:lang w:val="de-DE"/>
        </w:rPr>
        <w:t>，在</w:t>
      </w:r>
      <w:r w:rsidRPr="00307EA2">
        <w:rPr>
          <w:lang w:val="de-DE"/>
        </w:rPr>
        <w:t>am_zlg116</w:t>
      </w:r>
      <w:r>
        <w:rPr>
          <w:lang w:val="de-DE"/>
        </w:rPr>
        <w:t xml:space="preserve"> </w:t>
      </w:r>
      <w:r w:rsidRPr="00307EA2">
        <w:rPr>
          <w:lang w:val="de-DE"/>
        </w:rPr>
        <w:t>_inst_init.h</w:t>
      </w:r>
      <w:r>
        <w:rPr>
          <w:lang w:val="de-DE"/>
        </w:rPr>
        <w:t>中声明</w:t>
      </w:r>
      <w:r>
        <w:rPr>
          <w:rFonts w:hint="eastAsia"/>
          <w:lang w:val="de-DE"/>
        </w:rPr>
        <w:t>。因此</w:t>
      </w:r>
      <w:r>
        <w:rPr>
          <w:lang w:val="de-DE"/>
        </w:rPr>
        <w:t>使用定时器</w:t>
      </w:r>
      <w:r>
        <w:rPr>
          <w:lang w:val="de-DE"/>
        </w:rPr>
        <w:t>2</w:t>
      </w:r>
      <w:r>
        <w:rPr>
          <w:rFonts w:hint="eastAsia"/>
          <w:lang w:val="de-DE"/>
        </w:rPr>
        <w:t>的输入捕获</w:t>
      </w:r>
      <w:r>
        <w:rPr>
          <w:lang w:val="de-DE"/>
        </w:rPr>
        <w:t>初始化函数时</w:t>
      </w:r>
      <w:r>
        <w:rPr>
          <w:rFonts w:hint="eastAsia"/>
          <w:lang w:val="de-DE"/>
        </w:rPr>
        <w:t>，</w:t>
      </w:r>
      <w:r>
        <w:rPr>
          <w:lang w:val="de-DE"/>
        </w:rPr>
        <w:t>需要包含头文件</w:t>
      </w:r>
      <w:r w:rsidRPr="00307EA2">
        <w:rPr>
          <w:lang w:val="de-DE"/>
        </w:rPr>
        <w:t>am_zlg116_inst_init.h</w:t>
      </w:r>
      <w:r>
        <w:rPr>
          <w:rFonts w:hint="eastAsia"/>
          <w:lang w:val="de-DE"/>
        </w:rPr>
        <w:t>。</w:t>
      </w:r>
    </w:p>
    <w:p w14:paraId="4D2CB5F0" w14:textId="77777777" w:rsidR="000646E5" w:rsidRDefault="000646E5" w:rsidP="000646E5">
      <w:pPr>
        <w:pStyle w:val="23"/>
        <w:spacing w:before="62" w:after="62"/>
      </w:pPr>
      <w:r>
        <w:t>初始化定时器</w:t>
      </w:r>
      <w:r>
        <w:t>2</w:t>
      </w:r>
      <w:r>
        <w:t>输入捕获</w:t>
      </w:r>
      <w:r>
        <w:rPr>
          <w:rFonts w:hint="eastAsia"/>
        </w:rPr>
        <w:t>，调用</w:t>
      </w:r>
      <w:r>
        <w:t>该函数时需要定义一个</w:t>
      </w:r>
      <w:r w:rsidRPr="0053269A">
        <w:t>am_</w:t>
      </w:r>
      <w:r>
        <w:rPr>
          <w:rFonts w:hint="eastAsia"/>
        </w:rPr>
        <w:t>cap</w:t>
      </w:r>
      <w:r w:rsidRPr="0053269A">
        <w:t>_handle_t</w:t>
      </w:r>
      <w:r>
        <w:t>类型的变量</w:t>
      </w:r>
      <w:r>
        <w:rPr>
          <w:rFonts w:hint="eastAsia"/>
        </w:rPr>
        <w:t>，</w:t>
      </w:r>
      <w:r>
        <w:t>用于保存获取的定时器</w:t>
      </w:r>
      <w:r>
        <w:t>2</w:t>
      </w:r>
      <w:r>
        <w:t>输入捕获的</w:t>
      </w:r>
      <w:r>
        <w:rPr>
          <w:rFonts w:hint="eastAsia"/>
        </w:rPr>
        <w:t>服务句柄，定时器</w:t>
      </w:r>
      <w:r>
        <w:t>2</w:t>
      </w:r>
      <w:r>
        <w:t>出入捕获</w:t>
      </w:r>
      <w:r>
        <w:rPr>
          <w:rFonts w:hint="eastAsia"/>
        </w:rPr>
        <w:t>初始化程序为：</w:t>
      </w:r>
    </w:p>
    <w:p w14:paraId="474C9C11" w14:textId="77777777" w:rsidR="000646E5" w:rsidRDefault="000646E5" w:rsidP="000646E5">
      <w:pPr>
        <w:pStyle w:val="a5"/>
      </w:pPr>
      <w:r w:rsidRPr="00C169A4">
        <w:t>am_cap_handle_t cap_handle;</w:t>
      </w:r>
    </w:p>
    <w:p w14:paraId="610C16E2" w14:textId="77777777" w:rsidR="000646E5" w:rsidRDefault="000646E5" w:rsidP="000646E5">
      <w:pPr>
        <w:pStyle w:val="a5"/>
      </w:pPr>
      <w:r w:rsidRPr="00C169A4">
        <w:t>cap_handle = am_zlg116_tim2_cap_inst_init();</w:t>
      </w:r>
    </w:p>
    <w:p w14:paraId="27D6CCB8" w14:textId="77777777" w:rsidR="000646E5" w:rsidRPr="00635C20" w:rsidRDefault="000646E5" w:rsidP="00635C20">
      <w:pPr>
        <w:pStyle w:val="40"/>
        <w:rPr>
          <w:lang w:val="de-DE"/>
        </w:rPr>
      </w:pPr>
      <w:r w:rsidRPr="00635C20">
        <w:rPr>
          <w:lang w:val="de-DE"/>
        </w:rPr>
        <w:t>编写回调函数</w:t>
      </w:r>
    </w:p>
    <w:p w14:paraId="767888E8" w14:textId="77777777" w:rsidR="000646E5" w:rsidRDefault="000646E5" w:rsidP="000646E5">
      <w:pPr>
        <w:pStyle w:val="23"/>
        <w:spacing w:before="62" w:after="62"/>
        <w:rPr>
          <w:lang w:val="de-DE"/>
        </w:rPr>
      </w:pPr>
      <w:r>
        <w:rPr>
          <w:lang w:val="de-DE"/>
        </w:rPr>
        <w:t>当捕获事件发生时</w:t>
      </w:r>
      <w:r>
        <w:rPr>
          <w:rFonts w:hint="eastAsia"/>
          <w:lang w:val="de-DE"/>
        </w:rPr>
        <w:t>，</w:t>
      </w:r>
      <w:r>
        <w:rPr>
          <w:lang w:val="de-DE"/>
        </w:rPr>
        <w:t>调用回调函数</w:t>
      </w:r>
      <w:r>
        <w:rPr>
          <w:rFonts w:hint="eastAsia"/>
          <w:lang w:val="de-DE"/>
        </w:rPr>
        <w:t>，</w:t>
      </w:r>
      <w:r>
        <w:rPr>
          <w:lang w:val="de-DE"/>
        </w:rPr>
        <w:t>执行用户任务程序</w:t>
      </w:r>
      <w:r>
        <w:rPr>
          <w:rFonts w:hint="eastAsia"/>
          <w:lang w:val="de-DE"/>
        </w:rPr>
        <w:t>。以测量输入脉冲的周期为例，编写的回调函数详见</w:t>
      </w:r>
      <w:r>
        <w:rPr>
          <w:lang w:val="de-DE"/>
        </w:rPr>
        <w:fldChar w:fldCharType="begin"/>
      </w:r>
      <w:r>
        <w:rPr>
          <w:lang w:val="de-DE"/>
        </w:rPr>
        <w:instrText xml:space="preserve"> </w:instrText>
      </w:r>
      <w:r>
        <w:rPr>
          <w:rFonts w:hint="eastAsia"/>
          <w:lang w:val="de-DE"/>
        </w:rPr>
        <w:instrText>REF _Ref529536952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rPr>
        <w:t>4</w:t>
      </w:r>
      <w:r w:rsidR="00B93B10">
        <w:t>.</w:t>
      </w:r>
      <w:r w:rsidR="00B93B10">
        <w:rPr>
          <w:noProof/>
        </w:rPr>
        <w:t>21</w:t>
      </w:r>
      <w:r>
        <w:rPr>
          <w:lang w:val="de-DE"/>
        </w:rPr>
        <w:fldChar w:fldCharType="end"/>
      </w:r>
      <w:r>
        <w:rPr>
          <w:rFonts w:hint="eastAsia"/>
          <w:lang w:val="de-DE"/>
        </w:rPr>
        <w:t>。其中形式参数</w:t>
      </w:r>
      <w:r>
        <w:rPr>
          <w:rFonts w:hint="eastAsia"/>
          <w:lang w:val="de-DE"/>
        </w:rPr>
        <w:t>count</w:t>
      </w:r>
      <w:r>
        <w:rPr>
          <w:rFonts w:hint="eastAsia"/>
          <w:lang w:val="de-DE"/>
        </w:rPr>
        <w:t>为计数器的值。</w:t>
      </w:r>
    </w:p>
    <w:p w14:paraId="092912DD" w14:textId="4C515D65" w:rsidR="000646E5" w:rsidRPr="000C7D14" w:rsidRDefault="000646E5" w:rsidP="000646E5">
      <w:pPr>
        <w:pStyle w:val="a7"/>
        <w:rPr>
          <w:lang w:val="de-DE"/>
        </w:rPr>
      </w:pPr>
      <w:bookmarkStart w:id="256" w:name="_Ref529536952"/>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21</w:t>
      </w:r>
      <w:r w:rsidR="00A26C7F">
        <w:fldChar w:fldCharType="end"/>
      </w:r>
      <w:bookmarkEnd w:id="256"/>
      <w:r>
        <w:t xml:space="preserve">  </w:t>
      </w:r>
      <w:r>
        <w:t>捕获事件回调函数</w:t>
      </w:r>
    </w:p>
    <w:p w14:paraId="07C54F07" w14:textId="77777777" w:rsidR="000646E5" w:rsidRPr="009C4B50" w:rsidRDefault="000646E5" w:rsidP="000646E5">
      <w:pPr>
        <w:pStyle w:val="a5"/>
      </w:pPr>
      <w:r w:rsidRPr="009C4B50">
        <w:t>1   void cap_callback (void *p_arg, unsigned int count)</w:t>
      </w:r>
    </w:p>
    <w:p w14:paraId="37756F7F" w14:textId="77777777" w:rsidR="000646E5" w:rsidRPr="009C4B50" w:rsidRDefault="000646E5" w:rsidP="000646E5">
      <w:pPr>
        <w:pStyle w:val="a5"/>
      </w:pPr>
      <w:r w:rsidRPr="009C4B50">
        <w:t xml:space="preserve">2   {  </w:t>
      </w:r>
    </w:p>
    <w:p w14:paraId="2F433E91" w14:textId="77777777" w:rsidR="000646E5" w:rsidRPr="009C4B50" w:rsidRDefault="000646E5" w:rsidP="000646E5">
      <w:pPr>
        <w:pStyle w:val="a5"/>
      </w:pPr>
      <w:r w:rsidRPr="009C4B50">
        <w:rPr>
          <w:rFonts w:hint="eastAsia"/>
        </w:rPr>
        <w:t xml:space="preserve">3       static uint8_t  times = 0;  </w:t>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00101C6F">
        <w:rPr>
          <w:rFonts w:hint="eastAsia"/>
        </w:rPr>
        <w:t>//</w:t>
      </w:r>
      <w:r w:rsidRPr="009C4B50">
        <w:rPr>
          <w:rFonts w:hint="eastAsia"/>
        </w:rPr>
        <w:t xml:space="preserve"> </w:t>
      </w:r>
      <w:r w:rsidRPr="009C4B50">
        <w:rPr>
          <w:rFonts w:hint="eastAsia"/>
        </w:rPr>
        <w:t>标记事件发生次数</w:t>
      </w:r>
    </w:p>
    <w:p w14:paraId="41C41BF0" w14:textId="77777777" w:rsidR="000646E5" w:rsidRPr="009C4B50" w:rsidRDefault="000646E5" w:rsidP="000646E5">
      <w:pPr>
        <w:pStyle w:val="a5"/>
      </w:pPr>
      <w:r w:rsidRPr="009C4B50">
        <w:rPr>
          <w:rFonts w:hint="eastAsia"/>
        </w:rPr>
        <w:t>4       if (times == 0) {</w:t>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00101C6F">
        <w:rPr>
          <w:rFonts w:hint="eastAsia"/>
        </w:rPr>
        <w:t>//</w:t>
      </w:r>
      <w:r w:rsidRPr="009C4B50">
        <w:rPr>
          <w:rFonts w:hint="eastAsia"/>
        </w:rPr>
        <w:t xml:space="preserve"> </w:t>
      </w:r>
      <w:r w:rsidRPr="009C4B50">
        <w:rPr>
          <w:rFonts w:hint="eastAsia"/>
        </w:rPr>
        <w:t>第一次上升沿事件</w:t>
      </w:r>
    </w:p>
    <w:p w14:paraId="1B70A92C" w14:textId="77777777" w:rsidR="000646E5" w:rsidRPr="009C4B50" w:rsidRDefault="000646E5" w:rsidP="000646E5">
      <w:pPr>
        <w:pStyle w:val="a5"/>
      </w:pPr>
      <w:r w:rsidRPr="009C4B50">
        <w:t>5           g_time_ns = count;</w:t>
      </w:r>
    </w:p>
    <w:p w14:paraId="4C16AE70" w14:textId="77777777" w:rsidR="000646E5" w:rsidRPr="009C4B50" w:rsidRDefault="000646E5" w:rsidP="000646E5">
      <w:pPr>
        <w:pStyle w:val="a5"/>
      </w:pPr>
      <w:r w:rsidRPr="009C4B50">
        <w:t xml:space="preserve">6           times = 1; </w:t>
      </w:r>
    </w:p>
    <w:p w14:paraId="1D2ED409" w14:textId="77777777" w:rsidR="000646E5" w:rsidRPr="009C4B50" w:rsidRDefault="000646E5" w:rsidP="000646E5">
      <w:pPr>
        <w:pStyle w:val="a5"/>
      </w:pPr>
      <w:r w:rsidRPr="009C4B50">
        <w:rPr>
          <w:rFonts w:hint="eastAsia"/>
        </w:rPr>
        <w:t>7       } else {</w:t>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00101C6F">
        <w:rPr>
          <w:rFonts w:hint="eastAsia"/>
        </w:rPr>
        <w:t>//</w:t>
      </w:r>
      <w:r w:rsidRPr="009C4B50">
        <w:rPr>
          <w:rFonts w:hint="eastAsia"/>
        </w:rPr>
        <w:t xml:space="preserve"> </w:t>
      </w:r>
      <w:r w:rsidRPr="009C4B50">
        <w:rPr>
          <w:rFonts w:hint="eastAsia"/>
        </w:rPr>
        <w:t>第二次上升沿事件</w:t>
      </w:r>
    </w:p>
    <w:p w14:paraId="28890C7A" w14:textId="77777777" w:rsidR="000646E5" w:rsidRPr="009C4B50" w:rsidRDefault="000646E5" w:rsidP="000646E5">
      <w:pPr>
        <w:pStyle w:val="a5"/>
      </w:pPr>
      <w:r w:rsidRPr="009C4B50">
        <w:rPr>
          <w:rFonts w:hint="eastAsia"/>
        </w:rPr>
        <w:t>8           if (count &gt; g_time_ns) {</w:t>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00101C6F">
        <w:rPr>
          <w:rFonts w:hint="eastAsia"/>
        </w:rPr>
        <w:t>//</w:t>
      </w:r>
      <w:r w:rsidRPr="009C4B50">
        <w:rPr>
          <w:rFonts w:hint="eastAsia"/>
        </w:rPr>
        <w:t xml:space="preserve"> </w:t>
      </w:r>
      <w:r w:rsidRPr="009C4B50">
        <w:rPr>
          <w:rFonts w:hint="eastAsia"/>
        </w:rPr>
        <w:t>计数器没有溢出</w:t>
      </w:r>
    </w:p>
    <w:p w14:paraId="2CB0686E" w14:textId="77777777" w:rsidR="000646E5" w:rsidRPr="009C4B50" w:rsidRDefault="000646E5" w:rsidP="000646E5">
      <w:pPr>
        <w:pStyle w:val="a5"/>
      </w:pPr>
      <w:r w:rsidRPr="009C4B50">
        <w:t>9               g_time_ns = count - g_time_ns;</w:t>
      </w:r>
    </w:p>
    <w:p w14:paraId="06A32213" w14:textId="77777777" w:rsidR="000646E5" w:rsidRPr="009C4B50" w:rsidRDefault="000646E5" w:rsidP="000646E5">
      <w:pPr>
        <w:pStyle w:val="a5"/>
      </w:pPr>
      <w:r w:rsidRPr="009C4B50">
        <w:rPr>
          <w:rFonts w:hint="eastAsia"/>
        </w:rPr>
        <w:lastRenderedPageBreak/>
        <w:t>10          } else {</w:t>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Pr="009C4B50">
        <w:rPr>
          <w:rFonts w:hint="eastAsia"/>
        </w:rPr>
        <w:tab/>
      </w:r>
      <w:r w:rsidR="00101C6F">
        <w:rPr>
          <w:rFonts w:hint="eastAsia"/>
        </w:rPr>
        <w:t>//</w:t>
      </w:r>
      <w:r w:rsidRPr="009C4B50">
        <w:rPr>
          <w:rFonts w:hint="eastAsia"/>
        </w:rPr>
        <w:t xml:space="preserve"> </w:t>
      </w:r>
      <w:r w:rsidRPr="009C4B50">
        <w:rPr>
          <w:rFonts w:hint="eastAsia"/>
        </w:rPr>
        <w:t>计数器溢出</w:t>
      </w:r>
    </w:p>
    <w:p w14:paraId="3B5EEBC6" w14:textId="77777777" w:rsidR="000646E5" w:rsidRPr="009C4B50" w:rsidRDefault="000646E5" w:rsidP="000646E5">
      <w:pPr>
        <w:pStyle w:val="a5"/>
      </w:pPr>
      <w:r w:rsidRPr="009C4B50">
        <w:t xml:space="preserve">11              g_time_ns = count + (0xffffffff - g_time_ns); </w:t>
      </w:r>
    </w:p>
    <w:p w14:paraId="4387DF99" w14:textId="77777777" w:rsidR="000646E5" w:rsidRPr="009C4B50" w:rsidRDefault="000646E5" w:rsidP="000646E5">
      <w:pPr>
        <w:pStyle w:val="a5"/>
      </w:pPr>
      <w:r w:rsidRPr="009C4B50">
        <w:t>12          }</w:t>
      </w:r>
    </w:p>
    <w:p w14:paraId="4E99D429" w14:textId="77777777" w:rsidR="000646E5" w:rsidRPr="009C4B50" w:rsidRDefault="000646E5" w:rsidP="000646E5">
      <w:pPr>
        <w:pStyle w:val="a5"/>
      </w:pPr>
      <w:r w:rsidRPr="009C4B50">
        <w:t>13          times = 0;</w:t>
      </w:r>
    </w:p>
    <w:p w14:paraId="7E6D1217" w14:textId="77777777" w:rsidR="000646E5" w:rsidRPr="009C4B50" w:rsidRDefault="000646E5" w:rsidP="000646E5">
      <w:pPr>
        <w:pStyle w:val="a5"/>
      </w:pPr>
      <w:r w:rsidRPr="009C4B50">
        <w:t>14          g_cap_flag = 1;</w:t>
      </w:r>
    </w:p>
    <w:p w14:paraId="395BFD75" w14:textId="77777777" w:rsidR="000646E5" w:rsidRPr="009C4B50" w:rsidRDefault="000646E5" w:rsidP="000646E5">
      <w:pPr>
        <w:pStyle w:val="a5"/>
      </w:pPr>
      <w:r w:rsidRPr="009C4B50">
        <w:t xml:space="preserve">15      }  </w:t>
      </w:r>
    </w:p>
    <w:p w14:paraId="19174A26" w14:textId="77777777" w:rsidR="000646E5" w:rsidRDefault="000646E5" w:rsidP="000646E5">
      <w:pPr>
        <w:pStyle w:val="a5"/>
      </w:pPr>
      <w:r w:rsidRPr="009C4B50">
        <w:t>16  }</w:t>
      </w:r>
    </w:p>
    <w:p w14:paraId="2D8442B6" w14:textId="77777777" w:rsidR="000646E5" w:rsidRPr="00635C20" w:rsidRDefault="000646E5" w:rsidP="00635C20">
      <w:pPr>
        <w:pStyle w:val="40"/>
        <w:rPr>
          <w:lang w:val="de-DE"/>
        </w:rPr>
      </w:pPr>
      <w:r w:rsidRPr="00635C20">
        <w:rPr>
          <w:lang w:val="de-DE"/>
        </w:rPr>
        <w:t>输入捕获</w:t>
      </w:r>
      <w:r w:rsidRPr="00635C20">
        <w:rPr>
          <w:rFonts w:hint="eastAsia"/>
          <w:lang w:val="de-DE"/>
        </w:rPr>
        <w:t>配置</w:t>
      </w:r>
    </w:p>
    <w:p w14:paraId="689BC3A3" w14:textId="164020DC" w:rsidR="000646E5" w:rsidRDefault="000646E5" w:rsidP="00433223">
      <w:pPr>
        <w:spacing w:before="62" w:after="62"/>
        <w:ind w:firstLineChars="200" w:firstLine="420"/>
      </w:pPr>
      <w:r>
        <w:rPr>
          <w:rFonts w:hint="eastAsia"/>
          <w:lang w:val="de-DE"/>
        </w:rPr>
        <w:t>输入捕获可选择捕获通道、捕获事件的类型，可设置捕获事件回调函数。</w:t>
      </w:r>
      <w:r>
        <w:rPr>
          <w:rFonts w:hint="eastAsia"/>
          <w:lang w:val="de-DE"/>
        </w:rPr>
        <w:t>A</w:t>
      </w:r>
      <w:r w:rsidR="004012CC">
        <w:rPr>
          <w:rFonts w:hint="eastAsia"/>
          <w:lang w:val="de-DE"/>
        </w:rPr>
        <w:t>M</w:t>
      </w:r>
      <w:r>
        <w:rPr>
          <w:rFonts w:hint="eastAsia"/>
          <w:lang w:val="de-DE"/>
        </w:rPr>
        <w:t>etal</w:t>
      </w:r>
      <w:r>
        <w:rPr>
          <w:rFonts w:hint="eastAsia"/>
          <w:lang w:val="de-DE"/>
        </w:rPr>
        <w:t>平台提供了输入捕获配置函数，该函数定义在</w:t>
      </w:r>
      <w:r>
        <w:rPr>
          <w:rFonts w:hint="eastAsia"/>
          <w:lang w:val="de-DE"/>
        </w:rPr>
        <w:t>am_cap.h</w:t>
      </w:r>
      <w:r>
        <w:rPr>
          <w:rFonts w:hint="eastAsia"/>
          <w:lang w:val="de-DE"/>
        </w:rPr>
        <w:t>中，</w:t>
      </w:r>
      <w:r>
        <w:rPr>
          <w:rFonts w:hint="eastAsia"/>
          <w:lang w:val="de-DE"/>
        </w:rPr>
        <w:t>am_cap.h</w:t>
      </w:r>
      <w:r>
        <w:rPr>
          <w:rFonts w:hint="eastAsia"/>
          <w:lang w:val="de-DE"/>
        </w:rPr>
        <w:t>包含在</w:t>
      </w:r>
      <w:r>
        <w:rPr>
          <w:rFonts w:hint="eastAsia"/>
          <w:lang w:val="de-DE"/>
        </w:rPr>
        <w:t>soc</w:t>
      </w:r>
      <w:r>
        <w:rPr>
          <w:rFonts w:hint="eastAsia"/>
          <w:lang w:val="de-DE"/>
        </w:rPr>
        <w:t>目录下的</w:t>
      </w:r>
      <w:r>
        <w:rPr>
          <w:rFonts w:hint="eastAsia"/>
          <w:lang w:val="de-DE"/>
        </w:rPr>
        <w:t>am_zlg_tim_cap.c</w:t>
      </w:r>
      <w:r>
        <w:rPr>
          <w:rFonts w:hint="eastAsia"/>
          <w:lang w:val="de-DE"/>
        </w:rPr>
        <w:t>的头文件。</w:t>
      </w:r>
    </w:p>
    <w:p w14:paraId="3AAD26F9" w14:textId="77777777" w:rsidR="000646E5" w:rsidRDefault="000646E5" w:rsidP="000646E5">
      <w:pPr>
        <w:pStyle w:val="23"/>
        <w:spacing w:before="62" w:after="62"/>
      </w:pPr>
      <w:r>
        <w:t>输入捕获配置函数原型为</w:t>
      </w:r>
      <w:r>
        <w:rPr>
          <w:rFonts w:hint="eastAsia"/>
        </w:rPr>
        <w:t>：</w:t>
      </w:r>
    </w:p>
    <w:p w14:paraId="1FBCE15F" w14:textId="77777777" w:rsidR="000646E5" w:rsidRDefault="000646E5" w:rsidP="000646E5">
      <w:pPr>
        <w:pStyle w:val="a5"/>
      </w:pPr>
      <w:r>
        <w:t>am_static_inline</w:t>
      </w:r>
      <w:r>
        <w:rPr>
          <w:rFonts w:hint="eastAsia"/>
        </w:rPr>
        <w:t xml:space="preserve"> </w:t>
      </w:r>
      <w:r>
        <w:t>int am_cap_config (</w:t>
      </w:r>
    </w:p>
    <w:p w14:paraId="2C1EB4DB" w14:textId="77777777" w:rsidR="000646E5" w:rsidRDefault="000646E5" w:rsidP="000646E5">
      <w:pPr>
        <w:pStyle w:val="a5"/>
      </w:pPr>
      <w:r>
        <w:tab/>
        <w:t>am_cap_handle_t</w:t>
      </w:r>
      <w:r>
        <w:tab/>
        <w:t>handle,</w:t>
      </w:r>
    </w:p>
    <w:p w14:paraId="310D0A01" w14:textId="77777777" w:rsidR="000646E5" w:rsidRDefault="000646E5" w:rsidP="000646E5">
      <w:pPr>
        <w:pStyle w:val="a5"/>
      </w:pPr>
      <w:r>
        <w:tab/>
        <w:t>int</w:t>
      </w:r>
      <w:r>
        <w:tab/>
      </w:r>
      <w:r>
        <w:tab/>
      </w:r>
      <w:r>
        <w:tab/>
      </w:r>
      <w:r>
        <w:tab/>
        <w:t>chan,</w:t>
      </w:r>
    </w:p>
    <w:p w14:paraId="5C459709" w14:textId="77777777" w:rsidR="000646E5" w:rsidRDefault="000646E5" w:rsidP="000646E5">
      <w:pPr>
        <w:pStyle w:val="a5"/>
      </w:pPr>
      <w:r>
        <w:tab/>
        <w:t>unsigned int</w:t>
      </w:r>
      <w:r>
        <w:tab/>
      </w:r>
      <w:r>
        <w:tab/>
        <w:t>options,</w:t>
      </w:r>
    </w:p>
    <w:p w14:paraId="74C029D4" w14:textId="77777777" w:rsidR="000646E5" w:rsidRDefault="000646E5" w:rsidP="000646E5">
      <w:pPr>
        <w:pStyle w:val="a5"/>
      </w:pPr>
      <w:r>
        <w:tab/>
        <w:t xml:space="preserve">am_cap_callback_t </w:t>
      </w:r>
      <w:r>
        <w:tab/>
        <w:t>pfn_callback,</w:t>
      </w:r>
    </w:p>
    <w:p w14:paraId="0B11A9FF" w14:textId="77777777" w:rsidR="000646E5" w:rsidRDefault="000646E5" w:rsidP="000646E5">
      <w:pPr>
        <w:pStyle w:val="a5"/>
      </w:pPr>
      <w:r>
        <w:tab/>
        <w:t xml:space="preserve">void             </w:t>
      </w:r>
      <w:r>
        <w:tab/>
        <w:t>*p_arg);</w:t>
      </w:r>
    </w:p>
    <w:p w14:paraId="3FB35867" w14:textId="77777777" w:rsidR="000646E5" w:rsidRDefault="000646E5" w:rsidP="00B169B7">
      <w:pPr>
        <w:pStyle w:val="afffb"/>
        <w:numPr>
          <w:ilvl w:val="0"/>
          <w:numId w:val="20"/>
        </w:numPr>
        <w:spacing w:before="62" w:after="62"/>
        <w:ind w:firstLineChars="0"/>
      </w:pPr>
      <w:r>
        <w:t>handle</w:t>
      </w:r>
      <w:r>
        <w:t>为</w:t>
      </w:r>
      <w:r>
        <w:rPr>
          <w:rFonts w:hint="eastAsia"/>
        </w:rPr>
        <w:t>输入捕获</w:t>
      </w:r>
      <w:r>
        <w:t>的服务句柄</w:t>
      </w:r>
      <w:r>
        <w:rPr>
          <w:rFonts w:hint="eastAsia"/>
        </w:rPr>
        <w:t>，传入</w:t>
      </w:r>
      <w:r>
        <w:t>实参为初始化输入捕获时</w:t>
      </w:r>
      <w:r>
        <w:rPr>
          <w:rFonts w:hint="eastAsia"/>
        </w:rPr>
        <w:t>获取的句柄</w:t>
      </w:r>
      <w:r w:rsidRPr="00C169A4">
        <w:t>cap_handle</w:t>
      </w:r>
      <w:r>
        <w:rPr>
          <w:rFonts w:hint="eastAsia"/>
        </w:rPr>
        <w:t>；</w:t>
      </w:r>
    </w:p>
    <w:p w14:paraId="5E534D2B" w14:textId="77777777" w:rsidR="000646E5" w:rsidRDefault="000646E5" w:rsidP="00B169B7">
      <w:pPr>
        <w:pStyle w:val="afffb"/>
        <w:numPr>
          <w:ilvl w:val="0"/>
          <w:numId w:val="20"/>
        </w:numPr>
        <w:spacing w:before="62" w:after="62"/>
        <w:ind w:firstLineChars="0"/>
      </w:pPr>
      <w:r>
        <w:rPr>
          <w:rFonts w:hint="eastAsia"/>
        </w:rPr>
        <w:t>chan</w:t>
      </w:r>
      <w:r>
        <w:rPr>
          <w:rFonts w:hint="eastAsia"/>
        </w:rPr>
        <w:t>为使用的输入捕获通道，通道号从</w:t>
      </w:r>
      <w:r>
        <w:rPr>
          <w:rFonts w:hint="eastAsia"/>
        </w:rPr>
        <w:t>0</w:t>
      </w:r>
      <w:r>
        <w:rPr>
          <w:rFonts w:hint="eastAsia"/>
        </w:rPr>
        <w:t>开始，使用</w:t>
      </w:r>
      <w:r w:rsidRPr="00215E1C">
        <w:rPr>
          <w:lang w:val="de-DE"/>
        </w:rPr>
        <w:t>TIM2_CH2</w:t>
      </w:r>
      <w:r>
        <w:rPr>
          <w:rFonts w:hint="eastAsia"/>
          <w:lang w:val="de-DE"/>
        </w:rPr>
        <w:t>，</w:t>
      </w:r>
      <w:r>
        <w:rPr>
          <w:lang w:val="de-DE"/>
        </w:rPr>
        <w:t>通道为</w:t>
      </w:r>
      <w:r>
        <w:rPr>
          <w:rFonts w:hint="eastAsia"/>
          <w:lang w:val="de-DE"/>
        </w:rPr>
        <w:t>1</w:t>
      </w:r>
      <w:r>
        <w:rPr>
          <w:rFonts w:hint="eastAsia"/>
          <w:lang w:val="de-DE"/>
        </w:rPr>
        <w:t>；</w:t>
      </w:r>
    </w:p>
    <w:p w14:paraId="3CC45E16" w14:textId="77777777" w:rsidR="000646E5" w:rsidRDefault="000646E5" w:rsidP="00B169B7">
      <w:pPr>
        <w:pStyle w:val="afffb"/>
        <w:numPr>
          <w:ilvl w:val="0"/>
          <w:numId w:val="20"/>
        </w:numPr>
        <w:spacing w:before="62" w:after="62"/>
        <w:ind w:firstLineChars="0"/>
      </w:pPr>
      <w:r>
        <w:t>options</w:t>
      </w:r>
      <w:r>
        <w:t>为</w:t>
      </w:r>
      <w:r>
        <w:rPr>
          <w:rFonts w:hint="eastAsia"/>
        </w:rPr>
        <w:t>输入</w:t>
      </w:r>
      <w:r>
        <w:t>捕获事件类型</w:t>
      </w:r>
      <w:r>
        <w:rPr>
          <w:rFonts w:hint="eastAsia"/>
        </w:rPr>
        <w:t>，</w:t>
      </w:r>
      <w:r>
        <w:t>可配置为上升沿</w:t>
      </w:r>
      <w:r>
        <w:rPr>
          <w:rFonts w:hint="eastAsia"/>
        </w:rPr>
        <w:t>、</w:t>
      </w:r>
      <w:r>
        <w:t>下降沿</w:t>
      </w:r>
      <w:r>
        <w:rPr>
          <w:rFonts w:hint="eastAsia"/>
        </w:rPr>
        <w:t>、</w:t>
      </w:r>
      <w:r>
        <w:t>双边沿</w:t>
      </w:r>
      <w:r>
        <w:rPr>
          <w:rFonts w:hint="eastAsia"/>
        </w:rPr>
        <w:t>，</w:t>
      </w:r>
      <w:r>
        <w:t>可以</w:t>
      </w:r>
      <w:r>
        <w:rPr>
          <w:rFonts w:hint="eastAsia"/>
        </w:rPr>
        <w:t>值已</w:t>
      </w:r>
      <w:r>
        <w:t>在</w:t>
      </w:r>
      <w:r>
        <w:t>am_cap.h</w:t>
      </w:r>
      <w:r>
        <w:t>中使用宏定义</w:t>
      </w:r>
      <w:r>
        <w:rPr>
          <w:rFonts w:hint="eastAsia"/>
        </w:rPr>
        <w:t>，</w:t>
      </w:r>
      <w:r>
        <w:t>详见</w:t>
      </w:r>
      <w:r>
        <w:fldChar w:fldCharType="begin"/>
      </w:r>
      <w:r>
        <w:instrText xml:space="preserve"> REF _Ref529540063 \h  \* MERGEFORMAT </w:instrText>
      </w:r>
      <w:r>
        <w:fldChar w:fldCharType="separate"/>
      </w:r>
      <w:r w:rsidR="00B93B10">
        <w:rPr>
          <w:rFonts w:hint="eastAsia"/>
        </w:rPr>
        <w:t>表</w:t>
      </w:r>
      <w:r w:rsidR="00B93B10">
        <w:rPr>
          <w:rFonts w:hint="eastAsia"/>
        </w:rPr>
        <w:t xml:space="preserve"> </w:t>
      </w:r>
      <w:r w:rsidR="00B93B10">
        <w:t>4.12</w:t>
      </w:r>
      <w:r>
        <w:fldChar w:fldCharType="end"/>
      </w:r>
      <w:r>
        <w:rPr>
          <w:rFonts w:hint="eastAsia"/>
        </w:rPr>
        <w:t>。</w:t>
      </w:r>
      <w:r>
        <w:t>以上升沿触发捕获为例</w:t>
      </w:r>
      <w:r>
        <w:rPr>
          <w:rFonts w:hint="eastAsia"/>
        </w:rPr>
        <w:t>，实参为</w:t>
      </w:r>
      <w:r w:rsidRPr="00C934F5">
        <w:t>AM_CAP_</w:t>
      </w:r>
      <w:r>
        <w:t xml:space="preserve"> </w:t>
      </w:r>
      <w:r w:rsidRPr="00C934F5">
        <w:t>TRIGGER_RISE</w:t>
      </w:r>
      <w:r>
        <w:rPr>
          <w:rFonts w:hint="eastAsia"/>
        </w:rPr>
        <w:t>；</w:t>
      </w:r>
    </w:p>
    <w:p w14:paraId="545A484F" w14:textId="77777777" w:rsidR="000646E5" w:rsidRDefault="000646E5" w:rsidP="00B169B7">
      <w:pPr>
        <w:pStyle w:val="afffb"/>
        <w:numPr>
          <w:ilvl w:val="0"/>
          <w:numId w:val="20"/>
        </w:numPr>
        <w:spacing w:before="62" w:after="62"/>
        <w:ind w:firstLineChars="0"/>
      </w:pPr>
      <w:r>
        <w:t>pfn_callback</w:t>
      </w:r>
      <w:r>
        <w:t>为输入捕获回调函数</w:t>
      </w:r>
      <w:r>
        <w:rPr>
          <w:rFonts w:hint="eastAsia"/>
        </w:rPr>
        <w:t>，</w:t>
      </w:r>
      <w:r>
        <w:t>即为回调函数名</w:t>
      </w:r>
      <w:r w:rsidRPr="001A67B5">
        <w:t>cap_callback</w:t>
      </w:r>
      <w:r>
        <w:rPr>
          <w:rFonts w:hint="eastAsia"/>
        </w:rPr>
        <w:t>；</w:t>
      </w:r>
    </w:p>
    <w:p w14:paraId="2694E222" w14:textId="77777777" w:rsidR="000646E5" w:rsidRDefault="000646E5" w:rsidP="00B169B7">
      <w:pPr>
        <w:pStyle w:val="afffb"/>
        <w:numPr>
          <w:ilvl w:val="0"/>
          <w:numId w:val="20"/>
        </w:numPr>
        <w:spacing w:before="62" w:after="62"/>
        <w:ind w:firstLineChars="0"/>
      </w:pPr>
      <w:r>
        <w:t>p_arg</w:t>
      </w:r>
      <w:r>
        <w:t>为回调函数参数</w:t>
      </w:r>
      <w:r>
        <w:rPr>
          <w:rFonts w:hint="eastAsia"/>
        </w:rPr>
        <w:t>，</w:t>
      </w:r>
      <w:r>
        <w:t>无参数即为</w:t>
      </w:r>
      <w:r>
        <w:rPr>
          <w:rFonts w:hint="eastAsia"/>
        </w:rPr>
        <w:t>NULL</w:t>
      </w:r>
      <w:r>
        <w:rPr>
          <w:rFonts w:hint="eastAsia"/>
        </w:rPr>
        <w:t>。</w:t>
      </w:r>
    </w:p>
    <w:p w14:paraId="38B3E740" w14:textId="77777777" w:rsidR="000646E5" w:rsidRDefault="000646E5" w:rsidP="000646E5">
      <w:pPr>
        <w:pStyle w:val="a7"/>
      </w:pPr>
      <w:bookmarkStart w:id="257" w:name="_Ref52954006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93B10">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12</w:t>
      </w:r>
      <w:r>
        <w:fldChar w:fldCharType="end"/>
      </w:r>
      <w:bookmarkEnd w:id="257"/>
      <w:r>
        <w:t xml:space="preserve">  </w:t>
      </w:r>
      <w:r>
        <w:t>输入捕获事件类型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1"/>
        <w:gridCol w:w="1872"/>
      </w:tblGrid>
      <w:tr w:rsidR="000646E5" w:rsidRPr="00184227" w14:paraId="19A44C99" w14:textId="77777777" w:rsidTr="00B060FE">
        <w:trPr>
          <w:jc w:val="center"/>
        </w:trPr>
        <w:tc>
          <w:tcPr>
            <w:tcW w:w="3201" w:type="dxa"/>
            <w:tcBorders>
              <w:top w:val="thinThickSmallGap" w:sz="24" w:space="0" w:color="auto"/>
              <w:bottom w:val="double" w:sz="4" w:space="0" w:color="auto"/>
            </w:tcBorders>
            <w:shd w:val="pct10" w:color="auto" w:fill="auto"/>
          </w:tcPr>
          <w:p w14:paraId="68BB653A" w14:textId="77777777" w:rsidR="000646E5" w:rsidRPr="00186D5B" w:rsidRDefault="000646E5" w:rsidP="00B060FE">
            <w:pPr>
              <w:pStyle w:val="ab"/>
            </w:pPr>
            <w:r w:rsidRPr="00186D5B">
              <w:rPr>
                <w:rFonts w:hint="eastAsia"/>
              </w:rPr>
              <w:t>宏名</w:t>
            </w:r>
          </w:p>
        </w:tc>
        <w:tc>
          <w:tcPr>
            <w:tcW w:w="1872" w:type="dxa"/>
            <w:tcBorders>
              <w:top w:val="thinThickSmallGap" w:sz="24" w:space="0" w:color="auto"/>
              <w:left w:val="double" w:sz="4" w:space="0" w:color="auto"/>
              <w:bottom w:val="double" w:sz="4" w:space="0" w:color="auto"/>
            </w:tcBorders>
            <w:shd w:val="pct10" w:color="auto" w:fill="auto"/>
          </w:tcPr>
          <w:p w14:paraId="7827603F" w14:textId="77777777" w:rsidR="000646E5" w:rsidRPr="00186D5B" w:rsidRDefault="000646E5" w:rsidP="00B060FE">
            <w:pPr>
              <w:pStyle w:val="ab"/>
            </w:pPr>
            <w:r w:rsidRPr="00186D5B">
              <w:t>功能说明</w:t>
            </w:r>
          </w:p>
        </w:tc>
      </w:tr>
      <w:tr w:rsidR="000646E5" w:rsidRPr="00184227" w14:paraId="481566C6" w14:textId="77777777" w:rsidTr="00B060FE">
        <w:trPr>
          <w:jc w:val="center"/>
        </w:trPr>
        <w:tc>
          <w:tcPr>
            <w:tcW w:w="3201" w:type="dxa"/>
            <w:tcBorders>
              <w:top w:val="double" w:sz="4" w:space="0" w:color="auto"/>
            </w:tcBorders>
            <w:vAlign w:val="center"/>
          </w:tcPr>
          <w:p w14:paraId="4F1B38DC" w14:textId="77777777" w:rsidR="000646E5" w:rsidRPr="00186D5B" w:rsidRDefault="000646E5" w:rsidP="00B060FE">
            <w:pPr>
              <w:pStyle w:val="afff"/>
              <w:spacing w:before="62" w:after="62"/>
            </w:pPr>
            <w:r w:rsidRPr="00C934F5">
              <w:t>AM_CAP_TRIGGER_RISE</w:t>
            </w:r>
          </w:p>
        </w:tc>
        <w:tc>
          <w:tcPr>
            <w:tcW w:w="1872" w:type="dxa"/>
            <w:tcBorders>
              <w:top w:val="double" w:sz="4" w:space="0" w:color="auto"/>
              <w:left w:val="double" w:sz="4" w:space="0" w:color="auto"/>
            </w:tcBorders>
            <w:vAlign w:val="center"/>
          </w:tcPr>
          <w:p w14:paraId="6261415D" w14:textId="77777777" w:rsidR="000646E5" w:rsidRPr="00186D5B" w:rsidRDefault="000646E5" w:rsidP="00B060FE">
            <w:pPr>
              <w:pStyle w:val="afff"/>
              <w:spacing w:before="62" w:after="62"/>
            </w:pPr>
            <w:r w:rsidRPr="00C934F5">
              <w:rPr>
                <w:rFonts w:hint="eastAsia"/>
              </w:rPr>
              <w:t>上升沿触发捕获</w:t>
            </w:r>
          </w:p>
        </w:tc>
      </w:tr>
      <w:tr w:rsidR="000646E5" w:rsidRPr="00184227" w14:paraId="133DDD35" w14:textId="77777777" w:rsidTr="00B060FE">
        <w:trPr>
          <w:jc w:val="center"/>
        </w:trPr>
        <w:tc>
          <w:tcPr>
            <w:tcW w:w="3201" w:type="dxa"/>
            <w:vAlign w:val="center"/>
          </w:tcPr>
          <w:p w14:paraId="78149989" w14:textId="77777777" w:rsidR="000646E5" w:rsidRPr="00186D5B" w:rsidRDefault="000646E5" w:rsidP="00B060FE">
            <w:pPr>
              <w:pStyle w:val="afff"/>
              <w:spacing w:before="62" w:after="62"/>
            </w:pPr>
            <w:r w:rsidRPr="00C934F5">
              <w:t>AM_CAP_TRIGGER_FALL</w:t>
            </w:r>
          </w:p>
        </w:tc>
        <w:tc>
          <w:tcPr>
            <w:tcW w:w="1872" w:type="dxa"/>
            <w:tcBorders>
              <w:left w:val="double" w:sz="4" w:space="0" w:color="auto"/>
            </w:tcBorders>
            <w:vAlign w:val="center"/>
          </w:tcPr>
          <w:p w14:paraId="49531448" w14:textId="77777777" w:rsidR="000646E5" w:rsidRPr="00186D5B" w:rsidRDefault="000646E5" w:rsidP="00B060FE">
            <w:pPr>
              <w:pStyle w:val="afff"/>
              <w:spacing w:before="62" w:after="62"/>
            </w:pPr>
            <w:r w:rsidRPr="00C934F5">
              <w:rPr>
                <w:rFonts w:hint="eastAsia"/>
              </w:rPr>
              <w:t>下降沿触发捕获</w:t>
            </w:r>
          </w:p>
        </w:tc>
      </w:tr>
      <w:tr w:rsidR="000646E5" w:rsidRPr="00184227" w14:paraId="63E1DE61" w14:textId="77777777" w:rsidTr="00B060FE">
        <w:trPr>
          <w:jc w:val="center"/>
        </w:trPr>
        <w:tc>
          <w:tcPr>
            <w:tcW w:w="3201" w:type="dxa"/>
            <w:tcBorders>
              <w:bottom w:val="thickThinSmallGap" w:sz="24" w:space="0" w:color="auto"/>
            </w:tcBorders>
            <w:vAlign w:val="center"/>
          </w:tcPr>
          <w:p w14:paraId="475C05EE" w14:textId="77777777" w:rsidR="000646E5" w:rsidRPr="00186D5B" w:rsidRDefault="000646E5" w:rsidP="00B060FE">
            <w:pPr>
              <w:pStyle w:val="afff"/>
              <w:spacing w:before="62" w:after="62"/>
            </w:pPr>
            <w:r w:rsidRPr="00C934F5">
              <w:t>AM_CAP_TRIGGER_BOTH_EDGES</w:t>
            </w:r>
          </w:p>
        </w:tc>
        <w:tc>
          <w:tcPr>
            <w:tcW w:w="1872" w:type="dxa"/>
            <w:tcBorders>
              <w:left w:val="double" w:sz="4" w:space="0" w:color="auto"/>
              <w:bottom w:val="thickThinSmallGap" w:sz="24" w:space="0" w:color="auto"/>
            </w:tcBorders>
            <w:vAlign w:val="center"/>
          </w:tcPr>
          <w:p w14:paraId="305C66D6" w14:textId="77777777" w:rsidR="000646E5" w:rsidRPr="00186D5B" w:rsidRDefault="000646E5" w:rsidP="00B060FE">
            <w:pPr>
              <w:pStyle w:val="afff"/>
              <w:spacing w:before="62" w:after="62"/>
            </w:pPr>
            <w:r w:rsidRPr="00C934F5">
              <w:rPr>
                <w:rFonts w:hint="eastAsia"/>
              </w:rPr>
              <w:t>双边沿触发捕获</w:t>
            </w:r>
          </w:p>
        </w:tc>
      </w:tr>
    </w:tbl>
    <w:p w14:paraId="6B1D29BE" w14:textId="77777777" w:rsidR="000646E5" w:rsidRDefault="000646E5" w:rsidP="000646E5">
      <w:pPr>
        <w:pStyle w:val="23"/>
        <w:spacing w:before="62" w:after="62"/>
      </w:pPr>
      <w:r>
        <w:rPr>
          <w:rFonts w:hint="eastAsia"/>
        </w:rPr>
        <w:t>基于以上信息，输入捕获配置程序为：</w:t>
      </w:r>
    </w:p>
    <w:p w14:paraId="58D75D8D" w14:textId="77777777" w:rsidR="000646E5" w:rsidRDefault="000646E5" w:rsidP="000646E5">
      <w:pPr>
        <w:pStyle w:val="a5"/>
      </w:pPr>
      <w:r w:rsidRPr="001A67B5">
        <w:t>am_cap_config (cap_handle, 1, AM_CAP_TRIGGER_RISE, cap_callback, NULL);</w:t>
      </w:r>
    </w:p>
    <w:p w14:paraId="592CCA0E" w14:textId="77777777" w:rsidR="000646E5" w:rsidRPr="00635C20" w:rsidRDefault="000646E5" w:rsidP="00635C20">
      <w:pPr>
        <w:pStyle w:val="40"/>
        <w:rPr>
          <w:lang w:val="de-DE"/>
        </w:rPr>
      </w:pPr>
      <w:r w:rsidRPr="00635C20">
        <w:rPr>
          <w:lang w:val="de-DE"/>
        </w:rPr>
        <w:t>使能输入捕获</w:t>
      </w:r>
    </w:p>
    <w:p w14:paraId="26506124" w14:textId="77777777" w:rsidR="000646E5" w:rsidRDefault="000646E5" w:rsidP="000646E5">
      <w:pPr>
        <w:pStyle w:val="23"/>
        <w:spacing w:before="62" w:after="62"/>
        <w:rPr>
          <w:lang w:val="de-DE"/>
        </w:rPr>
      </w:pPr>
      <w:r>
        <w:rPr>
          <w:rFonts w:hint="eastAsia"/>
          <w:lang w:val="de-DE"/>
        </w:rPr>
        <w:t>配置完捕获通道、捕获事件类型、捕获回调函数，使能捕获通道后，当发生事件便会执行回调函数。使能捕获通道函数定义在</w:t>
      </w:r>
      <w:r>
        <w:rPr>
          <w:rFonts w:hint="eastAsia"/>
          <w:lang w:val="de-DE"/>
        </w:rPr>
        <w:t>am_cap.h</w:t>
      </w:r>
      <w:r>
        <w:rPr>
          <w:rFonts w:hint="eastAsia"/>
          <w:lang w:val="de-DE"/>
        </w:rPr>
        <w:t>中，函数原型为：</w:t>
      </w:r>
    </w:p>
    <w:p w14:paraId="74AB64B0" w14:textId="77777777" w:rsidR="000646E5" w:rsidRDefault="000646E5" w:rsidP="000646E5">
      <w:pPr>
        <w:pStyle w:val="a5"/>
      </w:pPr>
      <w:r>
        <w:t>am_static_inline</w:t>
      </w:r>
      <w:r>
        <w:rPr>
          <w:rFonts w:hint="eastAsia"/>
        </w:rPr>
        <w:t xml:space="preserve"> </w:t>
      </w:r>
      <w:r w:rsidRPr="001A67B5">
        <w:t>int am_cap_enable (am_cap_handle_t handle, int chan)</w:t>
      </w:r>
      <w:r>
        <w:t>;</w:t>
      </w:r>
    </w:p>
    <w:p w14:paraId="6E42A022" w14:textId="77777777" w:rsidR="000646E5" w:rsidRDefault="000646E5" w:rsidP="00B169B7">
      <w:pPr>
        <w:pStyle w:val="afffb"/>
        <w:numPr>
          <w:ilvl w:val="0"/>
          <w:numId w:val="20"/>
        </w:numPr>
        <w:spacing w:before="62" w:after="62"/>
        <w:ind w:firstLineChars="0"/>
      </w:pPr>
      <w:r>
        <w:t>handle</w:t>
      </w:r>
      <w:r>
        <w:t>为</w:t>
      </w:r>
      <w:r>
        <w:rPr>
          <w:rFonts w:hint="eastAsia"/>
        </w:rPr>
        <w:t>输入捕获</w:t>
      </w:r>
      <w:r>
        <w:t>的服务句柄</w:t>
      </w:r>
      <w:r>
        <w:rPr>
          <w:rFonts w:hint="eastAsia"/>
        </w:rPr>
        <w:t>，传入</w:t>
      </w:r>
      <w:r>
        <w:t>实参为初始化输入捕获时</w:t>
      </w:r>
      <w:r>
        <w:rPr>
          <w:rFonts w:hint="eastAsia"/>
        </w:rPr>
        <w:t>获取的句柄</w:t>
      </w:r>
      <w:r w:rsidRPr="00C169A4">
        <w:lastRenderedPageBreak/>
        <w:t>cap_handle</w:t>
      </w:r>
      <w:r>
        <w:rPr>
          <w:rFonts w:hint="eastAsia"/>
        </w:rPr>
        <w:t>；</w:t>
      </w:r>
    </w:p>
    <w:p w14:paraId="0D061D49" w14:textId="77777777" w:rsidR="000646E5" w:rsidRDefault="000646E5" w:rsidP="00B169B7">
      <w:pPr>
        <w:pStyle w:val="afffb"/>
        <w:numPr>
          <w:ilvl w:val="0"/>
          <w:numId w:val="20"/>
        </w:numPr>
        <w:spacing w:before="62" w:after="62"/>
        <w:ind w:firstLineChars="0"/>
      </w:pPr>
      <w:r>
        <w:rPr>
          <w:rFonts w:hint="eastAsia"/>
        </w:rPr>
        <w:t>chan</w:t>
      </w:r>
      <w:r>
        <w:rPr>
          <w:rFonts w:hint="eastAsia"/>
        </w:rPr>
        <w:t>为初始化的输入捕获通道，</w:t>
      </w:r>
      <w:r>
        <w:rPr>
          <w:lang w:val="de-DE"/>
        </w:rPr>
        <w:t>通道为</w:t>
      </w:r>
      <w:r>
        <w:rPr>
          <w:rFonts w:hint="eastAsia"/>
          <w:lang w:val="de-DE"/>
        </w:rPr>
        <w:t>1</w:t>
      </w:r>
      <w:r>
        <w:rPr>
          <w:rFonts w:hint="eastAsia"/>
          <w:lang w:val="de-DE"/>
        </w:rPr>
        <w:t>；</w:t>
      </w:r>
    </w:p>
    <w:p w14:paraId="3E9E2068" w14:textId="77777777" w:rsidR="000646E5" w:rsidRDefault="000646E5" w:rsidP="000646E5">
      <w:pPr>
        <w:spacing w:before="62" w:after="62"/>
      </w:pPr>
      <w:r>
        <w:rPr>
          <w:rFonts w:hint="eastAsia"/>
        </w:rPr>
        <w:t>基于以上信息，使能输入捕获的程序为：</w:t>
      </w:r>
    </w:p>
    <w:p w14:paraId="534E1A09" w14:textId="77777777" w:rsidR="000646E5" w:rsidRDefault="000646E5" w:rsidP="000646E5">
      <w:pPr>
        <w:pStyle w:val="a5"/>
      </w:pPr>
      <w:r w:rsidRPr="007B6AB1">
        <w:t>am_cap_enable (cap_handle, 1);</w:t>
      </w:r>
    </w:p>
    <w:p w14:paraId="7649A674" w14:textId="77777777" w:rsidR="000646E5" w:rsidRPr="00635C20" w:rsidRDefault="000646E5" w:rsidP="00635C20">
      <w:pPr>
        <w:pStyle w:val="40"/>
        <w:rPr>
          <w:lang w:val="de-DE"/>
        </w:rPr>
      </w:pPr>
      <w:r w:rsidRPr="00635C20">
        <w:rPr>
          <w:rFonts w:hint="eastAsia"/>
          <w:lang w:val="de-DE"/>
        </w:rPr>
        <w:t>输入捕获范例</w:t>
      </w:r>
    </w:p>
    <w:p w14:paraId="500CF8CC" w14:textId="419DCEB7" w:rsidR="000646E5" w:rsidRDefault="000646E5" w:rsidP="00466F76">
      <w:pPr>
        <w:pStyle w:val="23"/>
        <w:spacing w:before="62" w:after="62"/>
        <w:rPr>
          <w:b/>
          <w:lang w:val="de-DE"/>
        </w:rPr>
      </w:pPr>
      <w:r>
        <w:rPr>
          <w:rFonts w:hint="eastAsia"/>
          <w:lang w:val="de-DE"/>
        </w:rPr>
        <w:t>将</w:t>
      </w:r>
      <w:r>
        <w:rPr>
          <w:rFonts w:hint="eastAsia"/>
          <w:lang w:val="de-DE"/>
        </w:rPr>
        <w:t>P</w:t>
      </w:r>
      <w:r>
        <w:rPr>
          <w:lang w:val="de-DE"/>
        </w:rPr>
        <w:t>A</w:t>
      </w:r>
      <w:r>
        <w:rPr>
          <w:rFonts w:hint="eastAsia"/>
          <w:lang w:val="de-DE"/>
        </w:rPr>
        <w:t>1</w:t>
      </w:r>
      <w:r>
        <w:rPr>
          <w:rFonts w:hint="eastAsia"/>
          <w:lang w:val="de-DE"/>
        </w:rPr>
        <w:t>配置为定时器</w:t>
      </w:r>
      <w:r>
        <w:rPr>
          <w:rFonts w:hint="eastAsia"/>
          <w:lang w:val="de-DE"/>
        </w:rPr>
        <w:t>2</w:t>
      </w:r>
      <w:r>
        <w:rPr>
          <w:rFonts w:hint="eastAsia"/>
          <w:lang w:val="de-DE"/>
        </w:rPr>
        <w:t>的</w:t>
      </w:r>
      <w:r w:rsidRPr="00215E1C">
        <w:rPr>
          <w:lang w:val="de-DE"/>
        </w:rPr>
        <w:t>TIM2_CH2</w:t>
      </w:r>
      <w:r>
        <w:rPr>
          <w:lang w:val="de-DE"/>
        </w:rPr>
        <w:t>输入捕获</w:t>
      </w:r>
      <w:r>
        <w:rPr>
          <w:rFonts w:hint="eastAsia"/>
          <w:lang w:val="de-DE"/>
        </w:rPr>
        <w:t>，测量从</w:t>
      </w:r>
      <w:r>
        <w:rPr>
          <w:rFonts w:hint="eastAsia"/>
          <w:lang w:val="de-DE"/>
        </w:rPr>
        <w:t>PB1</w:t>
      </w:r>
      <w:r>
        <w:rPr>
          <w:rFonts w:hint="eastAsia"/>
          <w:lang w:val="de-DE"/>
        </w:rPr>
        <w:t>引脚输出定时器</w:t>
      </w:r>
      <w:r>
        <w:rPr>
          <w:rFonts w:hint="eastAsia"/>
          <w:lang w:val="de-DE"/>
        </w:rPr>
        <w:t xml:space="preserve">3 </w:t>
      </w:r>
      <w:r>
        <w:rPr>
          <w:rFonts w:hint="eastAsia"/>
          <w:lang w:val="de-DE"/>
        </w:rPr>
        <w:t>的</w:t>
      </w:r>
      <w:r>
        <w:rPr>
          <w:lang w:val="de-DE"/>
        </w:rPr>
        <w:t>PWM</w:t>
      </w:r>
      <w:r>
        <w:rPr>
          <w:lang w:val="de-DE"/>
        </w:rPr>
        <w:t>的周期</w:t>
      </w:r>
      <w:r>
        <w:rPr>
          <w:rFonts w:hint="eastAsia"/>
          <w:lang w:val="de-DE"/>
        </w:rPr>
        <w:t>，</w:t>
      </w:r>
      <w:r>
        <w:rPr>
          <w:lang w:val="de-DE"/>
        </w:rPr>
        <w:t>范例程序详见</w:t>
      </w:r>
      <w:r>
        <w:rPr>
          <w:lang w:val="de-DE"/>
        </w:rPr>
        <w:fldChar w:fldCharType="begin"/>
      </w:r>
      <w:r>
        <w:rPr>
          <w:lang w:val="de-DE"/>
        </w:rPr>
        <w:instrText xml:space="preserve"> REF _Ref529544647 \h </w:instrText>
      </w:r>
      <w:r>
        <w:rPr>
          <w:lang w:val="de-DE"/>
        </w:rPr>
      </w:r>
      <w:r>
        <w:rPr>
          <w:lang w:val="de-DE"/>
        </w:rPr>
        <w:fldChar w:fldCharType="separate"/>
      </w:r>
      <w:r w:rsidR="00B93B10">
        <w:rPr>
          <w:rFonts w:hint="eastAsia"/>
        </w:rPr>
        <w:t>程序清单</w:t>
      </w:r>
      <w:r w:rsidR="00B93B10">
        <w:rPr>
          <w:noProof/>
        </w:rPr>
        <w:t>4</w:t>
      </w:r>
      <w:r w:rsidR="00B93B10">
        <w:t>.</w:t>
      </w:r>
      <w:r w:rsidR="00B93B10">
        <w:rPr>
          <w:noProof/>
        </w:rPr>
        <w:t>22</w:t>
      </w:r>
      <w:r>
        <w:rPr>
          <w:lang w:val="de-DE"/>
        </w:rPr>
        <w:fldChar w:fldCharType="end"/>
      </w:r>
      <w:r>
        <w:rPr>
          <w:rFonts w:hint="eastAsia"/>
          <w:lang w:val="de-DE"/>
        </w:rPr>
        <w:t>。</w:t>
      </w:r>
      <w:r>
        <w:rPr>
          <w:lang w:val="de-DE"/>
        </w:rPr>
        <w:t>短接</w:t>
      </w:r>
      <w:r>
        <w:rPr>
          <w:rFonts w:hint="eastAsia"/>
          <w:lang w:val="de-DE"/>
        </w:rPr>
        <w:t>PA1</w:t>
      </w:r>
      <w:r>
        <w:rPr>
          <w:rFonts w:hint="eastAsia"/>
          <w:lang w:val="de-DE"/>
        </w:rPr>
        <w:t>、</w:t>
      </w:r>
      <w:r>
        <w:rPr>
          <w:rFonts w:hint="eastAsia"/>
          <w:lang w:val="de-DE"/>
        </w:rPr>
        <w:t>PB2</w:t>
      </w:r>
      <w:r>
        <w:rPr>
          <w:rFonts w:hint="eastAsia"/>
          <w:lang w:val="de-DE"/>
        </w:rPr>
        <w:t>引脚，可以看到测量脉冲周期与配置的</w:t>
      </w:r>
      <w:r>
        <w:rPr>
          <w:rFonts w:hint="eastAsia"/>
          <w:lang w:val="de-DE"/>
        </w:rPr>
        <w:t>PWM</w:t>
      </w:r>
      <w:r>
        <w:rPr>
          <w:rFonts w:hint="eastAsia"/>
          <w:lang w:val="de-DE"/>
        </w:rPr>
        <w:t>周期一致</w:t>
      </w:r>
      <w:r w:rsidR="00466F76">
        <w:rPr>
          <w:rFonts w:hint="eastAsia"/>
          <w:lang w:val="de-DE"/>
        </w:rPr>
        <w:t>。</w:t>
      </w:r>
      <w:r w:rsidR="00466F76">
        <w:rPr>
          <w:b/>
          <w:lang w:val="de-DE"/>
        </w:rPr>
        <w:t xml:space="preserve"> </w:t>
      </w:r>
    </w:p>
    <w:p w14:paraId="1CB19A34" w14:textId="255CF18F" w:rsidR="000646E5" w:rsidRDefault="000646E5" w:rsidP="000646E5">
      <w:pPr>
        <w:pStyle w:val="a7"/>
        <w:rPr>
          <w:b/>
          <w:lang w:val="de-DE"/>
        </w:rPr>
      </w:pPr>
      <w:bookmarkStart w:id="258" w:name="_Ref529544647"/>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4</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22</w:t>
      </w:r>
      <w:r w:rsidR="00A26C7F">
        <w:fldChar w:fldCharType="end"/>
      </w:r>
      <w:bookmarkEnd w:id="258"/>
      <w:r>
        <w:t xml:space="preserve">  </w:t>
      </w:r>
      <w:r>
        <w:t>输入捕获范例程序</w:t>
      </w:r>
    </w:p>
    <w:p w14:paraId="64758C8A" w14:textId="77777777" w:rsidR="000646E5" w:rsidRPr="00FB79C7" w:rsidRDefault="000646E5" w:rsidP="000646E5">
      <w:pPr>
        <w:pStyle w:val="a5"/>
      </w:pPr>
      <w:r w:rsidRPr="00FB79C7">
        <w:t>1   #include "ametal.h"</w:t>
      </w:r>
    </w:p>
    <w:p w14:paraId="0C9D6732" w14:textId="77777777" w:rsidR="000646E5" w:rsidRPr="00FB79C7" w:rsidRDefault="000646E5" w:rsidP="000646E5">
      <w:pPr>
        <w:pStyle w:val="a5"/>
      </w:pPr>
      <w:r w:rsidRPr="00FB79C7">
        <w:t>2   #include "am_board.h"</w:t>
      </w:r>
    </w:p>
    <w:p w14:paraId="0D8CB392" w14:textId="77777777" w:rsidR="000646E5" w:rsidRPr="00FB79C7" w:rsidRDefault="000646E5" w:rsidP="000646E5">
      <w:pPr>
        <w:pStyle w:val="a5"/>
      </w:pPr>
      <w:r w:rsidRPr="00FB79C7">
        <w:t>3   #include "am_vdebug.h"</w:t>
      </w:r>
    </w:p>
    <w:p w14:paraId="69D1A9AD" w14:textId="77777777" w:rsidR="000646E5" w:rsidRPr="00FB79C7" w:rsidRDefault="000646E5" w:rsidP="000646E5">
      <w:pPr>
        <w:pStyle w:val="a5"/>
      </w:pPr>
      <w:r w:rsidRPr="00FB79C7">
        <w:t>4   #include "am_delay.h"</w:t>
      </w:r>
    </w:p>
    <w:p w14:paraId="2B67302F" w14:textId="77777777" w:rsidR="000646E5" w:rsidRPr="00FB79C7" w:rsidRDefault="000646E5" w:rsidP="000646E5">
      <w:pPr>
        <w:pStyle w:val="a5"/>
      </w:pPr>
      <w:r w:rsidRPr="00FB79C7">
        <w:t>5   #include "am_zlg116_inst_init.h"</w:t>
      </w:r>
    </w:p>
    <w:p w14:paraId="30B048DA" w14:textId="77777777" w:rsidR="000646E5" w:rsidRPr="00FB79C7" w:rsidRDefault="000646E5" w:rsidP="000646E5">
      <w:pPr>
        <w:pStyle w:val="a5"/>
      </w:pPr>
      <w:r w:rsidRPr="00FB79C7">
        <w:t>6   uint32_t g_time_ns  = 0;</w:t>
      </w:r>
    </w:p>
    <w:p w14:paraId="75E79B80" w14:textId="77777777" w:rsidR="000646E5" w:rsidRPr="00FB79C7" w:rsidRDefault="000646E5" w:rsidP="000646E5">
      <w:pPr>
        <w:pStyle w:val="a5"/>
      </w:pPr>
      <w:r w:rsidRPr="00FB79C7">
        <w:t>7   uint8_t  g_cap_flag = 0;</w:t>
      </w:r>
    </w:p>
    <w:p w14:paraId="51456234" w14:textId="77777777" w:rsidR="000646E5" w:rsidRPr="00FB79C7" w:rsidRDefault="000646E5" w:rsidP="000646E5">
      <w:pPr>
        <w:pStyle w:val="a5"/>
      </w:pPr>
      <w:r w:rsidRPr="00FB79C7">
        <w:t>8   void cap_callback (void *p_arg, unsigned int count)</w:t>
      </w:r>
    </w:p>
    <w:p w14:paraId="6DD54386" w14:textId="77777777" w:rsidR="000646E5" w:rsidRPr="00FB79C7" w:rsidRDefault="000646E5" w:rsidP="000646E5">
      <w:pPr>
        <w:pStyle w:val="a5"/>
      </w:pPr>
      <w:r w:rsidRPr="00FB79C7">
        <w:t xml:space="preserve">9   {  </w:t>
      </w:r>
    </w:p>
    <w:p w14:paraId="298C5555" w14:textId="77777777" w:rsidR="000646E5" w:rsidRPr="00FB79C7" w:rsidRDefault="000646E5" w:rsidP="000646E5">
      <w:pPr>
        <w:pStyle w:val="a5"/>
      </w:pPr>
      <w:r w:rsidRPr="00FB79C7">
        <w:rPr>
          <w:rFonts w:hint="eastAsia"/>
        </w:rPr>
        <w:t xml:space="preserve">10      static uint8_t  times = 0;  </w:t>
      </w:r>
      <w:r w:rsidRPr="00FB79C7">
        <w:rPr>
          <w:rFonts w:hint="eastAsia"/>
        </w:rPr>
        <w:tab/>
      </w:r>
      <w:r w:rsidRPr="00FB79C7">
        <w:rPr>
          <w:rFonts w:hint="eastAsia"/>
        </w:rPr>
        <w:tab/>
      </w:r>
      <w:r w:rsidRPr="00FB79C7">
        <w:rPr>
          <w:rFonts w:hint="eastAsia"/>
        </w:rPr>
        <w:tab/>
      </w:r>
      <w:r w:rsidRPr="00FB79C7">
        <w:rPr>
          <w:rFonts w:hint="eastAsia"/>
        </w:rPr>
        <w:tab/>
      </w:r>
      <w:r w:rsidRPr="00FB79C7">
        <w:rPr>
          <w:rFonts w:hint="eastAsia"/>
        </w:rPr>
        <w:tab/>
        <w:t xml:space="preserve">    </w:t>
      </w:r>
      <w:r>
        <w:tab/>
      </w:r>
      <w:r>
        <w:tab/>
      </w:r>
      <w:r w:rsidR="00101C6F">
        <w:rPr>
          <w:rFonts w:hint="eastAsia"/>
        </w:rPr>
        <w:t>//</w:t>
      </w:r>
      <w:r w:rsidRPr="00FB79C7">
        <w:rPr>
          <w:rFonts w:hint="eastAsia"/>
        </w:rPr>
        <w:t xml:space="preserve"> </w:t>
      </w:r>
      <w:r w:rsidRPr="00FB79C7">
        <w:rPr>
          <w:rFonts w:hint="eastAsia"/>
        </w:rPr>
        <w:t>标记事件发生次数</w:t>
      </w:r>
    </w:p>
    <w:p w14:paraId="07B255DB" w14:textId="77777777" w:rsidR="000646E5" w:rsidRPr="00FB79C7" w:rsidRDefault="000646E5" w:rsidP="000646E5">
      <w:pPr>
        <w:pStyle w:val="a5"/>
      </w:pPr>
      <w:r w:rsidRPr="00FB79C7">
        <w:rPr>
          <w:rFonts w:hint="eastAsia"/>
        </w:rPr>
        <w:t>11      if (times == 0) {</w:t>
      </w:r>
      <w:r w:rsidRPr="00FB79C7">
        <w:rPr>
          <w:rFonts w:hint="eastAsia"/>
        </w:rPr>
        <w:tab/>
      </w:r>
      <w:r w:rsidRPr="00FB79C7">
        <w:rPr>
          <w:rFonts w:hint="eastAsia"/>
        </w:rPr>
        <w:tab/>
      </w:r>
      <w:r w:rsidRPr="00FB79C7">
        <w:rPr>
          <w:rFonts w:hint="eastAsia"/>
        </w:rPr>
        <w:tab/>
      </w:r>
      <w:r w:rsidRPr="00FB79C7">
        <w:rPr>
          <w:rFonts w:hint="eastAsia"/>
        </w:rPr>
        <w:tab/>
      </w:r>
      <w:r w:rsidRPr="00FB79C7">
        <w:rPr>
          <w:rFonts w:hint="eastAsia"/>
        </w:rPr>
        <w:tab/>
      </w:r>
      <w:r w:rsidRPr="00FB79C7">
        <w:rPr>
          <w:rFonts w:hint="eastAsia"/>
        </w:rPr>
        <w:tab/>
      </w:r>
      <w:r w:rsidRPr="00FB79C7">
        <w:rPr>
          <w:rFonts w:hint="eastAsia"/>
        </w:rPr>
        <w:tab/>
      </w:r>
      <w:r w:rsidRPr="00FB79C7">
        <w:rPr>
          <w:rFonts w:hint="eastAsia"/>
        </w:rPr>
        <w:tab/>
      </w:r>
      <w:r w:rsidRPr="00FB79C7">
        <w:rPr>
          <w:rFonts w:hint="eastAsia"/>
        </w:rPr>
        <w:tab/>
      </w:r>
      <w:r w:rsidR="00101C6F">
        <w:rPr>
          <w:rFonts w:hint="eastAsia"/>
        </w:rPr>
        <w:t>//</w:t>
      </w:r>
      <w:r w:rsidRPr="00FB79C7">
        <w:rPr>
          <w:rFonts w:hint="eastAsia"/>
        </w:rPr>
        <w:t xml:space="preserve"> </w:t>
      </w:r>
      <w:r w:rsidRPr="00FB79C7">
        <w:rPr>
          <w:rFonts w:hint="eastAsia"/>
        </w:rPr>
        <w:t>第一次上升沿事件</w:t>
      </w:r>
    </w:p>
    <w:p w14:paraId="5F9459F8" w14:textId="77777777" w:rsidR="000646E5" w:rsidRPr="00FB79C7" w:rsidRDefault="000646E5" w:rsidP="000646E5">
      <w:pPr>
        <w:pStyle w:val="a5"/>
      </w:pPr>
      <w:r w:rsidRPr="00FB79C7">
        <w:t>12          g_time_ns = count;</w:t>
      </w:r>
    </w:p>
    <w:p w14:paraId="594C6DC3" w14:textId="77777777" w:rsidR="000646E5" w:rsidRPr="00FB79C7" w:rsidRDefault="000646E5" w:rsidP="000646E5">
      <w:pPr>
        <w:pStyle w:val="a5"/>
      </w:pPr>
      <w:r w:rsidRPr="00FB79C7">
        <w:t xml:space="preserve">13          times = 1; </w:t>
      </w:r>
    </w:p>
    <w:p w14:paraId="641BB68B" w14:textId="77777777" w:rsidR="000646E5" w:rsidRPr="00FB79C7" w:rsidRDefault="000646E5" w:rsidP="000646E5">
      <w:pPr>
        <w:pStyle w:val="a5"/>
      </w:pPr>
      <w:r>
        <w:rPr>
          <w:rFonts w:hint="eastAsia"/>
        </w:rPr>
        <w:t>14      } else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101C6F">
        <w:rPr>
          <w:rFonts w:hint="eastAsia"/>
        </w:rPr>
        <w:t>//</w:t>
      </w:r>
      <w:r w:rsidRPr="00FB79C7">
        <w:rPr>
          <w:rFonts w:hint="eastAsia"/>
        </w:rPr>
        <w:t xml:space="preserve"> </w:t>
      </w:r>
      <w:r w:rsidRPr="00FB79C7">
        <w:rPr>
          <w:rFonts w:hint="eastAsia"/>
        </w:rPr>
        <w:t>第二次上升沿事件</w:t>
      </w:r>
    </w:p>
    <w:p w14:paraId="1636D122" w14:textId="77777777" w:rsidR="000646E5" w:rsidRPr="00FB79C7" w:rsidRDefault="000646E5" w:rsidP="000646E5">
      <w:pPr>
        <w:pStyle w:val="a5"/>
      </w:pPr>
      <w:r w:rsidRPr="00FB79C7">
        <w:rPr>
          <w:rFonts w:hint="eastAsia"/>
        </w:rPr>
        <w:t>15          if (count &gt; g_time_ns) {</w:t>
      </w:r>
      <w:r w:rsidRPr="00FB79C7">
        <w:rPr>
          <w:rFonts w:hint="eastAsia"/>
        </w:rPr>
        <w:tab/>
      </w:r>
      <w:r w:rsidRPr="00FB79C7">
        <w:rPr>
          <w:rFonts w:hint="eastAsia"/>
        </w:rPr>
        <w:tab/>
      </w:r>
      <w:r w:rsidRPr="00FB79C7">
        <w:rPr>
          <w:rFonts w:hint="eastAsia"/>
        </w:rPr>
        <w:tab/>
      </w:r>
      <w:r w:rsidRPr="00FB79C7">
        <w:rPr>
          <w:rFonts w:hint="eastAsia"/>
        </w:rPr>
        <w:tab/>
      </w:r>
      <w:r w:rsidRPr="00FB79C7">
        <w:rPr>
          <w:rFonts w:hint="eastAsia"/>
        </w:rPr>
        <w:tab/>
      </w:r>
      <w:r w:rsidRPr="00FB79C7">
        <w:rPr>
          <w:rFonts w:hint="eastAsia"/>
        </w:rPr>
        <w:tab/>
      </w:r>
      <w:r w:rsidR="00101C6F">
        <w:tab/>
      </w:r>
      <w:r w:rsidR="00101C6F">
        <w:rPr>
          <w:rFonts w:hint="eastAsia"/>
        </w:rPr>
        <w:t>//</w:t>
      </w:r>
      <w:r w:rsidRPr="00FB79C7">
        <w:rPr>
          <w:rFonts w:hint="eastAsia"/>
        </w:rPr>
        <w:t xml:space="preserve"> </w:t>
      </w:r>
      <w:r w:rsidRPr="00FB79C7">
        <w:rPr>
          <w:rFonts w:hint="eastAsia"/>
        </w:rPr>
        <w:t>计数器没有溢出</w:t>
      </w:r>
    </w:p>
    <w:p w14:paraId="5001C8A3" w14:textId="77777777" w:rsidR="000646E5" w:rsidRPr="00FB79C7" w:rsidRDefault="000646E5" w:rsidP="000646E5">
      <w:pPr>
        <w:pStyle w:val="a5"/>
      </w:pPr>
      <w:r w:rsidRPr="00FB79C7">
        <w:t>16              g_time_ns = count - g_time_ns;</w:t>
      </w:r>
    </w:p>
    <w:p w14:paraId="6F7AF366" w14:textId="77777777" w:rsidR="000646E5" w:rsidRPr="00FB79C7" w:rsidRDefault="000646E5" w:rsidP="000646E5">
      <w:pPr>
        <w:pStyle w:val="a5"/>
      </w:pPr>
      <w:r w:rsidRPr="00FB79C7">
        <w:rPr>
          <w:rFonts w:hint="eastAsia"/>
        </w:rPr>
        <w:t>17          } else {</w:t>
      </w:r>
      <w:r w:rsidRPr="00FB79C7">
        <w:rPr>
          <w:rFonts w:hint="eastAsia"/>
        </w:rPr>
        <w:tab/>
      </w:r>
      <w:r w:rsidRPr="00FB79C7">
        <w:rPr>
          <w:rFonts w:hint="eastAsia"/>
        </w:rPr>
        <w:tab/>
      </w:r>
      <w:r w:rsidRPr="00FB79C7">
        <w:rPr>
          <w:rFonts w:hint="eastAsia"/>
        </w:rPr>
        <w:tab/>
      </w:r>
      <w:r w:rsidRPr="00FB79C7">
        <w:rPr>
          <w:rFonts w:hint="eastAsia"/>
        </w:rPr>
        <w:tab/>
      </w:r>
      <w:r w:rsidRPr="00FB79C7">
        <w:rPr>
          <w:rFonts w:hint="eastAsia"/>
        </w:rPr>
        <w:tab/>
      </w:r>
      <w:r w:rsidRPr="00FB79C7">
        <w:rPr>
          <w:rFonts w:hint="eastAsia"/>
        </w:rPr>
        <w:tab/>
      </w:r>
      <w:r w:rsidRPr="00FB79C7">
        <w:rPr>
          <w:rFonts w:hint="eastAsia"/>
        </w:rPr>
        <w:tab/>
      </w:r>
      <w:r w:rsidRPr="00FB79C7">
        <w:rPr>
          <w:rFonts w:hint="eastAsia"/>
        </w:rPr>
        <w:tab/>
      </w:r>
      <w:r w:rsidRPr="00FB79C7">
        <w:rPr>
          <w:rFonts w:hint="eastAsia"/>
        </w:rPr>
        <w:tab/>
      </w:r>
      <w:r w:rsidRPr="00FB79C7">
        <w:rPr>
          <w:rFonts w:hint="eastAsia"/>
        </w:rPr>
        <w:tab/>
      </w:r>
      <w:r w:rsidR="00101C6F">
        <w:rPr>
          <w:rFonts w:hint="eastAsia"/>
        </w:rPr>
        <w:t>//</w:t>
      </w:r>
      <w:r w:rsidRPr="00FB79C7">
        <w:rPr>
          <w:rFonts w:hint="eastAsia"/>
        </w:rPr>
        <w:t xml:space="preserve"> </w:t>
      </w:r>
      <w:r w:rsidRPr="00FB79C7">
        <w:rPr>
          <w:rFonts w:hint="eastAsia"/>
        </w:rPr>
        <w:t>计数器溢出</w:t>
      </w:r>
    </w:p>
    <w:p w14:paraId="5AD87641" w14:textId="77777777" w:rsidR="000646E5" w:rsidRPr="00FB79C7" w:rsidRDefault="000646E5" w:rsidP="000646E5">
      <w:pPr>
        <w:pStyle w:val="a5"/>
      </w:pPr>
      <w:r w:rsidRPr="00FB79C7">
        <w:t xml:space="preserve">18              g_time_ns = count + (0xffffffff - g_time_ns); </w:t>
      </w:r>
    </w:p>
    <w:p w14:paraId="3D3D9286" w14:textId="77777777" w:rsidR="000646E5" w:rsidRPr="00FB79C7" w:rsidRDefault="000646E5" w:rsidP="000646E5">
      <w:pPr>
        <w:pStyle w:val="a5"/>
      </w:pPr>
      <w:r w:rsidRPr="00FB79C7">
        <w:t>19          }</w:t>
      </w:r>
    </w:p>
    <w:p w14:paraId="7E2B02A1" w14:textId="77777777" w:rsidR="000646E5" w:rsidRPr="00FB79C7" w:rsidRDefault="000646E5" w:rsidP="000646E5">
      <w:pPr>
        <w:pStyle w:val="a5"/>
      </w:pPr>
      <w:r w:rsidRPr="00FB79C7">
        <w:t>20          times = 0;</w:t>
      </w:r>
    </w:p>
    <w:p w14:paraId="5310E687" w14:textId="77777777" w:rsidR="000646E5" w:rsidRPr="00FB79C7" w:rsidRDefault="000646E5" w:rsidP="000646E5">
      <w:pPr>
        <w:pStyle w:val="a5"/>
      </w:pPr>
      <w:r w:rsidRPr="00FB79C7">
        <w:t>21          g_cap_flag = 1;</w:t>
      </w:r>
    </w:p>
    <w:p w14:paraId="4A68B59D" w14:textId="77777777" w:rsidR="000646E5" w:rsidRPr="00FB79C7" w:rsidRDefault="000646E5" w:rsidP="000646E5">
      <w:pPr>
        <w:pStyle w:val="a5"/>
      </w:pPr>
      <w:r w:rsidRPr="00FB79C7">
        <w:t xml:space="preserve">22      }  </w:t>
      </w:r>
    </w:p>
    <w:p w14:paraId="2E0C2971" w14:textId="77777777" w:rsidR="000646E5" w:rsidRPr="00FB79C7" w:rsidRDefault="000646E5" w:rsidP="000646E5">
      <w:pPr>
        <w:pStyle w:val="a5"/>
      </w:pPr>
      <w:r w:rsidRPr="00FB79C7">
        <w:t>23  }</w:t>
      </w:r>
    </w:p>
    <w:p w14:paraId="239EB2FD" w14:textId="77777777" w:rsidR="000646E5" w:rsidRPr="00FB79C7" w:rsidRDefault="000646E5" w:rsidP="000646E5">
      <w:pPr>
        <w:pStyle w:val="a5"/>
      </w:pPr>
      <w:r w:rsidRPr="00FB79C7">
        <w:t>24  int am_main (void)</w:t>
      </w:r>
    </w:p>
    <w:p w14:paraId="1A454CB5" w14:textId="77777777" w:rsidR="000646E5" w:rsidRPr="00FB79C7" w:rsidRDefault="000646E5" w:rsidP="000646E5">
      <w:pPr>
        <w:pStyle w:val="a5"/>
      </w:pPr>
      <w:r w:rsidRPr="00FB79C7">
        <w:t>25  {</w:t>
      </w:r>
    </w:p>
    <w:p w14:paraId="6F9C8974" w14:textId="77777777" w:rsidR="000646E5" w:rsidRPr="00FB79C7" w:rsidRDefault="000646E5" w:rsidP="000646E5">
      <w:pPr>
        <w:pStyle w:val="a5"/>
      </w:pPr>
      <w:r w:rsidRPr="00FB79C7">
        <w:t xml:space="preserve">26      am_pwm_handle_t pwm_handle;    </w:t>
      </w:r>
    </w:p>
    <w:p w14:paraId="63520ED7" w14:textId="77777777" w:rsidR="000646E5" w:rsidRPr="00FB79C7" w:rsidRDefault="000646E5" w:rsidP="000646E5">
      <w:pPr>
        <w:pStyle w:val="a5"/>
      </w:pPr>
      <w:r w:rsidRPr="00FB79C7">
        <w:t>27      am_cap_handle_t cap_handle;</w:t>
      </w:r>
    </w:p>
    <w:p w14:paraId="5E1036EE" w14:textId="77777777" w:rsidR="000646E5" w:rsidRPr="00FB79C7" w:rsidRDefault="000646E5" w:rsidP="000646E5">
      <w:pPr>
        <w:pStyle w:val="a5"/>
      </w:pPr>
      <w:r w:rsidRPr="00FB79C7">
        <w:t>28      AM_DBG_INFO("Start up successful!\r\n");</w:t>
      </w:r>
    </w:p>
    <w:p w14:paraId="2F1826B9" w14:textId="77777777" w:rsidR="000646E5" w:rsidRPr="00FB79C7" w:rsidRDefault="000646E5" w:rsidP="000646E5">
      <w:pPr>
        <w:pStyle w:val="a5"/>
      </w:pPr>
      <w:r w:rsidRPr="00FB79C7">
        <w:t>29      pwm_handle = am_zlg116_tim3_pwm_inst_init();</w:t>
      </w:r>
    </w:p>
    <w:p w14:paraId="4C924E04" w14:textId="77777777" w:rsidR="000646E5" w:rsidRPr="00FB79C7" w:rsidRDefault="000646E5" w:rsidP="000646E5">
      <w:pPr>
        <w:pStyle w:val="a5"/>
      </w:pPr>
      <w:r w:rsidRPr="00FB79C7">
        <w:t>30      am_pwm_config(pwm_handle, 3, 5000000, 10000000);</w:t>
      </w:r>
    </w:p>
    <w:p w14:paraId="23C7BBE2" w14:textId="77777777" w:rsidR="000646E5" w:rsidRPr="00FB79C7" w:rsidRDefault="000646E5" w:rsidP="000646E5">
      <w:pPr>
        <w:pStyle w:val="a5"/>
      </w:pPr>
      <w:r w:rsidRPr="00FB79C7">
        <w:t xml:space="preserve">31      am_pwm_enable(pwm_handle, 3);    </w:t>
      </w:r>
    </w:p>
    <w:p w14:paraId="407F8B11" w14:textId="77777777" w:rsidR="000646E5" w:rsidRPr="00FB79C7" w:rsidRDefault="000646E5" w:rsidP="000646E5">
      <w:pPr>
        <w:pStyle w:val="a5"/>
      </w:pPr>
      <w:r w:rsidRPr="00FB79C7">
        <w:t>32      cap_handle = am_zlg116_tim2_cap_inst_init();</w:t>
      </w:r>
    </w:p>
    <w:p w14:paraId="7806ED54" w14:textId="77777777" w:rsidR="000646E5" w:rsidRPr="00FB79C7" w:rsidRDefault="000646E5" w:rsidP="000646E5">
      <w:pPr>
        <w:pStyle w:val="a5"/>
      </w:pPr>
      <w:r w:rsidRPr="00FB79C7">
        <w:t xml:space="preserve">33      am_cap_config (cap_handle, 1, AM_CAP_TRIGGER_RISE, cap_callback, NULL); </w:t>
      </w:r>
    </w:p>
    <w:p w14:paraId="3CCBADC5" w14:textId="77777777" w:rsidR="000646E5" w:rsidRPr="00FB79C7" w:rsidRDefault="000646E5" w:rsidP="000646E5">
      <w:pPr>
        <w:pStyle w:val="a5"/>
      </w:pPr>
      <w:r w:rsidRPr="00FB79C7">
        <w:lastRenderedPageBreak/>
        <w:t>34      am_cap_enable (cap_handle, 1);</w:t>
      </w:r>
    </w:p>
    <w:p w14:paraId="6CD63AF3" w14:textId="77777777" w:rsidR="000646E5" w:rsidRPr="00FB79C7" w:rsidRDefault="000646E5" w:rsidP="000646E5">
      <w:pPr>
        <w:pStyle w:val="a5"/>
      </w:pPr>
      <w:r w:rsidRPr="00FB79C7">
        <w:t>35      while (1) {</w:t>
      </w:r>
    </w:p>
    <w:p w14:paraId="71A07B0E" w14:textId="77777777" w:rsidR="000646E5" w:rsidRPr="00FB79C7" w:rsidRDefault="000646E5" w:rsidP="000646E5">
      <w:pPr>
        <w:pStyle w:val="a5"/>
      </w:pPr>
      <w:r w:rsidRPr="00FB79C7">
        <w:t>36          if (g_cap_flag) {</w:t>
      </w:r>
    </w:p>
    <w:p w14:paraId="349DAED0" w14:textId="77777777" w:rsidR="000646E5" w:rsidRPr="00FB79C7" w:rsidRDefault="000646E5" w:rsidP="000646E5">
      <w:pPr>
        <w:pStyle w:val="a5"/>
      </w:pPr>
      <w:r w:rsidRPr="00FB79C7">
        <w:t>37              g_cap_flag = 0;</w:t>
      </w:r>
    </w:p>
    <w:p w14:paraId="20483C9A" w14:textId="77777777" w:rsidR="000646E5" w:rsidRPr="00FB79C7" w:rsidRDefault="000646E5" w:rsidP="000646E5">
      <w:pPr>
        <w:pStyle w:val="a5"/>
      </w:pPr>
      <w:r w:rsidRPr="00FB79C7">
        <w:rPr>
          <w:rFonts w:hint="eastAsia"/>
        </w:rPr>
        <w:t>38              //</w:t>
      </w:r>
      <w:r w:rsidRPr="00FB79C7">
        <w:rPr>
          <w:rFonts w:hint="eastAsia"/>
        </w:rPr>
        <w:t>将计数值换算成时间</w:t>
      </w:r>
      <w:r w:rsidRPr="00FB79C7">
        <w:rPr>
          <w:rFonts w:hint="eastAsia"/>
        </w:rPr>
        <w:t xml:space="preserve"> </w:t>
      </w:r>
    </w:p>
    <w:p w14:paraId="0E49AE06" w14:textId="77777777" w:rsidR="000646E5" w:rsidRPr="00FB79C7" w:rsidRDefault="000646E5" w:rsidP="000646E5">
      <w:pPr>
        <w:pStyle w:val="a5"/>
      </w:pPr>
      <w:r w:rsidRPr="00FB79C7">
        <w:t>39              am_cap_count_to_time(cap_handle, 1, 0, g_time_ns, &amp;g_time_ns);</w:t>
      </w:r>
    </w:p>
    <w:p w14:paraId="3BA5D9FF" w14:textId="77777777" w:rsidR="000646E5" w:rsidRPr="00FB79C7" w:rsidRDefault="000646E5" w:rsidP="000646E5">
      <w:pPr>
        <w:pStyle w:val="a5"/>
      </w:pPr>
      <w:r w:rsidRPr="00FB79C7">
        <w:t>40              AM_DBG_INFO("PWM_period  = %d ns\r\n",g_time_ns);</w:t>
      </w:r>
    </w:p>
    <w:p w14:paraId="64A8DFDB" w14:textId="77777777" w:rsidR="000646E5" w:rsidRPr="00FB79C7" w:rsidRDefault="000646E5" w:rsidP="000646E5">
      <w:pPr>
        <w:pStyle w:val="a5"/>
      </w:pPr>
      <w:r w:rsidRPr="00FB79C7">
        <w:t xml:space="preserve">41          }  </w:t>
      </w:r>
    </w:p>
    <w:p w14:paraId="3DA0B4B1" w14:textId="77777777" w:rsidR="000646E5" w:rsidRPr="00FB79C7" w:rsidRDefault="000646E5" w:rsidP="000646E5">
      <w:pPr>
        <w:pStyle w:val="a5"/>
      </w:pPr>
      <w:r w:rsidRPr="00FB79C7">
        <w:t>42      }</w:t>
      </w:r>
    </w:p>
    <w:p w14:paraId="5940C5DD" w14:textId="77777777" w:rsidR="00B41AEE" w:rsidRPr="00B41AEE" w:rsidRDefault="000646E5" w:rsidP="00101C6F">
      <w:pPr>
        <w:pStyle w:val="a5"/>
      </w:pPr>
      <w:r w:rsidRPr="00FB79C7">
        <w:t>43  }</w:t>
      </w:r>
    </w:p>
    <w:p w14:paraId="24F387C7" w14:textId="43537E4A" w:rsidR="00AC7557" w:rsidRDefault="00AC7557" w:rsidP="00AC7557">
      <w:pPr>
        <w:pStyle w:val="13"/>
        <w:rPr>
          <w:lang w:val="de-DE"/>
        </w:rPr>
      </w:pPr>
      <w:bookmarkStart w:id="259" w:name="_Toc6175826"/>
      <w:r>
        <w:rPr>
          <w:rFonts w:hint="eastAsia"/>
          <w:lang w:val="de-DE"/>
        </w:rPr>
        <w:lastRenderedPageBreak/>
        <w:t>A</w:t>
      </w:r>
      <w:r>
        <w:rPr>
          <w:lang w:val="de-DE"/>
        </w:rPr>
        <w:t>M</w:t>
      </w:r>
      <w:r>
        <w:rPr>
          <w:rFonts w:hint="eastAsia"/>
          <w:lang w:val="de-DE"/>
        </w:rPr>
        <w:t>etal</w:t>
      </w:r>
      <w:r>
        <w:rPr>
          <w:lang w:val="de-DE"/>
        </w:rPr>
        <w:t>组件</w:t>
      </w:r>
      <w:r w:rsidR="005026D2">
        <w:rPr>
          <w:rFonts w:hint="eastAsia"/>
          <w:lang w:val="de-DE"/>
        </w:rPr>
        <w:t>详解</w:t>
      </w:r>
      <w:bookmarkEnd w:id="259"/>
    </w:p>
    <w:p w14:paraId="2DACA4A0" w14:textId="6D9AF35C" w:rsidR="00AC7557" w:rsidRDefault="006A3A5C" w:rsidP="006A3A5C">
      <w:pPr>
        <w:pStyle w:val="20"/>
        <w:rPr>
          <w:lang w:val="de-DE"/>
        </w:rPr>
      </w:pPr>
      <w:bookmarkStart w:id="260" w:name="_Toc6175827"/>
      <w:r>
        <w:rPr>
          <w:rFonts w:hint="eastAsia"/>
          <w:lang w:val="de-DE"/>
        </w:rPr>
        <w:t>矩阵</w:t>
      </w:r>
      <w:r>
        <w:rPr>
          <w:lang w:val="de-DE"/>
        </w:rPr>
        <w:t>键盘组件</w:t>
      </w:r>
      <w:bookmarkEnd w:id="260"/>
    </w:p>
    <w:p w14:paraId="579DFC3A" w14:textId="77777777" w:rsidR="008941FF" w:rsidRDefault="008941FF" w:rsidP="008941FF">
      <w:pPr>
        <w:pStyle w:val="23"/>
        <w:spacing w:before="62" w:after="62"/>
      </w:pPr>
      <w:bookmarkStart w:id="261" w:name="_Ref525225805"/>
      <w:r w:rsidRPr="00591F3D">
        <w:rPr>
          <w:rStyle w:val="Charf1"/>
          <w:rFonts w:hint="eastAsia"/>
          <w:kern w:val="0"/>
        </w:rPr>
        <w:t>矩阵按键可以提高</w:t>
      </w:r>
      <w:r w:rsidRPr="00591F3D">
        <w:rPr>
          <w:rStyle w:val="Charf1"/>
          <w:rFonts w:hint="eastAsia"/>
          <w:kern w:val="0"/>
        </w:rPr>
        <w:t>I</w:t>
      </w:r>
      <w:r>
        <w:rPr>
          <w:rStyle w:val="Charf1"/>
          <w:rFonts w:hint="eastAsia"/>
          <w:kern w:val="0"/>
        </w:rPr>
        <w:t>/</w:t>
      </w:r>
      <w:r w:rsidRPr="00591F3D">
        <w:rPr>
          <w:rStyle w:val="Charf1"/>
          <w:rFonts w:hint="eastAsia"/>
          <w:kern w:val="0"/>
        </w:rPr>
        <w:t>O</w:t>
      </w:r>
      <w:r w:rsidRPr="00591F3D">
        <w:rPr>
          <w:rStyle w:val="Charf1"/>
          <w:rFonts w:hint="eastAsia"/>
          <w:kern w:val="0"/>
        </w:rPr>
        <w:t>的使用效率，</w:t>
      </w:r>
      <w:r w:rsidRPr="00591F3D">
        <w:rPr>
          <w:rFonts w:hint="eastAsia"/>
        </w:rPr>
        <w:t>但是要区分和判断按键动作的方法却比较复杂。每次扫描一行，扫描该行时，对应行线输出为低电平，其余行线输出为高电平，然后读取所有列线的电平，若有列线读到低电平，则表明该行与读到低电平的列对应的交叉点有按键按下。逐列扫描法恰好相反，其列线为输出，行线为输入，但基本原理还是一样的。</w:t>
      </w:r>
    </w:p>
    <w:p w14:paraId="5EFDDA39" w14:textId="3F2651C3" w:rsidR="00A47DEB" w:rsidRDefault="00A47DEB" w:rsidP="008941FF">
      <w:pPr>
        <w:pStyle w:val="23"/>
        <w:spacing w:before="62" w:after="62"/>
      </w:pPr>
      <w:r>
        <w:rPr>
          <w:rFonts w:hint="eastAsia"/>
        </w:rPr>
        <w:t>本</w:t>
      </w:r>
      <w:r>
        <w:t>节</w:t>
      </w:r>
      <w:r>
        <w:rPr>
          <w:rFonts w:hint="eastAsia"/>
        </w:rPr>
        <w:t>以</w:t>
      </w:r>
      <w:r>
        <w:rPr>
          <w:rFonts w:hint="eastAsia"/>
        </w:rPr>
        <w:t>8*6</w:t>
      </w:r>
      <w:r>
        <w:rPr>
          <w:rFonts w:hint="eastAsia"/>
        </w:rPr>
        <w:t>矩阵</w:t>
      </w:r>
      <w:r>
        <w:t>键盘为例，</w:t>
      </w:r>
      <w:r>
        <w:rPr>
          <w:rFonts w:hint="eastAsia"/>
        </w:rPr>
        <w:t>详解该</w:t>
      </w:r>
      <w:r>
        <w:t>组件</w:t>
      </w:r>
      <w:r w:rsidR="009D4183">
        <w:rPr>
          <w:rFonts w:hint="eastAsia"/>
        </w:rPr>
        <w:t>，</w:t>
      </w:r>
      <w:r w:rsidR="009D4183">
        <w:t>矩阵键盘</w:t>
      </w:r>
      <w:r w:rsidR="00284CFA">
        <w:rPr>
          <w:rFonts w:hint="eastAsia"/>
        </w:rPr>
        <w:t>电路</w:t>
      </w:r>
      <w:r w:rsidR="009D4183">
        <w:t>如</w:t>
      </w:r>
      <w:r w:rsidR="009D4183">
        <w:fldChar w:fldCharType="begin"/>
      </w:r>
      <w:r w:rsidR="009D4183">
        <w:instrText xml:space="preserve"> REF _Ref525321601 \h </w:instrText>
      </w:r>
      <w:r w:rsidR="009D4183">
        <w:fldChar w:fldCharType="separate"/>
      </w:r>
      <w:r w:rsidR="00B93B10" w:rsidRPr="00591F3D">
        <w:rPr>
          <w:rFonts w:hint="eastAsia"/>
        </w:rPr>
        <w:t>图</w:t>
      </w:r>
      <w:r w:rsidR="00B93B10">
        <w:rPr>
          <w:noProof/>
        </w:rPr>
        <w:t>5</w:t>
      </w:r>
      <w:r w:rsidR="00B93B10">
        <w:t>.</w:t>
      </w:r>
      <w:r w:rsidR="00B93B10">
        <w:rPr>
          <w:noProof/>
        </w:rPr>
        <w:t>1</w:t>
      </w:r>
      <w:r w:rsidR="009D4183">
        <w:fldChar w:fldCharType="end"/>
      </w:r>
      <w:r w:rsidR="009D4183">
        <w:t>所示</w:t>
      </w:r>
      <w:r w:rsidR="009D4183">
        <w:rPr>
          <w:rFonts w:hint="eastAsia"/>
        </w:rPr>
        <w:t>。</w:t>
      </w:r>
    </w:p>
    <w:p w14:paraId="38215F11" w14:textId="05529804" w:rsidR="00A47DEB" w:rsidRPr="00591F3D" w:rsidRDefault="00A47DEB" w:rsidP="00A47DEB">
      <w:pPr>
        <w:spacing w:before="62" w:after="62"/>
        <w:jc w:val="center"/>
        <w:rPr>
          <w:rStyle w:val="Charf1"/>
          <w:kern w:val="0"/>
        </w:rPr>
      </w:pPr>
      <w:r w:rsidRPr="0054783F">
        <w:rPr>
          <w:noProof/>
          <w:kern w:val="0"/>
        </w:rPr>
        <w:drawing>
          <wp:inline distT="0" distB="0" distL="0" distR="0" wp14:anchorId="18F2DD52" wp14:editId="663473FD">
            <wp:extent cx="5276850" cy="2124075"/>
            <wp:effectExtent l="0" t="0" r="0" b="9525"/>
            <wp:docPr id="8" name="图片 8" descr="矩阵键盘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矩阵键盘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2124075"/>
                    </a:xfrm>
                    <a:prstGeom prst="rect">
                      <a:avLst/>
                    </a:prstGeom>
                    <a:noFill/>
                    <a:ln>
                      <a:noFill/>
                    </a:ln>
                  </pic:spPr>
                </pic:pic>
              </a:graphicData>
            </a:graphic>
          </wp:inline>
        </w:drawing>
      </w:r>
    </w:p>
    <w:p w14:paraId="3E58A211" w14:textId="0C56AC7F" w:rsidR="00A47DEB" w:rsidRPr="00591F3D" w:rsidRDefault="00A47DEB" w:rsidP="00A47DEB">
      <w:pPr>
        <w:pStyle w:val="a7"/>
      </w:pPr>
      <w:bookmarkStart w:id="262" w:name="_Ref525321601"/>
      <w:r w:rsidRPr="00591F3D">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5</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w:t>
      </w:r>
      <w:r w:rsidR="006352F3">
        <w:fldChar w:fldCharType="end"/>
      </w:r>
      <w:bookmarkEnd w:id="262"/>
      <w:r w:rsidRPr="00591F3D">
        <w:rPr>
          <w:rFonts w:hint="eastAsia"/>
        </w:rPr>
        <w:t xml:space="preserve">  </w:t>
      </w:r>
      <w:r w:rsidRPr="00591F3D">
        <w:rPr>
          <w:rFonts w:hint="eastAsia"/>
        </w:rPr>
        <w:t>矩阵键盘电路</w:t>
      </w:r>
    </w:p>
    <w:p w14:paraId="62E227D7" w14:textId="264ABC77" w:rsidR="008941FF" w:rsidRPr="00591F3D" w:rsidRDefault="008941FF" w:rsidP="008941FF">
      <w:pPr>
        <w:pStyle w:val="23"/>
        <w:spacing w:before="62" w:after="62"/>
      </w:pPr>
      <w:r w:rsidRPr="00591F3D">
        <w:rPr>
          <w:rFonts w:hint="eastAsia"/>
        </w:rPr>
        <w:t>AMetal</w:t>
      </w:r>
      <w:r w:rsidRPr="00591F3D">
        <w:rPr>
          <w:rFonts w:hint="eastAsia"/>
        </w:rPr>
        <w:t>已经集成了矩阵按键组件软件，只需配置与矩阵键盘相关的信息即可，操作非常简单。在</w:t>
      </w:r>
      <w:r w:rsidRPr="00591F3D">
        <w:rPr>
          <w:rFonts w:hint="eastAsia"/>
        </w:rPr>
        <w:t>am_key_matrix_gpio.h</w:t>
      </w:r>
      <w:r w:rsidRPr="00591F3D">
        <w:rPr>
          <w:rFonts w:hint="eastAsia"/>
        </w:rPr>
        <w:t>文件中，定义了与矩阵键盘相关配置函数结构体，详见</w:t>
      </w:r>
      <w:r w:rsidRPr="00591F3D">
        <w:fldChar w:fldCharType="begin"/>
      </w:r>
      <w:r w:rsidRPr="00591F3D">
        <w:instrText xml:space="preserve"> </w:instrText>
      </w:r>
      <w:r w:rsidRPr="00591F3D">
        <w:rPr>
          <w:rFonts w:hint="eastAsia"/>
        </w:rPr>
        <w:instrText>REF _Ref525369583 \h</w:instrText>
      </w:r>
      <w:r w:rsidRPr="00591F3D">
        <w:instrText xml:space="preserve"> </w:instrText>
      </w:r>
      <w:r>
        <w:instrText xml:space="preserve"> \* MERGEFORMAT </w:instrText>
      </w:r>
      <w:r w:rsidRPr="00591F3D">
        <w:fldChar w:fldCharType="separate"/>
      </w:r>
      <w:r w:rsidR="00B93B10" w:rsidRPr="00591F3D">
        <w:rPr>
          <w:rFonts w:hint="eastAsia"/>
        </w:rPr>
        <w:t>程序清单</w:t>
      </w:r>
      <w:r w:rsidR="00B93B10">
        <w:t>5</w:t>
      </w:r>
      <w:r w:rsidR="00B93B10" w:rsidRPr="00591F3D">
        <w:t>.</w:t>
      </w:r>
      <w:r w:rsidR="00B93B10">
        <w:t>1</w:t>
      </w:r>
      <w:r w:rsidRPr="00591F3D">
        <w:fldChar w:fldCharType="end"/>
      </w:r>
      <w:r w:rsidRPr="00591F3D">
        <w:rPr>
          <w:rFonts w:hint="eastAsia"/>
        </w:rPr>
        <w:t>。</w:t>
      </w:r>
    </w:p>
    <w:p w14:paraId="191F5D17" w14:textId="772B9271" w:rsidR="008941FF" w:rsidRPr="00591F3D" w:rsidRDefault="008941FF" w:rsidP="008941FF">
      <w:pPr>
        <w:pStyle w:val="a7"/>
      </w:pPr>
      <w:bookmarkStart w:id="263" w:name="_Ref525369583"/>
      <w:r w:rsidRPr="00591F3D">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w:t>
      </w:r>
      <w:r w:rsidR="00A26C7F">
        <w:fldChar w:fldCharType="end"/>
      </w:r>
      <w:bookmarkEnd w:id="261"/>
      <w:bookmarkEnd w:id="263"/>
      <w:r w:rsidRPr="00591F3D">
        <w:rPr>
          <w:rFonts w:hint="eastAsia"/>
        </w:rPr>
        <w:t xml:space="preserve">  </w:t>
      </w:r>
      <w:r w:rsidRPr="00591F3D">
        <w:rPr>
          <w:rFonts w:hint="eastAsia"/>
        </w:rPr>
        <w:t>矩阵键盘配置信息定义</w:t>
      </w:r>
    </w:p>
    <w:p w14:paraId="63430A1A" w14:textId="77777777" w:rsidR="008941FF" w:rsidRPr="00591F3D" w:rsidRDefault="008941FF" w:rsidP="008941FF">
      <w:pPr>
        <w:pStyle w:val="a5"/>
      </w:pPr>
      <w:r w:rsidRPr="00591F3D">
        <w:t>typedef struct am_key_matrix_gpio_info {</w:t>
      </w:r>
    </w:p>
    <w:p w14:paraId="1DE783FB" w14:textId="77777777" w:rsidR="008941FF" w:rsidRPr="00591F3D" w:rsidRDefault="008941FF" w:rsidP="008941FF">
      <w:pPr>
        <w:pStyle w:val="a5"/>
      </w:pPr>
      <w:r w:rsidRPr="00591F3D">
        <w:rPr>
          <w:rFonts w:hint="eastAsia"/>
        </w:rPr>
        <w:t xml:space="preserve">    am_key_matrix_base_info_t base_info;    </w:t>
      </w:r>
      <w:r w:rsidRPr="00591F3D">
        <w:rPr>
          <w:rFonts w:hint="eastAsia"/>
        </w:rPr>
        <w:tab/>
        <w:t xml:space="preserve">// </w:t>
      </w:r>
      <w:r w:rsidRPr="00591F3D">
        <w:rPr>
          <w:rFonts w:hint="eastAsia"/>
        </w:rPr>
        <w:t>矩阵键盘基础信息</w:t>
      </w:r>
      <w:r w:rsidRPr="00591F3D">
        <w:rPr>
          <w:rFonts w:hint="eastAsia"/>
        </w:rPr>
        <w:t xml:space="preserve">  </w:t>
      </w:r>
    </w:p>
    <w:p w14:paraId="55BEE350" w14:textId="77777777" w:rsidR="008941FF" w:rsidRPr="00591F3D" w:rsidRDefault="008941FF" w:rsidP="008941FF">
      <w:pPr>
        <w:pStyle w:val="a5"/>
      </w:pPr>
      <w:r w:rsidRPr="00591F3D">
        <w:rPr>
          <w:rFonts w:hint="eastAsia"/>
        </w:rPr>
        <w:t xml:space="preserve">    const int                *p_pins_row;   </w:t>
      </w:r>
      <w:r w:rsidRPr="00591F3D">
        <w:rPr>
          <w:rFonts w:hint="eastAsia"/>
        </w:rPr>
        <w:tab/>
        <w:t xml:space="preserve">// </w:t>
      </w:r>
      <w:r w:rsidRPr="00591F3D">
        <w:rPr>
          <w:rFonts w:hint="eastAsia"/>
        </w:rPr>
        <w:t>行线引脚</w:t>
      </w:r>
      <w:r w:rsidRPr="00591F3D">
        <w:rPr>
          <w:rFonts w:hint="eastAsia"/>
        </w:rPr>
        <w:t xml:space="preserve"> </w:t>
      </w:r>
    </w:p>
    <w:p w14:paraId="17235792" w14:textId="77777777" w:rsidR="008941FF" w:rsidRPr="00591F3D" w:rsidRDefault="008941FF" w:rsidP="008941FF">
      <w:pPr>
        <w:pStyle w:val="a5"/>
      </w:pPr>
      <w:r w:rsidRPr="00591F3D">
        <w:rPr>
          <w:rFonts w:hint="eastAsia"/>
        </w:rPr>
        <w:t xml:space="preserve">    const int                *p_pins_col;   </w:t>
      </w:r>
      <w:r w:rsidRPr="00591F3D">
        <w:rPr>
          <w:rFonts w:hint="eastAsia"/>
        </w:rPr>
        <w:tab/>
        <w:t xml:space="preserve">// </w:t>
      </w:r>
      <w:r w:rsidRPr="00591F3D">
        <w:rPr>
          <w:rFonts w:hint="eastAsia"/>
        </w:rPr>
        <w:t>列线引脚</w:t>
      </w:r>
      <w:r w:rsidRPr="00591F3D">
        <w:rPr>
          <w:rFonts w:hint="eastAsia"/>
        </w:rPr>
        <w:t xml:space="preserve"> </w:t>
      </w:r>
    </w:p>
    <w:p w14:paraId="41E337E8" w14:textId="77777777" w:rsidR="008941FF" w:rsidRPr="00591F3D" w:rsidRDefault="008941FF" w:rsidP="008941FF">
      <w:pPr>
        <w:pStyle w:val="a5"/>
      </w:pPr>
      <w:r w:rsidRPr="00591F3D">
        <w:t>} am_key_matrix_gpio_info_t;</w:t>
      </w:r>
    </w:p>
    <w:p w14:paraId="44E49E24" w14:textId="77777777" w:rsidR="008941FF" w:rsidRPr="00591F3D" w:rsidRDefault="008941FF" w:rsidP="008941FF">
      <w:pPr>
        <w:pStyle w:val="a5"/>
      </w:pPr>
      <w:r w:rsidRPr="00591F3D">
        <w:t>/**</w:t>
      </w:r>
    </w:p>
    <w:p w14:paraId="1193A346" w14:textId="77777777" w:rsidR="008941FF" w:rsidRPr="00591F3D" w:rsidRDefault="008941FF" w:rsidP="008941FF">
      <w:pPr>
        <w:pStyle w:val="a5"/>
      </w:pPr>
      <w:r w:rsidRPr="00591F3D">
        <w:rPr>
          <w:rFonts w:hint="eastAsia"/>
        </w:rPr>
        <w:t xml:space="preserve"> * \brief </w:t>
      </w:r>
      <w:r w:rsidRPr="00591F3D">
        <w:rPr>
          <w:rFonts w:hint="eastAsia"/>
        </w:rPr>
        <w:t>矩阵键盘基础信息</w:t>
      </w:r>
    </w:p>
    <w:p w14:paraId="67EB5FE3" w14:textId="77777777" w:rsidR="008941FF" w:rsidRPr="00591F3D" w:rsidRDefault="008941FF" w:rsidP="008941FF">
      <w:pPr>
        <w:pStyle w:val="a5"/>
      </w:pPr>
      <w:r w:rsidRPr="00591F3D">
        <w:t xml:space="preserve"> */</w:t>
      </w:r>
    </w:p>
    <w:p w14:paraId="4BCA6ECA" w14:textId="77777777" w:rsidR="008941FF" w:rsidRPr="00591F3D" w:rsidRDefault="008941FF" w:rsidP="008941FF">
      <w:pPr>
        <w:pStyle w:val="a5"/>
      </w:pPr>
      <w:r w:rsidRPr="00591F3D">
        <w:t>typedef struct am_key_matrix_base_info {</w:t>
      </w:r>
    </w:p>
    <w:p w14:paraId="300927BB" w14:textId="77777777" w:rsidR="008941FF" w:rsidRPr="00591F3D" w:rsidRDefault="008941FF" w:rsidP="008941FF">
      <w:pPr>
        <w:pStyle w:val="a5"/>
      </w:pPr>
      <w:r w:rsidRPr="00591F3D">
        <w:rPr>
          <w:rFonts w:hint="eastAsia"/>
        </w:rPr>
        <w:t xml:space="preserve">    int          row;        </w:t>
      </w:r>
      <w:r w:rsidRPr="00591F3D">
        <w:rPr>
          <w:rFonts w:hint="eastAsia"/>
        </w:rPr>
        <w:tab/>
        <w:t xml:space="preserve"> </w:t>
      </w:r>
      <w:r w:rsidRPr="00591F3D">
        <w:rPr>
          <w:rFonts w:hint="eastAsia"/>
        </w:rPr>
        <w:tab/>
      </w:r>
      <w:r w:rsidRPr="00591F3D">
        <w:rPr>
          <w:rFonts w:hint="eastAsia"/>
        </w:rPr>
        <w:tab/>
      </w:r>
      <w:r w:rsidRPr="00591F3D">
        <w:rPr>
          <w:rFonts w:hint="eastAsia"/>
        </w:rPr>
        <w:tab/>
        <w:t xml:space="preserve">// </w:t>
      </w:r>
      <w:r w:rsidRPr="00591F3D">
        <w:rPr>
          <w:rFonts w:hint="eastAsia"/>
        </w:rPr>
        <w:t>行数目</w:t>
      </w:r>
      <w:r w:rsidRPr="00591F3D">
        <w:rPr>
          <w:rFonts w:hint="eastAsia"/>
        </w:rPr>
        <w:t xml:space="preserve"> </w:t>
      </w:r>
    </w:p>
    <w:p w14:paraId="6A45FD6F" w14:textId="77777777" w:rsidR="008941FF" w:rsidRPr="00591F3D" w:rsidRDefault="008941FF" w:rsidP="008941FF">
      <w:pPr>
        <w:pStyle w:val="a5"/>
      </w:pPr>
      <w:r w:rsidRPr="00591F3D">
        <w:rPr>
          <w:rFonts w:hint="eastAsia"/>
        </w:rPr>
        <w:t xml:space="preserve">    int          col;         </w:t>
      </w:r>
      <w:r w:rsidRPr="00591F3D">
        <w:rPr>
          <w:rFonts w:hint="eastAsia"/>
        </w:rPr>
        <w:tab/>
      </w:r>
      <w:r w:rsidRPr="00591F3D">
        <w:rPr>
          <w:rFonts w:hint="eastAsia"/>
        </w:rPr>
        <w:tab/>
      </w:r>
      <w:r w:rsidRPr="00591F3D">
        <w:rPr>
          <w:rFonts w:hint="eastAsia"/>
        </w:rPr>
        <w:tab/>
        <w:t xml:space="preserve">// </w:t>
      </w:r>
      <w:r w:rsidRPr="00591F3D">
        <w:rPr>
          <w:rFonts w:hint="eastAsia"/>
        </w:rPr>
        <w:t>列数目</w:t>
      </w:r>
      <w:r w:rsidRPr="00591F3D">
        <w:rPr>
          <w:rFonts w:hint="eastAsia"/>
        </w:rPr>
        <w:t xml:space="preserve"> </w:t>
      </w:r>
    </w:p>
    <w:p w14:paraId="1A1876A0" w14:textId="77777777" w:rsidR="008941FF" w:rsidRPr="00591F3D" w:rsidRDefault="008941FF" w:rsidP="008941FF">
      <w:pPr>
        <w:pStyle w:val="a5"/>
      </w:pPr>
      <w:r w:rsidRPr="00591F3D">
        <w:rPr>
          <w:rFonts w:hint="eastAsia"/>
        </w:rPr>
        <w:t xml:space="preserve">    const int   </w:t>
      </w:r>
      <w:r w:rsidRPr="00591F3D">
        <w:t xml:space="preserve">  </w:t>
      </w:r>
      <w:r w:rsidRPr="00591F3D">
        <w:rPr>
          <w:rFonts w:hint="eastAsia"/>
        </w:rPr>
        <w:t xml:space="preserve">*p_codes;      </w:t>
      </w:r>
      <w:r w:rsidRPr="00591F3D">
        <w:rPr>
          <w:rFonts w:hint="eastAsia"/>
        </w:rPr>
        <w:tab/>
      </w:r>
      <w:r w:rsidRPr="00591F3D">
        <w:rPr>
          <w:rFonts w:hint="eastAsia"/>
        </w:rPr>
        <w:tab/>
      </w:r>
      <w:r w:rsidRPr="00591F3D">
        <w:rPr>
          <w:rFonts w:hint="eastAsia"/>
        </w:rPr>
        <w:tab/>
        <w:t xml:space="preserve">// </w:t>
      </w:r>
      <w:r w:rsidRPr="00591F3D">
        <w:rPr>
          <w:rFonts w:hint="eastAsia"/>
        </w:rPr>
        <w:t>各个按键对应的编码，按行的顺序依次对应</w:t>
      </w:r>
      <w:r w:rsidRPr="00591F3D">
        <w:rPr>
          <w:rFonts w:hint="eastAsia"/>
        </w:rPr>
        <w:t xml:space="preserve">  </w:t>
      </w:r>
    </w:p>
    <w:p w14:paraId="378B8FCC" w14:textId="77777777" w:rsidR="008941FF" w:rsidRPr="00591F3D" w:rsidRDefault="008941FF" w:rsidP="008941FF">
      <w:pPr>
        <w:pStyle w:val="a5"/>
      </w:pPr>
      <w:r w:rsidRPr="00591F3D">
        <w:rPr>
          <w:rFonts w:hint="eastAsia"/>
        </w:rPr>
        <w:t xml:space="preserve">    am_bool_t   active_low;   </w:t>
      </w:r>
      <w:r w:rsidRPr="00591F3D">
        <w:rPr>
          <w:rFonts w:hint="eastAsia"/>
        </w:rPr>
        <w:tab/>
      </w:r>
      <w:r w:rsidRPr="00591F3D">
        <w:rPr>
          <w:rFonts w:hint="eastAsia"/>
        </w:rPr>
        <w:tab/>
      </w:r>
      <w:r w:rsidRPr="00591F3D">
        <w:rPr>
          <w:rFonts w:hint="eastAsia"/>
        </w:rPr>
        <w:tab/>
      </w:r>
      <w:r w:rsidRPr="00591F3D">
        <w:tab/>
      </w:r>
      <w:r w:rsidRPr="00591F3D">
        <w:rPr>
          <w:rFonts w:hint="eastAsia"/>
        </w:rPr>
        <w:t xml:space="preserve">// </w:t>
      </w:r>
      <w:r w:rsidRPr="00591F3D">
        <w:rPr>
          <w:rFonts w:hint="eastAsia"/>
        </w:rPr>
        <w:t>按键按下后是否为低电平</w:t>
      </w:r>
      <w:r w:rsidRPr="00591F3D">
        <w:rPr>
          <w:rFonts w:hint="eastAsia"/>
        </w:rPr>
        <w:t xml:space="preserve"> </w:t>
      </w:r>
    </w:p>
    <w:p w14:paraId="00185D61" w14:textId="77777777" w:rsidR="008941FF" w:rsidRPr="00591F3D" w:rsidRDefault="008941FF" w:rsidP="008941FF">
      <w:pPr>
        <w:pStyle w:val="a5"/>
      </w:pPr>
      <w:r w:rsidRPr="00591F3D">
        <w:rPr>
          <w:rFonts w:hint="eastAsia"/>
        </w:rPr>
        <w:t xml:space="preserve">    uint8_t      scan_mode;    </w:t>
      </w:r>
      <w:r w:rsidRPr="00591F3D">
        <w:rPr>
          <w:rFonts w:hint="eastAsia"/>
        </w:rPr>
        <w:tab/>
      </w:r>
      <w:r w:rsidRPr="00591F3D">
        <w:rPr>
          <w:rFonts w:hint="eastAsia"/>
        </w:rPr>
        <w:tab/>
      </w:r>
      <w:r w:rsidRPr="00591F3D">
        <w:rPr>
          <w:rFonts w:hint="eastAsia"/>
        </w:rPr>
        <w:tab/>
        <w:t xml:space="preserve">// </w:t>
      </w:r>
      <w:r w:rsidRPr="00591F3D">
        <w:rPr>
          <w:rFonts w:hint="eastAsia"/>
        </w:rPr>
        <w:t>扫描方式</w:t>
      </w:r>
      <w:r w:rsidRPr="00591F3D">
        <w:rPr>
          <w:rFonts w:hint="eastAsia"/>
        </w:rPr>
        <w:t xml:space="preserve"> </w:t>
      </w:r>
      <w:r w:rsidRPr="00591F3D">
        <w:rPr>
          <w:rFonts w:hint="eastAsia"/>
        </w:rPr>
        <w:t>（按行扫描或按列扫描）</w:t>
      </w:r>
    </w:p>
    <w:p w14:paraId="41C304AA" w14:textId="77777777" w:rsidR="008941FF" w:rsidRPr="00591F3D" w:rsidRDefault="008941FF" w:rsidP="008941FF">
      <w:pPr>
        <w:pStyle w:val="a5"/>
      </w:pPr>
      <w:r w:rsidRPr="00591F3D">
        <w:t>} am_key_matrix_base_info_t;</w:t>
      </w:r>
    </w:p>
    <w:p w14:paraId="7196D0F6" w14:textId="77777777" w:rsidR="008941FF" w:rsidRPr="00591F3D" w:rsidRDefault="008941FF" w:rsidP="008941FF">
      <w:pPr>
        <w:pStyle w:val="23"/>
        <w:spacing w:before="62" w:after="62"/>
        <w:rPr>
          <w:lang w:val="de-DE"/>
        </w:rPr>
      </w:pPr>
      <w:r w:rsidRPr="00591F3D">
        <w:rPr>
          <w:rFonts w:hint="eastAsia"/>
          <w:lang w:val="de-DE"/>
        </w:rPr>
        <w:t>在</w:t>
      </w:r>
      <w:r w:rsidRPr="00591F3D">
        <w:rPr>
          <w:lang w:val="de-DE"/>
        </w:rPr>
        <w:t>am_key_matrix_gpio_info</w:t>
      </w:r>
      <w:r w:rsidRPr="00591F3D">
        <w:rPr>
          <w:rFonts w:hint="eastAsia"/>
          <w:lang w:val="de-DE"/>
        </w:rPr>
        <w:t>成员中包含了</w:t>
      </w:r>
      <w:r w:rsidRPr="00591F3D">
        <w:rPr>
          <w:rFonts w:hint="eastAsia"/>
          <w:lang w:val="de-DE"/>
        </w:rPr>
        <w:t>GPIO</w:t>
      </w:r>
      <w:r w:rsidRPr="00591F3D">
        <w:rPr>
          <w:rFonts w:hint="eastAsia"/>
          <w:lang w:val="de-DE"/>
        </w:rPr>
        <w:t>驱动矩阵键盘的所有信息，</w:t>
      </w:r>
      <w:r w:rsidRPr="00591F3D">
        <w:rPr>
          <w:rFonts w:hint="eastAsia"/>
        </w:rPr>
        <w:t>包含了矩阵键盘的基础信息</w:t>
      </w:r>
      <w:r w:rsidRPr="00591F3D">
        <w:rPr>
          <w:rFonts w:hint="eastAsia"/>
          <w:lang w:val="de-DE"/>
        </w:rPr>
        <w:t>，</w:t>
      </w:r>
      <w:r w:rsidRPr="00591F3D">
        <w:rPr>
          <w:rFonts w:hint="eastAsia"/>
        </w:rPr>
        <w:t>如矩阵键盘的行数和列数、各按键对应的编码、按键扫描时间及扫描</w:t>
      </w:r>
      <w:r w:rsidRPr="00591F3D">
        <w:rPr>
          <w:rFonts w:hint="eastAsia"/>
        </w:rPr>
        <w:lastRenderedPageBreak/>
        <w:t>方式等</w:t>
      </w:r>
      <w:r w:rsidRPr="00591F3D">
        <w:rPr>
          <w:rFonts w:hint="eastAsia"/>
          <w:lang w:val="de-DE"/>
        </w:rPr>
        <w:t>，</w:t>
      </w:r>
      <w:r w:rsidRPr="00591F3D">
        <w:rPr>
          <w:rFonts w:hint="eastAsia"/>
        </w:rPr>
        <w:t>在</w:t>
      </w:r>
      <w:r w:rsidRPr="00591F3D">
        <w:rPr>
          <w:rFonts w:hint="eastAsia"/>
          <w:lang w:val="de-DE"/>
        </w:rPr>
        <w:t>am_key_matrix_gpio.c</w:t>
      </w:r>
      <w:r w:rsidRPr="00591F3D">
        <w:rPr>
          <w:rFonts w:hint="eastAsia"/>
        </w:rPr>
        <w:t>文件中进行赋值</w:t>
      </w:r>
      <w:r w:rsidRPr="00591F3D">
        <w:rPr>
          <w:rFonts w:hint="eastAsia"/>
          <w:lang w:val="de-DE"/>
        </w:rPr>
        <w:t>，对应信息配置如下：</w:t>
      </w:r>
    </w:p>
    <w:p w14:paraId="41DB67BA" w14:textId="77777777" w:rsidR="008941FF" w:rsidRPr="00591F3D" w:rsidRDefault="008941FF" w:rsidP="008941FF">
      <w:pPr>
        <w:pStyle w:val="afffb"/>
        <w:numPr>
          <w:ilvl w:val="0"/>
          <w:numId w:val="47"/>
        </w:numPr>
        <w:spacing w:before="62" w:after="62"/>
        <w:ind w:firstLineChars="0"/>
        <w:rPr>
          <w:lang w:val="de-DE"/>
        </w:rPr>
      </w:pPr>
      <w:r w:rsidRPr="00591F3D">
        <w:rPr>
          <w:lang w:val="de-DE"/>
        </w:rPr>
        <w:t>__g_key_pins_row</w:t>
      </w:r>
      <w:r w:rsidRPr="00591F3D">
        <w:rPr>
          <w:rFonts w:hint="eastAsia"/>
        </w:rPr>
        <w:t>指向存放矩阵键盘行线对应引脚号的数组</w:t>
      </w:r>
      <w:r w:rsidRPr="00591F3D">
        <w:rPr>
          <w:rFonts w:hint="eastAsia"/>
          <w:lang w:val="de-DE"/>
        </w:rPr>
        <w:t>，</w:t>
      </w:r>
      <w:r w:rsidRPr="00591F3D">
        <w:rPr>
          <w:rFonts w:hint="eastAsia"/>
        </w:rPr>
        <w:t>在此填入行引脚</w:t>
      </w:r>
      <w:r w:rsidRPr="00591F3D">
        <w:rPr>
          <w:rFonts w:hint="eastAsia"/>
          <w:lang w:val="de-DE"/>
        </w:rPr>
        <w:t>；</w:t>
      </w:r>
    </w:p>
    <w:p w14:paraId="192715E0" w14:textId="77777777" w:rsidR="008941FF" w:rsidRPr="00591F3D" w:rsidRDefault="008941FF" w:rsidP="008941FF">
      <w:pPr>
        <w:pStyle w:val="a5"/>
      </w:pPr>
      <w:r w:rsidRPr="00591F3D">
        <w:t>/*******************************************************************************</w:t>
      </w:r>
    </w:p>
    <w:p w14:paraId="0B7EFAE9" w14:textId="77777777" w:rsidR="008941FF" w:rsidRPr="00591F3D" w:rsidRDefault="008941FF" w:rsidP="008941FF">
      <w:pPr>
        <w:pStyle w:val="a5"/>
      </w:pPr>
      <w:r w:rsidRPr="00591F3D">
        <w:rPr>
          <w:rFonts w:hint="eastAsia"/>
        </w:rPr>
        <w:t xml:space="preserve">   </w:t>
      </w:r>
      <w:r w:rsidRPr="00591F3D">
        <w:rPr>
          <w:rFonts w:hint="eastAsia"/>
        </w:rPr>
        <w:t>按键</w:t>
      </w:r>
      <w:r w:rsidRPr="00591F3D">
        <w:rPr>
          <w:rFonts w:hint="eastAsia"/>
        </w:rPr>
        <w:t>GPIO</w:t>
      </w:r>
      <w:r w:rsidRPr="00591F3D">
        <w:rPr>
          <w:rFonts w:hint="eastAsia"/>
        </w:rPr>
        <w:t>行线引脚</w:t>
      </w:r>
    </w:p>
    <w:p w14:paraId="216C6987" w14:textId="77777777" w:rsidR="008941FF" w:rsidRPr="00591F3D" w:rsidRDefault="008941FF" w:rsidP="008941FF">
      <w:pPr>
        <w:pStyle w:val="a5"/>
      </w:pPr>
      <w:r w:rsidRPr="00591F3D">
        <w:t>*******************************************************************************/</w:t>
      </w:r>
    </w:p>
    <w:p w14:paraId="57193250" w14:textId="77777777" w:rsidR="008941FF" w:rsidRPr="00591F3D" w:rsidRDefault="008941FF" w:rsidP="008941FF">
      <w:pPr>
        <w:pStyle w:val="a5"/>
      </w:pPr>
      <w:r w:rsidRPr="00591F3D">
        <w:t>static const int __g_key_pins_row[] = {PIOB_5,  PIOB_4</w:t>
      </w:r>
      <w:r w:rsidRPr="00591F3D">
        <w:rPr>
          <w:rFonts w:hint="eastAsia"/>
        </w:rPr>
        <w:t xml:space="preserve">,  </w:t>
      </w:r>
      <w:r w:rsidRPr="00591F3D">
        <w:t>PIOB_</w:t>
      </w:r>
      <w:r w:rsidRPr="00591F3D">
        <w:rPr>
          <w:rFonts w:hint="eastAsia"/>
        </w:rPr>
        <w:t>3</w:t>
      </w:r>
      <w:r w:rsidRPr="00591F3D">
        <w:t xml:space="preserve">, </w:t>
      </w:r>
    </w:p>
    <w:p w14:paraId="7CAC11D5" w14:textId="77777777" w:rsidR="008941FF" w:rsidRPr="00591F3D" w:rsidRDefault="008941FF" w:rsidP="008941FF">
      <w:pPr>
        <w:pStyle w:val="a5"/>
      </w:pPr>
      <w:r w:rsidRPr="00591F3D">
        <w:rPr>
          <w:rFonts w:hint="eastAsia"/>
        </w:rPr>
        <w:t xml:space="preserve">                               </w:t>
      </w:r>
      <w:r w:rsidRPr="00591F3D">
        <w:t xml:space="preserve"> PIOB_</w:t>
      </w:r>
      <w:r w:rsidRPr="00591F3D">
        <w:rPr>
          <w:rFonts w:hint="eastAsia"/>
        </w:rPr>
        <w:t xml:space="preserve">2,  </w:t>
      </w:r>
      <w:r w:rsidRPr="00591F3D">
        <w:t>PIOB_</w:t>
      </w:r>
      <w:r w:rsidRPr="00591F3D">
        <w:rPr>
          <w:rFonts w:hint="eastAsia"/>
        </w:rPr>
        <w:t>1</w:t>
      </w:r>
      <w:r w:rsidRPr="00591F3D">
        <w:t>,  PIOB_</w:t>
      </w:r>
      <w:r w:rsidRPr="00591F3D">
        <w:rPr>
          <w:rFonts w:hint="eastAsia"/>
        </w:rPr>
        <w:t>0</w:t>
      </w:r>
      <w:r w:rsidRPr="00591F3D">
        <w:t>};</w:t>
      </w:r>
    </w:p>
    <w:p w14:paraId="7035125C" w14:textId="77777777" w:rsidR="008941FF" w:rsidRPr="00591F3D" w:rsidRDefault="008941FF" w:rsidP="008941FF">
      <w:pPr>
        <w:pStyle w:val="a5"/>
      </w:pPr>
      <w:r w:rsidRPr="00591F3D">
        <w:t>/*******************************************************************************</w:t>
      </w:r>
      <w:r w:rsidRPr="00591F3D">
        <w:rPr>
          <w:rFonts w:hint="eastAsia"/>
        </w:rPr>
        <w:t>/</w:t>
      </w:r>
    </w:p>
    <w:p w14:paraId="3F0E4889" w14:textId="77777777" w:rsidR="008941FF" w:rsidRPr="00591F3D" w:rsidRDefault="008941FF" w:rsidP="008941FF">
      <w:pPr>
        <w:pStyle w:val="afffb"/>
        <w:numPr>
          <w:ilvl w:val="0"/>
          <w:numId w:val="47"/>
        </w:numPr>
        <w:spacing w:before="62" w:after="62"/>
        <w:ind w:firstLineChars="0"/>
        <w:rPr>
          <w:lang w:val="de-DE"/>
        </w:rPr>
      </w:pPr>
      <w:r w:rsidRPr="00591F3D">
        <w:rPr>
          <w:lang w:val="de-DE"/>
        </w:rPr>
        <w:t>__g_key_pins_col</w:t>
      </w:r>
      <w:r w:rsidRPr="00591F3D">
        <w:rPr>
          <w:rFonts w:hint="eastAsia"/>
        </w:rPr>
        <w:t>指向存放矩阵键盘列线对应引脚号的数组</w:t>
      </w:r>
      <w:r w:rsidRPr="00591F3D">
        <w:rPr>
          <w:rFonts w:hint="eastAsia"/>
          <w:lang w:val="de-DE"/>
        </w:rPr>
        <w:t>，</w:t>
      </w:r>
      <w:r w:rsidRPr="00591F3D">
        <w:rPr>
          <w:rFonts w:hint="eastAsia"/>
        </w:rPr>
        <w:t>在此填入列引脚</w:t>
      </w:r>
      <w:r w:rsidRPr="00591F3D">
        <w:rPr>
          <w:rFonts w:hint="eastAsia"/>
          <w:lang w:val="de-DE"/>
        </w:rPr>
        <w:t>；</w:t>
      </w:r>
    </w:p>
    <w:p w14:paraId="22018604" w14:textId="77777777" w:rsidR="008941FF" w:rsidRPr="00591F3D" w:rsidRDefault="008941FF" w:rsidP="008941FF">
      <w:pPr>
        <w:pStyle w:val="a5"/>
      </w:pPr>
      <w:r w:rsidRPr="00591F3D">
        <w:t>/*******************************************************************************</w:t>
      </w:r>
    </w:p>
    <w:p w14:paraId="2F7EFD8D" w14:textId="77777777" w:rsidR="008941FF" w:rsidRPr="00591F3D" w:rsidRDefault="008941FF" w:rsidP="008941FF">
      <w:pPr>
        <w:pStyle w:val="a5"/>
      </w:pPr>
      <w:r w:rsidRPr="00591F3D">
        <w:rPr>
          <w:rFonts w:hint="eastAsia"/>
        </w:rPr>
        <w:t>按键</w:t>
      </w:r>
      <w:r w:rsidRPr="00591F3D">
        <w:rPr>
          <w:rFonts w:hint="eastAsia"/>
        </w:rPr>
        <w:t>GPIO</w:t>
      </w:r>
      <w:r w:rsidRPr="00591F3D">
        <w:rPr>
          <w:rFonts w:hint="eastAsia"/>
        </w:rPr>
        <w:t>列线引脚</w:t>
      </w:r>
    </w:p>
    <w:p w14:paraId="35D1E99B" w14:textId="77777777" w:rsidR="008941FF" w:rsidRPr="00591F3D" w:rsidRDefault="008941FF" w:rsidP="008941FF">
      <w:pPr>
        <w:pStyle w:val="a5"/>
      </w:pPr>
      <w:r w:rsidRPr="00591F3D">
        <w:t>*******************************************************************************/</w:t>
      </w:r>
    </w:p>
    <w:p w14:paraId="50FBC1EA" w14:textId="77777777" w:rsidR="008941FF" w:rsidRPr="00591F3D" w:rsidRDefault="008941FF" w:rsidP="008941FF">
      <w:pPr>
        <w:pStyle w:val="a5"/>
      </w:pPr>
      <w:r w:rsidRPr="00591F3D">
        <w:t>static const int __g_key_pins_col[] = {PIOA_15, PIOA_1</w:t>
      </w:r>
      <w:r w:rsidRPr="00591F3D">
        <w:rPr>
          <w:rFonts w:hint="eastAsia"/>
        </w:rPr>
        <w:t>4,</w:t>
      </w:r>
      <w:r w:rsidRPr="00591F3D">
        <w:t xml:space="preserve"> PIOA_1</w:t>
      </w:r>
      <w:r w:rsidRPr="00591F3D">
        <w:rPr>
          <w:rFonts w:hint="eastAsia"/>
        </w:rPr>
        <w:t>3</w:t>
      </w:r>
      <w:r w:rsidRPr="00591F3D">
        <w:t>, PIOA_1</w:t>
      </w:r>
      <w:r w:rsidRPr="00591F3D">
        <w:rPr>
          <w:rFonts w:hint="eastAsia"/>
        </w:rPr>
        <w:t>2,</w:t>
      </w:r>
      <w:r w:rsidRPr="00591F3D">
        <w:t xml:space="preserve"> </w:t>
      </w:r>
    </w:p>
    <w:p w14:paraId="654B0958" w14:textId="77777777" w:rsidR="008941FF" w:rsidRPr="00591F3D" w:rsidRDefault="008941FF" w:rsidP="008941FF">
      <w:pPr>
        <w:pStyle w:val="a5"/>
      </w:pPr>
      <w:r w:rsidRPr="00591F3D">
        <w:rPr>
          <w:rFonts w:hint="eastAsia"/>
        </w:rPr>
        <w:t xml:space="preserve">                               </w:t>
      </w:r>
      <w:r w:rsidRPr="00591F3D">
        <w:t>PIOA_1</w:t>
      </w:r>
      <w:r w:rsidRPr="00591F3D">
        <w:rPr>
          <w:rFonts w:hint="eastAsia"/>
        </w:rPr>
        <w:t>1</w:t>
      </w:r>
      <w:r w:rsidRPr="00591F3D">
        <w:t>, PIOA_1</w:t>
      </w:r>
      <w:r w:rsidRPr="00591F3D">
        <w:rPr>
          <w:rFonts w:hint="eastAsia"/>
        </w:rPr>
        <w:t>0,</w:t>
      </w:r>
      <w:r w:rsidRPr="00591F3D">
        <w:t xml:space="preserve"> PIOA_</w:t>
      </w:r>
      <w:r w:rsidRPr="00591F3D">
        <w:rPr>
          <w:rFonts w:hint="eastAsia"/>
        </w:rPr>
        <w:t>09</w:t>
      </w:r>
      <w:r w:rsidRPr="00591F3D">
        <w:t>, PIOA_</w:t>
      </w:r>
      <w:r w:rsidRPr="00591F3D">
        <w:rPr>
          <w:rFonts w:hint="eastAsia"/>
        </w:rPr>
        <w:t>08</w:t>
      </w:r>
      <w:r w:rsidRPr="00591F3D">
        <w:t xml:space="preserve">}; </w:t>
      </w:r>
    </w:p>
    <w:p w14:paraId="0AB25EEC" w14:textId="77777777" w:rsidR="008941FF" w:rsidRPr="00591F3D" w:rsidRDefault="008941FF" w:rsidP="008941FF">
      <w:pPr>
        <w:pStyle w:val="a5"/>
      </w:pPr>
      <w:r w:rsidRPr="00591F3D">
        <w:t>/*******************************************************************************</w:t>
      </w:r>
      <w:r w:rsidRPr="00591F3D">
        <w:rPr>
          <w:rFonts w:hint="eastAsia"/>
        </w:rPr>
        <w:t>/</w:t>
      </w:r>
    </w:p>
    <w:p w14:paraId="77F03110" w14:textId="77777777" w:rsidR="008941FF" w:rsidRPr="00591F3D" w:rsidRDefault="008941FF" w:rsidP="008941FF">
      <w:pPr>
        <w:pStyle w:val="afffb"/>
        <w:numPr>
          <w:ilvl w:val="0"/>
          <w:numId w:val="47"/>
        </w:numPr>
        <w:spacing w:before="62" w:after="62"/>
        <w:ind w:firstLineChars="0"/>
      </w:pPr>
      <w:r w:rsidRPr="00591F3D">
        <w:rPr>
          <w:rFonts w:hint="eastAsia"/>
          <w:lang w:val="de-DE"/>
        </w:rPr>
        <w:t>__g_key_codes</w:t>
      </w:r>
      <w:r w:rsidRPr="00591F3D">
        <w:rPr>
          <w:rFonts w:hint="eastAsia"/>
        </w:rPr>
        <w:t>指向按键编码数组</w:t>
      </w:r>
      <w:r w:rsidRPr="00591F3D">
        <w:rPr>
          <w:rFonts w:hint="eastAsia"/>
          <w:lang w:val="de-DE"/>
        </w:rPr>
        <w:t>，</w:t>
      </w:r>
      <w:r w:rsidRPr="00591F3D">
        <w:rPr>
          <w:rFonts w:hint="eastAsia"/>
        </w:rPr>
        <w:t>指定了各按键对应的编码</w:t>
      </w:r>
      <w:r w:rsidRPr="00591F3D">
        <w:rPr>
          <w:rFonts w:hint="eastAsia"/>
          <w:lang w:val="de-DE"/>
        </w:rPr>
        <w:t>，</w:t>
      </w:r>
      <w:r w:rsidRPr="00591F3D">
        <w:rPr>
          <w:rFonts w:hint="eastAsia"/>
        </w:rPr>
        <w:t>在此填入按键编码；</w:t>
      </w:r>
    </w:p>
    <w:p w14:paraId="54972EE5" w14:textId="77777777" w:rsidR="008941FF" w:rsidRPr="00591F3D" w:rsidRDefault="008941FF" w:rsidP="008941FF">
      <w:pPr>
        <w:pStyle w:val="a5"/>
      </w:pPr>
      <w:r w:rsidRPr="00591F3D">
        <w:t>/*******************************************************************************</w:t>
      </w:r>
    </w:p>
    <w:p w14:paraId="46EED93D" w14:textId="77777777" w:rsidR="008941FF" w:rsidRPr="00591F3D" w:rsidRDefault="008941FF" w:rsidP="008941FF">
      <w:pPr>
        <w:pStyle w:val="a5"/>
      </w:pPr>
      <w:r w:rsidRPr="00591F3D">
        <w:rPr>
          <w:rFonts w:hint="eastAsia"/>
        </w:rPr>
        <w:t>按编码信息</w:t>
      </w:r>
    </w:p>
    <w:p w14:paraId="5410CF07" w14:textId="77777777" w:rsidR="008941FF" w:rsidRPr="00591F3D" w:rsidRDefault="008941FF" w:rsidP="008941FF">
      <w:pPr>
        <w:pStyle w:val="a5"/>
      </w:pPr>
      <w:r w:rsidRPr="00591F3D">
        <w:t>*******************************************************************************/</w:t>
      </w:r>
    </w:p>
    <w:p w14:paraId="23E31F87" w14:textId="77777777" w:rsidR="008941FF" w:rsidRPr="00591F3D" w:rsidRDefault="008941FF" w:rsidP="008941FF">
      <w:pPr>
        <w:pStyle w:val="a5"/>
      </w:pPr>
      <w:r w:rsidRPr="00591F3D">
        <w:t>static const int __g_key_codes[]    = {</w:t>
      </w:r>
    </w:p>
    <w:p w14:paraId="5B3D4BAB" w14:textId="77777777" w:rsidR="008941FF" w:rsidRPr="00591F3D" w:rsidRDefault="008941FF" w:rsidP="008941FF">
      <w:pPr>
        <w:pStyle w:val="a5"/>
      </w:pPr>
      <w:r w:rsidRPr="00591F3D">
        <w:t xml:space="preserve">    KEY_</w:t>
      </w:r>
      <w:r w:rsidRPr="00591F3D">
        <w:rPr>
          <w:rFonts w:hint="eastAsia"/>
        </w:rPr>
        <w:t>0</w:t>
      </w:r>
      <w:r w:rsidRPr="00591F3D">
        <w:t>0, KEY_</w:t>
      </w:r>
      <w:r w:rsidRPr="00591F3D">
        <w:rPr>
          <w:rFonts w:hint="eastAsia"/>
        </w:rPr>
        <w:t>0</w:t>
      </w:r>
      <w:r w:rsidRPr="00591F3D">
        <w:t>1,KEY_</w:t>
      </w:r>
      <w:r w:rsidRPr="00591F3D">
        <w:rPr>
          <w:rFonts w:hint="eastAsia"/>
        </w:rPr>
        <w:t>02</w:t>
      </w:r>
      <w:r w:rsidRPr="00591F3D">
        <w:t>, KEY_</w:t>
      </w:r>
      <w:r w:rsidRPr="00591F3D">
        <w:rPr>
          <w:rFonts w:hint="eastAsia"/>
        </w:rPr>
        <w:t>03</w:t>
      </w:r>
      <w:r w:rsidRPr="00591F3D">
        <w:t>,KEY_</w:t>
      </w:r>
      <w:r w:rsidRPr="00591F3D">
        <w:rPr>
          <w:rFonts w:hint="eastAsia"/>
        </w:rPr>
        <w:t>04</w:t>
      </w:r>
      <w:r w:rsidRPr="00591F3D">
        <w:t>, KEY_</w:t>
      </w:r>
      <w:r w:rsidRPr="00591F3D">
        <w:rPr>
          <w:rFonts w:hint="eastAsia"/>
        </w:rPr>
        <w:t>05</w:t>
      </w:r>
      <w:r w:rsidRPr="00591F3D">
        <w:t>,KEY_</w:t>
      </w:r>
      <w:r w:rsidRPr="00591F3D">
        <w:rPr>
          <w:rFonts w:hint="eastAsia"/>
        </w:rPr>
        <w:t>06</w:t>
      </w:r>
      <w:r w:rsidRPr="00591F3D">
        <w:t>, KEY_</w:t>
      </w:r>
      <w:r w:rsidRPr="00591F3D">
        <w:rPr>
          <w:rFonts w:hint="eastAsia"/>
        </w:rPr>
        <w:t>07</w:t>
      </w:r>
      <w:r w:rsidRPr="00591F3D">
        <w:t>,</w:t>
      </w:r>
    </w:p>
    <w:p w14:paraId="598CBFDA" w14:textId="77777777" w:rsidR="008941FF" w:rsidRPr="00591F3D" w:rsidRDefault="008941FF" w:rsidP="008941FF">
      <w:pPr>
        <w:pStyle w:val="a5"/>
      </w:pPr>
      <w:r w:rsidRPr="00591F3D">
        <w:rPr>
          <w:rFonts w:hint="eastAsia"/>
        </w:rPr>
        <w:t xml:space="preserve">    </w:t>
      </w:r>
      <w:r w:rsidRPr="00591F3D">
        <w:t>KEY_</w:t>
      </w:r>
      <w:r w:rsidRPr="00591F3D">
        <w:rPr>
          <w:rFonts w:hint="eastAsia"/>
        </w:rPr>
        <w:t>10</w:t>
      </w:r>
      <w:r w:rsidRPr="00591F3D">
        <w:t>, KEY_</w:t>
      </w:r>
      <w:r w:rsidRPr="00591F3D">
        <w:rPr>
          <w:rFonts w:hint="eastAsia"/>
        </w:rPr>
        <w:t>11</w:t>
      </w:r>
      <w:r w:rsidRPr="00591F3D">
        <w:t>,KEY_</w:t>
      </w:r>
      <w:r w:rsidRPr="00591F3D">
        <w:rPr>
          <w:rFonts w:hint="eastAsia"/>
        </w:rPr>
        <w:t>12</w:t>
      </w:r>
      <w:r w:rsidRPr="00591F3D">
        <w:t>, KEY_</w:t>
      </w:r>
      <w:r w:rsidRPr="00591F3D">
        <w:rPr>
          <w:rFonts w:hint="eastAsia"/>
        </w:rPr>
        <w:t>13</w:t>
      </w:r>
      <w:r w:rsidRPr="00591F3D">
        <w:t>,KEY_</w:t>
      </w:r>
      <w:r w:rsidRPr="00591F3D">
        <w:rPr>
          <w:rFonts w:hint="eastAsia"/>
        </w:rPr>
        <w:t>14</w:t>
      </w:r>
      <w:r w:rsidRPr="00591F3D">
        <w:t>, KEY_</w:t>
      </w:r>
      <w:r w:rsidRPr="00591F3D">
        <w:rPr>
          <w:rFonts w:hint="eastAsia"/>
        </w:rPr>
        <w:t>15</w:t>
      </w:r>
      <w:r w:rsidRPr="00591F3D">
        <w:t>,KEY_</w:t>
      </w:r>
      <w:r w:rsidRPr="00591F3D">
        <w:rPr>
          <w:rFonts w:hint="eastAsia"/>
        </w:rPr>
        <w:t>16</w:t>
      </w:r>
      <w:r w:rsidRPr="00591F3D">
        <w:t>, KEY_</w:t>
      </w:r>
      <w:r w:rsidRPr="00591F3D">
        <w:rPr>
          <w:rFonts w:hint="eastAsia"/>
        </w:rPr>
        <w:t>17</w:t>
      </w:r>
      <w:r w:rsidRPr="00591F3D">
        <w:t>,</w:t>
      </w:r>
    </w:p>
    <w:p w14:paraId="07A8FB25" w14:textId="77777777" w:rsidR="008941FF" w:rsidRPr="00591F3D" w:rsidRDefault="008941FF" w:rsidP="008941FF">
      <w:pPr>
        <w:pStyle w:val="a5"/>
      </w:pPr>
      <w:r w:rsidRPr="00591F3D">
        <w:t xml:space="preserve">    KEY_</w:t>
      </w:r>
      <w:r w:rsidRPr="00591F3D">
        <w:rPr>
          <w:rFonts w:hint="eastAsia"/>
        </w:rPr>
        <w:t>20</w:t>
      </w:r>
      <w:r w:rsidRPr="00591F3D">
        <w:t>, KEY_</w:t>
      </w:r>
      <w:r w:rsidRPr="00591F3D">
        <w:rPr>
          <w:rFonts w:hint="eastAsia"/>
        </w:rPr>
        <w:t>21</w:t>
      </w:r>
      <w:r w:rsidRPr="00591F3D">
        <w:t>,KEY_</w:t>
      </w:r>
      <w:r w:rsidRPr="00591F3D">
        <w:rPr>
          <w:rFonts w:hint="eastAsia"/>
        </w:rPr>
        <w:t>22</w:t>
      </w:r>
      <w:r w:rsidRPr="00591F3D">
        <w:t>, KEY_</w:t>
      </w:r>
      <w:r w:rsidRPr="00591F3D">
        <w:rPr>
          <w:rFonts w:hint="eastAsia"/>
        </w:rPr>
        <w:t>23</w:t>
      </w:r>
      <w:r w:rsidRPr="00591F3D">
        <w:t>,KEY_</w:t>
      </w:r>
      <w:r w:rsidRPr="00591F3D">
        <w:rPr>
          <w:rFonts w:hint="eastAsia"/>
        </w:rPr>
        <w:t>24</w:t>
      </w:r>
      <w:r w:rsidRPr="00591F3D">
        <w:t>, KEY_</w:t>
      </w:r>
      <w:r w:rsidRPr="00591F3D">
        <w:rPr>
          <w:rFonts w:hint="eastAsia"/>
        </w:rPr>
        <w:t>25</w:t>
      </w:r>
      <w:r w:rsidRPr="00591F3D">
        <w:t>,KEY_</w:t>
      </w:r>
      <w:r w:rsidRPr="00591F3D">
        <w:rPr>
          <w:rFonts w:hint="eastAsia"/>
        </w:rPr>
        <w:t>26</w:t>
      </w:r>
      <w:r w:rsidRPr="00591F3D">
        <w:t>, KEY_</w:t>
      </w:r>
      <w:r w:rsidRPr="00591F3D">
        <w:rPr>
          <w:rFonts w:hint="eastAsia"/>
        </w:rPr>
        <w:t>27</w:t>
      </w:r>
      <w:r w:rsidRPr="00591F3D">
        <w:t>,</w:t>
      </w:r>
    </w:p>
    <w:p w14:paraId="78B771F6" w14:textId="77777777" w:rsidR="008941FF" w:rsidRPr="00591F3D" w:rsidRDefault="008941FF" w:rsidP="008941FF">
      <w:pPr>
        <w:pStyle w:val="a5"/>
      </w:pPr>
      <w:r w:rsidRPr="00591F3D">
        <w:t xml:space="preserve">    KEY_</w:t>
      </w:r>
      <w:r w:rsidRPr="00591F3D">
        <w:rPr>
          <w:rFonts w:hint="eastAsia"/>
        </w:rPr>
        <w:t>30</w:t>
      </w:r>
      <w:r w:rsidRPr="00591F3D">
        <w:t>, KEY_</w:t>
      </w:r>
      <w:r w:rsidRPr="00591F3D">
        <w:rPr>
          <w:rFonts w:hint="eastAsia"/>
        </w:rPr>
        <w:t>31</w:t>
      </w:r>
      <w:r w:rsidRPr="00591F3D">
        <w:t>,KEY_</w:t>
      </w:r>
      <w:r w:rsidRPr="00591F3D">
        <w:rPr>
          <w:rFonts w:hint="eastAsia"/>
        </w:rPr>
        <w:t>32</w:t>
      </w:r>
      <w:r w:rsidRPr="00591F3D">
        <w:t>, KEY_</w:t>
      </w:r>
      <w:r w:rsidRPr="00591F3D">
        <w:rPr>
          <w:rFonts w:hint="eastAsia"/>
        </w:rPr>
        <w:t>33</w:t>
      </w:r>
      <w:r w:rsidRPr="00591F3D">
        <w:t>,KEY_</w:t>
      </w:r>
      <w:r w:rsidRPr="00591F3D">
        <w:rPr>
          <w:rFonts w:hint="eastAsia"/>
        </w:rPr>
        <w:t>34</w:t>
      </w:r>
      <w:r w:rsidRPr="00591F3D">
        <w:t>, KEY_</w:t>
      </w:r>
      <w:r w:rsidRPr="00591F3D">
        <w:rPr>
          <w:rFonts w:hint="eastAsia"/>
        </w:rPr>
        <w:t>35</w:t>
      </w:r>
      <w:r w:rsidRPr="00591F3D">
        <w:t>,KEY_</w:t>
      </w:r>
      <w:r w:rsidRPr="00591F3D">
        <w:rPr>
          <w:rFonts w:hint="eastAsia"/>
        </w:rPr>
        <w:t>36</w:t>
      </w:r>
      <w:r w:rsidRPr="00591F3D">
        <w:t>, KEY_</w:t>
      </w:r>
      <w:r w:rsidRPr="00591F3D">
        <w:rPr>
          <w:rFonts w:hint="eastAsia"/>
        </w:rPr>
        <w:t>37</w:t>
      </w:r>
      <w:r w:rsidRPr="00591F3D">
        <w:t>,</w:t>
      </w:r>
    </w:p>
    <w:p w14:paraId="309BDB10" w14:textId="77777777" w:rsidR="008941FF" w:rsidRPr="00591F3D" w:rsidRDefault="008941FF" w:rsidP="008941FF">
      <w:pPr>
        <w:pStyle w:val="a5"/>
      </w:pPr>
      <w:r w:rsidRPr="00591F3D">
        <w:t xml:space="preserve">    KEY_</w:t>
      </w:r>
      <w:r w:rsidRPr="00591F3D">
        <w:rPr>
          <w:rFonts w:hint="eastAsia"/>
        </w:rPr>
        <w:t>40</w:t>
      </w:r>
      <w:r w:rsidRPr="00591F3D">
        <w:t>, KEY_</w:t>
      </w:r>
      <w:r w:rsidRPr="00591F3D">
        <w:rPr>
          <w:rFonts w:hint="eastAsia"/>
        </w:rPr>
        <w:t>4</w:t>
      </w:r>
      <w:r w:rsidRPr="00591F3D">
        <w:t>1,KEY_</w:t>
      </w:r>
      <w:r w:rsidRPr="00591F3D">
        <w:rPr>
          <w:rFonts w:hint="eastAsia"/>
        </w:rPr>
        <w:t>42</w:t>
      </w:r>
      <w:r w:rsidRPr="00591F3D">
        <w:t>, KEY_</w:t>
      </w:r>
      <w:r w:rsidRPr="00591F3D">
        <w:rPr>
          <w:rFonts w:hint="eastAsia"/>
        </w:rPr>
        <w:t>43</w:t>
      </w:r>
      <w:r w:rsidRPr="00591F3D">
        <w:t>,KEY_</w:t>
      </w:r>
      <w:r w:rsidRPr="00591F3D">
        <w:rPr>
          <w:rFonts w:hint="eastAsia"/>
        </w:rPr>
        <w:t>44</w:t>
      </w:r>
      <w:r w:rsidRPr="00591F3D">
        <w:t>, KEY_</w:t>
      </w:r>
      <w:r w:rsidRPr="00591F3D">
        <w:rPr>
          <w:rFonts w:hint="eastAsia"/>
        </w:rPr>
        <w:t>45</w:t>
      </w:r>
      <w:r w:rsidRPr="00591F3D">
        <w:t>,KEY_</w:t>
      </w:r>
      <w:r w:rsidRPr="00591F3D">
        <w:rPr>
          <w:rFonts w:hint="eastAsia"/>
        </w:rPr>
        <w:t>46</w:t>
      </w:r>
      <w:r w:rsidRPr="00591F3D">
        <w:t>, KEY_</w:t>
      </w:r>
      <w:r w:rsidRPr="00591F3D">
        <w:rPr>
          <w:rFonts w:hint="eastAsia"/>
        </w:rPr>
        <w:t>47</w:t>
      </w:r>
      <w:r w:rsidRPr="00591F3D">
        <w:t>,</w:t>
      </w:r>
    </w:p>
    <w:p w14:paraId="662FAF7B" w14:textId="77777777" w:rsidR="008941FF" w:rsidRPr="00591F3D" w:rsidRDefault="008941FF" w:rsidP="008941FF">
      <w:pPr>
        <w:pStyle w:val="a5"/>
      </w:pPr>
      <w:r w:rsidRPr="00591F3D">
        <w:t xml:space="preserve">    KEY_</w:t>
      </w:r>
      <w:r w:rsidRPr="00591F3D">
        <w:rPr>
          <w:rFonts w:hint="eastAsia"/>
        </w:rPr>
        <w:t>50</w:t>
      </w:r>
      <w:r w:rsidRPr="00591F3D">
        <w:t>, KEY_</w:t>
      </w:r>
      <w:r w:rsidRPr="00591F3D">
        <w:rPr>
          <w:rFonts w:hint="eastAsia"/>
        </w:rPr>
        <w:t>5</w:t>
      </w:r>
      <w:r w:rsidRPr="00591F3D">
        <w:t>1,KEY_</w:t>
      </w:r>
      <w:r w:rsidRPr="00591F3D">
        <w:rPr>
          <w:rFonts w:hint="eastAsia"/>
        </w:rPr>
        <w:t>52</w:t>
      </w:r>
      <w:r w:rsidRPr="00591F3D">
        <w:t>, KEY_</w:t>
      </w:r>
      <w:r w:rsidRPr="00591F3D">
        <w:rPr>
          <w:rFonts w:hint="eastAsia"/>
        </w:rPr>
        <w:t>53</w:t>
      </w:r>
      <w:r w:rsidRPr="00591F3D">
        <w:t>,KEY_</w:t>
      </w:r>
      <w:r w:rsidRPr="00591F3D">
        <w:rPr>
          <w:rFonts w:hint="eastAsia"/>
        </w:rPr>
        <w:t>54</w:t>
      </w:r>
      <w:r w:rsidRPr="00591F3D">
        <w:t>, KEY_</w:t>
      </w:r>
      <w:r w:rsidRPr="00591F3D">
        <w:rPr>
          <w:rFonts w:hint="eastAsia"/>
        </w:rPr>
        <w:t>55</w:t>
      </w:r>
      <w:r w:rsidRPr="00591F3D">
        <w:t>,KEY_</w:t>
      </w:r>
      <w:r w:rsidRPr="00591F3D">
        <w:rPr>
          <w:rFonts w:hint="eastAsia"/>
        </w:rPr>
        <w:t>56</w:t>
      </w:r>
      <w:r w:rsidRPr="00591F3D">
        <w:t>, KEY_</w:t>
      </w:r>
      <w:r w:rsidRPr="00591F3D">
        <w:rPr>
          <w:rFonts w:hint="eastAsia"/>
        </w:rPr>
        <w:t>57</w:t>
      </w:r>
      <w:r w:rsidRPr="00591F3D">
        <w:t>,</w:t>
      </w:r>
    </w:p>
    <w:p w14:paraId="4E6BE424" w14:textId="77777777" w:rsidR="008941FF" w:rsidRPr="00591F3D" w:rsidRDefault="008941FF" w:rsidP="008941FF">
      <w:pPr>
        <w:pStyle w:val="a5"/>
      </w:pPr>
      <w:r w:rsidRPr="00591F3D">
        <w:t>};</w:t>
      </w:r>
    </w:p>
    <w:p w14:paraId="1C1C067B" w14:textId="77777777" w:rsidR="008941FF" w:rsidRPr="00591F3D" w:rsidRDefault="008941FF" w:rsidP="008941FF">
      <w:pPr>
        <w:pStyle w:val="afffb"/>
        <w:numPr>
          <w:ilvl w:val="0"/>
          <w:numId w:val="47"/>
        </w:numPr>
        <w:spacing w:before="62" w:after="62"/>
        <w:ind w:firstLineChars="0"/>
      </w:pPr>
      <w:r w:rsidRPr="00591F3D">
        <w:rPr>
          <w:rFonts w:hint="eastAsia"/>
        </w:rPr>
        <w:t>scan_interval_ms</w:t>
      </w:r>
      <w:r w:rsidRPr="00591F3D">
        <w:rPr>
          <w:rFonts w:hint="eastAsia"/>
        </w:rPr>
        <w:t>指定了按键扫描的时间间隔（单位：毫秒），即每隔该段时间执行一次按键检测，检测是否有按键事件发生（按键按下或按键释放），该值一般设置为</w:t>
      </w:r>
      <w:r w:rsidRPr="00591F3D">
        <w:rPr>
          <w:rFonts w:hint="eastAsia"/>
        </w:rPr>
        <w:t>5 ms</w:t>
      </w:r>
      <w:r w:rsidRPr="00591F3D">
        <w:rPr>
          <w:rFonts w:hint="eastAsia"/>
        </w:rPr>
        <w:t>，在结构体中直接赋值即可，如</w:t>
      </w:r>
      <w:r w:rsidRPr="00591F3D">
        <w:fldChar w:fldCharType="begin"/>
      </w:r>
      <w:r w:rsidRPr="00591F3D">
        <w:instrText xml:space="preserve"> </w:instrText>
      </w:r>
      <w:r w:rsidRPr="00591F3D">
        <w:rPr>
          <w:rFonts w:hint="eastAsia"/>
        </w:rPr>
        <w:instrText>REF _Ref525371342 \h</w:instrText>
      </w:r>
      <w:r w:rsidRPr="00591F3D">
        <w:instrText xml:space="preserve"> </w:instrText>
      </w:r>
      <w:r>
        <w:instrText xml:space="preserve"> \* MERGEFORMAT </w:instrText>
      </w:r>
      <w:r w:rsidRPr="00591F3D">
        <w:fldChar w:fldCharType="separate"/>
      </w:r>
      <w:r w:rsidR="00B93B10" w:rsidRPr="00591F3D">
        <w:rPr>
          <w:rFonts w:hint="eastAsia"/>
        </w:rPr>
        <w:t>程序清单</w:t>
      </w:r>
      <w:r w:rsidR="00B93B10">
        <w:t>5</w:t>
      </w:r>
      <w:r w:rsidR="00B93B10" w:rsidRPr="00591F3D">
        <w:t>.</w:t>
      </w:r>
      <w:r w:rsidR="00B93B10">
        <w:t>2</w:t>
      </w:r>
      <w:r w:rsidRPr="00591F3D">
        <w:fldChar w:fldCharType="end"/>
      </w:r>
      <w:r w:rsidRPr="00591F3D">
        <w:rPr>
          <w:rFonts w:hint="eastAsia"/>
        </w:rPr>
        <w:t>所示；</w:t>
      </w:r>
    </w:p>
    <w:p w14:paraId="7A316882" w14:textId="47CA5C40" w:rsidR="008941FF" w:rsidRPr="00591F3D" w:rsidRDefault="008941FF" w:rsidP="008941FF">
      <w:pPr>
        <w:pStyle w:val="a7"/>
      </w:pPr>
      <w:bookmarkStart w:id="264" w:name="_Ref525371342"/>
      <w:r w:rsidRPr="00591F3D">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2</w:t>
      </w:r>
      <w:r w:rsidR="00A26C7F">
        <w:fldChar w:fldCharType="end"/>
      </w:r>
      <w:bookmarkEnd w:id="264"/>
      <w:r w:rsidRPr="00591F3D">
        <w:rPr>
          <w:rFonts w:hint="eastAsia"/>
        </w:rPr>
        <w:t xml:space="preserve">  </w:t>
      </w:r>
      <w:r w:rsidRPr="00591F3D">
        <w:rPr>
          <w:rFonts w:hint="eastAsia"/>
        </w:rPr>
        <w:t>按键实例化函数</w:t>
      </w:r>
    </w:p>
    <w:p w14:paraId="54833C89" w14:textId="77777777" w:rsidR="008941FF" w:rsidRPr="00591F3D" w:rsidRDefault="008941FF" w:rsidP="008941FF">
      <w:pPr>
        <w:pStyle w:val="a5"/>
      </w:pPr>
      <w:r w:rsidRPr="00591F3D">
        <w:t>1</w:t>
      </w:r>
      <w:r w:rsidRPr="00591F3D">
        <w:tab/>
        <w:t>int am_miniport_key_inst_init (void)</w:t>
      </w:r>
    </w:p>
    <w:p w14:paraId="49B6309B" w14:textId="77777777" w:rsidR="008941FF" w:rsidRPr="00591F3D" w:rsidRDefault="008941FF" w:rsidP="008941FF">
      <w:pPr>
        <w:pStyle w:val="a5"/>
      </w:pPr>
      <w:r w:rsidRPr="00591F3D">
        <w:t>2</w:t>
      </w:r>
      <w:r w:rsidRPr="00591F3D">
        <w:tab/>
        <w:t>{</w:t>
      </w:r>
    </w:p>
    <w:p w14:paraId="6D73862B" w14:textId="77777777" w:rsidR="008941FF" w:rsidRPr="00591F3D" w:rsidRDefault="008941FF" w:rsidP="008941FF">
      <w:pPr>
        <w:pStyle w:val="a5"/>
      </w:pPr>
      <w:r w:rsidRPr="00591F3D">
        <w:t xml:space="preserve">3    </w:t>
      </w:r>
      <w:r w:rsidRPr="00591F3D">
        <w:tab/>
        <w:t>static am_key_matrix_gpio_softimer_t             miniport_key;</w:t>
      </w:r>
    </w:p>
    <w:p w14:paraId="03EF13FD" w14:textId="77777777" w:rsidR="008941FF" w:rsidRPr="00591F3D" w:rsidRDefault="008941FF" w:rsidP="008941FF">
      <w:pPr>
        <w:pStyle w:val="a5"/>
      </w:pPr>
      <w:r w:rsidRPr="00591F3D">
        <w:t xml:space="preserve">4    </w:t>
      </w:r>
      <w:r w:rsidRPr="00591F3D">
        <w:tab/>
        <w:t>static const am_key_matrix_gpio_softimer_info_t  miniport_key_info = {</w:t>
      </w:r>
    </w:p>
    <w:p w14:paraId="05DE87D6" w14:textId="77777777" w:rsidR="008941FF" w:rsidRPr="00591F3D" w:rsidRDefault="008941FF" w:rsidP="008941FF">
      <w:pPr>
        <w:pStyle w:val="a5"/>
      </w:pPr>
      <w:r w:rsidRPr="00591F3D">
        <w:t>5</w:t>
      </w:r>
      <w:r w:rsidRPr="00591F3D">
        <w:tab/>
        <w:t xml:space="preserve">        {</w:t>
      </w:r>
    </w:p>
    <w:p w14:paraId="450DD5B0" w14:textId="77777777" w:rsidR="008941FF" w:rsidRPr="00591F3D" w:rsidRDefault="008941FF" w:rsidP="008941FF">
      <w:pPr>
        <w:pStyle w:val="a5"/>
      </w:pPr>
      <w:r w:rsidRPr="00591F3D">
        <w:t>6</w:t>
      </w:r>
      <w:r w:rsidRPr="00591F3D">
        <w:tab/>
        <w:t xml:space="preserve">            {</w:t>
      </w:r>
    </w:p>
    <w:p w14:paraId="3ECB9C93" w14:textId="77777777" w:rsidR="008941FF" w:rsidRPr="00591F3D" w:rsidRDefault="008941FF" w:rsidP="008941FF">
      <w:pPr>
        <w:pStyle w:val="a5"/>
      </w:pPr>
      <w:r w:rsidRPr="00591F3D">
        <w:t>7</w:t>
      </w:r>
      <w:r w:rsidRPr="00591F3D">
        <w:tab/>
      </w:r>
      <w:r w:rsidRPr="00591F3D">
        <w:rPr>
          <w:rFonts w:hint="eastAsia"/>
        </w:rPr>
        <w:t xml:space="preserve">                6,                         </w:t>
      </w:r>
      <w:r w:rsidRPr="00591F3D">
        <w:rPr>
          <w:rFonts w:hint="eastAsia"/>
        </w:rPr>
        <w:tab/>
      </w:r>
      <w:r w:rsidRPr="00591F3D">
        <w:rPr>
          <w:rFonts w:hint="eastAsia"/>
        </w:rPr>
        <w:tab/>
      </w:r>
      <w:r w:rsidRPr="00591F3D">
        <w:rPr>
          <w:rFonts w:hint="eastAsia"/>
        </w:rPr>
        <w:tab/>
        <w:t xml:space="preserve"> // 6</w:t>
      </w:r>
      <w:r w:rsidRPr="00591F3D">
        <w:rPr>
          <w:rFonts w:hint="eastAsia"/>
        </w:rPr>
        <w:t>行按键</w:t>
      </w:r>
      <w:r w:rsidRPr="00591F3D">
        <w:rPr>
          <w:rFonts w:hint="eastAsia"/>
        </w:rPr>
        <w:t xml:space="preserve">            </w:t>
      </w:r>
    </w:p>
    <w:p w14:paraId="244292DD" w14:textId="77777777" w:rsidR="008941FF" w:rsidRPr="00591F3D" w:rsidRDefault="008941FF" w:rsidP="008941FF">
      <w:pPr>
        <w:pStyle w:val="a5"/>
      </w:pPr>
      <w:r w:rsidRPr="00591F3D">
        <w:t>8</w:t>
      </w:r>
      <w:r w:rsidRPr="00591F3D">
        <w:tab/>
      </w:r>
      <w:r w:rsidRPr="00591F3D">
        <w:rPr>
          <w:rFonts w:hint="eastAsia"/>
        </w:rPr>
        <w:t xml:space="preserve">                8,                          </w:t>
      </w:r>
      <w:r w:rsidRPr="00591F3D">
        <w:rPr>
          <w:rFonts w:hint="eastAsia"/>
        </w:rPr>
        <w:tab/>
        <w:t xml:space="preserve">     </w:t>
      </w:r>
      <w:r w:rsidRPr="00591F3D">
        <w:rPr>
          <w:rFonts w:hint="eastAsia"/>
        </w:rPr>
        <w:tab/>
        <w:t xml:space="preserve"> // 8</w:t>
      </w:r>
      <w:r w:rsidRPr="00591F3D">
        <w:rPr>
          <w:rFonts w:hint="eastAsia"/>
        </w:rPr>
        <w:t>列按键</w:t>
      </w:r>
      <w:r w:rsidRPr="00591F3D">
        <w:rPr>
          <w:rFonts w:hint="eastAsia"/>
        </w:rPr>
        <w:t xml:space="preserve">            </w:t>
      </w:r>
    </w:p>
    <w:p w14:paraId="2908EB7F" w14:textId="77777777" w:rsidR="008941FF" w:rsidRPr="00591F3D" w:rsidRDefault="008941FF" w:rsidP="008941FF">
      <w:pPr>
        <w:pStyle w:val="a5"/>
      </w:pPr>
      <w:r w:rsidRPr="00591F3D">
        <w:t>9</w:t>
      </w:r>
      <w:r w:rsidRPr="00591F3D">
        <w:tab/>
      </w:r>
      <w:r w:rsidRPr="00591F3D">
        <w:rPr>
          <w:rFonts w:hint="eastAsia"/>
        </w:rPr>
        <w:t xml:space="preserve">                __g_key_codes,            </w:t>
      </w:r>
      <w:r w:rsidRPr="00591F3D">
        <w:rPr>
          <w:rFonts w:hint="eastAsia"/>
        </w:rPr>
        <w:tab/>
      </w:r>
      <w:r w:rsidRPr="00591F3D">
        <w:rPr>
          <w:rFonts w:hint="eastAsia"/>
        </w:rPr>
        <w:tab/>
      </w:r>
      <w:r w:rsidRPr="00591F3D">
        <w:rPr>
          <w:rFonts w:hint="eastAsia"/>
        </w:rPr>
        <w:tab/>
      </w:r>
      <w:r w:rsidRPr="00591F3D">
        <w:rPr>
          <w:rFonts w:hint="eastAsia"/>
        </w:rPr>
        <w:tab/>
        <w:t xml:space="preserve"> // </w:t>
      </w:r>
      <w:r w:rsidRPr="00591F3D">
        <w:rPr>
          <w:rFonts w:hint="eastAsia"/>
        </w:rPr>
        <w:t>各按键对应的编码</w:t>
      </w:r>
      <w:r w:rsidRPr="00591F3D">
        <w:rPr>
          <w:rFonts w:hint="eastAsia"/>
        </w:rPr>
        <w:t xml:space="preserve">   </w:t>
      </w:r>
    </w:p>
    <w:p w14:paraId="563F3E5A" w14:textId="77777777" w:rsidR="008941FF" w:rsidRPr="00591F3D" w:rsidRDefault="008941FF" w:rsidP="008941FF">
      <w:pPr>
        <w:pStyle w:val="a5"/>
      </w:pPr>
      <w:r w:rsidRPr="00591F3D">
        <w:t>10</w:t>
      </w:r>
      <w:r w:rsidRPr="00591F3D">
        <w:tab/>
      </w:r>
      <w:r w:rsidRPr="00591F3D">
        <w:rPr>
          <w:rFonts w:hint="eastAsia"/>
        </w:rPr>
        <w:t xml:space="preserve">                AM_TRUE,                    </w:t>
      </w:r>
      <w:r w:rsidRPr="00591F3D">
        <w:rPr>
          <w:rFonts w:hint="eastAsia"/>
        </w:rPr>
        <w:tab/>
      </w:r>
      <w:r w:rsidRPr="00591F3D">
        <w:rPr>
          <w:rFonts w:hint="eastAsia"/>
        </w:rPr>
        <w:tab/>
      </w:r>
      <w:r w:rsidRPr="00591F3D">
        <w:rPr>
          <w:rFonts w:hint="eastAsia"/>
        </w:rPr>
        <w:tab/>
        <w:t xml:space="preserve"> // </w:t>
      </w:r>
      <w:r w:rsidRPr="00591F3D">
        <w:rPr>
          <w:rFonts w:hint="eastAsia"/>
        </w:rPr>
        <w:t>按键低电平视为按下</w:t>
      </w:r>
      <w:r w:rsidRPr="00591F3D">
        <w:rPr>
          <w:rFonts w:hint="eastAsia"/>
        </w:rPr>
        <w:t xml:space="preserve"> </w:t>
      </w:r>
    </w:p>
    <w:p w14:paraId="5347ED05" w14:textId="77777777" w:rsidR="008941FF" w:rsidRPr="00591F3D" w:rsidRDefault="008941FF" w:rsidP="008941FF">
      <w:pPr>
        <w:pStyle w:val="a5"/>
      </w:pPr>
      <w:r w:rsidRPr="00591F3D">
        <w:t>11</w:t>
      </w:r>
      <w:r w:rsidRPr="00591F3D">
        <w:tab/>
      </w:r>
      <w:r w:rsidRPr="00591F3D">
        <w:rPr>
          <w:rFonts w:hint="eastAsia"/>
        </w:rPr>
        <w:t xml:space="preserve">                AM_KEY_MATRIX_SCAN_MODE_COL,  </w:t>
      </w:r>
      <w:r w:rsidRPr="00591F3D">
        <w:rPr>
          <w:rFonts w:hint="eastAsia"/>
        </w:rPr>
        <w:tab/>
        <w:t xml:space="preserve"> // </w:t>
      </w:r>
      <w:r w:rsidRPr="00591F3D">
        <w:rPr>
          <w:rFonts w:hint="eastAsia"/>
        </w:rPr>
        <w:t>扫描方式，按列扫描</w:t>
      </w:r>
      <w:r w:rsidRPr="00591F3D">
        <w:rPr>
          <w:rFonts w:hint="eastAsia"/>
        </w:rPr>
        <w:t xml:space="preserve"> </w:t>
      </w:r>
    </w:p>
    <w:p w14:paraId="095CA8FE" w14:textId="77777777" w:rsidR="008941FF" w:rsidRPr="00591F3D" w:rsidRDefault="008941FF" w:rsidP="008941FF">
      <w:pPr>
        <w:pStyle w:val="a5"/>
      </w:pPr>
      <w:r w:rsidRPr="00591F3D">
        <w:lastRenderedPageBreak/>
        <w:t>12</w:t>
      </w:r>
      <w:r w:rsidRPr="00591F3D">
        <w:tab/>
        <w:t xml:space="preserve">            },</w:t>
      </w:r>
    </w:p>
    <w:p w14:paraId="42CBD963" w14:textId="77777777" w:rsidR="008941FF" w:rsidRPr="00591F3D" w:rsidRDefault="008941FF" w:rsidP="008941FF">
      <w:pPr>
        <w:pStyle w:val="a5"/>
      </w:pPr>
      <w:r w:rsidRPr="00591F3D">
        <w:t>13</w:t>
      </w:r>
      <w:r w:rsidRPr="00591F3D">
        <w:tab/>
        <w:t xml:space="preserve">            __g_key_pins_row,</w:t>
      </w:r>
    </w:p>
    <w:p w14:paraId="215F7EE3" w14:textId="77777777" w:rsidR="008941FF" w:rsidRPr="00591F3D" w:rsidRDefault="008941FF" w:rsidP="008941FF">
      <w:pPr>
        <w:pStyle w:val="a5"/>
      </w:pPr>
      <w:r w:rsidRPr="00591F3D">
        <w:t>14</w:t>
      </w:r>
      <w:r w:rsidRPr="00591F3D">
        <w:tab/>
        <w:t xml:space="preserve">            __g_key_pins_col,</w:t>
      </w:r>
    </w:p>
    <w:p w14:paraId="67938EB9" w14:textId="77777777" w:rsidR="008941FF" w:rsidRPr="00591F3D" w:rsidRDefault="008941FF" w:rsidP="008941FF">
      <w:pPr>
        <w:pStyle w:val="a5"/>
      </w:pPr>
      <w:r w:rsidRPr="00591F3D">
        <w:t>15</w:t>
      </w:r>
      <w:r w:rsidRPr="00591F3D">
        <w:tab/>
        <w:t xml:space="preserve">        },</w:t>
      </w:r>
    </w:p>
    <w:p w14:paraId="22D73B41" w14:textId="77777777" w:rsidR="008941FF" w:rsidRPr="00591F3D" w:rsidRDefault="008941FF" w:rsidP="008941FF">
      <w:pPr>
        <w:pStyle w:val="a5"/>
      </w:pPr>
      <w:r w:rsidRPr="00591F3D">
        <w:t>16</w:t>
      </w:r>
      <w:r w:rsidRPr="00591F3D">
        <w:tab/>
      </w:r>
      <w:r w:rsidRPr="00591F3D">
        <w:rPr>
          <w:rFonts w:hint="eastAsia"/>
        </w:rPr>
        <w:t xml:space="preserve">        5,                                 </w:t>
      </w:r>
      <w:r w:rsidRPr="00591F3D">
        <w:rPr>
          <w:rFonts w:hint="eastAsia"/>
        </w:rPr>
        <w:tab/>
      </w:r>
      <w:r w:rsidRPr="00591F3D">
        <w:rPr>
          <w:rFonts w:hint="eastAsia"/>
        </w:rPr>
        <w:tab/>
        <w:t xml:space="preserve"> </w:t>
      </w:r>
      <w:r w:rsidRPr="00591F3D">
        <w:rPr>
          <w:rFonts w:hint="eastAsia"/>
        </w:rPr>
        <w:tab/>
        <w:t xml:space="preserve"> // </w:t>
      </w:r>
      <w:r w:rsidRPr="00591F3D">
        <w:rPr>
          <w:rFonts w:hint="eastAsia"/>
        </w:rPr>
        <w:t>扫描时间间隔，</w:t>
      </w:r>
      <w:r w:rsidRPr="00591F3D">
        <w:rPr>
          <w:rFonts w:hint="eastAsia"/>
        </w:rPr>
        <w:t xml:space="preserve">5ms </w:t>
      </w:r>
    </w:p>
    <w:p w14:paraId="3609039B" w14:textId="77777777" w:rsidR="008941FF" w:rsidRPr="00591F3D" w:rsidRDefault="008941FF" w:rsidP="008941FF">
      <w:pPr>
        <w:pStyle w:val="a5"/>
      </w:pPr>
      <w:r w:rsidRPr="00591F3D">
        <w:t>17</w:t>
      </w:r>
      <w:r w:rsidRPr="00591F3D">
        <w:tab/>
        <w:t xml:space="preserve">    };</w:t>
      </w:r>
    </w:p>
    <w:p w14:paraId="12DC26BB" w14:textId="77777777" w:rsidR="008941FF" w:rsidRPr="00591F3D" w:rsidRDefault="008941FF" w:rsidP="008941FF">
      <w:pPr>
        <w:pStyle w:val="a5"/>
      </w:pPr>
      <w:r w:rsidRPr="00591F3D">
        <w:t>18</w:t>
      </w:r>
      <w:r w:rsidRPr="00591F3D">
        <w:tab/>
        <w:t xml:space="preserve">    return am_key_matrix_gpio_softimer_init(&amp;miniport_key, &amp;miniport_key_info);</w:t>
      </w:r>
    </w:p>
    <w:p w14:paraId="22C68A1C" w14:textId="77777777" w:rsidR="008941FF" w:rsidRPr="00591F3D" w:rsidRDefault="008941FF" w:rsidP="008941FF">
      <w:pPr>
        <w:pStyle w:val="a5"/>
      </w:pPr>
      <w:r w:rsidRPr="00591F3D">
        <w:t>19</w:t>
      </w:r>
      <w:r w:rsidRPr="00591F3D">
        <w:tab/>
        <w:t>}</w:t>
      </w:r>
    </w:p>
    <w:p w14:paraId="0D22613F" w14:textId="77777777" w:rsidR="008941FF" w:rsidRPr="008941FF" w:rsidRDefault="008941FF" w:rsidP="008941FF">
      <w:pPr>
        <w:spacing w:before="62" w:after="62"/>
        <w:rPr>
          <w:lang w:val="de-DE"/>
        </w:rPr>
      </w:pPr>
    </w:p>
    <w:p w14:paraId="533464F7" w14:textId="51ED4189" w:rsidR="006A3A5C" w:rsidRDefault="006A3A5C" w:rsidP="006A3A5C">
      <w:pPr>
        <w:pStyle w:val="20"/>
        <w:rPr>
          <w:lang w:val="de-DE"/>
        </w:rPr>
      </w:pPr>
      <w:bookmarkStart w:id="265" w:name="_Toc6175828"/>
      <w:r>
        <w:rPr>
          <w:rFonts w:hint="eastAsia"/>
          <w:lang w:val="de-DE"/>
        </w:rPr>
        <w:t>UART</w:t>
      </w:r>
      <w:r>
        <w:rPr>
          <w:lang w:val="de-DE"/>
        </w:rPr>
        <w:t>缓冲接口</w:t>
      </w:r>
      <w:bookmarkEnd w:id="265"/>
    </w:p>
    <w:p w14:paraId="22C51869" w14:textId="0CE8D7A1" w:rsidR="009D4183" w:rsidRPr="00591F3D" w:rsidRDefault="009D4183" w:rsidP="009D4183">
      <w:pPr>
        <w:spacing w:before="62" w:after="62"/>
        <w:ind w:firstLine="420"/>
      </w:pPr>
      <w:r>
        <w:rPr>
          <w:rFonts w:hint="eastAsia"/>
        </w:rPr>
        <w:t>UART</w:t>
      </w:r>
      <w:r>
        <w:rPr>
          <w:rFonts w:hint="eastAsia"/>
        </w:rPr>
        <w:t>通信</w:t>
      </w:r>
      <w:r>
        <w:t>时，</w:t>
      </w:r>
      <w:r w:rsidRPr="00591F3D">
        <w:rPr>
          <w:rFonts w:hint="eastAsia"/>
        </w:rPr>
        <w:t>由于查询模式会阻塞整个应用，因此在实际应用中几乎都使用中断模式。但在中断模式下，</w:t>
      </w:r>
      <w:r w:rsidRPr="00591F3D">
        <w:rPr>
          <w:rFonts w:hint="eastAsia"/>
        </w:rPr>
        <w:t>UART</w:t>
      </w:r>
      <w:r w:rsidRPr="00591F3D">
        <w:rPr>
          <w:rFonts w:hint="eastAsia"/>
        </w:rPr>
        <w:t>每收到一个数据都会调用回调函数，如果将数据的处理放在回调函数中，很有可能因当前数据的处理还未结束而丢失下一个数据。</w:t>
      </w:r>
    </w:p>
    <w:p w14:paraId="7E46491C" w14:textId="77777777" w:rsidR="009D4183" w:rsidRPr="00591F3D" w:rsidRDefault="009D4183" w:rsidP="009D4183">
      <w:pPr>
        <w:spacing w:before="62" w:after="62"/>
        <w:ind w:firstLine="420"/>
      </w:pPr>
      <w:r w:rsidRPr="00591F3D">
        <w:rPr>
          <w:rFonts w:hint="eastAsia"/>
        </w:rPr>
        <w:t>基于此，</w:t>
      </w:r>
      <w:r w:rsidRPr="00591F3D">
        <w:rPr>
          <w:rFonts w:hint="eastAsia"/>
        </w:rPr>
        <w:t>AMetal</w:t>
      </w:r>
      <w:r w:rsidRPr="00591F3D">
        <w:rPr>
          <w:rFonts w:hint="eastAsia"/>
        </w:rPr>
        <w:t>提供了一组带缓冲区的</w:t>
      </w:r>
      <w:r w:rsidRPr="00591F3D">
        <w:rPr>
          <w:rFonts w:hint="eastAsia"/>
        </w:rPr>
        <w:t>UART</w:t>
      </w:r>
      <w:r w:rsidRPr="00591F3D">
        <w:rPr>
          <w:rFonts w:hint="eastAsia"/>
        </w:rPr>
        <w:t>通用接口，详见</w:t>
      </w:r>
      <w:r w:rsidRPr="00591F3D">
        <w:fldChar w:fldCharType="begin"/>
      </w:r>
      <w:r w:rsidRPr="00591F3D">
        <w:instrText xml:space="preserve">REF _Ref428779241 \h  \* MERGEFORMAT </w:instrText>
      </w:r>
      <w:r w:rsidRPr="00591F3D">
        <w:fldChar w:fldCharType="separate"/>
      </w:r>
      <w:r w:rsidR="00B93B10" w:rsidRPr="00591F3D">
        <w:rPr>
          <w:rFonts w:hint="eastAsia"/>
        </w:rPr>
        <w:t>表</w:t>
      </w:r>
      <w:r w:rsidR="00B93B10">
        <w:t>5</w:t>
      </w:r>
      <w:r w:rsidR="00B93B10" w:rsidRPr="00591F3D">
        <w:t>.</w:t>
      </w:r>
      <w:r w:rsidR="00B93B10">
        <w:t>1</w:t>
      </w:r>
      <w:r w:rsidRPr="00591F3D">
        <w:fldChar w:fldCharType="end"/>
      </w:r>
      <w:r w:rsidRPr="00591F3D">
        <w:rPr>
          <w:rFonts w:hint="eastAsia"/>
        </w:rPr>
        <w:t>，其实现是在</w:t>
      </w:r>
      <w:r w:rsidRPr="00591F3D">
        <w:rPr>
          <w:rFonts w:hint="eastAsia"/>
        </w:rPr>
        <w:t>UART</w:t>
      </w:r>
      <w:r w:rsidRPr="00591F3D">
        <w:rPr>
          <w:rFonts w:hint="eastAsia"/>
        </w:rPr>
        <w:t>中断接收与应用程序之间，增加一个接收缓冲区。当串口收到数据时，将数据存放在缓冲区中，应用程序直接访问缓冲区即可。</w:t>
      </w:r>
    </w:p>
    <w:p w14:paraId="696FB69F" w14:textId="77777777" w:rsidR="009D4183" w:rsidRPr="00591F3D" w:rsidRDefault="009D4183" w:rsidP="009D4183">
      <w:pPr>
        <w:spacing w:before="62" w:after="62"/>
        <w:ind w:firstLine="420"/>
      </w:pPr>
      <w:r w:rsidRPr="00591F3D">
        <w:rPr>
          <w:rFonts w:hint="eastAsia"/>
        </w:rPr>
        <w:t>对于</w:t>
      </w:r>
      <w:r w:rsidRPr="00591F3D">
        <w:rPr>
          <w:rFonts w:hint="eastAsia"/>
        </w:rPr>
        <w:t>UART</w:t>
      </w:r>
      <w:r w:rsidRPr="00591F3D">
        <w:rPr>
          <w:rFonts w:hint="eastAsia"/>
        </w:rPr>
        <w:t>发送，虽然不存在丢失数据的问题，但为了便于开发应用程序，避免在</w:t>
      </w:r>
      <w:r w:rsidRPr="00591F3D">
        <w:rPr>
          <w:rFonts w:hint="eastAsia"/>
        </w:rPr>
        <w:t>UART</w:t>
      </w:r>
      <w:r w:rsidRPr="00591F3D">
        <w:rPr>
          <w:rFonts w:hint="eastAsia"/>
        </w:rPr>
        <w:t>中断模式下的回调函数接口中一次发送单个数据，同样提供了带缓冲区的</w:t>
      </w:r>
      <w:r w:rsidRPr="00591F3D">
        <w:rPr>
          <w:rFonts w:hint="eastAsia"/>
        </w:rPr>
        <w:t>UART</w:t>
      </w:r>
      <w:r w:rsidRPr="00591F3D">
        <w:rPr>
          <w:rFonts w:hint="eastAsia"/>
        </w:rPr>
        <w:t>发送函数。当应用程序发送数据时，将发送数据存放在发送缓冲区中，串口在发送空闲时提取发送缓冲区中的数据进行发送。</w:t>
      </w:r>
    </w:p>
    <w:p w14:paraId="7DBDF0E9" w14:textId="77777777" w:rsidR="009D4183" w:rsidRPr="00591F3D" w:rsidRDefault="009D4183" w:rsidP="009D4183">
      <w:pPr>
        <w:pStyle w:val="a7"/>
        <w:spacing w:before="62" w:after="62"/>
      </w:pPr>
      <w:bookmarkStart w:id="266" w:name="_Ref428779241"/>
      <w:r w:rsidRPr="00591F3D">
        <w:rPr>
          <w:rFonts w:hint="eastAsia"/>
        </w:rPr>
        <w:t>表</w:t>
      </w:r>
      <w:r w:rsidRPr="00591F3D">
        <w:rPr>
          <w:noProof/>
        </w:rPr>
        <w:fldChar w:fldCharType="begin"/>
      </w:r>
      <w:r w:rsidRPr="00591F3D">
        <w:rPr>
          <w:noProof/>
        </w:rPr>
        <w:instrText>STYLEREF 1 \s</w:instrText>
      </w:r>
      <w:r w:rsidRPr="00591F3D">
        <w:rPr>
          <w:noProof/>
        </w:rPr>
        <w:fldChar w:fldCharType="separate"/>
      </w:r>
      <w:r w:rsidR="00B93B10">
        <w:rPr>
          <w:noProof/>
        </w:rPr>
        <w:t>5</w:t>
      </w:r>
      <w:r w:rsidRPr="00591F3D">
        <w:rPr>
          <w:noProof/>
        </w:rPr>
        <w:fldChar w:fldCharType="end"/>
      </w:r>
      <w:r w:rsidRPr="00591F3D">
        <w:t>.</w:t>
      </w:r>
      <w:r w:rsidRPr="00591F3D">
        <w:fldChar w:fldCharType="begin"/>
      </w:r>
      <w:r w:rsidRPr="00591F3D">
        <w:rPr>
          <w:rFonts w:hint="eastAsia"/>
        </w:rPr>
        <w:instrText xml:space="preserve">SEQ </w:instrText>
      </w:r>
      <w:r w:rsidRPr="00591F3D">
        <w:rPr>
          <w:rFonts w:hint="eastAsia"/>
        </w:rPr>
        <w:instrText>表</w:instrText>
      </w:r>
      <w:r w:rsidRPr="00591F3D">
        <w:rPr>
          <w:rFonts w:hint="eastAsia"/>
        </w:rPr>
        <w:instrText xml:space="preserve"> \* ARABIC \s 1</w:instrText>
      </w:r>
      <w:r w:rsidRPr="00591F3D">
        <w:fldChar w:fldCharType="separate"/>
      </w:r>
      <w:r w:rsidR="00B93B10">
        <w:rPr>
          <w:noProof/>
        </w:rPr>
        <w:t>1</w:t>
      </w:r>
      <w:r w:rsidRPr="00591F3D">
        <w:fldChar w:fldCharType="end"/>
      </w:r>
      <w:bookmarkEnd w:id="266"/>
      <w:r w:rsidRPr="00591F3D">
        <w:rPr>
          <w:rFonts w:hint="eastAsia"/>
        </w:rPr>
        <w:t xml:space="preserve">  </w:t>
      </w:r>
      <w:r w:rsidRPr="00591F3D">
        <w:rPr>
          <w:rFonts w:hint="eastAsia"/>
        </w:rPr>
        <w:t>带缓冲区的</w:t>
      </w:r>
      <w:r w:rsidRPr="00591F3D">
        <w:rPr>
          <w:rFonts w:hint="eastAsia"/>
        </w:rPr>
        <w:t>UART</w:t>
      </w:r>
      <w:r w:rsidRPr="00591F3D">
        <w:rPr>
          <w:rFonts w:hint="eastAsia"/>
        </w:rPr>
        <w:t>通用接口函数（</w:t>
      </w:r>
      <w:r w:rsidRPr="00591F3D">
        <w:rPr>
          <w:rFonts w:hint="eastAsia"/>
        </w:rPr>
        <w:t>am_uart_rngbuf.h</w:t>
      </w:r>
      <w:r w:rsidRPr="00591F3D">
        <w:rPr>
          <w:rFonts w:hint="eastAsia"/>
        </w:rPr>
        <w:t>）</w:t>
      </w:r>
    </w:p>
    <w:tbl>
      <w:tblPr>
        <w:tblW w:w="47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16"/>
        <w:gridCol w:w="396"/>
      </w:tblGrid>
      <w:tr w:rsidR="009D4183" w:rsidRPr="00591F3D" w14:paraId="04548AAA" w14:textId="77777777" w:rsidTr="009D4183">
        <w:trPr>
          <w:jc w:val="center"/>
        </w:trPr>
        <w:tc>
          <w:tcPr>
            <w:tcW w:w="3802" w:type="dxa"/>
            <w:tcBorders>
              <w:top w:val="thinThickSmallGap" w:sz="24" w:space="0" w:color="auto"/>
              <w:left w:val="single" w:sz="6" w:space="0" w:color="000000"/>
              <w:bottom w:val="double" w:sz="4" w:space="0" w:color="auto"/>
              <w:right w:val="double" w:sz="4" w:space="0" w:color="auto"/>
            </w:tcBorders>
            <w:shd w:val="pct10" w:color="auto" w:fill="auto"/>
          </w:tcPr>
          <w:p w14:paraId="7AD02436" w14:textId="77777777" w:rsidR="009D4183" w:rsidRPr="00591F3D" w:rsidRDefault="009D4183" w:rsidP="009D4183">
            <w:pPr>
              <w:pStyle w:val="ab"/>
              <w:spacing w:before="62" w:after="62"/>
            </w:pPr>
            <w:r w:rsidRPr="00591F3D">
              <w:rPr>
                <w:rFonts w:hint="eastAsia"/>
              </w:rPr>
              <w:t>函数原型</w:t>
            </w:r>
          </w:p>
        </w:tc>
        <w:tc>
          <w:tcPr>
            <w:tcW w:w="988" w:type="dxa"/>
            <w:tcBorders>
              <w:top w:val="thinThickSmallGap" w:sz="24" w:space="0" w:color="auto"/>
              <w:left w:val="double" w:sz="4" w:space="0" w:color="auto"/>
              <w:bottom w:val="double" w:sz="4" w:space="0" w:color="auto"/>
              <w:right w:val="single" w:sz="6" w:space="0" w:color="000000"/>
            </w:tcBorders>
            <w:shd w:val="pct10" w:color="auto" w:fill="auto"/>
          </w:tcPr>
          <w:p w14:paraId="1E0A1857" w14:textId="77777777" w:rsidR="009D4183" w:rsidRPr="00591F3D" w:rsidRDefault="009D4183" w:rsidP="009D4183">
            <w:pPr>
              <w:pStyle w:val="ab"/>
              <w:spacing w:before="62" w:after="62"/>
            </w:pPr>
            <w:r w:rsidRPr="00591F3D">
              <w:rPr>
                <w:rFonts w:hint="eastAsia"/>
              </w:rPr>
              <w:t>功能简介</w:t>
            </w:r>
          </w:p>
        </w:tc>
      </w:tr>
      <w:tr w:rsidR="009D4183" w:rsidRPr="00591F3D" w14:paraId="4CCD00D9" w14:textId="77777777" w:rsidTr="009D4183">
        <w:trPr>
          <w:jc w:val="center"/>
        </w:trPr>
        <w:tc>
          <w:tcPr>
            <w:tcW w:w="3802" w:type="dxa"/>
            <w:tcBorders>
              <w:top w:val="single" w:sz="6" w:space="0" w:color="000000"/>
              <w:left w:val="single" w:sz="6" w:space="0" w:color="000000"/>
              <w:bottom w:val="single" w:sz="4" w:space="0" w:color="auto"/>
              <w:right w:val="double" w:sz="4" w:space="0" w:color="auto"/>
            </w:tcBorders>
          </w:tcPr>
          <w:p w14:paraId="3A58530E" w14:textId="77777777" w:rsidR="009D4183" w:rsidRPr="00591F3D" w:rsidRDefault="009D4183" w:rsidP="009D4183">
            <w:pPr>
              <w:pStyle w:val="ad"/>
              <w:spacing w:before="62" w:after="62"/>
              <w:ind w:left="2970" w:hangingChars="1650" w:hanging="2970"/>
              <w:jc w:val="left"/>
              <w:rPr>
                <w:lang w:val="de-DE"/>
              </w:rPr>
            </w:pPr>
            <w:r w:rsidRPr="00591F3D">
              <w:rPr>
                <w:lang w:val="de-DE"/>
              </w:rPr>
              <w:t>am_uart_rngbuf_handle_t am_uart_rngbuf_init(</w:t>
            </w:r>
          </w:p>
          <w:p w14:paraId="69771BDF" w14:textId="77777777" w:rsidR="009D4183" w:rsidRPr="00591F3D" w:rsidRDefault="009D4183" w:rsidP="009D4183">
            <w:pPr>
              <w:pStyle w:val="ad"/>
              <w:spacing w:before="62" w:after="62"/>
              <w:ind w:firstLineChars="200" w:firstLine="360"/>
              <w:jc w:val="left"/>
              <w:rPr>
                <w:lang w:val="de-DE"/>
              </w:rPr>
            </w:pPr>
            <w:r w:rsidRPr="00591F3D">
              <w:rPr>
                <w:lang w:val="de-DE"/>
              </w:rPr>
              <w:t>am_uart_rngbuf_dev_t *p_dev,</w:t>
            </w:r>
          </w:p>
          <w:p w14:paraId="19752769" w14:textId="77777777" w:rsidR="009D4183" w:rsidRPr="00591F3D" w:rsidRDefault="009D4183" w:rsidP="009D4183">
            <w:pPr>
              <w:pStyle w:val="ad"/>
              <w:spacing w:before="62" w:after="62"/>
              <w:ind w:firstLineChars="200" w:firstLine="360"/>
              <w:jc w:val="left"/>
              <w:rPr>
                <w:lang w:val="de-DE"/>
              </w:rPr>
            </w:pPr>
            <w:r w:rsidRPr="00591F3D">
              <w:rPr>
                <w:lang w:val="de-DE"/>
              </w:rPr>
              <w:t>am_uart_handle_t      handle,</w:t>
            </w:r>
          </w:p>
          <w:p w14:paraId="3E75A21D" w14:textId="77777777" w:rsidR="009D4183" w:rsidRPr="00591F3D" w:rsidRDefault="009D4183" w:rsidP="009D4183">
            <w:pPr>
              <w:pStyle w:val="ad"/>
              <w:spacing w:before="62" w:after="62"/>
              <w:ind w:firstLineChars="200" w:firstLine="360"/>
              <w:jc w:val="left"/>
              <w:rPr>
                <w:lang w:val="de-DE"/>
              </w:rPr>
            </w:pPr>
            <w:r w:rsidRPr="00591F3D">
              <w:rPr>
                <w:lang w:val="de-DE"/>
              </w:rPr>
              <w:t>uint8_t              *p_rxbuf,</w:t>
            </w:r>
          </w:p>
          <w:p w14:paraId="41D90A80" w14:textId="77777777" w:rsidR="009D4183" w:rsidRPr="00591F3D" w:rsidRDefault="009D4183" w:rsidP="009D4183">
            <w:pPr>
              <w:pStyle w:val="ad"/>
              <w:spacing w:before="62" w:after="62"/>
              <w:ind w:firstLineChars="200" w:firstLine="360"/>
              <w:jc w:val="left"/>
              <w:rPr>
                <w:lang w:val="de-DE"/>
              </w:rPr>
            </w:pPr>
            <w:r w:rsidRPr="00591F3D">
              <w:rPr>
                <w:lang w:val="de-DE"/>
              </w:rPr>
              <w:t>uint32_t              rxbuf_size,</w:t>
            </w:r>
          </w:p>
          <w:p w14:paraId="3E74B3C8" w14:textId="77777777" w:rsidR="009D4183" w:rsidRPr="00591F3D" w:rsidRDefault="009D4183" w:rsidP="009D4183">
            <w:pPr>
              <w:pStyle w:val="ad"/>
              <w:spacing w:before="62" w:after="62"/>
              <w:ind w:firstLineChars="200" w:firstLine="360"/>
              <w:jc w:val="left"/>
              <w:rPr>
                <w:lang w:val="de-DE"/>
              </w:rPr>
            </w:pPr>
            <w:r w:rsidRPr="00591F3D">
              <w:rPr>
                <w:lang w:val="de-DE"/>
              </w:rPr>
              <w:t>uint8_t              *p_txbuf,</w:t>
            </w:r>
          </w:p>
          <w:p w14:paraId="1E21CCFC" w14:textId="77777777" w:rsidR="009D4183" w:rsidRPr="00591F3D" w:rsidRDefault="009D4183" w:rsidP="009D4183">
            <w:pPr>
              <w:pStyle w:val="ad"/>
              <w:spacing w:before="62" w:after="62"/>
              <w:ind w:firstLineChars="200" w:firstLine="360"/>
              <w:jc w:val="left"/>
              <w:rPr>
                <w:lang w:val="de-DE"/>
              </w:rPr>
            </w:pPr>
            <w:r w:rsidRPr="00591F3D">
              <w:rPr>
                <w:lang w:val="de-DE"/>
              </w:rPr>
              <w:t>uint32_t              txbuf_size);</w:t>
            </w:r>
          </w:p>
        </w:tc>
        <w:tc>
          <w:tcPr>
            <w:tcW w:w="988" w:type="dxa"/>
            <w:tcBorders>
              <w:top w:val="single" w:sz="6" w:space="0" w:color="000000"/>
              <w:left w:val="double" w:sz="4" w:space="0" w:color="auto"/>
              <w:bottom w:val="single" w:sz="4" w:space="0" w:color="auto"/>
              <w:right w:val="single" w:sz="6" w:space="0" w:color="000000"/>
            </w:tcBorders>
            <w:vAlign w:val="center"/>
          </w:tcPr>
          <w:p w14:paraId="11C1A469" w14:textId="77777777" w:rsidR="009D4183" w:rsidRPr="00591F3D" w:rsidRDefault="009D4183" w:rsidP="009D4183">
            <w:pPr>
              <w:pStyle w:val="ad"/>
              <w:spacing w:before="62" w:after="62"/>
              <w:jc w:val="both"/>
            </w:pPr>
            <w:r w:rsidRPr="00591F3D">
              <w:rPr>
                <w:rFonts w:hint="eastAsia"/>
              </w:rPr>
              <w:t>初始化</w:t>
            </w:r>
          </w:p>
        </w:tc>
      </w:tr>
      <w:tr w:rsidR="009D4183" w:rsidRPr="00591F3D" w14:paraId="0A6A8CCE" w14:textId="77777777" w:rsidTr="009D4183">
        <w:trPr>
          <w:jc w:val="center"/>
        </w:trPr>
        <w:tc>
          <w:tcPr>
            <w:tcW w:w="3802" w:type="dxa"/>
            <w:tcBorders>
              <w:top w:val="single" w:sz="4" w:space="0" w:color="auto"/>
              <w:left w:val="single" w:sz="6" w:space="0" w:color="000000"/>
              <w:bottom w:val="single" w:sz="6" w:space="0" w:color="000000"/>
              <w:right w:val="double" w:sz="4" w:space="0" w:color="auto"/>
            </w:tcBorders>
          </w:tcPr>
          <w:p w14:paraId="6FA66137" w14:textId="77777777" w:rsidR="009D4183" w:rsidRPr="00591F3D" w:rsidRDefault="009D4183" w:rsidP="009D4183">
            <w:pPr>
              <w:pStyle w:val="ad"/>
              <w:spacing w:before="62" w:after="62"/>
              <w:jc w:val="left"/>
              <w:rPr>
                <w:lang w:val="de-DE"/>
              </w:rPr>
            </w:pPr>
            <w:r w:rsidRPr="00591F3D">
              <w:rPr>
                <w:lang w:val="de-DE"/>
              </w:rPr>
              <w:t>int am_uart_rngbuf_send(</w:t>
            </w:r>
          </w:p>
          <w:p w14:paraId="5CEC79C2" w14:textId="77777777" w:rsidR="009D4183" w:rsidRPr="00591F3D" w:rsidRDefault="009D4183" w:rsidP="009D4183">
            <w:pPr>
              <w:pStyle w:val="ad"/>
              <w:spacing w:before="62" w:after="62"/>
              <w:ind w:firstLineChars="200" w:firstLine="360"/>
              <w:jc w:val="left"/>
              <w:rPr>
                <w:lang w:val="de-DE"/>
              </w:rPr>
            </w:pPr>
            <w:r w:rsidRPr="00591F3D">
              <w:rPr>
                <w:lang w:val="de-DE"/>
              </w:rPr>
              <w:t>am_uart_rngbuf_handle_t handle,</w:t>
            </w:r>
          </w:p>
          <w:p w14:paraId="7707EE33" w14:textId="77777777" w:rsidR="009D4183" w:rsidRPr="00591F3D" w:rsidRDefault="009D4183" w:rsidP="009D4183">
            <w:pPr>
              <w:pStyle w:val="ad"/>
              <w:spacing w:before="62" w:after="62"/>
              <w:ind w:firstLineChars="200" w:firstLine="360"/>
              <w:jc w:val="left"/>
            </w:pPr>
            <w:r w:rsidRPr="00591F3D">
              <w:t>const uint8_t           *p_txbuf,</w:t>
            </w:r>
          </w:p>
          <w:p w14:paraId="064A1BDC" w14:textId="77777777" w:rsidR="009D4183" w:rsidRPr="00591F3D" w:rsidRDefault="009D4183" w:rsidP="009D4183">
            <w:pPr>
              <w:pStyle w:val="ad"/>
              <w:spacing w:before="62" w:after="62"/>
              <w:ind w:firstLineChars="200" w:firstLine="360"/>
              <w:jc w:val="left"/>
            </w:pPr>
            <w:r w:rsidRPr="00591F3D">
              <w:t>uint32_t               nbytes);</w:t>
            </w:r>
          </w:p>
        </w:tc>
        <w:tc>
          <w:tcPr>
            <w:tcW w:w="988" w:type="dxa"/>
            <w:tcBorders>
              <w:top w:val="single" w:sz="4" w:space="0" w:color="auto"/>
              <w:left w:val="double" w:sz="4" w:space="0" w:color="auto"/>
              <w:bottom w:val="single" w:sz="6" w:space="0" w:color="000000"/>
              <w:right w:val="single" w:sz="6" w:space="0" w:color="000000"/>
            </w:tcBorders>
            <w:vAlign w:val="center"/>
          </w:tcPr>
          <w:p w14:paraId="641B67D0" w14:textId="77777777" w:rsidR="009D4183" w:rsidRPr="00591F3D" w:rsidRDefault="009D4183" w:rsidP="009D4183">
            <w:pPr>
              <w:pStyle w:val="ad"/>
              <w:spacing w:before="62" w:after="62"/>
              <w:jc w:val="both"/>
            </w:pPr>
            <w:r w:rsidRPr="00591F3D">
              <w:rPr>
                <w:rFonts w:hint="eastAsia"/>
              </w:rPr>
              <w:t>发送数据</w:t>
            </w:r>
          </w:p>
        </w:tc>
      </w:tr>
      <w:tr w:rsidR="009D4183" w:rsidRPr="00591F3D" w14:paraId="5CC72CD8" w14:textId="77777777" w:rsidTr="009D4183">
        <w:trPr>
          <w:jc w:val="center"/>
        </w:trPr>
        <w:tc>
          <w:tcPr>
            <w:tcW w:w="3802" w:type="dxa"/>
            <w:tcBorders>
              <w:top w:val="single" w:sz="6" w:space="0" w:color="000000"/>
              <w:left w:val="single" w:sz="6" w:space="0" w:color="000000"/>
              <w:bottom w:val="single" w:sz="6" w:space="0" w:color="000000"/>
              <w:right w:val="double" w:sz="4" w:space="0" w:color="auto"/>
            </w:tcBorders>
          </w:tcPr>
          <w:p w14:paraId="34A86014" w14:textId="77777777" w:rsidR="009D4183" w:rsidRPr="00591F3D" w:rsidRDefault="009D4183" w:rsidP="009D4183">
            <w:pPr>
              <w:pStyle w:val="ad"/>
              <w:spacing w:before="62" w:after="62"/>
              <w:jc w:val="left"/>
              <w:rPr>
                <w:lang w:val="de-DE"/>
              </w:rPr>
            </w:pPr>
            <w:r w:rsidRPr="00591F3D">
              <w:rPr>
                <w:lang w:val="de-DE"/>
              </w:rPr>
              <w:t>int am_uart_rngbuf_receive(</w:t>
            </w:r>
          </w:p>
          <w:p w14:paraId="3A7A9D4F" w14:textId="77777777" w:rsidR="009D4183" w:rsidRPr="00591F3D" w:rsidRDefault="009D4183" w:rsidP="009D4183">
            <w:pPr>
              <w:pStyle w:val="ad"/>
              <w:spacing w:before="62" w:after="62"/>
              <w:ind w:firstLineChars="200" w:firstLine="360"/>
              <w:jc w:val="left"/>
              <w:rPr>
                <w:lang w:val="de-DE"/>
              </w:rPr>
            </w:pPr>
            <w:r w:rsidRPr="00591F3D">
              <w:rPr>
                <w:lang w:val="de-DE"/>
              </w:rPr>
              <w:t>am_uart_rngbuf_handle_t handle,</w:t>
            </w:r>
          </w:p>
          <w:p w14:paraId="0CF1A277" w14:textId="77777777" w:rsidR="009D4183" w:rsidRPr="00591F3D" w:rsidRDefault="009D4183" w:rsidP="009D4183">
            <w:pPr>
              <w:pStyle w:val="ad"/>
              <w:spacing w:before="62" w:after="62"/>
              <w:ind w:firstLineChars="200" w:firstLine="360"/>
              <w:jc w:val="left"/>
              <w:rPr>
                <w:lang w:val="de-DE"/>
              </w:rPr>
            </w:pPr>
            <w:r w:rsidRPr="00591F3D">
              <w:rPr>
                <w:lang w:val="de-DE"/>
              </w:rPr>
              <w:lastRenderedPageBreak/>
              <w:t>uint8_t                *p_rxbuf,</w:t>
            </w:r>
          </w:p>
          <w:p w14:paraId="2CF25CA3" w14:textId="77777777" w:rsidR="009D4183" w:rsidRPr="00591F3D" w:rsidRDefault="009D4183" w:rsidP="009D4183">
            <w:pPr>
              <w:pStyle w:val="ad"/>
              <w:spacing w:before="62" w:after="62"/>
              <w:ind w:firstLineChars="200" w:firstLine="360"/>
              <w:jc w:val="left"/>
              <w:rPr>
                <w:lang w:val="de-DE"/>
              </w:rPr>
            </w:pPr>
            <w:r w:rsidRPr="00591F3D">
              <w:rPr>
                <w:lang w:val="de-DE"/>
              </w:rPr>
              <w:t>uint32_t               nbytes);</w:t>
            </w:r>
          </w:p>
        </w:tc>
        <w:tc>
          <w:tcPr>
            <w:tcW w:w="988" w:type="dxa"/>
            <w:tcBorders>
              <w:top w:val="single" w:sz="6" w:space="0" w:color="000000"/>
              <w:left w:val="double" w:sz="4" w:space="0" w:color="auto"/>
              <w:bottom w:val="single" w:sz="6" w:space="0" w:color="000000"/>
              <w:right w:val="single" w:sz="6" w:space="0" w:color="000000"/>
            </w:tcBorders>
            <w:vAlign w:val="center"/>
          </w:tcPr>
          <w:p w14:paraId="68D8B5E6" w14:textId="77777777" w:rsidR="009D4183" w:rsidRPr="00591F3D" w:rsidRDefault="009D4183" w:rsidP="009D4183">
            <w:pPr>
              <w:pStyle w:val="ad"/>
              <w:spacing w:before="62" w:after="62"/>
              <w:jc w:val="both"/>
            </w:pPr>
            <w:r w:rsidRPr="00591F3D">
              <w:rPr>
                <w:rFonts w:hint="eastAsia"/>
              </w:rPr>
              <w:lastRenderedPageBreak/>
              <w:t>接收</w:t>
            </w:r>
            <w:r w:rsidRPr="00591F3D">
              <w:rPr>
                <w:rFonts w:hint="eastAsia"/>
              </w:rPr>
              <w:lastRenderedPageBreak/>
              <w:t>数据</w:t>
            </w:r>
          </w:p>
        </w:tc>
      </w:tr>
      <w:tr w:rsidR="009D4183" w:rsidRPr="00591F3D" w14:paraId="3C4BDAA2" w14:textId="77777777" w:rsidTr="009D4183">
        <w:trPr>
          <w:jc w:val="center"/>
        </w:trPr>
        <w:tc>
          <w:tcPr>
            <w:tcW w:w="3802" w:type="dxa"/>
            <w:tcBorders>
              <w:top w:val="single" w:sz="6" w:space="0" w:color="000000"/>
              <w:left w:val="single" w:sz="6" w:space="0" w:color="000000"/>
              <w:bottom w:val="thickThinSmallGap" w:sz="24" w:space="0" w:color="auto"/>
              <w:right w:val="double" w:sz="4" w:space="0" w:color="auto"/>
            </w:tcBorders>
          </w:tcPr>
          <w:p w14:paraId="601030B6" w14:textId="77777777" w:rsidR="009D4183" w:rsidRPr="00591F3D" w:rsidRDefault="009D4183" w:rsidP="009D4183">
            <w:pPr>
              <w:pStyle w:val="ad"/>
              <w:spacing w:before="62" w:after="62"/>
              <w:ind w:left="2970" w:hangingChars="1650" w:hanging="2970"/>
              <w:jc w:val="left"/>
              <w:rPr>
                <w:lang w:val="de-DE"/>
              </w:rPr>
            </w:pPr>
            <w:r w:rsidRPr="00591F3D">
              <w:rPr>
                <w:lang w:val="de-DE"/>
              </w:rPr>
              <w:lastRenderedPageBreak/>
              <w:t>int am_uart_rngbuf_ioctl(</w:t>
            </w:r>
          </w:p>
          <w:p w14:paraId="68299294" w14:textId="77777777" w:rsidR="009D4183" w:rsidRPr="00591F3D" w:rsidRDefault="009D4183" w:rsidP="009D4183">
            <w:pPr>
              <w:pStyle w:val="ad"/>
              <w:spacing w:before="62" w:after="62"/>
              <w:ind w:firstLineChars="200" w:firstLine="360"/>
              <w:jc w:val="left"/>
              <w:rPr>
                <w:lang w:val="de-DE"/>
              </w:rPr>
            </w:pPr>
            <w:r w:rsidRPr="00591F3D">
              <w:rPr>
                <w:lang w:val="de-DE"/>
              </w:rPr>
              <w:t>am_uart_rngbuf_handle_t  handle,</w:t>
            </w:r>
          </w:p>
          <w:p w14:paraId="1DE91727" w14:textId="77777777" w:rsidR="009D4183" w:rsidRPr="00591F3D" w:rsidRDefault="009D4183" w:rsidP="009D4183">
            <w:pPr>
              <w:pStyle w:val="ad"/>
              <w:spacing w:before="62" w:after="62"/>
              <w:ind w:firstLineChars="200" w:firstLine="360"/>
              <w:jc w:val="left"/>
              <w:rPr>
                <w:lang w:val="de-DE"/>
              </w:rPr>
            </w:pPr>
            <w:r w:rsidRPr="00591F3D">
              <w:t>int                     request,</w:t>
            </w:r>
          </w:p>
          <w:p w14:paraId="1229EF6A" w14:textId="77777777" w:rsidR="009D4183" w:rsidRPr="00591F3D" w:rsidRDefault="009D4183" w:rsidP="009D4183">
            <w:pPr>
              <w:pStyle w:val="ad"/>
              <w:spacing w:before="62" w:after="62"/>
              <w:ind w:firstLineChars="200" w:firstLine="360"/>
              <w:jc w:val="left"/>
            </w:pPr>
            <w:r w:rsidRPr="00591F3D">
              <w:t>void                   *p_arg);</w:t>
            </w:r>
          </w:p>
        </w:tc>
        <w:tc>
          <w:tcPr>
            <w:tcW w:w="988" w:type="dxa"/>
            <w:tcBorders>
              <w:top w:val="single" w:sz="6" w:space="0" w:color="000000"/>
              <w:left w:val="double" w:sz="4" w:space="0" w:color="auto"/>
              <w:bottom w:val="thickThinSmallGap" w:sz="24" w:space="0" w:color="auto"/>
              <w:right w:val="single" w:sz="6" w:space="0" w:color="000000"/>
            </w:tcBorders>
            <w:vAlign w:val="center"/>
          </w:tcPr>
          <w:p w14:paraId="6DD26A7B" w14:textId="77777777" w:rsidR="009D4183" w:rsidRPr="00591F3D" w:rsidRDefault="009D4183" w:rsidP="009D4183">
            <w:pPr>
              <w:pStyle w:val="ad"/>
              <w:spacing w:before="62" w:after="62"/>
              <w:jc w:val="both"/>
            </w:pPr>
            <w:r w:rsidRPr="00591F3D">
              <w:rPr>
                <w:rFonts w:hint="eastAsia"/>
              </w:rPr>
              <w:t>控制函数</w:t>
            </w:r>
          </w:p>
        </w:tc>
      </w:tr>
    </w:tbl>
    <w:p w14:paraId="450F4CB2" w14:textId="77777777" w:rsidR="009D4183" w:rsidRPr="00591F3D" w:rsidRDefault="009D4183" w:rsidP="009D4183">
      <w:pPr>
        <w:pStyle w:val="40"/>
        <w:keepLines w:val="0"/>
        <w:tabs>
          <w:tab w:val="num" w:pos="710"/>
        </w:tabs>
        <w:ind w:leftChars="202" w:left="424" w:firstLine="0"/>
      </w:pPr>
      <w:r w:rsidRPr="00591F3D">
        <w:rPr>
          <w:rFonts w:hint="eastAsia"/>
        </w:rPr>
        <w:t>初始化</w:t>
      </w:r>
    </w:p>
    <w:p w14:paraId="76FE2C51" w14:textId="77777777" w:rsidR="009D4183" w:rsidRPr="00591F3D" w:rsidRDefault="009D4183" w:rsidP="009D4183">
      <w:pPr>
        <w:spacing w:before="62" w:after="62"/>
        <w:ind w:firstLine="420"/>
      </w:pPr>
      <w:r w:rsidRPr="00591F3D">
        <w:rPr>
          <w:rFonts w:hint="eastAsia"/>
        </w:rPr>
        <w:t>指定关联的串口外设（相应串口的实例句柄</w:t>
      </w:r>
      <w:r w:rsidRPr="00591F3D">
        <w:rPr>
          <w:rFonts w:hint="eastAsia"/>
        </w:rPr>
        <w:t>handle</w:t>
      </w:r>
      <w:r w:rsidRPr="00591F3D">
        <w:rPr>
          <w:rFonts w:hint="eastAsia"/>
        </w:rPr>
        <w:t>），以及用于发送和接收的数据缓冲区，初始化一个带缓冲区的串口实例，其函数原型如</w:t>
      </w:r>
      <w:r w:rsidRPr="00591F3D">
        <w:fldChar w:fldCharType="begin"/>
      </w:r>
      <w:r w:rsidRPr="00591F3D">
        <w:instrText xml:space="preserve"> </w:instrText>
      </w:r>
      <w:r w:rsidRPr="00591F3D">
        <w:rPr>
          <w:rFonts w:hint="eastAsia"/>
        </w:rPr>
        <w:instrText>REF _Ref525235430 \h</w:instrText>
      </w:r>
      <w:r w:rsidRPr="00591F3D">
        <w:instrText xml:space="preserve"> </w:instrText>
      </w:r>
      <w:r>
        <w:instrText xml:space="preserve"> \* MERGEFORMAT </w:instrText>
      </w:r>
      <w:r w:rsidRPr="00591F3D">
        <w:fldChar w:fldCharType="separate"/>
      </w:r>
      <w:r w:rsidR="00B93B10" w:rsidRPr="00591F3D">
        <w:rPr>
          <w:rFonts w:hint="eastAsia"/>
        </w:rPr>
        <w:t>程序清单</w:t>
      </w:r>
      <w:r w:rsidR="00B93B10">
        <w:t>5</w:t>
      </w:r>
      <w:r w:rsidR="00B93B10" w:rsidRPr="00591F3D">
        <w:t>.</w:t>
      </w:r>
      <w:r w:rsidR="00B93B10">
        <w:t>3</w:t>
      </w:r>
      <w:r w:rsidRPr="00591F3D">
        <w:fldChar w:fldCharType="end"/>
      </w:r>
      <w:r w:rsidRPr="00591F3D">
        <w:rPr>
          <w:rFonts w:hint="eastAsia"/>
        </w:rPr>
        <w:t>所示。</w:t>
      </w:r>
    </w:p>
    <w:p w14:paraId="0FF70F99" w14:textId="356730DE" w:rsidR="009D4183" w:rsidRPr="00591F3D" w:rsidRDefault="009D4183" w:rsidP="009D4183">
      <w:pPr>
        <w:pStyle w:val="a7"/>
      </w:pPr>
      <w:bookmarkStart w:id="267" w:name="_Ref525235430"/>
      <w:r w:rsidRPr="00591F3D">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3</w:t>
      </w:r>
      <w:r w:rsidR="00A26C7F">
        <w:fldChar w:fldCharType="end"/>
      </w:r>
      <w:bookmarkEnd w:id="267"/>
      <w:r w:rsidRPr="00591F3D">
        <w:rPr>
          <w:rFonts w:hint="eastAsia"/>
        </w:rPr>
        <w:t xml:space="preserve">  </w:t>
      </w:r>
      <w:r w:rsidRPr="00591F3D">
        <w:rPr>
          <w:rFonts w:hint="eastAsia"/>
        </w:rPr>
        <w:t>串口初始化函数原型</w:t>
      </w:r>
    </w:p>
    <w:p w14:paraId="141E10EA" w14:textId="77777777" w:rsidR="009D4183" w:rsidRPr="002F2A0F" w:rsidRDefault="009D4183" w:rsidP="002F2A0F">
      <w:pPr>
        <w:pStyle w:val="a5"/>
      </w:pPr>
      <w:r w:rsidRPr="002F2A0F">
        <w:t>am_uart_rngbuf_handle_t am_uart_rngbuf_init(</w:t>
      </w:r>
    </w:p>
    <w:p w14:paraId="607B9A8D" w14:textId="77777777" w:rsidR="009D4183" w:rsidRPr="002F2A0F" w:rsidRDefault="009D4183" w:rsidP="002F2A0F">
      <w:pPr>
        <w:pStyle w:val="a5"/>
      </w:pPr>
      <w:r w:rsidRPr="002F2A0F">
        <w:rPr>
          <w:rFonts w:hint="eastAsia"/>
        </w:rPr>
        <w:tab/>
      </w:r>
      <w:r w:rsidRPr="002F2A0F">
        <w:t xml:space="preserve">am_uart_rngbuf_dev_t </w:t>
      </w:r>
      <w:r w:rsidRPr="002F2A0F">
        <w:tab/>
        <w:t xml:space="preserve">*p_dev,  </w:t>
      </w:r>
      <w:r w:rsidRPr="002F2A0F">
        <w:rPr>
          <w:rFonts w:hint="eastAsia"/>
        </w:rPr>
        <w:tab/>
      </w:r>
      <w:r w:rsidRPr="002F2A0F">
        <w:rPr>
          <w:rFonts w:hint="eastAsia"/>
        </w:rPr>
        <w:tab/>
      </w:r>
      <w:r w:rsidRPr="002F2A0F">
        <w:rPr>
          <w:rFonts w:hint="eastAsia"/>
        </w:rPr>
        <w:tab/>
      </w:r>
      <w:r w:rsidRPr="002F2A0F">
        <w:tab/>
        <w:t xml:space="preserve">// </w:t>
      </w:r>
      <w:r w:rsidRPr="002F2A0F">
        <w:rPr>
          <w:rFonts w:hint="eastAsia"/>
        </w:rPr>
        <w:t>带缓冲区的</w:t>
      </w:r>
      <w:r w:rsidRPr="002F2A0F">
        <w:rPr>
          <w:rFonts w:hint="eastAsia"/>
        </w:rPr>
        <w:t>UART</w:t>
      </w:r>
      <w:r w:rsidRPr="002F2A0F">
        <w:rPr>
          <w:rFonts w:hint="eastAsia"/>
        </w:rPr>
        <w:t>设备</w:t>
      </w:r>
    </w:p>
    <w:p w14:paraId="00E5003F" w14:textId="77777777" w:rsidR="009D4183" w:rsidRPr="002F2A0F" w:rsidRDefault="009D4183" w:rsidP="002F2A0F">
      <w:pPr>
        <w:pStyle w:val="a5"/>
      </w:pPr>
      <w:r w:rsidRPr="002F2A0F">
        <w:rPr>
          <w:rFonts w:hint="eastAsia"/>
        </w:rPr>
        <w:tab/>
      </w:r>
      <w:r w:rsidRPr="002F2A0F">
        <w:t xml:space="preserve">am_uart_handle_t      </w:t>
      </w:r>
      <w:r w:rsidRPr="002F2A0F">
        <w:tab/>
        <w:t>handle,</w:t>
      </w:r>
      <w:r w:rsidRPr="002F2A0F">
        <w:tab/>
      </w:r>
      <w:r w:rsidRPr="002F2A0F">
        <w:rPr>
          <w:rFonts w:hint="eastAsia"/>
        </w:rPr>
        <w:tab/>
      </w:r>
      <w:r w:rsidRPr="002F2A0F">
        <w:rPr>
          <w:rFonts w:hint="eastAsia"/>
        </w:rPr>
        <w:tab/>
      </w:r>
      <w:r w:rsidRPr="002F2A0F">
        <w:tab/>
        <w:t>// UART</w:t>
      </w:r>
      <w:r w:rsidRPr="002F2A0F">
        <w:rPr>
          <w:rFonts w:hint="eastAsia"/>
        </w:rPr>
        <w:t>实例句柄</w:t>
      </w:r>
      <w:r w:rsidRPr="002F2A0F">
        <w:t>handle</w:t>
      </w:r>
    </w:p>
    <w:p w14:paraId="6C472F60" w14:textId="77777777" w:rsidR="009D4183" w:rsidRPr="002F2A0F" w:rsidRDefault="009D4183" w:rsidP="002F2A0F">
      <w:pPr>
        <w:pStyle w:val="a5"/>
      </w:pPr>
      <w:r w:rsidRPr="002F2A0F">
        <w:rPr>
          <w:rFonts w:hint="eastAsia"/>
        </w:rPr>
        <w:tab/>
      </w:r>
      <w:r w:rsidRPr="002F2A0F">
        <w:t xml:space="preserve">char                 </w:t>
      </w:r>
      <w:r w:rsidRPr="002F2A0F">
        <w:tab/>
        <w:t>*p_rxbuf,</w:t>
      </w:r>
      <w:r w:rsidRPr="002F2A0F">
        <w:tab/>
      </w:r>
      <w:r w:rsidRPr="002F2A0F">
        <w:rPr>
          <w:rFonts w:hint="eastAsia"/>
        </w:rPr>
        <w:tab/>
      </w:r>
      <w:r w:rsidRPr="002F2A0F">
        <w:tab/>
      </w:r>
      <w:r w:rsidRPr="002F2A0F">
        <w:tab/>
        <w:t xml:space="preserve">// </w:t>
      </w:r>
      <w:r w:rsidRPr="002F2A0F">
        <w:rPr>
          <w:rFonts w:hint="eastAsia"/>
        </w:rPr>
        <w:t>接收数据缓冲区</w:t>
      </w:r>
    </w:p>
    <w:p w14:paraId="01F16274" w14:textId="77777777" w:rsidR="009D4183" w:rsidRPr="002F2A0F" w:rsidRDefault="009D4183" w:rsidP="002F2A0F">
      <w:pPr>
        <w:pStyle w:val="a5"/>
      </w:pPr>
      <w:r w:rsidRPr="002F2A0F">
        <w:rPr>
          <w:rFonts w:hint="eastAsia"/>
        </w:rPr>
        <w:tab/>
      </w:r>
      <w:r w:rsidRPr="002F2A0F">
        <w:t xml:space="preserve">uint32_t              </w:t>
      </w:r>
      <w:r w:rsidRPr="002F2A0F">
        <w:tab/>
        <w:t>rxbuf_size,</w:t>
      </w:r>
      <w:r w:rsidRPr="002F2A0F">
        <w:tab/>
      </w:r>
      <w:r w:rsidRPr="002F2A0F">
        <w:rPr>
          <w:rFonts w:hint="eastAsia"/>
        </w:rPr>
        <w:tab/>
      </w:r>
      <w:r w:rsidRPr="002F2A0F">
        <w:tab/>
      </w:r>
      <w:r w:rsidRPr="002F2A0F">
        <w:tab/>
        <w:t xml:space="preserve">// </w:t>
      </w:r>
      <w:r w:rsidRPr="002F2A0F">
        <w:rPr>
          <w:rFonts w:hint="eastAsia"/>
        </w:rPr>
        <w:t>接收数据缓冲区的大小</w:t>
      </w:r>
    </w:p>
    <w:p w14:paraId="245A9C70" w14:textId="77777777" w:rsidR="009D4183" w:rsidRPr="002F2A0F" w:rsidRDefault="009D4183" w:rsidP="002F2A0F">
      <w:pPr>
        <w:pStyle w:val="a5"/>
      </w:pPr>
      <w:r w:rsidRPr="002F2A0F">
        <w:rPr>
          <w:rFonts w:hint="eastAsia"/>
        </w:rPr>
        <w:tab/>
      </w:r>
      <w:r w:rsidRPr="002F2A0F">
        <w:t xml:space="preserve">char                 </w:t>
      </w:r>
      <w:r w:rsidRPr="002F2A0F">
        <w:tab/>
        <w:t>*p_txbuf,</w:t>
      </w:r>
      <w:r w:rsidRPr="002F2A0F">
        <w:rPr>
          <w:rFonts w:hint="eastAsia"/>
        </w:rPr>
        <w:tab/>
      </w:r>
      <w:r w:rsidRPr="002F2A0F">
        <w:rPr>
          <w:rFonts w:hint="eastAsia"/>
        </w:rPr>
        <w:tab/>
      </w:r>
      <w:r w:rsidRPr="002F2A0F">
        <w:tab/>
      </w:r>
      <w:r w:rsidRPr="002F2A0F">
        <w:tab/>
        <w:t xml:space="preserve">// </w:t>
      </w:r>
      <w:r w:rsidRPr="002F2A0F">
        <w:rPr>
          <w:rFonts w:hint="eastAsia"/>
        </w:rPr>
        <w:t>发送数据缓冲区</w:t>
      </w:r>
    </w:p>
    <w:p w14:paraId="4330332E" w14:textId="77777777" w:rsidR="009D4183" w:rsidRPr="002F2A0F" w:rsidRDefault="009D4183" w:rsidP="002F2A0F">
      <w:pPr>
        <w:pStyle w:val="a5"/>
      </w:pPr>
      <w:r w:rsidRPr="002F2A0F">
        <w:rPr>
          <w:rFonts w:hint="eastAsia"/>
        </w:rPr>
        <w:tab/>
      </w:r>
      <w:r w:rsidRPr="002F2A0F">
        <w:t xml:space="preserve">uint32_t              </w:t>
      </w:r>
      <w:r w:rsidRPr="002F2A0F">
        <w:tab/>
        <w:t xml:space="preserve">txbuf_size); </w:t>
      </w:r>
      <w:r w:rsidRPr="002F2A0F">
        <w:rPr>
          <w:rFonts w:hint="eastAsia"/>
        </w:rPr>
        <w:tab/>
      </w:r>
      <w:r w:rsidRPr="002F2A0F">
        <w:rPr>
          <w:rFonts w:hint="eastAsia"/>
        </w:rPr>
        <w:tab/>
      </w:r>
      <w:r w:rsidRPr="002F2A0F">
        <w:tab/>
        <w:t xml:space="preserve">// </w:t>
      </w:r>
      <w:r w:rsidRPr="002F2A0F">
        <w:rPr>
          <w:rFonts w:hint="eastAsia"/>
        </w:rPr>
        <w:t>发送数据缓冲区的大小</w:t>
      </w:r>
    </w:p>
    <w:p w14:paraId="2B2848EC" w14:textId="77777777" w:rsidR="009D4183" w:rsidRPr="00591F3D" w:rsidRDefault="009D4183" w:rsidP="009D4183">
      <w:pPr>
        <w:spacing w:before="62" w:after="62"/>
        <w:ind w:firstLine="420"/>
        <w:rPr>
          <w:lang w:val="de-DE"/>
        </w:rPr>
      </w:pPr>
      <w:r w:rsidRPr="00591F3D">
        <w:rPr>
          <w:rFonts w:hint="eastAsia"/>
        </w:rPr>
        <w:t>其中</w:t>
      </w:r>
      <w:r w:rsidRPr="00591F3D">
        <w:rPr>
          <w:rFonts w:hint="eastAsia"/>
          <w:lang w:val="de-DE"/>
        </w:rPr>
        <w:t>，</w:t>
      </w:r>
      <w:r w:rsidRPr="00591F3D">
        <w:rPr>
          <w:rFonts w:hint="eastAsia"/>
          <w:lang w:val="de-DE"/>
        </w:rPr>
        <w:t xml:space="preserve"> p_dev</w:t>
      </w:r>
      <w:r w:rsidRPr="00591F3D">
        <w:rPr>
          <w:rFonts w:hint="eastAsia"/>
        </w:rPr>
        <w:t>为指向</w:t>
      </w:r>
      <w:r w:rsidRPr="00591F3D">
        <w:rPr>
          <w:lang w:val="de-DE"/>
        </w:rPr>
        <w:t>am_uart_rngbuf_dev_t</w:t>
      </w:r>
      <w:r w:rsidRPr="00591F3D">
        <w:rPr>
          <w:rFonts w:hint="eastAsia"/>
        </w:rPr>
        <w:t>类型的带缓冲区的串口实例指针</w:t>
      </w:r>
      <w:r w:rsidRPr="00591F3D">
        <w:rPr>
          <w:rFonts w:hint="eastAsia"/>
          <w:lang w:val="de-DE"/>
        </w:rPr>
        <w:t>，</w:t>
      </w:r>
      <w:r w:rsidRPr="00591F3D">
        <w:rPr>
          <w:rFonts w:hint="eastAsia"/>
        </w:rPr>
        <w:t>在使用时</w:t>
      </w:r>
      <w:r w:rsidRPr="00591F3D">
        <w:rPr>
          <w:rFonts w:hint="eastAsia"/>
          <w:lang w:val="de-DE"/>
        </w:rPr>
        <w:t>，</w:t>
      </w:r>
      <w:r w:rsidRPr="00591F3D">
        <w:rPr>
          <w:rFonts w:hint="eastAsia"/>
        </w:rPr>
        <w:t>只需要定义一个</w:t>
      </w:r>
      <w:r w:rsidRPr="00591F3D">
        <w:rPr>
          <w:lang w:val="de-DE"/>
        </w:rPr>
        <w:t>am_uart_rngbuf_dev_t</w:t>
      </w:r>
      <w:r w:rsidRPr="00591F3D">
        <w:rPr>
          <w:rFonts w:hint="eastAsia"/>
        </w:rPr>
        <w:t>类型</w:t>
      </w:r>
      <w:r w:rsidRPr="00591F3D">
        <w:rPr>
          <w:rFonts w:hint="eastAsia"/>
          <w:lang w:val="de-DE"/>
        </w:rPr>
        <w:t>（</w:t>
      </w:r>
      <w:r w:rsidRPr="00591F3D">
        <w:rPr>
          <w:rFonts w:hint="eastAsia"/>
          <w:lang w:val="de-DE"/>
        </w:rPr>
        <w:t>am_uart_rngbuf.h</w:t>
      </w:r>
      <w:r w:rsidRPr="00591F3D">
        <w:rPr>
          <w:rFonts w:hint="eastAsia"/>
          <w:lang w:val="de-DE"/>
        </w:rPr>
        <w:t>）</w:t>
      </w:r>
      <w:r w:rsidRPr="00591F3D">
        <w:rPr>
          <w:rFonts w:hint="eastAsia"/>
        </w:rPr>
        <w:t>的实例即可</w:t>
      </w:r>
      <w:r w:rsidRPr="00591F3D">
        <w:rPr>
          <w:rFonts w:hint="eastAsia"/>
          <w:lang w:val="de-DE"/>
        </w:rPr>
        <w:t>：</w:t>
      </w:r>
    </w:p>
    <w:p w14:paraId="43825E13" w14:textId="77777777" w:rsidR="009D4183" w:rsidRPr="00591F3D" w:rsidRDefault="009D4183" w:rsidP="009D4183">
      <w:pPr>
        <w:pStyle w:val="a5"/>
        <w:spacing w:before="62" w:after="62"/>
      </w:pPr>
      <w:r w:rsidRPr="00591F3D">
        <w:t>am_uart_</w:t>
      </w:r>
      <w:r w:rsidRPr="00591F3D">
        <w:rPr>
          <w:rFonts w:hint="eastAsia"/>
        </w:rPr>
        <w:t>rngbuf</w:t>
      </w:r>
      <w:r w:rsidRPr="00591F3D">
        <w:t>_dev_t  g_uart0_rngbuf_dev;</w:t>
      </w:r>
    </w:p>
    <w:p w14:paraId="7B5FDEA8" w14:textId="77777777" w:rsidR="009D4183" w:rsidRPr="00591F3D" w:rsidRDefault="009D4183" w:rsidP="009D4183">
      <w:pPr>
        <w:spacing w:before="62" w:after="62"/>
        <w:ind w:firstLine="420"/>
      </w:pPr>
      <w:r w:rsidRPr="00591F3D">
        <w:rPr>
          <w:rFonts w:hint="eastAsia"/>
        </w:rPr>
        <w:t>其中</w:t>
      </w:r>
      <w:r w:rsidRPr="00591F3D">
        <w:rPr>
          <w:rFonts w:hint="eastAsia"/>
          <w:lang w:val="de-DE"/>
        </w:rPr>
        <w:t>，</w:t>
      </w:r>
      <w:r w:rsidRPr="00591F3D">
        <w:rPr>
          <w:lang w:val="de-DE"/>
        </w:rPr>
        <w:t>g_uart0_rngbuf_dev</w:t>
      </w:r>
      <w:r w:rsidRPr="00591F3D">
        <w:rPr>
          <w:rFonts w:hint="eastAsia"/>
        </w:rPr>
        <w:t>为用户自定义的实例</w:t>
      </w:r>
      <w:r w:rsidRPr="00591F3D">
        <w:rPr>
          <w:rFonts w:hint="eastAsia"/>
          <w:lang w:val="de-DE"/>
        </w:rPr>
        <w:t>，</w:t>
      </w:r>
      <w:r w:rsidRPr="00591F3D">
        <w:rPr>
          <w:rFonts w:hint="eastAsia"/>
        </w:rPr>
        <w:t>其地址作为</w:t>
      </w:r>
      <w:r w:rsidRPr="00591F3D">
        <w:rPr>
          <w:lang w:val="de-DE"/>
        </w:rPr>
        <w:t>p_dev</w:t>
      </w:r>
      <w:r w:rsidRPr="00591F3D">
        <w:rPr>
          <w:rFonts w:hint="eastAsia"/>
        </w:rPr>
        <w:t>的实参传递。</w:t>
      </w:r>
      <w:r w:rsidRPr="00591F3D">
        <w:rPr>
          <w:rFonts w:hint="eastAsia"/>
        </w:rPr>
        <w:t>handle</w:t>
      </w:r>
      <w:r w:rsidRPr="00591F3D">
        <w:rPr>
          <w:rFonts w:hint="eastAsia"/>
        </w:rPr>
        <w:t>为</w:t>
      </w:r>
      <w:r w:rsidRPr="00591F3D">
        <w:rPr>
          <w:rFonts w:hint="eastAsia"/>
        </w:rPr>
        <w:t xml:space="preserve"> UART</w:t>
      </w:r>
      <w:r w:rsidRPr="00591F3D">
        <w:rPr>
          <w:rFonts w:hint="eastAsia"/>
        </w:rPr>
        <w:t>实例句柄，用于指定该带缓冲区的串口实际关联的串口。</w:t>
      </w:r>
      <w:r w:rsidRPr="00591F3D">
        <w:rPr>
          <w:rFonts w:hint="eastAsia"/>
        </w:rPr>
        <w:t>p_rxbuf</w:t>
      </w:r>
      <w:r w:rsidRPr="00591F3D">
        <w:rPr>
          <w:rFonts w:hint="eastAsia"/>
        </w:rPr>
        <w:t>和</w:t>
      </w:r>
      <w:r w:rsidRPr="00591F3D">
        <w:rPr>
          <w:rFonts w:hint="eastAsia"/>
        </w:rPr>
        <w:t>rxbuf_size</w:t>
      </w:r>
      <w:r w:rsidRPr="00591F3D">
        <w:rPr>
          <w:rFonts w:hint="eastAsia"/>
        </w:rPr>
        <w:t>用于指定接收缓冲区及其大小，</w:t>
      </w:r>
      <w:r w:rsidRPr="00591F3D">
        <w:rPr>
          <w:rFonts w:hint="eastAsia"/>
        </w:rPr>
        <w:t>p_txbuf</w:t>
      </w:r>
      <w:r w:rsidRPr="00591F3D">
        <w:rPr>
          <w:rFonts w:hint="eastAsia"/>
        </w:rPr>
        <w:t>和</w:t>
      </w:r>
      <w:r w:rsidRPr="00591F3D">
        <w:rPr>
          <w:rFonts w:hint="eastAsia"/>
        </w:rPr>
        <w:t>txbuf_size</w:t>
      </w:r>
      <w:r w:rsidRPr="00591F3D">
        <w:rPr>
          <w:rFonts w:hint="eastAsia"/>
        </w:rPr>
        <w:t>用于指定发送缓冲区及其大小。</w:t>
      </w:r>
    </w:p>
    <w:p w14:paraId="27EDD87B" w14:textId="77777777" w:rsidR="009D4183" w:rsidRPr="00591F3D" w:rsidRDefault="009D4183" w:rsidP="009D4183">
      <w:pPr>
        <w:spacing w:before="62" w:after="62"/>
        <w:ind w:firstLine="420"/>
        <w:rPr>
          <w:lang w:val="de-DE"/>
        </w:rPr>
      </w:pPr>
      <w:r w:rsidRPr="00591F3D">
        <w:rPr>
          <w:rFonts w:hint="eastAsia"/>
          <w:lang w:val="de-DE"/>
        </w:rPr>
        <w:t>函数的返回值为带缓冲区串口的实例句柄，可用作其它通用接口函数中</w:t>
      </w:r>
      <w:r w:rsidRPr="00591F3D">
        <w:rPr>
          <w:rFonts w:hint="eastAsia"/>
          <w:lang w:val="de-DE"/>
        </w:rPr>
        <w:t>handle</w:t>
      </w:r>
      <w:r w:rsidRPr="00591F3D">
        <w:rPr>
          <w:rFonts w:hint="eastAsia"/>
          <w:lang w:val="de-DE"/>
        </w:rPr>
        <w:t>参数的实参。</w:t>
      </w:r>
      <w:r w:rsidRPr="00591F3D">
        <w:rPr>
          <w:rFonts w:hint="eastAsia"/>
        </w:rPr>
        <w:t>其类型</w:t>
      </w:r>
      <w:r w:rsidRPr="00591F3D">
        <w:t>am_uart_rngbuf_handle_t</w:t>
      </w:r>
      <w:r w:rsidRPr="00591F3D">
        <w:rPr>
          <w:rFonts w:hint="eastAsia"/>
          <w:lang w:val="de-DE"/>
        </w:rPr>
        <w:t>（</w:t>
      </w:r>
      <w:r w:rsidRPr="00591F3D">
        <w:rPr>
          <w:lang w:val="de-DE"/>
        </w:rPr>
        <w:t>am_</w:t>
      </w:r>
      <w:r w:rsidRPr="00591F3D">
        <w:rPr>
          <w:rFonts w:hint="eastAsia"/>
          <w:lang w:val="de-DE"/>
        </w:rPr>
        <w:t>uart_rngbuf</w:t>
      </w:r>
      <w:r w:rsidRPr="00591F3D">
        <w:rPr>
          <w:lang w:val="de-DE"/>
        </w:rPr>
        <w:t>.h</w:t>
      </w:r>
      <w:r w:rsidRPr="00591F3D">
        <w:rPr>
          <w:rFonts w:hint="eastAsia"/>
          <w:lang w:val="de-DE"/>
        </w:rPr>
        <w:t>）</w:t>
      </w:r>
      <w:r w:rsidRPr="00591F3D">
        <w:rPr>
          <w:rFonts w:hint="eastAsia"/>
        </w:rPr>
        <w:t>定义如下</w:t>
      </w:r>
      <w:r w:rsidRPr="00591F3D">
        <w:rPr>
          <w:rFonts w:hint="eastAsia"/>
          <w:lang w:val="de-DE"/>
        </w:rPr>
        <w:t>：</w:t>
      </w:r>
    </w:p>
    <w:p w14:paraId="6A96AD7D" w14:textId="77777777" w:rsidR="009D4183" w:rsidRPr="00591F3D" w:rsidRDefault="009D4183" w:rsidP="009D4183">
      <w:pPr>
        <w:pStyle w:val="a5"/>
        <w:spacing w:before="62" w:after="62"/>
      </w:pPr>
      <w:r w:rsidRPr="00591F3D">
        <w:t>typedef struct am_uart_rngbuf_dev * am_uart_rngbuf_handle_t;</w:t>
      </w:r>
    </w:p>
    <w:p w14:paraId="318A8734" w14:textId="77777777" w:rsidR="009D4183" w:rsidRPr="00591F3D" w:rsidRDefault="009D4183" w:rsidP="009D4183">
      <w:pPr>
        <w:pStyle w:val="23"/>
        <w:spacing w:before="62" w:after="62"/>
        <w:rPr>
          <w:lang w:val="de-DE"/>
        </w:rPr>
      </w:pPr>
      <w:r w:rsidRPr="00591F3D">
        <w:rPr>
          <w:rFonts w:hint="eastAsia"/>
          <w:lang w:val="de-DE"/>
        </w:rPr>
        <w:t>如果返回值为</w:t>
      </w:r>
      <w:r w:rsidRPr="00591F3D">
        <w:rPr>
          <w:rFonts w:hint="eastAsia"/>
          <w:lang w:val="de-DE"/>
        </w:rPr>
        <w:t>NULL</w:t>
      </w:r>
      <w:r w:rsidRPr="00591F3D">
        <w:rPr>
          <w:rFonts w:hint="eastAsia"/>
          <w:lang w:val="de-DE"/>
        </w:rPr>
        <w:t>，表明初始化失败，初始化函数使用范例详见</w:t>
      </w:r>
      <w:r w:rsidRPr="00591F3D">
        <w:fldChar w:fldCharType="begin"/>
      </w:r>
      <w:r w:rsidRPr="00591F3D">
        <w:instrText xml:space="preserve">REF _Ref428787026 \h \* MERGEFORMAT </w:instrText>
      </w:r>
      <w:r w:rsidRPr="00591F3D">
        <w:fldChar w:fldCharType="separate"/>
      </w:r>
      <w:r w:rsidR="00B93B10" w:rsidRPr="00591F3D">
        <w:rPr>
          <w:rFonts w:hint="eastAsia"/>
        </w:rPr>
        <w:t>程序清单</w:t>
      </w:r>
      <w:r w:rsidR="00B93B10" w:rsidRPr="00B93B10">
        <w:t>5.4</w:t>
      </w:r>
      <w:r w:rsidRPr="00591F3D">
        <w:fldChar w:fldCharType="end"/>
      </w:r>
      <w:r w:rsidRPr="00591F3D">
        <w:rPr>
          <w:rFonts w:hint="eastAsia"/>
          <w:lang w:val="de-DE"/>
        </w:rPr>
        <w:t>。</w:t>
      </w:r>
    </w:p>
    <w:p w14:paraId="2A7193DC" w14:textId="7DE9CFB8" w:rsidR="009D4183" w:rsidRPr="00591F3D" w:rsidRDefault="009D4183" w:rsidP="009D4183">
      <w:pPr>
        <w:pStyle w:val="a7"/>
        <w:spacing w:before="62" w:after="62"/>
        <w:rPr>
          <w:lang w:val="de-DE"/>
        </w:rPr>
      </w:pPr>
      <w:bookmarkStart w:id="268" w:name="_Ref428787026"/>
      <w:bookmarkStart w:id="269" w:name="_Ref428787023"/>
      <w:r w:rsidRPr="00591F3D">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4</w:t>
      </w:r>
      <w:r w:rsidR="00A26C7F">
        <w:fldChar w:fldCharType="end"/>
      </w:r>
      <w:bookmarkEnd w:id="268"/>
      <w:r w:rsidRPr="00591F3D">
        <w:rPr>
          <w:lang w:val="de-DE"/>
        </w:rPr>
        <w:t xml:space="preserve">  am_uart_rngbuf_init()</w:t>
      </w:r>
      <w:r w:rsidRPr="00591F3D">
        <w:rPr>
          <w:rFonts w:hint="eastAsia"/>
        </w:rPr>
        <w:t>范例程序</w:t>
      </w:r>
      <w:bookmarkEnd w:id="269"/>
    </w:p>
    <w:p w14:paraId="62421AB6" w14:textId="77777777" w:rsidR="009D4183" w:rsidRPr="002F2A0F" w:rsidRDefault="009D4183" w:rsidP="002F2A0F">
      <w:pPr>
        <w:pStyle w:val="a5"/>
      </w:pPr>
      <w:r w:rsidRPr="002F2A0F">
        <w:rPr>
          <w:rFonts w:hint="eastAsia"/>
        </w:rPr>
        <w:t>1</w:t>
      </w:r>
      <w:r w:rsidRPr="002F2A0F">
        <w:rPr>
          <w:rFonts w:hint="eastAsia"/>
        </w:rPr>
        <w:tab/>
      </w:r>
      <w:r w:rsidRPr="002F2A0F">
        <w:t>static uint8_t uart_rxbuf[128];</w:t>
      </w:r>
      <w:r w:rsidRPr="002F2A0F">
        <w:tab/>
      </w:r>
      <w:r w:rsidRPr="002F2A0F">
        <w:tab/>
      </w:r>
      <w:r w:rsidRPr="002F2A0F">
        <w:rPr>
          <w:rFonts w:hint="eastAsia"/>
        </w:rPr>
        <w:tab/>
      </w:r>
      <w:r w:rsidRPr="002F2A0F">
        <w:rPr>
          <w:rFonts w:hint="eastAsia"/>
        </w:rPr>
        <w:tab/>
      </w:r>
      <w:r w:rsidRPr="002F2A0F">
        <w:rPr>
          <w:rFonts w:hint="eastAsia"/>
        </w:rPr>
        <w:tab/>
      </w:r>
      <w:r w:rsidRPr="002F2A0F">
        <w:t xml:space="preserve">// </w:t>
      </w:r>
      <w:r w:rsidRPr="002F2A0F">
        <w:rPr>
          <w:rFonts w:hint="eastAsia"/>
        </w:rPr>
        <w:t>定义用于接收数据的缓冲区，大小为</w:t>
      </w:r>
      <w:r w:rsidRPr="002F2A0F">
        <w:t>128</w:t>
      </w:r>
    </w:p>
    <w:p w14:paraId="1D07B660" w14:textId="77777777" w:rsidR="009D4183" w:rsidRPr="002F2A0F" w:rsidRDefault="009D4183" w:rsidP="002F2A0F">
      <w:pPr>
        <w:pStyle w:val="a5"/>
      </w:pPr>
      <w:r w:rsidRPr="002F2A0F">
        <w:rPr>
          <w:rFonts w:hint="eastAsia"/>
        </w:rPr>
        <w:t>2</w:t>
      </w:r>
      <w:r w:rsidRPr="002F2A0F">
        <w:rPr>
          <w:rFonts w:hint="eastAsia"/>
        </w:rPr>
        <w:tab/>
      </w:r>
      <w:r w:rsidRPr="002F2A0F">
        <w:t>static uint8_t uart_txbuf[128];</w:t>
      </w:r>
      <w:r w:rsidRPr="002F2A0F">
        <w:tab/>
      </w:r>
      <w:r w:rsidRPr="002F2A0F">
        <w:tab/>
      </w:r>
      <w:r w:rsidRPr="002F2A0F">
        <w:rPr>
          <w:rFonts w:hint="eastAsia"/>
        </w:rPr>
        <w:tab/>
      </w:r>
      <w:r w:rsidRPr="002F2A0F">
        <w:rPr>
          <w:rFonts w:hint="eastAsia"/>
        </w:rPr>
        <w:tab/>
      </w:r>
      <w:r w:rsidRPr="002F2A0F">
        <w:rPr>
          <w:rFonts w:hint="eastAsia"/>
        </w:rPr>
        <w:tab/>
      </w:r>
      <w:r w:rsidRPr="002F2A0F">
        <w:t xml:space="preserve">// </w:t>
      </w:r>
      <w:r w:rsidRPr="002F2A0F">
        <w:rPr>
          <w:rFonts w:hint="eastAsia"/>
        </w:rPr>
        <w:t>定义用于发送数据的缓冲区，大小为</w:t>
      </w:r>
      <w:r w:rsidRPr="002F2A0F">
        <w:t>128</w:t>
      </w:r>
    </w:p>
    <w:p w14:paraId="4BEC36D3" w14:textId="77777777" w:rsidR="009D4183" w:rsidRPr="002F2A0F" w:rsidRDefault="009D4183" w:rsidP="002F2A0F">
      <w:pPr>
        <w:pStyle w:val="a5"/>
      </w:pPr>
      <w:r w:rsidRPr="002F2A0F">
        <w:rPr>
          <w:rFonts w:hint="eastAsia"/>
        </w:rPr>
        <w:t>3</w:t>
      </w:r>
      <w:r w:rsidRPr="002F2A0F">
        <w:rPr>
          <w:rFonts w:hint="eastAsia"/>
        </w:rPr>
        <w:tab/>
      </w:r>
      <w:r w:rsidRPr="002F2A0F">
        <w:t xml:space="preserve">am_uart_rngbuf_dev_t </w:t>
      </w:r>
      <w:r w:rsidRPr="002F2A0F">
        <w:tab/>
        <w:t>g_uart_rngbuf_dev;</w:t>
      </w:r>
    </w:p>
    <w:p w14:paraId="40000E1A" w14:textId="77777777" w:rsidR="009D4183" w:rsidRPr="002F2A0F" w:rsidRDefault="009D4183" w:rsidP="002F2A0F">
      <w:pPr>
        <w:pStyle w:val="a5"/>
      </w:pPr>
      <w:r w:rsidRPr="002F2A0F">
        <w:rPr>
          <w:rFonts w:hint="eastAsia"/>
        </w:rPr>
        <w:t>4</w:t>
      </w:r>
      <w:r w:rsidRPr="002F2A0F">
        <w:rPr>
          <w:rFonts w:hint="eastAsia"/>
        </w:rPr>
        <w:tab/>
      </w:r>
      <w:r w:rsidRPr="002F2A0F">
        <w:t xml:space="preserve">am_uart_rngbuf_handle_t  </w:t>
      </w:r>
      <w:r w:rsidRPr="002F2A0F">
        <w:tab/>
        <w:t>g_uart_rngbuf_handle;</w:t>
      </w:r>
    </w:p>
    <w:p w14:paraId="5D29BFEE" w14:textId="77777777" w:rsidR="009D4183" w:rsidRPr="002F2A0F" w:rsidRDefault="009D4183" w:rsidP="002F2A0F">
      <w:pPr>
        <w:pStyle w:val="a5"/>
      </w:pPr>
      <w:r w:rsidRPr="002F2A0F">
        <w:rPr>
          <w:rFonts w:hint="eastAsia"/>
        </w:rPr>
        <w:t>5</w:t>
      </w:r>
    </w:p>
    <w:p w14:paraId="25B4E80D" w14:textId="77777777" w:rsidR="009D4183" w:rsidRPr="002F2A0F" w:rsidRDefault="009D4183" w:rsidP="002F2A0F">
      <w:pPr>
        <w:pStyle w:val="a5"/>
      </w:pPr>
      <w:r w:rsidRPr="002F2A0F">
        <w:rPr>
          <w:rFonts w:hint="eastAsia"/>
        </w:rPr>
        <w:t>6</w:t>
      </w:r>
      <w:r w:rsidRPr="002F2A0F">
        <w:rPr>
          <w:rFonts w:hint="eastAsia"/>
        </w:rPr>
        <w:tab/>
      </w:r>
      <w:r w:rsidRPr="002F2A0F">
        <w:t>g_uart_rngbuf_handle = am_uart_rngbuf_init(</w:t>
      </w:r>
    </w:p>
    <w:p w14:paraId="2837055A" w14:textId="77777777" w:rsidR="009D4183" w:rsidRPr="002F2A0F" w:rsidRDefault="009D4183" w:rsidP="002F2A0F">
      <w:pPr>
        <w:pStyle w:val="a5"/>
      </w:pPr>
      <w:r w:rsidRPr="002F2A0F">
        <w:rPr>
          <w:rFonts w:hint="eastAsia"/>
        </w:rPr>
        <w:t>7</w:t>
      </w:r>
      <w:r w:rsidRPr="002F2A0F">
        <w:rPr>
          <w:rFonts w:hint="eastAsia"/>
        </w:rPr>
        <w:tab/>
      </w:r>
      <w:r w:rsidRPr="002F2A0F">
        <w:rPr>
          <w:rFonts w:hint="eastAsia"/>
        </w:rPr>
        <w:tab/>
      </w:r>
      <w:r w:rsidRPr="002F2A0F">
        <w:t>&amp;g_uart_rngbuf_dev,</w:t>
      </w:r>
    </w:p>
    <w:p w14:paraId="61D5243C" w14:textId="77777777" w:rsidR="009D4183" w:rsidRPr="002F2A0F" w:rsidRDefault="009D4183" w:rsidP="002F2A0F">
      <w:pPr>
        <w:pStyle w:val="a5"/>
      </w:pPr>
      <w:r w:rsidRPr="002F2A0F">
        <w:rPr>
          <w:rFonts w:hint="eastAsia"/>
        </w:rPr>
        <w:t>8</w:t>
      </w:r>
      <w:r w:rsidRPr="002F2A0F">
        <w:rPr>
          <w:rFonts w:hint="eastAsia"/>
        </w:rPr>
        <w:tab/>
      </w:r>
      <w:r w:rsidRPr="002F2A0F">
        <w:rPr>
          <w:rFonts w:hint="eastAsia"/>
        </w:rPr>
        <w:tab/>
      </w:r>
      <w:r w:rsidRPr="002F2A0F">
        <w:t xml:space="preserve">uart_handle, </w:t>
      </w:r>
      <w:r w:rsidRPr="002F2A0F">
        <w:tab/>
      </w:r>
      <w:r w:rsidRPr="002F2A0F">
        <w:tab/>
      </w:r>
      <w:r w:rsidRPr="002F2A0F">
        <w:tab/>
      </w:r>
      <w:r w:rsidRPr="002F2A0F">
        <w:rPr>
          <w:rFonts w:hint="eastAsia"/>
        </w:rPr>
        <w:tab/>
      </w:r>
      <w:r w:rsidRPr="002F2A0F">
        <w:rPr>
          <w:rFonts w:hint="eastAsia"/>
        </w:rPr>
        <w:tab/>
      </w:r>
      <w:r w:rsidRPr="002F2A0F">
        <w:rPr>
          <w:rFonts w:hint="eastAsia"/>
        </w:rPr>
        <w:tab/>
      </w:r>
      <w:r w:rsidRPr="002F2A0F">
        <w:rPr>
          <w:rFonts w:hint="eastAsia"/>
        </w:rPr>
        <w:tab/>
      </w:r>
      <w:r w:rsidRPr="002F2A0F">
        <w:t>// UART</w:t>
      </w:r>
      <w:r w:rsidRPr="002F2A0F">
        <w:rPr>
          <w:rFonts w:hint="eastAsia"/>
        </w:rPr>
        <w:t>实例句柄</w:t>
      </w:r>
      <w:r w:rsidRPr="002F2A0F">
        <w:t>handle</w:t>
      </w:r>
    </w:p>
    <w:p w14:paraId="48DC0A22" w14:textId="77777777" w:rsidR="009D4183" w:rsidRPr="002F2A0F" w:rsidRDefault="009D4183" w:rsidP="002F2A0F">
      <w:pPr>
        <w:pStyle w:val="a5"/>
      </w:pPr>
      <w:r w:rsidRPr="002F2A0F">
        <w:rPr>
          <w:rFonts w:hint="eastAsia"/>
        </w:rPr>
        <w:t>9</w:t>
      </w:r>
      <w:r w:rsidRPr="002F2A0F">
        <w:rPr>
          <w:rFonts w:hint="eastAsia"/>
        </w:rPr>
        <w:tab/>
      </w:r>
      <w:r w:rsidRPr="002F2A0F">
        <w:rPr>
          <w:rFonts w:hint="eastAsia"/>
        </w:rPr>
        <w:tab/>
      </w:r>
      <w:r w:rsidRPr="002F2A0F">
        <w:t xml:space="preserve">uart_rxbuf,         </w:t>
      </w:r>
      <w:r w:rsidRPr="002F2A0F">
        <w:tab/>
      </w:r>
      <w:r w:rsidRPr="002F2A0F">
        <w:rPr>
          <w:rFonts w:hint="eastAsia"/>
        </w:rPr>
        <w:tab/>
      </w:r>
      <w:r w:rsidRPr="002F2A0F">
        <w:rPr>
          <w:rFonts w:hint="eastAsia"/>
        </w:rPr>
        <w:tab/>
      </w:r>
      <w:r w:rsidRPr="002F2A0F">
        <w:rPr>
          <w:rFonts w:hint="eastAsia"/>
        </w:rPr>
        <w:tab/>
      </w:r>
      <w:r w:rsidRPr="002F2A0F">
        <w:rPr>
          <w:rFonts w:hint="eastAsia"/>
        </w:rPr>
        <w:tab/>
      </w:r>
      <w:r w:rsidRPr="002F2A0F">
        <w:rPr>
          <w:rFonts w:hint="eastAsia"/>
        </w:rPr>
        <w:tab/>
      </w:r>
      <w:r w:rsidRPr="002F2A0F">
        <w:t xml:space="preserve">// </w:t>
      </w:r>
      <w:r w:rsidRPr="002F2A0F">
        <w:rPr>
          <w:rFonts w:hint="eastAsia"/>
        </w:rPr>
        <w:t>用于接收数据的缓冲区</w:t>
      </w:r>
    </w:p>
    <w:p w14:paraId="3C7D8940" w14:textId="77777777" w:rsidR="009D4183" w:rsidRPr="002F2A0F" w:rsidRDefault="009D4183" w:rsidP="002F2A0F">
      <w:pPr>
        <w:pStyle w:val="a5"/>
      </w:pPr>
      <w:r w:rsidRPr="002F2A0F">
        <w:rPr>
          <w:rFonts w:hint="eastAsia"/>
        </w:rPr>
        <w:t>10</w:t>
      </w:r>
      <w:r w:rsidRPr="002F2A0F">
        <w:rPr>
          <w:rFonts w:hint="eastAsia"/>
        </w:rPr>
        <w:tab/>
      </w:r>
      <w:r w:rsidRPr="002F2A0F">
        <w:rPr>
          <w:rFonts w:hint="eastAsia"/>
        </w:rPr>
        <w:tab/>
      </w:r>
      <w:r w:rsidRPr="002F2A0F">
        <w:t>128,</w:t>
      </w:r>
      <w:r w:rsidRPr="002F2A0F">
        <w:tab/>
      </w:r>
      <w:r w:rsidRPr="002F2A0F">
        <w:tab/>
      </w:r>
      <w:r w:rsidRPr="002F2A0F">
        <w:tab/>
      </w:r>
      <w:r w:rsidRPr="002F2A0F">
        <w:tab/>
      </w:r>
      <w:r w:rsidRPr="002F2A0F">
        <w:rPr>
          <w:rFonts w:hint="eastAsia"/>
        </w:rPr>
        <w:tab/>
      </w:r>
      <w:r w:rsidRPr="002F2A0F">
        <w:rPr>
          <w:rFonts w:hint="eastAsia"/>
        </w:rPr>
        <w:tab/>
      </w:r>
      <w:r w:rsidRPr="002F2A0F">
        <w:rPr>
          <w:rFonts w:hint="eastAsia"/>
        </w:rPr>
        <w:tab/>
      </w:r>
      <w:r w:rsidRPr="002F2A0F">
        <w:rPr>
          <w:rFonts w:hint="eastAsia"/>
        </w:rPr>
        <w:tab/>
      </w:r>
      <w:r w:rsidRPr="002F2A0F">
        <w:rPr>
          <w:rFonts w:hint="eastAsia"/>
        </w:rPr>
        <w:tab/>
      </w:r>
      <w:r w:rsidRPr="002F2A0F">
        <w:t xml:space="preserve">// </w:t>
      </w:r>
      <w:r w:rsidRPr="002F2A0F">
        <w:rPr>
          <w:rFonts w:hint="eastAsia"/>
        </w:rPr>
        <w:t>接收缓冲区大小为</w:t>
      </w:r>
      <w:r w:rsidRPr="002F2A0F">
        <w:t>128</w:t>
      </w:r>
    </w:p>
    <w:p w14:paraId="3707405B" w14:textId="77777777" w:rsidR="009D4183" w:rsidRPr="002F2A0F" w:rsidRDefault="009D4183" w:rsidP="002F2A0F">
      <w:pPr>
        <w:pStyle w:val="a5"/>
      </w:pPr>
      <w:r w:rsidRPr="002F2A0F">
        <w:rPr>
          <w:rFonts w:hint="eastAsia"/>
        </w:rPr>
        <w:t>11</w:t>
      </w:r>
      <w:r w:rsidRPr="002F2A0F">
        <w:rPr>
          <w:rFonts w:hint="eastAsia"/>
        </w:rPr>
        <w:tab/>
      </w:r>
      <w:r w:rsidRPr="002F2A0F">
        <w:rPr>
          <w:rFonts w:hint="eastAsia"/>
        </w:rPr>
        <w:tab/>
      </w:r>
      <w:r w:rsidRPr="002F2A0F">
        <w:t>uart_txbuf,</w:t>
      </w:r>
      <w:r w:rsidRPr="002F2A0F">
        <w:tab/>
      </w:r>
      <w:r w:rsidRPr="002F2A0F">
        <w:tab/>
      </w:r>
      <w:r w:rsidRPr="002F2A0F">
        <w:tab/>
      </w:r>
      <w:r w:rsidRPr="002F2A0F">
        <w:rPr>
          <w:rFonts w:hint="eastAsia"/>
        </w:rPr>
        <w:tab/>
      </w:r>
      <w:r w:rsidRPr="002F2A0F">
        <w:rPr>
          <w:rFonts w:hint="eastAsia"/>
        </w:rPr>
        <w:tab/>
      </w:r>
      <w:r w:rsidRPr="002F2A0F">
        <w:rPr>
          <w:rFonts w:hint="eastAsia"/>
        </w:rPr>
        <w:tab/>
      </w:r>
      <w:r w:rsidRPr="002F2A0F">
        <w:rPr>
          <w:rFonts w:hint="eastAsia"/>
        </w:rPr>
        <w:tab/>
      </w:r>
      <w:r w:rsidRPr="002F2A0F">
        <w:rPr>
          <w:rFonts w:hint="eastAsia"/>
        </w:rPr>
        <w:tab/>
      </w:r>
      <w:r w:rsidRPr="002F2A0F">
        <w:t xml:space="preserve">// </w:t>
      </w:r>
      <w:r w:rsidRPr="002F2A0F">
        <w:rPr>
          <w:rFonts w:hint="eastAsia"/>
        </w:rPr>
        <w:t>用于发送数据的缓冲区</w:t>
      </w:r>
    </w:p>
    <w:p w14:paraId="2C3CB050" w14:textId="77777777" w:rsidR="009D4183" w:rsidRPr="002F2A0F" w:rsidRDefault="009D4183" w:rsidP="002F2A0F">
      <w:pPr>
        <w:pStyle w:val="a5"/>
      </w:pPr>
      <w:r w:rsidRPr="002F2A0F">
        <w:rPr>
          <w:rFonts w:hint="eastAsia"/>
        </w:rPr>
        <w:t>12</w:t>
      </w:r>
      <w:r w:rsidRPr="002F2A0F">
        <w:rPr>
          <w:rFonts w:hint="eastAsia"/>
        </w:rPr>
        <w:tab/>
      </w:r>
      <w:r w:rsidRPr="002F2A0F">
        <w:rPr>
          <w:rFonts w:hint="eastAsia"/>
        </w:rPr>
        <w:tab/>
      </w:r>
      <w:r w:rsidRPr="002F2A0F">
        <w:t>128);</w:t>
      </w:r>
      <w:r w:rsidRPr="002F2A0F">
        <w:tab/>
      </w:r>
      <w:r w:rsidRPr="002F2A0F">
        <w:tab/>
      </w:r>
      <w:r w:rsidRPr="002F2A0F">
        <w:tab/>
      </w:r>
      <w:r w:rsidRPr="002F2A0F">
        <w:tab/>
      </w:r>
      <w:r w:rsidRPr="002F2A0F">
        <w:rPr>
          <w:rFonts w:hint="eastAsia"/>
        </w:rPr>
        <w:tab/>
      </w:r>
      <w:r w:rsidRPr="002F2A0F">
        <w:rPr>
          <w:rFonts w:hint="eastAsia"/>
        </w:rPr>
        <w:tab/>
      </w:r>
      <w:r w:rsidRPr="002F2A0F">
        <w:rPr>
          <w:rFonts w:hint="eastAsia"/>
        </w:rPr>
        <w:tab/>
      </w:r>
      <w:r w:rsidRPr="002F2A0F">
        <w:rPr>
          <w:rFonts w:hint="eastAsia"/>
        </w:rPr>
        <w:tab/>
      </w:r>
      <w:r w:rsidRPr="002F2A0F">
        <w:rPr>
          <w:rFonts w:hint="eastAsia"/>
        </w:rPr>
        <w:tab/>
      </w:r>
      <w:r w:rsidRPr="002F2A0F">
        <w:t xml:space="preserve">// </w:t>
      </w:r>
      <w:r w:rsidRPr="002F2A0F">
        <w:rPr>
          <w:rFonts w:hint="eastAsia"/>
        </w:rPr>
        <w:t>发送缓冲区大小为</w:t>
      </w:r>
      <w:r w:rsidRPr="002F2A0F">
        <w:t>128</w:t>
      </w:r>
    </w:p>
    <w:p w14:paraId="2F44AAF4" w14:textId="77777777" w:rsidR="009D4183" w:rsidRPr="00591F3D" w:rsidRDefault="009D4183" w:rsidP="009D4183">
      <w:pPr>
        <w:spacing w:before="62" w:after="62"/>
        <w:ind w:firstLine="420"/>
      </w:pPr>
      <w:r w:rsidRPr="00591F3D">
        <w:rPr>
          <w:rFonts w:hint="eastAsia"/>
        </w:rPr>
        <w:lastRenderedPageBreak/>
        <w:t>虽然程序将缓冲区的大小设置为</w:t>
      </w:r>
      <w:r w:rsidRPr="00591F3D">
        <w:t>128</w:t>
      </w:r>
      <w:r w:rsidRPr="00591F3D">
        <w:rPr>
          <w:rFonts w:hint="eastAsia"/>
        </w:rPr>
        <w:t>，但实际上缓冲区的大小应根据实际情况确定。若接收数据的缓冲区过小，则可能在接收缓冲区满后又接收新的数据发生溢出而丢失数据。若发送缓冲区过大，则在发送数据时很可能因为发送缓冲区已满需要等待，直至发送缓冲区有空闲空间而造成等待过程。</w:t>
      </w:r>
    </w:p>
    <w:p w14:paraId="785F2DD3" w14:textId="77777777" w:rsidR="009D4183" w:rsidRPr="00591F3D" w:rsidRDefault="009D4183" w:rsidP="009D4183">
      <w:pPr>
        <w:pStyle w:val="40"/>
        <w:keepLines w:val="0"/>
        <w:tabs>
          <w:tab w:val="num" w:pos="710"/>
        </w:tabs>
        <w:ind w:leftChars="202" w:left="424" w:firstLine="0"/>
        <w:rPr>
          <w:lang w:val="de-DE"/>
        </w:rPr>
      </w:pPr>
      <w:r w:rsidRPr="00591F3D">
        <w:rPr>
          <w:rFonts w:hint="eastAsia"/>
        </w:rPr>
        <w:t>发送数据</w:t>
      </w:r>
    </w:p>
    <w:p w14:paraId="766DFA06" w14:textId="20965851" w:rsidR="009D4183" w:rsidRPr="00591F3D" w:rsidRDefault="009D4183" w:rsidP="009D4183">
      <w:pPr>
        <w:spacing w:before="62" w:after="62"/>
        <w:ind w:firstLine="420"/>
      </w:pPr>
      <w:r w:rsidRPr="00591F3D">
        <w:rPr>
          <w:rFonts w:hint="eastAsia"/>
        </w:rPr>
        <w:t>发送数据就是将数据存放到</w:t>
      </w:r>
      <w:r w:rsidRPr="00591F3D">
        <w:t>am_uart_rngbuf_init()</w:t>
      </w:r>
      <w:r w:rsidRPr="00591F3D">
        <w:rPr>
          <w:rFonts w:hint="eastAsia"/>
        </w:rPr>
        <w:t>指定的发送缓冲区中，串口可以进行数据发送时（发送空闲），从发送缓冲区中提取需要发送的数据进行发送。其函数原型</w:t>
      </w:r>
      <w:r w:rsidR="00F83CD1" w:rsidRPr="00591F3D">
        <w:rPr>
          <w:rFonts w:hint="eastAsia"/>
          <w:lang w:val="de-DE"/>
        </w:rPr>
        <w:t>详见</w:t>
      </w:r>
      <w:r w:rsidRPr="00591F3D">
        <w:fldChar w:fldCharType="begin"/>
      </w:r>
      <w:r w:rsidRPr="00591F3D">
        <w:instrText xml:space="preserve"> </w:instrText>
      </w:r>
      <w:r w:rsidRPr="00591F3D">
        <w:rPr>
          <w:rFonts w:hint="eastAsia"/>
        </w:rPr>
        <w:instrText>REF _Ref525235505 \h</w:instrText>
      </w:r>
      <w:r w:rsidRPr="00591F3D">
        <w:instrText xml:space="preserve"> </w:instrText>
      </w:r>
      <w:r>
        <w:instrText xml:space="preserve"> \* MERGEFORMAT </w:instrText>
      </w:r>
      <w:r w:rsidRPr="00591F3D">
        <w:fldChar w:fldCharType="separate"/>
      </w:r>
      <w:r w:rsidR="00B93B10" w:rsidRPr="00591F3D">
        <w:rPr>
          <w:rFonts w:hint="eastAsia"/>
        </w:rPr>
        <w:t>程序清单</w:t>
      </w:r>
      <w:r w:rsidR="00B93B10">
        <w:t>5</w:t>
      </w:r>
      <w:r w:rsidR="00B93B10" w:rsidRPr="00591F3D">
        <w:t>.</w:t>
      </w:r>
      <w:r w:rsidR="00B93B10">
        <w:t>5</w:t>
      </w:r>
      <w:r w:rsidRPr="00591F3D">
        <w:fldChar w:fldCharType="end"/>
      </w:r>
      <w:r w:rsidRPr="00591F3D">
        <w:rPr>
          <w:rFonts w:hint="eastAsia"/>
        </w:rPr>
        <w:t>。</w:t>
      </w:r>
    </w:p>
    <w:p w14:paraId="741DBA7A" w14:textId="43C9DD9B" w:rsidR="009D4183" w:rsidRPr="00591F3D" w:rsidRDefault="009D4183" w:rsidP="009D4183">
      <w:pPr>
        <w:pStyle w:val="a7"/>
      </w:pPr>
      <w:bookmarkStart w:id="270" w:name="_Ref525235505"/>
      <w:r w:rsidRPr="00591F3D">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5</w:t>
      </w:r>
      <w:r w:rsidR="00A26C7F">
        <w:fldChar w:fldCharType="end"/>
      </w:r>
      <w:bookmarkEnd w:id="270"/>
      <w:r w:rsidRPr="00591F3D">
        <w:rPr>
          <w:rFonts w:hint="eastAsia"/>
        </w:rPr>
        <w:t xml:space="preserve">  </w:t>
      </w:r>
      <w:r w:rsidRPr="00591F3D">
        <w:rPr>
          <w:rFonts w:hint="eastAsia"/>
        </w:rPr>
        <w:t>发送函数原型</w:t>
      </w:r>
    </w:p>
    <w:p w14:paraId="3387D5BA" w14:textId="77777777" w:rsidR="009D4183" w:rsidRPr="002F2A0F" w:rsidRDefault="009D4183" w:rsidP="002F2A0F">
      <w:pPr>
        <w:pStyle w:val="a5"/>
      </w:pPr>
      <w:r w:rsidRPr="002F2A0F">
        <w:t>int am_uart_rngbuf_send(</w:t>
      </w:r>
    </w:p>
    <w:p w14:paraId="7D1F20B3" w14:textId="77777777" w:rsidR="009D4183" w:rsidRPr="002F2A0F" w:rsidRDefault="009D4183" w:rsidP="002F2A0F">
      <w:pPr>
        <w:pStyle w:val="a5"/>
      </w:pPr>
      <w:r w:rsidRPr="002F2A0F">
        <w:rPr>
          <w:rFonts w:hint="eastAsia"/>
        </w:rPr>
        <w:tab/>
      </w:r>
      <w:r w:rsidRPr="002F2A0F">
        <w:t>am_uart_rngbuf_handle_t  handle,</w:t>
      </w:r>
      <w:r w:rsidRPr="002F2A0F">
        <w:tab/>
      </w:r>
      <w:r w:rsidRPr="002F2A0F">
        <w:tab/>
      </w:r>
      <w:r w:rsidRPr="002F2A0F">
        <w:rPr>
          <w:rFonts w:hint="eastAsia"/>
        </w:rPr>
        <w:tab/>
      </w:r>
      <w:r w:rsidRPr="002F2A0F">
        <w:tab/>
        <w:t xml:space="preserve">// </w:t>
      </w:r>
      <w:r w:rsidRPr="002F2A0F">
        <w:rPr>
          <w:rFonts w:hint="eastAsia"/>
        </w:rPr>
        <w:t>带缓冲区的串口实例句柄</w:t>
      </w:r>
    </w:p>
    <w:p w14:paraId="2E3674F4" w14:textId="77777777" w:rsidR="009D4183" w:rsidRPr="002F2A0F" w:rsidRDefault="009D4183" w:rsidP="002F2A0F">
      <w:pPr>
        <w:pStyle w:val="a5"/>
      </w:pPr>
      <w:r w:rsidRPr="002F2A0F">
        <w:rPr>
          <w:rFonts w:hint="eastAsia"/>
        </w:rPr>
        <w:tab/>
      </w:r>
      <w:r w:rsidRPr="002F2A0F">
        <w:t>const uint8_t            *p_txbuf,</w:t>
      </w:r>
      <w:r w:rsidRPr="002F2A0F">
        <w:tab/>
      </w:r>
      <w:r w:rsidRPr="002F2A0F">
        <w:tab/>
      </w:r>
      <w:r w:rsidRPr="002F2A0F">
        <w:rPr>
          <w:rFonts w:hint="eastAsia"/>
        </w:rPr>
        <w:tab/>
      </w:r>
      <w:r w:rsidRPr="002F2A0F">
        <w:tab/>
        <w:t xml:space="preserve">// </w:t>
      </w:r>
      <w:r w:rsidRPr="002F2A0F">
        <w:rPr>
          <w:rFonts w:hint="eastAsia"/>
        </w:rPr>
        <w:t>应用程序发送数据缓冲区</w:t>
      </w:r>
    </w:p>
    <w:p w14:paraId="7A318D47" w14:textId="77777777" w:rsidR="009D4183" w:rsidRPr="002F2A0F" w:rsidRDefault="009D4183" w:rsidP="002F2A0F">
      <w:pPr>
        <w:pStyle w:val="a5"/>
      </w:pPr>
      <w:r w:rsidRPr="002F2A0F">
        <w:rPr>
          <w:rFonts w:hint="eastAsia"/>
        </w:rPr>
        <w:tab/>
      </w:r>
      <w:r w:rsidRPr="002F2A0F">
        <w:t>uint32_t                nbytes);</w:t>
      </w:r>
      <w:r w:rsidRPr="002F2A0F">
        <w:tab/>
      </w:r>
      <w:r w:rsidRPr="002F2A0F">
        <w:tab/>
      </w:r>
      <w:r w:rsidRPr="002F2A0F">
        <w:rPr>
          <w:rFonts w:hint="eastAsia"/>
        </w:rPr>
        <w:tab/>
      </w:r>
      <w:r w:rsidRPr="002F2A0F">
        <w:tab/>
        <w:t xml:space="preserve">// </w:t>
      </w:r>
      <w:r w:rsidRPr="002F2A0F">
        <w:rPr>
          <w:rFonts w:hint="eastAsia"/>
        </w:rPr>
        <w:t>发送数据的个数</w:t>
      </w:r>
    </w:p>
    <w:p w14:paraId="5A05D86C" w14:textId="77777777" w:rsidR="009D4183" w:rsidRPr="00591F3D" w:rsidRDefault="009D4183" w:rsidP="009D4183">
      <w:pPr>
        <w:spacing w:before="62" w:after="62"/>
        <w:ind w:firstLine="420"/>
      </w:pPr>
      <w:r w:rsidRPr="00591F3D">
        <w:rPr>
          <w:rFonts w:hint="eastAsia"/>
        </w:rPr>
        <w:t>该函数将数据成功存放到发送缓冲区后返回，返回值为成功写入的数据个数。比如，发送一个字符串“</w:t>
      </w:r>
      <w:r w:rsidRPr="00591F3D">
        <w:t>Hello World!</w:t>
      </w:r>
      <w:r w:rsidRPr="00591F3D">
        <w:rPr>
          <w:rFonts w:hint="eastAsia"/>
        </w:rPr>
        <w:t>”，详见</w:t>
      </w:r>
      <w:r w:rsidRPr="00591F3D">
        <w:fldChar w:fldCharType="begin"/>
      </w:r>
      <w:r w:rsidRPr="00591F3D">
        <w:instrText xml:space="preserve">REF _Ref464500643 \h  \* MERGEFORMAT </w:instrText>
      </w:r>
      <w:r w:rsidRPr="00591F3D">
        <w:fldChar w:fldCharType="separate"/>
      </w:r>
      <w:r w:rsidR="00B93B10" w:rsidRPr="00591F3D">
        <w:rPr>
          <w:rFonts w:hint="eastAsia"/>
        </w:rPr>
        <w:t>程序清单</w:t>
      </w:r>
      <w:r w:rsidR="00B93B10">
        <w:t>5</w:t>
      </w:r>
      <w:r w:rsidR="00B93B10" w:rsidRPr="00591F3D">
        <w:t>.</w:t>
      </w:r>
      <w:r w:rsidR="00B93B10">
        <w:t>6</w:t>
      </w:r>
      <w:r w:rsidRPr="00591F3D">
        <w:fldChar w:fldCharType="end"/>
      </w:r>
      <w:r w:rsidRPr="00591F3D">
        <w:rPr>
          <w:rFonts w:hint="eastAsia"/>
        </w:rPr>
        <w:t>。</w:t>
      </w:r>
    </w:p>
    <w:p w14:paraId="2D4C9C59" w14:textId="74D36357" w:rsidR="009D4183" w:rsidRPr="00591F3D" w:rsidRDefault="009D4183" w:rsidP="009D4183">
      <w:pPr>
        <w:pStyle w:val="a7"/>
        <w:spacing w:before="62" w:after="62"/>
        <w:rPr>
          <w:lang w:val="de-DE"/>
        </w:rPr>
      </w:pPr>
      <w:bookmarkStart w:id="271" w:name="_Ref464500643"/>
      <w:r w:rsidRPr="00591F3D">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6</w:t>
      </w:r>
      <w:r w:rsidR="00A26C7F">
        <w:fldChar w:fldCharType="end"/>
      </w:r>
      <w:bookmarkEnd w:id="271"/>
      <w:r w:rsidRPr="00591F3D">
        <w:rPr>
          <w:lang w:val="de-DE"/>
        </w:rPr>
        <w:t xml:space="preserve">  am_uart_rngbuf_send()</w:t>
      </w:r>
      <w:r w:rsidRPr="00591F3D">
        <w:rPr>
          <w:rFonts w:hint="eastAsia"/>
        </w:rPr>
        <w:t>范例程序</w:t>
      </w:r>
    </w:p>
    <w:p w14:paraId="6F16D87F" w14:textId="77777777" w:rsidR="009D4183" w:rsidRPr="002F2A0F" w:rsidRDefault="009D4183" w:rsidP="002F2A0F">
      <w:pPr>
        <w:pStyle w:val="a5"/>
      </w:pPr>
      <w:r w:rsidRPr="002F2A0F">
        <w:t>1</w:t>
      </w:r>
      <w:r w:rsidRPr="002F2A0F">
        <w:tab/>
        <w:t>uint8_t str[] = "Hello World!";</w:t>
      </w:r>
    </w:p>
    <w:p w14:paraId="5A7C7BFE" w14:textId="77777777" w:rsidR="009D4183" w:rsidRPr="002F2A0F" w:rsidRDefault="009D4183" w:rsidP="002F2A0F">
      <w:pPr>
        <w:pStyle w:val="a5"/>
      </w:pPr>
      <w:r w:rsidRPr="002F2A0F">
        <w:t>2</w:t>
      </w:r>
      <w:r w:rsidRPr="002F2A0F">
        <w:tab/>
        <w:t xml:space="preserve">am_uart_rngbuf_send(g_uart0_rngbuf_handle, str, sizeof(str)); // </w:t>
      </w:r>
      <w:r w:rsidRPr="002F2A0F">
        <w:rPr>
          <w:rFonts w:hint="eastAsia"/>
        </w:rPr>
        <w:t>发送字符串</w:t>
      </w:r>
      <w:r w:rsidRPr="002F2A0F">
        <w:t>"Hello World!"</w:t>
      </w:r>
    </w:p>
    <w:p w14:paraId="74ADA2DA" w14:textId="77777777" w:rsidR="009D4183" w:rsidRPr="00B01674" w:rsidRDefault="009D4183" w:rsidP="009D4183">
      <w:pPr>
        <w:spacing w:before="62" w:after="62"/>
        <w:ind w:firstLine="420"/>
        <w:rPr>
          <w:lang w:val="de-DE"/>
        </w:rPr>
      </w:pPr>
      <w:r w:rsidRPr="00591F3D">
        <w:rPr>
          <w:rFonts w:hint="eastAsia"/>
        </w:rPr>
        <w:t>注意</w:t>
      </w:r>
      <w:r w:rsidRPr="00B01674">
        <w:rPr>
          <w:rFonts w:hint="eastAsia"/>
          <w:lang w:val="de-DE"/>
        </w:rPr>
        <w:t>，</w:t>
      </w:r>
      <w:r w:rsidRPr="00591F3D">
        <w:rPr>
          <w:rFonts w:hint="eastAsia"/>
        </w:rPr>
        <w:t>当该函数返回时</w:t>
      </w:r>
      <w:r w:rsidRPr="00B01674">
        <w:rPr>
          <w:rFonts w:hint="eastAsia"/>
          <w:lang w:val="de-DE"/>
        </w:rPr>
        <w:t>，</w:t>
      </w:r>
      <w:r w:rsidRPr="00591F3D">
        <w:rPr>
          <w:rFonts w:hint="eastAsia"/>
        </w:rPr>
        <w:t>数据仅仅只是存放到了发送缓冲区中</w:t>
      </w:r>
      <w:r w:rsidRPr="00B01674">
        <w:rPr>
          <w:rFonts w:hint="eastAsia"/>
          <w:lang w:val="de-DE"/>
        </w:rPr>
        <w:t>，</w:t>
      </w:r>
      <w:r w:rsidRPr="00591F3D">
        <w:rPr>
          <w:rFonts w:hint="eastAsia"/>
        </w:rPr>
        <w:t>并不代表已经成功地将数据发送出去了。</w:t>
      </w:r>
    </w:p>
    <w:p w14:paraId="444D6E65" w14:textId="77777777" w:rsidR="009D4183" w:rsidRPr="00591F3D" w:rsidRDefault="009D4183" w:rsidP="009D4183">
      <w:pPr>
        <w:pStyle w:val="40"/>
        <w:keepLines w:val="0"/>
        <w:tabs>
          <w:tab w:val="num" w:pos="568"/>
          <w:tab w:val="num" w:pos="710"/>
        </w:tabs>
        <w:ind w:leftChars="202" w:left="424" w:firstLine="0"/>
        <w:rPr>
          <w:lang w:val="de-DE"/>
        </w:rPr>
      </w:pPr>
      <w:r w:rsidRPr="00591F3D">
        <w:rPr>
          <w:rFonts w:hint="eastAsia"/>
        </w:rPr>
        <w:t>接收数据</w:t>
      </w:r>
    </w:p>
    <w:p w14:paraId="6990F36D" w14:textId="3FDFC8CF" w:rsidR="009D4183" w:rsidRPr="00591F3D" w:rsidRDefault="009D4183" w:rsidP="009D4183">
      <w:pPr>
        <w:spacing w:before="62" w:after="62"/>
        <w:ind w:firstLine="420"/>
        <w:rPr>
          <w:lang w:val="de-DE"/>
        </w:rPr>
      </w:pPr>
      <w:r w:rsidRPr="00591F3D">
        <w:rPr>
          <w:rFonts w:hint="eastAsia"/>
        </w:rPr>
        <w:t>接收数据就是从</w:t>
      </w:r>
      <w:r w:rsidRPr="00591F3D">
        <w:rPr>
          <w:lang w:val="de-DE"/>
        </w:rPr>
        <w:t>am_uart_rngbuf_init()</w:t>
      </w:r>
      <w:r w:rsidRPr="00591F3D">
        <w:rPr>
          <w:rFonts w:hint="eastAsia"/>
        </w:rPr>
        <w:t>指定的接收缓冲区中提取接收到的数据</w:t>
      </w:r>
      <w:r w:rsidRPr="00591F3D">
        <w:rPr>
          <w:rFonts w:hint="eastAsia"/>
          <w:lang w:val="de-DE"/>
        </w:rPr>
        <w:t>，</w:t>
      </w:r>
      <w:r w:rsidRPr="00591F3D">
        <w:rPr>
          <w:rFonts w:hint="eastAsia"/>
        </w:rPr>
        <w:t>其函数原型</w:t>
      </w:r>
      <w:r w:rsidR="00F83CD1" w:rsidRPr="00591F3D">
        <w:rPr>
          <w:rFonts w:hint="eastAsia"/>
          <w:lang w:val="de-DE"/>
        </w:rPr>
        <w:t>详见</w:t>
      </w:r>
      <w:r w:rsidRPr="00591F3D">
        <w:fldChar w:fldCharType="begin"/>
      </w:r>
      <w:r w:rsidRPr="00591F3D">
        <w:rPr>
          <w:lang w:val="de-DE"/>
        </w:rPr>
        <w:instrText xml:space="preserve"> </w:instrText>
      </w:r>
      <w:r w:rsidRPr="00591F3D">
        <w:rPr>
          <w:rFonts w:hint="eastAsia"/>
          <w:lang w:val="de-DE"/>
        </w:rPr>
        <w:instrText>REF _Ref525235556 \h</w:instrText>
      </w:r>
      <w:r w:rsidRPr="00591F3D">
        <w:rPr>
          <w:lang w:val="de-DE"/>
        </w:rPr>
        <w:instrText xml:space="preserve">  \* MERGEFORMAT </w:instrText>
      </w:r>
      <w:r w:rsidRPr="00591F3D">
        <w:fldChar w:fldCharType="separate"/>
      </w:r>
      <w:r w:rsidR="00B93B10" w:rsidRPr="00591F3D">
        <w:rPr>
          <w:rFonts w:hint="eastAsia"/>
        </w:rPr>
        <w:t>程序清单</w:t>
      </w:r>
      <w:r w:rsidR="00B93B10" w:rsidRPr="00B93B10">
        <w:rPr>
          <w:lang w:val="de-DE"/>
        </w:rPr>
        <w:t>5.7</w:t>
      </w:r>
      <w:r w:rsidRPr="00591F3D">
        <w:fldChar w:fldCharType="end"/>
      </w:r>
      <w:r w:rsidRPr="00591F3D">
        <w:rPr>
          <w:rFonts w:hint="eastAsia"/>
        </w:rPr>
        <w:t>。</w:t>
      </w:r>
    </w:p>
    <w:p w14:paraId="78D79B86" w14:textId="49275BD6" w:rsidR="009D4183" w:rsidRPr="00591F3D" w:rsidRDefault="009D4183" w:rsidP="009D4183">
      <w:pPr>
        <w:pStyle w:val="a7"/>
        <w:rPr>
          <w:lang w:val="de-DE"/>
        </w:rPr>
      </w:pPr>
      <w:bookmarkStart w:id="272" w:name="_Ref525235556"/>
      <w:r w:rsidRPr="00591F3D">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7</w:t>
      </w:r>
      <w:r w:rsidR="00A26C7F">
        <w:fldChar w:fldCharType="end"/>
      </w:r>
      <w:bookmarkEnd w:id="272"/>
      <w:r w:rsidRPr="00591F3D">
        <w:rPr>
          <w:rFonts w:hint="eastAsia"/>
          <w:lang w:val="de-DE"/>
        </w:rPr>
        <w:t xml:space="preserve">  </w:t>
      </w:r>
      <w:r w:rsidRPr="00591F3D">
        <w:rPr>
          <w:rFonts w:hint="eastAsia"/>
        </w:rPr>
        <w:t>接收函数</w:t>
      </w:r>
    </w:p>
    <w:p w14:paraId="02765859" w14:textId="77777777" w:rsidR="009D4183" w:rsidRPr="002F2A0F" w:rsidRDefault="009D4183" w:rsidP="002F2A0F">
      <w:pPr>
        <w:pStyle w:val="a5"/>
      </w:pPr>
      <w:r w:rsidRPr="002F2A0F">
        <w:t>int am_uart_rngbuf_receive(</w:t>
      </w:r>
    </w:p>
    <w:p w14:paraId="1127FAC5" w14:textId="77777777" w:rsidR="009D4183" w:rsidRPr="002F2A0F" w:rsidRDefault="009D4183" w:rsidP="002F2A0F">
      <w:pPr>
        <w:pStyle w:val="a5"/>
      </w:pPr>
      <w:r w:rsidRPr="002F2A0F">
        <w:rPr>
          <w:rFonts w:hint="eastAsia"/>
        </w:rPr>
        <w:tab/>
      </w:r>
      <w:r w:rsidRPr="002F2A0F">
        <w:t xml:space="preserve">am_uart_rngbuf_handle_t  </w:t>
      </w:r>
      <w:r w:rsidRPr="002F2A0F">
        <w:tab/>
        <w:t>handle,</w:t>
      </w:r>
      <w:r w:rsidRPr="002F2A0F">
        <w:tab/>
      </w:r>
      <w:r w:rsidRPr="002F2A0F">
        <w:tab/>
      </w:r>
      <w:r w:rsidRPr="002F2A0F">
        <w:rPr>
          <w:rFonts w:hint="eastAsia"/>
        </w:rPr>
        <w:tab/>
      </w:r>
      <w:r w:rsidRPr="002F2A0F">
        <w:tab/>
        <w:t xml:space="preserve">// </w:t>
      </w:r>
      <w:r w:rsidRPr="002F2A0F">
        <w:rPr>
          <w:rFonts w:hint="eastAsia"/>
        </w:rPr>
        <w:t>带缓冲区的串口实例句柄</w:t>
      </w:r>
    </w:p>
    <w:p w14:paraId="45CC0008" w14:textId="77777777" w:rsidR="009D4183" w:rsidRPr="002F2A0F" w:rsidRDefault="009D4183" w:rsidP="002F2A0F">
      <w:pPr>
        <w:pStyle w:val="a5"/>
      </w:pPr>
      <w:r w:rsidRPr="002F2A0F">
        <w:rPr>
          <w:rFonts w:hint="eastAsia"/>
        </w:rPr>
        <w:tab/>
      </w:r>
      <w:r w:rsidRPr="002F2A0F">
        <w:t xml:space="preserve">uint8_t                </w:t>
      </w:r>
      <w:r w:rsidRPr="002F2A0F">
        <w:tab/>
        <w:t xml:space="preserve">*p_rxbuf,      </w:t>
      </w:r>
      <w:r w:rsidRPr="002F2A0F">
        <w:rPr>
          <w:rFonts w:hint="eastAsia"/>
        </w:rPr>
        <w:tab/>
      </w:r>
      <w:r w:rsidRPr="002F2A0F">
        <w:rPr>
          <w:rFonts w:hint="eastAsia"/>
        </w:rPr>
        <w:tab/>
      </w:r>
      <w:r w:rsidRPr="002F2A0F">
        <w:tab/>
        <w:t xml:space="preserve">// </w:t>
      </w:r>
      <w:r w:rsidRPr="002F2A0F">
        <w:rPr>
          <w:rFonts w:hint="eastAsia"/>
        </w:rPr>
        <w:t>应用程序接收数据缓冲区</w:t>
      </w:r>
    </w:p>
    <w:p w14:paraId="3E2A00AF" w14:textId="77777777" w:rsidR="009D4183" w:rsidRPr="002F2A0F" w:rsidRDefault="009D4183" w:rsidP="002F2A0F">
      <w:pPr>
        <w:pStyle w:val="a5"/>
      </w:pPr>
      <w:r w:rsidRPr="002F2A0F">
        <w:rPr>
          <w:rFonts w:hint="eastAsia"/>
        </w:rPr>
        <w:tab/>
      </w:r>
      <w:r w:rsidRPr="002F2A0F">
        <w:t xml:space="preserve">uint32_t                </w:t>
      </w:r>
      <w:r w:rsidRPr="002F2A0F">
        <w:tab/>
        <w:t xml:space="preserve">nbytes); </w:t>
      </w:r>
      <w:r w:rsidRPr="002F2A0F">
        <w:tab/>
      </w:r>
      <w:r w:rsidRPr="002F2A0F">
        <w:tab/>
      </w:r>
      <w:r w:rsidRPr="002F2A0F">
        <w:rPr>
          <w:rFonts w:hint="eastAsia"/>
        </w:rPr>
        <w:tab/>
      </w:r>
      <w:r w:rsidRPr="002F2A0F">
        <w:tab/>
        <w:t xml:space="preserve">// </w:t>
      </w:r>
      <w:r w:rsidRPr="002F2A0F">
        <w:rPr>
          <w:rFonts w:hint="eastAsia"/>
        </w:rPr>
        <w:t>接收数据的个数</w:t>
      </w:r>
    </w:p>
    <w:p w14:paraId="6C6901E1" w14:textId="77777777" w:rsidR="009D4183" w:rsidRPr="00591F3D" w:rsidRDefault="009D4183" w:rsidP="009D4183">
      <w:pPr>
        <w:pStyle w:val="23"/>
        <w:spacing w:before="62" w:after="62"/>
        <w:ind w:firstLineChars="250" w:firstLine="525"/>
        <w:rPr>
          <w:lang w:val="de-DE"/>
        </w:rPr>
      </w:pPr>
      <w:r w:rsidRPr="00591F3D">
        <w:rPr>
          <w:rFonts w:hint="eastAsia"/>
        </w:rPr>
        <w:t>该函数返回值为成功读取数据的个数</w:t>
      </w:r>
      <w:r w:rsidRPr="00591F3D">
        <w:rPr>
          <w:rFonts w:hint="eastAsia"/>
          <w:lang w:val="de-DE"/>
        </w:rPr>
        <w:t>，使用范例</w:t>
      </w:r>
      <w:r w:rsidRPr="00591F3D">
        <w:rPr>
          <w:rFonts w:hint="eastAsia"/>
        </w:rPr>
        <w:t>详见</w:t>
      </w:r>
      <w:r w:rsidRPr="00591F3D">
        <w:fldChar w:fldCharType="begin"/>
      </w:r>
      <w:r w:rsidRPr="00591F3D">
        <w:instrText xml:space="preserve">REF _Ref464496545 \h \* MERGEFORMAT </w:instrText>
      </w:r>
      <w:r w:rsidRPr="00591F3D">
        <w:fldChar w:fldCharType="separate"/>
      </w:r>
      <w:r w:rsidR="00B93B10" w:rsidRPr="00591F3D">
        <w:rPr>
          <w:rFonts w:hint="eastAsia"/>
        </w:rPr>
        <w:t>程序清单</w:t>
      </w:r>
      <w:r w:rsidR="00B93B10" w:rsidRPr="00B93B10">
        <w:t>5.8</w:t>
      </w:r>
      <w:r w:rsidRPr="00591F3D">
        <w:fldChar w:fldCharType="end"/>
      </w:r>
      <w:r w:rsidRPr="00591F3D">
        <w:rPr>
          <w:rFonts w:hint="eastAsia"/>
        </w:rPr>
        <w:t>。</w:t>
      </w:r>
    </w:p>
    <w:p w14:paraId="1379F972" w14:textId="79CBBDDD" w:rsidR="009D4183" w:rsidRPr="00591F3D" w:rsidRDefault="009D4183" w:rsidP="009D4183">
      <w:pPr>
        <w:pStyle w:val="a7"/>
        <w:spacing w:before="62" w:after="62"/>
        <w:rPr>
          <w:lang w:val="de-DE"/>
        </w:rPr>
      </w:pPr>
      <w:bookmarkStart w:id="273" w:name="_Ref464496545"/>
      <w:r w:rsidRPr="00591F3D">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8</w:t>
      </w:r>
      <w:r w:rsidR="00A26C7F">
        <w:fldChar w:fldCharType="end"/>
      </w:r>
      <w:bookmarkEnd w:id="273"/>
      <w:r w:rsidRPr="00591F3D">
        <w:rPr>
          <w:lang w:val="de-DE"/>
        </w:rPr>
        <w:t xml:space="preserve">  am_uart_rngbuf_receive()</w:t>
      </w:r>
      <w:r w:rsidRPr="00591F3D">
        <w:rPr>
          <w:rFonts w:hint="eastAsia"/>
        </w:rPr>
        <w:t>范例程序</w:t>
      </w:r>
    </w:p>
    <w:p w14:paraId="496342AF" w14:textId="77777777" w:rsidR="009D4183" w:rsidRPr="002F2A0F" w:rsidRDefault="009D4183" w:rsidP="002F2A0F">
      <w:pPr>
        <w:pStyle w:val="a5"/>
      </w:pPr>
      <w:r w:rsidRPr="002F2A0F">
        <w:t>1</w:t>
      </w:r>
      <w:r w:rsidRPr="002F2A0F">
        <w:tab/>
        <w:t>uint8_t rxbuf[10];</w:t>
      </w:r>
    </w:p>
    <w:p w14:paraId="00021D3A" w14:textId="77777777" w:rsidR="009D4183" w:rsidRPr="002F2A0F" w:rsidRDefault="009D4183" w:rsidP="002F2A0F">
      <w:pPr>
        <w:pStyle w:val="a5"/>
      </w:pPr>
      <w:r w:rsidRPr="002F2A0F">
        <w:t>2</w:t>
      </w:r>
      <w:r w:rsidRPr="002F2A0F">
        <w:tab/>
        <w:t xml:space="preserve">am_uart_rngbuf_receive(g_uart0_rngbuf_handle, rxbuf,10);// </w:t>
      </w:r>
      <w:r w:rsidRPr="002F2A0F">
        <w:rPr>
          <w:rFonts w:hint="eastAsia"/>
        </w:rPr>
        <w:t>接收</w:t>
      </w:r>
      <w:r w:rsidRPr="002F2A0F">
        <w:t>10</w:t>
      </w:r>
      <w:r w:rsidRPr="002F2A0F">
        <w:rPr>
          <w:rFonts w:hint="eastAsia"/>
        </w:rPr>
        <w:t>个数据</w:t>
      </w:r>
    </w:p>
    <w:p w14:paraId="6C27F1E4" w14:textId="77777777" w:rsidR="009D4183" w:rsidRPr="00591F3D" w:rsidRDefault="009D4183" w:rsidP="009D4183">
      <w:pPr>
        <w:pStyle w:val="40"/>
        <w:keepLines w:val="0"/>
        <w:tabs>
          <w:tab w:val="num" w:pos="710"/>
        </w:tabs>
        <w:ind w:leftChars="202" w:left="424" w:firstLine="0"/>
        <w:rPr>
          <w:lang w:val="de-DE"/>
        </w:rPr>
      </w:pPr>
      <w:r w:rsidRPr="00591F3D">
        <w:rPr>
          <w:rFonts w:hint="eastAsia"/>
          <w:lang w:val="de-DE"/>
        </w:rPr>
        <w:t>控制函数</w:t>
      </w:r>
    </w:p>
    <w:p w14:paraId="53779E08" w14:textId="4052EC6A" w:rsidR="009D4183" w:rsidRPr="00591F3D" w:rsidRDefault="009D4183" w:rsidP="009D4183">
      <w:pPr>
        <w:pStyle w:val="23"/>
        <w:spacing w:before="62" w:after="62"/>
      </w:pPr>
      <w:r w:rsidRPr="00591F3D">
        <w:rPr>
          <w:rFonts w:hint="eastAsia"/>
          <w:lang w:val="de-DE"/>
        </w:rPr>
        <w:t>与</w:t>
      </w:r>
      <w:r w:rsidRPr="00591F3D">
        <w:rPr>
          <w:rFonts w:hint="eastAsia"/>
          <w:lang w:val="de-DE"/>
        </w:rPr>
        <w:t>UART</w:t>
      </w:r>
      <w:r w:rsidRPr="00591F3D">
        <w:rPr>
          <w:rFonts w:hint="eastAsia"/>
          <w:lang w:val="de-DE"/>
        </w:rPr>
        <w:t>控制函数类似，用于完成一些基本的控制操作。</w:t>
      </w:r>
      <w:r w:rsidRPr="00591F3D">
        <w:rPr>
          <w:rFonts w:hint="eastAsia"/>
        </w:rPr>
        <w:t>其函数原型</w:t>
      </w:r>
      <w:r w:rsidR="00F83CD1" w:rsidRPr="00591F3D">
        <w:rPr>
          <w:rFonts w:hint="eastAsia"/>
          <w:lang w:val="de-DE"/>
        </w:rPr>
        <w:t>详见</w:t>
      </w:r>
      <w:r w:rsidRPr="00591F3D">
        <w:fldChar w:fldCharType="begin"/>
      </w:r>
      <w:r w:rsidRPr="00591F3D">
        <w:instrText xml:space="preserve"> </w:instrText>
      </w:r>
      <w:r w:rsidRPr="00591F3D">
        <w:rPr>
          <w:rFonts w:hint="eastAsia"/>
        </w:rPr>
        <w:instrText>REF _Ref525235599 \h</w:instrText>
      </w:r>
      <w:r w:rsidRPr="00591F3D">
        <w:instrText xml:space="preserve"> </w:instrText>
      </w:r>
      <w:r>
        <w:instrText xml:space="preserve"> \* MERGEFORMAT </w:instrText>
      </w:r>
      <w:r w:rsidRPr="00591F3D">
        <w:fldChar w:fldCharType="separate"/>
      </w:r>
      <w:r w:rsidR="00B93B10" w:rsidRPr="00591F3D">
        <w:rPr>
          <w:rFonts w:hint="eastAsia"/>
        </w:rPr>
        <w:t>程序清单</w:t>
      </w:r>
      <w:r w:rsidR="00B93B10">
        <w:t>5</w:t>
      </w:r>
      <w:r w:rsidR="00B93B10" w:rsidRPr="00591F3D">
        <w:t>.</w:t>
      </w:r>
      <w:r w:rsidR="00B93B10">
        <w:t>9</w:t>
      </w:r>
      <w:r w:rsidRPr="00591F3D">
        <w:fldChar w:fldCharType="end"/>
      </w:r>
      <w:r w:rsidRPr="00591F3D">
        <w:rPr>
          <w:rFonts w:hint="eastAsia"/>
        </w:rPr>
        <w:t>。</w:t>
      </w:r>
    </w:p>
    <w:p w14:paraId="2EF67764" w14:textId="130C5AEF" w:rsidR="009D4183" w:rsidRPr="00591F3D" w:rsidRDefault="009D4183" w:rsidP="009D4183">
      <w:pPr>
        <w:pStyle w:val="a7"/>
        <w:rPr>
          <w:lang w:val="de-DE"/>
        </w:rPr>
      </w:pPr>
      <w:bookmarkStart w:id="274" w:name="_Ref525235599"/>
      <w:r w:rsidRPr="00591F3D">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9</w:t>
      </w:r>
      <w:r w:rsidR="00A26C7F">
        <w:fldChar w:fldCharType="end"/>
      </w:r>
      <w:bookmarkEnd w:id="274"/>
      <w:r w:rsidRPr="00591F3D">
        <w:rPr>
          <w:rFonts w:hint="eastAsia"/>
        </w:rPr>
        <w:t xml:space="preserve">  </w:t>
      </w:r>
      <w:r w:rsidRPr="00591F3D">
        <w:rPr>
          <w:rFonts w:hint="eastAsia"/>
        </w:rPr>
        <w:t>控制函数</w:t>
      </w:r>
    </w:p>
    <w:p w14:paraId="404F130A" w14:textId="77777777" w:rsidR="009D4183" w:rsidRPr="002F2A0F" w:rsidRDefault="009D4183" w:rsidP="002F2A0F">
      <w:pPr>
        <w:pStyle w:val="a5"/>
      </w:pPr>
      <w:r w:rsidRPr="002F2A0F">
        <w:t>int am_uart</w:t>
      </w:r>
      <w:r w:rsidRPr="002F2A0F">
        <w:rPr>
          <w:rFonts w:hint="eastAsia"/>
        </w:rPr>
        <w:t>_rngbuf</w:t>
      </w:r>
      <w:r w:rsidRPr="002F2A0F">
        <w:t>_ioctl(</w:t>
      </w:r>
    </w:p>
    <w:p w14:paraId="349A4D10" w14:textId="77777777" w:rsidR="009D4183" w:rsidRPr="002F2A0F" w:rsidRDefault="009D4183" w:rsidP="002F2A0F">
      <w:pPr>
        <w:pStyle w:val="a5"/>
      </w:pPr>
      <w:r w:rsidRPr="002F2A0F">
        <w:rPr>
          <w:rFonts w:hint="eastAsia"/>
        </w:rPr>
        <w:tab/>
      </w:r>
      <w:r w:rsidRPr="002F2A0F">
        <w:t xml:space="preserve">am_uart_rngbuf_handle_t </w:t>
      </w:r>
      <w:r w:rsidRPr="002F2A0F">
        <w:tab/>
        <w:t>handle,</w:t>
      </w:r>
      <w:r w:rsidRPr="002F2A0F">
        <w:rPr>
          <w:rFonts w:hint="eastAsia"/>
        </w:rPr>
        <w:tab/>
      </w:r>
      <w:r w:rsidRPr="002F2A0F">
        <w:rPr>
          <w:rFonts w:hint="eastAsia"/>
        </w:rPr>
        <w:tab/>
      </w:r>
      <w:r w:rsidRPr="002F2A0F">
        <w:rPr>
          <w:rFonts w:hint="eastAsia"/>
        </w:rPr>
        <w:tab/>
      </w:r>
      <w:r w:rsidRPr="002F2A0F">
        <w:tab/>
        <w:t xml:space="preserve">// </w:t>
      </w:r>
      <w:r w:rsidRPr="002F2A0F">
        <w:rPr>
          <w:rFonts w:hint="eastAsia"/>
        </w:rPr>
        <w:t>带缓冲区的串口实例句柄</w:t>
      </w:r>
    </w:p>
    <w:p w14:paraId="1E8B1DE8" w14:textId="77777777" w:rsidR="009D4183" w:rsidRPr="002F2A0F" w:rsidRDefault="009D4183" w:rsidP="002F2A0F">
      <w:pPr>
        <w:pStyle w:val="a5"/>
      </w:pPr>
      <w:r w:rsidRPr="002F2A0F">
        <w:rPr>
          <w:rFonts w:hint="eastAsia"/>
        </w:rPr>
        <w:tab/>
      </w:r>
      <w:r w:rsidRPr="002F2A0F">
        <w:t>int</w:t>
      </w:r>
      <w:r w:rsidRPr="002F2A0F">
        <w:rPr>
          <w:rFonts w:hint="eastAsia"/>
        </w:rPr>
        <w:tab/>
      </w:r>
      <w:r w:rsidRPr="002F2A0F">
        <w:rPr>
          <w:rFonts w:hint="eastAsia"/>
        </w:rPr>
        <w:tab/>
      </w:r>
      <w:r w:rsidRPr="002F2A0F">
        <w:rPr>
          <w:rFonts w:hint="eastAsia"/>
        </w:rPr>
        <w:tab/>
      </w:r>
      <w:r w:rsidRPr="002F2A0F">
        <w:rPr>
          <w:rFonts w:hint="eastAsia"/>
        </w:rPr>
        <w:tab/>
      </w:r>
      <w:r w:rsidRPr="002F2A0F">
        <w:tab/>
        <w:t>request,</w:t>
      </w:r>
      <w:r w:rsidRPr="002F2A0F">
        <w:rPr>
          <w:rFonts w:hint="eastAsia"/>
        </w:rPr>
        <w:tab/>
      </w:r>
      <w:r w:rsidRPr="002F2A0F">
        <w:rPr>
          <w:rFonts w:hint="eastAsia"/>
        </w:rPr>
        <w:tab/>
      </w:r>
      <w:r w:rsidRPr="002F2A0F">
        <w:rPr>
          <w:rFonts w:hint="eastAsia"/>
        </w:rPr>
        <w:tab/>
      </w:r>
      <w:r w:rsidRPr="002F2A0F">
        <w:tab/>
      </w:r>
      <w:r w:rsidRPr="002F2A0F">
        <w:rPr>
          <w:rFonts w:hint="eastAsia"/>
        </w:rPr>
        <w:t xml:space="preserve">// </w:t>
      </w:r>
      <w:r w:rsidRPr="002F2A0F">
        <w:rPr>
          <w:rFonts w:hint="eastAsia"/>
        </w:rPr>
        <w:t>控制命令</w:t>
      </w:r>
    </w:p>
    <w:p w14:paraId="5A06FE82" w14:textId="77777777" w:rsidR="009D4183" w:rsidRPr="002F2A0F" w:rsidRDefault="009D4183" w:rsidP="002F2A0F">
      <w:pPr>
        <w:pStyle w:val="a5"/>
      </w:pPr>
      <w:r w:rsidRPr="002F2A0F">
        <w:rPr>
          <w:rFonts w:hint="eastAsia"/>
        </w:rPr>
        <w:lastRenderedPageBreak/>
        <w:tab/>
      </w:r>
      <w:r w:rsidRPr="002F2A0F">
        <w:t>void</w:t>
      </w:r>
      <w:r w:rsidRPr="002F2A0F">
        <w:rPr>
          <w:rFonts w:hint="eastAsia"/>
        </w:rPr>
        <w:tab/>
      </w:r>
      <w:r w:rsidRPr="002F2A0F">
        <w:rPr>
          <w:rFonts w:hint="eastAsia"/>
        </w:rPr>
        <w:tab/>
      </w:r>
      <w:r w:rsidRPr="002F2A0F">
        <w:rPr>
          <w:rFonts w:hint="eastAsia"/>
        </w:rPr>
        <w:tab/>
      </w:r>
      <w:r w:rsidRPr="002F2A0F">
        <w:tab/>
      </w:r>
      <w:r w:rsidRPr="002F2A0F">
        <w:tab/>
        <w:t>*p_arg)</w:t>
      </w:r>
      <w:r w:rsidRPr="002F2A0F">
        <w:rPr>
          <w:rFonts w:hint="eastAsia"/>
        </w:rPr>
        <w:t xml:space="preserve">;    </w:t>
      </w:r>
      <w:r w:rsidRPr="002F2A0F">
        <w:rPr>
          <w:rFonts w:hint="eastAsia"/>
        </w:rPr>
        <w:tab/>
      </w:r>
      <w:r w:rsidRPr="002F2A0F">
        <w:rPr>
          <w:rFonts w:hint="eastAsia"/>
        </w:rPr>
        <w:tab/>
      </w:r>
      <w:r w:rsidRPr="002F2A0F">
        <w:tab/>
      </w:r>
      <w:r w:rsidRPr="002F2A0F">
        <w:rPr>
          <w:rFonts w:hint="eastAsia"/>
        </w:rPr>
        <w:t xml:space="preserve">// </w:t>
      </w:r>
      <w:r w:rsidRPr="002F2A0F">
        <w:rPr>
          <w:rFonts w:hint="eastAsia"/>
        </w:rPr>
        <w:t>对应命令的参数</w:t>
      </w:r>
    </w:p>
    <w:p w14:paraId="1C2CF620" w14:textId="589F135C" w:rsidR="009D4183" w:rsidRPr="009D4183" w:rsidRDefault="009D4183" w:rsidP="00107865">
      <w:pPr>
        <w:pStyle w:val="23"/>
        <w:spacing w:before="62" w:after="62"/>
      </w:pPr>
      <w:r w:rsidRPr="00591F3D">
        <w:rPr>
          <w:rFonts w:hint="eastAsia"/>
          <w:lang w:val="de-DE"/>
        </w:rPr>
        <w:t>“</w:t>
      </w:r>
      <w:r w:rsidRPr="00591F3D">
        <w:rPr>
          <w:rFonts w:hint="eastAsia"/>
        </w:rPr>
        <w:t>控制命令</w:t>
      </w:r>
      <w:r w:rsidRPr="00591F3D">
        <w:rPr>
          <w:rFonts w:hint="eastAsia"/>
          <w:lang w:val="de-DE"/>
        </w:rPr>
        <w:t>”</w:t>
      </w:r>
      <w:r w:rsidRPr="00591F3D">
        <w:rPr>
          <w:rFonts w:hint="eastAsia"/>
        </w:rPr>
        <w:t>和</w:t>
      </w:r>
      <w:r w:rsidRPr="00591F3D">
        <w:rPr>
          <w:rFonts w:hint="eastAsia"/>
          <w:lang w:val="de-DE"/>
        </w:rPr>
        <w:t>“</w:t>
      </w:r>
      <w:r w:rsidRPr="00591F3D">
        <w:rPr>
          <w:rFonts w:hint="eastAsia"/>
        </w:rPr>
        <w:t>对应命令的参数</w:t>
      </w:r>
      <w:r w:rsidRPr="00591F3D">
        <w:rPr>
          <w:rFonts w:hint="eastAsia"/>
          <w:lang w:val="de-DE"/>
        </w:rPr>
        <w:t>”，</w:t>
      </w:r>
      <w:r w:rsidRPr="00591F3D">
        <w:rPr>
          <w:rFonts w:hint="eastAsia"/>
        </w:rPr>
        <w:t>与</w:t>
      </w:r>
      <w:r w:rsidRPr="00591F3D">
        <w:rPr>
          <w:rFonts w:hint="eastAsia"/>
          <w:lang w:val="de-DE"/>
        </w:rPr>
        <w:t>UART</w:t>
      </w:r>
      <w:r w:rsidRPr="00591F3D">
        <w:rPr>
          <w:rFonts w:hint="eastAsia"/>
        </w:rPr>
        <w:t>控制函数</w:t>
      </w:r>
      <w:r w:rsidRPr="00591F3D">
        <w:rPr>
          <w:rFonts w:hint="eastAsia"/>
          <w:lang w:val="de-DE"/>
        </w:rPr>
        <w:t>am_uart_ioctl()</w:t>
      </w:r>
      <w:r w:rsidRPr="00591F3D">
        <w:rPr>
          <w:rFonts w:hint="eastAsia"/>
        </w:rPr>
        <w:t>的含义类似。带缓冲区的</w:t>
      </w:r>
      <w:r w:rsidRPr="00591F3D">
        <w:rPr>
          <w:rFonts w:hint="eastAsia"/>
          <w:lang w:val="de-DE"/>
        </w:rPr>
        <w:t>UART</w:t>
      </w:r>
      <w:r w:rsidRPr="00591F3D">
        <w:rPr>
          <w:rFonts w:hint="eastAsia"/>
        </w:rPr>
        <w:t>可以看作是在</w:t>
      </w:r>
      <w:r w:rsidRPr="00591F3D">
        <w:rPr>
          <w:rFonts w:hint="eastAsia"/>
          <w:lang w:val="de-DE"/>
        </w:rPr>
        <w:t>UART</w:t>
      </w:r>
      <w:r w:rsidRPr="00591F3D">
        <w:rPr>
          <w:rFonts w:hint="eastAsia"/>
        </w:rPr>
        <w:t>基础上的一个扩展</w:t>
      </w:r>
      <w:r w:rsidRPr="00591F3D">
        <w:rPr>
          <w:rFonts w:hint="eastAsia"/>
          <w:lang w:val="de-DE"/>
        </w:rPr>
        <w:t>，</w:t>
      </w:r>
      <w:r w:rsidRPr="00591F3D">
        <w:rPr>
          <w:rFonts w:hint="eastAsia"/>
        </w:rPr>
        <w:t>因此绝大部分</w:t>
      </w:r>
      <w:r w:rsidRPr="00591F3D">
        <w:rPr>
          <w:rFonts w:hint="eastAsia"/>
          <w:lang w:val="de-DE"/>
        </w:rPr>
        <w:t>UART</w:t>
      </w:r>
      <w:r w:rsidRPr="00591F3D">
        <w:rPr>
          <w:rFonts w:hint="eastAsia"/>
        </w:rPr>
        <w:t>控制函数的命令均可直接使用。</w:t>
      </w:r>
    </w:p>
    <w:p w14:paraId="1C124594" w14:textId="2BAF6A42" w:rsidR="00160D31" w:rsidRDefault="006A3A5C" w:rsidP="000B2B8F">
      <w:pPr>
        <w:pStyle w:val="20"/>
        <w:rPr>
          <w:lang w:val="de-DE"/>
        </w:rPr>
      </w:pPr>
      <w:bookmarkStart w:id="275" w:name="_Toc6175829"/>
      <w:r w:rsidRPr="002F5D48">
        <w:rPr>
          <w:lang w:val="de-DE"/>
        </w:rPr>
        <w:t>E</w:t>
      </w:r>
      <w:r w:rsidRPr="002F5D48">
        <w:rPr>
          <w:vertAlign w:val="superscript"/>
          <w:lang w:val="de-DE"/>
        </w:rPr>
        <w:t>2</w:t>
      </w:r>
      <w:r w:rsidRPr="002F5D48">
        <w:rPr>
          <w:lang w:val="de-DE"/>
        </w:rPr>
        <w:t>PROM</w:t>
      </w:r>
      <w:r>
        <w:rPr>
          <w:rFonts w:hint="eastAsia"/>
        </w:rPr>
        <w:t>组件</w:t>
      </w:r>
      <w:bookmarkEnd w:id="275"/>
    </w:p>
    <w:p w14:paraId="01C1BBAF" w14:textId="77777777" w:rsidR="000D77BE" w:rsidRDefault="000D77BE" w:rsidP="000D77BE">
      <w:pPr>
        <w:pStyle w:val="23"/>
        <w:spacing w:before="62" w:after="62"/>
        <w:rPr>
          <w:lang w:val="de-DE"/>
        </w:rPr>
      </w:pPr>
      <w:r>
        <w:rPr>
          <w:lang w:val="de-DE"/>
        </w:rPr>
        <w:t>E²PROM</w:t>
      </w:r>
      <w:r>
        <w:rPr>
          <w:rFonts w:hint="eastAsia"/>
          <w:lang w:val="de-DE"/>
        </w:rPr>
        <w:t>（</w:t>
      </w:r>
      <w:r>
        <w:rPr>
          <w:rFonts w:hint="eastAsia"/>
          <w:lang w:val="de-DE"/>
        </w:rPr>
        <w:t>Elec</w:t>
      </w:r>
      <w:r>
        <w:rPr>
          <w:lang w:val="de-DE"/>
        </w:rPr>
        <w:t>trically Erasable Programable Read-Only Memory</w:t>
      </w:r>
      <w:r>
        <w:rPr>
          <w:rFonts w:hint="eastAsia"/>
          <w:lang w:val="de-DE"/>
        </w:rPr>
        <w:t>，</w:t>
      </w:r>
      <w:r>
        <w:rPr>
          <w:lang w:val="de-DE"/>
        </w:rPr>
        <w:t>电可擦除可编程只读存储器</w:t>
      </w:r>
      <w:r>
        <w:rPr>
          <w:rFonts w:hint="eastAsia"/>
          <w:lang w:val="de-DE"/>
        </w:rPr>
        <w:t>）是一种掉电后数据不丢失的存储芯片，本节以</w:t>
      </w:r>
      <w:r>
        <w:rPr>
          <w:rFonts w:hint="eastAsia"/>
          <w:lang w:val="de-DE"/>
        </w:rPr>
        <w:t>FM</w:t>
      </w:r>
      <w:r>
        <w:rPr>
          <w:lang w:val="de-DE"/>
        </w:rPr>
        <w:t>24C02</w:t>
      </w:r>
      <w:r>
        <w:rPr>
          <w:lang w:val="de-DE"/>
        </w:rPr>
        <w:t>为例详细介绍在</w:t>
      </w:r>
      <w:r>
        <w:rPr>
          <w:rFonts w:hint="eastAsia"/>
          <w:lang w:val="de-DE"/>
        </w:rPr>
        <w:t>AMetal</w:t>
      </w:r>
      <w:r>
        <w:rPr>
          <w:rFonts w:hint="eastAsia"/>
          <w:lang w:val="de-DE"/>
        </w:rPr>
        <w:t>中如何使用类似的非易失存储器。</w:t>
      </w:r>
    </w:p>
    <w:p w14:paraId="0049CAF8" w14:textId="77777777" w:rsidR="000D77BE" w:rsidRDefault="000D77BE" w:rsidP="000D77BE">
      <w:pPr>
        <w:pStyle w:val="30"/>
        <w:rPr>
          <w:lang w:val="de-DE"/>
        </w:rPr>
      </w:pPr>
      <w:bookmarkStart w:id="276" w:name="_Toc536021708"/>
      <w:bookmarkStart w:id="277" w:name="_Toc6175830"/>
      <w:r>
        <w:rPr>
          <w:rFonts w:hint="eastAsia"/>
          <w:lang w:val="de-DE"/>
        </w:rPr>
        <w:t>器件介绍</w:t>
      </w:r>
      <w:bookmarkEnd w:id="276"/>
      <w:bookmarkEnd w:id="277"/>
    </w:p>
    <w:p w14:paraId="29FC4DE3" w14:textId="77777777" w:rsidR="000D77BE" w:rsidRDefault="000D77BE" w:rsidP="000D77BE">
      <w:pPr>
        <w:pStyle w:val="23"/>
        <w:spacing w:before="62" w:after="62"/>
        <w:rPr>
          <w:lang w:val="de-DE"/>
        </w:rPr>
      </w:pPr>
      <w:r>
        <w:rPr>
          <w:lang w:val="de-DE"/>
        </w:rPr>
        <w:t>FM24C02</w:t>
      </w:r>
      <w:r>
        <w:rPr>
          <w:lang w:val="de-DE"/>
        </w:rPr>
        <w:t>总容量为</w:t>
      </w:r>
      <w:r>
        <w:rPr>
          <w:rFonts w:hint="eastAsia"/>
          <w:lang w:val="de-DE"/>
        </w:rPr>
        <w:t>2K</w:t>
      </w:r>
      <w:r>
        <w:rPr>
          <w:rFonts w:hint="eastAsia"/>
          <w:lang w:val="de-DE"/>
        </w:rPr>
        <w:t>（</w:t>
      </w:r>
      <w:r>
        <w:rPr>
          <w:rFonts w:hint="eastAsia"/>
          <w:lang w:val="de-DE"/>
        </w:rPr>
        <w:t>2048</w:t>
      </w:r>
      <w:r>
        <w:rPr>
          <w:rFonts w:hint="eastAsia"/>
          <w:lang w:val="de-DE"/>
        </w:rPr>
        <w:t>）</w:t>
      </w:r>
      <w:r>
        <w:rPr>
          <w:rFonts w:hint="eastAsia"/>
          <w:lang w:val="de-DE"/>
        </w:rPr>
        <w:t>bit</w:t>
      </w:r>
      <w:r>
        <w:rPr>
          <w:lang w:val="de-DE"/>
        </w:rPr>
        <w:t>s,</w:t>
      </w:r>
      <w:r>
        <w:rPr>
          <w:lang w:val="de-DE"/>
        </w:rPr>
        <w:t>即</w:t>
      </w:r>
      <w:r>
        <w:rPr>
          <w:rFonts w:hint="eastAsia"/>
          <w:lang w:val="de-DE"/>
        </w:rPr>
        <w:t>256</w:t>
      </w:r>
      <w:r>
        <w:rPr>
          <w:rFonts w:hint="eastAsia"/>
          <w:lang w:val="de-DE"/>
        </w:rPr>
        <w:t>（</w:t>
      </w:r>
      <w:r>
        <w:rPr>
          <w:rFonts w:hint="eastAsia"/>
          <w:lang w:val="de-DE"/>
        </w:rPr>
        <w:t>2048/8</w:t>
      </w:r>
      <w:r>
        <w:rPr>
          <w:rFonts w:hint="eastAsia"/>
          <w:lang w:val="de-DE"/>
        </w:rPr>
        <w:t>）字节。每个字节对应一个存储地址，因此其存储数据的地址范围为：</w:t>
      </w:r>
      <w:r>
        <w:rPr>
          <w:rFonts w:hint="eastAsia"/>
          <w:lang w:val="de-DE"/>
        </w:rPr>
        <w:t>0x00</w:t>
      </w:r>
      <w:r>
        <w:rPr>
          <w:lang w:val="de-DE"/>
        </w:rPr>
        <w:t>~0xFF</w:t>
      </w:r>
      <w:r>
        <w:rPr>
          <w:rFonts w:hint="eastAsia"/>
          <w:lang w:val="de-DE"/>
        </w:rPr>
        <w:t>。</w:t>
      </w:r>
      <w:r>
        <w:rPr>
          <w:lang w:val="de-DE"/>
        </w:rPr>
        <w:t>FM24C0</w:t>
      </w:r>
      <w:r>
        <w:rPr>
          <w:rFonts w:hint="eastAsia"/>
          <w:lang w:val="de-DE"/>
        </w:rPr>
        <w:t>2</w:t>
      </w:r>
      <w:r>
        <w:rPr>
          <w:rFonts w:hint="eastAsia"/>
          <w:lang w:val="de-DE"/>
        </w:rPr>
        <w:t>页（</w:t>
      </w:r>
      <w:r>
        <w:rPr>
          <w:rFonts w:hint="eastAsia"/>
          <w:lang w:val="de-DE"/>
        </w:rPr>
        <w:t>page</w:t>
      </w:r>
      <w:r>
        <w:rPr>
          <w:rFonts w:hint="eastAsia"/>
          <w:lang w:val="de-DE"/>
        </w:rPr>
        <w:t>）的大小为</w:t>
      </w:r>
      <w:r>
        <w:rPr>
          <w:rFonts w:hint="eastAsia"/>
          <w:lang w:val="de-DE"/>
        </w:rPr>
        <w:t>8</w:t>
      </w:r>
      <w:r>
        <w:rPr>
          <w:rFonts w:hint="eastAsia"/>
          <w:lang w:val="de-DE"/>
        </w:rPr>
        <w:t>字节，每次写入数据不能超过页边界，即地址</w:t>
      </w:r>
      <w:r>
        <w:rPr>
          <w:rFonts w:hint="eastAsia"/>
          <w:lang w:val="de-DE"/>
        </w:rPr>
        <w:t>0x</w:t>
      </w:r>
      <w:r>
        <w:rPr>
          <w:lang w:val="de-DE"/>
        </w:rPr>
        <w:t>08</w:t>
      </w:r>
      <w:r>
        <w:rPr>
          <w:rFonts w:hint="eastAsia"/>
          <w:lang w:val="de-DE"/>
        </w:rPr>
        <w:t>、</w:t>
      </w:r>
      <w:r>
        <w:rPr>
          <w:lang w:val="de-DE"/>
        </w:rPr>
        <w:t>0x10</w:t>
      </w:r>
      <w:r>
        <w:rPr>
          <w:rFonts w:hint="eastAsia"/>
          <w:lang w:val="de-DE"/>
        </w:rPr>
        <w:t>、</w:t>
      </w:r>
      <w:r>
        <w:rPr>
          <w:rFonts w:hint="eastAsia"/>
          <w:lang w:val="de-DE"/>
        </w:rPr>
        <w:t>0x</w:t>
      </w:r>
      <w:r>
        <w:rPr>
          <w:lang w:val="de-DE"/>
        </w:rPr>
        <w:t>18……</w:t>
      </w:r>
      <w:r>
        <w:rPr>
          <w:rFonts w:hint="eastAsia"/>
          <w:lang w:val="de-DE"/>
        </w:rPr>
        <w:t>。</w:t>
      </w:r>
      <w:r>
        <w:rPr>
          <w:lang w:val="de-DE"/>
        </w:rPr>
        <w:t>如果写入数据越过页边界时</w:t>
      </w:r>
      <w:r>
        <w:rPr>
          <w:rFonts w:hint="eastAsia"/>
          <w:lang w:val="de-DE"/>
        </w:rPr>
        <w:t>，</w:t>
      </w:r>
      <w:r>
        <w:rPr>
          <w:lang w:val="de-DE"/>
        </w:rPr>
        <w:t>则必须分多次写入</w:t>
      </w:r>
      <w:r>
        <w:rPr>
          <w:rFonts w:hint="eastAsia"/>
          <w:lang w:val="de-DE"/>
        </w:rPr>
        <w:t>，</w:t>
      </w:r>
      <w:r>
        <w:rPr>
          <w:lang w:val="de-DE"/>
        </w:rPr>
        <w:t>其组织结构详见</w:t>
      </w:r>
      <w:r>
        <w:rPr>
          <w:lang w:val="de-DE"/>
        </w:rPr>
        <w:fldChar w:fldCharType="begin"/>
      </w:r>
      <w:r>
        <w:rPr>
          <w:lang w:val="de-DE"/>
        </w:rPr>
        <w:instrText xml:space="preserve"> REF _Ref536019444 \h </w:instrText>
      </w:r>
      <w:r>
        <w:rPr>
          <w:lang w:val="de-DE"/>
        </w:rPr>
      </w:r>
      <w:r>
        <w:rPr>
          <w:lang w:val="de-DE"/>
        </w:rPr>
        <w:fldChar w:fldCharType="separate"/>
      </w:r>
      <w:r w:rsidR="00B93B10">
        <w:rPr>
          <w:rFonts w:hint="eastAsia"/>
        </w:rPr>
        <w:t>表</w:t>
      </w:r>
      <w:r w:rsidR="00B93B10">
        <w:rPr>
          <w:noProof/>
        </w:rPr>
        <w:t>5</w:t>
      </w:r>
      <w:r w:rsidR="00B93B10">
        <w:t>.</w:t>
      </w:r>
      <w:r w:rsidR="00B93B10">
        <w:rPr>
          <w:noProof/>
        </w:rPr>
        <w:t>2</w:t>
      </w:r>
      <w:r>
        <w:rPr>
          <w:lang w:val="de-DE"/>
        </w:rPr>
        <w:fldChar w:fldCharType="end"/>
      </w:r>
      <w:r>
        <w:rPr>
          <w:rFonts w:hint="eastAsia"/>
          <w:lang w:val="de-DE"/>
        </w:rPr>
        <w:t>。</w:t>
      </w:r>
    </w:p>
    <w:p w14:paraId="4F44B402" w14:textId="77777777" w:rsidR="000D77BE" w:rsidRDefault="000D77BE" w:rsidP="000D77BE">
      <w:pPr>
        <w:pStyle w:val="a7"/>
        <w:rPr>
          <w:lang w:val="de-DE"/>
        </w:rPr>
      </w:pPr>
      <w:bookmarkStart w:id="278" w:name="_Ref53601944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2</w:t>
      </w:r>
      <w:r>
        <w:fldChar w:fldCharType="end"/>
      </w:r>
      <w:bookmarkEnd w:id="278"/>
      <w:r>
        <w:t xml:space="preserve">  FM24C02</w:t>
      </w:r>
      <w:r>
        <w:t>存储器组织结构</w:t>
      </w:r>
    </w:p>
    <w:tbl>
      <w:tblPr>
        <w:tblW w:w="25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2150"/>
      </w:tblGrid>
      <w:tr w:rsidR="000D77BE" w:rsidRPr="00184227" w14:paraId="30194654" w14:textId="77777777" w:rsidTr="002613B2">
        <w:trPr>
          <w:jc w:val="center"/>
        </w:trPr>
        <w:tc>
          <w:tcPr>
            <w:tcW w:w="2469" w:type="pct"/>
            <w:tcBorders>
              <w:top w:val="thinThickSmallGap" w:sz="24" w:space="0" w:color="auto"/>
              <w:bottom w:val="double" w:sz="4" w:space="0" w:color="auto"/>
            </w:tcBorders>
            <w:shd w:val="pct10" w:color="auto" w:fill="auto"/>
          </w:tcPr>
          <w:p w14:paraId="19BA834D" w14:textId="77777777" w:rsidR="000D77BE" w:rsidRPr="00186D5B" w:rsidRDefault="000D77BE" w:rsidP="002613B2">
            <w:pPr>
              <w:pStyle w:val="ab"/>
              <w:spacing w:before="48" w:after="48"/>
            </w:pPr>
            <w:r>
              <w:rPr>
                <w:rFonts w:hint="eastAsia"/>
              </w:rPr>
              <w:t>页号</w:t>
            </w:r>
          </w:p>
        </w:tc>
        <w:tc>
          <w:tcPr>
            <w:tcW w:w="2531" w:type="pct"/>
            <w:tcBorders>
              <w:top w:val="thinThickSmallGap" w:sz="24" w:space="0" w:color="auto"/>
              <w:left w:val="double" w:sz="4" w:space="0" w:color="auto"/>
              <w:bottom w:val="double" w:sz="4" w:space="0" w:color="auto"/>
            </w:tcBorders>
            <w:shd w:val="pct10" w:color="auto" w:fill="auto"/>
          </w:tcPr>
          <w:p w14:paraId="234BDAE5" w14:textId="77777777" w:rsidR="000D77BE" w:rsidRPr="00186D5B" w:rsidRDefault="000D77BE" w:rsidP="002613B2">
            <w:pPr>
              <w:pStyle w:val="ab"/>
              <w:spacing w:before="48" w:after="48"/>
            </w:pPr>
            <w:r>
              <w:t>地址范围</w:t>
            </w:r>
          </w:p>
        </w:tc>
      </w:tr>
      <w:tr w:rsidR="000D77BE" w:rsidRPr="00184227" w14:paraId="3D9F5F52" w14:textId="77777777" w:rsidTr="002613B2">
        <w:trPr>
          <w:trHeight w:val="159"/>
          <w:jc w:val="center"/>
        </w:trPr>
        <w:tc>
          <w:tcPr>
            <w:tcW w:w="2469" w:type="pct"/>
            <w:tcBorders>
              <w:top w:val="double" w:sz="4" w:space="0" w:color="auto"/>
            </w:tcBorders>
            <w:vAlign w:val="center"/>
          </w:tcPr>
          <w:p w14:paraId="54ABD4C3" w14:textId="77777777" w:rsidR="000D77BE" w:rsidRPr="00186D5B" w:rsidRDefault="000D77BE" w:rsidP="002613B2">
            <w:pPr>
              <w:pStyle w:val="ab"/>
              <w:spacing w:before="48" w:after="48"/>
            </w:pPr>
            <w:r>
              <w:t>0</w:t>
            </w:r>
          </w:p>
        </w:tc>
        <w:tc>
          <w:tcPr>
            <w:tcW w:w="2531" w:type="pct"/>
            <w:tcBorders>
              <w:top w:val="double" w:sz="4" w:space="0" w:color="auto"/>
              <w:left w:val="double" w:sz="4" w:space="0" w:color="auto"/>
            </w:tcBorders>
            <w:vAlign w:val="center"/>
          </w:tcPr>
          <w:p w14:paraId="5F0E2B48" w14:textId="77777777" w:rsidR="000D77BE" w:rsidRPr="00186D5B" w:rsidRDefault="000D77BE" w:rsidP="002613B2">
            <w:pPr>
              <w:pStyle w:val="ab"/>
              <w:spacing w:before="48" w:after="48"/>
            </w:pPr>
            <w:r>
              <w:rPr>
                <w:rFonts w:hint="eastAsia"/>
              </w:rPr>
              <w:t>0x00~0x07</w:t>
            </w:r>
          </w:p>
        </w:tc>
      </w:tr>
      <w:tr w:rsidR="000D77BE" w:rsidRPr="00184227" w14:paraId="017C2F3B" w14:textId="77777777" w:rsidTr="002613B2">
        <w:trPr>
          <w:trHeight w:val="60"/>
          <w:jc w:val="center"/>
        </w:trPr>
        <w:tc>
          <w:tcPr>
            <w:tcW w:w="2469" w:type="pct"/>
            <w:vAlign w:val="center"/>
          </w:tcPr>
          <w:p w14:paraId="2618916D" w14:textId="77777777" w:rsidR="000D77BE" w:rsidRPr="00186D5B" w:rsidRDefault="000D77BE" w:rsidP="002613B2">
            <w:pPr>
              <w:pStyle w:val="ab"/>
              <w:spacing w:before="48" w:after="48"/>
            </w:pPr>
            <w:r>
              <w:t>1</w:t>
            </w:r>
          </w:p>
        </w:tc>
        <w:tc>
          <w:tcPr>
            <w:tcW w:w="2531" w:type="pct"/>
            <w:tcBorders>
              <w:left w:val="double" w:sz="4" w:space="0" w:color="auto"/>
            </w:tcBorders>
            <w:vAlign w:val="center"/>
          </w:tcPr>
          <w:p w14:paraId="178FC4C3" w14:textId="77777777" w:rsidR="000D77BE" w:rsidRPr="00186D5B" w:rsidRDefault="000D77BE" w:rsidP="002613B2">
            <w:pPr>
              <w:pStyle w:val="ab"/>
              <w:spacing w:before="48" w:after="48"/>
            </w:pPr>
            <w:r>
              <w:rPr>
                <w:rFonts w:hint="eastAsia"/>
              </w:rPr>
              <w:t>0x</w:t>
            </w:r>
            <w:r>
              <w:t>08~0x0F</w:t>
            </w:r>
          </w:p>
        </w:tc>
      </w:tr>
      <w:tr w:rsidR="000D77BE" w:rsidRPr="00184227" w14:paraId="55EE8908" w14:textId="77777777" w:rsidTr="002613B2">
        <w:trPr>
          <w:trHeight w:val="60"/>
          <w:jc w:val="center"/>
        </w:trPr>
        <w:tc>
          <w:tcPr>
            <w:tcW w:w="2469" w:type="pct"/>
            <w:vAlign w:val="center"/>
          </w:tcPr>
          <w:p w14:paraId="142C9B5D" w14:textId="77777777" w:rsidR="000D77BE" w:rsidRDefault="000D77BE" w:rsidP="002613B2">
            <w:pPr>
              <w:pStyle w:val="ab"/>
              <w:spacing w:before="48" w:after="48"/>
            </w:pPr>
            <w:r>
              <w:t>…</w:t>
            </w:r>
          </w:p>
        </w:tc>
        <w:tc>
          <w:tcPr>
            <w:tcW w:w="2531" w:type="pct"/>
            <w:tcBorders>
              <w:left w:val="double" w:sz="4" w:space="0" w:color="auto"/>
            </w:tcBorders>
            <w:vAlign w:val="center"/>
          </w:tcPr>
          <w:p w14:paraId="0E5109B8" w14:textId="77777777" w:rsidR="000D77BE" w:rsidRDefault="000D77BE" w:rsidP="002613B2">
            <w:pPr>
              <w:pStyle w:val="ab"/>
              <w:spacing w:before="48" w:after="48"/>
            </w:pPr>
            <w:r>
              <w:t>…</w:t>
            </w:r>
          </w:p>
        </w:tc>
      </w:tr>
      <w:tr w:rsidR="000D77BE" w:rsidRPr="00184227" w14:paraId="68AB0614" w14:textId="77777777" w:rsidTr="002613B2">
        <w:trPr>
          <w:trHeight w:val="114"/>
          <w:jc w:val="center"/>
        </w:trPr>
        <w:tc>
          <w:tcPr>
            <w:tcW w:w="2469" w:type="pct"/>
            <w:vAlign w:val="center"/>
          </w:tcPr>
          <w:p w14:paraId="3B0BEE68" w14:textId="77777777" w:rsidR="000D77BE" w:rsidRDefault="000D77BE" w:rsidP="002613B2">
            <w:pPr>
              <w:pStyle w:val="ab"/>
              <w:spacing w:before="48" w:after="48"/>
            </w:pPr>
            <w:r>
              <w:rPr>
                <w:rFonts w:hint="eastAsia"/>
              </w:rPr>
              <w:t>30</w:t>
            </w:r>
          </w:p>
        </w:tc>
        <w:tc>
          <w:tcPr>
            <w:tcW w:w="2531" w:type="pct"/>
            <w:tcBorders>
              <w:left w:val="double" w:sz="4" w:space="0" w:color="auto"/>
            </w:tcBorders>
            <w:vAlign w:val="center"/>
          </w:tcPr>
          <w:p w14:paraId="53C5DC8E" w14:textId="77777777" w:rsidR="000D77BE" w:rsidRDefault="000D77BE" w:rsidP="002613B2">
            <w:pPr>
              <w:pStyle w:val="ab"/>
              <w:spacing w:before="48" w:after="48"/>
            </w:pPr>
            <w:r>
              <w:rPr>
                <w:rFonts w:hint="eastAsia"/>
              </w:rPr>
              <w:t>0xF0~0xF7</w:t>
            </w:r>
          </w:p>
        </w:tc>
      </w:tr>
      <w:tr w:rsidR="000D77BE" w:rsidRPr="00184227" w14:paraId="6DA1F2DB" w14:textId="77777777" w:rsidTr="002613B2">
        <w:trPr>
          <w:trHeight w:val="60"/>
          <w:jc w:val="center"/>
        </w:trPr>
        <w:tc>
          <w:tcPr>
            <w:tcW w:w="2469" w:type="pct"/>
            <w:tcBorders>
              <w:bottom w:val="thickThinSmallGap" w:sz="24" w:space="0" w:color="auto"/>
            </w:tcBorders>
            <w:vAlign w:val="center"/>
          </w:tcPr>
          <w:p w14:paraId="04152CF3" w14:textId="77777777" w:rsidR="000D77BE" w:rsidRDefault="000D77BE" w:rsidP="002613B2">
            <w:pPr>
              <w:pStyle w:val="ab"/>
              <w:spacing w:before="48" w:after="48"/>
            </w:pPr>
            <w:r>
              <w:rPr>
                <w:rFonts w:hint="eastAsia"/>
              </w:rPr>
              <w:t>31</w:t>
            </w:r>
          </w:p>
        </w:tc>
        <w:tc>
          <w:tcPr>
            <w:tcW w:w="2531" w:type="pct"/>
            <w:tcBorders>
              <w:left w:val="double" w:sz="4" w:space="0" w:color="auto"/>
              <w:bottom w:val="thickThinSmallGap" w:sz="24" w:space="0" w:color="auto"/>
            </w:tcBorders>
            <w:vAlign w:val="center"/>
          </w:tcPr>
          <w:p w14:paraId="3B6A072C" w14:textId="77777777" w:rsidR="000D77BE" w:rsidRDefault="000D77BE" w:rsidP="002613B2">
            <w:pPr>
              <w:pStyle w:val="ab"/>
              <w:spacing w:before="48" w:after="48"/>
            </w:pPr>
            <w:r>
              <w:rPr>
                <w:rFonts w:hint="eastAsia"/>
              </w:rPr>
              <w:t>0xF8~0xFF</w:t>
            </w:r>
          </w:p>
        </w:tc>
      </w:tr>
    </w:tbl>
    <w:p w14:paraId="78EEAD85" w14:textId="77777777" w:rsidR="000D77BE" w:rsidRDefault="000D77BE" w:rsidP="000D77BE">
      <w:pPr>
        <w:pStyle w:val="23"/>
        <w:spacing w:before="62" w:after="62"/>
        <w:rPr>
          <w:lang w:val="de-DE"/>
        </w:rPr>
      </w:pPr>
      <w:r>
        <w:rPr>
          <w:lang w:val="de-DE"/>
        </w:rPr>
        <w:t>FM24C02</w:t>
      </w:r>
      <w:r>
        <w:rPr>
          <w:lang w:val="de-DE"/>
        </w:rPr>
        <w:t>的通信接口为标准的</w:t>
      </w:r>
      <w:r>
        <w:rPr>
          <w:lang w:val="de-DE"/>
        </w:rPr>
        <w:t>I²C</w:t>
      </w:r>
      <w:r>
        <w:rPr>
          <w:lang w:val="de-DE"/>
        </w:rPr>
        <w:t>接口</w:t>
      </w:r>
      <w:r>
        <w:rPr>
          <w:rFonts w:hint="eastAsia"/>
          <w:lang w:val="de-DE"/>
        </w:rPr>
        <w:t>，仅需</w:t>
      </w:r>
      <w:r>
        <w:rPr>
          <w:rFonts w:hint="eastAsia"/>
          <w:lang w:val="de-DE"/>
        </w:rPr>
        <w:t>SDA</w:t>
      </w:r>
      <w:r>
        <w:rPr>
          <w:rFonts w:hint="eastAsia"/>
          <w:lang w:val="de-DE"/>
        </w:rPr>
        <w:t>和</w:t>
      </w:r>
      <w:r>
        <w:rPr>
          <w:rFonts w:hint="eastAsia"/>
          <w:lang w:val="de-DE"/>
        </w:rPr>
        <w:t>SCL</w:t>
      </w:r>
      <w:r>
        <w:rPr>
          <w:rFonts w:hint="eastAsia"/>
          <w:lang w:val="de-DE"/>
        </w:rPr>
        <w:t>两根信号线。这里以</w:t>
      </w:r>
      <w:r>
        <w:rPr>
          <w:rFonts w:hint="eastAsia"/>
          <w:lang w:val="de-DE"/>
        </w:rPr>
        <w:t>8PIN</w:t>
      </w:r>
      <w:r>
        <w:rPr>
          <w:lang w:val="de-DE"/>
        </w:rPr>
        <w:t xml:space="preserve"> SOIC</w:t>
      </w:r>
      <w:r>
        <w:rPr>
          <w:lang w:val="de-DE"/>
        </w:rPr>
        <w:t>封装为例</w:t>
      </w:r>
      <w:r>
        <w:rPr>
          <w:rFonts w:hint="eastAsia"/>
          <w:lang w:val="de-DE"/>
        </w:rPr>
        <w:t>，详见</w:t>
      </w:r>
      <w:r>
        <w:rPr>
          <w:lang w:val="de-DE"/>
        </w:rPr>
        <w:fldChar w:fldCharType="begin"/>
      </w:r>
      <w:r>
        <w:rPr>
          <w:lang w:val="de-DE"/>
        </w:rPr>
        <w:instrText xml:space="preserve"> </w:instrText>
      </w:r>
      <w:r>
        <w:rPr>
          <w:rFonts w:hint="eastAsia"/>
          <w:lang w:val="de-DE"/>
        </w:rPr>
        <w:instrText>REF _Ref536020197 \h</w:instrText>
      </w:r>
      <w:r>
        <w:rPr>
          <w:lang w:val="de-DE"/>
        </w:rPr>
        <w:instrText xml:space="preserve">  \* MERGEFORMAT </w:instrText>
      </w:r>
      <w:r>
        <w:rPr>
          <w:lang w:val="de-DE"/>
        </w:rPr>
      </w:r>
      <w:r>
        <w:rPr>
          <w:lang w:val="de-DE"/>
        </w:rPr>
        <w:fldChar w:fldCharType="separate"/>
      </w:r>
      <w:r w:rsidR="00B93B10" w:rsidRPr="00B93B10">
        <w:rPr>
          <w:rFonts w:hint="eastAsia"/>
          <w:lang w:val="de-DE"/>
        </w:rPr>
        <w:t>图</w:t>
      </w:r>
      <w:r w:rsidR="00B93B10" w:rsidRPr="00B93B10">
        <w:rPr>
          <w:lang w:val="de-DE"/>
        </w:rPr>
        <w:t>5.2</w:t>
      </w:r>
      <w:r>
        <w:rPr>
          <w:lang w:val="de-DE"/>
        </w:rPr>
        <w:fldChar w:fldCharType="end"/>
      </w:r>
      <w:r>
        <w:rPr>
          <w:rFonts w:hint="eastAsia"/>
          <w:lang w:val="de-DE"/>
        </w:rPr>
        <w:t>。其中的</w:t>
      </w:r>
      <w:r>
        <w:rPr>
          <w:rFonts w:hint="eastAsia"/>
          <w:lang w:val="de-DE"/>
        </w:rPr>
        <w:t>WP</w:t>
      </w:r>
      <w:r>
        <w:rPr>
          <w:rFonts w:hint="eastAsia"/>
          <w:lang w:val="de-DE"/>
        </w:rPr>
        <w:t>为写保护，当该引脚接高电平时，将阻止一切写入操作。一般来说，该引脚直接接地，以便芯片正常读写。</w:t>
      </w:r>
    </w:p>
    <w:p w14:paraId="3666A7C4" w14:textId="166B8437" w:rsidR="00710692" w:rsidRDefault="00710692" w:rsidP="000D77BE">
      <w:pPr>
        <w:pStyle w:val="23"/>
        <w:keepNext/>
        <w:spacing w:before="62" w:after="62"/>
        <w:ind w:firstLine="0"/>
        <w:jc w:val="center"/>
      </w:pPr>
      <w:r>
        <w:rPr>
          <w:rFonts w:hint="eastAsia"/>
          <w:noProof/>
        </w:rPr>
        <w:drawing>
          <wp:inline distT="0" distB="0" distL="0" distR="0" wp14:anchorId="4ACC2E0E" wp14:editId="3545261D">
            <wp:extent cx="1528591" cy="132353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M24C0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48304" cy="1427191"/>
                    </a:xfrm>
                    <a:prstGeom prst="rect">
                      <a:avLst/>
                    </a:prstGeom>
                  </pic:spPr>
                </pic:pic>
              </a:graphicData>
            </a:graphic>
          </wp:inline>
        </w:drawing>
      </w:r>
    </w:p>
    <w:p w14:paraId="172238B4" w14:textId="4226E76C" w:rsidR="000D77BE" w:rsidRDefault="000D77BE" w:rsidP="000D77BE">
      <w:pPr>
        <w:pStyle w:val="a7"/>
        <w:rPr>
          <w:lang w:val="de-DE"/>
        </w:rPr>
      </w:pPr>
      <w:bookmarkStart w:id="279" w:name="_Ref536020197"/>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5</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2</w:t>
      </w:r>
      <w:r w:rsidR="006352F3">
        <w:fldChar w:fldCharType="end"/>
      </w:r>
      <w:bookmarkEnd w:id="279"/>
      <w:r>
        <w:t xml:space="preserve">  FM24C02</w:t>
      </w:r>
      <w:r>
        <w:t>引脚定义</w:t>
      </w:r>
    </w:p>
    <w:p w14:paraId="16E601B9" w14:textId="77777777" w:rsidR="000D77BE" w:rsidRDefault="000D77BE" w:rsidP="000D77BE">
      <w:pPr>
        <w:pStyle w:val="23"/>
        <w:spacing w:before="62" w:after="62"/>
        <w:rPr>
          <w:lang w:val="de-DE"/>
        </w:rPr>
      </w:pPr>
      <w:r>
        <w:rPr>
          <w:rFonts w:hint="eastAsia"/>
          <w:lang w:val="de-DE"/>
        </w:rPr>
        <w:t>A</w:t>
      </w:r>
      <w:r>
        <w:rPr>
          <w:lang w:val="de-DE"/>
        </w:rPr>
        <w:t>2</w:t>
      </w:r>
      <w:r>
        <w:rPr>
          <w:rFonts w:hint="eastAsia"/>
          <w:lang w:val="de-DE"/>
        </w:rPr>
        <w:t>、</w:t>
      </w:r>
      <w:r>
        <w:rPr>
          <w:lang w:val="de-DE"/>
        </w:rPr>
        <w:t>A1</w:t>
      </w:r>
      <w:r>
        <w:rPr>
          <w:rFonts w:hint="eastAsia"/>
          <w:lang w:val="de-DE"/>
        </w:rPr>
        <w:t>、</w:t>
      </w:r>
      <w:r>
        <w:rPr>
          <w:lang w:val="de-DE"/>
        </w:rPr>
        <w:t>A0</w:t>
      </w:r>
      <w:r>
        <w:rPr>
          <w:lang w:val="de-DE"/>
        </w:rPr>
        <w:t>决定了</w:t>
      </w:r>
      <w:r>
        <w:rPr>
          <w:lang w:val="de-DE"/>
        </w:rPr>
        <w:t>FM24C02</w:t>
      </w:r>
      <w:r>
        <w:rPr>
          <w:lang w:val="de-DE"/>
        </w:rPr>
        <w:t>器件的</w:t>
      </w:r>
      <w:r>
        <w:rPr>
          <w:lang w:val="de-DE"/>
        </w:rPr>
        <w:t>I²C</w:t>
      </w:r>
      <w:r>
        <w:rPr>
          <w:lang w:val="de-DE"/>
        </w:rPr>
        <w:t>从机地址</w:t>
      </w:r>
      <w:r>
        <w:rPr>
          <w:rFonts w:hint="eastAsia"/>
          <w:lang w:val="de-DE"/>
        </w:rPr>
        <w:t>，</w:t>
      </w:r>
      <w:r>
        <w:rPr>
          <w:lang w:val="de-DE"/>
        </w:rPr>
        <w:t>其</w:t>
      </w:r>
      <w:r>
        <w:rPr>
          <w:rFonts w:hint="eastAsia"/>
          <w:lang w:val="de-DE"/>
        </w:rPr>
        <w:t>7-bit</w:t>
      </w:r>
      <w:r>
        <w:rPr>
          <w:lang w:val="de-DE"/>
        </w:rPr>
        <w:t>从机地址为</w:t>
      </w:r>
      <w:r>
        <w:rPr>
          <w:rFonts w:hint="eastAsia"/>
          <w:lang w:val="de-DE"/>
        </w:rPr>
        <w:t>0101 0A</w:t>
      </w:r>
      <w:r>
        <w:rPr>
          <w:lang w:val="de-DE"/>
        </w:rPr>
        <w:t>2A1A0</w:t>
      </w:r>
      <w:r>
        <w:rPr>
          <w:rFonts w:hint="eastAsia"/>
          <w:lang w:val="de-DE"/>
        </w:rPr>
        <w:t>。</w:t>
      </w:r>
      <w:r>
        <w:rPr>
          <w:lang w:val="de-DE"/>
        </w:rPr>
        <w:t>如果</w:t>
      </w:r>
      <w:r>
        <w:rPr>
          <w:lang w:val="de-DE"/>
        </w:rPr>
        <w:t>I²C</w:t>
      </w:r>
      <w:r>
        <w:rPr>
          <w:lang w:val="de-DE"/>
        </w:rPr>
        <w:t>总线上仅有一片</w:t>
      </w:r>
      <w:r>
        <w:rPr>
          <w:lang w:val="de-DE"/>
        </w:rPr>
        <w:t>FM24C02</w:t>
      </w:r>
      <w:r>
        <w:rPr>
          <w:rFonts w:hint="eastAsia"/>
          <w:lang w:val="de-DE"/>
        </w:rPr>
        <w:t>，</w:t>
      </w:r>
      <w:r>
        <w:rPr>
          <w:lang w:val="de-DE"/>
        </w:rPr>
        <w:t>则将</w:t>
      </w:r>
      <w:r>
        <w:rPr>
          <w:lang w:val="de-DE"/>
        </w:rPr>
        <w:t>A2</w:t>
      </w:r>
      <w:r>
        <w:rPr>
          <w:rFonts w:hint="eastAsia"/>
          <w:lang w:val="de-DE"/>
        </w:rPr>
        <w:t>、</w:t>
      </w:r>
      <w:r>
        <w:rPr>
          <w:lang w:val="de-DE"/>
        </w:rPr>
        <w:t>A1</w:t>
      </w:r>
      <w:r>
        <w:rPr>
          <w:rFonts w:hint="eastAsia"/>
          <w:lang w:val="de-DE"/>
        </w:rPr>
        <w:t>、</w:t>
      </w:r>
      <w:r>
        <w:rPr>
          <w:lang w:val="de-DE"/>
        </w:rPr>
        <w:t>A0</w:t>
      </w:r>
      <w:r>
        <w:rPr>
          <w:lang w:val="de-DE"/>
        </w:rPr>
        <w:t>直接接地</w:t>
      </w:r>
      <w:r>
        <w:rPr>
          <w:rFonts w:hint="eastAsia"/>
          <w:lang w:val="de-DE"/>
        </w:rPr>
        <w:t>，</w:t>
      </w:r>
      <w:r>
        <w:rPr>
          <w:lang w:val="de-DE"/>
        </w:rPr>
        <w:t>其地址为</w:t>
      </w:r>
      <w:r>
        <w:rPr>
          <w:rFonts w:hint="eastAsia"/>
          <w:lang w:val="de-DE"/>
        </w:rPr>
        <w:t>0x</w:t>
      </w:r>
      <w:r>
        <w:rPr>
          <w:lang w:val="de-DE"/>
        </w:rPr>
        <w:t>50</w:t>
      </w:r>
      <w:r>
        <w:rPr>
          <w:rFonts w:hint="eastAsia"/>
          <w:lang w:val="de-DE"/>
        </w:rPr>
        <w:t>。</w:t>
      </w:r>
    </w:p>
    <w:p w14:paraId="10DCCFC1" w14:textId="77777777" w:rsidR="000D77BE" w:rsidRPr="009369E0" w:rsidRDefault="000D77BE" w:rsidP="000D77BE">
      <w:pPr>
        <w:pStyle w:val="23"/>
        <w:spacing w:before="62" w:after="62"/>
        <w:rPr>
          <w:lang w:val="de-DE"/>
        </w:rPr>
      </w:pPr>
      <w:r>
        <w:rPr>
          <w:lang w:val="de-DE"/>
        </w:rPr>
        <w:t>在</w:t>
      </w:r>
      <w:r>
        <w:rPr>
          <w:lang w:val="de-DE"/>
        </w:rPr>
        <w:t>AMetal</w:t>
      </w:r>
      <w:r>
        <w:rPr>
          <w:lang w:val="de-DE"/>
        </w:rPr>
        <w:t>中</w:t>
      </w:r>
      <w:r>
        <w:rPr>
          <w:rFonts w:hint="eastAsia"/>
          <w:lang w:val="de-DE"/>
        </w:rPr>
        <w:t>，</w:t>
      </w:r>
      <w:r>
        <w:rPr>
          <w:lang w:val="de-DE"/>
        </w:rPr>
        <w:t>由于用户无需关心读</w:t>
      </w:r>
      <w:r>
        <w:rPr>
          <w:rFonts w:hint="eastAsia"/>
          <w:lang w:val="de-DE"/>
        </w:rPr>
        <w:t>/</w:t>
      </w:r>
      <w:r>
        <w:rPr>
          <w:rFonts w:hint="eastAsia"/>
          <w:lang w:val="de-DE"/>
        </w:rPr>
        <w:t>写方向位的控制，因此其地址使用</w:t>
      </w:r>
      <w:r>
        <w:rPr>
          <w:rFonts w:hint="eastAsia"/>
          <w:lang w:val="de-DE"/>
        </w:rPr>
        <w:t>7-bit</w:t>
      </w:r>
      <w:r>
        <w:rPr>
          <w:lang w:val="de-DE"/>
        </w:rPr>
        <w:t>地址表示</w:t>
      </w:r>
      <w:r>
        <w:rPr>
          <w:rFonts w:hint="eastAsia"/>
          <w:lang w:val="de-DE"/>
        </w:rPr>
        <w:t>。</w:t>
      </w:r>
      <w:r>
        <w:rPr>
          <w:lang w:val="de-DE"/>
        </w:rPr>
        <w:t>MicroPort-EEPROM</w:t>
      </w:r>
      <w:r>
        <w:rPr>
          <w:lang w:val="de-DE"/>
        </w:rPr>
        <w:t>模块通过</w:t>
      </w:r>
      <w:r>
        <w:rPr>
          <w:lang w:val="de-DE"/>
        </w:rPr>
        <w:t>MicroPort</w:t>
      </w:r>
      <w:r>
        <w:rPr>
          <w:lang w:val="de-DE"/>
        </w:rPr>
        <w:t>接口与</w:t>
      </w:r>
      <w:r>
        <w:rPr>
          <w:lang w:val="de-DE"/>
        </w:rPr>
        <w:t>AM116</w:t>
      </w:r>
      <w:r>
        <w:rPr>
          <w:rFonts w:hint="eastAsia"/>
          <w:lang w:val="de-DE"/>
        </w:rPr>
        <w:t>-</w:t>
      </w:r>
      <w:r>
        <w:rPr>
          <w:lang w:val="de-DE"/>
        </w:rPr>
        <w:t>Core</w:t>
      </w:r>
      <w:r>
        <w:rPr>
          <w:lang w:val="de-DE"/>
        </w:rPr>
        <w:t>相连</w:t>
      </w:r>
      <w:r>
        <w:rPr>
          <w:rFonts w:hint="eastAsia"/>
          <w:lang w:val="de-DE"/>
        </w:rPr>
        <w:t>，其中的</w:t>
      </w:r>
      <w:r>
        <w:rPr>
          <w:rFonts w:hint="eastAsia"/>
          <w:lang w:val="de-DE"/>
        </w:rPr>
        <w:t>E</w:t>
      </w:r>
      <w:r>
        <w:rPr>
          <w:lang w:val="de-DE"/>
        </w:rPr>
        <w:t>²PROM</w:t>
      </w:r>
      <w:r>
        <w:rPr>
          <w:lang w:val="de-DE"/>
        </w:rPr>
        <w:t>是复旦微半导体提供的</w:t>
      </w:r>
      <w:r>
        <w:rPr>
          <w:rFonts w:hint="eastAsia"/>
          <w:lang w:val="de-DE"/>
        </w:rPr>
        <w:t>256</w:t>
      </w:r>
      <w:r>
        <w:rPr>
          <w:rFonts w:hint="eastAsia"/>
          <w:lang w:val="de-DE"/>
        </w:rPr>
        <w:t>个字节</w:t>
      </w:r>
      <w:r>
        <w:rPr>
          <w:rFonts w:hint="eastAsia"/>
          <w:lang w:val="de-DE"/>
        </w:rPr>
        <w:t>FM</w:t>
      </w:r>
      <w:r>
        <w:rPr>
          <w:lang w:val="de-DE"/>
        </w:rPr>
        <w:t>24C02C</w:t>
      </w:r>
      <w:r>
        <w:rPr>
          <w:rFonts w:hint="eastAsia"/>
          <w:lang w:val="de-DE"/>
        </w:rPr>
        <w:t>。</w:t>
      </w:r>
    </w:p>
    <w:p w14:paraId="021AE5C6" w14:textId="77777777" w:rsidR="000D77BE" w:rsidRDefault="000D77BE" w:rsidP="000D77BE">
      <w:pPr>
        <w:pStyle w:val="30"/>
        <w:rPr>
          <w:lang w:val="de-DE"/>
        </w:rPr>
      </w:pPr>
      <w:bookmarkStart w:id="280" w:name="_Toc536021709"/>
      <w:bookmarkStart w:id="281" w:name="_Toc6175831"/>
      <w:r>
        <w:rPr>
          <w:rFonts w:hint="eastAsia"/>
          <w:lang w:val="de-DE"/>
        </w:rPr>
        <w:lastRenderedPageBreak/>
        <w:t>初始化</w:t>
      </w:r>
      <w:bookmarkEnd w:id="280"/>
      <w:bookmarkEnd w:id="281"/>
    </w:p>
    <w:p w14:paraId="5CED9B6B" w14:textId="77777777" w:rsidR="000D77BE" w:rsidRDefault="000D77BE" w:rsidP="000D77BE">
      <w:pPr>
        <w:pStyle w:val="23"/>
        <w:spacing w:before="62" w:after="62"/>
        <w:rPr>
          <w:lang w:val="de-DE"/>
        </w:rPr>
      </w:pPr>
      <w:r>
        <w:rPr>
          <w:lang w:val="de-DE"/>
        </w:rPr>
        <w:t>AMetal</w:t>
      </w:r>
      <w:r>
        <w:rPr>
          <w:lang w:val="de-DE"/>
        </w:rPr>
        <w:t>提供了支持</w:t>
      </w:r>
      <w:r>
        <w:rPr>
          <w:lang w:val="de-DE"/>
        </w:rPr>
        <w:t>FM24C02</w:t>
      </w:r>
      <w:r>
        <w:rPr>
          <w:rFonts w:hint="eastAsia"/>
          <w:lang w:val="de-DE"/>
        </w:rPr>
        <w:t>、</w:t>
      </w:r>
      <w:r>
        <w:rPr>
          <w:lang w:val="de-DE"/>
        </w:rPr>
        <w:t>FM24C04</w:t>
      </w:r>
      <w:r>
        <w:rPr>
          <w:rFonts w:hint="eastAsia"/>
          <w:lang w:val="de-DE"/>
        </w:rPr>
        <w:t>、</w:t>
      </w:r>
      <w:r>
        <w:rPr>
          <w:lang w:val="de-DE"/>
        </w:rPr>
        <w:t>FM24C08……</w:t>
      </w:r>
      <w:r>
        <w:rPr>
          <w:lang w:val="de-DE"/>
        </w:rPr>
        <w:t>等系列</w:t>
      </w:r>
      <w:r>
        <w:rPr>
          <w:lang w:val="de-DE"/>
        </w:rPr>
        <w:t>I²C</w:t>
      </w:r>
      <w:r>
        <w:rPr>
          <w:lang w:val="de-DE"/>
        </w:rPr>
        <w:t>接口</w:t>
      </w:r>
      <w:r>
        <w:rPr>
          <w:lang w:val="de-DE"/>
        </w:rPr>
        <w:t>E²PROM</w:t>
      </w:r>
      <w:r>
        <w:rPr>
          <w:lang w:val="de-DE"/>
        </w:rPr>
        <w:t>的驱动函数</w:t>
      </w:r>
      <w:r>
        <w:rPr>
          <w:rFonts w:hint="eastAsia"/>
          <w:lang w:val="de-DE"/>
        </w:rPr>
        <w:t>，</w:t>
      </w:r>
      <w:r>
        <w:rPr>
          <w:lang w:val="de-DE"/>
        </w:rPr>
        <w:t>下面将以</w:t>
      </w:r>
      <w:r>
        <w:rPr>
          <w:lang w:val="de-DE"/>
        </w:rPr>
        <w:t>FM24C02</w:t>
      </w:r>
      <w:r>
        <w:rPr>
          <w:lang w:val="de-DE"/>
        </w:rPr>
        <w:t>为例予以说明</w:t>
      </w:r>
      <w:r>
        <w:rPr>
          <w:rFonts w:hint="eastAsia"/>
          <w:lang w:val="de-DE"/>
        </w:rPr>
        <w:t>，</w:t>
      </w:r>
      <w:r>
        <w:rPr>
          <w:lang w:val="de-DE"/>
        </w:rPr>
        <w:t>其函数原型</w:t>
      </w:r>
      <w:r>
        <w:rPr>
          <w:rFonts w:hint="eastAsia"/>
          <w:lang w:val="de-DE"/>
        </w:rPr>
        <w:t>（</w:t>
      </w:r>
      <w:r>
        <w:rPr>
          <w:rFonts w:hint="eastAsia"/>
          <w:lang w:val="de-DE"/>
        </w:rPr>
        <w:t>am</w:t>
      </w:r>
      <w:r>
        <w:rPr>
          <w:lang w:val="de-DE"/>
        </w:rPr>
        <w:t>_ep24cxx.h</w:t>
      </w:r>
      <w:r>
        <w:rPr>
          <w:rFonts w:hint="eastAsia"/>
          <w:lang w:val="de-DE"/>
        </w:rPr>
        <w:t>）为：</w:t>
      </w:r>
    </w:p>
    <w:p w14:paraId="22704472" w14:textId="77777777" w:rsidR="000D77BE" w:rsidRPr="003550B5" w:rsidRDefault="000D77BE" w:rsidP="000D77BE">
      <w:pPr>
        <w:pStyle w:val="a5"/>
      </w:pPr>
      <w:r w:rsidRPr="003550B5">
        <w:t>am_ep24cxx_handle_t am_ep24cxx_init(</w:t>
      </w:r>
    </w:p>
    <w:p w14:paraId="47FE9B76" w14:textId="77777777" w:rsidR="000D77BE" w:rsidRPr="003550B5" w:rsidRDefault="000D77BE" w:rsidP="000D77BE">
      <w:pPr>
        <w:pStyle w:val="a5"/>
        <w:ind w:firstLine="420"/>
      </w:pPr>
      <w:r w:rsidRPr="003550B5">
        <w:rPr>
          <w:rFonts w:hint="eastAsia"/>
        </w:rPr>
        <w:t xml:space="preserve">am_ep24cxx_dev_t </w:t>
      </w:r>
      <w:r w:rsidRPr="003550B5">
        <w:tab/>
      </w:r>
      <w:r w:rsidRPr="003550B5">
        <w:tab/>
      </w:r>
      <w:r w:rsidRPr="003550B5">
        <w:tab/>
      </w:r>
      <w:r w:rsidRPr="003550B5">
        <w:rPr>
          <w:rFonts w:hint="eastAsia"/>
        </w:rPr>
        <w:t>*p_dev,</w:t>
      </w:r>
    </w:p>
    <w:p w14:paraId="0D9ED3BD" w14:textId="77777777" w:rsidR="000D77BE" w:rsidRPr="003550B5" w:rsidRDefault="000D77BE" w:rsidP="000D77BE">
      <w:pPr>
        <w:pStyle w:val="a5"/>
        <w:ind w:firstLine="420"/>
      </w:pPr>
      <w:r w:rsidRPr="003550B5">
        <w:t xml:space="preserve">const am_ep24cxx_devinfo_t </w:t>
      </w:r>
      <w:r w:rsidRPr="003550B5">
        <w:tab/>
        <w:t>*p_devinfo,</w:t>
      </w:r>
    </w:p>
    <w:p w14:paraId="212DB348" w14:textId="77777777" w:rsidR="000D77BE" w:rsidRPr="003550B5" w:rsidRDefault="000D77BE" w:rsidP="000D77BE">
      <w:pPr>
        <w:pStyle w:val="a5"/>
        <w:ind w:firstLine="420"/>
      </w:pPr>
      <w:r>
        <w:t xml:space="preserve">am_i2c_handle_t </w:t>
      </w:r>
      <w:r>
        <w:tab/>
      </w:r>
      <w:r>
        <w:tab/>
      </w:r>
      <w:r>
        <w:tab/>
      </w:r>
      <w:r w:rsidRPr="003550B5">
        <w:t>i2c_handle);</w:t>
      </w:r>
    </w:p>
    <w:p w14:paraId="71439EC7" w14:textId="77777777" w:rsidR="000D77BE" w:rsidRPr="009369E0" w:rsidRDefault="000D77BE" w:rsidP="000D77BE">
      <w:pPr>
        <w:pStyle w:val="23"/>
        <w:spacing w:before="62" w:after="62"/>
        <w:rPr>
          <w:lang w:val="de-DE"/>
        </w:rPr>
      </w:pPr>
      <w:r>
        <w:rPr>
          <w:lang w:val="de-DE"/>
        </w:rPr>
        <w:t>该函数意在获取器件实例句柄</w:t>
      </w:r>
      <w:r>
        <w:rPr>
          <w:lang w:val="de-DE"/>
        </w:rPr>
        <w:t>fm24c02</w:t>
      </w:r>
      <w:r>
        <w:rPr>
          <w:rFonts w:hint="eastAsia"/>
          <w:lang w:val="de-DE"/>
        </w:rPr>
        <w:t>_handle</w:t>
      </w:r>
      <w:r>
        <w:rPr>
          <w:rFonts w:hint="eastAsia"/>
          <w:lang w:val="de-DE"/>
        </w:rPr>
        <w:t>，其中，</w:t>
      </w:r>
      <w:r>
        <w:rPr>
          <w:rFonts w:hint="eastAsia"/>
          <w:lang w:val="de-DE"/>
        </w:rPr>
        <w:t>p_dev</w:t>
      </w:r>
      <w:r>
        <w:rPr>
          <w:rFonts w:hint="eastAsia"/>
          <w:lang w:val="de-DE"/>
        </w:rPr>
        <w:t>为指向</w:t>
      </w:r>
      <w:r>
        <w:rPr>
          <w:rFonts w:hint="eastAsia"/>
          <w:lang w:val="de-DE"/>
        </w:rPr>
        <w:t>am</w:t>
      </w:r>
      <w:r>
        <w:rPr>
          <w:lang w:val="de-DE"/>
        </w:rPr>
        <w:t>_ep24cxx_dev_t</w:t>
      </w:r>
      <w:r>
        <w:rPr>
          <w:lang w:val="de-DE"/>
        </w:rPr>
        <w:t>类型实例的指针</w:t>
      </w:r>
      <w:r>
        <w:rPr>
          <w:rFonts w:hint="eastAsia"/>
          <w:lang w:val="de-DE"/>
        </w:rPr>
        <w:t>，</w:t>
      </w:r>
      <w:r>
        <w:rPr>
          <w:lang w:val="de-DE"/>
        </w:rPr>
        <w:t>p_devinfo</w:t>
      </w:r>
      <w:r>
        <w:rPr>
          <w:lang w:val="de-DE"/>
        </w:rPr>
        <w:t>为指向</w:t>
      </w:r>
      <w:r>
        <w:rPr>
          <w:lang w:val="de-DE"/>
        </w:rPr>
        <w:t>am_ep24cxx_devinfo_t</w:t>
      </w:r>
      <w:r>
        <w:rPr>
          <w:lang w:val="de-DE"/>
        </w:rPr>
        <w:t>类型实例信息的指针</w:t>
      </w:r>
      <w:r>
        <w:rPr>
          <w:rFonts w:hint="eastAsia"/>
          <w:lang w:val="de-DE"/>
        </w:rPr>
        <w:t>。</w:t>
      </w:r>
    </w:p>
    <w:p w14:paraId="4A2F3F63" w14:textId="77777777" w:rsidR="000D77BE" w:rsidRPr="006545BC" w:rsidRDefault="000D77BE" w:rsidP="000D77BE">
      <w:pPr>
        <w:pStyle w:val="40"/>
        <w:rPr>
          <w:rStyle w:val="420"/>
        </w:rPr>
      </w:pPr>
      <w:r w:rsidRPr="006545BC">
        <w:rPr>
          <w:rStyle w:val="420"/>
          <w:rFonts w:hint="eastAsia"/>
        </w:rPr>
        <w:t>实例</w:t>
      </w:r>
    </w:p>
    <w:p w14:paraId="119FA5FD" w14:textId="77777777" w:rsidR="000D77BE" w:rsidRDefault="000D77BE" w:rsidP="000D77BE">
      <w:pPr>
        <w:pStyle w:val="23"/>
        <w:spacing w:before="62" w:after="62"/>
        <w:rPr>
          <w:lang w:val="de-DE"/>
        </w:rPr>
      </w:pPr>
      <w:r>
        <w:rPr>
          <w:lang w:val="de-DE"/>
        </w:rPr>
        <w:t>单个</w:t>
      </w:r>
      <w:r>
        <w:rPr>
          <w:lang w:val="de-DE"/>
        </w:rPr>
        <w:t>FM24C02</w:t>
      </w:r>
      <w:r>
        <w:rPr>
          <w:lang w:val="de-DE"/>
        </w:rPr>
        <w:t>可以看作</w:t>
      </w:r>
      <w:r>
        <w:rPr>
          <w:lang w:val="de-DE"/>
        </w:rPr>
        <w:t>EP24Cxx</w:t>
      </w:r>
      <w:r>
        <w:rPr>
          <w:lang w:val="de-DE"/>
        </w:rPr>
        <w:t>的一个实例</w:t>
      </w:r>
      <w:r>
        <w:rPr>
          <w:rFonts w:hint="eastAsia"/>
          <w:lang w:val="de-DE"/>
        </w:rPr>
        <w:t>，</w:t>
      </w:r>
      <w:r>
        <w:rPr>
          <w:rFonts w:hint="eastAsia"/>
          <w:lang w:val="de-DE"/>
        </w:rPr>
        <w:t>EP</w:t>
      </w:r>
      <w:r>
        <w:rPr>
          <w:lang w:val="de-DE"/>
        </w:rPr>
        <w:t>24Cxx</w:t>
      </w:r>
      <w:r>
        <w:rPr>
          <w:lang w:val="de-DE"/>
        </w:rPr>
        <w:t>只是抽象了代表一个系列或同种类型的</w:t>
      </w:r>
      <w:r>
        <w:rPr>
          <w:lang w:val="de-DE"/>
        </w:rPr>
        <w:t>E²PROM</w:t>
      </w:r>
      <w:r>
        <w:rPr>
          <w:lang w:val="de-DE"/>
        </w:rPr>
        <w:t>芯片</w:t>
      </w:r>
      <w:r>
        <w:rPr>
          <w:rFonts w:hint="eastAsia"/>
          <w:lang w:val="de-DE"/>
        </w:rPr>
        <w:t>，</w:t>
      </w:r>
      <w:r>
        <w:rPr>
          <w:lang w:val="de-DE"/>
        </w:rPr>
        <w:t>显然多个</w:t>
      </w:r>
      <w:r>
        <w:rPr>
          <w:lang w:val="de-DE"/>
        </w:rPr>
        <w:t>FM24C02</w:t>
      </w:r>
      <w:r>
        <w:rPr>
          <w:lang w:val="de-DE"/>
        </w:rPr>
        <w:t>是</w:t>
      </w:r>
      <w:r>
        <w:rPr>
          <w:lang w:val="de-DE"/>
        </w:rPr>
        <w:t>EP24Cxx</w:t>
      </w:r>
      <w:r>
        <w:rPr>
          <w:lang w:val="de-DE"/>
        </w:rPr>
        <w:t>的多个实例</w:t>
      </w:r>
      <w:r>
        <w:rPr>
          <w:rFonts w:hint="eastAsia"/>
          <w:lang w:val="de-DE"/>
        </w:rPr>
        <w:t>。</w:t>
      </w:r>
      <w:r>
        <w:rPr>
          <w:lang w:val="de-DE"/>
        </w:rPr>
        <w:t>如果</w:t>
      </w:r>
      <w:r>
        <w:rPr>
          <w:lang w:val="de-DE"/>
        </w:rPr>
        <w:t>I²C</w:t>
      </w:r>
      <w:r>
        <w:rPr>
          <w:lang w:val="de-DE"/>
        </w:rPr>
        <w:t>总线上只外接一个</w:t>
      </w:r>
      <w:r>
        <w:rPr>
          <w:lang w:val="de-DE"/>
        </w:rPr>
        <w:t>FM24C02</w:t>
      </w:r>
      <w:r>
        <w:rPr>
          <w:rFonts w:hint="eastAsia"/>
          <w:lang w:val="de-DE"/>
        </w:rPr>
        <w:t>，</w:t>
      </w:r>
      <w:r>
        <w:rPr>
          <w:lang w:val="de-DE"/>
        </w:rPr>
        <w:t>定义</w:t>
      </w:r>
      <w:r>
        <w:rPr>
          <w:lang w:val="de-DE"/>
        </w:rPr>
        <w:t>am_ep24cxx_dev_t</w:t>
      </w:r>
      <w:r>
        <w:rPr>
          <w:lang w:val="de-DE"/>
        </w:rPr>
        <w:t>类型</w:t>
      </w:r>
      <w:r>
        <w:rPr>
          <w:rFonts w:hint="eastAsia"/>
          <w:lang w:val="de-DE"/>
        </w:rPr>
        <w:t>（</w:t>
      </w:r>
      <w:r>
        <w:rPr>
          <w:rFonts w:hint="eastAsia"/>
          <w:lang w:val="de-DE"/>
        </w:rPr>
        <w:t>am</w:t>
      </w:r>
      <w:r>
        <w:rPr>
          <w:lang w:val="de-DE"/>
        </w:rPr>
        <w:t>_ep24cxx.h</w:t>
      </w:r>
      <w:r>
        <w:rPr>
          <w:rFonts w:hint="eastAsia"/>
          <w:lang w:val="de-DE"/>
        </w:rPr>
        <w:t>）实例如下：</w:t>
      </w:r>
    </w:p>
    <w:p w14:paraId="34AF9967" w14:textId="77777777" w:rsidR="000D77BE" w:rsidRDefault="000D77BE" w:rsidP="000D77BE">
      <w:pPr>
        <w:pStyle w:val="a5"/>
      </w:pPr>
      <w:r>
        <w:t>am_ep24cxx_dev_t g_at24c02_dev</w:t>
      </w:r>
      <w:r>
        <w:rPr>
          <w:rFonts w:hint="eastAsia"/>
        </w:rPr>
        <w:t>；</w:t>
      </w:r>
      <w:r>
        <w:tab/>
      </w:r>
      <w:r>
        <w:tab/>
      </w:r>
      <w:r>
        <w:tab/>
      </w:r>
      <w:r>
        <w:rPr>
          <w:rFonts w:hint="eastAsia"/>
        </w:rPr>
        <w:t>/</w:t>
      </w:r>
      <w:r>
        <w:t>/</w:t>
      </w:r>
      <w:r>
        <w:t>定义</w:t>
      </w:r>
      <w:r>
        <w:t>ep24cxx</w:t>
      </w:r>
      <w:r>
        <w:t>实例</w:t>
      </w:r>
      <w:r>
        <w:rPr>
          <w:rFonts w:hint="eastAsia"/>
        </w:rPr>
        <w:t>（</w:t>
      </w:r>
      <w:r>
        <w:rPr>
          <w:rFonts w:hint="eastAsia"/>
        </w:rPr>
        <w:t>FM</w:t>
      </w:r>
      <w:r>
        <w:t>24C02</w:t>
      </w:r>
      <w:r>
        <w:rPr>
          <w:rFonts w:hint="eastAsia"/>
        </w:rPr>
        <w:t>）</w:t>
      </w:r>
    </w:p>
    <w:p w14:paraId="4F9CCAA0" w14:textId="77777777" w:rsidR="000D77BE" w:rsidRDefault="000D77BE" w:rsidP="000D77BE">
      <w:pPr>
        <w:pStyle w:val="23"/>
        <w:spacing w:before="62" w:after="62"/>
        <w:rPr>
          <w:lang w:val="de-DE"/>
        </w:rPr>
      </w:pPr>
      <w:r>
        <w:rPr>
          <w:lang w:val="de-DE"/>
        </w:rPr>
        <w:t>其中</w:t>
      </w:r>
      <w:r>
        <w:rPr>
          <w:rFonts w:hint="eastAsia"/>
          <w:lang w:val="de-DE"/>
        </w:rPr>
        <w:t>，</w:t>
      </w:r>
      <w:r>
        <w:rPr>
          <w:lang w:val="de-DE"/>
        </w:rPr>
        <w:t>g_at24c02_dev</w:t>
      </w:r>
      <w:r>
        <w:rPr>
          <w:lang w:val="de-DE"/>
        </w:rPr>
        <w:t>为用户自定义的实例</w:t>
      </w:r>
      <w:r>
        <w:rPr>
          <w:rFonts w:hint="eastAsia"/>
          <w:lang w:val="de-DE"/>
        </w:rPr>
        <w:t>，</w:t>
      </w:r>
      <w:r>
        <w:rPr>
          <w:lang w:val="de-DE"/>
        </w:rPr>
        <w:t>其地址作为</w:t>
      </w:r>
      <w:r>
        <w:rPr>
          <w:lang w:val="de-DE"/>
        </w:rPr>
        <w:t>p_dev</w:t>
      </w:r>
      <w:r>
        <w:rPr>
          <w:lang w:val="de-DE"/>
        </w:rPr>
        <w:t>的实参传递</w:t>
      </w:r>
      <w:r>
        <w:rPr>
          <w:rFonts w:hint="eastAsia"/>
          <w:lang w:val="de-DE"/>
        </w:rPr>
        <w:t>。如果同一个</w:t>
      </w:r>
      <w:r>
        <w:rPr>
          <w:rFonts w:hint="eastAsia"/>
          <w:lang w:val="de-DE"/>
        </w:rPr>
        <w:t>I</w:t>
      </w:r>
      <w:r>
        <w:rPr>
          <w:rFonts w:hint="eastAsia"/>
          <w:lang w:val="de-DE"/>
        </w:rPr>
        <w:t>²</w:t>
      </w:r>
      <w:r>
        <w:rPr>
          <w:rFonts w:hint="eastAsia"/>
          <w:lang w:val="de-DE"/>
        </w:rPr>
        <w:t>C</w:t>
      </w:r>
      <w:r>
        <w:rPr>
          <w:rFonts w:hint="eastAsia"/>
          <w:lang w:val="de-DE"/>
        </w:rPr>
        <w:t>总线上外接了</w:t>
      </w:r>
      <w:r>
        <w:rPr>
          <w:rFonts w:hint="eastAsia"/>
          <w:lang w:val="de-DE"/>
        </w:rPr>
        <w:t>2</w:t>
      </w:r>
      <w:r>
        <w:rPr>
          <w:rFonts w:hint="eastAsia"/>
          <w:lang w:val="de-DE"/>
        </w:rPr>
        <w:t>个</w:t>
      </w:r>
      <w:r>
        <w:rPr>
          <w:rFonts w:hint="eastAsia"/>
          <w:lang w:val="de-DE"/>
        </w:rPr>
        <w:t>FM</w:t>
      </w:r>
      <w:r>
        <w:rPr>
          <w:lang w:val="de-DE"/>
        </w:rPr>
        <w:t>24C02</w:t>
      </w:r>
      <w:r>
        <w:rPr>
          <w:rFonts w:hint="eastAsia"/>
          <w:lang w:val="de-DE"/>
        </w:rPr>
        <w:t>，需要定义</w:t>
      </w:r>
      <w:r>
        <w:rPr>
          <w:rFonts w:hint="eastAsia"/>
          <w:lang w:val="de-DE"/>
        </w:rPr>
        <w:t>3</w:t>
      </w:r>
      <w:r>
        <w:rPr>
          <w:rFonts w:hint="eastAsia"/>
          <w:lang w:val="de-DE"/>
        </w:rPr>
        <w:t>个实例。即：</w:t>
      </w:r>
    </w:p>
    <w:p w14:paraId="4D163D88" w14:textId="77777777" w:rsidR="000D77BE" w:rsidRDefault="000D77BE" w:rsidP="000D77BE">
      <w:pPr>
        <w:pStyle w:val="a5"/>
      </w:pPr>
      <w:r>
        <w:t>am_ep24cxx_dev_t g_24c02_dev0;</w:t>
      </w:r>
      <w:r>
        <w:tab/>
      </w:r>
      <w:r>
        <w:tab/>
      </w:r>
      <w:r>
        <w:tab/>
        <w:t>//FM24C02</w:t>
      </w:r>
    </w:p>
    <w:p w14:paraId="69436957" w14:textId="77777777" w:rsidR="000D77BE" w:rsidRDefault="000D77BE" w:rsidP="000D77BE">
      <w:pPr>
        <w:pStyle w:val="a5"/>
      </w:pPr>
      <w:r>
        <w:t>am_ep24cxx_dev_t g_24c02_dev1;</w:t>
      </w:r>
      <w:r>
        <w:tab/>
      </w:r>
      <w:r>
        <w:tab/>
      </w:r>
      <w:r>
        <w:tab/>
        <w:t>//FM24C02</w:t>
      </w:r>
    </w:p>
    <w:p w14:paraId="5A2D0DC3" w14:textId="77777777" w:rsidR="000D77BE" w:rsidRPr="009369E0" w:rsidRDefault="000D77BE" w:rsidP="000D77BE">
      <w:pPr>
        <w:pStyle w:val="23"/>
        <w:spacing w:before="62" w:after="62"/>
        <w:rPr>
          <w:lang w:val="de-DE"/>
        </w:rPr>
      </w:pPr>
      <w:r>
        <w:rPr>
          <w:lang w:val="de-DE"/>
        </w:rPr>
        <w:t>每个实例都要初始化</w:t>
      </w:r>
      <w:r>
        <w:rPr>
          <w:rFonts w:hint="eastAsia"/>
          <w:lang w:val="de-DE"/>
        </w:rPr>
        <w:t>，</w:t>
      </w:r>
      <w:r>
        <w:rPr>
          <w:lang w:val="de-DE"/>
        </w:rPr>
        <w:t>其每个实例的初始化均会返回一个该实例的</w:t>
      </w:r>
      <w:r>
        <w:rPr>
          <w:lang w:val="de-DE"/>
        </w:rPr>
        <w:t>handle</w:t>
      </w:r>
      <w:r>
        <w:rPr>
          <w:rFonts w:hint="eastAsia"/>
          <w:lang w:val="de-DE"/>
        </w:rPr>
        <w:t>。</w:t>
      </w:r>
      <w:r>
        <w:rPr>
          <w:lang w:val="de-DE"/>
        </w:rPr>
        <w:t>便于使用其它接口函数时</w:t>
      </w:r>
      <w:r>
        <w:rPr>
          <w:rFonts w:hint="eastAsia"/>
          <w:lang w:val="de-DE"/>
        </w:rPr>
        <w:t>，</w:t>
      </w:r>
      <w:r>
        <w:rPr>
          <w:lang w:val="de-DE"/>
        </w:rPr>
        <w:t>传递不同的</w:t>
      </w:r>
      <w:r>
        <w:rPr>
          <w:lang w:val="de-DE"/>
        </w:rPr>
        <w:t>handle</w:t>
      </w:r>
      <w:r>
        <w:rPr>
          <w:lang w:val="de-DE"/>
        </w:rPr>
        <w:t>操作不同的实例</w:t>
      </w:r>
      <w:r>
        <w:rPr>
          <w:rFonts w:hint="eastAsia"/>
          <w:lang w:val="de-DE"/>
        </w:rPr>
        <w:t>。</w:t>
      </w:r>
    </w:p>
    <w:p w14:paraId="0D75E5E8" w14:textId="77777777" w:rsidR="000D77BE" w:rsidRPr="006545BC" w:rsidRDefault="000D77BE" w:rsidP="000D77BE">
      <w:pPr>
        <w:pStyle w:val="40"/>
        <w:rPr>
          <w:rStyle w:val="420"/>
        </w:rPr>
      </w:pPr>
      <w:r w:rsidRPr="006545BC">
        <w:rPr>
          <w:rStyle w:val="420"/>
          <w:rFonts w:hint="eastAsia"/>
        </w:rPr>
        <w:t>实例信息</w:t>
      </w:r>
    </w:p>
    <w:p w14:paraId="7F01B69D" w14:textId="77777777" w:rsidR="000D77BE" w:rsidRDefault="000D77BE" w:rsidP="000D77BE">
      <w:pPr>
        <w:pStyle w:val="23"/>
        <w:spacing w:before="62" w:after="62"/>
        <w:rPr>
          <w:lang w:val="de-DE"/>
        </w:rPr>
      </w:pPr>
      <w:r>
        <w:rPr>
          <w:lang w:val="de-DE"/>
        </w:rPr>
        <w:t>实例信息主要描述了具体器件固有的信息</w:t>
      </w:r>
      <w:r>
        <w:rPr>
          <w:rFonts w:hint="eastAsia"/>
          <w:lang w:val="de-DE"/>
        </w:rPr>
        <w:t>，</w:t>
      </w:r>
      <w:r>
        <w:rPr>
          <w:lang w:val="de-DE"/>
        </w:rPr>
        <w:t>即</w:t>
      </w:r>
      <w:r>
        <w:rPr>
          <w:lang w:val="de-DE"/>
        </w:rPr>
        <w:t>I²C</w:t>
      </w:r>
      <w:r>
        <w:rPr>
          <w:lang w:val="de-DE"/>
        </w:rPr>
        <w:t>器件的从机地址和具体型号</w:t>
      </w:r>
      <w:r>
        <w:rPr>
          <w:rFonts w:hint="eastAsia"/>
          <w:lang w:val="de-DE"/>
        </w:rPr>
        <w:t>，</w:t>
      </w:r>
      <w:r>
        <w:rPr>
          <w:lang w:val="de-DE"/>
        </w:rPr>
        <w:t>其类型</w:t>
      </w:r>
      <w:r>
        <w:rPr>
          <w:lang w:val="de-DE"/>
        </w:rPr>
        <w:t>am_ep24cxx_devinfo_t</w:t>
      </w:r>
      <w:r>
        <w:rPr>
          <w:lang w:val="de-DE"/>
        </w:rPr>
        <w:t>的定义</w:t>
      </w:r>
      <w:r>
        <w:rPr>
          <w:rFonts w:hint="eastAsia"/>
          <w:lang w:val="de-DE"/>
        </w:rPr>
        <w:t>（</w:t>
      </w:r>
      <w:r>
        <w:rPr>
          <w:rFonts w:hint="eastAsia"/>
          <w:lang w:val="de-DE"/>
        </w:rPr>
        <w:t>am</w:t>
      </w:r>
      <w:r>
        <w:rPr>
          <w:lang w:val="de-DE"/>
        </w:rPr>
        <w:t>_ep24cxx.h</w:t>
      </w:r>
      <w:r>
        <w:rPr>
          <w:rFonts w:hint="eastAsia"/>
          <w:lang w:val="de-DE"/>
        </w:rPr>
        <w:t>）如下：</w:t>
      </w:r>
    </w:p>
    <w:p w14:paraId="7FC7B438" w14:textId="77777777" w:rsidR="000D77BE" w:rsidRDefault="000D77BE" w:rsidP="000D77BE">
      <w:pPr>
        <w:pStyle w:val="a5"/>
      </w:pPr>
      <w:r>
        <w:t>typedef struct am_ep24cxx_devinfo{</w:t>
      </w:r>
    </w:p>
    <w:p w14:paraId="2B59CD0B" w14:textId="77777777" w:rsidR="000D77BE" w:rsidRDefault="000D77BE" w:rsidP="000D77BE">
      <w:pPr>
        <w:pStyle w:val="a5"/>
        <w:ind w:firstLine="420"/>
      </w:pPr>
      <w:r>
        <w:rPr>
          <w:rFonts w:hint="eastAsia"/>
        </w:rPr>
        <w:t xml:space="preserve">uint8_t </w:t>
      </w:r>
      <w:r>
        <w:tab/>
      </w:r>
      <w:r>
        <w:rPr>
          <w:rFonts w:hint="eastAsia"/>
        </w:rPr>
        <w:t>slv_addr;</w:t>
      </w:r>
      <w:r>
        <w:tab/>
      </w:r>
      <w:r>
        <w:tab/>
      </w:r>
      <w:r>
        <w:tab/>
      </w:r>
      <w:r>
        <w:tab/>
      </w:r>
      <w:r>
        <w:tab/>
      </w:r>
      <w:r>
        <w:tab/>
        <w:t>//</w:t>
      </w:r>
      <w:r>
        <w:t>器件</w:t>
      </w:r>
      <w:r>
        <w:rPr>
          <w:rFonts w:hint="eastAsia"/>
        </w:rPr>
        <w:t>7-bit</w:t>
      </w:r>
      <w:r>
        <w:t>从机地址</w:t>
      </w:r>
    </w:p>
    <w:p w14:paraId="2F1BECD9" w14:textId="77777777" w:rsidR="000D77BE" w:rsidRDefault="000D77BE" w:rsidP="000D77BE">
      <w:pPr>
        <w:pStyle w:val="a5"/>
        <w:ind w:firstLine="420"/>
      </w:pPr>
      <w:r>
        <w:t xml:space="preserve">uint32_t </w:t>
      </w:r>
      <w:r>
        <w:tab/>
        <w:t>type;</w:t>
      </w:r>
      <w:r>
        <w:tab/>
      </w:r>
      <w:r>
        <w:tab/>
      </w:r>
      <w:r>
        <w:tab/>
      </w:r>
      <w:r>
        <w:tab/>
      </w:r>
      <w:r>
        <w:tab/>
      </w:r>
      <w:r>
        <w:tab/>
      </w:r>
      <w:r>
        <w:tab/>
      </w:r>
      <w:r>
        <w:rPr>
          <w:rFonts w:hint="eastAsia"/>
        </w:rPr>
        <w:t>//</w:t>
      </w:r>
      <w:r>
        <w:rPr>
          <w:rFonts w:hint="eastAsia"/>
        </w:rPr>
        <w:t>器件型号</w:t>
      </w:r>
    </w:p>
    <w:p w14:paraId="5D5A101B" w14:textId="77777777" w:rsidR="000D77BE" w:rsidRDefault="000D77BE" w:rsidP="000D77BE">
      <w:pPr>
        <w:pStyle w:val="a5"/>
      </w:pPr>
      <w:r>
        <w:t>}am_ep24cxx_devinfo_t;</w:t>
      </w:r>
    </w:p>
    <w:p w14:paraId="6328BC64" w14:textId="77777777" w:rsidR="000D77BE" w:rsidRDefault="000D77BE" w:rsidP="000D77BE">
      <w:pPr>
        <w:pStyle w:val="23"/>
        <w:spacing w:before="62" w:after="62"/>
        <w:rPr>
          <w:lang w:val="de-DE"/>
        </w:rPr>
      </w:pPr>
      <w:r>
        <w:rPr>
          <w:lang w:val="de-DE"/>
        </w:rPr>
        <w:t>当前已经支持的器件型号均在</w:t>
      </w:r>
      <w:r>
        <w:rPr>
          <w:lang w:val="de-DE"/>
        </w:rPr>
        <w:t>am_ep24cxx.h</w:t>
      </w:r>
      <w:r>
        <w:rPr>
          <w:lang w:val="de-DE"/>
        </w:rPr>
        <w:t>中定义了对应的宏</w:t>
      </w:r>
      <w:r>
        <w:rPr>
          <w:rFonts w:hint="eastAsia"/>
          <w:lang w:val="de-DE"/>
        </w:rPr>
        <w:t>，</w:t>
      </w:r>
      <w:r>
        <w:rPr>
          <w:lang w:val="de-DE"/>
        </w:rPr>
        <w:t>比如</w:t>
      </w:r>
      <w:r>
        <w:rPr>
          <w:rFonts w:hint="eastAsia"/>
          <w:lang w:val="de-DE"/>
        </w:rPr>
        <w:t>，</w:t>
      </w:r>
      <w:r>
        <w:rPr>
          <w:lang w:val="de-DE"/>
        </w:rPr>
        <w:t>FM24C02</w:t>
      </w:r>
      <w:r>
        <w:rPr>
          <w:lang w:val="de-DE"/>
        </w:rPr>
        <w:t>对应的宏为</w:t>
      </w:r>
      <w:r>
        <w:rPr>
          <w:lang w:val="de-DE"/>
        </w:rPr>
        <w:t>AM</w:t>
      </w:r>
      <w:r>
        <w:rPr>
          <w:rFonts w:hint="eastAsia"/>
          <w:lang w:val="de-DE"/>
        </w:rPr>
        <w:t>_EP24CXX_FM24C2</w:t>
      </w:r>
      <w:r>
        <w:rPr>
          <w:rFonts w:hint="eastAsia"/>
          <w:lang w:val="de-DE"/>
        </w:rPr>
        <w:t>，实例信息定义如下：</w:t>
      </w:r>
    </w:p>
    <w:p w14:paraId="2CD02757" w14:textId="77777777" w:rsidR="000D77BE" w:rsidRDefault="000D77BE" w:rsidP="000D77BE">
      <w:pPr>
        <w:pStyle w:val="a5"/>
      </w:pPr>
      <w:r>
        <w:t>const am_ep24cxx_devinfo</w:t>
      </w:r>
      <w:r>
        <w:rPr>
          <w:rFonts w:hint="eastAsia"/>
        </w:rPr>
        <w:t>_t _g_24c02_devinfo = {</w:t>
      </w:r>
    </w:p>
    <w:p w14:paraId="4881F45F" w14:textId="77777777" w:rsidR="000D77BE" w:rsidRDefault="000D77BE" w:rsidP="000D77BE">
      <w:pPr>
        <w:pStyle w:val="a5"/>
        <w:ind w:firstLine="420"/>
      </w:pPr>
      <w:r>
        <w:rPr>
          <w:rFonts w:hint="eastAsia"/>
        </w:rPr>
        <w:t>0x50;</w:t>
      </w:r>
    </w:p>
    <w:p w14:paraId="3C88AA18" w14:textId="77777777" w:rsidR="000D77BE" w:rsidRDefault="000D77BE" w:rsidP="000D77BE">
      <w:pPr>
        <w:pStyle w:val="a5"/>
        <w:ind w:firstLine="420"/>
      </w:pPr>
      <w:r>
        <w:t>AM_EP24CXX_FM24C02</w:t>
      </w:r>
    </w:p>
    <w:p w14:paraId="61F21C6E" w14:textId="77777777" w:rsidR="000D77BE" w:rsidRDefault="000D77BE" w:rsidP="000D77BE">
      <w:pPr>
        <w:pStyle w:val="a5"/>
      </w:pPr>
      <w:r>
        <w:rPr>
          <w:rFonts w:hint="eastAsia"/>
        </w:rPr>
        <w:t>}</w:t>
      </w:r>
    </w:p>
    <w:p w14:paraId="20398D44" w14:textId="77777777" w:rsidR="000D77BE" w:rsidRPr="009369E0" w:rsidRDefault="000D77BE" w:rsidP="000D77BE">
      <w:pPr>
        <w:pStyle w:val="23"/>
        <w:spacing w:before="62" w:after="62"/>
        <w:rPr>
          <w:lang w:val="de-DE"/>
        </w:rPr>
      </w:pPr>
      <w:r>
        <w:rPr>
          <w:lang w:val="de-DE"/>
        </w:rPr>
        <w:t>其中</w:t>
      </w:r>
      <w:r>
        <w:rPr>
          <w:rFonts w:hint="eastAsia"/>
          <w:lang w:val="de-DE"/>
        </w:rPr>
        <w:t>，</w:t>
      </w:r>
      <w:r>
        <w:rPr>
          <w:lang w:val="de-DE"/>
        </w:rPr>
        <w:t>g_24c02_devinfo</w:t>
      </w:r>
      <w:r>
        <w:rPr>
          <w:lang w:val="de-DE"/>
        </w:rPr>
        <w:t>为用户自定义的实例信息</w:t>
      </w:r>
      <w:r>
        <w:rPr>
          <w:rFonts w:hint="eastAsia"/>
          <w:lang w:val="de-DE"/>
        </w:rPr>
        <w:t>，</w:t>
      </w:r>
      <w:r>
        <w:rPr>
          <w:lang w:val="de-DE"/>
        </w:rPr>
        <w:t>其地址作为</w:t>
      </w:r>
      <w:r>
        <w:rPr>
          <w:lang w:val="de-DE"/>
        </w:rPr>
        <w:t>p_devinfo</w:t>
      </w:r>
      <w:r>
        <w:rPr>
          <w:lang w:val="de-DE"/>
        </w:rPr>
        <w:t>的实参传递</w:t>
      </w:r>
      <w:r>
        <w:rPr>
          <w:rFonts w:hint="eastAsia"/>
          <w:lang w:val="de-DE"/>
        </w:rPr>
        <w:t>。</w:t>
      </w:r>
    </w:p>
    <w:p w14:paraId="5AED335B" w14:textId="77777777" w:rsidR="000D77BE" w:rsidRPr="006545BC" w:rsidRDefault="000D77BE" w:rsidP="000D77BE">
      <w:pPr>
        <w:pStyle w:val="40"/>
        <w:rPr>
          <w:rStyle w:val="420"/>
        </w:rPr>
      </w:pPr>
      <w:r w:rsidRPr="006545BC">
        <w:rPr>
          <w:rStyle w:val="420"/>
        </w:rPr>
        <w:t>I²C</w:t>
      </w:r>
      <w:r w:rsidRPr="006545BC">
        <w:rPr>
          <w:rStyle w:val="420"/>
        </w:rPr>
        <w:t>句柄</w:t>
      </w:r>
      <w:r w:rsidRPr="006545BC">
        <w:rPr>
          <w:rStyle w:val="420"/>
        </w:rPr>
        <w:t>i²c_handle</w:t>
      </w:r>
    </w:p>
    <w:p w14:paraId="58D8191A" w14:textId="77777777" w:rsidR="000D77BE" w:rsidRDefault="000D77BE" w:rsidP="000D77BE">
      <w:pPr>
        <w:pStyle w:val="23"/>
        <w:spacing w:before="62" w:after="62"/>
        <w:rPr>
          <w:lang w:val="de-DE"/>
        </w:rPr>
      </w:pPr>
      <w:r>
        <w:rPr>
          <w:lang w:val="de-DE"/>
        </w:rPr>
        <w:t>以</w:t>
      </w:r>
      <w:r>
        <w:rPr>
          <w:lang w:val="de-DE"/>
        </w:rPr>
        <w:t>I²C1</w:t>
      </w:r>
      <w:r>
        <w:rPr>
          <w:lang w:val="de-DE"/>
        </w:rPr>
        <w:t>为例</w:t>
      </w:r>
      <w:r>
        <w:rPr>
          <w:rFonts w:hint="eastAsia"/>
          <w:lang w:val="de-DE"/>
        </w:rPr>
        <w:t>，</w:t>
      </w:r>
      <w:r>
        <w:rPr>
          <w:lang w:val="de-DE"/>
        </w:rPr>
        <w:t>其实例初始化函数</w:t>
      </w:r>
      <w:r>
        <w:rPr>
          <w:lang w:val="de-DE"/>
        </w:rPr>
        <w:t>am_lpc82x_i2c1_inst_init()</w:t>
      </w:r>
      <w:r>
        <w:rPr>
          <w:lang w:val="de-DE"/>
        </w:rPr>
        <w:t>的返回值将作为实参传递给</w:t>
      </w:r>
      <w:r>
        <w:rPr>
          <w:lang w:val="de-DE"/>
        </w:rPr>
        <w:t>i2c_handle</w:t>
      </w:r>
      <w:r>
        <w:rPr>
          <w:rFonts w:hint="eastAsia"/>
          <w:lang w:val="de-DE"/>
        </w:rPr>
        <w:t>。即：</w:t>
      </w:r>
    </w:p>
    <w:p w14:paraId="7547DBA0" w14:textId="77777777" w:rsidR="000D77BE" w:rsidRPr="009369E0" w:rsidRDefault="000D77BE" w:rsidP="000D77BE">
      <w:pPr>
        <w:pStyle w:val="a5"/>
      </w:pPr>
      <w:r>
        <w:t>i2c_handle = am_lpc82x_i2c1_inst_init();</w:t>
      </w:r>
    </w:p>
    <w:p w14:paraId="60C17984" w14:textId="77777777" w:rsidR="000D77BE" w:rsidRPr="006545BC" w:rsidRDefault="000D77BE" w:rsidP="000D77BE">
      <w:pPr>
        <w:pStyle w:val="40"/>
        <w:rPr>
          <w:rStyle w:val="420"/>
        </w:rPr>
      </w:pPr>
      <w:r w:rsidRPr="006545BC">
        <w:rPr>
          <w:rStyle w:val="420"/>
        </w:rPr>
        <w:lastRenderedPageBreak/>
        <w:t>实例句柄</w:t>
      </w:r>
      <w:r w:rsidRPr="006545BC">
        <w:rPr>
          <w:rStyle w:val="420"/>
        </w:rPr>
        <w:t>fm24c02_handle</w:t>
      </w:r>
    </w:p>
    <w:p w14:paraId="795FA879" w14:textId="77777777" w:rsidR="000D77BE" w:rsidRDefault="000D77BE" w:rsidP="000D77BE">
      <w:pPr>
        <w:pStyle w:val="23"/>
        <w:spacing w:before="62" w:after="62"/>
        <w:rPr>
          <w:lang w:val="de-DE"/>
        </w:rPr>
      </w:pPr>
      <w:r>
        <w:rPr>
          <w:lang w:val="de-DE"/>
        </w:rPr>
        <w:t>FM24C02</w:t>
      </w:r>
      <w:r>
        <w:rPr>
          <w:lang w:val="de-DE"/>
        </w:rPr>
        <w:t>初始化函数</w:t>
      </w:r>
      <w:r>
        <w:rPr>
          <w:lang w:val="de-DE"/>
        </w:rPr>
        <w:t>am_ep24cxx_init()</w:t>
      </w:r>
      <w:r>
        <w:rPr>
          <w:lang w:val="de-DE"/>
        </w:rPr>
        <w:t>的返回值</w:t>
      </w:r>
      <w:r>
        <w:rPr>
          <w:lang w:val="de-DE"/>
        </w:rPr>
        <w:t>fm24c02_handle</w:t>
      </w:r>
      <w:r>
        <w:rPr>
          <w:rFonts w:hint="eastAsia"/>
          <w:lang w:val="de-DE"/>
        </w:rPr>
        <w:t>，</w:t>
      </w:r>
      <w:r>
        <w:rPr>
          <w:lang w:val="de-DE"/>
        </w:rPr>
        <w:t>作为实参传递给读写数据函数</w:t>
      </w:r>
      <w:r>
        <w:rPr>
          <w:rFonts w:hint="eastAsia"/>
          <w:lang w:val="de-DE"/>
        </w:rPr>
        <w:t>，</w:t>
      </w:r>
      <w:r>
        <w:rPr>
          <w:lang w:val="de-DE"/>
        </w:rPr>
        <w:t>其类型</w:t>
      </w:r>
      <w:r>
        <w:rPr>
          <w:lang w:val="de-DE"/>
        </w:rPr>
        <w:t>am_ep24cxx_handle_t(am_ep24cxx.h)</w:t>
      </w:r>
      <w:r>
        <w:rPr>
          <w:lang w:val="de-DE"/>
        </w:rPr>
        <w:t>定义如下</w:t>
      </w:r>
      <w:r>
        <w:rPr>
          <w:rFonts w:hint="eastAsia"/>
          <w:lang w:val="de-DE"/>
        </w:rPr>
        <w:t>：</w:t>
      </w:r>
    </w:p>
    <w:p w14:paraId="65CF1CE5" w14:textId="77777777" w:rsidR="000D77BE" w:rsidRDefault="000D77BE" w:rsidP="000D77BE">
      <w:pPr>
        <w:pStyle w:val="a5"/>
      </w:pPr>
      <w:r>
        <w:t>typedef struct am_ep24cxx_dev *am_ep24cxx</w:t>
      </w:r>
      <w:r>
        <w:rPr>
          <w:rFonts w:hint="eastAsia"/>
        </w:rPr>
        <w:t>_handle_t;</w:t>
      </w:r>
    </w:p>
    <w:p w14:paraId="55946F9B" w14:textId="77777777" w:rsidR="000D77BE" w:rsidRDefault="000D77BE" w:rsidP="000D77BE">
      <w:pPr>
        <w:pStyle w:val="23"/>
        <w:spacing w:before="62" w:after="62"/>
        <w:rPr>
          <w:lang w:val="de-DE"/>
        </w:rPr>
      </w:pPr>
      <w:r>
        <w:rPr>
          <w:lang w:val="de-DE"/>
        </w:rPr>
        <w:t>若返回值为</w:t>
      </w:r>
      <w:r>
        <w:rPr>
          <w:lang w:val="de-DE"/>
        </w:rPr>
        <w:t>NULL</w:t>
      </w:r>
      <w:r>
        <w:rPr>
          <w:rFonts w:hint="eastAsia"/>
          <w:lang w:val="de-DE"/>
        </w:rPr>
        <w:t>，</w:t>
      </w:r>
      <w:r>
        <w:rPr>
          <w:lang w:val="de-DE"/>
        </w:rPr>
        <w:t>说明初始化失败</w:t>
      </w:r>
      <w:r>
        <w:rPr>
          <w:rFonts w:hint="eastAsia"/>
          <w:lang w:val="de-DE"/>
        </w:rPr>
        <w:t>；</w:t>
      </w:r>
      <w:r>
        <w:rPr>
          <w:lang w:val="de-DE"/>
        </w:rPr>
        <w:t>若返回值不为</w:t>
      </w:r>
      <w:r>
        <w:rPr>
          <w:lang w:val="de-DE"/>
        </w:rPr>
        <w:t>NULL</w:t>
      </w:r>
      <w:r>
        <w:rPr>
          <w:rFonts w:hint="eastAsia"/>
          <w:lang w:val="de-DE"/>
        </w:rPr>
        <w:t>，</w:t>
      </w:r>
      <w:r>
        <w:rPr>
          <w:lang w:val="de-DE"/>
        </w:rPr>
        <w:t>说明返回一个有效的</w:t>
      </w:r>
      <w:r>
        <w:rPr>
          <w:lang w:val="de-DE"/>
        </w:rPr>
        <w:t>handle</w:t>
      </w:r>
      <w:r>
        <w:rPr>
          <w:rFonts w:hint="eastAsia"/>
          <w:lang w:val="de-DE"/>
        </w:rPr>
        <w:t>。</w:t>
      </w:r>
    </w:p>
    <w:p w14:paraId="3A8A7529" w14:textId="77777777" w:rsidR="000D77BE" w:rsidRDefault="000D77BE" w:rsidP="000D77BE">
      <w:pPr>
        <w:pStyle w:val="23"/>
        <w:spacing w:before="62" w:after="62"/>
        <w:rPr>
          <w:lang w:val="de-DE"/>
        </w:rPr>
      </w:pPr>
      <w:r>
        <w:rPr>
          <w:lang w:val="de-DE"/>
        </w:rPr>
        <w:t>基于模块化编程思想</w:t>
      </w:r>
      <w:r>
        <w:rPr>
          <w:rFonts w:hint="eastAsia"/>
          <w:lang w:val="de-DE"/>
        </w:rPr>
        <w:t>，</w:t>
      </w:r>
      <w:r>
        <w:rPr>
          <w:lang w:val="de-DE"/>
        </w:rPr>
        <w:t>将初始化相关的实例信息等的定义存放到对应的配置文件中</w:t>
      </w:r>
      <w:r>
        <w:rPr>
          <w:rFonts w:hint="eastAsia"/>
          <w:lang w:val="de-DE"/>
        </w:rPr>
        <w:t>，</w:t>
      </w:r>
      <w:r>
        <w:rPr>
          <w:lang w:val="de-DE"/>
        </w:rPr>
        <w:t>通过头文件引出实例初始化函数接口</w:t>
      </w:r>
      <w:r>
        <w:rPr>
          <w:rFonts w:hint="eastAsia"/>
          <w:lang w:val="de-DE"/>
        </w:rPr>
        <w:t>，</w:t>
      </w:r>
      <w:r>
        <w:rPr>
          <w:lang w:val="de-DE"/>
        </w:rPr>
        <w:t>源文件和头文件的程序范例分别详见</w:t>
      </w:r>
      <w:r>
        <w:rPr>
          <w:lang w:val="de-DE"/>
        </w:rPr>
        <w:fldChar w:fldCharType="begin"/>
      </w:r>
      <w:r>
        <w:rPr>
          <w:lang w:val="de-DE"/>
        </w:rPr>
        <w:instrText xml:space="preserve"> REF _Ref536015438 \h </w:instrText>
      </w:r>
      <w:r>
        <w:rPr>
          <w:lang w:val="de-DE"/>
        </w:rPr>
      </w:r>
      <w:r>
        <w:rPr>
          <w:lang w:val="de-DE"/>
        </w:rPr>
        <w:fldChar w:fldCharType="separate"/>
      </w:r>
      <w:r w:rsidR="00B93B10">
        <w:rPr>
          <w:rFonts w:hint="eastAsia"/>
        </w:rPr>
        <w:t>程序清单</w:t>
      </w:r>
      <w:r w:rsidR="00B93B10">
        <w:rPr>
          <w:noProof/>
          <w:lang w:val="de-DE"/>
        </w:rPr>
        <w:t>5</w:t>
      </w:r>
      <w:r w:rsidR="00B93B10" w:rsidRPr="004B0CFB">
        <w:rPr>
          <w:lang w:val="de-DE"/>
        </w:rPr>
        <w:t>.</w:t>
      </w:r>
      <w:r w:rsidR="00B93B10">
        <w:rPr>
          <w:noProof/>
          <w:lang w:val="de-DE"/>
        </w:rPr>
        <w:t>10</w:t>
      </w:r>
      <w:r>
        <w:rPr>
          <w:lang w:val="de-DE"/>
        </w:rPr>
        <w:fldChar w:fldCharType="end"/>
      </w:r>
      <w:r>
        <w:rPr>
          <w:rFonts w:hint="eastAsia"/>
          <w:lang w:val="de-DE"/>
        </w:rPr>
        <w:t>和</w:t>
      </w:r>
      <w:r>
        <w:rPr>
          <w:lang w:val="de-DE"/>
        </w:rPr>
        <w:fldChar w:fldCharType="begin"/>
      </w:r>
      <w:r>
        <w:rPr>
          <w:lang w:val="de-DE"/>
        </w:rPr>
        <w:instrText xml:space="preserve"> </w:instrText>
      </w:r>
      <w:r>
        <w:rPr>
          <w:rFonts w:hint="eastAsia"/>
          <w:lang w:val="de-DE"/>
        </w:rPr>
        <w:instrText>REF _Ref536015621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lang w:val="de-DE"/>
        </w:rPr>
        <w:t>5</w:t>
      </w:r>
      <w:r w:rsidR="00B93B10" w:rsidRPr="004B0CFB">
        <w:rPr>
          <w:lang w:val="de-DE"/>
        </w:rPr>
        <w:t>.</w:t>
      </w:r>
      <w:r w:rsidR="00B93B10">
        <w:rPr>
          <w:noProof/>
          <w:lang w:val="de-DE"/>
        </w:rPr>
        <w:t>11</w:t>
      </w:r>
      <w:r>
        <w:rPr>
          <w:lang w:val="de-DE"/>
        </w:rPr>
        <w:fldChar w:fldCharType="end"/>
      </w:r>
      <w:r>
        <w:rPr>
          <w:rFonts w:hint="eastAsia"/>
          <w:lang w:val="de-DE"/>
        </w:rPr>
        <w:t>。</w:t>
      </w:r>
    </w:p>
    <w:p w14:paraId="6CBD764A" w14:textId="21288A43" w:rsidR="000D77BE" w:rsidRDefault="000D77BE" w:rsidP="000D77BE">
      <w:pPr>
        <w:pStyle w:val="a7"/>
        <w:rPr>
          <w:lang w:val="de-DE"/>
        </w:rPr>
      </w:pPr>
      <w:bookmarkStart w:id="282" w:name="_Ref536015438"/>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10</w:t>
      </w:r>
      <w:r w:rsidR="00A26C7F">
        <w:fldChar w:fldCharType="end"/>
      </w:r>
      <w:bookmarkEnd w:id="282"/>
      <w:r w:rsidRPr="00AE5419">
        <w:rPr>
          <w:lang w:val="de-DE"/>
        </w:rPr>
        <w:t xml:space="preserve">  </w:t>
      </w:r>
      <w:r>
        <w:t>实例初始化函数范例程序</w:t>
      </w:r>
      <w:r w:rsidRPr="00AE5419">
        <w:rPr>
          <w:rFonts w:hint="eastAsia"/>
          <w:lang w:val="de-DE"/>
        </w:rPr>
        <w:t>（</w:t>
      </w:r>
      <w:r w:rsidRPr="00AE5419">
        <w:rPr>
          <w:rFonts w:hint="eastAsia"/>
          <w:lang w:val="de-DE"/>
        </w:rPr>
        <w:t>am_</w:t>
      </w:r>
      <w:r w:rsidRPr="00AE5419">
        <w:rPr>
          <w:lang w:val="de-DE"/>
        </w:rPr>
        <w:t>hwconf_ep24cxx.c</w:t>
      </w:r>
      <w:r w:rsidRPr="00AE5419">
        <w:rPr>
          <w:rFonts w:hint="eastAsia"/>
          <w:lang w:val="de-DE"/>
        </w:rPr>
        <w:t>）</w:t>
      </w:r>
    </w:p>
    <w:p w14:paraId="3B6FF144" w14:textId="77777777" w:rsidR="000D77BE" w:rsidRPr="00AE5419" w:rsidRDefault="000D77BE" w:rsidP="000D77BE">
      <w:pPr>
        <w:pStyle w:val="a5"/>
      </w:pPr>
      <w:r w:rsidRPr="00AE5419">
        <w:t xml:space="preserve">1 </w:t>
      </w:r>
      <w:r w:rsidRPr="00AE5419">
        <w:tab/>
        <w:t>#include "ametal.h"</w:t>
      </w:r>
    </w:p>
    <w:p w14:paraId="50878542" w14:textId="77777777" w:rsidR="000D77BE" w:rsidRPr="00AE5419" w:rsidRDefault="000D77BE" w:rsidP="000D77BE">
      <w:pPr>
        <w:pStyle w:val="a5"/>
      </w:pPr>
      <w:r w:rsidRPr="00AE5419">
        <w:t xml:space="preserve">2 </w:t>
      </w:r>
      <w:r w:rsidRPr="00AE5419">
        <w:tab/>
        <w:t>#include "am_ep24cxx.h"</w:t>
      </w:r>
    </w:p>
    <w:p w14:paraId="7A1020B8" w14:textId="77777777" w:rsidR="000D77BE" w:rsidRPr="00AE5419" w:rsidRDefault="000D77BE" w:rsidP="000D77BE">
      <w:pPr>
        <w:pStyle w:val="a5"/>
      </w:pPr>
      <w:r w:rsidRPr="00AE5419">
        <w:t xml:space="preserve">3 </w:t>
      </w:r>
      <w:r w:rsidRPr="00AE5419">
        <w:tab/>
        <w:t>#include "am_lpc82x_inst_init.h"</w:t>
      </w:r>
    </w:p>
    <w:p w14:paraId="57C43AB0" w14:textId="77777777" w:rsidR="000D77BE" w:rsidRPr="00AE5419" w:rsidRDefault="000D77BE" w:rsidP="000D77BE">
      <w:pPr>
        <w:pStyle w:val="a5"/>
      </w:pPr>
      <w:r w:rsidRPr="00AE5419">
        <w:t xml:space="preserve">4 </w:t>
      </w:r>
      <w:r w:rsidRPr="00AE5419">
        <w:tab/>
      </w:r>
    </w:p>
    <w:p w14:paraId="1E0C57EB" w14:textId="77777777" w:rsidR="000D77BE" w:rsidRPr="00AE5419" w:rsidRDefault="000D77BE" w:rsidP="000D77BE">
      <w:pPr>
        <w:pStyle w:val="a5"/>
      </w:pPr>
      <w:r w:rsidRPr="00AE5419">
        <w:rPr>
          <w:rFonts w:hint="eastAsia"/>
        </w:rPr>
        <w:t xml:space="preserve">5 </w:t>
      </w:r>
      <w:r w:rsidRPr="00AE5419">
        <w:rPr>
          <w:rFonts w:hint="eastAsia"/>
        </w:rPr>
        <w:tab/>
        <w:t>static const am_ep24cxx_devinfo_t __g_24c02_devinfo = {</w:t>
      </w:r>
      <w:r w:rsidRPr="00AE5419">
        <w:rPr>
          <w:rFonts w:hint="eastAsia"/>
        </w:rPr>
        <w:tab/>
      </w:r>
      <w:r>
        <w:tab/>
      </w:r>
      <w:r w:rsidRPr="00AE5419">
        <w:rPr>
          <w:rFonts w:hint="eastAsia"/>
        </w:rPr>
        <w:t>//</w:t>
      </w:r>
      <w:r w:rsidRPr="00AE5419">
        <w:rPr>
          <w:rFonts w:hint="eastAsia"/>
        </w:rPr>
        <w:t>定义实例信息</w:t>
      </w:r>
    </w:p>
    <w:p w14:paraId="5A958E03" w14:textId="77777777" w:rsidR="000D77BE" w:rsidRPr="00AE5419" w:rsidRDefault="000D77BE" w:rsidP="000D77BE">
      <w:pPr>
        <w:pStyle w:val="a5"/>
      </w:pPr>
      <w:r>
        <w:rPr>
          <w:rFonts w:hint="eastAsia"/>
        </w:rPr>
        <w:t xml:space="preserve">6 </w:t>
      </w:r>
      <w:r>
        <w:rPr>
          <w:rFonts w:hint="eastAsia"/>
        </w:rPr>
        <w:tab/>
      </w:r>
      <w:r>
        <w:rPr>
          <w:rFonts w:hint="eastAsia"/>
        </w:rPr>
        <w:tab/>
        <w:t>0x50,</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rsidRPr="00AE5419">
        <w:rPr>
          <w:rFonts w:hint="eastAsia"/>
        </w:rPr>
        <w:t>//</w:t>
      </w:r>
      <w:r w:rsidRPr="00AE5419">
        <w:rPr>
          <w:rFonts w:hint="eastAsia"/>
        </w:rPr>
        <w:t>器件的</w:t>
      </w:r>
      <w:r w:rsidRPr="00AE5419">
        <w:rPr>
          <w:rFonts w:hint="eastAsia"/>
        </w:rPr>
        <w:t>I</w:t>
      </w:r>
      <w:r w:rsidRPr="00AE5419">
        <w:rPr>
          <w:rFonts w:hint="eastAsia"/>
        </w:rPr>
        <w:t>²</w:t>
      </w:r>
      <w:r w:rsidRPr="00AE5419">
        <w:rPr>
          <w:rFonts w:hint="eastAsia"/>
        </w:rPr>
        <w:t>C</w:t>
      </w:r>
      <w:r w:rsidRPr="00AE5419">
        <w:rPr>
          <w:rFonts w:hint="eastAsia"/>
        </w:rPr>
        <w:t>从机地址</w:t>
      </w:r>
    </w:p>
    <w:p w14:paraId="3675F969" w14:textId="77777777" w:rsidR="000D77BE" w:rsidRPr="00AE5419" w:rsidRDefault="000D77BE" w:rsidP="000D77BE">
      <w:pPr>
        <w:pStyle w:val="a5"/>
      </w:pPr>
      <w:r>
        <w:rPr>
          <w:rFonts w:hint="eastAsia"/>
        </w:rPr>
        <w:t xml:space="preserve">7 </w:t>
      </w:r>
      <w:r>
        <w:rPr>
          <w:rFonts w:hint="eastAsia"/>
        </w:rPr>
        <w:tab/>
      </w:r>
      <w:r>
        <w:rPr>
          <w:rFonts w:hint="eastAsia"/>
        </w:rPr>
        <w:tab/>
        <w:t>AM_EP24CXX_FM24C02</w:t>
      </w:r>
      <w:r>
        <w:rPr>
          <w:rFonts w:hint="eastAsia"/>
        </w:rPr>
        <w:tab/>
      </w:r>
      <w:r>
        <w:rPr>
          <w:rFonts w:hint="eastAsia"/>
        </w:rPr>
        <w:tab/>
      </w:r>
      <w:r>
        <w:rPr>
          <w:rFonts w:hint="eastAsia"/>
        </w:rPr>
        <w:tab/>
      </w:r>
      <w:r>
        <w:rPr>
          <w:rFonts w:hint="eastAsia"/>
        </w:rPr>
        <w:tab/>
      </w:r>
      <w:r>
        <w:rPr>
          <w:rFonts w:hint="eastAsia"/>
        </w:rPr>
        <w:tab/>
      </w:r>
      <w:r>
        <w:rPr>
          <w:rFonts w:hint="eastAsia"/>
        </w:rPr>
        <w:tab/>
      </w:r>
      <w:r>
        <w:tab/>
      </w:r>
      <w:r w:rsidRPr="00AE5419">
        <w:rPr>
          <w:rFonts w:hint="eastAsia"/>
        </w:rPr>
        <w:t>//</w:t>
      </w:r>
      <w:r w:rsidRPr="00AE5419">
        <w:rPr>
          <w:rFonts w:hint="eastAsia"/>
        </w:rPr>
        <w:t>器件型号</w:t>
      </w:r>
    </w:p>
    <w:p w14:paraId="66EDEF55" w14:textId="77777777" w:rsidR="000D77BE" w:rsidRPr="00AE5419" w:rsidRDefault="000D77BE" w:rsidP="000D77BE">
      <w:pPr>
        <w:pStyle w:val="a5"/>
      </w:pPr>
      <w:r w:rsidRPr="00AE5419">
        <w:t xml:space="preserve">8 </w:t>
      </w:r>
      <w:r w:rsidRPr="00AE5419">
        <w:tab/>
        <w:t>}</w:t>
      </w:r>
    </w:p>
    <w:p w14:paraId="510386F0" w14:textId="77777777" w:rsidR="000D77BE" w:rsidRPr="00AE5419" w:rsidRDefault="000D77BE" w:rsidP="000D77BE">
      <w:pPr>
        <w:pStyle w:val="a5"/>
      </w:pPr>
      <w:r w:rsidRPr="00AE5419">
        <w:rPr>
          <w:rFonts w:hint="eastAsia"/>
        </w:rPr>
        <w:t xml:space="preserve">9 </w:t>
      </w:r>
      <w:r w:rsidRPr="00AE5419">
        <w:rPr>
          <w:rFonts w:hint="eastAsia"/>
        </w:rPr>
        <w:tab/>
        <w:t>static am_e</w:t>
      </w:r>
      <w:r>
        <w:rPr>
          <w:rFonts w:hint="eastAsia"/>
        </w:rPr>
        <w:t>p24cxx_dev_t __g_24c02_dev;</w:t>
      </w:r>
      <w:r>
        <w:rPr>
          <w:rFonts w:hint="eastAsia"/>
        </w:rPr>
        <w:tab/>
      </w:r>
      <w:r>
        <w:rPr>
          <w:rFonts w:hint="eastAsia"/>
        </w:rPr>
        <w:tab/>
      </w:r>
      <w:r>
        <w:rPr>
          <w:rFonts w:hint="eastAsia"/>
        </w:rPr>
        <w:tab/>
      </w:r>
      <w:r>
        <w:rPr>
          <w:rFonts w:hint="eastAsia"/>
        </w:rPr>
        <w:tab/>
      </w:r>
      <w:r>
        <w:tab/>
      </w:r>
      <w:r w:rsidRPr="00AE5419">
        <w:rPr>
          <w:rFonts w:hint="eastAsia"/>
        </w:rPr>
        <w:t>//</w:t>
      </w:r>
      <w:r w:rsidRPr="00AE5419">
        <w:rPr>
          <w:rFonts w:hint="eastAsia"/>
        </w:rPr>
        <w:t>定义</w:t>
      </w:r>
      <w:r w:rsidRPr="00AE5419">
        <w:rPr>
          <w:rFonts w:hint="eastAsia"/>
        </w:rPr>
        <w:t>FM24C02</w:t>
      </w:r>
      <w:r w:rsidRPr="00AE5419">
        <w:rPr>
          <w:rFonts w:hint="eastAsia"/>
        </w:rPr>
        <w:t>器件实例</w:t>
      </w:r>
    </w:p>
    <w:p w14:paraId="0F5C9715" w14:textId="77777777" w:rsidR="000D77BE" w:rsidRPr="00AE5419" w:rsidRDefault="000D77BE" w:rsidP="000D77BE">
      <w:pPr>
        <w:pStyle w:val="a5"/>
      </w:pPr>
      <w:r w:rsidRPr="00AE5419">
        <w:t>10</w:t>
      </w:r>
      <w:r w:rsidRPr="00AE5419">
        <w:tab/>
      </w:r>
    </w:p>
    <w:p w14:paraId="6E1CB7B3" w14:textId="77777777" w:rsidR="000D77BE" w:rsidRPr="00AE5419" w:rsidRDefault="000D77BE" w:rsidP="000D77BE">
      <w:pPr>
        <w:pStyle w:val="a5"/>
      </w:pPr>
      <w:r w:rsidRPr="00AE5419">
        <w:t>11</w:t>
      </w:r>
      <w:r w:rsidRPr="00AE5419">
        <w:tab/>
        <w:t>am_ep24cxx_handle_t am_fm24c02_inst_init(void)</w:t>
      </w:r>
    </w:p>
    <w:p w14:paraId="5EC03B45" w14:textId="77777777" w:rsidR="000D77BE" w:rsidRPr="00AE5419" w:rsidRDefault="000D77BE" w:rsidP="000D77BE">
      <w:pPr>
        <w:pStyle w:val="a5"/>
      </w:pPr>
      <w:r w:rsidRPr="00AE5419">
        <w:t>12</w:t>
      </w:r>
      <w:r w:rsidRPr="00AE5419">
        <w:tab/>
        <w:t>{</w:t>
      </w:r>
    </w:p>
    <w:p w14:paraId="0FAEBFFA" w14:textId="77777777" w:rsidR="000D77BE" w:rsidRPr="00AE5419" w:rsidRDefault="000D77BE" w:rsidP="000D77BE">
      <w:pPr>
        <w:pStyle w:val="a5"/>
      </w:pPr>
      <w:r w:rsidRPr="00AE5419">
        <w:t>13</w:t>
      </w:r>
      <w:r w:rsidRPr="00AE5419">
        <w:tab/>
      </w:r>
      <w:r w:rsidRPr="00AE5419">
        <w:tab/>
        <w:t>am_i2c_handle_t i2c_handle = am_lpc82x_i2c1_inst_init();</w:t>
      </w:r>
    </w:p>
    <w:p w14:paraId="3E07A19A" w14:textId="77777777" w:rsidR="000D77BE" w:rsidRPr="00AE5419" w:rsidRDefault="000D77BE" w:rsidP="000D77BE">
      <w:pPr>
        <w:pStyle w:val="a5"/>
      </w:pPr>
      <w:r w:rsidRPr="00AE5419">
        <w:t>14</w:t>
      </w:r>
      <w:r w:rsidRPr="00AE5419">
        <w:tab/>
      </w:r>
      <w:r w:rsidRPr="00AE5419">
        <w:tab/>
        <w:t>return am_ep24cxx_init(&amp;__g_24c02_dev, &amp;__g_24c02_devinfo, i2c_handle);</w:t>
      </w:r>
    </w:p>
    <w:p w14:paraId="45CF6B3C" w14:textId="77777777" w:rsidR="000D77BE" w:rsidRPr="00AE5419" w:rsidRDefault="000D77BE" w:rsidP="000D77BE">
      <w:pPr>
        <w:pStyle w:val="a5"/>
      </w:pPr>
      <w:r w:rsidRPr="00AE5419">
        <w:t>15</w:t>
      </w:r>
      <w:r w:rsidRPr="00AE5419">
        <w:tab/>
        <w:t>}</w:t>
      </w:r>
    </w:p>
    <w:p w14:paraId="4151B1EA" w14:textId="4C98A3D8" w:rsidR="000D77BE" w:rsidRDefault="000D77BE" w:rsidP="000D77BE">
      <w:pPr>
        <w:pStyle w:val="a7"/>
        <w:rPr>
          <w:lang w:val="de-DE"/>
        </w:rPr>
      </w:pPr>
      <w:bookmarkStart w:id="283" w:name="_Ref536015621"/>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11</w:t>
      </w:r>
      <w:r w:rsidR="00A26C7F">
        <w:fldChar w:fldCharType="end"/>
      </w:r>
      <w:bookmarkEnd w:id="283"/>
      <w:r w:rsidRPr="00AE5419">
        <w:rPr>
          <w:lang w:val="de-DE"/>
        </w:rPr>
        <w:t xml:space="preserve">  </w:t>
      </w:r>
      <w:r>
        <w:t>实例初始化函数接口</w:t>
      </w:r>
      <w:r w:rsidRPr="00AE5419">
        <w:rPr>
          <w:rFonts w:hint="eastAsia"/>
          <w:lang w:val="de-DE"/>
        </w:rPr>
        <w:t>（</w:t>
      </w:r>
      <w:r w:rsidRPr="00AE5419">
        <w:rPr>
          <w:rFonts w:hint="eastAsia"/>
          <w:lang w:val="de-DE"/>
        </w:rPr>
        <w:t>am_hw</w:t>
      </w:r>
      <w:r w:rsidRPr="00AE5419">
        <w:rPr>
          <w:lang w:val="de-DE"/>
        </w:rPr>
        <w:t>conf_ep24cxx.h</w:t>
      </w:r>
      <w:r w:rsidRPr="00AE5419">
        <w:rPr>
          <w:rFonts w:hint="eastAsia"/>
          <w:lang w:val="de-DE"/>
        </w:rPr>
        <w:t>）</w:t>
      </w:r>
    </w:p>
    <w:p w14:paraId="76234508" w14:textId="77777777" w:rsidR="000D77BE" w:rsidRPr="00AE5419" w:rsidRDefault="000D77BE" w:rsidP="000D77BE">
      <w:pPr>
        <w:pStyle w:val="a5"/>
      </w:pPr>
      <w:r w:rsidRPr="00AE5419">
        <w:t>1</w:t>
      </w:r>
      <w:r w:rsidRPr="00AE5419">
        <w:tab/>
        <w:t>#pragma</w:t>
      </w:r>
      <w:r w:rsidRPr="00AE5419">
        <w:tab/>
        <w:t>once</w:t>
      </w:r>
    </w:p>
    <w:p w14:paraId="421C3ABE" w14:textId="77777777" w:rsidR="000D77BE" w:rsidRPr="00AE5419" w:rsidRDefault="000D77BE" w:rsidP="000D77BE">
      <w:pPr>
        <w:pStyle w:val="a5"/>
      </w:pPr>
      <w:r w:rsidRPr="00AE5419">
        <w:t>2</w:t>
      </w:r>
      <w:r w:rsidRPr="00AE5419">
        <w:tab/>
        <w:t>#include "ametal.h"</w:t>
      </w:r>
    </w:p>
    <w:p w14:paraId="50066829" w14:textId="77777777" w:rsidR="000D77BE" w:rsidRPr="00AE5419" w:rsidRDefault="000D77BE" w:rsidP="000D77BE">
      <w:pPr>
        <w:pStyle w:val="a5"/>
      </w:pPr>
      <w:r w:rsidRPr="00AE5419">
        <w:t>3</w:t>
      </w:r>
      <w:r w:rsidRPr="00AE5419">
        <w:tab/>
        <w:t>#include "am_ep24cxx.h"</w:t>
      </w:r>
    </w:p>
    <w:p w14:paraId="20D6BE45" w14:textId="77777777" w:rsidR="000D77BE" w:rsidRPr="00AE5419" w:rsidRDefault="000D77BE" w:rsidP="000D77BE">
      <w:pPr>
        <w:pStyle w:val="a5"/>
      </w:pPr>
      <w:r w:rsidRPr="00AE5419">
        <w:t>4</w:t>
      </w:r>
      <w:r w:rsidRPr="00AE5419">
        <w:tab/>
      </w:r>
    </w:p>
    <w:p w14:paraId="694E1A95" w14:textId="77777777" w:rsidR="000D77BE" w:rsidRDefault="000D77BE" w:rsidP="000D77BE">
      <w:pPr>
        <w:pStyle w:val="a5"/>
      </w:pPr>
      <w:r w:rsidRPr="00AE5419">
        <w:t>5</w:t>
      </w:r>
      <w:r w:rsidRPr="00AE5419">
        <w:tab/>
        <w:t>am_ep24cxx_handle_t am_fm24c02_inst_init(void);</w:t>
      </w:r>
    </w:p>
    <w:p w14:paraId="745EA4D6" w14:textId="77777777" w:rsidR="000D77BE" w:rsidRPr="00AE5419" w:rsidRDefault="000D77BE" w:rsidP="000D77BE">
      <w:pPr>
        <w:pStyle w:val="23"/>
        <w:spacing w:before="62" w:after="62"/>
        <w:rPr>
          <w:lang w:val="de-DE"/>
        </w:rPr>
      </w:pPr>
      <w:r w:rsidRPr="00AE5419">
        <w:rPr>
          <w:lang w:val="de-DE"/>
        </w:rPr>
        <w:t>后续只需要使用无参数的实例初始化函数</w:t>
      </w:r>
      <w:r w:rsidRPr="00AE5419">
        <w:rPr>
          <w:rFonts w:hint="eastAsia"/>
          <w:lang w:val="de-DE"/>
        </w:rPr>
        <w:t>，</w:t>
      </w:r>
      <w:r w:rsidRPr="00AE5419">
        <w:rPr>
          <w:lang w:val="de-DE"/>
        </w:rPr>
        <w:t>即可获取到</w:t>
      </w:r>
      <w:r w:rsidRPr="00AE5419">
        <w:rPr>
          <w:lang w:val="de-DE"/>
        </w:rPr>
        <w:t>FM24C02</w:t>
      </w:r>
      <w:r w:rsidRPr="00AE5419">
        <w:rPr>
          <w:lang w:val="de-DE"/>
        </w:rPr>
        <w:t>的实例句柄</w:t>
      </w:r>
      <w:r w:rsidRPr="00AE5419">
        <w:rPr>
          <w:rFonts w:hint="eastAsia"/>
          <w:lang w:val="de-DE"/>
        </w:rPr>
        <w:t>。</w:t>
      </w:r>
      <w:r w:rsidRPr="00AE5419">
        <w:rPr>
          <w:lang w:val="de-DE"/>
        </w:rPr>
        <w:t>即</w:t>
      </w:r>
      <w:r w:rsidRPr="00AE5419">
        <w:rPr>
          <w:rFonts w:hint="eastAsia"/>
          <w:lang w:val="de-DE"/>
        </w:rPr>
        <w:t>：</w:t>
      </w:r>
    </w:p>
    <w:p w14:paraId="6DE6965B" w14:textId="77777777" w:rsidR="000D77BE" w:rsidRDefault="000D77BE" w:rsidP="000D77BE">
      <w:pPr>
        <w:pStyle w:val="a5"/>
      </w:pPr>
      <w:r>
        <w:t>am_ep24cxx_handle_t fm24c02_handle = am_fm24c02_inst_init();</w:t>
      </w:r>
    </w:p>
    <w:p w14:paraId="42232190" w14:textId="77777777" w:rsidR="000D77BE" w:rsidRPr="00AE5419" w:rsidRDefault="000D77BE" w:rsidP="000D77BE">
      <w:pPr>
        <w:pStyle w:val="23"/>
        <w:spacing w:before="62" w:after="62"/>
        <w:rPr>
          <w:lang w:val="de-DE"/>
        </w:rPr>
      </w:pPr>
      <w:r w:rsidRPr="00AE5419">
        <w:rPr>
          <w:lang w:val="de-DE"/>
        </w:rPr>
        <w:t>注意</w:t>
      </w:r>
      <w:r w:rsidRPr="00AE5419">
        <w:rPr>
          <w:rFonts w:hint="eastAsia"/>
          <w:lang w:val="de-DE"/>
        </w:rPr>
        <w:t>，</w:t>
      </w:r>
      <w:r w:rsidRPr="00AE5419">
        <w:rPr>
          <w:lang w:val="de-DE"/>
        </w:rPr>
        <w:t>i2c_handle</w:t>
      </w:r>
      <w:r w:rsidRPr="00AE5419">
        <w:rPr>
          <w:lang w:val="de-DE"/>
        </w:rPr>
        <w:t>用于区分</w:t>
      </w:r>
      <w:r w:rsidRPr="00AE5419">
        <w:rPr>
          <w:lang w:val="de-DE"/>
        </w:rPr>
        <w:t>I²C0</w:t>
      </w:r>
      <w:r w:rsidRPr="00AE5419">
        <w:rPr>
          <w:rFonts w:hint="eastAsia"/>
          <w:lang w:val="de-DE"/>
        </w:rPr>
        <w:t>、</w:t>
      </w:r>
      <w:r w:rsidRPr="00AE5419">
        <w:rPr>
          <w:lang w:val="de-DE"/>
        </w:rPr>
        <w:t>I²C1</w:t>
      </w:r>
      <w:r w:rsidRPr="00AE5419">
        <w:rPr>
          <w:rFonts w:hint="eastAsia"/>
          <w:lang w:val="de-DE"/>
        </w:rPr>
        <w:t>、</w:t>
      </w:r>
      <w:r w:rsidRPr="00AE5419">
        <w:rPr>
          <w:lang w:val="de-DE"/>
        </w:rPr>
        <w:t>I²C2</w:t>
      </w:r>
      <w:r w:rsidRPr="00AE5419">
        <w:rPr>
          <w:rFonts w:hint="eastAsia"/>
          <w:lang w:val="de-DE"/>
        </w:rPr>
        <w:t>、</w:t>
      </w:r>
      <w:r w:rsidRPr="00AE5419">
        <w:rPr>
          <w:lang w:val="de-DE"/>
        </w:rPr>
        <w:t>I²C3</w:t>
      </w:r>
      <w:r w:rsidRPr="00AE5419">
        <w:rPr>
          <w:rFonts w:hint="eastAsia"/>
          <w:lang w:val="de-DE"/>
        </w:rPr>
        <w:t>，初始化函数返回值实例句柄用于区分同一系统中连接多个器件。</w:t>
      </w:r>
    </w:p>
    <w:p w14:paraId="58CB5891" w14:textId="77777777" w:rsidR="000D77BE" w:rsidRDefault="000D77BE" w:rsidP="000D77BE">
      <w:pPr>
        <w:pStyle w:val="30"/>
        <w:rPr>
          <w:lang w:val="de-DE"/>
        </w:rPr>
      </w:pPr>
      <w:bookmarkStart w:id="284" w:name="_Toc536021710"/>
      <w:bookmarkStart w:id="285" w:name="_Toc6175832"/>
      <w:r>
        <w:rPr>
          <w:lang w:val="de-DE"/>
        </w:rPr>
        <w:t>读写函数</w:t>
      </w:r>
      <w:bookmarkEnd w:id="284"/>
      <w:bookmarkEnd w:id="285"/>
    </w:p>
    <w:p w14:paraId="0C11A8EB" w14:textId="77777777" w:rsidR="000D77BE" w:rsidRDefault="000D77BE" w:rsidP="000D77BE">
      <w:pPr>
        <w:pStyle w:val="23"/>
        <w:spacing w:before="62" w:after="62"/>
        <w:rPr>
          <w:lang w:val="de-DE"/>
        </w:rPr>
      </w:pPr>
      <w:r>
        <w:rPr>
          <w:rFonts w:hint="eastAsia"/>
          <w:lang w:val="de-DE"/>
        </w:rPr>
        <w:t>读写</w:t>
      </w:r>
      <w:r>
        <w:rPr>
          <w:rFonts w:hint="eastAsia"/>
          <w:lang w:val="de-DE"/>
        </w:rPr>
        <w:t>EP</w:t>
      </w:r>
      <w:r>
        <w:rPr>
          <w:lang w:val="de-DE"/>
        </w:rPr>
        <w:t>24Cxx</w:t>
      </w:r>
      <w:r>
        <w:rPr>
          <w:lang w:val="de-DE"/>
        </w:rPr>
        <w:t>系列存储器的函数原型详见</w:t>
      </w:r>
      <w:r>
        <w:rPr>
          <w:lang w:val="de-DE"/>
        </w:rPr>
        <w:fldChar w:fldCharType="begin"/>
      </w:r>
      <w:r>
        <w:rPr>
          <w:lang w:val="de-DE"/>
        </w:rPr>
        <w:instrText xml:space="preserve"> REF _Ref536015869 \h </w:instrText>
      </w:r>
      <w:r>
        <w:rPr>
          <w:lang w:val="de-DE"/>
        </w:rPr>
      </w:r>
      <w:r>
        <w:rPr>
          <w:lang w:val="de-DE"/>
        </w:rPr>
        <w:fldChar w:fldCharType="separate"/>
      </w:r>
      <w:r w:rsidR="00B93B10">
        <w:rPr>
          <w:rFonts w:hint="eastAsia"/>
        </w:rPr>
        <w:t>表</w:t>
      </w:r>
      <w:r w:rsidR="00B93B10">
        <w:rPr>
          <w:noProof/>
        </w:rPr>
        <w:t>5</w:t>
      </w:r>
      <w:r w:rsidR="00B93B10">
        <w:t>.</w:t>
      </w:r>
      <w:r w:rsidR="00B93B10">
        <w:rPr>
          <w:noProof/>
        </w:rPr>
        <w:t>3</w:t>
      </w:r>
      <w:r>
        <w:rPr>
          <w:lang w:val="de-DE"/>
        </w:rPr>
        <w:fldChar w:fldCharType="end"/>
      </w:r>
      <w:r>
        <w:rPr>
          <w:rFonts w:hint="eastAsia"/>
          <w:lang w:val="de-DE"/>
        </w:rPr>
        <w:t>。</w:t>
      </w:r>
    </w:p>
    <w:p w14:paraId="1C89E49D" w14:textId="77777777" w:rsidR="000D77BE" w:rsidRPr="00E277D8" w:rsidRDefault="000D77BE" w:rsidP="000D77BE">
      <w:pPr>
        <w:pStyle w:val="a7"/>
        <w:rPr>
          <w:lang w:val="de-DE"/>
        </w:rPr>
      </w:pPr>
      <w:bookmarkStart w:id="286" w:name="_Ref536015869"/>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3</w:t>
      </w:r>
      <w:r>
        <w:fldChar w:fldCharType="end"/>
      </w:r>
      <w:bookmarkEnd w:id="286"/>
      <w:r>
        <w:t xml:space="preserve">  ep24cxx</w:t>
      </w:r>
      <w:r>
        <w:t>读写函数</w:t>
      </w:r>
      <w:r>
        <w:rPr>
          <w:rFonts w:hint="eastAsia"/>
        </w:rPr>
        <w:t>（</w:t>
      </w:r>
      <w:r>
        <w:rPr>
          <w:rFonts w:hint="eastAsia"/>
        </w:rPr>
        <w:t>a</w:t>
      </w:r>
      <w:r>
        <w:t>m_ep24cxx.h</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1134"/>
      </w:tblGrid>
      <w:tr w:rsidR="000D77BE" w:rsidRPr="00184227" w14:paraId="0CCFFB64" w14:textId="77777777" w:rsidTr="00A531DA">
        <w:trPr>
          <w:jc w:val="center"/>
        </w:trPr>
        <w:tc>
          <w:tcPr>
            <w:tcW w:w="3256" w:type="dxa"/>
            <w:tcBorders>
              <w:top w:val="thinThickSmallGap" w:sz="24" w:space="0" w:color="auto"/>
              <w:bottom w:val="double" w:sz="4" w:space="0" w:color="auto"/>
            </w:tcBorders>
            <w:shd w:val="pct10" w:color="auto" w:fill="auto"/>
          </w:tcPr>
          <w:p w14:paraId="71141913" w14:textId="77777777" w:rsidR="000D77BE" w:rsidRPr="00186D5B" w:rsidRDefault="000D77BE" w:rsidP="002613B2">
            <w:pPr>
              <w:pStyle w:val="ab"/>
            </w:pPr>
            <w:r>
              <w:rPr>
                <w:rFonts w:hint="eastAsia"/>
              </w:rPr>
              <w:t>函数原型</w:t>
            </w:r>
          </w:p>
        </w:tc>
        <w:tc>
          <w:tcPr>
            <w:tcW w:w="1134" w:type="dxa"/>
            <w:tcBorders>
              <w:top w:val="thinThickSmallGap" w:sz="24" w:space="0" w:color="auto"/>
              <w:left w:val="double" w:sz="4" w:space="0" w:color="auto"/>
              <w:bottom w:val="double" w:sz="4" w:space="0" w:color="auto"/>
            </w:tcBorders>
            <w:shd w:val="pct10" w:color="auto" w:fill="auto"/>
          </w:tcPr>
          <w:p w14:paraId="2B12D707" w14:textId="77777777" w:rsidR="000D77BE" w:rsidRPr="00186D5B" w:rsidRDefault="000D77BE" w:rsidP="002613B2">
            <w:pPr>
              <w:pStyle w:val="ab"/>
            </w:pPr>
            <w:r>
              <w:t>功能简介</w:t>
            </w:r>
          </w:p>
        </w:tc>
      </w:tr>
      <w:tr w:rsidR="000D77BE" w:rsidRPr="00184227" w14:paraId="05877E9A" w14:textId="77777777" w:rsidTr="00A531DA">
        <w:trPr>
          <w:trHeight w:val="1671"/>
          <w:jc w:val="center"/>
        </w:trPr>
        <w:tc>
          <w:tcPr>
            <w:tcW w:w="3256" w:type="dxa"/>
            <w:tcBorders>
              <w:top w:val="double" w:sz="4" w:space="0" w:color="auto"/>
            </w:tcBorders>
            <w:vAlign w:val="center"/>
          </w:tcPr>
          <w:p w14:paraId="21EBE89F" w14:textId="77777777" w:rsidR="000D77BE" w:rsidRDefault="000D77BE" w:rsidP="002613B2">
            <w:pPr>
              <w:pStyle w:val="afff"/>
              <w:spacing w:before="62" w:after="62"/>
            </w:pPr>
            <w:r>
              <w:lastRenderedPageBreak/>
              <w:t>i</w:t>
            </w:r>
            <w:r>
              <w:rPr>
                <w:rFonts w:hint="eastAsia"/>
              </w:rPr>
              <w:t xml:space="preserve">nt </w:t>
            </w:r>
            <w:r>
              <w:t>am_ep24cxx_write(</w:t>
            </w:r>
          </w:p>
          <w:p w14:paraId="7247E590" w14:textId="77777777" w:rsidR="000D77BE" w:rsidRDefault="000D77BE" w:rsidP="002613B2">
            <w:pPr>
              <w:pStyle w:val="afff"/>
              <w:spacing w:before="62" w:after="62"/>
              <w:ind w:firstLineChars="200" w:firstLine="360"/>
            </w:pPr>
            <w:r>
              <w:t>am_ep24cxx_handle_t  handle,</w:t>
            </w:r>
          </w:p>
          <w:p w14:paraId="4B3EC24B" w14:textId="77777777" w:rsidR="000D77BE" w:rsidRDefault="000D77BE" w:rsidP="002613B2">
            <w:pPr>
              <w:pStyle w:val="afff"/>
              <w:spacing w:before="62" w:after="62"/>
              <w:ind w:firstLineChars="200" w:firstLine="360"/>
            </w:pPr>
            <w:r>
              <w:t>int                  start_addr,</w:t>
            </w:r>
          </w:p>
          <w:p w14:paraId="41B09030" w14:textId="77777777" w:rsidR="000D77BE" w:rsidRDefault="000D77BE" w:rsidP="002613B2">
            <w:pPr>
              <w:pStyle w:val="afff"/>
              <w:spacing w:before="62" w:after="62"/>
              <w:ind w:firstLineChars="200" w:firstLine="360"/>
            </w:pPr>
            <w:r>
              <w:t>uint8_t              *p_buf,</w:t>
            </w:r>
          </w:p>
          <w:p w14:paraId="2D984C38" w14:textId="77777777" w:rsidR="000D77BE" w:rsidRPr="00186D5B" w:rsidRDefault="000D77BE" w:rsidP="002613B2">
            <w:pPr>
              <w:pStyle w:val="afff"/>
              <w:spacing w:before="62" w:after="62"/>
              <w:ind w:firstLineChars="200" w:firstLine="360"/>
            </w:pPr>
            <w:r>
              <w:t>int                  len);</w:t>
            </w:r>
          </w:p>
        </w:tc>
        <w:tc>
          <w:tcPr>
            <w:tcW w:w="1134" w:type="dxa"/>
            <w:tcBorders>
              <w:top w:val="double" w:sz="4" w:space="0" w:color="auto"/>
              <w:left w:val="double" w:sz="4" w:space="0" w:color="auto"/>
            </w:tcBorders>
            <w:vAlign w:val="center"/>
          </w:tcPr>
          <w:p w14:paraId="46B0BE76" w14:textId="709C12A8" w:rsidR="000D77BE" w:rsidRPr="00186D5B" w:rsidRDefault="000D77BE" w:rsidP="002613B2">
            <w:pPr>
              <w:pStyle w:val="afff"/>
              <w:spacing w:before="62" w:after="62"/>
            </w:pPr>
            <w:r>
              <w:rPr>
                <w:rFonts w:hint="eastAsia"/>
              </w:rPr>
              <w:t>写入数据</w:t>
            </w:r>
            <w:r w:rsidR="00A531DA">
              <w:rPr>
                <w:rFonts w:hint="eastAsia"/>
              </w:rPr>
              <w:t>；</w:t>
            </w:r>
          </w:p>
        </w:tc>
      </w:tr>
      <w:tr w:rsidR="000D77BE" w:rsidRPr="00184227" w14:paraId="706E82C9" w14:textId="77777777" w:rsidTr="00A531DA">
        <w:trPr>
          <w:trHeight w:val="1846"/>
          <w:jc w:val="center"/>
        </w:trPr>
        <w:tc>
          <w:tcPr>
            <w:tcW w:w="3256" w:type="dxa"/>
            <w:tcBorders>
              <w:bottom w:val="thickThinSmallGap" w:sz="24" w:space="0" w:color="auto"/>
            </w:tcBorders>
            <w:vAlign w:val="center"/>
          </w:tcPr>
          <w:p w14:paraId="3A10833B" w14:textId="77777777" w:rsidR="000D77BE" w:rsidRDefault="000D77BE" w:rsidP="002613B2">
            <w:pPr>
              <w:pStyle w:val="afff"/>
              <w:spacing w:before="62" w:after="62"/>
            </w:pPr>
            <w:r>
              <w:t>int am_ep24cxx_read(</w:t>
            </w:r>
          </w:p>
          <w:p w14:paraId="26874B7F" w14:textId="77777777" w:rsidR="000D77BE" w:rsidRDefault="000D77BE" w:rsidP="002613B2">
            <w:pPr>
              <w:pStyle w:val="afff"/>
              <w:spacing w:before="62" w:after="62"/>
              <w:ind w:firstLineChars="200" w:firstLine="360"/>
            </w:pPr>
            <w:r>
              <w:t>am_ep24cxx_handle_t  handle,</w:t>
            </w:r>
          </w:p>
          <w:p w14:paraId="2F68118B" w14:textId="77777777" w:rsidR="000D77BE" w:rsidRDefault="000D77BE" w:rsidP="002613B2">
            <w:pPr>
              <w:pStyle w:val="afff"/>
              <w:spacing w:before="62" w:after="62"/>
              <w:ind w:firstLineChars="200" w:firstLine="360"/>
            </w:pPr>
            <w:r>
              <w:t>int                  start_addr,</w:t>
            </w:r>
          </w:p>
          <w:p w14:paraId="4675C322" w14:textId="77777777" w:rsidR="000D77BE" w:rsidRDefault="000D77BE" w:rsidP="002613B2">
            <w:pPr>
              <w:pStyle w:val="afff"/>
              <w:spacing w:before="62" w:after="62"/>
              <w:ind w:firstLineChars="200" w:firstLine="360"/>
            </w:pPr>
            <w:r>
              <w:t>uint8_t              *p_buf,</w:t>
            </w:r>
          </w:p>
          <w:p w14:paraId="2ECBCDB0" w14:textId="77777777" w:rsidR="000D77BE" w:rsidRPr="00186D5B" w:rsidRDefault="000D77BE" w:rsidP="002613B2">
            <w:pPr>
              <w:pStyle w:val="afff"/>
              <w:spacing w:before="62" w:after="62"/>
              <w:ind w:firstLineChars="200" w:firstLine="360"/>
            </w:pPr>
            <w:r>
              <w:t>int                  len);</w:t>
            </w:r>
          </w:p>
        </w:tc>
        <w:tc>
          <w:tcPr>
            <w:tcW w:w="1134" w:type="dxa"/>
            <w:tcBorders>
              <w:left w:val="double" w:sz="4" w:space="0" w:color="auto"/>
              <w:bottom w:val="thickThinSmallGap" w:sz="24" w:space="0" w:color="auto"/>
            </w:tcBorders>
            <w:vAlign w:val="center"/>
          </w:tcPr>
          <w:p w14:paraId="5B9EA6B6" w14:textId="3B334518" w:rsidR="000D77BE" w:rsidRPr="00186D5B" w:rsidRDefault="000D77BE" w:rsidP="002613B2">
            <w:pPr>
              <w:pStyle w:val="afff"/>
              <w:spacing w:before="62" w:after="62"/>
            </w:pPr>
            <w:r>
              <w:rPr>
                <w:rFonts w:hint="eastAsia"/>
              </w:rPr>
              <w:t>读取数据</w:t>
            </w:r>
            <w:r w:rsidR="00A531DA">
              <w:rPr>
                <w:rFonts w:hint="eastAsia"/>
              </w:rPr>
              <w:t>；</w:t>
            </w:r>
          </w:p>
        </w:tc>
      </w:tr>
    </w:tbl>
    <w:p w14:paraId="5A9C3DB9" w14:textId="77777777" w:rsidR="000D77BE" w:rsidRPr="00072DEE" w:rsidRDefault="000D77BE" w:rsidP="000D77BE">
      <w:pPr>
        <w:pStyle w:val="23"/>
        <w:spacing w:before="62" w:after="62"/>
      </w:pPr>
      <w:r w:rsidRPr="00072DEE">
        <w:rPr>
          <w:rFonts w:hint="eastAsia"/>
        </w:rPr>
        <w:t>各</w:t>
      </w:r>
      <w:r w:rsidRPr="00072DEE">
        <w:rPr>
          <w:rFonts w:hint="eastAsia"/>
        </w:rPr>
        <w:t>API</w:t>
      </w:r>
      <w:r w:rsidRPr="00072DEE">
        <w:rPr>
          <w:rFonts w:hint="eastAsia"/>
        </w:rPr>
        <w:t>的返回值含义都是相同的：</w:t>
      </w:r>
      <w:r w:rsidRPr="00072DEE">
        <w:rPr>
          <w:rFonts w:hint="eastAsia"/>
        </w:rPr>
        <w:t>AM_OK</w:t>
      </w:r>
      <w:r w:rsidRPr="00072DEE">
        <w:rPr>
          <w:rFonts w:hint="eastAsia"/>
        </w:rPr>
        <w:t>表示成功，负值表示失败，失败原因可根据具体的值查看</w:t>
      </w:r>
      <w:r w:rsidRPr="00072DEE">
        <w:rPr>
          <w:rFonts w:hint="eastAsia"/>
        </w:rPr>
        <w:t>am</w:t>
      </w:r>
      <w:r w:rsidRPr="00072DEE">
        <w:t>_errno.h</w:t>
      </w:r>
      <w:r w:rsidRPr="00072DEE">
        <w:t>文件中相对应的宏定义</w:t>
      </w:r>
      <w:r w:rsidRPr="00072DEE">
        <w:rPr>
          <w:rFonts w:hint="eastAsia"/>
        </w:rPr>
        <w:t>。</w:t>
      </w:r>
      <w:r w:rsidRPr="00072DEE">
        <w:t>正值的含义由各</w:t>
      </w:r>
      <w:r w:rsidRPr="00072DEE">
        <w:t>API</w:t>
      </w:r>
      <w:r w:rsidRPr="00072DEE">
        <w:t>自行定义</w:t>
      </w:r>
      <w:r w:rsidRPr="00072DEE">
        <w:rPr>
          <w:rFonts w:hint="eastAsia"/>
        </w:rPr>
        <w:t>，</w:t>
      </w:r>
      <w:r w:rsidRPr="00072DEE">
        <w:t>无特殊说明时</w:t>
      </w:r>
      <w:r w:rsidRPr="00072DEE">
        <w:rPr>
          <w:rFonts w:hint="eastAsia"/>
        </w:rPr>
        <w:t>，</w:t>
      </w:r>
      <w:r w:rsidRPr="00072DEE">
        <w:t>表明不会返回正值</w:t>
      </w:r>
      <w:r w:rsidRPr="00072DEE">
        <w:rPr>
          <w:rFonts w:hint="eastAsia"/>
        </w:rPr>
        <w:t>。</w:t>
      </w:r>
    </w:p>
    <w:p w14:paraId="36F8C0D8" w14:textId="77777777" w:rsidR="000D77BE" w:rsidRPr="00072DEE" w:rsidRDefault="000D77BE" w:rsidP="000D77BE">
      <w:pPr>
        <w:pStyle w:val="40"/>
        <w:rPr>
          <w:rStyle w:val="420"/>
        </w:rPr>
      </w:pPr>
      <w:r w:rsidRPr="00072DEE">
        <w:rPr>
          <w:rStyle w:val="420"/>
          <w:rFonts w:hint="eastAsia"/>
        </w:rPr>
        <w:t>写入数据</w:t>
      </w:r>
    </w:p>
    <w:p w14:paraId="000AE1C2" w14:textId="77777777" w:rsidR="000D77BE" w:rsidRDefault="000D77BE" w:rsidP="000D77BE">
      <w:pPr>
        <w:pStyle w:val="23"/>
        <w:spacing w:before="62" w:after="62"/>
        <w:rPr>
          <w:lang w:val="de-DE"/>
        </w:rPr>
      </w:pPr>
      <w:r>
        <w:rPr>
          <w:lang w:val="de-DE"/>
        </w:rPr>
        <w:t>从指定的地址开始写入一段数据的函数原型为</w:t>
      </w:r>
      <w:r>
        <w:rPr>
          <w:rFonts w:hint="eastAsia"/>
          <w:lang w:val="de-DE"/>
        </w:rPr>
        <w:t>：</w:t>
      </w:r>
    </w:p>
    <w:p w14:paraId="3C83874C" w14:textId="77777777" w:rsidR="000D77BE" w:rsidRDefault="000D77BE" w:rsidP="000D77BE">
      <w:pPr>
        <w:pStyle w:val="a5"/>
      </w:pPr>
      <w:r>
        <w:t>int am_ep24cxx_write(</w:t>
      </w:r>
    </w:p>
    <w:p w14:paraId="1CEA54D1" w14:textId="77777777" w:rsidR="000D77BE" w:rsidRDefault="000D77BE" w:rsidP="000D77BE">
      <w:pPr>
        <w:pStyle w:val="a5"/>
        <w:ind w:firstLine="420"/>
      </w:pPr>
      <w:r>
        <w:rPr>
          <w:rFonts w:hint="eastAsia"/>
        </w:rPr>
        <w:t xml:space="preserve">am_ep24cxx_handle_t </w:t>
      </w:r>
      <w:r>
        <w:tab/>
      </w:r>
      <w:r>
        <w:rPr>
          <w:rFonts w:hint="eastAsia"/>
        </w:rPr>
        <w:t>handle,</w:t>
      </w:r>
      <w:r>
        <w:tab/>
      </w:r>
      <w:r>
        <w:tab/>
      </w:r>
      <w:r>
        <w:rPr>
          <w:rFonts w:hint="eastAsia"/>
        </w:rPr>
        <w:t>//ep24cxx</w:t>
      </w:r>
      <w:r>
        <w:rPr>
          <w:rFonts w:hint="eastAsia"/>
        </w:rPr>
        <w:t>句柄</w:t>
      </w:r>
    </w:p>
    <w:p w14:paraId="64C48DBF" w14:textId="77777777" w:rsidR="000D77BE" w:rsidRDefault="000D77BE" w:rsidP="000D77BE">
      <w:pPr>
        <w:pStyle w:val="a5"/>
        <w:ind w:firstLine="420"/>
      </w:pPr>
      <w:r>
        <w:t xml:space="preserve">int </w:t>
      </w:r>
      <w:r>
        <w:tab/>
      </w:r>
      <w:r>
        <w:tab/>
      </w:r>
      <w:r>
        <w:tab/>
      </w:r>
      <w:r>
        <w:tab/>
      </w:r>
      <w:r>
        <w:tab/>
        <w:t>start_addr,</w:t>
      </w:r>
      <w:r>
        <w:tab/>
      </w:r>
      <w:r>
        <w:tab/>
        <w:t>//</w:t>
      </w:r>
      <w:r>
        <w:t>存储器起始数据地址</w:t>
      </w:r>
    </w:p>
    <w:p w14:paraId="637EBE96" w14:textId="77777777" w:rsidR="000D77BE" w:rsidRDefault="000D77BE" w:rsidP="000D77BE">
      <w:pPr>
        <w:pStyle w:val="a5"/>
        <w:ind w:firstLine="420"/>
      </w:pPr>
      <w:r>
        <w:t xml:space="preserve">uint8_t </w:t>
      </w:r>
      <w:r>
        <w:tab/>
      </w:r>
      <w:r>
        <w:tab/>
      </w:r>
      <w:r>
        <w:tab/>
      </w:r>
      <w:r>
        <w:tab/>
        <w:t>*p_buf,</w:t>
      </w:r>
      <w:r>
        <w:tab/>
      </w:r>
      <w:r>
        <w:tab/>
        <w:t>//</w:t>
      </w:r>
      <w:r>
        <w:t>待写入数据的缓冲区</w:t>
      </w:r>
    </w:p>
    <w:p w14:paraId="10627768" w14:textId="77777777" w:rsidR="000D77BE" w:rsidRDefault="000D77BE" w:rsidP="000D77BE">
      <w:pPr>
        <w:pStyle w:val="a5"/>
        <w:ind w:firstLine="420"/>
      </w:pPr>
      <w:r>
        <w:t xml:space="preserve">int </w:t>
      </w:r>
      <w:r>
        <w:tab/>
      </w:r>
      <w:r>
        <w:tab/>
      </w:r>
      <w:r>
        <w:tab/>
      </w:r>
      <w:r>
        <w:tab/>
      </w:r>
      <w:r>
        <w:tab/>
        <w:t>len);</w:t>
      </w:r>
      <w:r>
        <w:tab/>
      </w:r>
      <w:r>
        <w:tab/>
      </w:r>
      <w:r>
        <w:tab/>
        <w:t>//</w:t>
      </w:r>
      <w:r>
        <w:t>写入数据的长度</w:t>
      </w:r>
    </w:p>
    <w:p w14:paraId="2C8B8E60" w14:textId="77777777" w:rsidR="000D77BE" w:rsidRDefault="000D77BE" w:rsidP="000D77BE">
      <w:pPr>
        <w:pStyle w:val="23"/>
        <w:spacing w:before="62" w:after="62"/>
        <w:rPr>
          <w:lang w:val="de-DE"/>
        </w:rPr>
      </w:pPr>
      <w:r>
        <w:rPr>
          <w:lang w:val="de-DE"/>
        </w:rPr>
        <w:t>如果返回值为</w:t>
      </w:r>
      <w:r>
        <w:rPr>
          <w:lang w:val="de-DE"/>
        </w:rPr>
        <w:t>AM</w:t>
      </w:r>
      <w:r>
        <w:rPr>
          <w:rFonts w:hint="eastAsia"/>
          <w:lang w:val="de-DE"/>
        </w:rPr>
        <w:t>_OK</w:t>
      </w:r>
      <w:r>
        <w:rPr>
          <w:rFonts w:hint="eastAsia"/>
          <w:lang w:val="de-DE"/>
        </w:rPr>
        <w:t>，则说明写入成功，反之失败。假定从</w:t>
      </w:r>
      <w:r>
        <w:rPr>
          <w:rFonts w:hint="eastAsia"/>
          <w:lang w:val="de-DE"/>
        </w:rPr>
        <w:t>0x20</w:t>
      </w:r>
      <w:r>
        <w:rPr>
          <w:lang w:val="de-DE"/>
        </w:rPr>
        <w:t>地址开始</w:t>
      </w:r>
      <w:r>
        <w:rPr>
          <w:rFonts w:hint="eastAsia"/>
          <w:lang w:val="de-DE"/>
        </w:rPr>
        <w:t>，</w:t>
      </w:r>
      <w:r>
        <w:rPr>
          <w:lang w:val="de-DE"/>
        </w:rPr>
        <w:t>连续写入</w:t>
      </w:r>
      <w:r>
        <w:rPr>
          <w:rFonts w:hint="eastAsia"/>
          <w:lang w:val="de-DE"/>
        </w:rPr>
        <w:t>16</w:t>
      </w:r>
      <w:r>
        <w:rPr>
          <w:rFonts w:hint="eastAsia"/>
          <w:lang w:val="de-DE"/>
        </w:rPr>
        <w:t>字节，详见</w:t>
      </w:r>
      <w:r>
        <w:rPr>
          <w:lang w:val="de-DE"/>
        </w:rPr>
        <w:fldChar w:fldCharType="begin"/>
      </w:r>
      <w:r>
        <w:rPr>
          <w:lang w:val="de-DE"/>
        </w:rPr>
        <w:instrText xml:space="preserve"> </w:instrText>
      </w:r>
      <w:r>
        <w:rPr>
          <w:rFonts w:hint="eastAsia"/>
          <w:lang w:val="de-DE"/>
        </w:rPr>
        <w:instrText>REF _Ref536016214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rPr>
        <w:t>5</w:t>
      </w:r>
      <w:r w:rsidR="00B93B10">
        <w:t>.</w:t>
      </w:r>
      <w:r w:rsidR="00B93B10">
        <w:rPr>
          <w:noProof/>
        </w:rPr>
        <w:t>12</w:t>
      </w:r>
      <w:r>
        <w:rPr>
          <w:lang w:val="de-DE"/>
        </w:rPr>
        <w:fldChar w:fldCharType="end"/>
      </w:r>
      <w:r>
        <w:rPr>
          <w:rFonts w:hint="eastAsia"/>
          <w:lang w:val="de-DE"/>
        </w:rPr>
        <w:t>。</w:t>
      </w:r>
    </w:p>
    <w:p w14:paraId="00E1B832" w14:textId="54249D30" w:rsidR="000D77BE" w:rsidRDefault="000D77BE" w:rsidP="000D77BE">
      <w:pPr>
        <w:pStyle w:val="a7"/>
        <w:rPr>
          <w:lang w:val="de-DE"/>
        </w:rPr>
      </w:pPr>
      <w:bookmarkStart w:id="287" w:name="_Ref536016214"/>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12</w:t>
      </w:r>
      <w:r w:rsidR="00A26C7F">
        <w:fldChar w:fldCharType="end"/>
      </w:r>
      <w:bookmarkEnd w:id="287"/>
      <w:r>
        <w:t xml:space="preserve">  </w:t>
      </w:r>
      <w:r>
        <w:t>写入数据范例程序</w:t>
      </w:r>
    </w:p>
    <w:p w14:paraId="6E63F5EE" w14:textId="77777777" w:rsidR="000D77BE" w:rsidRPr="00072DEE" w:rsidRDefault="000D77BE" w:rsidP="000D77BE">
      <w:pPr>
        <w:pStyle w:val="a5"/>
      </w:pPr>
      <w:r w:rsidRPr="00072DEE">
        <w:t>1</w:t>
      </w:r>
      <w:r w:rsidRPr="00072DEE">
        <w:tab/>
        <w:t>uint8_t data[16] = {0, 1, 2, 3, 4, 5, 6, 7, 8, 9, 10, 11, 12, 13, 14, 15};</w:t>
      </w:r>
    </w:p>
    <w:p w14:paraId="0BDEAC44" w14:textId="77777777" w:rsidR="000D77BE" w:rsidRDefault="000D77BE" w:rsidP="000D77BE">
      <w:pPr>
        <w:pStyle w:val="a5"/>
        <w:rPr>
          <w:rStyle w:val="420"/>
          <w:bCs w:val="0"/>
        </w:rPr>
      </w:pPr>
      <w:r w:rsidRPr="00072DEE">
        <w:t>2</w:t>
      </w:r>
      <w:r w:rsidRPr="00072DEE">
        <w:tab/>
        <w:t>am_ep24cxx_write(fm24c02_handle, 0x20, &amp;data[0], 16);</w:t>
      </w:r>
      <w:r>
        <w:rPr>
          <w:rStyle w:val="420"/>
          <w:bCs w:val="0"/>
        </w:rPr>
        <w:t xml:space="preserve"> </w:t>
      </w:r>
    </w:p>
    <w:p w14:paraId="78837501" w14:textId="77777777" w:rsidR="000D77BE" w:rsidRPr="00072DEE" w:rsidRDefault="000D77BE" w:rsidP="000D77BE">
      <w:pPr>
        <w:pStyle w:val="40"/>
        <w:rPr>
          <w:rStyle w:val="420"/>
        </w:rPr>
      </w:pPr>
      <w:r w:rsidRPr="00072DEE">
        <w:rPr>
          <w:rStyle w:val="420"/>
        </w:rPr>
        <w:t>读取数据</w:t>
      </w:r>
    </w:p>
    <w:p w14:paraId="662CB26E" w14:textId="77777777" w:rsidR="000D77BE" w:rsidRDefault="000D77BE" w:rsidP="000D77BE">
      <w:pPr>
        <w:pStyle w:val="23"/>
        <w:spacing w:before="62" w:after="62"/>
        <w:rPr>
          <w:lang w:val="de-DE"/>
        </w:rPr>
      </w:pPr>
      <w:r>
        <w:rPr>
          <w:lang w:val="de-DE"/>
        </w:rPr>
        <w:t>从指定的起始地址开始读取一段数据的函数原型为</w:t>
      </w:r>
      <w:r>
        <w:rPr>
          <w:rFonts w:hint="eastAsia"/>
          <w:lang w:val="de-DE"/>
        </w:rPr>
        <w:t>：</w:t>
      </w:r>
    </w:p>
    <w:p w14:paraId="5BC60498" w14:textId="77777777" w:rsidR="000D77BE" w:rsidRDefault="000D77BE" w:rsidP="000D77BE">
      <w:pPr>
        <w:pStyle w:val="a5"/>
      </w:pPr>
      <w:r>
        <w:t>int am_ep24cxx_read(</w:t>
      </w:r>
    </w:p>
    <w:p w14:paraId="56AB24DE" w14:textId="77777777" w:rsidR="000D77BE" w:rsidRDefault="000D77BE" w:rsidP="000D77BE">
      <w:pPr>
        <w:pStyle w:val="a5"/>
        <w:ind w:firstLine="420"/>
      </w:pPr>
      <w:r>
        <w:rPr>
          <w:rFonts w:hint="eastAsia"/>
        </w:rPr>
        <w:t xml:space="preserve">am_ep24cxx_handle_t </w:t>
      </w:r>
      <w:r>
        <w:tab/>
      </w:r>
      <w:r>
        <w:rPr>
          <w:rFonts w:hint="eastAsia"/>
        </w:rPr>
        <w:t>handle,</w:t>
      </w:r>
      <w:r>
        <w:tab/>
      </w:r>
      <w:r>
        <w:tab/>
      </w:r>
      <w:r>
        <w:rPr>
          <w:rFonts w:hint="eastAsia"/>
        </w:rPr>
        <w:t>//ep24cxx</w:t>
      </w:r>
      <w:r>
        <w:rPr>
          <w:rFonts w:hint="eastAsia"/>
        </w:rPr>
        <w:t>句柄</w:t>
      </w:r>
    </w:p>
    <w:p w14:paraId="7EB236D4" w14:textId="77777777" w:rsidR="000D77BE" w:rsidRDefault="000D77BE" w:rsidP="000D77BE">
      <w:pPr>
        <w:pStyle w:val="a5"/>
        <w:ind w:firstLine="420"/>
      </w:pPr>
      <w:r>
        <w:t xml:space="preserve">int </w:t>
      </w:r>
      <w:r>
        <w:tab/>
      </w:r>
      <w:r>
        <w:tab/>
      </w:r>
      <w:r>
        <w:tab/>
      </w:r>
      <w:r>
        <w:tab/>
      </w:r>
      <w:r>
        <w:tab/>
        <w:t>start_addr,</w:t>
      </w:r>
      <w:r>
        <w:tab/>
      </w:r>
      <w:r>
        <w:tab/>
        <w:t>//</w:t>
      </w:r>
      <w:r>
        <w:t>存储器起始数据地址</w:t>
      </w:r>
    </w:p>
    <w:p w14:paraId="15EE6F96" w14:textId="77777777" w:rsidR="000D77BE" w:rsidRDefault="000D77BE" w:rsidP="000D77BE">
      <w:pPr>
        <w:pStyle w:val="a5"/>
        <w:ind w:firstLine="420"/>
      </w:pPr>
      <w:r>
        <w:t xml:space="preserve">uint8_t </w:t>
      </w:r>
      <w:r>
        <w:tab/>
      </w:r>
      <w:r>
        <w:tab/>
      </w:r>
      <w:r>
        <w:tab/>
      </w:r>
      <w:r>
        <w:tab/>
        <w:t>*p_buf,</w:t>
      </w:r>
      <w:r>
        <w:tab/>
      </w:r>
      <w:r>
        <w:tab/>
        <w:t>//</w:t>
      </w:r>
      <w:r>
        <w:t>存放读取数据的缓冲区</w:t>
      </w:r>
    </w:p>
    <w:p w14:paraId="773B77AC" w14:textId="77777777" w:rsidR="000D77BE" w:rsidRDefault="000D77BE" w:rsidP="000D77BE">
      <w:pPr>
        <w:pStyle w:val="a5"/>
        <w:ind w:firstLine="420"/>
      </w:pPr>
      <w:r>
        <w:t xml:space="preserve">int </w:t>
      </w:r>
      <w:r>
        <w:tab/>
      </w:r>
      <w:r>
        <w:tab/>
      </w:r>
      <w:r>
        <w:tab/>
      </w:r>
      <w:r>
        <w:tab/>
      </w:r>
      <w:r>
        <w:tab/>
        <w:t>len</w:t>
      </w:r>
      <w:r w:rsidRPr="00042802">
        <w:t>)</w:t>
      </w:r>
      <w:r>
        <w:t>;</w:t>
      </w:r>
      <w:r>
        <w:tab/>
      </w:r>
      <w:r>
        <w:tab/>
      </w:r>
      <w:r>
        <w:tab/>
        <w:t>//</w:t>
      </w:r>
      <w:r>
        <w:t>读取数据的长度</w:t>
      </w:r>
    </w:p>
    <w:p w14:paraId="3F6B0BCD" w14:textId="77777777" w:rsidR="000D77BE" w:rsidRDefault="000D77BE" w:rsidP="000D77BE">
      <w:pPr>
        <w:pStyle w:val="23"/>
        <w:spacing w:before="62" w:after="62"/>
        <w:rPr>
          <w:lang w:val="de-DE"/>
        </w:rPr>
      </w:pPr>
      <w:r>
        <w:rPr>
          <w:lang w:val="de-DE"/>
        </w:rPr>
        <w:t>如果返回值为</w:t>
      </w:r>
      <w:r>
        <w:rPr>
          <w:lang w:val="de-DE"/>
        </w:rPr>
        <w:t>AM</w:t>
      </w:r>
      <w:r>
        <w:rPr>
          <w:rFonts w:hint="eastAsia"/>
          <w:lang w:val="de-DE"/>
        </w:rPr>
        <w:t>_OK,</w:t>
      </w:r>
      <w:r>
        <w:rPr>
          <w:rFonts w:hint="eastAsia"/>
          <w:lang w:val="de-DE"/>
        </w:rPr>
        <w:t>则说明读取成功，反之失败。假定从</w:t>
      </w:r>
      <w:r>
        <w:rPr>
          <w:rFonts w:hint="eastAsia"/>
          <w:lang w:val="de-DE"/>
        </w:rPr>
        <w:t>0x</w:t>
      </w:r>
      <w:r>
        <w:rPr>
          <w:lang w:val="de-DE"/>
        </w:rPr>
        <w:t>20</w:t>
      </w:r>
      <w:r>
        <w:rPr>
          <w:lang w:val="de-DE"/>
        </w:rPr>
        <w:t>地址开始</w:t>
      </w:r>
      <w:r>
        <w:rPr>
          <w:rFonts w:hint="eastAsia"/>
          <w:lang w:val="de-DE"/>
        </w:rPr>
        <w:t>，</w:t>
      </w:r>
      <w:r>
        <w:rPr>
          <w:lang w:val="de-DE"/>
        </w:rPr>
        <w:t>连续读取</w:t>
      </w:r>
      <w:r>
        <w:rPr>
          <w:rFonts w:hint="eastAsia"/>
          <w:lang w:val="de-DE"/>
        </w:rPr>
        <w:t>16</w:t>
      </w:r>
      <w:r>
        <w:rPr>
          <w:rFonts w:hint="eastAsia"/>
          <w:lang w:val="de-DE"/>
        </w:rPr>
        <w:t>字节，详见</w:t>
      </w:r>
      <w:r>
        <w:rPr>
          <w:lang w:val="de-DE"/>
        </w:rPr>
        <w:fldChar w:fldCharType="begin"/>
      </w:r>
      <w:r>
        <w:rPr>
          <w:lang w:val="de-DE"/>
        </w:rPr>
        <w:instrText xml:space="preserve"> </w:instrText>
      </w:r>
      <w:r>
        <w:rPr>
          <w:rFonts w:hint="eastAsia"/>
          <w:lang w:val="de-DE"/>
        </w:rPr>
        <w:instrText>REF _Ref536016477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rPr>
        <w:t>5</w:t>
      </w:r>
      <w:r w:rsidR="00B93B10">
        <w:t>.</w:t>
      </w:r>
      <w:r w:rsidR="00B93B10">
        <w:rPr>
          <w:noProof/>
        </w:rPr>
        <w:t>13</w:t>
      </w:r>
      <w:r>
        <w:rPr>
          <w:lang w:val="de-DE"/>
        </w:rPr>
        <w:fldChar w:fldCharType="end"/>
      </w:r>
      <w:r>
        <w:rPr>
          <w:rFonts w:hint="eastAsia"/>
          <w:lang w:val="de-DE"/>
        </w:rPr>
        <w:t>。</w:t>
      </w:r>
    </w:p>
    <w:p w14:paraId="08B09D4E" w14:textId="6E46B785" w:rsidR="000D77BE" w:rsidRDefault="000D77BE" w:rsidP="000D77BE">
      <w:pPr>
        <w:pStyle w:val="a7"/>
        <w:rPr>
          <w:lang w:val="de-DE"/>
        </w:rPr>
      </w:pPr>
      <w:bookmarkStart w:id="288" w:name="_Ref536016477"/>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13</w:t>
      </w:r>
      <w:r w:rsidR="00A26C7F">
        <w:fldChar w:fldCharType="end"/>
      </w:r>
      <w:bookmarkEnd w:id="288"/>
      <w:r>
        <w:t xml:space="preserve">  </w:t>
      </w:r>
      <w:r>
        <w:t>读取数据范例程序</w:t>
      </w:r>
    </w:p>
    <w:p w14:paraId="7A8F670A" w14:textId="77777777" w:rsidR="000D77BE" w:rsidRPr="00C4726D" w:rsidRDefault="000D77BE" w:rsidP="000D77BE">
      <w:pPr>
        <w:pStyle w:val="a5"/>
      </w:pPr>
      <w:r w:rsidRPr="00C4726D">
        <w:t>1</w:t>
      </w:r>
      <w:r w:rsidRPr="00C4726D">
        <w:tab/>
        <w:t>uint8_t data[16];</w:t>
      </w:r>
    </w:p>
    <w:p w14:paraId="6A70E331" w14:textId="77777777" w:rsidR="000D77BE" w:rsidRDefault="000D77BE" w:rsidP="000D77BE">
      <w:pPr>
        <w:pStyle w:val="a5"/>
      </w:pPr>
      <w:r w:rsidRPr="00C4726D">
        <w:t>2</w:t>
      </w:r>
      <w:r w:rsidRPr="00C4726D">
        <w:tab/>
        <w:t>am_ep24cxx_read(fm24c02_handle, 0x20, &amp;data[0], 16);</w:t>
      </w:r>
    </w:p>
    <w:p w14:paraId="07C8B2AF" w14:textId="77777777" w:rsidR="000D77BE" w:rsidRDefault="000D77BE" w:rsidP="000D77BE">
      <w:pPr>
        <w:pStyle w:val="23"/>
        <w:spacing w:before="62" w:after="62"/>
        <w:rPr>
          <w:lang w:val="de-DE"/>
        </w:rPr>
      </w:pPr>
      <w:r>
        <w:rPr>
          <w:lang w:val="de-DE"/>
        </w:rPr>
        <w:t>如</w:t>
      </w:r>
      <w:r>
        <w:rPr>
          <w:lang w:val="de-DE"/>
        </w:rPr>
        <w:fldChar w:fldCharType="begin"/>
      </w:r>
      <w:r>
        <w:rPr>
          <w:lang w:val="de-DE"/>
        </w:rPr>
        <w:instrText xml:space="preserve"> REF _Ref536016860 \h </w:instrText>
      </w:r>
      <w:r>
        <w:rPr>
          <w:lang w:val="de-DE"/>
        </w:rPr>
      </w:r>
      <w:r>
        <w:rPr>
          <w:lang w:val="de-DE"/>
        </w:rPr>
        <w:fldChar w:fldCharType="separate"/>
      </w:r>
      <w:r w:rsidR="00B93B10">
        <w:rPr>
          <w:rFonts w:hint="eastAsia"/>
        </w:rPr>
        <w:t>程序清单</w:t>
      </w:r>
      <w:r w:rsidR="00B93B10">
        <w:rPr>
          <w:noProof/>
        </w:rPr>
        <w:t>5</w:t>
      </w:r>
      <w:r w:rsidR="00B93B10">
        <w:t>.</w:t>
      </w:r>
      <w:r w:rsidR="00B93B10">
        <w:rPr>
          <w:noProof/>
        </w:rPr>
        <w:t>14</w:t>
      </w:r>
      <w:r>
        <w:rPr>
          <w:lang w:val="de-DE"/>
        </w:rPr>
        <w:fldChar w:fldCharType="end"/>
      </w:r>
      <w:r>
        <w:rPr>
          <w:rFonts w:hint="eastAsia"/>
          <w:lang w:val="de-DE"/>
        </w:rPr>
        <w:t>所示为写入</w:t>
      </w:r>
      <w:r>
        <w:rPr>
          <w:rFonts w:hint="eastAsia"/>
          <w:lang w:val="de-DE"/>
        </w:rPr>
        <w:t>20</w:t>
      </w:r>
      <w:r>
        <w:rPr>
          <w:rFonts w:hint="eastAsia"/>
          <w:lang w:val="de-DE"/>
        </w:rPr>
        <w:t>个字节数据再读出来，然后比较是否相同的范例。</w:t>
      </w:r>
    </w:p>
    <w:p w14:paraId="397B9BEC" w14:textId="59DF9B63" w:rsidR="000D77BE" w:rsidRDefault="000D77BE" w:rsidP="000D77BE">
      <w:pPr>
        <w:pStyle w:val="a7"/>
        <w:rPr>
          <w:b/>
          <w:bCs/>
          <w:lang w:val="de-DE"/>
        </w:rPr>
      </w:pPr>
      <w:bookmarkStart w:id="289" w:name="_Ref536016860"/>
      <w:r>
        <w:rPr>
          <w:rFonts w:hint="eastAsia"/>
        </w:rPr>
        <w:lastRenderedPageBreak/>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14</w:t>
      </w:r>
      <w:r w:rsidR="00A26C7F">
        <w:fldChar w:fldCharType="end"/>
      </w:r>
      <w:bookmarkEnd w:id="289"/>
      <w:r>
        <w:t xml:space="preserve">  </w:t>
      </w:r>
      <w:r w:rsidRPr="00EB0971">
        <w:rPr>
          <w:rFonts w:hint="eastAsia"/>
        </w:rPr>
        <w:t>FM24C02</w:t>
      </w:r>
      <w:r w:rsidRPr="00EB0971">
        <w:rPr>
          <w:rFonts w:hint="eastAsia"/>
        </w:rPr>
        <w:t>读写范例程序</w:t>
      </w:r>
    </w:p>
    <w:p w14:paraId="561976FD" w14:textId="77777777" w:rsidR="000D77BE" w:rsidRPr="00C4726D" w:rsidRDefault="000D77BE" w:rsidP="000D77BE">
      <w:pPr>
        <w:pStyle w:val="a5"/>
      </w:pPr>
      <w:r w:rsidRPr="00C4726D">
        <w:t xml:space="preserve">1 </w:t>
      </w:r>
      <w:r w:rsidRPr="00C4726D">
        <w:tab/>
        <w:t>#include "ametal.h"</w:t>
      </w:r>
    </w:p>
    <w:p w14:paraId="29F6A1FA" w14:textId="77777777" w:rsidR="000D77BE" w:rsidRPr="00C4726D" w:rsidRDefault="000D77BE" w:rsidP="000D77BE">
      <w:pPr>
        <w:pStyle w:val="a5"/>
      </w:pPr>
      <w:r w:rsidRPr="00C4726D">
        <w:t xml:space="preserve">2 </w:t>
      </w:r>
      <w:r w:rsidRPr="00C4726D">
        <w:tab/>
        <w:t>#include "am_led.h"</w:t>
      </w:r>
    </w:p>
    <w:p w14:paraId="75B0B408" w14:textId="77777777" w:rsidR="000D77BE" w:rsidRPr="00C4726D" w:rsidRDefault="000D77BE" w:rsidP="000D77BE">
      <w:pPr>
        <w:pStyle w:val="a5"/>
      </w:pPr>
      <w:r w:rsidRPr="00C4726D">
        <w:t xml:space="preserve">3 </w:t>
      </w:r>
      <w:r w:rsidRPr="00C4726D">
        <w:tab/>
        <w:t>#include "am_delay.h"</w:t>
      </w:r>
    </w:p>
    <w:p w14:paraId="16F78A4C" w14:textId="77777777" w:rsidR="000D77BE" w:rsidRPr="00C4726D" w:rsidRDefault="000D77BE" w:rsidP="000D77BE">
      <w:pPr>
        <w:pStyle w:val="a5"/>
      </w:pPr>
      <w:r w:rsidRPr="00C4726D">
        <w:t xml:space="preserve">4 </w:t>
      </w:r>
      <w:r w:rsidRPr="00C4726D">
        <w:tab/>
        <w:t>#include "am_lpc82x_inst_init.h"</w:t>
      </w:r>
    </w:p>
    <w:p w14:paraId="318154F6" w14:textId="77777777" w:rsidR="000D77BE" w:rsidRPr="00C4726D" w:rsidRDefault="000D77BE" w:rsidP="000D77BE">
      <w:pPr>
        <w:pStyle w:val="a5"/>
      </w:pPr>
      <w:r w:rsidRPr="00C4726D">
        <w:t xml:space="preserve">5 </w:t>
      </w:r>
      <w:r w:rsidRPr="00C4726D">
        <w:tab/>
        <w:t>#include "am_ep24cxx.h"</w:t>
      </w:r>
    </w:p>
    <w:p w14:paraId="49A5228E" w14:textId="77777777" w:rsidR="000D77BE" w:rsidRPr="00C4726D" w:rsidRDefault="000D77BE" w:rsidP="000D77BE">
      <w:pPr>
        <w:pStyle w:val="a5"/>
      </w:pPr>
      <w:r w:rsidRPr="00C4726D">
        <w:t xml:space="preserve">6 </w:t>
      </w:r>
      <w:r w:rsidRPr="00C4726D">
        <w:tab/>
        <w:t>#include "am_hwconf_ep24cxx.h"</w:t>
      </w:r>
    </w:p>
    <w:p w14:paraId="5F2B7C79" w14:textId="77777777" w:rsidR="000D77BE" w:rsidRPr="00C4726D" w:rsidRDefault="000D77BE" w:rsidP="000D77BE">
      <w:pPr>
        <w:pStyle w:val="a5"/>
      </w:pPr>
      <w:r w:rsidRPr="00C4726D">
        <w:t xml:space="preserve">7 </w:t>
      </w:r>
      <w:r w:rsidRPr="00C4726D">
        <w:tab/>
      </w:r>
    </w:p>
    <w:p w14:paraId="22531476" w14:textId="77777777" w:rsidR="000D77BE" w:rsidRPr="00C4726D" w:rsidRDefault="000D77BE" w:rsidP="000D77BE">
      <w:pPr>
        <w:pStyle w:val="a5"/>
      </w:pPr>
      <w:r w:rsidRPr="00C4726D">
        <w:t xml:space="preserve">8 </w:t>
      </w:r>
      <w:r w:rsidRPr="00C4726D">
        <w:tab/>
        <w:t>int app_test_ep24cxx(am_ep24cxx_handle_t handle)</w:t>
      </w:r>
    </w:p>
    <w:p w14:paraId="6844B8EC" w14:textId="77777777" w:rsidR="000D77BE" w:rsidRPr="00C4726D" w:rsidRDefault="000D77BE" w:rsidP="000D77BE">
      <w:pPr>
        <w:pStyle w:val="a5"/>
      </w:pPr>
      <w:r w:rsidRPr="00C4726D">
        <w:t xml:space="preserve">9 </w:t>
      </w:r>
      <w:r w:rsidRPr="00C4726D">
        <w:tab/>
        <w:t>{</w:t>
      </w:r>
    </w:p>
    <w:p w14:paraId="2F772F92" w14:textId="77777777" w:rsidR="000D77BE" w:rsidRPr="00C4726D" w:rsidRDefault="000D77BE" w:rsidP="000D77BE">
      <w:pPr>
        <w:pStyle w:val="a5"/>
      </w:pPr>
      <w:r w:rsidRPr="00C4726D">
        <w:t>10</w:t>
      </w:r>
      <w:r w:rsidRPr="00C4726D">
        <w:tab/>
      </w:r>
      <w:r w:rsidRPr="00C4726D">
        <w:tab/>
        <w:t>int i;</w:t>
      </w:r>
    </w:p>
    <w:p w14:paraId="0A68B4DB" w14:textId="77777777" w:rsidR="000D77BE" w:rsidRPr="00C4726D" w:rsidRDefault="000D77BE" w:rsidP="000D77BE">
      <w:pPr>
        <w:pStyle w:val="a5"/>
      </w:pPr>
      <w:r w:rsidRPr="00C4726D">
        <w:t>11</w:t>
      </w:r>
      <w:r w:rsidRPr="00C4726D">
        <w:tab/>
      </w:r>
      <w:r w:rsidRPr="00C4726D">
        <w:tab/>
        <w:t>uint8_t data[20];</w:t>
      </w:r>
    </w:p>
    <w:p w14:paraId="6DEEED9A" w14:textId="77777777" w:rsidR="000D77BE" w:rsidRPr="00C4726D" w:rsidRDefault="000D77BE" w:rsidP="000D77BE">
      <w:pPr>
        <w:pStyle w:val="a5"/>
      </w:pPr>
      <w:r w:rsidRPr="00C4726D">
        <w:t>12</w:t>
      </w:r>
      <w:r w:rsidRPr="00C4726D">
        <w:tab/>
      </w:r>
    </w:p>
    <w:p w14:paraId="021E280E" w14:textId="77777777" w:rsidR="000D77BE" w:rsidRPr="00C4726D" w:rsidRDefault="000D77BE" w:rsidP="000D77BE">
      <w:pPr>
        <w:pStyle w:val="a5"/>
      </w:pPr>
      <w:r>
        <w:rPr>
          <w:rFonts w:hint="eastAsia"/>
        </w:rPr>
        <w:t>13</w:t>
      </w:r>
      <w:r>
        <w:rPr>
          <w:rFonts w:hint="eastAsia"/>
        </w:rPr>
        <w:tab/>
      </w:r>
      <w:r>
        <w:rPr>
          <w:rFonts w:hint="eastAsia"/>
        </w:rPr>
        <w:tab/>
        <w:t>for(i=0;i&lt;20;i++)</w:t>
      </w:r>
      <w:r>
        <w:rPr>
          <w:rFonts w:hint="eastAsia"/>
        </w:rPr>
        <w:tab/>
      </w:r>
      <w:r>
        <w:rPr>
          <w:rFonts w:hint="eastAsia"/>
        </w:rPr>
        <w:tab/>
      </w:r>
      <w:r>
        <w:rPr>
          <w:rFonts w:hint="eastAsia"/>
        </w:rPr>
        <w:tab/>
      </w:r>
      <w:r>
        <w:rPr>
          <w:rFonts w:hint="eastAsia"/>
        </w:rPr>
        <w:tab/>
      </w:r>
      <w:r>
        <w:rPr>
          <w:rFonts w:hint="eastAsia"/>
        </w:rPr>
        <w:tab/>
      </w:r>
      <w:r>
        <w:rPr>
          <w:rFonts w:hint="eastAsia"/>
        </w:rPr>
        <w:tab/>
      </w:r>
      <w:r w:rsidRPr="00C4726D">
        <w:rPr>
          <w:rFonts w:hint="eastAsia"/>
        </w:rPr>
        <w:t>//</w:t>
      </w:r>
      <w:r w:rsidRPr="00C4726D">
        <w:rPr>
          <w:rFonts w:hint="eastAsia"/>
        </w:rPr>
        <w:t>填充数据</w:t>
      </w:r>
    </w:p>
    <w:p w14:paraId="59F36558" w14:textId="77777777" w:rsidR="000D77BE" w:rsidRPr="00C4726D" w:rsidRDefault="000D77BE" w:rsidP="000D77BE">
      <w:pPr>
        <w:pStyle w:val="a5"/>
      </w:pPr>
      <w:r w:rsidRPr="00C4726D">
        <w:t>14</w:t>
      </w:r>
      <w:r w:rsidRPr="00C4726D">
        <w:tab/>
      </w:r>
      <w:r w:rsidRPr="00C4726D">
        <w:tab/>
      </w:r>
      <w:r w:rsidRPr="00C4726D">
        <w:tab/>
        <w:t>data[i]=i;</w:t>
      </w:r>
    </w:p>
    <w:p w14:paraId="6983CD04" w14:textId="77777777" w:rsidR="000D77BE" w:rsidRPr="00C4726D" w:rsidRDefault="000D77BE" w:rsidP="000D77BE">
      <w:pPr>
        <w:pStyle w:val="a5"/>
      </w:pPr>
      <w:r w:rsidRPr="00C4726D">
        <w:rPr>
          <w:rFonts w:hint="eastAsia"/>
        </w:rPr>
        <w:t>15</w:t>
      </w:r>
      <w:r w:rsidRPr="00C4726D">
        <w:rPr>
          <w:rFonts w:hint="eastAsia"/>
        </w:rPr>
        <w:tab/>
      </w:r>
      <w:r w:rsidRPr="00C4726D">
        <w:rPr>
          <w:rFonts w:hint="eastAsia"/>
        </w:rPr>
        <w:tab/>
        <w:t>am_ep24cx</w:t>
      </w:r>
      <w:r>
        <w:rPr>
          <w:rFonts w:hint="eastAsia"/>
        </w:rPr>
        <w:t>x_write(handle,0,&amp;data[0],20);</w:t>
      </w:r>
      <w:r>
        <w:rPr>
          <w:rFonts w:hint="eastAsia"/>
        </w:rPr>
        <w:tab/>
      </w:r>
      <w:r w:rsidRPr="00C4726D">
        <w:rPr>
          <w:rFonts w:hint="eastAsia"/>
        </w:rPr>
        <w:t>//</w:t>
      </w:r>
      <w:r w:rsidRPr="00C4726D">
        <w:rPr>
          <w:rFonts w:hint="eastAsia"/>
        </w:rPr>
        <w:t>从</w:t>
      </w:r>
      <w:r w:rsidRPr="00C4726D">
        <w:rPr>
          <w:rFonts w:hint="eastAsia"/>
        </w:rPr>
        <w:t>0</w:t>
      </w:r>
      <w:r w:rsidRPr="00C4726D">
        <w:rPr>
          <w:rFonts w:hint="eastAsia"/>
        </w:rPr>
        <w:t>地址开始，连续写入</w:t>
      </w:r>
      <w:r w:rsidRPr="00C4726D">
        <w:rPr>
          <w:rFonts w:hint="eastAsia"/>
        </w:rPr>
        <w:t>20</w:t>
      </w:r>
      <w:r w:rsidRPr="00C4726D">
        <w:rPr>
          <w:rFonts w:hint="eastAsia"/>
        </w:rPr>
        <w:t>字节数据</w:t>
      </w:r>
    </w:p>
    <w:p w14:paraId="005D0074" w14:textId="77777777" w:rsidR="000D77BE" w:rsidRPr="00C4726D" w:rsidRDefault="000D77BE" w:rsidP="000D77BE">
      <w:pPr>
        <w:pStyle w:val="a5"/>
      </w:pPr>
      <w:r>
        <w:rPr>
          <w:rFonts w:hint="eastAsia"/>
        </w:rPr>
        <w:t>16</w:t>
      </w:r>
      <w:r>
        <w:rPr>
          <w:rFonts w:hint="eastAsia"/>
        </w:rPr>
        <w:tab/>
      </w:r>
      <w:r>
        <w:rPr>
          <w:rFonts w:hint="eastAsia"/>
        </w:rPr>
        <w:tab/>
        <w:t>for(i=0;i&lt;20;i++)</w:t>
      </w:r>
      <w:r>
        <w:rPr>
          <w:rFonts w:hint="eastAsia"/>
        </w:rPr>
        <w:tab/>
      </w:r>
      <w:r>
        <w:rPr>
          <w:rFonts w:hint="eastAsia"/>
        </w:rPr>
        <w:tab/>
      </w:r>
      <w:r>
        <w:rPr>
          <w:rFonts w:hint="eastAsia"/>
        </w:rPr>
        <w:tab/>
      </w:r>
      <w:r>
        <w:rPr>
          <w:rFonts w:hint="eastAsia"/>
        </w:rPr>
        <w:tab/>
      </w:r>
      <w:r>
        <w:rPr>
          <w:rFonts w:hint="eastAsia"/>
        </w:rPr>
        <w:tab/>
      </w:r>
      <w:r>
        <w:rPr>
          <w:rFonts w:hint="eastAsia"/>
        </w:rPr>
        <w:tab/>
      </w:r>
      <w:r w:rsidRPr="00C4726D">
        <w:rPr>
          <w:rFonts w:hint="eastAsia"/>
        </w:rPr>
        <w:t>//</w:t>
      </w:r>
      <w:r w:rsidRPr="00C4726D">
        <w:rPr>
          <w:rFonts w:hint="eastAsia"/>
        </w:rPr>
        <w:t>清零数据</w:t>
      </w:r>
    </w:p>
    <w:p w14:paraId="0AE70822" w14:textId="77777777" w:rsidR="000D77BE" w:rsidRPr="00C4726D" w:rsidRDefault="000D77BE" w:rsidP="000D77BE">
      <w:pPr>
        <w:pStyle w:val="a5"/>
      </w:pPr>
      <w:r w:rsidRPr="00C4726D">
        <w:t>17</w:t>
      </w:r>
      <w:r w:rsidRPr="00C4726D">
        <w:tab/>
      </w:r>
      <w:r w:rsidRPr="00C4726D">
        <w:tab/>
      </w:r>
      <w:r w:rsidRPr="00C4726D">
        <w:tab/>
        <w:t>data[i]=0;</w:t>
      </w:r>
    </w:p>
    <w:p w14:paraId="5C2FB759" w14:textId="77777777" w:rsidR="000D77BE" w:rsidRPr="00C4726D" w:rsidRDefault="000D77BE" w:rsidP="000D77BE">
      <w:pPr>
        <w:pStyle w:val="a5"/>
      </w:pPr>
      <w:r w:rsidRPr="00C4726D">
        <w:rPr>
          <w:rFonts w:hint="eastAsia"/>
        </w:rPr>
        <w:t>18</w:t>
      </w:r>
      <w:r w:rsidRPr="00C4726D">
        <w:rPr>
          <w:rFonts w:hint="eastAsia"/>
        </w:rPr>
        <w:tab/>
      </w:r>
      <w:r w:rsidRPr="00C4726D">
        <w:rPr>
          <w:rFonts w:hint="eastAsia"/>
        </w:rPr>
        <w:tab/>
        <w:t>am_ep24c</w:t>
      </w:r>
      <w:r>
        <w:rPr>
          <w:rFonts w:hint="eastAsia"/>
        </w:rPr>
        <w:t>xx_read(handle,0,&amp;data[0],20);</w:t>
      </w:r>
      <w:r>
        <w:rPr>
          <w:rFonts w:hint="eastAsia"/>
        </w:rPr>
        <w:tab/>
      </w:r>
      <w:r w:rsidRPr="00C4726D">
        <w:rPr>
          <w:rFonts w:hint="eastAsia"/>
        </w:rPr>
        <w:t>//</w:t>
      </w:r>
      <w:r w:rsidRPr="00C4726D">
        <w:rPr>
          <w:rFonts w:hint="eastAsia"/>
        </w:rPr>
        <w:t>从</w:t>
      </w:r>
      <w:r w:rsidRPr="00C4726D">
        <w:rPr>
          <w:rFonts w:hint="eastAsia"/>
        </w:rPr>
        <w:t>0</w:t>
      </w:r>
      <w:r w:rsidRPr="00C4726D">
        <w:rPr>
          <w:rFonts w:hint="eastAsia"/>
        </w:rPr>
        <w:t>地址开始，连续读出</w:t>
      </w:r>
      <w:r w:rsidRPr="00C4726D">
        <w:rPr>
          <w:rFonts w:hint="eastAsia"/>
        </w:rPr>
        <w:t>20</w:t>
      </w:r>
      <w:r w:rsidRPr="00C4726D">
        <w:rPr>
          <w:rFonts w:hint="eastAsia"/>
        </w:rPr>
        <w:t>字节数据</w:t>
      </w:r>
    </w:p>
    <w:p w14:paraId="2D99C5FD" w14:textId="77777777" w:rsidR="000D77BE" w:rsidRPr="00C4726D" w:rsidRDefault="000D77BE" w:rsidP="000D77BE">
      <w:pPr>
        <w:pStyle w:val="a5"/>
      </w:pPr>
      <w:r>
        <w:rPr>
          <w:rFonts w:hint="eastAsia"/>
        </w:rPr>
        <w:t>19</w:t>
      </w:r>
      <w:r>
        <w:rPr>
          <w:rFonts w:hint="eastAsia"/>
        </w:rPr>
        <w:tab/>
      </w:r>
      <w:r>
        <w:rPr>
          <w:rFonts w:hint="eastAsia"/>
        </w:rPr>
        <w:tab/>
        <w:t>for(i=0;i&lt;20;i++){</w:t>
      </w:r>
      <w:r>
        <w:rPr>
          <w:rFonts w:hint="eastAsia"/>
        </w:rPr>
        <w:tab/>
      </w:r>
      <w:r>
        <w:rPr>
          <w:rFonts w:hint="eastAsia"/>
        </w:rPr>
        <w:tab/>
      </w:r>
      <w:r>
        <w:rPr>
          <w:rFonts w:hint="eastAsia"/>
        </w:rPr>
        <w:tab/>
      </w:r>
      <w:r>
        <w:rPr>
          <w:rFonts w:hint="eastAsia"/>
        </w:rPr>
        <w:tab/>
      </w:r>
      <w:r>
        <w:rPr>
          <w:rFonts w:hint="eastAsia"/>
        </w:rPr>
        <w:tab/>
      </w:r>
      <w:r w:rsidRPr="00C4726D">
        <w:rPr>
          <w:rFonts w:hint="eastAsia"/>
        </w:rPr>
        <w:t>//</w:t>
      </w:r>
      <w:r w:rsidRPr="00C4726D">
        <w:rPr>
          <w:rFonts w:hint="eastAsia"/>
        </w:rPr>
        <w:t>比较数据</w:t>
      </w:r>
    </w:p>
    <w:p w14:paraId="7F4D3E58" w14:textId="77777777" w:rsidR="000D77BE" w:rsidRPr="00C4726D" w:rsidRDefault="000D77BE" w:rsidP="000D77BE">
      <w:pPr>
        <w:pStyle w:val="a5"/>
      </w:pPr>
      <w:r w:rsidRPr="00C4726D">
        <w:t>20</w:t>
      </w:r>
      <w:r w:rsidRPr="00C4726D">
        <w:tab/>
      </w:r>
      <w:r w:rsidRPr="00C4726D">
        <w:tab/>
      </w:r>
      <w:r w:rsidRPr="00C4726D">
        <w:tab/>
        <w:t xml:space="preserve">if(data[i]!=i) </w:t>
      </w:r>
    </w:p>
    <w:p w14:paraId="515DA217" w14:textId="77777777" w:rsidR="000D77BE" w:rsidRPr="00C4726D" w:rsidRDefault="000D77BE" w:rsidP="000D77BE">
      <w:pPr>
        <w:pStyle w:val="a5"/>
      </w:pPr>
      <w:r w:rsidRPr="00C4726D">
        <w:t>21</w:t>
      </w:r>
      <w:r w:rsidRPr="00C4726D">
        <w:tab/>
      </w:r>
      <w:r w:rsidRPr="00C4726D">
        <w:tab/>
      </w:r>
      <w:r w:rsidRPr="00C4726D">
        <w:tab/>
      </w:r>
      <w:r w:rsidRPr="00C4726D">
        <w:tab/>
        <w:t>return AM_ERROR;</w:t>
      </w:r>
    </w:p>
    <w:p w14:paraId="10202A65" w14:textId="77777777" w:rsidR="000D77BE" w:rsidRPr="00C4726D" w:rsidRDefault="000D77BE" w:rsidP="000D77BE">
      <w:pPr>
        <w:pStyle w:val="a5"/>
      </w:pPr>
      <w:r w:rsidRPr="00C4726D">
        <w:t>22</w:t>
      </w:r>
      <w:r w:rsidRPr="00C4726D">
        <w:tab/>
      </w:r>
      <w:r w:rsidRPr="00C4726D">
        <w:tab/>
        <w:t>}</w:t>
      </w:r>
    </w:p>
    <w:p w14:paraId="3D071698" w14:textId="77777777" w:rsidR="000D77BE" w:rsidRPr="00C4726D" w:rsidRDefault="000D77BE" w:rsidP="000D77BE">
      <w:pPr>
        <w:pStyle w:val="a5"/>
      </w:pPr>
      <w:r w:rsidRPr="00C4726D">
        <w:t>23</w:t>
      </w:r>
      <w:r w:rsidRPr="00C4726D">
        <w:tab/>
      </w:r>
      <w:r w:rsidRPr="00C4726D">
        <w:tab/>
        <w:t>return AM_OK;</w:t>
      </w:r>
    </w:p>
    <w:p w14:paraId="53FA9E02" w14:textId="77777777" w:rsidR="000D77BE" w:rsidRPr="00C4726D" w:rsidRDefault="000D77BE" w:rsidP="000D77BE">
      <w:pPr>
        <w:pStyle w:val="a5"/>
      </w:pPr>
      <w:r w:rsidRPr="00C4726D">
        <w:t>24</w:t>
      </w:r>
      <w:r w:rsidRPr="00C4726D">
        <w:tab/>
        <w:t>}</w:t>
      </w:r>
    </w:p>
    <w:p w14:paraId="508C95EE" w14:textId="77777777" w:rsidR="000D77BE" w:rsidRPr="00C4726D" w:rsidRDefault="000D77BE" w:rsidP="000D77BE">
      <w:pPr>
        <w:pStyle w:val="a5"/>
      </w:pPr>
      <w:r w:rsidRPr="00C4726D">
        <w:t>25</w:t>
      </w:r>
      <w:r w:rsidRPr="00C4726D">
        <w:tab/>
      </w:r>
    </w:p>
    <w:p w14:paraId="3C60B82F" w14:textId="77777777" w:rsidR="000D77BE" w:rsidRPr="00C4726D" w:rsidRDefault="000D77BE" w:rsidP="000D77BE">
      <w:pPr>
        <w:pStyle w:val="a5"/>
      </w:pPr>
      <w:r w:rsidRPr="00C4726D">
        <w:t>26</w:t>
      </w:r>
      <w:r w:rsidRPr="00C4726D">
        <w:tab/>
        <w:t>int am_main(void)</w:t>
      </w:r>
    </w:p>
    <w:p w14:paraId="6586AC0D" w14:textId="77777777" w:rsidR="000D77BE" w:rsidRPr="00C4726D" w:rsidRDefault="000D77BE" w:rsidP="000D77BE">
      <w:pPr>
        <w:pStyle w:val="a5"/>
      </w:pPr>
      <w:r w:rsidRPr="00C4726D">
        <w:t>27</w:t>
      </w:r>
      <w:r w:rsidRPr="00C4726D">
        <w:tab/>
        <w:t>{</w:t>
      </w:r>
    </w:p>
    <w:p w14:paraId="7A836BC6" w14:textId="77777777" w:rsidR="000D77BE" w:rsidRPr="00C4726D" w:rsidRDefault="000D77BE" w:rsidP="000D77BE">
      <w:pPr>
        <w:pStyle w:val="a5"/>
      </w:pPr>
      <w:r w:rsidRPr="00C4726D">
        <w:t>28</w:t>
      </w:r>
      <w:r w:rsidRPr="00C4726D">
        <w:tab/>
      </w:r>
      <w:r w:rsidRPr="00C4726D">
        <w:tab/>
        <w:t>am_ep24cxx_handle_t fm24c02_handle = am_fm24c02_inst_init();</w:t>
      </w:r>
    </w:p>
    <w:p w14:paraId="1ECA9134" w14:textId="77777777" w:rsidR="000D77BE" w:rsidRPr="00C4726D" w:rsidRDefault="000D77BE" w:rsidP="000D77BE">
      <w:pPr>
        <w:pStyle w:val="a5"/>
      </w:pPr>
      <w:r w:rsidRPr="00C4726D">
        <w:t>29</w:t>
      </w:r>
      <w:r w:rsidRPr="00C4726D">
        <w:tab/>
      </w:r>
      <w:r w:rsidRPr="00C4726D">
        <w:tab/>
        <w:t>if(app_test_ep24cxx(fm24c02_handle)!=AM_OK){</w:t>
      </w:r>
    </w:p>
    <w:p w14:paraId="5C313E8C" w14:textId="77777777" w:rsidR="000D77BE" w:rsidRPr="00C4726D" w:rsidRDefault="000D77BE" w:rsidP="000D77BE">
      <w:pPr>
        <w:pStyle w:val="a5"/>
      </w:pPr>
      <w:r w:rsidRPr="00C4726D">
        <w:t>30</w:t>
      </w:r>
      <w:r w:rsidRPr="00C4726D">
        <w:tab/>
      </w:r>
      <w:r w:rsidRPr="00C4726D">
        <w:tab/>
      </w:r>
      <w:r w:rsidRPr="00C4726D">
        <w:tab/>
        <w:t xml:space="preserve">am_led_on(0); </w:t>
      </w:r>
    </w:p>
    <w:p w14:paraId="683965B6" w14:textId="77777777" w:rsidR="000D77BE" w:rsidRPr="00C4726D" w:rsidRDefault="000D77BE" w:rsidP="000D77BE">
      <w:pPr>
        <w:pStyle w:val="a5"/>
      </w:pPr>
      <w:r w:rsidRPr="00C4726D">
        <w:t>31</w:t>
      </w:r>
      <w:r w:rsidRPr="00C4726D">
        <w:tab/>
      </w:r>
      <w:r w:rsidRPr="00C4726D">
        <w:tab/>
        <w:t>}</w:t>
      </w:r>
    </w:p>
    <w:p w14:paraId="7CFFE3AF" w14:textId="77777777" w:rsidR="000D77BE" w:rsidRPr="00C4726D" w:rsidRDefault="000D77BE" w:rsidP="000D77BE">
      <w:pPr>
        <w:pStyle w:val="a5"/>
      </w:pPr>
      <w:r w:rsidRPr="00C4726D">
        <w:t>32</w:t>
      </w:r>
      <w:r w:rsidRPr="00C4726D">
        <w:tab/>
      </w:r>
      <w:r w:rsidRPr="00C4726D">
        <w:tab/>
        <w:t>while(1){</w:t>
      </w:r>
    </w:p>
    <w:p w14:paraId="7FCEB857" w14:textId="77777777" w:rsidR="000D77BE" w:rsidRPr="00C4726D" w:rsidRDefault="000D77BE" w:rsidP="000D77BE">
      <w:pPr>
        <w:pStyle w:val="a5"/>
      </w:pPr>
      <w:r w:rsidRPr="00C4726D">
        <w:t>33</w:t>
      </w:r>
      <w:r w:rsidRPr="00C4726D">
        <w:tab/>
      </w:r>
      <w:r w:rsidRPr="00C4726D">
        <w:tab/>
      </w:r>
      <w:r w:rsidRPr="00C4726D">
        <w:tab/>
        <w:t>am_led_toggle(0);</w:t>
      </w:r>
    </w:p>
    <w:p w14:paraId="3882E6E7" w14:textId="77777777" w:rsidR="000D77BE" w:rsidRPr="00C4726D" w:rsidRDefault="000D77BE" w:rsidP="000D77BE">
      <w:pPr>
        <w:pStyle w:val="a5"/>
      </w:pPr>
      <w:r w:rsidRPr="00C4726D">
        <w:t>34</w:t>
      </w:r>
      <w:r w:rsidRPr="00C4726D">
        <w:tab/>
      </w:r>
      <w:r w:rsidRPr="00C4726D">
        <w:tab/>
      </w:r>
      <w:r w:rsidRPr="00C4726D">
        <w:tab/>
        <w:t>am_mdelay(100);</w:t>
      </w:r>
    </w:p>
    <w:p w14:paraId="10E10B28" w14:textId="77777777" w:rsidR="000D77BE" w:rsidRPr="00C4726D" w:rsidRDefault="000D77BE" w:rsidP="000D77BE">
      <w:pPr>
        <w:pStyle w:val="a5"/>
      </w:pPr>
      <w:r w:rsidRPr="00C4726D">
        <w:t>35</w:t>
      </w:r>
      <w:r w:rsidRPr="00C4726D">
        <w:tab/>
      </w:r>
      <w:r w:rsidRPr="00C4726D">
        <w:tab/>
        <w:t>}</w:t>
      </w:r>
    </w:p>
    <w:p w14:paraId="2475ABD7" w14:textId="77777777" w:rsidR="000D77BE" w:rsidRPr="00C4726D" w:rsidRDefault="000D77BE" w:rsidP="000D77BE">
      <w:pPr>
        <w:pStyle w:val="a5"/>
      </w:pPr>
      <w:r w:rsidRPr="00C4726D">
        <w:t>36</w:t>
      </w:r>
      <w:r w:rsidRPr="00C4726D">
        <w:tab/>
        <w:t>}</w:t>
      </w:r>
    </w:p>
    <w:p w14:paraId="514E1452" w14:textId="77777777" w:rsidR="000D77BE" w:rsidRDefault="000D77BE" w:rsidP="000D77BE">
      <w:pPr>
        <w:pStyle w:val="23"/>
        <w:spacing w:before="62" w:after="62"/>
        <w:rPr>
          <w:lang w:val="de-DE"/>
        </w:rPr>
      </w:pPr>
      <w:r>
        <w:rPr>
          <w:lang w:val="de-DE"/>
        </w:rPr>
        <w:t>由于</w:t>
      </w:r>
      <w:r>
        <w:rPr>
          <w:lang w:val="de-DE"/>
        </w:rPr>
        <w:t>app_test_ep24cxx()</w:t>
      </w:r>
      <w:r>
        <w:rPr>
          <w:lang w:val="de-DE"/>
        </w:rPr>
        <w:t>的参数为实例</w:t>
      </w:r>
      <w:r>
        <w:rPr>
          <w:lang w:val="de-DE"/>
        </w:rPr>
        <w:t>handle</w:t>
      </w:r>
      <w:r>
        <w:rPr>
          <w:rFonts w:hint="eastAsia"/>
          <w:lang w:val="de-DE"/>
        </w:rPr>
        <w:t>，与</w:t>
      </w:r>
      <w:r>
        <w:rPr>
          <w:rFonts w:hint="eastAsia"/>
          <w:lang w:val="de-DE"/>
        </w:rPr>
        <w:t>EP</w:t>
      </w:r>
      <w:r>
        <w:rPr>
          <w:lang w:val="de-DE"/>
        </w:rPr>
        <w:t>24Cxx</w:t>
      </w:r>
      <w:r>
        <w:rPr>
          <w:lang w:val="de-DE"/>
        </w:rPr>
        <w:t>器件具有依赖关系</w:t>
      </w:r>
      <w:r>
        <w:rPr>
          <w:rFonts w:hint="eastAsia"/>
          <w:lang w:val="de-DE"/>
        </w:rPr>
        <w:t>，</w:t>
      </w:r>
      <w:r>
        <w:rPr>
          <w:lang w:val="de-DE"/>
        </w:rPr>
        <w:t>因此无法实现跨平台调用</w:t>
      </w:r>
      <w:r>
        <w:rPr>
          <w:rFonts w:hint="eastAsia"/>
          <w:lang w:val="de-DE"/>
        </w:rPr>
        <w:t>。</w:t>
      </w:r>
    </w:p>
    <w:p w14:paraId="3B6E76FD" w14:textId="77777777" w:rsidR="000D77BE" w:rsidRDefault="000D77BE" w:rsidP="000D77BE">
      <w:pPr>
        <w:pStyle w:val="30"/>
        <w:rPr>
          <w:lang w:val="de-DE"/>
        </w:rPr>
      </w:pPr>
      <w:bookmarkStart w:id="290" w:name="_Toc536021711"/>
      <w:bookmarkStart w:id="291" w:name="_Toc6175833"/>
      <w:r>
        <w:rPr>
          <w:lang w:val="de-DE"/>
        </w:rPr>
        <w:t>NVRAM</w:t>
      </w:r>
      <w:r>
        <w:rPr>
          <w:lang w:val="de-DE"/>
        </w:rPr>
        <w:t>通用接口函数</w:t>
      </w:r>
      <w:bookmarkEnd w:id="290"/>
      <w:bookmarkEnd w:id="291"/>
    </w:p>
    <w:p w14:paraId="17D7A2A7" w14:textId="77777777" w:rsidR="000D77BE" w:rsidRDefault="000D77BE" w:rsidP="000D77BE">
      <w:pPr>
        <w:pStyle w:val="23"/>
        <w:spacing w:before="62" w:after="62"/>
        <w:rPr>
          <w:lang w:val="de-DE"/>
        </w:rPr>
      </w:pPr>
      <w:r>
        <w:rPr>
          <w:lang w:val="de-DE"/>
        </w:rPr>
        <w:t>由于</w:t>
      </w:r>
      <w:r>
        <w:rPr>
          <w:lang w:val="de-DE"/>
        </w:rPr>
        <w:t>FM24C02</w:t>
      </w:r>
      <w:r>
        <w:rPr>
          <w:lang w:val="de-DE"/>
        </w:rPr>
        <w:t>等</w:t>
      </w:r>
      <w:r>
        <w:rPr>
          <w:lang w:val="de-DE"/>
        </w:rPr>
        <w:t>E2PROM</w:t>
      </w:r>
      <w:r>
        <w:rPr>
          <w:lang w:val="de-DE"/>
        </w:rPr>
        <w:t>是典型的非易</w:t>
      </w:r>
      <w:r>
        <w:rPr>
          <w:rFonts w:hint="eastAsia"/>
          <w:lang w:val="de-DE"/>
        </w:rPr>
        <w:t>失存储器，因此使用</w:t>
      </w:r>
      <w:r>
        <w:rPr>
          <w:rFonts w:hint="eastAsia"/>
          <w:lang w:val="de-DE"/>
        </w:rPr>
        <w:t>NVRAM</w:t>
      </w:r>
      <w:r>
        <w:rPr>
          <w:rFonts w:hint="eastAsia"/>
          <w:lang w:val="de-DE"/>
        </w:rPr>
        <w:t>（非易失存储器）标准接口读写数据就无需关心具体的器件了。使用这些接口函数前，需将工程配置</w:t>
      </w:r>
      <w:r>
        <w:rPr>
          <w:rFonts w:hint="eastAsia"/>
          <w:lang w:val="de-DE"/>
        </w:rPr>
        <w:t>am</w:t>
      </w:r>
      <w:r>
        <w:rPr>
          <w:lang w:val="de-DE"/>
        </w:rPr>
        <w:t>_prj_config.h</w:t>
      </w:r>
      <w:r>
        <w:rPr>
          <w:lang w:val="de-DE"/>
        </w:rPr>
        <w:t>的</w:t>
      </w:r>
      <w:r>
        <w:rPr>
          <w:lang w:val="de-DE"/>
        </w:rPr>
        <w:t>AM</w:t>
      </w:r>
      <w:r>
        <w:rPr>
          <w:rFonts w:hint="eastAsia"/>
          <w:lang w:val="de-DE"/>
        </w:rPr>
        <w:t>_CFG_NV</w:t>
      </w:r>
      <w:r>
        <w:rPr>
          <w:lang w:val="de-DE"/>
        </w:rPr>
        <w:t>RAM_ENABLE</w:t>
      </w:r>
      <w:r>
        <w:rPr>
          <w:lang w:val="de-DE"/>
        </w:rPr>
        <w:t>宏的值设置为</w:t>
      </w:r>
      <w:r>
        <w:rPr>
          <w:rFonts w:hint="eastAsia"/>
          <w:lang w:val="de-DE"/>
        </w:rPr>
        <w:t>1</w:t>
      </w:r>
      <w:r>
        <w:rPr>
          <w:rFonts w:hint="eastAsia"/>
          <w:lang w:val="de-DE"/>
        </w:rPr>
        <w:t>，相关函数原型详见</w:t>
      </w:r>
      <w:r>
        <w:rPr>
          <w:lang w:val="de-DE"/>
        </w:rPr>
        <w:fldChar w:fldCharType="begin"/>
      </w:r>
      <w:r>
        <w:rPr>
          <w:lang w:val="de-DE"/>
        </w:rPr>
        <w:instrText xml:space="preserve"> </w:instrText>
      </w:r>
      <w:r>
        <w:rPr>
          <w:rFonts w:hint="eastAsia"/>
          <w:lang w:val="de-DE"/>
        </w:rPr>
        <w:instrText>REF _Ref536022346 \h</w:instrText>
      </w:r>
      <w:r>
        <w:rPr>
          <w:lang w:val="de-DE"/>
        </w:rPr>
        <w:instrText xml:space="preserve"> </w:instrText>
      </w:r>
      <w:r>
        <w:rPr>
          <w:lang w:val="de-DE"/>
        </w:rPr>
      </w:r>
      <w:r>
        <w:rPr>
          <w:lang w:val="de-DE"/>
        </w:rPr>
        <w:fldChar w:fldCharType="separate"/>
      </w:r>
      <w:r w:rsidR="00B93B10">
        <w:rPr>
          <w:rFonts w:hint="eastAsia"/>
        </w:rPr>
        <w:t>表</w:t>
      </w:r>
      <w:r w:rsidR="00B93B10">
        <w:rPr>
          <w:noProof/>
        </w:rPr>
        <w:lastRenderedPageBreak/>
        <w:t>5</w:t>
      </w:r>
      <w:r w:rsidR="00B93B10">
        <w:t>.</w:t>
      </w:r>
      <w:r w:rsidR="00B93B10">
        <w:rPr>
          <w:noProof/>
        </w:rPr>
        <w:t>4</w:t>
      </w:r>
      <w:r>
        <w:rPr>
          <w:lang w:val="de-DE"/>
        </w:rPr>
        <w:fldChar w:fldCharType="end"/>
      </w:r>
      <w:r>
        <w:rPr>
          <w:rFonts w:hint="eastAsia"/>
          <w:lang w:val="de-DE"/>
        </w:rPr>
        <w:t>。</w:t>
      </w:r>
    </w:p>
    <w:p w14:paraId="468792DF" w14:textId="77777777" w:rsidR="000D77BE" w:rsidRPr="00B408CF" w:rsidRDefault="000D77BE" w:rsidP="000D77BE">
      <w:pPr>
        <w:pStyle w:val="a7"/>
        <w:rPr>
          <w:lang w:val="de-DE"/>
        </w:rPr>
      </w:pPr>
      <w:bookmarkStart w:id="292" w:name="_Ref536022346"/>
      <w:bookmarkStart w:id="293" w:name="_Ref53601699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4</w:t>
      </w:r>
      <w:r>
        <w:fldChar w:fldCharType="end"/>
      </w:r>
      <w:bookmarkEnd w:id="292"/>
      <w:r>
        <w:t xml:space="preserve">  </w:t>
      </w:r>
      <w:r w:rsidRPr="00715E9F">
        <w:rPr>
          <w:rFonts w:hint="eastAsia"/>
        </w:rPr>
        <w:t>NVRAM</w:t>
      </w:r>
      <w:r w:rsidRPr="00715E9F">
        <w:rPr>
          <w:rFonts w:hint="eastAsia"/>
        </w:rPr>
        <w:t>通用接口函数</w:t>
      </w:r>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2835"/>
      </w:tblGrid>
      <w:tr w:rsidR="000D77BE" w:rsidRPr="00184227" w14:paraId="40FDB4E0" w14:textId="77777777" w:rsidTr="00A531DA">
        <w:trPr>
          <w:jc w:val="center"/>
        </w:trPr>
        <w:tc>
          <w:tcPr>
            <w:tcW w:w="3539" w:type="dxa"/>
            <w:tcBorders>
              <w:top w:val="thinThickSmallGap" w:sz="24" w:space="0" w:color="auto"/>
              <w:bottom w:val="double" w:sz="4" w:space="0" w:color="auto"/>
            </w:tcBorders>
            <w:shd w:val="pct10" w:color="auto" w:fill="auto"/>
          </w:tcPr>
          <w:p w14:paraId="5A1A434F" w14:textId="77777777" w:rsidR="000D77BE" w:rsidRPr="00186D5B" w:rsidRDefault="000D77BE" w:rsidP="002613B2">
            <w:pPr>
              <w:pStyle w:val="ab"/>
            </w:pPr>
            <w:r>
              <w:rPr>
                <w:rFonts w:hint="eastAsia"/>
              </w:rPr>
              <w:t>函数原型</w:t>
            </w:r>
          </w:p>
        </w:tc>
        <w:tc>
          <w:tcPr>
            <w:tcW w:w="2835" w:type="dxa"/>
            <w:tcBorders>
              <w:top w:val="thinThickSmallGap" w:sz="24" w:space="0" w:color="auto"/>
              <w:left w:val="double" w:sz="4" w:space="0" w:color="auto"/>
              <w:bottom w:val="double" w:sz="4" w:space="0" w:color="auto"/>
            </w:tcBorders>
            <w:shd w:val="pct10" w:color="auto" w:fill="auto"/>
          </w:tcPr>
          <w:p w14:paraId="3C9526C9" w14:textId="77777777" w:rsidR="000D77BE" w:rsidRPr="00186D5B" w:rsidRDefault="000D77BE" w:rsidP="002613B2">
            <w:pPr>
              <w:pStyle w:val="ab"/>
            </w:pPr>
            <w:r>
              <w:t>功能简介</w:t>
            </w:r>
          </w:p>
        </w:tc>
      </w:tr>
      <w:tr w:rsidR="000D77BE" w:rsidRPr="00F659D0" w14:paraId="74C39AB0" w14:textId="77777777" w:rsidTr="00A531DA">
        <w:trPr>
          <w:jc w:val="center"/>
        </w:trPr>
        <w:tc>
          <w:tcPr>
            <w:tcW w:w="3539" w:type="dxa"/>
            <w:tcBorders>
              <w:top w:val="double" w:sz="4" w:space="0" w:color="auto"/>
            </w:tcBorders>
            <w:vAlign w:val="center"/>
          </w:tcPr>
          <w:p w14:paraId="6010D6A1" w14:textId="77777777" w:rsidR="000D77BE" w:rsidRDefault="000D77BE" w:rsidP="002613B2">
            <w:pPr>
              <w:pStyle w:val="afff"/>
              <w:spacing w:before="62" w:after="62"/>
            </w:pPr>
            <w:r>
              <w:t>i</w:t>
            </w:r>
            <w:r>
              <w:rPr>
                <w:rFonts w:hint="eastAsia"/>
              </w:rPr>
              <w:t xml:space="preserve">nt </w:t>
            </w:r>
            <w:r>
              <w:t>am_ep24cxx_nvram_init(</w:t>
            </w:r>
          </w:p>
          <w:p w14:paraId="0106D5DA" w14:textId="77777777" w:rsidR="000D77BE" w:rsidRDefault="000D77BE" w:rsidP="002613B2">
            <w:pPr>
              <w:pStyle w:val="afff"/>
              <w:spacing w:before="62" w:after="62"/>
              <w:ind w:firstLineChars="200" w:firstLine="360"/>
            </w:pPr>
            <w:r>
              <w:t>am_ep24cxx_handle_t  handle,</w:t>
            </w:r>
          </w:p>
          <w:p w14:paraId="7E46CD3B" w14:textId="77777777" w:rsidR="000D77BE" w:rsidRDefault="000D77BE" w:rsidP="002613B2">
            <w:pPr>
              <w:pStyle w:val="afff"/>
              <w:spacing w:before="62" w:after="62"/>
              <w:ind w:firstLineChars="200" w:firstLine="360"/>
            </w:pPr>
            <w:r>
              <w:t xml:space="preserve">am_nvram_dev_t      </w:t>
            </w:r>
            <w:r>
              <w:rPr>
                <w:rFonts w:hint="eastAsia"/>
              </w:rPr>
              <w:t>*</w:t>
            </w:r>
            <w:r>
              <w:t>p_dev,</w:t>
            </w:r>
          </w:p>
          <w:p w14:paraId="7D3C43BF" w14:textId="77777777" w:rsidR="000D77BE" w:rsidRPr="00186D5B" w:rsidRDefault="000D77BE" w:rsidP="002613B2">
            <w:pPr>
              <w:pStyle w:val="afff"/>
              <w:spacing w:before="62" w:after="62"/>
              <w:ind w:firstLineChars="200" w:firstLine="360"/>
            </w:pPr>
            <w:r>
              <w:t>const char            *p_dev_name);</w:t>
            </w:r>
          </w:p>
        </w:tc>
        <w:tc>
          <w:tcPr>
            <w:tcW w:w="2835" w:type="dxa"/>
            <w:tcBorders>
              <w:top w:val="double" w:sz="4" w:space="0" w:color="auto"/>
              <w:left w:val="double" w:sz="4" w:space="0" w:color="auto"/>
            </w:tcBorders>
            <w:vAlign w:val="center"/>
          </w:tcPr>
          <w:p w14:paraId="0BFFF0C0" w14:textId="75C87CA8" w:rsidR="000D77BE" w:rsidRPr="00186D5B" w:rsidRDefault="000D77BE" w:rsidP="002613B2">
            <w:pPr>
              <w:pStyle w:val="afff"/>
              <w:spacing w:before="62" w:after="62"/>
            </w:pPr>
            <w:r>
              <w:rPr>
                <w:rFonts w:hint="eastAsia"/>
              </w:rPr>
              <w:t>NVRAM</w:t>
            </w:r>
            <w:r>
              <w:rPr>
                <w:rFonts w:hint="eastAsia"/>
              </w:rPr>
              <w:t>初始化（</w:t>
            </w:r>
            <w:r>
              <w:rPr>
                <w:rFonts w:hint="eastAsia"/>
              </w:rPr>
              <w:t>am</w:t>
            </w:r>
            <w:r>
              <w:t>_ep24cxx.h</w:t>
            </w:r>
            <w:r>
              <w:rPr>
                <w:rFonts w:hint="eastAsia"/>
              </w:rPr>
              <w:t>）</w:t>
            </w:r>
            <w:r w:rsidR="00A531DA">
              <w:rPr>
                <w:rFonts w:hint="eastAsia"/>
              </w:rPr>
              <w:t>；</w:t>
            </w:r>
          </w:p>
        </w:tc>
      </w:tr>
      <w:tr w:rsidR="000D77BE" w:rsidRPr="00184227" w14:paraId="58A4FD1F" w14:textId="77777777" w:rsidTr="00A531DA">
        <w:trPr>
          <w:jc w:val="center"/>
        </w:trPr>
        <w:tc>
          <w:tcPr>
            <w:tcW w:w="3539" w:type="dxa"/>
            <w:vAlign w:val="center"/>
          </w:tcPr>
          <w:p w14:paraId="0F1240D6" w14:textId="77777777" w:rsidR="000D77BE" w:rsidRDefault="000D77BE" w:rsidP="002613B2">
            <w:pPr>
              <w:pStyle w:val="afff"/>
              <w:spacing w:before="62" w:after="62"/>
            </w:pPr>
            <w:r>
              <w:t>int am_nvram_get(</w:t>
            </w:r>
          </w:p>
          <w:p w14:paraId="4A4DFEA0" w14:textId="77777777" w:rsidR="000D77BE" w:rsidRDefault="000D77BE" w:rsidP="002613B2">
            <w:pPr>
              <w:pStyle w:val="afff"/>
              <w:spacing w:before="62" w:after="62"/>
              <w:ind w:firstLineChars="200" w:firstLine="360"/>
            </w:pPr>
            <w:r>
              <w:t>char *p_name,</w:t>
            </w:r>
          </w:p>
          <w:p w14:paraId="2D2E1266" w14:textId="77777777" w:rsidR="000D77BE" w:rsidRDefault="000D77BE" w:rsidP="002613B2">
            <w:pPr>
              <w:pStyle w:val="afff"/>
              <w:spacing w:before="62" w:after="62"/>
              <w:ind w:firstLineChars="200" w:firstLine="360"/>
            </w:pPr>
            <w:r>
              <w:t>int                  unit,</w:t>
            </w:r>
          </w:p>
          <w:p w14:paraId="5B849776" w14:textId="77777777" w:rsidR="000D77BE" w:rsidRDefault="000D77BE" w:rsidP="002613B2">
            <w:pPr>
              <w:pStyle w:val="afff"/>
              <w:spacing w:before="62" w:after="62"/>
              <w:ind w:firstLineChars="200" w:firstLine="360"/>
            </w:pPr>
            <w:r>
              <w:t>uint8_t              *p_buf,</w:t>
            </w:r>
          </w:p>
          <w:p w14:paraId="08B383DB" w14:textId="77777777" w:rsidR="000D77BE" w:rsidRDefault="000D77BE" w:rsidP="002613B2">
            <w:pPr>
              <w:pStyle w:val="afff"/>
              <w:spacing w:before="62" w:after="62"/>
              <w:ind w:firstLineChars="200" w:firstLine="360"/>
            </w:pPr>
            <w:r>
              <w:t>int                  offset,</w:t>
            </w:r>
          </w:p>
          <w:p w14:paraId="69D610F1" w14:textId="77777777" w:rsidR="000D77BE" w:rsidRPr="00186D5B" w:rsidRDefault="000D77BE" w:rsidP="002613B2">
            <w:pPr>
              <w:pStyle w:val="afff"/>
              <w:spacing w:before="62" w:after="62"/>
              <w:ind w:firstLineChars="200" w:firstLine="360"/>
            </w:pPr>
            <w:r>
              <w:t>int                  len);</w:t>
            </w:r>
          </w:p>
        </w:tc>
        <w:tc>
          <w:tcPr>
            <w:tcW w:w="2835" w:type="dxa"/>
            <w:tcBorders>
              <w:left w:val="double" w:sz="4" w:space="0" w:color="auto"/>
            </w:tcBorders>
            <w:vAlign w:val="center"/>
          </w:tcPr>
          <w:p w14:paraId="5454EA15" w14:textId="64E704AB" w:rsidR="000D77BE" w:rsidRPr="00186D5B" w:rsidRDefault="000D77BE" w:rsidP="00A531DA">
            <w:pPr>
              <w:pStyle w:val="afff"/>
              <w:spacing w:before="62" w:after="62"/>
            </w:pPr>
            <w:r>
              <w:rPr>
                <w:rFonts w:hint="eastAsia"/>
              </w:rPr>
              <w:t>读取数据</w:t>
            </w:r>
            <w:r w:rsidR="00A531DA">
              <w:rPr>
                <w:rFonts w:hint="eastAsia"/>
              </w:rPr>
              <w:t>（</w:t>
            </w:r>
            <w:r w:rsidR="00A531DA">
              <w:t>am_nvram.h</w:t>
            </w:r>
            <w:r w:rsidR="00A531DA">
              <w:rPr>
                <w:rFonts w:hint="eastAsia"/>
              </w:rPr>
              <w:t>）；</w:t>
            </w:r>
          </w:p>
        </w:tc>
      </w:tr>
      <w:tr w:rsidR="000D77BE" w:rsidRPr="00184227" w14:paraId="6CB9E09E" w14:textId="77777777" w:rsidTr="00A531DA">
        <w:trPr>
          <w:trHeight w:val="1978"/>
          <w:jc w:val="center"/>
        </w:trPr>
        <w:tc>
          <w:tcPr>
            <w:tcW w:w="3539" w:type="dxa"/>
            <w:tcBorders>
              <w:bottom w:val="thickThinSmallGap" w:sz="24" w:space="0" w:color="auto"/>
            </w:tcBorders>
            <w:vAlign w:val="center"/>
          </w:tcPr>
          <w:p w14:paraId="4C8F71C4" w14:textId="77777777" w:rsidR="000D77BE" w:rsidRDefault="000D77BE" w:rsidP="002613B2">
            <w:pPr>
              <w:pStyle w:val="afff"/>
              <w:spacing w:before="62" w:after="62"/>
            </w:pPr>
            <w:r>
              <w:t>i</w:t>
            </w:r>
            <w:r>
              <w:rPr>
                <w:rFonts w:hint="eastAsia"/>
              </w:rPr>
              <w:t xml:space="preserve">nt </w:t>
            </w:r>
            <w:r>
              <w:t>am_nvram_set(</w:t>
            </w:r>
          </w:p>
          <w:p w14:paraId="360C4E6F" w14:textId="77777777" w:rsidR="000D77BE" w:rsidRDefault="000D77BE" w:rsidP="002613B2">
            <w:pPr>
              <w:pStyle w:val="afff"/>
              <w:spacing w:before="62" w:after="62"/>
              <w:ind w:firstLineChars="200" w:firstLine="360"/>
            </w:pPr>
            <w:r>
              <w:t>c</w:t>
            </w:r>
            <w:r>
              <w:rPr>
                <w:rFonts w:hint="eastAsia"/>
              </w:rPr>
              <w:t xml:space="preserve">har </w:t>
            </w:r>
            <w:r>
              <w:t xml:space="preserve">            *p_name,</w:t>
            </w:r>
          </w:p>
          <w:p w14:paraId="1129D730" w14:textId="77777777" w:rsidR="000D77BE" w:rsidRDefault="000D77BE" w:rsidP="002613B2">
            <w:pPr>
              <w:pStyle w:val="afff"/>
              <w:spacing w:before="62" w:after="62"/>
              <w:ind w:firstLineChars="200" w:firstLine="360"/>
            </w:pPr>
            <w:r>
              <w:t>int               unit,</w:t>
            </w:r>
          </w:p>
          <w:p w14:paraId="0D30FE45" w14:textId="77777777" w:rsidR="000D77BE" w:rsidRDefault="000D77BE" w:rsidP="002613B2">
            <w:pPr>
              <w:pStyle w:val="afff"/>
              <w:spacing w:before="62" w:after="62"/>
              <w:ind w:firstLineChars="200" w:firstLine="360"/>
            </w:pPr>
            <w:r>
              <w:t>uint8_t           *p_buf,</w:t>
            </w:r>
          </w:p>
          <w:p w14:paraId="2B974887" w14:textId="77777777" w:rsidR="000D77BE" w:rsidRDefault="000D77BE" w:rsidP="002613B2">
            <w:pPr>
              <w:pStyle w:val="afff"/>
              <w:spacing w:before="62" w:after="62"/>
              <w:ind w:firstLineChars="200" w:firstLine="360"/>
            </w:pPr>
            <w:r>
              <w:t>int               offset,</w:t>
            </w:r>
          </w:p>
          <w:p w14:paraId="65C62401" w14:textId="77777777" w:rsidR="000D77BE" w:rsidRDefault="000D77BE" w:rsidP="002613B2">
            <w:pPr>
              <w:pStyle w:val="afff"/>
              <w:spacing w:before="62" w:after="62"/>
              <w:ind w:firstLineChars="200" w:firstLine="360"/>
            </w:pPr>
            <w:r>
              <w:t>int               len);</w:t>
            </w:r>
          </w:p>
        </w:tc>
        <w:tc>
          <w:tcPr>
            <w:tcW w:w="2835" w:type="dxa"/>
            <w:tcBorders>
              <w:left w:val="double" w:sz="4" w:space="0" w:color="auto"/>
              <w:bottom w:val="thickThinSmallGap" w:sz="24" w:space="0" w:color="auto"/>
            </w:tcBorders>
            <w:vAlign w:val="center"/>
          </w:tcPr>
          <w:p w14:paraId="7D6026B5" w14:textId="195F0232" w:rsidR="000D77BE" w:rsidRDefault="000D77BE" w:rsidP="002613B2">
            <w:pPr>
              <w:pStyle w:val="afff"/>
              <w:spacing w:before="62" w:after="62"/>
            </w:pPr>
            <w:r>
              <w:rPr>
                <w:rFonts w:hint="eastAsia"/>
              </w:rPr>
              <w:t>写入数据（</w:t>
            </w:r>
            <w:r>
              <w:rPr>
                <w:rFonts w:hint="eastAsia"/>
              </w:rPr>
              <w:t>am</w:t>
            </w:r>
            <w:r>
              <w:t>_nvram.h</w:t>
            </w:r>
            <w:r>
              <w:rPr>
                <w:rFonts w:hint="eastAsia"/>
              </w:rPr>
              <w:t>）</w:t>
            </w:r>
            <w:r w:rsidR="00A531DA">
              <w:rPr>
                <w:rFonts w:hint="eastAsia"/>
              </w:rPr>
              <w:t>；</w:t>
            </w:r>
          </w:p>
        </w:tc>
      </w:tr>
    </w:tbl>
    <w:p w14:paraId="31EAF8C6" w14:textId="77777777" w:rsidR="000D77BE" w:rsidRPr="006545BC" w:rsidRDefault="000D77BE" w:rsidP="000D77BE">
      <w:pPr>
        <w:pStyle w:val="40"/>
        <w:rPr>
          <w:rStyle w:val="420"/>
          <w:bCs/>
        </w:rPr>
      </w:pPr>
      <w:r w:rsidRPr="006545BC">
        <w:rPr>
          <w:rStyle w:val="420"/>
          <w:rFonts w:hint="eastAsia"/>
          <w:bCs/>
        </w:rPr>
        <w:t>初始化函数</w:t>
      </w:r>
    </w:p>
    <w:p w14:paraId="1E5682A6" w14:textId="77777777" w:rsidR="000D77BE" w:rsidRDefault="000D77BE" w:rsidP="000D77BE">
      <w:pPr>
        <w:pStyle w:val="23"/>
        <w:spacing w:before="62" w:after="62"/>
        <w:rPr>
          <w:lang w:val="de-DE"/>
        </w:rPr>
      </w:pPr>
      <w:r>
        <w:rPr>
          <w:lang w:val="de-DE"/>
        </w:rPr>
        <w:t>NVRAM</w:t>
      </w:r>
      <w:r>
        <w:rPr>
          <w:lang w:val="de-DE"/>
        </w:rPr>
        <w:t>初始化函数意在初始化</w:t>
      </w:r>
      <w:r>
        <w:rPr>
          <w:lang w:val="de-DE"/>
        </w:rPr>
        <w:t>FM24C02</w:t>
      </w:r>
      <w:r>
        <w:rPr>
          <w:lang w:val="de-DE"/>
        </w:rPr>
        <w:t>的</w:t>
      </w:r>
      <w:r>
        <w:rPr>
          <w:lang w:val="de-DE"/>
        </w:rPr>
        <w:t>NVRAM</w:t>
      </w:r>
      <w:r>
        <w:rPr>
          <w:lang w:val="de-DE"/>
        </w:rPr>
        <w:t>功能</w:t>
      </w:r>
      <w:r>
        <w:rPr>
          <w:rFonts w:hint="eastAsia"/>
          <w:lang w:val="de-DE"/>
        </w:rPr>
        <w:t>，</w:t>
      </w:r>
      <w:r>
        <w:rPr>
          <w:lang w:val="de-DE"/>
        </w:rPr>
        <w:t>以便使用</w:t>
      </w:r>
      <w:r>
        <w:rPr>
          <w:lang w:val="de-DE"/>
        </w:rPr>
        <w:t>NVRAM</w:t>
      </w:r>
      <w:r>
        <w:rPr>
          <w:lang w:val="de-DE"/>
        </w:rPr>
        <w:t>标准接口读写函数</w:t>
      </w:r>
      <w:r>
        <w:rPr>
          <w:rFonts w:hint="eastAsia"/>
          <w:lang w:val="de-DE"/>
        </w:rPr>
        <w:t>。</w:t>
      </w:r>
      <w:r>
        <w:rPr>
          <w:lang w:val="de-DE"/>
        </w:rPr>
        <w:t>其函数原型为</w:t>
      </w:r>
      <w:r>
        <w:rPr>
          <w:rFonts w:hint="eastAsia"/>
          <w:lang w:val="de-DE"/>
        </w:rPr>
        <w:t>：</w:t>
      </w:r>
    </w:p>
    <w:p w14:paraId="77DECF0D" w14:textId="77777777" w:rsidR="000D77BE" w:rsidRDefault="000D77BE" w:rsidP="000D77BE">
      <w:pPr>
        <w:pStyle w:val="a5"/>
      </w:pPr>
      <w:r>
        <w:t>int am_ep24cxx_nvram_init(</w:t>
      </w:r>
    </w:p>
    <w:p w14:paraId="39BA2121" w14:textId="77777777" w:rsidR="000D77BE" w:rsidRDefault="000D77BE" w:rsidP="000D77BE">
      <w:pPr>
        <w:pStyle w:val="a5"/>
        <w:ind w:firstLine="420"/>
      </w:pPr>
      <w:r>
        <w:rPr>
          <w:rFonts w:hint="eastAsia"/>
        </w:rPr>
        <w:t xml:space="preserve">am_ep24cxx_handle_t </w:t>
      </w:r>
      <w:r>
        <w:t xml:space="preserve"> </w:t>
      </w:r>
      <w:r>
        <w:rPr>
          <w:rFonts w:hint="eastAsia"/>
        </w:rPr>
        <w:t>handle,</w:t>
      </w:r>
      <w:r>
        <w:t xml:space="preserve">         </w:t>
      </w:r>
      <w:r>
        <w:tab/>
      </w:r>
      <w:r>
        <w:rPr>
          <w:rFonts w:hint="eastAsia"/>
        </w:rPr>
        <w:t>//ep24cxx</w:t>
      </w:r>
      <w:r>
        <w:rPr>
          <w:rFonts w:hint="eastAsia"/>
        </w:rPr>
        <w:t>句柄</w:t>
      </w:r>
    </w:p>
    <w:p w14:paraId="3495CF1F" w14:textId="77777777" w:rsidR="000D77BE" w:rsidRDefault="000D77BE" w:rsidP="000D77BE">
      <w:pPr>
        <w:pStyle w:val="a5"/>
        <w:ind w:firstLine="420"/>
      </w:pPr>
      <w:r>
        <w:t xml:space="preserve">am_nvram_dev_t      *p_dev,         </w:t>
      </w:r>
      <w:r>
        <w:tab/>
        <w:t>//NVRAM</w:t>
      </w:r>
      <w:r>
        <w:t>设备实例</w:t>
      </w:r>
    </w:p>
    <w:p w14:paraId="7237B3D2" w14:textId="77777777" w:rsidR="000D77BE" w:rsidRDefault="000D77BE" w:rsidP="000D77BE">
      <w:pPr>
        <w:pStyle w:val="a5"/>
        <w:ind w:firstLine="420"/>
      </w:pPr>
      <w:r>
        <w:t>const char            *p_dev_name</w:t>
      </w:r>
      <w:r w:rsidRPr="00FF0224">
        <w:t>)</w:t>
      </w:r>
      <w:r>
        <w:rPr>
          <w:rFonts w:hint="eastAsia"/>
        </w:rPr>
        <w:t>;</w:t>
      </w:r>
      <w:r>
        <w:t xml:space="preserve">  </w:t>
      </w:r>
      <w:r>
        <w:tab/>
      </w:r>
      <w:r>
        <w:rPr>
          <w:rFonts w:hint="eastAsia"/>
        </w:rPr>
        <w:t>//</w:t>
      </w:r>
      <w:r>
        <w:rPr>
          <w:rFonts w:hint="eastAsia"/>
        </w:rPr>
        <w:t>分配的</w:t>
      </w:r>
      <w:r>
        <w:rPr>
          <w:rFonts w:hint="eastAsia"/>
        </w:rPr>
        <w:t>NVRAM</w:t>
      </w:r>
      <w:r>
        <w:rPr>
          <w:rFonts w:hint="eastAsia"/>
        </w:rPr>
        <w:t>存储器设备的名字</w:t>
      </w:r>
    </w:p>
    <w:p w14:paraId="5DFA7E24" w14:textId="77777777" w:rsidR="000D77BE" w:rsidRDefault="000D77BE" w:rsidP="000D77BE">
      <w:pPr>
        <w:pStyle w:val="23"/>
        <w:spacing w:before="62" w:after="62"/>
        <w:rPr>
          <w:lang w:val="de-DE"/>
        </w:rPr>
      </w:pPr>
      <w:r>
        <w:rPr>
          <w:lang w:val="de-DE"/>
        </w:rPr>
        <w:t>其中</w:t>
      </w:r>
      <w:r>
        <w:rPr>
          <w:rFonts w:hint="eastAsia"/>
          <w:lang w:val="de-DE"/>
        </w:rPr>
        <w:t>，</w:t>
      </w:r>
      <w:r>
        <w:rPr>
          <w:lang w:val="de-DE"/>
        </w:rPr>
        <w:t>ep24cxx</w:t>
      </w:r>
      <w:r>
        <w:rPr>
          <w:lang w:val="de-DE"/>
        </w:rPr>
        <w:t>实例句柄</w:t>
      </w:r>
      <w:r>
        <w:rPr>
          <w:lang w:val="de-DE"/>
        </w:rPr>
        <w:t>fm24c02</w:t>
      </w:r>
      <w:r>
        <w:rPr>
          <w:rFonts w:hint="eastAsia"/>
          <w:lang w:val="de-DE"/>
        </w:rPr>
        <w:t>_handle</w:t>
      </w:r>
      <w:r>
        <w:rPr>
          <w:rFonts w:hint="eastAsia"/>
          <w:lang w:val="de-DE"/>
        </w:rPr>
        <w:t>作为实参传递给</w:t>
      </w:r>
      <w:r>
        <w:rPr>
          <w:rFonts w:hint="eastAsia"/>
          <w:lang w:val="de-DE"/>
        </w:rPr>
        <w:t>handle</w:t>
      </w:r>
      <w:r>
        <w:rPr>
          <w:rFonts w:hint="eastAsia"/>
          <w:lang w:val="de-DE"/>
        </w:rPr>
        <w:t>，</w:t>
      </w:r>
      <w:r>
        <w:rPr>
          <w:lang w:val="de-DE"/>
        </w:rPr>
        <w:t>p_dev</w:t>
      </w:r>
      <w:r>
        <w:rPr>
          <w:lang w:val="de-DE"/>
        </w:rPr>
        <w:t>为指向</w:t>
      </w:r>
      <w:r>
        <w:rPr>
          <w:lang w:val="de-DE"/>
        </w:rPr>
        <w:t>am</w:t>
      </w:r>
      <w:r>
        <w:rPr>
          <w:rFonts w:hint="eastAsia"/>
          <w:lang w:val="de-DE"/>
        </w:rPr>
        <w:t>_nvram_dev_t</w:t>
      </w:r>
      <w:r>
        <w:rPr>
          <w:rFonts w:hint="eastAsia"/>
          <w:lang w:val="de-DE"/>
        </w:rPr>
        <w:t>类型实例的指针，</w:t>
      </w:r>
      <w:r>
        <w:rPr>
          <w:rFonts w:hint="eastAsia"/>
          <w:lang w:val="de-DE"/>
        </w:rPr>
        <w:t>p</w:t>
      </w:r>
      <w:r>
        <w:rPr>
          <w:lang w:val="de-DE"/>
        </w:rPr>
        <w:t>_dev_name</w:t>
      </w:r>
      <w:r>
        <w:rPr>
          <w:lang w:val="de-DE"/>
        </w:rPr>
        <w:t>为分配给</w:t>
      </w:r>
      <w:r>
        <w:rPr>
          <w:lang w:val="de-DE"/>
        </w:rPr>
        <w:t>FM24C02</w:t>
      </w:r>
      <w:r>
        <w:rPr>
          <w:lang w:val="de-DE"/>
        </w:rPr>
        <w:t>的一个</w:t>
      </w:r>
      <w:r>
        <w:rPr>
          <w:lang w:val="de-DE"/>
        </w:rPr>
        <w:t>NVRAM</w:t>
      </w:r>
      <w:r>
        <w:rPr>
          <w:lang w:val="de-DE"/>
        </w:rPr>
        <w:t>设备名</w:t>
      </w:r>
      <w:r>
        <w:rPr>
          <w:rFonts w:hint="eastAsia"/>
          <w:lang w:val="de-DE"/>
        </w:rPr>
        <w:t>，</w:t>
      </w:r>
      <w:r>
        <w:rPr>
          <w:lang w:val="de-DE"/>
        </w:rPr>
        <w:t>便于其它模块通过该名字定位到</w:t>
      </w:r>
      <w:r>
        <w:rPr>
          <w:lang w:val="de-DE"/>
        </w:rPr>
        <w:t>FM24C02</w:t>
      </w:r>
      <w:r>
        <w:rPr>
          <w:lang w:val="de-DE"/>
        </w:rPr>
        <w:t>存储器</w:t>
      </w:r>
      <w:r>
        <w:rPr>
          <w:rFonts w:hint="eastAsia"/>
          <w:lang w:val="de-DE"/>
        </w:rPr>
        <w:t>。</w:t>
      </w:r>
    </w:p>
    <w:p w14:paraId="6DC618D8" w14:textId="77777777" w:rsidR="000D77BE" w:rsidRPr="00BB6A03" w:rsidRDefault="000D77BE" w:rsidP="004622D4">
      <w:pPr>
        <w:pStyle w:val="afffb"/>
        <w:numPr>
          <w:ilvl w:val="0"/>
          <w:numId w:val="37"/>
        </w:numPr>
        <w:spacing w:before="62" w:after="62"/>
        <w:ind w:firstLineChars="0"/>
        <w:rPr>
          <w:rFonts w:ascii="黑体" w:eastAsia="黑体" w:hAnsi="黑体"/>
          <w:bCs/>
          <w:lang w:val="de-DE"/>
        </w:rPr>
      </w:pPr>
      <w:r w:rsidRPr="00BB6A03">
        <w:rPr>
          <w:rFonts w:ascii="黑体" w:eastAsia="黑体" w:hAnsi="黑体" w:hint="eastAsia"/>
          <w:bCs/>
          <w:lang w:val="de-DE"/>
        </w:rPr>
        <w:t>实例（NVRAM存储器）</w:t>
      </w:r>
    </w:p>
    <w:p w14:paraId="63B41AA4" w14:textId="77777777" w:rsidR="000D77BE" w:rsidRDefault="000D77BE" w:rsidP="000D77BE">
      <w:pPr>
        <w:pStyle w:val="23"/>
        <w:spacing w:before="62" w:after="62"/>
        <w:rPr>
          <w:lang w:val="de-DE"/>
        </w:rPr>
      </w:pPr>
      <w:r>
        <w:rPr>
          <w:lang w:val="de-DE"/>
        </w:rPr>
        <w:t>NVRAM</w:t>
      </w:r>
      <w:r>
        <w:rPr>
          <w:lang w:val="de-DE"/>
        </w:rPr>
        <w:t>抽象地代表了所有非易失存储器</w:t>
      </w:r>
      <w:r>
        <w:rPr>
          <w:rFonts w:hint="eastAsia"/>
          <w:lang w:val="de-DE"/>
        </w:rPr>
        <w:t>，</w:t>
      </w:r>
      <w:r>
        <w:rPr>
          <w:lang w:val="de-DE"/>
        </w:rPr>
        <w:t>FM24C02</w:t>
      </w:r>
      <w:r>
        <w:rPr>
          <w:lang w:val="de-DE"/>
        </w:rPr>
        <w:t>可以看作</w:t>
      </w:r>
      <w:r>
        <w:rPr>
          <w:lang w:val="de-DE"/>
        </w:rPr>
        <w:t>NVRAM</w:t>
      </w:r>
      <w:r>
        <w:rPr>
          <w:lang w:val="de-DE"/>
        </w:rPr>
        <w:t>存储器的一个具体实例</w:t>
      </w:r>
      <w:r>
        <w:rPr>
          <w:rFonts w:hint="eastAsia"/>
          <w:lang w:val="de-DE"/>
        </w:rPr>
        <w:t>。</w:t>
      </w:r>
      <w:r>
        <w:rPr>
          <w:lang w:val="de-DE"/>
        </w:rPr>
        <w:t>定义</w:t>
      </w:r>
      <w:r>
        <w:rPr>
          <w:lang w:val="de-DE"/>
        </w:rPr>
        <w:t>am_nvram_dev_t</w:t>
      </w:r>
      <w:r>
        <w:rPr>
          <w:lang w:val="de-DE"/>
        </w:rPr>
        <w:t>类型</w:t>
      </w:r>
      <w:r>
        <w:rPr>
          <w:rFonts w:hint="eastAsia"/>
          <w:lang w:val="de-DE"/>
        </w:rPr>
        <w:t>（</w:t>
      </w:r>
      <w:r>
        <w:rPr>
          <w:rFonts w:hint="eastAsia"/>
          <w:lang w:val="de-DE"/>
        </w:rPr>
        <w:t>am</w:t>
      </w:r>
      <w:r>
        <w:rPr>
          <w:lang w:val="de-DE"/>
        </w:rPr>
        <w:t>_nvram.h</w:t>
      </w:r>
      <w:r>
        <w:rPr>
          <w:rFonts w:hint="eastAsia"/>
          <w:lang w:val="de-DE"/>
        </w:rPr>
        <w:t>）实例如下：</w:t>
      </w:r>
    </w:p>
    <w:p w14:paraId="0F6EEF4E" w14:textId="77777777" w:rsidR="000D77BE" w:rsidRDefault="000D77BE" w:rsidP="000D77BE">
      <w:pPr>
        <w:pStyle w:val="a5"/>
      </w:pPr>
      <w:r>
        <w:t>am_nvram_dev_t g_24c02_nvram_dev;</w:t>
      </w:r>
      <w:r>
        <w:tab/>
      </w:r>
      <w:r>
        <w:tab/>
        <w:t>//</w:t>
      </w:r>
      <w:r>
        <w:t>定义一个</w:t>
      </w:r>
      <w:r>
        <w:t>NVRAM</w:t>
      </w:r>
      <w:r>
        <w:t>实例</w:t>
      </w:r>
    </w:p>
    <w:p w14:paraId="2DDF4221" w14:textId="77777777" w:rsidR="000D77BE" w:rsidRPr="00F659D0" w:rsidRDefault="000D77BE" w:rsidP="000D77BE">
      <w:pPr>
        <w:pStyle w:val="23"/>
        <w:spacing w:before="62" w:after="62"/>
        <w:rPr>
          <w:lang w:val="de-DE"/>
        </w:rPr>
      </w:pPr>
      <w:r w:rsidRPr="00F659D0">
        <w:rPr>
          <w:lang w:val="de-DE"/>
        </w:rPr>
        <w:t>其中</w:t>
      </w:r>
      <w:r w:rsidRPr="00F659D0">
        <w:rPr>
          <w:rFonts w:hint="eastAsia"/>
          <w:lang w:val="de-DE"/>
        </w:rPr>
        <w:t>，</w:t>
      </w:r>
      <w:r w:rsidRPr="00F659D0">
        <w:rPr>
          <w:lang w:val="de-DE"/>
        </w:rPr>
        <w:t>g_24c02_nvram_dev</w:t>
      </w:r>
      <w:r w:rsidRPr="00F659D0">
        <w:rPr>
          <w:lang w:val="de-DE"/>
        </w:rPr>
        <w:t>为用户自定义的实例</w:t>
      </w:r>
      <w:r w:rsidRPr="00F659D0">
        <w:rPr>
          <w:rFonts w:hint="eastAsia"/>
          <w:lang w:val="de-DE"/>
        </w:rPr>
        <w:t>，</w:t>
      </w:r>
      <w:r w:rsidRPr="00F659D0">
        <w:rPr>
          <w:lang w:val="de-DE"/>
        </w:rPr>
        <w:t>其地址作为</w:t>
      </w:r>
      <w:r w:rsidRPr="00F659D0">
        <w:rPr>
          <w:lang w:val="de-DE"/>
        </w:rPr>
        <w:t>p_dev</w:t>
      </w:r>
      <w:r w:rsidRPr="00F659D0">
        <w:rPr>
          <w:lang w:val="de-DE"/>
        </w:rPr>
        <w:t>的实参传递</w:t>
      </w:r>
      <w:r w:rsidRPr="00F659D0">
        <w:rPr>
          <w:rFonts w:hint="eastAsia"/>
          <w:lang w:val="de-DE"/>
        </w:rPr>
        <w:t>。</w:t>
      </w:r>
    </w:p>
    <w:p w14:paraId="68F8A7B4" w14:textId="77777777" w:rsidR="000D77BE" w:rsidRPr="00BB6A03" w:rsidRDefault="000D77BE" w:rsidP="004622D4">
      <w:pPr>
        <w:pStyle w:val="afffb"/>
        <w:numPr>
          <w:ilvl w:val="0"/>
          <w:numId w:val="37"/>
        </w:numPr>
        <w:spacing w:before="62" w:after="62"/>
        <w:ind w:firstLineChars="0"/>
        <w:rPr>
          <w:rFonts w:ascii="Arial" w:eastAsia="黑体" w:hAnsi="Arial"/>
          <w:bCs/>
          <w:lang w:val="de-DE"/>
        </w:rPr>
      </w:pPr>
      <w:r w:rsidRPr="00BB6A03">
        <w:rPr>
          <w:rFonts w:ascii="Arial" w:eastAsia="黑体" w:hAnsi="Arial"/>
          <w:bCs/>
          <w:lang w:val="de-DE"/>
        </w:rPr>
        <w:t>实例信息</w:t>
      </w:r>
    </w:p>
    <w:p w14:paraId="26469BAE" w14:textId="77777777" w:rsidR="000D77BE" w:rsidRPr="00F659D0" w:rsidRDefault="000D77BE" w:rsidP="000D77BE">
      <w:pPr>
        <w:pStyle w:val="23"/>
        <w:spacing w:before="62" w:after="62"/>
        <w:rPr>
          <w:lang w:val="de-DE"/>
        </w:rPr>
      </w:pPr>
      <w:r w:rsidRPr="00F659D0">
        <w:rPr>
          <w:lang w:val="de-DE"/>
        </w:rPr>
        <w:t>实例信息仅包含一个由</w:t>
      </w:r>
      <w:r w:rsidRPr="00F659D0">
        <w:rPr>
          <w:lang w:val="de-DE"/>
        </w:rPr>
        <w:t>p_dev</w:t>
      </w:r>
      <w:r w:rsidRPr="00F659D0">
        <w:rPr>
          <w:rFonts w:hint="eastAsia"/>
          <w:lang w:val="de-DE"/>
        </w:rPr>
        <w:t>_name</w:t>
      </w:r>
      <w:r w:rsidRPr="00F659D0">
        <w:rPr>
          <w:rFonts w:hint="eastAsia"/>
          <w:lang w:val="de-DE"/>
        </w:rPr>
        <w:t>指针指定的设备名。设备名为一个字符串，如“</w:t>
      </w:r>
      <w:r w:rsidRPr="00F659D0">
        <w:rPr>
          <w:rFonts w:hint="eastAsia"/>
          <w:lang w:val="de-DE"/>
        </w:rPr>
        <w:t>fm</w:t>
      </w:r>
      <w:r w:rsidRPr="00F659D0">
        <w:rPr>
          <w:lang w:val="de-DE"/>
        </w:rPr>
        <w:t>24c02</w:t>
      </w:r>
      <w:r w:rsidRPr="00F659D0">
        <w:rPr>
          <w:rFonts w:hint="eastAsia"/>
          <w:lang w:val="de-DE"/>
        </w:rPr>
        <w:t>”。初始化后，该名字就唯一的确定了一个</w:t>
      </w:r>
      <w:r w:rsidRPr="00F659D0">
        <w:rPr>
          <w:rFonts w:hint="eastAsia"/>
          <w:lang w:val="de-DE"/>
        </w:rPr>
        <w:t>FM</w:t>
      </w:r>
      <w:r w:rsidRPr="00F659D0">
        <w:rPr>
          <w:lang w:val="de-DE"/>
        </w:rPr>
        <w:t>24C</w:t>
      </w:r>
      <w:r w:rsidRPr="00F659D0">
        <w:rPr>
          <w:rFonts w:hint="eastAsia"/>
          <w:lang w:val="de-DE"/>
        </w:rPr>
        <w:t>02</w:t>
      </w:r>
      <w:r w:rsidRPr="00F659D0">
        <w:rPr>
          <w:rFonts w:hint="eastAsia"/>
          <w:lang w:val="de-DE"/>
        </w:rPr>
        <w:t>存储器设备，如果有多个</w:t>
      </w:r>
      <w:r w:rsidRPr="00F659D0">
        <w:rPr>
          <w:rFonts w:hint="eastAsia"/>
          <w:lang w:val="de-DE"/>
        </w:rPr>
        <w:lastRenderedPageBreak/>
        <w:t>FM</w:t>
      </w:r>
      <w:r w:rsidRPr="00F659D0">
        <w:rPr>
          <w:lang w:val="de-DE"/>
        </w:rPr>
        <w:t>24C02</w:t>
      </w:r>
      <w:r w:rsidRPr="00F659D0">
        <w:rPr>
          <w:rFonts w:hint="eastAsia"/>
          <w:lang w:val="de-DE"/>
        </w:rPr>
        <w:t>，</w:t>
      </w:r>
      <w:r w:rsidRPr="00F659D0">
        <w:rPr>
          <w:lang w:val="de-DE"/>
        </w:rPr>
        <w:t>则可以命名为</w:t>
      </w:r>
      <w:r w:rsidRPr="00F659D0">
        <w:rPr>
          <w:rFonts w:hint="eastAsia"/>
          <w:lang w:val="de-DE"/>
        </w:rPr>
        <w:t>“</w:t>
      </w:r>
      <w:r w:rsidRPr="00F659D0">
        <w:rPr>
          <w:rFonts w:hint="eastAsia"/>
          <w:lang w:val="de-DE"/>
        </w:rPr>
        <w:t>fm</w:t>
      </w:r>
      <w:r w:rsidRPr="00F659D0">
        <w:rPr>
          <w:lang w:val="de-DE"/>
        </w:rPr>
        <w:t>24c02_0</w:t>
      </w:r>
      <w:r w:rsidRPr="00F659D0">
        <w:rPr>
          <w:rFonts w:hint="eastAsia"/>
          <w:lang w:val="de-DE"/>
        </w:rPr>
        <w:t>”、“</w:t>
      </w:r>
      <w:r w:rsidRPr="00F659D0">
        <w:rPr>
          <w:rFonts w:hint="eastAsia"/>
          <w:lang w:val="de-DE"/>
        </w:rPr>
        <w:t>fm</w:t>
      </w:r>
      <w:r w:rsidRPr="00F659D0">
        <w:rPr>
          <w:lang w:val="de-DE"/>
        </w:rPr>
        <w:t>24c02_1</w:t>
      </w:r>
      <w:r w:rsidRPr="00F659D0">
        <w:rPr>
          <w:rFonts w:hint="eastAsia"/>
          <w:lang w:val="de-DE"/>
        </w:rPr>
        <w:t>”、“</w:t>
      </w:r>
      <w:r w:rsidRPr="00F659D0">
        <w:rPr>
          <w:rFonts w:hint="eastAsia"/>
          <w:lang w:val="de-DE"/>
        </w:rPr>
        <w:t>fm</w:t>
      </w:r>
      <w:r w:rsidRPr="00F659D0">
        <w:rPr>
          <w:lang w:val="de-DE"/>
        </w:rPr>
        <w:t>24c02_2</w:t>
      </w:r>
      <w:r w:rsidRPr="00F659D0">
        <w:rPr>
          <w:rFonts w:hint="eastAsia"/>
          <w:lang w:val="de-DE"/>
        </w:rPr>
        <w:t>”……</w:t>
      </w:r>
    </w:p>
    <w:p w14:paraId="7DCF1C47" w14:textId="77777777" w:rsidR="000D77BE" w:rsidRPr="00F659D0" w:rsidRDefault="000D77BE" w:rsidP="000D77BE">
      <w:pPr>
        <w:pStyle w:val="23"/>
        <w:spacing w:before="62" w:after="62"/>
        <w:rPr>
          <w:lang w:val="de-DE"/>
        </w:rPr>
      </w:pPr>
      <w:r w:rsidRPr="00F659D0">
        <w:rPr>
          <w:lang w:val="de-DE"/>
        </w:rPr>
        <w:t>基于模块化编程思想</w:t>
      </w:r>
      <w:r w:rsidRPr="00F659D0">
        <w:rPr>
          <w:rFonts w:hint="eastAsia"/>
          <w:lang w:val="de-DE"/>
        </w:rPr>
        <w:t>，</w:t>
      </w:r>
      <w:r w:rsidRPr="00F659D0">
        <w:rPr>
          <w:lang w:val="de-DE"/>
        </w:rPr>
        <w:t>将初始化</w:t>
      </w:r>
      <w:r w:rsidRPr="00F659D0">
        <w:rPr>
          <w:lang w:val="de-DE"/>
        </w:rPr>
        <w:t>FM24C0</w:t>
      </w:r>
      <w:r w:rsidRPr="00F659D0">
        <w:rPr>
          <w:rFonts w:hint="eastAsia"/>
          <w:lang w:val="de-DE"/>
        </w:rPr>
        <w:t>2</w:t>
      </w:r>
      <w:r w:rsidRPr="00F659D0">
        <w:rPr>
          <w:rFonts w:hint="eastAsia"/>
          <w:lang w:val="de-DE"/>
        </w:rPr>
        <w:t>为标准的</w:t>
      </w:r>
      <w:r w:rsidRPr="00F659D0">
        <w:rPr>
          <w:rFonts w:hint="eastAsia"/>
          <w:lang w:val="de-DE"/>
        </w:rPr>
        <w:t>NVRAM</w:t>
      </w:r>
      <w:r w:rsidRPr="00F659D0">
        <w:rPr>
          <w:rFonts w:hint="eastAsia"/>
          <w:lang w:val="de-DE"/>
        </w:rPr>
        <w:t>设备的代码存放到对应的</w:t>
      </w:r>
      <w:r>
        <w:rPr>
          <w:rFonts w:hint="eastAsia"/>
          <w:lang w:val="de-DE"/>
        </w:rPr>
        <w:t>配置文件中，通过头文件引出相应的实例初始化函数接口，详见</w:t>
      </w:r>
      <w:r>
        <w:rPr>
          <w:lang w:val="de-DE"/>
        </w:rPr>
        <w:fldChar w:fldCharType="begin"/>
      </w:r>
      <w:r>
        <w:rPr>
          <w:lang w:val="de-DE"/>
        </w:rPr>
        <w:instrText xml:space="preserve"> </w:instrText>
      </w:r>
      <w:r>
        <w:rPr>
          <w:rFonts w:hint="eastAsia"/>
          <w:lang w:val="de-DE"/>
        </w:rPr>
        <w:instrText>REF _Ref536017660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lang w:val="de-DE"/>
        </w:rPr>
        <w:t>5</w:t>
      </w:r>
      <w:r w:rsidR="00B93B10" w:rsidRPr="004B0CFB">
        <w:rPr>
          <w:lang w:val="de-DE"/>
        </w:rPr>
        <w:t>.</w:t>
      </w:r>
      <w:r w:rsidR="00B93B10">
        <w:rPr>
          <w:noProof/>
          <w:lang w:val="de-DE"/>
        </w:rPr>
        <w:t>15</w:t>
      </w:r>
      <w:r>
        <w:rPr>
          <w:lang w:val="de-DE"/>
        </w:rPr>
        <w:fldChar w:fldCharType="end"/>
      </w:r>
      <w:r>
        <w:rPr>
          <w:lang w:val="de-DE"/>
        </w:rPr>
        <w:t>和</w:t>
      </w:r>
      <w:r>
        <w:rPr>
          <w:lang w:val="de-DE"/>
        </w:rPr>
        <w:fldChar w:fldCharType="begin"/>
      </w:r>
      <w:r>
        <w:rPr>
          <w:lang w:val="de-DE"/>
        </w:rPr>
        <w:instrText xml:space="preserve"> REF _Ref536017822 \h </w:instrText>
      </w:r>
      <w:r>
        <w:rPr>
          <w:lang w:val="de-DE"/>
        </w:rPr>
      </w:r>
      <w:r>
        <w:rPr>
          <w:lang w:val="de-DE"/>
        </w:rPr>
        <w:fldChar w:fldCharType="separate"/>
      </w:r>
      <w:r w:rsidR="00B93B10">
        <w:rPr>
          <w:rFonts w:hint="eastAsia"/>
        </w:rPr>
        <w:t>程序清单</w:t>
      </w:r>
      <w:r w:rsidR="00B93B10">
        <w:rPr>
          <w:noProof/>
          <w:lang w:val="de-DE"/>
        </w:rPr>
        <w:t>5</w:t>
      </w:r>
      <w:r w:rsidR="00B93B10" w:rsidRPr="004B0CFB">
        <w:rPr>
          <w:lang w:val="de-DE"/>
        </w:rPr>
        <w:t>.</w:t>
      </w:r>
      <w:r w:rsidR="00B93B10">
        <w:rPr>
          <w:noProof/>
          <w:lang w:val="de-DE"/>
        </w:rPr>
        <w:t>16</w:t>
      </w:r>
      <w:r>
        <w:rPr>
          <w:lang w:val="de-DE"/>
        </w:rPr>
        <w:fldChar w:fldCharType="end"/>
      </w:r>
      <w:r w:rsidRPr="00F659D0">
        <w:rPr>
          <w:rFonts w:hint="eastAsia"/>
          <w:lang w:val="de-DE"/>
        </w:rPr>
        <w:t>。</w:t>
      </w:r>
    </w:p>
    <w:p w14:paraId="0D7CC73B" w14:textId="34811C06" w:rsidR="000D77BE" w:rsidRDefault="000D77BE" w:rsidP="000D77BE">
      <w:pPr>
        <w:pStyle w:val="a7"/>
        <w:rPr>
          <w:b/>
          <w:bCs/>
          <w:lang w:val="de-DE"/>
        </w:rPr>
      </w:pPr>
      <w:bookmarkStart w:id="294" w:name="_Ref536017660"/>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15</w:t>
      </w:r>
      <w:r w:rsidR="00A26C7F">
        <w:fldChar w:fldCharType="end"/>
      </w:r>
      <w:bookmarkEnd w:id="294"/>
      <w:r w:rsidRPr="00F659D0">
        <w:rPr>
          <w:lang w:val="de-DE"/>
        </w:rPr>
        <w:t xml:space="preserve">  </w:t>
      </w:r>
      <w:r w:rsidRPr="00F4086E">
        <w:rPr>
          <w:rFonts w:hint="eastAsia"/>
        </w:rPr>
        <w:t>新增</w:t>
      </w:r>
      <w:r w:rsidRPr="00F659D0">
        <w:rPr>
          <w:rFonts w:hint="eastAsia"/>
          <w:lang w:val="de-DE"/>
        </w:rPr>
        <w:t>NVRAM</w:t>
      </w:r>
      <w:r w:rsidRPr="00F4086E">
        <w:rPr>
          <w:rFonts w:hint="eastAsia"/>
        </w:rPr>
        <w:t>实例初始化函数</w:t>
      </w:r>
      <w:r w:rsidRPr="00F659D0">
        <w:rPr>
          <w:rFonts w:hint="eastAsia"/>
          <w:lang w:val="de-DE"/>
        </w:rPr>
        <w:t>（</w:t>
      </w:r>
      <w:r w:rsidRPr="00F659D0">
        <w:rPr>
          <w:rFonts w:hint="eastAsia"/>
          <w:lang w:val="de-DE"/>
        </w:rPr>
        <w:t>am_hwconf_ep24cxx.c</w:t>
      </w:r>
      <w:r w:rsidRPr="00F659D0">
        <w:rPr>
          <w:rFonts w:hint="eastAsia"/>
          <w:lang w:val="de-DE"/>
        </w:rPr>
        <w:t>）</w:t>
      </w:r>
    </w:p>
    <w:p w14:paraId="06F3EA98" w14:textId="77777777" w:rsidR="000D77BE" w:rsidRPr="00F659D0" w:rsidRDefault="000D77BE" w:rsidP="000D77BE">
      <w:pPr>
        <w:pStyle w:val="a5"/>
      </w:pPr>
      <w:r w:rsidRPr="00F659D0">
        <w:t xml:space="preserve">1 </w:t>
      </w:r>
      <w:r w:rsidRPr="00F659D0">
        <w:tab/>
        <w:t>#include "ametal.h"</w:t>
      </w:r>
    </w:p>
    <w:p w14:paraId="567B799F" w14:textId="77777777" w:rsidR="000D77BE" w:rsidRPr="00F659D0" w:rsidRDefault="000D77BE" w:rsidP="000D77BE">
      <w:pPr>
        <w:pStyle w:val="a5"/>
      </w:pPr>
      <w:r w:rsidRPr="00F659D0">
        <w:t xml:space="preserve">2 </w:t>
      </w:r>
      <w:r w:rsidRPr="00F659D0">
        <w:tab/>
        <w:t>#include "am_ep24cxx.h"</w:t>
      </w:r>
    </w:p>
    <w:p w14:paraId="59F5AFA3" w14:textId="77777777" w:rsidR="000D77BE" w:rsidRPr="00F659D0" w:rsidRDefault="000D77BE" w:rsidP="000D77BE">
      <w:pPr>
        <w:pStyle w:val="a5"/>
      </w:pPr>
      <w:r w:rsidRPr="00F659D0">
        <w:t xml:space="preserve">3 </w:t>
      </w:r>
      <w:r w:rsidRPr="00F659D0">
        <w:tab/>
        <w:t>#include "am_hwconf_ep24cxx.h"</w:t>
      </w:r>
    </w:p>
    <w:p w14:paraId="415FE91D" w14:textId="77777777" w:rsidR="000D77BE" w:rsidRPr="00F659D0" w:rsidRDefault="000D77BE" w:rsidP="000D77BE">
      <w:pPr>
        <w:pStyle w:val="a5"/>
      </w:pPr>
      <w:r w:rsidRPr="00F659D0">
        <w:t xml:space="preserve">4 </w:t>
      </w:r>
      <w:r w:rsidRPr="00F659D0">
        <w:tab/>
      </w:r>
    </w:p>
    <w:p w14:paraId="177EE2C4" w14:textId="77777777" w:rsidR="000D77BE" w:rsidRPr="00F659D0" w:rsidRDefault="000D77BE" w:rsidP="000D77BE">
      <w:pPr>
        <w:pStyle w:val="a5"/>
      </w:pPr>
      <w:r w:rsidRPr="00F659D0">
        <w:rPr>
          <w:rFonts w:hint="eastAsia"/>
        </w:rPr>
        <w:t xml:space="preserve">5 </w:t>
      </w:r>
      <w:r w:rsidRPr="00F659D0">
        <w:rPr>
          <w:rFonts w:hint="eastAsia"/>
        </w:rPr>
        <w:tab/>
        <w:t>static am_nvram_serv_t __g_24c02_nvram_dev;</w:t>
      </w:r>
      <w:r w:rsidRPr="00F659D0">
        <w:rPr>
          <w:rFonts w:hint="eastAsia"/>
        </w:rPr>
        <w:tab/>
        <w:t>//NVRAM</w:t>
      </w:r>
      <w:r w:rsidRPr="00F659D0">
        <w:rPr>
          <w:rFonts w:hint="eastAsia"/>
        </w:rPr>
        <w:t>设备实例定义</w:t>
      </w:r>
    </w:p>
    <w:p w14:paraId="79CE3BE3" w14:textId="77777777" w:rsidR="000D77BE" w:rsidRPr="00F659D0" w:rsidRDefault="000D77BE" w:rsidP="000D77BE">
      <w:pPr>
        <w:pStyle w:val="a5"/>
      </w:pPr>
      <w:r w:rsidRPr="00F659D0">
        <w:rPr>
          <w:rFonts w:hint="eastAsia"/>
        </w:rPr>
        <w:t xml:space="preserve">6 </w:t>
      </w:r>
      <w:r w:rsidRPr="00F659D0">
        <w:rPr>
          <w:rFonts w:hint="eastAsia"/>
        </w:rPr>
        <w:tab/>
        <w:t>int am_fm24c02_nvram_inst_init(void)</w:t>
      </w:r>
      <w:r w:rsidRPr="00F659D0">
        <w:rPr>
          <w:rFonts w:hint="eastAsia"/>
        </w:rPr>
        <w:tab/>
      </w:r>
      <w:r w:rsidRPr="00F659D0">
        <w:rPr>
          <w:rFonts w:hint="eastAsia"/>
        </w:rPr>
        <w:tab/>
      </w:r>
      <w:r>
        <w:tab/>
      </w:r>
      <w:r w:rsidRPr="00F659D0">
        <w:rPr>
          <w:rFonts w:hint="eastAsia"/>
        </w:rPr>
        <w:t>//NVRAM</w:t>
      </w:r>
      <w:r w:rsidRPr="00F659D0">
        <w:rPr>
          <w:rFonts w:hint="eastAsia"/>
        </w:rPr>
        <w:t>初始化</w:t>
      </w:r>
    </w:p>
    <w:p w14:paraId="77DC66A0" w14:textId="77777777" w:rsidR="000D77BE" w:rsidRPr="00F659D0" w:rsidRDefault="000D77BE" w:rsidP="000D77BE">
      <w:pPr>
        <w:pStyle w:val="a5"/>
      </w:pPr>
      <w:r w:rsidRPr="00F659D0">
        <w:t xml:space="preserve">7 </w:t>
      </w:r>
      <w:r w:rsidRPr="00F659D0">
        <w:tab/>
        <w:t>{</w:t>
      </w:r>
    </w:p>
    <w:p w14:paraId="5D5A0F5E" w14:textId="77777777" w:rsidR="000D77BE" w:rsidRPr="00F659D0" w:rsidRDefault="000D77BE" w:rsidP="000D77BE">
      <w:pPr>
        <w:pStyle w:val="a5"/>
      </w:pPr>
      <w:r w:rsidRPr="00F659D0">
        <w:t xml:space="preserve">8 </w:t>
      </w:r>
      <w:r w:rsidRPr="00F659D0">
        <w:tab/>
      </w:r>
      <w:r w:rsidRPr="00F659D0">
        <w:tab/>
        <w:t>am_ep24cxx_handle_t fm24c02_handle = am_fm24c02_inst_init();</w:t>
      </w:r>
    </w:p>
    <w:p w14:paraId="630C841B" w14:textId="77777777" w:rsidR="000D77BE" w:rsidRPr="00F659D0" w:rsidRDefault="000D77BE" w:rsidP="000D77BE">
      <w:pPr>
        <w:pStyle w:val="a5"/>
      </w:pPr>
      <w:r w:rsidRPr="00F659D0">
        <w:t xml:space="preserve">9 </w:t>
      </w:r>
      <w:r w:rsidRPr="00F659D0">
        <w:tab/>
      </w:r>
      <w:r w:rsidRPr="00F659D0">
        <w:tab/>
        <w:t>am_ep24cxx_nvram_init(fm24c02_handle,&amp;__g_24c02_nvram_dev,"fm24c02")</w:t>
      </w:r>
    </w:p>
    <w:p w14:paraId="7234DC6B" w14:textId="77777777" w:rsidR="000D77BE" w:rsidRPr="00F659D0" w:rsidRDefault="000D77BE" w:rsidP="000D77BE">
      <w:pPr>
        <w:pStyle w:val="a5"/>
      </w:pPr>
      <w:r w:rsidRPr="00F659D0">
        <w:t>10</w:t>
      </w:r>
      <w:r w:rsidRPr="00F659D0">
        <w:tab/>
      </w:r>
      <w:r w:rsidRPr="00F659D0">
        <w:tab/>
        <w:t>return AM_OK;</w:t>
      </w:r>
    </w:p>
    <w:p w14:paraId="70F8E230" w14:textId="77777777" w:rsidR="000D77BE" w:rsidRPr="004B0CFB" w:rsidRDefault="000D77BE" w:rsidP="000D77BE">
      <w:pPr>
        <w:pStyle w:val="a5"/>
      </w:pPr>
      <w:r w:rsidRPr="00F659D0">
        <w:t>11</w:t>
      </w:r>
      <w:r w:rsidRPr="00F659D0">
        <w:tab/>
        <w:t>}</w:t>
      </w:r>
    </w:p>
    <w:p w14:paraId="170A4C3E" w14:textId="0315897B" w:rsidR="000D77BE" w:rsidRDefault="000D77BE" w:rsidP="000D77BE">
      <w:pPr>
        <w:pStyle w:val="a7"/>
        <w:rPr>
          <w:b/>
          <w:bCs/>
          <w:lang w:val="de-DE"/>
        </w:rPr>
      </w:pPr>
      <w:bookmarkStart w:id="295" w:name="_Ref536017822"/>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16</w:t>
      </w:r>
      <w:r w:rsidR="00A26C7F">
        <w:fldChar w:fldCharType="end"/>
      </w:r>
      <w:bookmarkEnd w:id="295"/>
      <w:r w:rsidRPr="004B0CFB">
        <w:rPr>
          <w:lang w:val="de-DE"/>
        </w:rPr>
        <w:t xml:space="preserve">  </w:t>
      </w:r>
      <w:r w:rsidRPr="004B0CFB">
        <w:rPr>
          <w:rFonts w:hint="eastAsia"/>
          <w:lang w:val="de-DE"/>
        </w:rPr>
        <w:t>am_hwconf_ep24cxx.h</w:t>
      </w:r>
      <w:r w:rsidRPr="009840B6">
        <w:rPr>
          <w:rFonts w:hint="eastAsia"/>
        </w:rPr>
        <w:t>文件更新</w:t>
      </w:r>
    </w:p>
    <w:p w14:paraId="011BA34B" w14:textId="77777777" w:rsidR="000D77BE" w:rsidRPr="004B0CFB" w:rsidRDefault="000D77BE" w:rsidP="000D77BE">
      <w:pPr>
        <w:pStyle w:val="a5"/>
      </w:pPr>
      <w:r w:rsidRPr="004B0CFB">
        <w:t>1</w:t>
      </w:r>
      <w:r w:rsidRPr="004B0CFB">
        <w:tab/>
        <w:t>#pragma once</w:t>
      </w:r>
    </w:p>
    <w:p w14:paraId="1C5433A3" w14:textId="77777777" w:rsidR="000D77BE" w:rsidRPr="004B0CFB" w:rsidRDefault="000D77BE" w:rsidP="000D77BE">
      <w:pPr>
        <w:pStyle w:val="a5"/>
      </w:pPr>
      <w:r w:rsidRPr="004B0CFB">
        <w:t>2</w:t>
      </w:r>
      <w:r w:rsidRPr="004B0CFB">
        <w:tab/>
        <w:t>#include "ametal.h"</w:t>
      </w:r>
    </w:p>
    <w:p w14:paraId="654DC151" w14:textId="77777777" w:rsidR="000D77BE" w:rsidRPr="004B0CFB" w:rsidRDefault="000D77BE" w:rsidP="000D77BE">
      <w:pPr>
        <w:pStyle w:val="a5"/>
      </w:pPr>
      <w:r w:rsidRPr="004B0CFB">
        <w:t>3</w:t>
      </w:r>
      <w:r w:rsidRPr="004B0CFB">
        <w:tab/>
        <w:t>#include "am_ep24cxx.h"</w:t>
      </w:r>
    </w:p>
    <w:p w14:paraId="72FE223E" w14:textId="77777777" w:rsidR="000D77BE" w:rsidRPr="004B0CFB" w:rsidRDefault="000D77BE" w:rsidP="000D77BE">
      <w:pPr>
        <w:pStyle w:val="a5"/>
      </w:pPr>
      <w:r w:rsidRPr="004B0CFB">
        <w:t>4</w:t>
      </w:r>
      <w:r w:rsidRPr="004B0CFB">
        <w:tab/>
      </w:r>
    </w:p>
    <w:p w14:paraId="1A749691" w14:textId="77777777" w:rsidR="000D77BE" w:rsidRPr="004B0CFB" w:rsidRDefault="000D77BE" w:rsidP="000D77BE">
      <w:pPr>
        <w:pStyle w:val="a5"/>
      </w:pPr>
      <w:r w:rsidRPr="004B0CFB">
        <w:t>5</w:t>
      </w:r>
      <w:r w:rsidRPr="004B0CFB">
        <w:tab/>
        <w:t>am_ep24cxx_handle_t am_fm24c02_inst_init(void);</w:t>
      </w:r>
    </w:p>
    <w:p w14:paraId="05C0FDD7" w14:textId="77777777" w:rsidR="000D77BE" w:rsidRDefault="000D77BE" w:rsidP="000D77BE">
      <w:pPr>
        <w:pStyle w:val="a5"/>
      </w:pPr>
      <w:r w:rsidRPr="004B0CFB">
        <w:t>6</w:t>
      </w:r>
      <w:r w:rsidRPr="004B0CFB">
        <w:tab/>
        <w:t>int am_fm24c02_nvram_inst_init(void);</w:t>
      </w:r>
    </w:p>
    <w:p w14:paraId="57D6C751" w14:textId="77777777" w:rsidR="000D77BE" w:rsidRDefault="000D77BE" w:rsidP="000D77BE">
      <w:pPr>
        <w:pStyle w:val="23"/>
        <w:spacing w:before="62" w:after="62"/>
        <w:rPr>
          <w:lang w:val="de-DE"/>
        </w:rPr>
      </w:pPr>
      <w:r>
        <w:rPr>
          <w:lang w:val="de-DE"/>
        </w:rPr>
        <w:t>后续只需要使用无参数的实例初始化函数</w:t>
      </w:r>
      <w:r>
        <w:rPr>
          <w:rFonts w:hint="eastAsia"/>
          <w:lang w:val="de-DE"/>
        </w:rPr>
        <w:t>，</w:t>
      </w:r>
      <w:r>
        <w:rPr>
          <w:lang w:val="de-DE"/>
        </w:rPr>
        <w:t>即可完成</w:t>
      </w:r>
      <w:r>
        <w:rPr>
          <w:lang w:val="de-DE"/>
        </w:rPr>
        <w:t>NVRAM</w:t>
      </w:r>
      <w:r>
        <w:rPr>
          <w:lang w:val="de-DE"/>
        </w:rPr>
        <w:t>设备初始化</w:t>
      </w:r>
      <w:r>
        <w:rPr>
          <w:rFonts w:hint="eastAsia"/>
          <w:lang w:val="de-DE"/>
        </w:rPr>
        <w:t>，</w:t>
      </w:r>
      <w:r>
        <w:rPr>
          <w:lang w:val="de-DE"/>
        </w:rPr>
        <w:t>将</w:t>
      </w:r>
      <w:r>
        <w:rPr>
          <w:lang w:val="de-DE"/>
        </w:rPr>
        <w:t>FM24C02</w:t>
      </w:r>
      <w:r>
        <w:rPr>
          <w:lang w:val="de-DE"/>
        </w:rPr>
        <w:t>初始化为名为</w:t>
      </w:r>
      <w:r>
        <w:rPr>
          <w:rFonts w:hint="eastAsia"/>
          <w:lang w:val="de-DE"/>
        </w:rPr>
        <w:t>“</w:t>
      </w:r>
      <w:r>
        <w:rPr>
          <w:rFonts w:hint="eastAsia"/>
          <w:lang w:val="de-DE"/>
        </w:rPr>
        <w:t>fm</w:t>
      </w:r>
      <w:r>
        <w:rPr>
          <w:lang w:val="de-DE"/>
        </w:rPr>
        <w:t>24c02</w:t>
      </w:r>
      <w:r>
        <w:rPr>
          <w:rFonts w:hint="eastAsia"/>
          <w:lang w:val="de-DE"/>
        </w:rPr>
        <w:t>”的</w:t>
      </w:r>
      <w:r>
        <w:rPr>
          <w:rFonts w:hint="eastAsia"/>
          <w:lang w:val="de-DE"/>
        </w:rPr>
        <w:t>NVRAM</w:t>
      </w:r>
      <w:r>
        <w:rPr>
          <w:rFonts w:hint="eastAsia"/>
          <w:lang w:val="de-DE"/>
        </w:rPr>
        <w:t>存储设备。即：</w:t>
      </w:r>
    </w:p>
    <w:p w14:paraId="65A960B0" w14:textId="77777777" w:rsidR="000D77BE" w:rsidRDefault="000D77BE" w:rsidP="000D77BE">
      <w:pPr>
        <w:pStyle w:val="a5"/>
      </w:pPr>
      <w:r>
        <w:t>am_fm24c02_nvram_inst_init();</w:t>
      </w:r>
    </w:p>
    <w:p w14:paraId="2DEF4037" w14:textId="77777777" w:rsidR="000D77BE" w:rsidRPr="006545BC" w:rsidRDefault="000D77BE" w:rsidP="000D77BE">
      <w:pPr>
        <w:pStyle w:val="40"/>
        <w:rPr>
          <w:rStyle w:val="420"/>
          <w:bCs/>
        </w:rPr>
      </w:pPr>
      <w:r w:rsidRPr="006545BC">
        <w:rPr>
          <w:rStyle w:val="420"/>
          <w:bCs/>
        </w:rPr>
        <w:t>存储段的定义</w:t>
      </w:r>
    </w:p>
    <w:p w14:paraId="4E7F569F" w14:textId="77777777" w:rsidR="000D77BE" w:rsidRDefault="000D77BE" w:rsidP="000D77BE">
      <w:pPr>
        <w:pStyle w:val="23"/>
        <w:spacing w:before="62" w:after="62"/>
        <w:rPr>
          <w:lang w:val="de-DE"/>
        </w:rPr>
      </w:pPr>
      <w:r>
        <w:rPr>
          <w:lang w:val="de-DE"/>
        </w:rPr>
        <w:t>NVRAM</w:t>
      </w:r>
      <w:r>
        <w:rPr>
          <w:lang w:val="de-DE"/>
        </w:rPr>
        <w:t>定义了存储段的概念</w:t>
      </w:r>
      <w:r>
        <w:rPr>
          <w:rFonts w:hint="eastAsia"/>
          <w:lang w:val="de-DE"/>
        </w:rPr>
        <w:t>，</w:t>
      </w:r>
      <w:r>
        <w:rPr>
          <w:lang w:val="de-DE"/>
        </w:rPr>
        <w:t>读写函数均对特定的存储段操作</w:t>
      </w:r>
      <w:r>
        <w:rPr>
          <w:rFonts w:hint="eastAsia"/>
          <w:lang w:val="de-DE"/>
        </w:rPr>
        <w:t>。</w:t>
      </w:r>
      <w:r>
        <w:rPr>
          <w:lang w:val="de-DE"/>
        </w:rPr>
        <w:t>NVRAM</w:t>
      </w:r>
      <w:r>
        <w:rPr>
          <w:lang w:val="de-DE"/>
        </w:rPr>
        <w:t>存储器可以被划分为单个或多个存储段</w:t>
      </w:r>
      <w:r>
        <w:rPr>
          <w:rFonts w:hint="eastAsia"/>
          <w:lang w:val="de-DE"/>
        </w:rPr>
        <w:t>。</w:t>
      </w:r>
      <w:r>
        <w:rPr>
          <w:lang w:val="de-DE"/>
        </w:rPr>
        <w:t>存储段的类型</w:t>
      </w:r>
      <w:r>
        <w:rPr>
          <w:lang w:val="de-DE"/>
        </w:rPr>
        <w:t>am_nvram_segment_t</w:t>
      </w:r>
      <w:r>
        <w:rPr>
          <w:lang w:val="de-DE"/>
        </w:rPr>
        <w:t>定义</w:t>
      </w:r>
      <w:r>
        <w:rPr>
          <w:rFonts w:hint="eastAsia"/>
          <w:lang w:val="de-DE"/>
        </w:rPr>
        <w:t>（</w:t>
      </w:r>
      <w:r>
        <w:rPr>
          <w:rFonts w:hint="eastAsia"/>
          <w:lang w:val="de-DE"/>
        </w:rPr>
        <w:t>am</w:t>
      </w:r>
      <w:r>
        <w:rPr>
          <w:lang w:val="de-DE"/>
        </w:rPr>
        <w:t>_nvram.h</w:t>
      </w:r>
      <w:r>
        <w:rPr>
          <w:rFonts w:hint="eastAsia"/>
          <w:lang w:val="de-DE"/>
        </w:rPr>
        <w:t>）如下：</w:t>
      </w:r>
    </w:p>
    <w:p w14:paraId="062AE709" w14:textId="77777777" w:rsidR="000D77BE" w:rsidRDefault="000D77BE" w:rsidP="000D77BE">
      <w:pPr>
        <w:pStyle w:val="a5"/>
      </w:pPr>
      <w:r>
        <w:t>typedef struct am_nvram_segment{</w:t>
      </w:r>
    </w:p>
    <w:p w14:paraId="36EDEC82" w14:textId="77777777" w:rsidR="000D77BE" w:rsidRDefault="000D77BE" w:rsidP="000D77BE">
      <w:pPr>
        <w:pStyle w:val="a5"/>
        <w:ind w:firstLine="420"/>
      </w:pPr>
      <w:r>
        <w:rPr>
          <w:rFonts w:hint="eastAsia"/>
        </w:rPr>
        <w:t xml:space="preserve">char </w:t>
      </w:r>
      <w:r>
        <w:tab/>
      </w:r>
      <w:r>
        <w:tab/>
      </w:r>
      <w:r>
        <w:rPr>
          <w:rFonts w:hint="eastAsia"/>
        </w:rPr>
        <w:t>*p_name;</w:t>
      </w:r>
      <w:r>
        <w:tab/>
      </w:r>
      <w:r>
        <w:tab/>
      </w:r>
      <w:r>
        <w:tab/>
      </w:r>
      <w:r>
        <w:rPr>
          <w:rFonts w:hint="eastAsia"/>
        </w:rPr>
        <w:t>//</w:t>
      </w:r>
      <w:r>
        <w:t>存储段名字</w:t>
      </w:r>
      <w:r>
        <w:rPr>
          <w:rFonts w:hint="eastAsia"/>
        </w:rPr>
        <w:t>，</w:t>
      </w:r>
      <w:r>
        <w:t>字符串</w:t>
      </w:r>
    </w:p>
    <w:p w14:paraId="6096FF75" w14:textId="77777777" w:rsidR="000D77BE" w:rsidRDefault="000D77BE" w:rsidP="000D77BE">
      <w:pPr>
        <w:pStyle w:val="a5"/>
        <w:ind w:firstLine="420"/>
      </w:pPr>
      <w:r>
        <w:t xml:space="preserve">int </w:t>
      </w:r>
      <w:r>
        <w:tab/>
      </w:r>
      <w:r>
        <w:tab/>
      </w:r>
      <w:r>
        <w:tab/>
        <w:t>unit;</w:t>
      </w:r>
      <w:r>
        <w:tab/>
      </w:r>
      <w:r>
        <w:tab/>
      </w:r>
      <w:r>
        <w:tab/>
        <w:t>//</w:t>
      </w:r>
      <w:r>
        <w:t>存储段单元号</w:t>
      </w:r>
      <w:r>
        <w:rPr>
          <w:rFonts w:hint="eastAsia"/>
        </w:rPr>
        <w:t>，</w:t>
      </w:r>
      <w:r>
        <w:t>区分多个名字相同的存储段</w:t>
      </w:r>
    </w:p>
    <w:p w14:paraId="1BD3093E" w14:textId="77777777" w:rsidR="000D77BE" w:rsidRDefault="000D77BE" w:rsidP="000D77BE">
      <w:pPr>
        <w:pStyle w:val="a5"/>
        <w:ind w:firstLine="420"/>
      </w:pPr>
      <w:r>
        <w:t>uint32_t</w:t>
      </w:r>
      <w:r>
        <w:tab/>
      </w:r>
      <w:r>
        <w:tab/>
        <w:t>seg_size;</w:t>
      </w:r>
      <w:r>
        <w:tab/>
      </w:r>
      <w:r>
        <w:tab/>
        <w:t>//</w:t>
      </w:r>
      <w:r>
        <w:t>存储的的大小</w:t>
      </w:r>
    </w:p>
    <w:p w14:paraId="0A164BEB" w14:textId="77777777" w:rsidR="000D77BE" w:rsidRDefault="000D77BE" w:rsidP="000D77BE">
      <w:pPr>
        <w:pStyle w:val="a5"/>
        <w:ind w:firstLine="420"/>
      </w:pPr>
      <w:r>
        <w:t xml:space="preserve">const char </w:t>
      </w:r>
      <w:r>
        <w:tab/>
        <w:t>*p_dev_name;</w:t>
      </w:r>
      <w:r>
        <w:tab/>
      </w:r>
      <w:r>
        <w:tab/>
        <w:t>//</w:t>
      </w:r>
      <w:r>
        <w:t>存储段所处的存储器设备名</w:t>
      </w:r>
    </w:p>
    <w:p w14:paraId="146B3949" w14:textId="77777777" w:rsidR="000D77BE" w:rsidRDefault="000D77BE" w:rsidP="000D77BE">
      <w:pPr>
        <w:pStyle w:val="a5"/>
      </w:pPr>
      <w:r>
        <w:t>}am_nvram_segment_t;</w:t>
      </w:r>
    </w:p>
    <w:p w14:paraId="708160DC" w14:textId="77777777" w:rsidR="000D77BE" w:rsidRDefault="000D77BE" w:rsidP="000D77BE">
      <w:pPr>
        <w:pStyle w:val="23"/>
        <w:spacing w:before="62" w:after="62"/>
        <w:rPr>
          <w:lang w:val="de-DE"/>
        </w:rPr>
      </w:pPr>
      <w:r>
        <w:rPr>
          <w:lang w:val="de-DE"/>
        </w:rPr>
        <w:t>存储段的名字</w:t>
      </w:r>
      <w:r>
        <w:rPr>
          <w:lang w:val="de-DE"/>
        </w:rPr>
        <w:t>p_name</w:t>
      </w:r>
      <w:r>
        <w:rPr>
          <w:lang w:val="de-DE"/>
        </w:rPr>
        <w:t>和单元号</w:t>
      </w:r>
      <w:r>
        <w:rPr>
          <w:lang w:val="de-DE"/>
        </w:rPr>
        <w:t>unit</w:t>
      </w:r>
      <w:r>
        <w:rPr>
          <w:lang w:val="de-DE"/>
        </w:rPr>
        <w:t>可以唯一确定一个存储段</w:t>
      </w:r>
      <w:r>
        <w:rPr>
          <w:rFonts w:hint="eastAsia"/>
          <w:lang w:val="de-DE"/>
        </w:rPr>
        <w:t>，</w:t>
      </w:r>
      <w:r>
        <w:rPr>
          <w:lang w:val="de-DE"/>
        </w:rPr>
        <w:t>当名字相同时</w:t>
      </w:r>
      <w:r>
        <w:rPr>
          <w:rFonts w:hint="eastAsia"/>
          <w:lang w:val="de-DE"/>
        </w:rPr>
        <w:t>，</w:t>
      </w:r>
      <w:r>
        <w:rPr>
          <w:lang w:val="de-DE"/>
        </w:rPr>
        <w:t>则使用单元号区分不同的存储段</w:t>
      </w:r>
      <w:r>
        <w:rPr>
          <w:rFonts w:hint="eastAsia"/>
          <w:lang w:val="de-DE"/>
        </w:rPr>
        <w:t>。</w:t>
      </w:r>
      <w:r>
        <w:rPr>
          <w:lang w:val="de-DE"/>
        </w:rPr>
        <w:t>存储段的名字使得每个存储段都被赋予了实际的意义</w:t>
      </w:r>
      <w:r>
        <w:rPr>
          <w:rFonts w:hint="eastAsia"/>
          <w:lang w:val="de-DE"/>
        </w:rPr>
        <w:t>，</w:t>
      </w:r>
      <w:r>
        <w:rPr>
          <w:lang w:val="de-DE"/>
        </w:rPr>
        <w:t>比如</w:t>
      </w:r>
      <w:r>
        <w:rPr>
          <w:rFonts w:hint="eastAsia"/>
          <w:lang w:val="de-DE"/>
        </w:rPr>
        <w:t>，</w:t>
      </w:r>
      <w:r>
        <w:rPr>
          <w:lang w:val="de-DE"/>
        </w:rPr>
        <w:t>名为</w:t>
      </w:r>
      <w:r>
        <w:rPr>
          <w:rFonts w:hint="eastAsia"/>
          <w:lang w:val="de-DE"/>
        </w:rPr>
        <w:t>“</w:t>
      </w:r>
      <w:r>
        <w:rPr>
          <w:rFonts w:hint="eastAsia"/>
          <w:lang w:val="de-DE"/>
        </w:rPr>
        <w:t>ip</w:t>
      </w:r>
      <w:r>
        <w:rPr>
          <w:rFonts w:hint="eastAsia"/>
          <w:lang w:val="de-DE"/>
        </w:rPr>
        <w:t>”的存储段表示保存</w:t>
      </w:r>
      <w:r>
        <w:rPr>
          <w:rFonts w:hint="eastAsia"/>
          <w:lang w:val="de-DE"/>
        </w:rPr>
        <w:t>IP</w:t>
      </w:r>
      <w:r>
        <w:rPr>
          <w:rFonts w:hint="eastAsia"/>
          <w:lang w:val="de-DE"/>
        </w:rPr>
        <w:t>地址的存储段，名为“</w:t>
      </w:r>
      <w:r>
        <w:rPr>
          <w:rFonts w:hint="eastAsia"/>
          <w:lang w:val="de-DE"/>
        </w:rPr>
        <w:t>temp</w:t>
      </w:r>
      <w:r>
        <w:rPr>
          <w:lang w:val="de-DE"/>
        </w:rPr>
        <w:t>_limit</w:t>
      </w:r>
      <w:r>
        <w:rPr>
          <w:rFonts w:hint="eastAsia"/>
          <w:lang w:val="de-DE"/>
        </w:rPr>
        <w:t>”的存储段表示保存温度上限值的存储段。</w:t>
      </w:r>
      <w:r>
        <w:rPr>
          <w:rFonts w:hint="eastAsia"/>
          <w:lang w:val="de-DE"/>
        </w:rPr>
        <w:t>seg</w:t>
      </w:r>
      <w:r>
        <w:rPr>
          <w:lang w:val="de-DE"/>
        </w:rPr>
        <w:t>_addr</w:t>
      </w:r>
      <w:r>
        <w:rPr>
          <w:lang w:val="de-DE"/>
        </w:rPr>
        <w:t>为该存储段在实际存储器中的起始地址</w:t>
      </w:r>
      <w:r>
        <w:rPr>
          <w:rFonts w:hint="eastAsia"/>
          <w:lang w:val="de-DE"/>
        </w:rPr>
        <w:t>，</w:t>
      </w:r>
      <w:r>
        <w:rPr>
          <w:lang w:val="de-DE"/>
        </w:rPr>
        <w:t>seg_size</w:t>
      </w:r>
      <w:r>
        <w:rPr>
          <w:lang w:val="de-DE"/>
        </w:rPr>
        <w:t>为该存储段的容量大小</w:t>
      </w:r>
      <w:r>
        <w:rPr>
          <w:rFonts w:hint="eastAsia"/>
          <w:lang w:val="de-DE"/>
        </w:rPr>
        <w:t>。</w:t>
      </w:r>
      <w:r>
        <w:rPr>
          <w:lang w:val="de-DE"/>
        </w:rPr>
        <w:t>p_dev_name</w:t>
      </w:r>
      <w:r>
        <w:rPr>
          <w:lang w:val="de-DE"/>
        </w:rPr>
        <w:t>表示该存储段对应的实际存储设备的名字</w:t>
      </w:r>
      <w:r>
        <w:rPr>
          <w:rFonts w:hint="eastAsia"/>
          <w:lang w:val="de-DE"/>
        </w:rPr>
        <w:t>。</w:t>
      </w:r>
    </w:p>
    <w:p w14:paraId="2E6DD2BB" w14:textId="77777777" w:rsidR="000D77BE" w:rsidRDefault="000D77BE" w:rsidP="000D77BE">
      <w:pPr>
        <w:pStyle w:val="23"/>
        <w:spacing w:before="62" w:after="62"/>
        <w:rPr>
          <w:lang w:val="de-DE"/>
        </w:rPr>
      </w:pPr>
      <w:r>
        <w:rPr>
          <w:lang w:val="de-DE"/>
        </w:rPr>
        <w:lastRenderedPageBreak/>
        <w:t>如需将存储段分配到</w:t>
      </w:r>
      <w:r>
        <w:rPr>
          <w:lang w:val="de-DE"/>
        </w:rPr>
        <w:t>FM24C02</w:t>
      </w:r>
      <w:r>
        <w:rPr>
          <w:lang w:val="de-DE"/>
        </w:rPr>
        <w:t>上</w:t>
      </w:r>
      <w:r>
        <w:rPr>
          <w:rFonts w:hint="eastAsia"/>
          <w:lang w:val="de-DE"/>
        </w:rPr>
        <w:t>，</w:t>
      </w:r>
      <w:r>
        <w:rPr>
          <w:lang w:val="de-DE"/>
        </w:rPr>
        <w:t>则需将存储段中的</w:t>
      </w:r>
      <w:r>
        <w:rPr>
          <w:rFonts w:hint="eastAsia"/>
          <w:lang w:val="de-DE"/>
        </w:rPr>
        <w:t>p</w:t>
      </w:r>
      <w:r>
        <w:rPr>
          <w:lang w:val="de-DE"/>
        </w:rPr>
        <w:t>_dev_name</w:t>
      </w:r>
      <w:r>
        <w:rPr>
          <w:lang w:val="de-DE"/>
        </w:rPr>
        <w:t>设定为</w:t>
      </w:r>
      <w:r>
        <w:rPr>
          <w:rFonts w:hint="eastAsia"/>
          <w:lang w:val="de-DE"/>
        </w:rPr>
        <w:t>“</w:t>
      </w:r>
      <w:r>
        <w:rPr>
          <w:rFonts w:hint="eastAsia"/>
          <w:lang w:val="de-DE"/>
        </w:rPr>
        <w:t>fm</w:t>
      </w:r>
      <w:r>
        <w:rPr>
          <w:lang w:val="de-DE"/>
        </w:rPr>
        <w:t>24c02</w:t>
      </w:r>
      <w:r>
        <w:rPr>
          <w:rFonts w:hint="eastAsia"/>
          <w:lang w:val="de-DE"/>
        </w:rPr>
        <w:t>”。后续针对该存储段的读写操作实际上就是对</w:t>
      </w:r>
      <w:r>
        <w:rPr>
          <w:rFonts w:hint="eastAsia"/>
          <w:lang w:val="de-DE"/>
        </w:rPr>
        <w:t>FM</w:t>
      </w:r>
      <w:r>
        <w:rPr>
          <w:lang w:val="de-DE"/>
        </w:rPr>
        <w:t>24C</w:t>
      </w:r>
      <w:r>
        <w:rPr>
          <w:rFonts w:hint="eastAsia"/>
          <w:lang w:val="de-DE"/>
        </w:rPr>
        <w:t>02</w:t>
      </w:r>
      <w:r>
        <w:rPr>
          <w:rFonts w:hint="eastAsia"/>
          <w:lang w:val="de-DE"/>
        </w:rPr>
        <w:t>进行读写操作。为了方便管理，所有存储段统一定义在</w:t>
      </w:r>
      <w:r>
        <w:rPr>
          <w:rFonts w:hint="eastAsia"/>
          <w:lang w:val="de-DE"/>
        </w:rPr>
        <w:t>am</w:t>
      </w:r>
      <w:r>
        <w:rPr>
          <w:lang w:val="de-DE"/>
        </w:rPr>
        <w:t>_nvram_cfg.c</w:t>
      </w:r>
      <w:r>
        <w:rPr>
          <w:lang w:val="de-DE"/>
        </w:rPr>
        <w:t>文件中</w:t>
      </w:r>
      <w:r>
        <w:rPr>
          <w:rFonts w:hint="eastAsia"/>
          <w:lang w:val="de-DE"/>
        </w:rPr>
        <w:t>，</w:t>
      </w:r>
      <w:r>
        <w:rPr>
          <w:lang w:val="de-DE"/>
        </w:rPr>
        <w:t>默认情况下存储段为空</w:t>
      </w:r>
      <w:r>
        <w:rPr>
          <w:rFonts w:hint="eastAsia"/>
          <w:lang w:val="de-DE"/>
        </w:rPr>
        <w:t>，</w:t>
      </w:r>
      <w:r>
        <w:rPr>
          <w:lang w:val="de-DE"/>
        </w:rPr>
        <w:t>其定义为</w:t>
      </w:r>
      <w:r>
        <w:rPr>
          <w:rFonts w:hint="eastAsia"/>
          <w:lang w:val="de-DE"/>
        </w:rPr>
        <w:t>：</w:t>
      </w:r>
    </w:p>
    <w:p w14:paraId="463A1EAF" w14:textId="77777777" w:rsidR="000D77BE" w:rsidRDefault="000D77BE" w:rsidP="000D77BE">
      <w:pPr>
        <w:pStyle w:val="a5"/>
      </w:pPr>
      <w:r>
        <w:t>static const am</w:t>
      </w:r>
      <w:r>
        <w:rPr>
          <w:rFonts w:hint="eastAsia"/>
        </w:rPr>
        <w:t>_nvram_segment_t __g_nvram_segs[]={</w:t>
      </w:r>
    </w:p>
    <w:p w14:paraId="3EB7F5BE" w14:textId="3D016A52" w:rsidR="000D77BE" w:rsidRDefault="000D77BE" w:rsidP="000D77BE">
      <w:pPr>
        <w:pStyle w:val="a5"/>
        <w:ind w:firstLine="420"/>
      </w:pPr>
      <w:r>
        <w:rPr>
          <w:rFonts w:hint="eastAsia"/>
        </w:rPr>
        <w:t>{</w:t>
      </w:r>
      <w:r>
        <w:t>NULL,0,0,0,NULL</w:t>
      </w:r>
      <w:r>
        <w:rPr>
          <w:rFonts w:hint="eastAsia"/>
        </w:rPr>
        <w:t>}</w:t>
      </w:r>
      <w:r>
        <w:tab/>
      </w:r>
      <w:r>
        <w:tab/>
      </w:r>
      <w:r>
        <w:tab/>
      </w:r>
      <w:r>
        <w:tab/>
        <w:t>//</w:t>
      </w:r>
      <w:r>
        <w:t>空存储段</w:t>
      </w:r>
      <w:r>
        <w:rPr>
          <w:rFonts w:hint="eastAsia"/>
        </w:rPr>
        <w:t>，</w:t>
      </w:r>
      <w:r>
        <w:t>必须保留</w:t>
      </w:r>
    </w:p>
    <w:p w14:paraId="325B4F85" w14:textId="77777777" w:rsidR="000D77BE" w:rsidRDefault="000D77BE" w:rsidP="000D77BE">
      <w:pPr>
        <w:pStyle w:val="a5"/>
      </w:pPr>
      <w:r>
        <w:rPr>
          <w:rFonts w:hint="eastAsia"/>
        </w:rPr>
        <w:t>}</w:t>
      </w:r>
      <w:r>
        <w:t>;</w:t>
      </w:r>
    </w:p>
    <w:p w14:paraId="74065E74" w14:textId="77777777" w:rsidR="000D77BE" w:rsidRDefault="000D77BE" w:rsidP="000D77BE">
      <w:pPr>
        <w:pStyle w:val="23"/>
        <w:spacing w:before="62" w:after="62"/>
        <w:rPr>
          <w:lang w:val="de-DE"/>
        </w:rPr>
      </w:pPr>
      <w:r>
        <w:rPr>
          <w:lang w:val="de-DE"/>
        </w:rPr>
        <w:t>在具有</w:t>
      </w:r>
      <w:r>
        <w:rPr>
          <w:lang w:val="de-DE"/>
        </w:rPr>
        <w:t>FM24C02</w:t>
      </w:r>
      <w:r>
        <w:rPr>
          <w:lang w:val="de-DE"/>
        </w:rPr>
        <w:t>存储设备后</w:t>
      </w:r>
      <w:r>
        <w:rPr>
          <w:rFonts w:hint="eastAsia"/>
          <w:lang w:val="de-DE"/>
        </w:rPr>
        <w:t>，</w:t>
      </w:r>
      <w:r>
        <w:rPr>
          <w:lang w:val="de-DE"/>
        </w:rPr>
        <w:t>即可新增一些段的定义</w:t>
      </w:r>
      <w:r>
        <w:rPr>
          <w:rFonts w:hint="eastAsia"/>
          <w:lang w:val="de-DE"/>
        </w:rPr>
        <w:t>，</w:t>
      </w:r>
      <w:r>
        <w:rPr>
          <w:lang w:val="de-DE"/>
        </w:rPr>
        <w:t>如应用程序需要使用</w:t>
      </w:r>
      <w:r>
        <w:rPr>
          <w:rFonts w:hint="eastAsia"/>
          <w:lang w:val="de-DE"/>
        </w:rPr>
        <w:t>4</w:t>
      </w:r>
      <w:r>
        <w:rPr>
          <w:rFonts w:hint="eastAsia"/>
          <w:lang w:val="de-DE"/>
        </w:rPr>
        <w:t>个存储段分别存储</w:t>
      </w:r>
      <w:r>
        <w:rPr>
          <w:rFonts w:hint="eastAsia"/>
          <w:lang w:val="de-DE"/>
        </w:rPr>
        <w:t>2</w:t>
      </w:r>
      <w:r>
        <w:rPr>
          <w:rFonts w:hint="eastAsia"/>
          <w:lang w:val="de-DE"/>
        </w:rPr>
        <w:t>个</w:t>
      </w:r>
      <w:r>
        <w:rPr>
          <w:rFonts w:hint="eastAsia"/>
          <w:lang w:val="de-DE"/>
        </w:rPr>
        <w:t>IP</w:t>
      </w:r>
      <w:r>
        <w:rPr>
          <w:rFonts w:hint="eastAsia"/>
          <w:lang w:val="de-DE"/>
        </w:rPr>
        <w:t>地址（</w:t>
      </w:r>
      <w:r>
        <w:rPr>
          <w:rFonts w:hint="eastAsia"/>
          <w:lang w:val="de-DE"/>
        </w:rPr>
        <w:t>4</w:t>
      </w:r>
      <w:r>
        <w:rPr>
          <w:rFonts w:hint="eastAsia"/>
          <w:lang w:val="de-DE"/>
        </w:rPr>
        <w:t>字节</w:t>
      </w:r>
      <w:r>
        <w:rPr>
          <w:rFonts w:hint="eastAsia"/>
          <w:lang w:val="de-DE"/>
        </w:rPr>
        <w:t>x</w:t>
      </w:r>
      <w:r>
        <w:rPr>
          <w:lang w:val="de-DE"/>
        </w:rPr>
        <w:t>2</w:t>
      </w:r>
      <w:r>
        <w:rPr>
          <w:rFonts w:hint="eastAsia"/>
          <w:lang w:val="de-DE"/>
        </w:rPr>
        <w:t>）、温度上限值（</w:t>
      </w:r>
      <w:r>
        <w:rPr>
          <w:rFonts w:hint="eastAsia"/>
          <w:lang w:val="de-DE"/>
        </w:rPr>
        <w:t>4</w:t>
      </w:r>
      <w:r>
        <w:rPr>
          <w:rFonts w:hint="eastAsia"/>
          <w:lang w:val="de-DE"/>
        </w:rPr>
        <w:t>字节）、和系统系统（</w:t>
      </w:r>
      <w:r>
        <w:rPr>
          <w:rFonts w:hint="eastAsia"/>
          <w:lang w:val="de-DE"/>
        </w:rPr>
        <w:t>50</w:t>
      </w:r>
      <w:r>
        <w:rPr>
          <w:rFonts w:hint="eastAsia"/>
          <w:lang w:val="de-DE"/>
        </w:rPr>
        <w:t>字节），对应的存储段列表（存储段信息的数组）定义如下：</w:t>
      </w:r>
    </w:p>
    <w:p w14:paraId="336290BC" w14:textId="77777777" w:rsidR="000D77BE" w:rsidRPr="004F51BE" w:rsidRDefault="000D77BE" w:rsidP="000D77BE">
      <w:pPr>
        <w:pStyle w:val="a5"/>
      </w:pPr>
      <w:r w:rsidRPr="004F51BE">
        <w:t>static const am_nvram_segment_t __g_nvram_segs[] = {</w:t>
      </w:r>
    </w:p>
    <w:p w14:paraId="67575B3B" w14:textId="77777777" w:rsidR="000D77BE" w:rsidRPr="004F51BE" w:rsidRDefault="000D77BE" w:rsidP="000D77BE">
      <w:pPr>
        <w:pStyle w:val="a5"/>
      </w:pPr>
      <w:r w:rsidRPr="004F51BE">
        <w:rPr>
          <w:rFonts w:hint="eastAsia"/>
        </w:rPr>
        <w:tab/>
        <w:t>{"ip", 0, 0, 4, "fm24c02"},</w:t>
      </w:r>
      <w:r w:rsidRPr="004F51BE">
        <w:rPr>
          <w:rFonts w:hint="eastAsia"/>
        </w:rPr>
        <w:tab/>
      </w:r>
      <w:r w:rsidRPr="004F51BE">
        <w:rPr>
          <w:rFonts w:hint="eastAsia"/>
        </w:rPr>
        <w:tab/>
      </w:r>
      <w:r>
        <w:tab/>
      </w:r>
      <w:r w:rsidRPr="004F51BE">
        <w:rPr>
          <w:rFonts w:hint="eastAsia"/>
        </w:rPr>
        <w:t>//IP</w:t>
      </w:r>
      <w:r w:rsidRPr="004F51BE">
        <w:rPr>
          <w:rFonts w:hint="eastAsia"/>
        </w:rPr>
        <w:t>地址存储段</w:t>
      </w:r>
      <w:r w:rsidRPr="004F51BE">
        <w:rPr>
          <w:rFonts w:hint="eastAsia"/>
        </w:rPr>
        <w:t>0</w:t>
      </w:r>
      <w:r w:rsidRPr="004F51BE">
        <w:rPr>
          <w:rFonts w:hint="eastAsia"/>
        </w:rPr>
        <w:t>，起始地址</w:t>
      </w:r>
      <w:r w:rsidRPr="004F51BE">
        <w:rPr>
          <w:rFonts w:hint="eastAsia"/>
        </w:rPr>
        <w:t>0</w:t>
      </w:r>
      <w:r w:rsidRPr="004F51BE">
        <w:rPr>
          <w:rFonts w:hint="eastAsia"/>
        </w:rPr>
        <w:t>，长度</w:t>
      </w:r>
      <w:r w:rsidRPr="004F51BE">
        <w:rPr>
          <w:rFonts w:hint="eastAsia"/>
        </w:rPr>
        <w:t>4</w:t>
      </w:r>
      <w:r w:rsidRPr="004F51BE">
        <w:rPr>
          <w:rFonts w:hint="eastAsia"/>
        </w:rPr>
        <w:t>，存储地址：</w:t>
      </w:r>
      <w:r w:rsidRPr="004F51BE">
        <w:rPr>
          <w:rFonts w:hint="eastAsia"/>
        </w:rPr>
        <w:t>0~3</w:t>
      </w:r>
    </w:p>
    <w:p w14:paraId="1D53C598" w14:textId="77777777" w:rsidR="000D77BE" w:rsidRPr="004F51BE" w:rsidRDefault="000D77BE" w:rsidP="000D77BE">
      <w:pPr>
        <w:pStyle w:val="a5"/>
      </w:pPr>
      <w:r w:rsidRPr="004F51BE">
        <w:rPr>
          <w:rFonts w:hint="eastAsia"/>
        </w:rPr>
        <w:tab/>
        <w:t>{"ip", 1, 4, 4, "fm24c02"},</w:t>
      </w:r>
      <w:r w:rsidRPr="004F51BE">
        <w:rPr>
          <w:rFonts w:hint="eastAsia"/>
        </w:rPr>
        <w:tab/>
      </w:r>
      <w:r w:rsidRPr="004F51BE">
        <w:rPr>
          <w:rFonts w:hint="eastAsia"/>
        </w:rPr>
        <w:tab/>
      </w:r>
      <w:r>
        <w:tab/>
      </w:r>
      <w:r w:rsidRPr="004F51BE">
        <w:rPr>
          <w:rFonts w:hint="eastAsia"/>
        </w:rPr>
        <w:t>//IP</w:t>
      </w:r>
      <w:r w:rsidRPr="004F51BE">
        <w:rPr>
          <w:rFonts w:hint="eastAsia"/>
        </w:rPr>
        <w:t>地址存储段</w:t>
      </w:r>
      <w:r w:rsidRPr="004F51BE">
        <w:rPr>
          <w:rFonts w:hint="eastAsia"/>
        </w:rPr>
        <w:t>1</w:t>
      </w:r>
      <w:r w:rsidRPr="004F51BE">
        <w:rPr>
          <w:rFonts w:hint="eastAsia"/>
        </w:rPr>
        <w:t>，起始地址</w:t>
      </w:r>
      <w:r w:rsidRPr="004F51BE">
        <w:rPr>
          <w:rFonts w:hint="eastAsia"/>
        </w:rPr>
        <w:t>4</w:t>
      </w:r>
      <w:r w:rsidRPr="004F51BE">
        <w:rPr>
          <w:rFonts w:hint="eastAsia"/>
        </w:rPr>
        <w:t>，长度</w:t>
      </w:r>
      <w:r w:rsidRPr="004F51BE">
        <w:rPr>
          <w:rFonts w:hint="eastAsia"/>
        </w:rPr>
        <w:t>4</w:t>
      </w:r>
      <w:r w:rsidRPr="004F51BE">
        <w:rPr>
          <w:rFonts w:hint="eastAsia"/>
        </w:rPr>
        <w:t>，存储地址：</w:t>
      </w:r>
      <w:r w:rsidRPr="004F51BE">
        <w:rPr>
          <w:rFonts w:hint="eastAsia"/>
        </w:rPr>
        <w:t>4~7</w:t>
      </w:r>
    </w:p>
    <w:p w14:paraId="31D025EC" w14:textId="77777777" w:rsidR="000D77BE" w:rsidRPr="004F51BE" w:rsidRDefault="000D77BE" w:rsidP="000D77BE">
      <w:pPr>
        <w:pStyle w:val="a5"/>
      </w:pPr>
      <w:r w:rsidRPr="004F51BE">
        <w:rPr>
          <w:rFonts w:hint="eastAsia"/>
        </w:rPr>
        <w:tab/>
        <w:t>{"temp_limit",</w:t>
      </w:r>
      <w:r>
        <w:t xml:space="preserve"> </w:t>
      </w:r>
      <w:r w:rsidRPr="004F51BE">
        <w:rPr>
          <w:rFonts w:hint="eastAsia"/>
        </w:rPr>
        <w:t>0,</w:t>
      </w:r>
      <w:r>
        <w:t xml:space="preserve"> </w:t>
      </w:r>
      <w:r w:rsidRPr="004F51BE">
        <w:rPr>
          <w:rFonts w:hint="eastAsia"/>
        </w:rPr>
        <w:t>8,</w:t>
      </w:r>
      <w:r>
        <w:t xml:space="preserve"> </w:t>
      </w:r>
      <w:r w:rsidRPr="004F51BE">
        <w:rPr>
          <w:rFonts w:hint="eastAsia"/>
        </w:rPr>
        <w:t>4,</w:t>
      </w:r>
      <w:r>
        <w:t xml:space="preserve"> </w:t>
      </w:r>
      <w:r w:rsidRPr="004F51BE">
        <w:rPr>
          <w:rFonts w:hint="eastAsia"/>
        </w:rPr>
        <w:t>"fm24c02"},</w:t>
      </w:r>
      <w:r w:rsidRPr="004F51BE">
        <w:rPr>
          <w:rFonts w:hint="eastAsia"/>
        </w:rPr>
        <w:tab/>
        <w:t>//</w:t>
      </w:r>
      <w:r w:rsidRPr="004F51BE">
        <w:rPr>
          <w:rFonts w:hint="eastAsia"/>
        </w:rPr>
        <w:t>温度上限值存储段，起始地址</w:t>
      </w:r>
      <w:r w:rsidRPr="004F51BE">
        <w:rPr>
          <w:rFonts w:hint="eastAsia"/>
        </w:rPr>
        <w:t>8</w:t>
      </w:r>
      <w:r w:rsidRPr="004F51BE">
        <w:rPr>
          <w:rFonts w:hint="eastAsia"/>
        </w:rPr>
        <w:t>，长度</w:t>
      </w:r>
      <w:r w:rsidRPr="004F51BE">
        <w:rPr>
          <w:rFonts w:hint="eastAsia"/>
        </w:rPr>
        <w:t>4</w:t>
      </w:r>
      <w:r w:rsidRPr="004F51BE">
        <w:rPr>
          <w:rFonts w:hint="eastAsia"/>
        </w:rPr>
        <w:t>，存储地址：</w:t>
      </w:r>
      <w:r w:rsidRPr="004F51BE">
        <w:rPr>
          <w:rFonts w:hint="eastAsia"/>
        </w:rPr>
        <w:t>8~11</w:t>
      </w:r>
    </w:p>
    <w:p w14:paraId="194B9013" w14:textId="77777777" w:rsidR="000D77BE" w:rsidRPr="004F51BE" w:rsidRDefault="000D77BE" w:rsidP="000D77BE">
      <w:pPr>
        <w:pStyle w:val="a5"/>
      </w:pPr>
      <w:r w:rsidRPr="004F51BE">
        <w:rPr>
          <w:rFonts w:hint="eastAsia"/>
        </w:rPr>
        <w:tab/>
        <w:t>{"system",</w:t>
      </w:r>
      <w:r>
        <w:t xml:space="preserve"> </w:t>
      </w:r>
      <w:r w:rsidRPr="004F51BE">
        <w:rPr>
          <w:rFonts w:hint="eastAsia"/>
        </w:rPr>
        <w:t>0,</w:t>
      </w:r>
      <w:r>
        <w:t xml:space="preserve"> </w:t>
      </w:r>
      <w:r w:rsidRPr="004F51BE">
        <w:rPr>
          <w:rFonts w:hint="eastAsia"/>
        </w:rPr>
        <w:t>12,</w:t>
      </w:r>
      <w:r>
        <w:t xml:space="preserve"> </w:t>
      </w:r>
      <w:r w:rsidRPr="004F51BE">
        <w:rPr>
          <w:rFonts w:hint="eastAsia"/>
        </w:rPr>
        <w:t>50,</w:t>
      </w:r>
      <w:r>
        <w:t xml:space="preserve"> </w:t>
      </w:r>
      <w:r w:rsidRPr="004F51BE">
        <w:rPr>
          <w:rFonts w:hint="eastAsia"/>
        </w:rPr>
        <w:t>"fm24c02"},</w:t>
      </w:r>
      <w:r w:rsidRPr="004F51BE">
        <w:rPr>
          <w:rFonts w:hint="eastAsia"/>
        </w:rPr>
        <w:tab/>
      </w:r>
      <w:r>
        <w:tab/>
      </w:r>
      <w:r w:rsidRPr="004F51BE">
        <w:rPr>
          <w:rFonts w:hint="eastAsia"/>
        </w:rPr>
        <w:t>//</w:t>
      </w:r>
      <w:r w:rsidRPr="004F51BE">
        <w:rPr>
          <w:rFonts w:hint="eastAsia"/>
        </w:rPr>
        <w:t>系统参数存储段，起始地址</w:t>
      </w:r>
      <w:r w:rsidRPr="004F51BE">
        <w:rPr>
          <w:rFonts w:hint="eastAsia"/>
        </w:rPr>
        <w:t>12</w:t>
      </w:r>
      <w:r w:rsidRPr="004F51BE">
        <w:rPr>
          <w:rFonts w:hint="eastAsia"/>
        </w:rPr>
        <w:t>，长度</w:t>
      </w:r>
      <w:r w:rsidRPr="004F51BE">
        <w:rPr>
          <w:rFonts w:hint="eastAsia"/>
        </w:rPr>
        <w:t>50</w:t>
      </w:r>
      <w:r w:rsidRPr="004F51BE">
        <w:rPr>
          <w:rFonts w:hint="eastAsia"/>
        </w:rPr>
        <w:t>，存储地址：</w:t>
      </w:r>
      <w:r w:rsidRPr="004F51BE">
        <w:rPr>
          <w:rFonts w:hint="eastAsia"/>
        </w:rPr>
        <w:t>12~61</w:t>
      </w:r>
    </w:p>
    <w:p w14:paraId="02E2EB5E" w14:textId="77777777" w:rsidR="000D77BE" w:rsidRPr="004F51BE" w:rsidRDefault="000D77BE" w:rsidP="000D77BE">
      <w:pPr>
        <w:pStyle w:val="a5"/>
      </w:pPr>
      <w:r w:rsidRPr="004F51BE">
        <w:rPr>
          <w:rFonts w:hint="eastAsia"/>
        </w:rPr>
        <w:tab/>
        <w:t>{"test", 0, 62, 194, "fm24c02"},</w:t>
      </w:r>
      <w:r>
        <w:tab/>
      </w:r>
      <w:r>
        <w:tab/>
      </w:r>
      <w:r w:rsidRPr="004F51BE">
        <w:rPr>
          <w:rFonts w:hint="eastAsia"/>
        </w:rPr>
        <w:t>//</w:t>
      </w:r>
      <w:r w:rsidRPr="004F51BE">
        <w:rPr>
          <w:rFonts w:hint="eastAsia"/>
        </w:rPr>
        <w:t>用于测试。起始地址</w:t>
      </w:r>
      <w:r w:rsidRPr="004F51BE">
        <w:rPr>
          <w:rFonts w:hint="eastAsia"/>
        </w:rPr>
        <w:t>62</w:t>
      </w:r>
      <w:r w:rsidRPr="004F51BE">
        <w:rPr>
          <w:rFonts w:hint="eastAsia"/>
        </w:rPr>
        <w:t>，长度</w:t>
      </w:r>
      <w:r w:rsidRPr="004F51BE">
        <w:rPr>
          <w:rFonts w:hint="eastAsia"/>
        </w:rPr>
        <w:t>194</w:t>
      </w:r>
      <w:r w:rsidRPr="004F51BE">
        <w:rPr>
          <w:rFonts w:hint="eastAsia"/>
        </w:rPr>
        <w:t>，存储地址：</w:t>
      </w:r>
      <w:r w:rsidRPr="004F51BE">
        <w:rPr>
          <w:rFonts w:hint="eastAsia"/>
        </w:rPr>
        <w:t>62~255</w:t>
      </w:r>
    </w:p>
    <w:p w14:paraId="566C2D0B" w14:textId="77777777" w:rsidR="000D77BE" w:rsidRPr="004F51BE" w:rsidRDefault="000D77BE" w:rsidP="000D77BE">
      <w:pPr>
        <w:pStyle w:val="a5"/>
      </w:pPr>
      <w:r>
        <w:rPr>
          <w:rFonts w:hint="eastAsia"/>
        </w:rPr>
        <w:tab/>
        <w:t>{NULL,</w:t>
      </w:r>
      <w:r>
        <w:t xml:space="preserve"> </w:t>
      </w:r>
      <w:r>
        <w:rPr>
          <w:rFonts w:hint="eastAsia"/>
        </w:rPr>
        <w:t>0,</w:t>
      </w:r>
      <w:r>
        <w:t xml:space="preserve"> </w:t>
      </w:r>
      <w:r>
        <w:rPr>
          <w:rFonts w:hint="eastAsia"/>
        </w:rPr>
        <w:t>0,</w:t>
      </w:r>
      <w:r>
        <w:t xml:space="preserve"> </w:t>
      </w:r>
      <w:r>
        <w:rPr>
          <w:rFonts w:hint="eastAsia"/>
        </w:rPr>
        <w:t>0,</w:t>
      </w:r>
      <w:r>
        <w:t xml:space="preserve"> </w:t>
      </w:r>
      <w:r>
        <w:rPr>
          <w:rFonts w:hint="eastAsia"/>
        </w:rPr>
        <w:t>NULL}</w:t>
      </w:r>
      <w:r>
        <w:rPr>
          <w:rFonts w:hint="eastAsia"/>
        </w:rPr>
        <w:tab/>
      </w:r>
      <w:r>
        <w:rPr>
          <w:rFonts w:hint="eastAsia"/>
        </w:rPr>
        <w:tab/>
      </w:r>
      <w:r>
        <w:rPr>
          <w:rFonts w:hint="eastAsia"/>
        </w:rPr>
        <w:tab/>
      </w:r>
      <w:r w:rsidRPr="004F51BE">
        <w:rPr>
          <w:rFonts w:hint="eastAsia"/>
        </w:rPr>
        <w:t>//</w:t>
      </w:r>
      <w:r w:rsidRPr="004F51BE">
        <w:rPr>
          <w:rFonts w:hint="eastAsia"/>
        </w:rPr>
        <w:t>空存储段，必须保留</w:t>
      </w:r>
    </w:p>
    <w:p w14:paraId="0F08EC2C" w14:textId="77777777" w:rsidR="000D77BE" w:rsidRDefault="000D77BE" w:rsidP="000D77BE">
      <w:pPr>
        <w:pStyle w:val="a5"/>
        <w:rPr>
          <w:rFonts w:ascii="Arial" w:eastAsia="黑体" w:hAnsi="Arial"/>
          <w:b/>
          <w:bCs/>
        </w:rPr>
      </w:pPr>
      <w:r w:rsidRPr="004F51BE">
        <w:t>};</w:t>
      </w:r>
    </w:p>
    <w:p w14:paraId="6459110D" w14:textId="77777777" w:rsidR="000D77BE" w:rsidRDefault="000D77BE" w:rsidP="000D77BE">
      <w:pPr>
        <w:pStyle w:val="23"/>
        <w:spacing w:before="62" w:after="62"/>
        <w:rPr>
          <w:lang w:val="de-DE"/>
        </w:rPr>
      </w:pPr>
      <w:r>
        <w:rPr>
          <w:lang w:val="de-DE"/>
        </w:rPr>
        <w:t>为了使存储段生效</w:t>
      </w:r>
      <w:r>
        <w:rPr>
          <w:rFonts w:hint="eastAsia"/>
          <w:lang w:val="de-DE"/>
        </w:rPr>
        <w:t>，</w:t>
      </w:r>
      <w:r>
        <w:rPr>
          <w:lang w:val="de-DE"/>
        </w:rPr>
        <w:t>必须在系统启动时调用</w:t>
      </w:r>
      <w:r>
        <w:rPr>
          <w:lang w:val="de-DE"/>
        </w:rPr>
        <w:t>am_nvram_inst_init()</w:t>
      </w:r>
      <w:r>
        <w:rPr>
          <w:lang w:val="de-DE"/>
        </w:rPr>
        <w:t>函数</w:t>
      </w:r>
      <w:r>
        <w:rPr>
          <w:rFonts w:hint="eastAsia"/>
          <w:lang w:val="de-DE"/>
        </w:rPr>
        <w:t>(</w:t>
      </w:r>
      <w:r>
        <w:rPr>
          <w:lang w:val="de-DE"/>
        </w:rPr>
        <w:t>am_nvram_cfg.h</w:t>
      </w:r>
      <w:r>
        <w:rPr>
          <w:rFonts w:hint="eastAsia"/>
          <w:lang w:val="de-DE"/>
        </w:rPr>
        <w:t>)</w:t>
      </w:r>
      <w:r>
        <w:rPr>
          <w:lang w:val="de-DE"/>
        </w:rPr>
        <w:t>,</w:t>
      </w:r>
      <w:r>
        <w:rPr>
          <w:lang w:val="de-DE"/>
        </w:rPr>
        <w:t>其函数原型为</w:t>
      </w:r>
      <w:r>
        <w:rPr>
          <w:rFonts w:hint="eastAsia"/>
          <w:lang w:val="de-DE"/>
        </w:rPr>
        <w:t>：</w:t>
      </w:r>
    </w:p>
    <w:p w14:paraId="47EFFAFC" w14:textId="77777777" w:rsidR="000D77BE" w:rsidRDefault="000D77BE" w:rsidP="000D77BE">
      <w:pPr>
        <w:pStyle w:val="a5"/>
      </w:pPr>
      <w:r>
        <w:t>void am_nvram_inst_init(void);</w:t>
      </w:r>
    </w:p>
    <w:p w14:paraId="5C7C7887" w14:textId="77777777" w:rsidR="000D77BE" w:rsidRDefault="000D77BE" w:rsidP="000D77BE">
      <w:pPr>
        <w:pStyle w:val="23"/>
        <w:spacing w:before="62" w:after="62"/>
        <w:rPr>
          <w:lang w:val="de-DE"/>
        </w:rPr>
      </w:pPr>
      <w:r>
        <w:rPr>
          <w:rFonts w:hint="eastAsia"/>
          <w:lang w:val="de-DE"/>
        </w:rPr>
        <w:t>该函数往往在板级初始化函数中调用，可以通过工程配置文件（</w:t>
      </w:r>
      <w:r>
        <w:rPr>
          <w:rFonts w:hint="eastAsia"/>
          <w:lang w:val="de-DE"/>
        </w:rPr>
        <w:t>am</w:t>
      </w:r>
      <w:r>
        <w:rPr>
          <w:lang w:val="de-DE"/>
        </w:rPr>
        <w:t>_prj_config.h</w:t>
      </w:r>
      <w:r>
        <w:rPr>
          <w:rFonts w:hint="eastAsia"/>
          <w:lang w:val="de-DE"/>
        </w:rPr>
        <w:t>）中的</w:t>
      </w:r>
      <w:r>
        <w:rPr>
          <w:rFonts w:hint="eastAsia"/>
          <w:lang w:val="de-DE"/>
        </w:rPr>
        <w:t>AM_CFG_NVRAM_ENABLE</w:t>
      </w:r>
      <w:r>
        <w:rPr>
          <w:rFonts w:hint="eastAsia"/>
          <w:lang w:val="de-DE"/>
        </w:rPr>
        <w:t>宏对其进行裁剪，详见</w:t>
      </w:r>
      <w:r>
        <w:rPr>
          <w:lang w:val="de-DE"/>
        </w:rPr>
        <w:fldChar w:fldCharType="begin"/>
      </w:r>
      <w:r>
        <w:rPr>
          <w:lang w:val="de-DE"/>
        </w:rPr>
        <w:instrText xml:space="preserve"> REF _Ref535998455 \h  \* MERGEFORMAT </w:instrText>
      </w:r>
      <w:r>
        <w:rPr>
          <w:lang w:val="de-DE"/>
        </w:rPr>
      </w:r>
      <w:r>
        <w:rPr>
          <w:lang w:val="de-DE"/>
        </w:rPr>
        <w:fldChar w:fldCharType="separate"/>
      </w:r>
      <w:r w:rsidR="00B93B10">
        <w:rPr>
          <w:rFonts w:hint="eastAsia"/>
        </w:rPr>
        <w:t>程序清单</w:t>
      </w:r>
      <w:r w:rsidR="00B93B10" w:rsidRPr="00B93B10">
        <w:rPr>
          <w:lang w:val="de-DE"/>
        </w:rPr>
        <w:t>5.17</w:t>
      </w:r>
      <w:r>
        <w:rPr>
          <w:lang w:val="de-DE"/>
        </w:rPr>
        <w:fldChar w:fldCharType="end"/>
      </w:r>
      <w:r>
        <w:rPr>
          <w:rFonts w:hint="eastAsia"/>
          <w:lang w:val="de-DE"/>
        </w:rPr>
        <w:t>。</w:t>
      </w:r>
    </w:p>
    <w:p w14:paraId="2E28AADC" w14:textId="43EAA512" w:rsidR="000D77BE" w:rsidRDefault="000D77BE" w:rsidP="000D77BE">
      <w:pPr>
        <w:pStyle w:val="a7"/>
        <w:rPr>
          <w:lang w:val="de-DE"/>
        </w:rPr>
      </w:pPr>
      <w:bookmarkStart w:id="296" w:name="_Ref535998455"/>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17</w:t>
      </w:r>
      <w:r w:rsidR="00A26C7F">
        <w:fldChar w:fldCharType="end"/>
      </w:r>
      <w:bookmarkEnd w:id="296"/>
      <w:r>
        <w:t xml:space="preserve">  </w:t>
      </w:r>
      <w:r>
        <w:t>在板级初始化中初始化</w:t>
      </w:r>
      <w:r>
        <w:t>NVRAM</w:t>
      </w:r>
    </w:p>
    <w:p w14:paraId="692F8F43" w14:textId="77777777" w:rsidR="000D77BE" w:rsidRPr="00292268" w:rsidRDefault="000D77BE" w:rsidP="000D77BE">
      <w:pPr>
        <w:pStyle w:val="a5"/>
      </w:pPr>
      <w:r w:rsidRPr="00292268">
        <w:t>1</w:t>
      </w:r>
      <w:r w:rsidRPr="00292268">
        <w:tab/>
        <w:t>void am_board_init(void)</w:t>
      </w:r>
    </w:p>
    <w:p w14:paraId="6097F945" w14:textId="77777777" w:rsidR="000D77BE" w:rsidRPr="00292268" w:rsidRDefault="000D77BE" w:rsidP="000D77BE">
      <w:pPr>
        <w:pStyle w:val="a5"/>
      </w:pPr>
      <w:r w:rsidRPr="00292268">
        <w:t>2</w:t>
      </w:r>
      <w:r w:rsidRPr="00292268">
        <w:tab/>
        <w:t>{</w:t>
      </w:r>
    </w:p>
    <w:p w14:paraId="4142B68A" w14:textId="77777777" w:rsidR="000D77BE" w:rsidRPr="00292268" w:rsidRDefault="000D77BE" w:rsidP="000D77BE">
      <w:pPr>
        <w:pStyle w:val="a5"/>
      </w:pPr>
      <w:r>
        <w:t>3</w:t>
      </w:r>
      <w:r>
        <w:tab/>
      </w:r>
      <w:r>
        <w:tab/>
        <w:t>/</w:t>
      </w:r>
      <w:r>
        <w:rPr>
          <w:rFonts w:hint="eastAsia"/>
        </w:rPr>
        <w:t>/......</w:t>
      </w:r>
    </w:p>
    <w:p w14:paraId="3761AA3E" w14:textId="77777777" w:rsidR="000D77BE" w:rsidRPr="00292268" w:rsidRDefault="000D77BE" w:rsidP="000D77BE">
      <w:pPr>
        <w:pStyle w:val="a5"/>
      </w:pPr>
      <w:r w:rsidRPr="00292268">
        <w:t>4</w:t>
      </w:r>
      <w:r w:rsidRPr="00292268">
        <w:tab/>
      </w:r>
      <w:r w:rsidRPr="00292268">
        <w:tab/>
        <w:t>#if(AM_CFG_NVRAM_ENABLE == 1)</w:t>
      </w:r>
    </w:p>
    <w:p w14:paraId="38CCEBC2" w14:textId="77777777" w:rsidR="000D77BE" w:rsidRPr="00292268" w:rsidRDefault="000D77BE" w:rsidP="000D77BE">
      <w:pPr>
        <w:pStyle w:val="a5"/>
      </w:pPr>
      <w:r w:rsidRPr="00292268">
        <w:t>5</w:t>
      </w:r>
      <w:r w:rsidRPr="00292268">
        <w:tab/>
      </w:r>
      <w:r w:rsidRPr="00292268">
        <w:tab/>
      </w:r>
      <w:r w:rsidRPr="00292268">
        <w:tab/>
        <w:t>am_nvram_inst_init();</w:t>
      </w:r>
    </w:p>
    <w:p w14:paraId="287D4626" w14:textId="77777777" w:rsidR="000D77BE" w:rsidRPr="00292268" w:rsidRDefault="000D77BE" w:rsidP="000D77BE">
      <w:pPr>
        <w:pStyle w:val="a5"/>
      </w:pPr>
      <w:r w:rsidRPr="00292268">
        <w:t>6</w:t>
      </w:r>
      <w:r w:rsidRPr="00292268">
        <w:tab/>
      </w:r>
      <w:r w:rsidRPr="00292268">
        <w:tab/>
        <w:t>#endif</w:t>
      </w:r>
    </w:p>
    <w:p w14:paraId="68F8DD05" w14:textId="77777777" w:rsidR="000D77BE" w:rsidRPr="00292268" w:rsidRDefault="000D77BE" w:rsidP="000D77BE">
      <w:pPr>
        <w:pStyle w:val="a5"/>
      </w:pPr>
      <w:r>
        <w:t>7</w:t>
      </w:r>
      <w:r>
        <w:tab/>
      </w:r>
      <w:r>
        <w:tab/>
        <w:t>//......</w:t>
      </w:r>
    </w:p>
    <w:p w14:paraId="2E43F204" w14:textId="77777777" w:rsidR="000D77BE" w:rsidRDefault="000D77BE" w:rsidP="000D77BE">
      <w:pPr>
        <w:pStyle w:val="a5"/>
      </w:pPr>
      <w:r w:rsidRPr="00292268">
        <w:t>8</w:t>
      </w:r>
      <w:r w:rsidRPr="00292268">
        <w:tab/>
        <w:t>}</w:t>
      </w:r>
    </w:p>
    <w:p w14:paraId="7FA85E30" w14:textId="77777777" w:rsidR="000D77BE" w:rsidRDefault="000D77BE" w:rsidP="000D77BE">
      <w:pPr>
        <w:pStyle w:val="23"/>
        <w:spacing w:before="62" w:after="62"/>
        <w:rPr>
          <w:lang w:val="de-DE"/>
        </w:rPr>
      </w:pPr>
      <w:r>
        <w:rPr>
          <w:rFonts w:hint="eastAsia"/>
          <w:lang w:val="de-DE"/>
        </w:rPr>
        <w:t>NVRAM</w:t>
      </w:r>
      <w:r>
        <w:rPr>
          <w:rFonts w:hint="eastAsia"/>
          <w:lang w:val="de-DE"/>
        </w:rPr>
        <w:t>初始化后，根据在</w:t>
      </w:r>
      <w:r>
        <w:rPr>
          <w:rFonts w:hint="eastAsia"/>
          <w:lang w:val="de-DE"/>
        </w:rPr>
        <w:t>am</w:t>
      </w:r>
      <w:r>
        <w:rPr>
          <w:lang w:val="de-DE"/>
        </w:rPr>
        <w:t>_nvram_cfg.c</w:t>
      </w:r>
      <w:r>
        <w:rPr>
          <w:lang w:val="de-DE"/>
        </w:rPr>
        <w:t>文件中定义的存储段可知</w:t>
      </w:r>
      <w:r>
        <w:rPr>
          <w:rFonts w:hint="eastAsia"/>
          <w:lang w:val="de-DE"/>
        </w:rPr>
        <w:t>，</w:t>
      </w:r>
      <w:r>
        <w:rPr>
          <w:lang w:val="de-DE"/>
        </w:rPr>
        <w:t>共计增加了</w:t>
      </w:r>
      <w:r>
        <w:rPr>
          <w:rFonts w:hint="eastAsia"/>
          <w:lang w:val="de-DE"/>
        </w:rPr>
        <w:t>5</w:t>
      </w:r>
      <w:r>
        <w:rPr>
          <w:rFonts w:hint="eastAsia"/>
          <w:lang w:val="de-DE"/>
        </w:rPr>
        <w:t>个存储段，它们的名字、单元号和大小分别详见</w:t>
      </w:r>
      <w:r>
        <w:rPr>
          <w:lang w:val="de-DE"/>
        </w:rPr>
        <w:fldChar w:fldCharType="begin"/>
      </w:r>
      <w:r>
        <w:rPr>
          <w:lang w:val="de-DE"/>
        </w:rPr>
        <w:instrText xml:space="preserve"> </w:instrText>
      </w:r>
      <w:r>
        <w:rPr>
          <w:rFonts w:hint="eastAsia"/>
          <w:lang w:val="de-DE"/>
        </w:rPr>
        <w:instrText>REF _Ref535999004 \h</w:instrText>
      </w:r>
      <w:r>
        <w:rPr>
          <w:lang w:val="de-DE"/>
        </w:rPr>
        <w:instrText xml:space="preserve"> </w:instrText>
      </w:r>
      <w:r>
        <w:rPr>
          <w:lang w:val="de-DE"/>
        </w:rPr>
      </w:r>
      <w:r>
        <w:rPr>
          <w:lang w:val="de-DE"/>
        </w:rPr>
        <w:fldChar w:fldCharType="separate"/>
      </w:r>
      <w:r w:rsidR="00B93B10">
        <w:rPr>
          <w:rFonts w:hint="eastAsia"/>
        </w:rPr>
        <w:t>表</w:t>
      </w:r>
      <w:r w:rsidR="00B93B10">
        <w:rPr>
          <w:noProof/>
        </w:rPr>
        <w:t>5</w:t>
      </w:r>
      <w:r w:rsidR="00B93B10">
        <w:t>.</w:t>
      </w:r>
      <w:r w:rsidR="00B93B10">
        <w:rPr>
          <w:noProof/>
        </w:rPr>
        <w:t>5</w:t>
      </w:r>
      <w:r>
        <w:rPr>
          <w:lang w:val="de-DE"/>
        </w:rPr>
        <w:fldChar w:fldCharType="end"/>
      </w:r>
      <w:r>
        <w:rPr>
          <w:rFonts w:hint="eastAsia"/>
          <w:lang w:val="de-DE"/>
        </w:rPr>
        <w:t>，后续即可使用通用的</w:t>
      </w:r>
      <w:r>
        <w:rPr>
          <w:rFonts w:hint="eastAsia"/>
          <w:lang w:val="de-DE"/>
        </w:rPr>
        <w:t>NVRAM</w:t>
      </w:r>
      <w:r>
        <w:rPr>
          <w:rFonts w:hint="eastAsia"/>
          <w:lang w:val="de-DE"/>
        </w:rPr>
        <w:t>读写接口对这些存储段进行读写操作。</w:t>
      </w:r>
    </w:p>
    <w:p w14:paraId="7932565D" w14:textId="77777777" w:rsidR="000D77BE" w:rsidRDefault="000D77BE" w:rsidP="000D77BE">
      <w:pPr>
        <w:pStyle w:val="a7"/>
        <w:rPr>
          <w:lang w:val="de-DE"/>
        </w:rPr>
      </w:pPr>
      <w:bookmarkStart w:id="297" w:name="_Ref53599900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5</w:t>
      </w:r>
      <w:r>
        <w:fldChar w:fldCharType="end"/>
      </w:r>
      <w:bookmarkEnd w:id="297"/>
      <w:r>
        <w:t xml:space="preserve">  </w:t>
      </w:r>
      <w:r>
        <w:t>定义的</w:t>
      </w:r>
      <w:r>
        <w:t>NVRAM</w:t>
      </w:r>
      <w:r>
        <w:t>存储段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66"/>
        <w:gridCol w:w="818"/>
        <w:gridCol w:w="709"/>
      </w:tblGrid>
      <w:tr w:rsidR="000D77BE" w:rsidRPr="00184227" w14:paraId="0094D51C" w14:textId="77777777" w:rsidTr="002613B2">
        <w:trPr>
          <w:jc w:val="center"/>
        </w:trPr>
        <w:tc>
          <w:tcPr>
            <w:tcW w:w="1555" w:type="dxa"/>
            <w:tcBorders>
              <w:top w:val="thinThickSmallGap" w:sz="24" w:space="0" w:color="auto"/>
              <w:bottom w:val="double" w:sz="4" w:space="0" w:color="auto"/>
            </w:tcBorders>
            <w:shd w:val="pct10" w:color="auto" w:fill="auto"/>
          </w:tcPr>
          <w:p w14:paraId="1B28229A" w14:textId="77777777" w:rsidR="000D77BE" w:rsidRPr="00186D5B" w:rsidRDefault="000D77BE" w:rsidP="002613B2">
            <w:pPr>
              <w:pStyle w:val="ab"/>
              <w:spacing w:before="48" w:after="48"/>
            </w:pPr>
            <w:r>
              <w:rPr>
                <w:rFonts w:hint="eastAsia"/>
              </w:rPr>
              <w:t>新增存储段序号</w:t>
            </w:r>
          </w:p>
        </w:tc>
        <w:tc>
          <w:tcPr>
            <w:tcW w:w="1166" w:type="dxa"/>
            <w:tcBorders>
              <w:top w:val="thinThickSmallGap" w:sz="24" w:space="0" w:color="auto"/>
              <w:bottom w:val="double" w:sz="4" w:space="0" w:color="auto"/>
              <w:right w:val="double" w:sz="4" w:space="0" w:color="auto"/>
            </w:tcBorders>
            <w:shd w:val="pct10" w:color="auto" w:fill="auto"/>
          </w:tcPr>
          <w:p w14:paraId="6DC42850" w14:textId="77777777" w:rsidR="000D77BE" w:rsidRDefault="000D77BE" w:rsidP="002613B2">
            <w:pPr>
              <w:pStyle w:val="ab"/>
              <w:spacing w:before="48" w:after="48"/>
            </w:pPr>
            <w:r>
              <w:t>名字</w:t>
            </w:r>
          </w:p>
        </w:tc>
        <w:tc>
          <w:tcPr>
            <w:tcW w:w="818" w:type="dxa"/>
            <w:tcBorders>
              <w:top w:val="thinThickSmallGap" w:sz="24" w:space="0" w:color="auto"/>
              <w:bottom w:val="double" w:sz="4" w:space="0" w:color="auto"/>
              <w:right w:val="double" w:sz="4" w:space="0" w:color="auto"/>
            </w:tcBorders>
            <w:shd w:val="pct10" w:color="auto" w:fill="auto"/>
          </w:tcPr>
          <w:p w14:paraId="194B7203" w14:textId="77777777" w:rsidR="000D77BE" w:rsidRDefault="000D77BE" w:rsidP="002613B2">
            <w:pPr>
              <w:pStyle w:val="ab"/>
              <w:spacing w:before="48" w:after="48"/>
            </w:pPr>
            <w:r>
              <w:t>单元号</w:t>
            </w:r>
          </w:p>
        </w:tc>
        <w:tc>
          <w:tcPr>
            <w:tcW w:w="709" w:type="dxa"/>
            <w:tcBorders>
              <w:top w:val="thinThickSmallGap" w:sz="24" w:space="0" w:color="auto"/>
              <w:left w:val="double" w:sz="4" w:space="0" w:color="auto"/>
              <w:bottom w:val="double" w:sz="4" w:space="0" w:color="auto"/>
            </w:tcBorders>
            <w:shd w:val="pct10" w:color="auto" w:fill="auto"/>
          </w:tcPr>
          <w:p w14:paraId="7E6194C2" w14:textId="77777777" w:rsidR="000D77BE" w:rsidRPr="00186D5B" w:rsidRDefault="000D77BE" w:rsidP="002613B2">
            <w:pPr>
              <w:pStyle w:val="ab"/>
              <w:spacing w:before="48" w:after="48"/>
            </w:pPr>
            <w:r>
              <w:t>大小</w:t>
            </w:r>
          </w:p>
        </w:tc>
      </w:tr>
      <w:tr w:rsidR="000D77BE" w:rsidRPr="00184227" w14:paraId="5205F710" w14:textId="77777777" w:rsidTr="002613B2">
        <w:trPr>
          <w:jc w:val="center"/>
        </w:trPr>
        <w:tc>
          <w:tcPr>
            <w:tcW w:w="1555" w:type="dxa"/>
            <w:tcBorders>
              <w:top w:val="double" w:sz="4" w:space="0" w:color="auto"/>
            </w:tcBorders>
            <w:vAlign w:val="center"/>
          </w:tcPr>
          <w:p w14:paraId="68C045BF" w14:textId="77777777" w:rsidR="000D77BE" w:rsidRPr="00186D5B" w:rsidRDefault="000D77BE" w:rsidP="002613B2">
            <w:pPr>
              <w:pStyle w:val="afff"/>
              <w:spacing w:before="62" w:after="62"/>
              <w:jc w:val="center"/>
            </w:pPr>
            <w:r>
              <w:t>1</w:t>
            </w:r>
          </w:p>
        </w:tc>
        <w:tc>
          <w:tcPr>
            <w:tcW w:w="1166" w:type="dxa"/>
            <w:tcBorders>
              <w:top w:val="double" w:sz="4" w:space="0" w:color="auto"/>
              <w:right w:val="double" w:sz="4" w:space="0" w:color="auto"/>
            </w:tcBorders>
          </w:tcPr>
          <w:p w14:paraId="3340A188" w14:textId="77777777" w:rsidR="000D77BE" w:rsidRDefault="000D77BE" w:rsidP="002613B2">
            <w:pPr>
              <w:pStyle w:val="afff"/>
              <w:spacing w:before="62" w:after="62"/>
              <w:jc w:val="center"/>
            </w:pPr>
            <w:r>
              <w:t>“ip”</w:t>
            </w:r>
          </w:p>
        </w:tc>
        <w:tc>
          <w:tcPr>
            <w:tcW w:w="818" w:type="dxa"/>
            <w:tcBorders>
              <w:top w:val="double" w:sz="4" w:space="0" w:color="auto"/>
              <w:right w:val="double" w:sz="4" w:space="0" w:color="auto"/>
            </w:tcBorders>
          </w:tcPr>
          <w:p w14:paraId="5181A7FC" w14:textId="77777777" w:rsidR="000D77BE" w:rsidRDefault="000D77BE" w:rsidP="002613B2">
            <w:pPr>
              <w:pStyle w:val="afff"/>
              <w:spacing w:before="62" w:after="62"/>
              <w:jc w:val="center"/>
            </w:pPr>
            <w:r>
              <w:rPr>
                <w:rFonts w:hint="eastAsia"/>
              </w:rPr>
              <w:t>0</w:t>
            </w:r>
          </w:p>
        </w:tc>
        <w:tc>
          <w:tcPr>
            <w:tcW w:w="709" w:type="dxa"/>
            <w:tcBorders>
              <w:top w:val="double" w:sz="4" w:space="0" w:color="auto"/>
              <w:left w:val="double" w:sz="4" w:space="0" w:color="auto"/>
            </w:tcBorders>
            <w:vAlign w:val="center"/>
          </w:tcPr>
          <w:p w14:paraId="7616569F" w14:textId="77777777" w:rsidR="000D77BE" w:rsidRPr="00186D5B" w:rsidRDefault="000D77BE" w:rsidP="002613B2">
            <w:pPr>
              <w:pStyle w:val="afff"/>
              <w:spacing w:before="62" w:after="62"/>
              <w:jc w:val="center"/>
            </w:pPr>
            <w:r>
              <w:t>4</w:t>
            </w:r>
          </w:p>
        </w:tc>
      </w:tr>
      <w:tr w:rsidR="000D77BE" w:rsidRPr="00184227" w14:paraId="27A62743" w14:textId="77777777" w:rsidTr="002613B2">
        <w:trPr>
          <w:jc w:val="center"/>
        </w:trPr>
        <w:tc>
          <w:tcPr>
            <w:tcW w:w="1555" w:type="dxa"/>
            <w:vAlign w:val="center"/>
          </w:tcPr>
          <w:p w14:paraId="49E410D4" w14:textId="77777777" w:rsidR="000D77BE" w:rsidRPr="00186D5B" w:rsidRDefault="000D77BE" w:rsidP="002613B2">
            <w:pPr>
              <w:pStyle w:val="afff"/>
              <w:spacing w:before="62" w:after="62"/>
              <w:jc w:val="center"/>
            </w:pPr>
            <w:r>
              <w:t>2</w:t>
            </w:r>
          </w:p>
        </w:tc>
        <w:tc>
          <w:tcPr>
            <w:tcW w:w="1166" w:type="dxa"/>
            <w:tcBorders>
              <w:right w:val="double" w:sz="4" w:space="0" w:color="auto"/>
            </w:tcBorders>
          </w:tcPr>
          <w:p w14:paraId="4D66840F" w14:textId="77777777" w:rsidR="000D77BE" w:rsidRDefault="000D77BE" w:rsidP="002613B2">
            <w:pPr>
              <w:pStyle w:val="afff"/>
              <w:spacing w:before="62" w:after="62"/>
              <w:jc w:val="center"/>
            </w:pPr>
            <w:r>
              <w:t>“ip”</w:t>
            </w:r>
          </w:p>
        </w:tc>
        <w:tc>
          <w:tcPr>
            <w:tcW w:w="818" w:type="dxa"/>
            <w:tcBorders>
              <w:right w:val="double" w:sz="4" w:space="0" w:color="auto"/>
            </w:tcBorders>
          </w:tcPr>
          <w:p w14:paraId="70E514A1" w14:textId="77777777" w:rsidR="000D77BE" w:rsidRDefault="000D77BE" w:rsidP="002613B2">
            <w:pPr>
              <w:pStyle w:val="afff"/>
              <w:spacing w:before="62" w:after="62"/>
              <w:jc w:val="center"/>
            </w:pPr>
            <w:r>
              <w:rPr>
                <w:rFonts w:hint="eastAsia"/>
              </w:rPr>
              <w:t>1</w:t>
            </w:r>
          </w:p>
        </w:tc>
        <w:tc>
          <w:tcPr>
            <w:tcW w:w="709" w:type="dxa"/>
            <w:tcBorders>
              <w:left w:val="double" w:sz="4" w:space="0" w:color="auto"/>
            </w:tcBorders>
            <w:vAlign w:val="center"/>
          </w:tcPr>
          <w:p w14:paraId="1F5554E2" w14:textId="77777777" w:rsidR="000D77BE" w:rsidRPr="00186D5B" w:rsidRDefault="000D77BE" w:rsidP="002613B2">
            <w:pPr>
              <w:pStyle w:val="afff"/>
              <w:spacing w:before="62" w:after="62"/>
              <w:jc w:val="center"/>
            </w:pPr>
            <w:r>
              <w:rPr>
                <w:rFonts w:hint="eastAsia"/>
              </w:rPr>
              <w:t>4</w:t>
            </w:r>
          </w:p>
        </w:tc>
      </w:tr>
      <w:tr w:rsidR="000D77BE" w:rsidRPr="00184227" w14:paraId="06D44CF2" w14:textId="77777777" w:rsidTr="002613B2">
        <w:trPr>
          <w:jc w:val="center"/>
        </w:trPr>
        <w:tc>
          <w:tcPr>
            <w:tcW w:w="1555" w:type="dxa"/>
            <w:vAlign w:val="center"/>
          </w:tcPr>
          <w:p w14:paraId="2C3D01EB" w14:textId="77777777" w:rsidR="000D77BE" w:rsidRDefault="000D77BE" w:rsidP="002613B2">
            <w:pPr>
              <w:pStyle w:val="afff"/>
              <w:spacing w:before="62" w:after="62"/>
              <w:jc w:val="center"/>
            </w:pPr>
            <w:r>
              <w:rPr>
                <w:rFonts w:hint="eastAsia"/>
              </w:rPr>
              <w:lastRenderedPageBreak/>
              <w:t>3</w:t>
            </w:r>
          </w:p>
        </w:tc>
        <w:tc>
          <w:tcPr>
            <w:tcW w:w="1166" w:type="dxa"/>
            <w:tcBorders>
              <w:right w:val="double" w:sz="4" w:space="0" w:color="auto"/>
            </w:tcBorders>
          </w:tcPr>
          <w:p w14:paraId="3B7F6046" w14:textId="77777777" w:rsidR="000D77BE" w:rsidRDefault="000D77BE" w:rsidP="002613B2">
            <w:pPr>
              <w:pStyle w:val="afff"/>
              <w:spacing w:before="62" w:after="62"/>
              <w:jc w:val="center"/>
            </w:pPr>
            <w:r>
              <w:t>“temp_limit”</w:t>
            </w:r>
          </w:p>
        </w:tc>
        <w:tc>
          <w:tcPr>
            <w:tcW w:w="818" w:type="dxa"/>
            <w:tcBorders>
              <w:right w:val="double" w:sz="4" w:space="0" w:color="auto"/>
            </w:tcBorders>
          </w:tcPr>
          <w:p w14:paraId="209D3759" w14:textId="77777777" w:rsidR="000D77BE" w:rsidRDefault="000D77BE" w:rsidP="002613B2">
            <w:pPr>
              <w:pStyle w:val="afff"/>
              <w:spacing w:before="62" w:after="62"/>
              <w:jc w:val="center"/>
            </w:pPr>
            <w:r>
              <w:rPr>
                <w:rFonts w:hint="eastAsia"/>
              </w:rPr>
              <w:t>0</w:t>
            </w:r>
          </w:p>
        </w:tc>
        <w:tc>
          <w:tcPr>
            <w:tcW w:w="709" w:type="dxa"/>
            <w:tcBorders>
              <w:left w:val="double" w:sz="4" w:space="0" w:color="auto"/>
            </w:tcBorders>
            <w:vAlign w:val="center"/>
          </w:tcPr>
          <w:p w14:paraId="4A61039C" w14:textId="77777777" w:rsidR="000D77BE" w:rsidRDefault="000D77BE" w:rsidP="002613B2">
            <w:pPr>
              <w:pStyle w:val="afff"/>
              <w:spacing w:before="62" w:after="62"/>
              <w:jc w:val="center"/>
            </w:pPr>
            <w:r>
              <w:rPr>
                <w:rFonts w:hint="eastAsia"/>
              </w:rPr>
              <w:t>4</w:t>
            </w:r>
          </w:p>
        </w:tc>
      </w:tr>
      <w:tr w:rsidR="000D77BE" w:rsidRPr="00184227" w14:paraId="0573ADFE" w14:textId="77777777" w:rsidTr="002613B2">
        <w:trPr>
          <w:jc w:val="center"/>
        </w:trPr>
        <w:tc>
          <w:tcPr>
            <w:tcW w:w="1555" w:type="dxa"/>
            <w:vAlign w:val="center"/>
          </w:tcPr>
          <w:p w14:paraId="19988827" w14:textId="77777777" w:rsidR="000D77BE" w:rsidRDefault="000D77BE" w:rsidP="002613B2">
            <w:pPr>
              <w:pStyle w:val="afff"/>
              <w:spacing w:before="62" w:after="62"/>
              <w:jc w:val="center"/>
            </w:pPr>
            <w:r>
              <w:rPr>
                <w:rFonts w:hint="eastAsia"/>
              </w:rPr>
              <w:t>4</w:t>
            </w:r>
          </w:p>
        </w:tc>
        <w:tc>
          <w:tcPr>
            <w:tcW w:w="1166" w:type="dxa"/>
            <w:tcBorders>
              <w:right w:val="double" w:sz="4" w:space="0" w:color="auto"/>
            </w:tcBorders>
          </w:tcPr>
          <w:p w14:paraId="0BAC0867" w14:textId="77777777" w:rsidR="000D77BE" w:rsidRDefault="000D77BE" w:rsidP="002613B2">
            <w:pPr>
              <w:pStyle w:val="afff"/>
              <w:spacing w:before="62" w:after="62"/>
              <w:jc w:val="center"/>
            </w:pPr>
            <w:r>
              <w:t>“system”</w:t>
            </w:r>
          </w:p>
        </w:tc>
        <w:tc>
          <w:tcPr>
            <w:tcW w:w="818" w:type="dxa"/>
            <w:tcBorders>
              <w:right w:val="double" w:sz="4" w:space="0" w:color="auto"/>
            </w:tcBorders>
          </w:tcPr>
          <w:p w14:paraId="61CB0ECA" w14:textId="77777777" w:rsidR="000D77BE" w:rsidRDefault="000D77BE" w:rsidP="002613B2">
            <w:pPr>
              <w:pStyle w:val="afff"/>
              <w:spacing w:before="62" w:after="62"/>
              <w:jc w:val="center"/>
            </w:pPr>
            <w:r>
              <w:rPr>
                <w:rFonts w:hint="eastAsia"/>
              </w:rPr>
              <w:t>0</w:t>
            </w:r>
          </w:p>
        </w:tc>
        <w:tc>
          <w:tcPr>
            <w:tcW w:w="709" w:type="dxa"/>
            <w:tcBorders>
              <w:left w:val="double" w:sz="4" w:space="0" w:color="auto"/>
            </w:tcBorders>
            <w:vAlign w:val="center"/>
          </w:tcPr>
          <w:p w14:paraId="46033E23" w14:textId="77777777" w:rsidR="000D77BE" w:rsidRDefault="000D77BE" w:rsidP="002613B2">
            <w:pPr>
              <w:pStyle w:val="afff"/>
              <w:spacing w:before="62" w:after="62"/>
              <w:jc w:val="center"/>
            </w:pPr>
            <w:r>
              <w:rPr>
                <w:rFonts w:hint="eastAsia"/>
              </w:rPr>
              <w:t>50</w:t>
            </w:r>
          </w:p>
        </w:tc>
      </w:tr>
      <w:tr w:rsidR="000D77BE" w:rsidRPr="00184227" w14:paraId="66A3DD31" w14:textId="77777777" w:rsidTr="002613B2">
        <w:trPr>
          <w:jc w:val="center"/>
        </w:trPr>
        <w:tc>
          <w:tcPr>
            <w:tcW w:w="1555" w:type="dxa"/>
            <w:tcBorders>
              <w:bottom w:val="thickThinSmallGap" w:sz="24" w:space="0" w:color="auto"/>
            </w:tcBorders>
            <w:vAlign w:val="center"/>
          </w:tcPr>
          <w:p w14:paraId="41E6A49E" w14:textId="77777777" w:rsidR="000D77BE" w:rsidRDefault="000D77BE" w:rsidP="002613B2">
            <w:pPr>
              <w:pStyle w:val="afff"/>
              <w:spacing w:before="62" w:after="62"/>
              <w:jc w:val="center"/>
            </w:pPr>
            <w:r>
              <w:t>5</w:t>
            </w:r>
          </w:p>
        </w:tc>
        <w:tc>
          <w:tcPr>
            <w:tcW w:w="1166" w:type="dxa"/>
            <w:tcBorders>
              <w:bottom w:val="thickThinSmallGap" w:sz="24" w:space="0" w:color="auto"/>
              <w:right w:val="double" w:sz="4" w:space="0" w:color="auto"/>
            </w:tcBorders>
          </w:tcPr>
          <w:p w14:paraId="484615D8" w14:textId="77777777" w:rsidR="000D77BE" w:rsidRDefault="000D77BE" w:rsidP="002613B2">
            <w:pPr>
              <w:pStyle w:val="afff"/>
              <w:spacing w:before="62" w:after="62"/>
              <w:jc w:val="center"/>
            </w:pPr>
            <w:r>
              <w:t>“test”</w:t>
            </w:r>
          </w:p>
        </w:tc>
        <w:tc>
          <w:tcPr>
            <w:tcW w:w="818" w:type="dxa"/>
            <w:tcBorders>
              <w:bottom w:val="thickThinSmallGap" w:sz="24" w:space="0" w:color="auto"/>
              <w:right w:val="double" w:sz="4" w:space="0" w:color="auto"/>
            </w:tcBorders>
          </w:tcPr>
          <w:p w14:paraId="43C0CE25" w14:textId="77777777" w:rsidR="000D77BE" w:rsidRDefault="000D77BE" w:rsidP="002613B2">
            <w:pPr>
              <w:pStyle w:val="afff"/>
              <w:spacing w:before="62" w:after="62"/>
              <w:jc w:val="center"/>
            </w:pPr>
            <w:r>
              <w:rPr>
                <w:rFonts w:hint="eastAsia"/>
              </w:rPr>
              <w:t>0</w:t>
            </w:r>
          </w:p>
        </w:tc>
        <w:tc>
          <w:tcPr>
            <w:tcW w:w="709" w:type="dxa"/>
            <w:tcBorders>
              <w:left w:val="double" w:sz="4" w:space="0" w:color="auto"/>
              <w:bottom w:val="thickThinSmallGap" w:sz="24" w:space="0" w:color="auto"/>
            </w:tcBorders>
            <w:vAlign w:val="center"/>
          </w:tcPr>
          <w:p w14:paraId="56B130A4" w14:textId="77777777" w:rsidR="000D77BE" w:rsidRDefault="000D77BE" w:rsidP="002613B2">
            <w:pPr>
              <w:pStyle w:val="afff"/>
              <w:spacing w:before="62" w:after="62"/>
              <w:jc w:val="center"/>
            </w:pPr>
            <w:r>
              <w:rPr>
                <w:rFonts w:hint="eastAsia"/>
              </w:rPr>
              <w:t>1</w:t>
            </w:r>
            <w:r>
              <w:t>94</w:t>
            </w:r>
          </w:p>
        </w:tc>
      </w:tr>
    </w:tbl>
    <w:p w14:paraId="376983EF" w14:textId="77777777" w:rsidR="000D77BE" w:rsidRDefault="000D77BE" w:rsidP="000D77BE">
      <w:pPr>
        <w:pStyle w:val="40"/>
        <w:rPr>
          <w:lang w:val="de-DE"/>
        </w:rPr>
      </w:pPr>
      <w:r>
        <w:rPr>
          <w:rFonts w:hint="eastAsia"/>
          <w:lang w:val="de-DE"/>
        </w:rPr>
        <w:t>写入数据</w:t>
      </w:r>
    </w:p>
    <w:p w14:paraId="65F72736" w14:textId="77777777" w:rsidR="000D77BE" w:rsidRDefault="000D77BE" w:rsidP="000D77BE">
      <w:pPr>
        <w:pStyle w:val="23"/>
        <w:spacing w:before="62" w:after="62"/>
        <w:rPr>
          <w:lang w:val="de-DE"/>
        </w:rPr>
      </w:pPr>
      <w:r>
        <w:rPr>
          <w:lang w:val="de-DE"/>
        </w:rPr>
        <w:t>写入数据函数的原型为</w:t>
      </w:r>
      <w:r>
        <w:rPr>
          <w:rFonts w:hint="eastAsia"/>
          <w:lang w:val="de-DE"/>
        </w:rPr>
        <w:t>：</w:t>
      </w:r>
    </w:p>
    <w:p w14:paraId="55A83615" w14:textId="77777777" w:rsidR="000D77BE" w:rsidRDefault="000D77BE" w:rsidP="000D77BE">
      <w:pPr>
        <w:pStyle w:val="a5"/>
      </w:pPr>
      <w:r>
        <w:t>int am_nvram_set(char *p_name, int unit, uint8_t *p_buf, int offset, int len);</w:t>
      </w:r>
    </w:p>
    <w:p w14:paraId="312F99F3" w14:textId="77777777" w:rsidR="000D77BE" w:rsidRDefault="000D77BE" w:rsidP="000D77BE">
      <w:pPr>
        <w:pStyle w:val="23"/>
        <w:spacing w:before="62" w:after="62"/>
        <w:rPr>
          <w:lang w:val="de-DE"/>
        </w:rPr>
      </w:pPr>
      <w:r>
        <w:rPr>
          <w:rFonts w:hint="eastAsia"/>
          <w:lang w:val="de-DE"/>
        </w:rPr>
        <w:t>其中，</w:t>
      </w:r>
      <w:r>
        <w:rPr>
          <w:rFonts w:hint="eastAsia"/>
          <w:lang w:val="de-DE"/>
        </w:rPr>
        <w:t>p</w:t>
      </w:r>
      <w:r>
        <w:rPr>
          <w:lang w:val="de-DE"/>
        </w:rPr>
        <w:t>_name</w:t>
      </w:r>
      <w:r>
        <w:rPr>
          <w:lang w:val="de-DE"/>
        </w:rPr>
        <w:t>和</w:t>
      </w:r>
      <w:r>
        <w:rPr>
          <w:lang w:val="de-DE"/>
        </w:rPr>
        <w:t>unit</w:t>
      </w:r>
      <w:r>
        <w:rPr>
          <w:lang w:val="de-DE"/>
        </w:rPr>
        <w:t>分别表示存储段的名字和单元号</w:t>
      </w:r>
      <w:r>
        <w:rPr>
          <w:rFonts w:hint="eastAsia"/>
          <w:lang w:val="de-DE"/>
        </w:rPr>
        <w:t>，</w:t>
      </w:r>
      <w:r>
        <w:rPr>
          <w:lang w:val="de-DE"/>
        </w:rPr>
        <w:t>确定写入数据的存储段</w:t>
      </w:r>
      <w:r>
        <w:rPr>
          <w:rFonts w:hint="eastAsia"/>
          <w:lang w:val="de-DE"/>
        </w:rPr>
        <w:t>，</w:t>
      </w:r>
      <w:r>
        <w:rPr>
          <w:lang w:val="de-DE"/>
        </w:rPr>
        <w:t>p_buf</w:t>
      </w:r>
      <w:r>
        <w:rPr>
          <w:lang w:val="de-DE"/>
        </w:rPr>
        <w:t>提供写入存储段的数据</w:t>
      </w:r>
      <w:r>
        <w:rPr>
          <w:rFonts w:hint="eastAsia"/>
          <w:lang w:val="de-DE"/>
        </w:rPr>
        <w:t>，</w:t>
      </w:r>
      <w:r>
        <w:rPr>
          <w:lang w:val="de-DE"/>
        </w:rPr>
        <w:t>offset</w:t>
      </w:r>
      <w:r>
        <w:rPr>
          <w:lang w:val="de-DE"/>
        </w:rPr>
        <w:t>表示从存储段指定的偏移开始写入数据</w:t>
      </w:r>
      <w:r>
        <w:rPr>
          <w:rFonts w:hint="eastAsia"/>
          <w:lang w:val="de-DE"/>
        </w:rPr>
        <w:t>，</w:t>
      </w:r>
      <w:r>
        <w:rPr>
          <w:lang w:val="de-DE"/>
        </w:rPr>
        <w:t>len</w:t>
      </w:r>
      <w:r>
        <w:rPr>
          <w:lang w:val="de-DE"/>
        </w:rPr>
        <w:t>为写入数据的长度</w:t>
      </w:r>
      <w:r>
        <w:rPr>
          <w:rFonts w:hint="eastAsia"/>
          <w:lang w:val="de-DE"/>
        </w:rPr>
        <w:t>。</w:t>
      </w:r>
      <w:r>
        <w:rPr>
          <w:lang w:val="de-DE"/>
        </w:rPr>
        <w:t>若返回值为</w:t>
      </w:r>
      <w:r>
        <w:rPr>
          <w:lang w:val="de-DE"/>
        </w:rPr>
        <w:t>AM</w:t>
      </w:r>
      <w:r>
        <w:rPr>
          <w:rFonts w:hint="eastAsia"/>
          <w:lang w:val="de-DE"/>
        </w:rPr>
        <w:t>_OK</w:t>
      </w:r>
      <w:r>
        <w:rPr>
          <w:rFonts w:hint="eastAsia"/>
          <w:lang w:val="de-DE"/>
        </w:rPr>
        <w:t>，则说明写入成功，反之失败。比如，保存一个</w:t>
      </w:r>
      <w:r>
        <w:rPr>
          <w:rFonts w:hint="eastAsia"/>
          <w:lang w:val="de-DE"/>
        </w:rPr>
        <w:t>IP</w:t>
      </w:r>
      <w:r>
        <w:rPr>
          <w:rFonts w:hint="eastAsia"/>
          <w:lang w:val="de-DE"/>
        </w:rPr>
        <w:t>地址到</w:t>
      </w:r>
      <w:r>
        <w:rPr>
          <w:rFonts w:hint="eastAsia"/>
          <w:lang w:val="de-DE"/>
        </w:rPr>
        <w:t>IP</w:t>
      </w:r>
      <w:r>
        <w:rPr>
          <w:rFonts w:hint="eastAsia"/>
          <w:lang w:val="de-DE"/>
        </w:rPr>
        <w:t>存储段，详见</w:t>
      </w:r>
      <w:r>
        <w:rPr>
          <w:lang w:val="de-DE"/>
        </w:rPr>
        <w:fldChar w:fldCharType="begin"/>
      </w:r>
      <w:r>
        <w:rPr>
          <w:lang w:val="de-DE"/>
        </w:rPr>
        <w:instrText xml:space="preserve"> </w:instrText>
      </w:r>
      <w:r>
        <w:rPr>
          <w:rFonts w:hint="eastAsia"/>
          <w:lang w:val="de-DE"/>
        </w:rPr>
        <w:instrText>REF _Ref536000369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rPr>
        <w:t>5</w:t>
      </w:r>
      <w:r w:rsidR="00B93B10">
        <w:t>.</w:t>
      </w:r>
      <w:r w:rsidR="00B93B10">
        <w:rPr>
          <w:noProof/>
        </w:rPr>
        <w:t>18</w:t>
      </w:r>
      <w:r>
        <w:rPr>
          <w:lang w:val="de-DE"/>
        </w:rPr>
        <w:fldChar w:fldCharType="end"/>
      </w:r>
      <w:r>
        <w:rPr>
          <w:rFonts w:hint="eastAsia"/>
          <w:lang w:val="de-DE"/>
        </w:rPr>
        <w:t>。</w:t>
      </w:r>
    </w:p>
    <w:p w14:paraId="0A31BC59" w14:textId="4897D939" w:rsidR="000D77BE" w:rsidRDefault="000D77BE" w:rsidP="000D77BE">
      <w:pPr>
        <w:pStyle w:val="a7"/>
        <w:rPr>
          <w:lang w:val="de-DE"/>
        </w:rPr>
      </w:pPr>
      <w:bookmarkStart w:id="298" w:name="_Ref536000369"/>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18</w:t>
      </w:r>
      <w:r w:rsidR="00A26C7F">
        <w:fldChar w:fldCharType="end"/>
      </w:r>
      <w:bookmarkEnd w:id="298"/>
      <w:r>
        <w:t xml:space="preserve">  </w:t>
      </w:r>
      <w:r>
        <w:t>写入数据范例程序</w:t>
      </w:r>
    </w:p>
    <w:p w14:paraId="3113573C" w14:textId="77777777" w:rsidR="000D77BE" w:rsidRPr="00E866F4" w:rsidRDefault="000D77BE" w:rsidP="000D77BE">
      <w:pPr>
        <w:pStyle w:val="a5"/>
      </w:pPr>
      <w:r w:rsidRPr="00E866F4">
        <w:t>1</w:t>
      </w:r>
      <w:r w:rsidRPr="00E866F4">
        <w:tab/>
        <w:t>uint8_t ip[4] = {192, 168, 40, 12};</w:t>
      </w:r>
    </w:p>
    <w:p w14:paraId="4E06556A" w14:textId="77777777" w:rsidR="000D77BE" w:rsidRDefault="000D77BE" w:rsidP="000D77BE">
      <w:pPr>
        <w:pStyle w:val="a5"/>
      </w:pPr>
      <w:r w:rsidRPr="00E866F4">
        <w:rPr>
          <w:rFonts w:hint="eastAsia"/>
        </w:rPr>
        <w:t>2</w:t>
      </w:r>
      <w:r w:rsidRPr="00E866F4">
        <w:rPr>
          <w:rFonts w:hint="eastAsia"/>
        </w:rPr>
        <w:tab/>
        <w:t>am_nvram_set("ip", 0, &amp;ip[0], 0, 4);</w:t>
      </w:r>
      <w:r w:rsidRPr="00E866F4">
        <w:rPr>
          <w:rFonts w:hint="eastAsia"/>
        </w:rPr>
        <w:tab/>
        <w:t>//</w:t>
      </w:r>
      <w:r w:rsidRPr="00E866F4">
        <w:rPr>
          <w:rFonts w:hint="eastAsia"/>
        </w:rPr>
        <w:t>写入非易失性数据</w:t>
      </w:r>
      <w:r w:rsidRPr="00E866F4">
        <w:rPr>
          <w:rFonts w:hint="eastAsia"/>
        </w:rPr>
        <w:t>"ip"</w:t>
      </w:r>
    </w:p>
    <w:p w14:paraId="64079B52" w14:textId="77777777" w:rsidR="000D77BE" w:rsidRDefault="000D77BE" w:rsidP="000D77BE">
      <w:pPr>
        <w:pStyle w:val="40"/>
        <w:rPr>
          <w:lang w:val="de-DE"/>
        </w:rPr>
      </w:pPr>
      <w:r>
        <w:rPr>
          <w:rFonts w:hint="eastAsia"/>
          <w:lang w:val="de-DE"/>
        </w:rPr>
        <w:t>读取数据</w:t>
      </w:r>
    </w:p>
    <w:p w14:paraId="12DE9480" w14:textId="77777777" w:rsidR="000D77BE" w:rsidRDefault="000D77BE" w:rsidP="000D77BE">
      <w:pPr>
        <w:pStyle w:val="23"/>
        <w:spacing w:before="62" w:after="62"/>
        <w:rPr>
          <w:lang w:val="de-DE"/>
        </w:rPr>
      </w:pPr>
      <w:r>
        <w:rPr>
          <w:lang w:val="de-DE"/>
        </w:rPr>
        <w:t>读取数据函数的原型为</w:t>
      </w:r>
      <w:r>
        <w:rPr>
          <w:rFonts w:hint="eastAsia"/>
          <w:lang w:val="de-DE"/>
        </w:rPr>
        <w:t>：</w:t>
      </w:r>
    </w:p>
    <w:p w14:paraId="7FF3A1B4" w14:textId="77777777" w:rsidR="000D77BE" w:rsidRDefault="000D77BE" w:rsidP="000D77BE">
      <w:pPr>
        <w:pStyle w:val="a5"/>
      </w:pPr>
      <w:r>
        <w:t>int am_nvram_get(char *p_name, int unit, uint8_t *p_buf, int offset, int len);</w:t>
      </w:r>
    </w:p>
    <w:p w14:paraId="408F60DD" w14:textId="77777777" w:rsidR="000D77BE" w:rsidRDefault="000D77BE" w:rsidP="000D77BE">
      <w:pPr>
        <w:pStyle w:val="23"/>
        <w:spacing w:before="62" w:after="62"/>
        <w:rPr>
          <w:lang w:val="de-DE"/>
        </w:rPr>
      </w:pPr>
      <w:r>
        <w:rPr>
          <w:rFonts w:hint="eastAsia"/>
          <w:lang w:val="de-DE"/>
        </w:rPr>
        <w:t>其中，</w:t>
      </w:r>
      <w:r>
        <w:rPr>
          <w:rFonts w:hint="eastAsia"/>
          <w:lang w:val="de-DE"/>
        </w:rPr>
        <w:t>p</w:t>
      </w:r>
      <w:r>
        <w:rPr>
          <w:lang w:val="de-DE"/>
        </w:rPr>
        <w:t>_name</w:t>
      </w:r>
      <w:r>
        <w:rPr>
          <w:lang w:val="de-DE"/>
        </w:rPr>
        <w:t>和</w:t>
      </w:r>
      <w:r>
        <w:rPr>
          <w:lang w:val="de-DE"/>
        </w:rPr>
        <w:t>unit</w:t>
      </w:r>
      <w:r>
        <w:rPr>
          <w:lang w:val="de-DE"/>
        </w:rPr>
        <w:t>分别为存储段的名字和单元号</w:t>
      </w:r>
      <w:r>
        <w:rPr>
          <w:rFonts w:hint="eastAsia"/>
          <w:lang w:val="de-DE"/>
        </w:rPr>
        <w:t>，</w:t>
      </w:r>
      <w:r>
        <w:rPr>
          <w:lang w:val="de-DE"/>
        </w:rPr>
        <w:t>确定读取数据的存储段</w:t>
      </w:r>
      <w:r>
        <w:rPr>
          <w:rFonts w:hint="eastAsia"/>
          <w:lang w:val="de-DE"/>
        </w:rPr>
        <w:t>。</w:t>
      </w:r>
      <w:r>
        <w:rPr>
          <w:rFonts w:hint="eastAsia"/>
          <w:lang w:val="de-DE"/>
        </w:rPr>
        <w:t>p</w:t>
      </w:r>
      <w:r>
        <w:rPr>
          <w:lang w:val="de-DE"/>
        </w:rPr>
        <w:t>_buf</w:t>
      </w:r>
      <w:r>
        <w:rPr>
          <w:lang w:val="de-DE"/>
        </w:rPr>
        <w:t>保存从存储段读到的数据</w:t>
      </w:r>
      <w:r>
        <w:rPr>
          <w:rFonts w:hint="eastAsia"/>
          <w:lang w:val="de-DE"/>
        </w:rPr>
        <w:t>，</w:t>
      </w:r>
      <w:r>
        <w:rPr>
          <w:lang w:val="de-DE"/>
        </w:rPr>
        <w:t>offset</w:t>
      </w:r>
      <w:r>
        <w:rPr>
          <w:lang w:val="de-DE"/>
        </w:rPr>
        <w:t>表示从存储段指定的偏移开始读取数据</w:t>
      </w:r>
      <w:r>
        <w:rPr>
          <w:rFonts w:hint="eastAsia"/>
          <w:lang w:val="de-DE"/>
        </w:rPr>
        <w:t>，</w:t>
      </w:r>
      <w:r>
        <w:rPr>
          <w:lang w:val="de-DE"/>
        </w:rPr>
        <w:t>len</w:t>
      </w:r>
      <w:r>
        <w:rPr>
          <w:lang w:val="de-DE"/>
        </w:rPr>
        <w:t>为读取数据的长度</w:t>
      </w:r>
      <w:r>
        <w:rPr>
          <w:rFonts w:hint="eastAsia"/>
          <w:lang w:val="de-DE"/>
        </w:rPr>
        <w:t>。</w:t>
      </w:r>
      <w:r>
        <w:rPr>
          <w:lang w:val="de-DE"/>
        </w:rPr>
        <w:t>若返回值为</w:t>
      </w:r>
      <w:r>
        <w:rPr>
          <w:lang w:val="de-DE"/>
        </w:rPr>
        <w:t>AM</w:t>
      </w:r>
      <w:r>
        <w:rPr>
          <w:rFonts w:hint="eastAsia"/>
          <w:lang w:val="de-DE"/>
        </w:rPr>
        <w:t>_OK</w:t>
      </w:r>
      <w:r>
        <w:rPr>
          <w:rFonts w:hint="eastAsia"/>
          <w:lang w:val="de-DE"/>
        </w:rPr>
        <w:t>，则说明读取成功，反之失败。比如，从</w:t>
      </w:r>
      <w:r>
        <w:rPr>
          <w:rFonts w:hint="eastAsia"/>
          <w:lang w:val="de-DE"/>
        </w:rPr>
        <w:t>IP</w:t>
      </w:r>
      <w:r>
        <w:rPr>
          <w:rFonts w:hint="eastAsia"/>
          <w:lang w:val="de-DE"/>
        </w:rPr>
        <w:t>存储段中读取出</w:t>
      </w:r>
      <w:r>
        <w:rPr>
          <w:rFonts w:hint="eastAsia"/>
          <w:lang w:val="de-DE"/>
        </w:rPr>
        <w:t>IP</w:t>
      </w:r>
      <w:r>
        <w:rPr>
          <w:rFonts w:hint="eastAsia"/>
          <w:lang w:val="de-DE"/>
        </w:rPr>
        <w:t>地址，详见</w:t>
      </w:r>
      <w:r>
        <w:rPr>
          <w:lang w:val="de-DE"/>
        </w:rPr>
        <w:fldChar w:fldCharType="begin"/>
      </w:r>
      <w:r>
        <w:rPr>
          <w:lang w:val="de-DE"/>
        </w:rPr>
        <w:instrText xml:space="preserve"> </w:instrText>
      </w:r>
      <w:r>
        <w:rPr>
          <w:rFonts w:hint="eastAsia"/>
          <w:lang w:val="de-DE"/>
        </w:rPr>
        <w:instrText>REF _Ref536000742 \h</w:instrText>
      </w:r>
      <w:r>
        <w:rPr>
          <w:lang w:val="de-DE"/>
        </w:rPr>
        <w:instrText xml:space="preserve">  \* MERGEFORMAT </w:instrText>
      </w:r>
      <w:r>
        <w:rPr>
          <w:lang w:val="de-DE"/>
        </w:rPr>
      </w:r>
      <w:r>
        <w:rPr>
          <w:lang w:val="de-DE"/>
        </w:rPr>
        <w:fldChar w:fldCharType="separate"/>
      </w:r>
      <w:r w:rsidR="00B93B10" w:rsidRPr="00B93B10">
        <w:rPr>
          <w:rFonts w:hint="eastAsia"/>
          <w:lang w:val="de-DE"/>
        </w:rPr>
        <w:t>程序清单</w:t>
      </w:r>
      <w:r w:rsidR="00B93B10" w:rsidRPr="00B93B10">
        <w:rPr>
          <w:lang w:val="de-DE"/>
        </w:rPr>
        <w:t>5.19</w:t>
      </w:r>
      <w:r>
        <w:rPr>
          <w:lang w:val="de-DE"/>
        </w:rPr>
        <w:fldChar w:fldCharType="end"/>
      </w:r>
      <w:r>
        <w:rPr>
          <w:rFonts w:hint="eastAsia"/>
          <w:lang w:val="de-DE"/>
        </w:rPr>
        <w:t>。</w:t>
      </w:r>
    </w:p>
    <w:p w14:paraId="5783DC78" w14:textId="28C57176" w:rsidR="000D77BE" w:rsidRDefault="000D77BE" w:rsidP="000D77BE">
      <w:pPr>
        <w:pStyle w:val="a7"/>
        <w:keepNext/>
      </w:pPr>
      <w:bookmarkStart w:id="299" w:name="_Ref536000742"/>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19</w:t>
      </w:r>
      <w:r w:rsidR="00A26C7F">
        <w:fldChar w:fldCharType="end"/>
      </w:r>
      <w:bookmarkEnd w:id="299"/>
      <w:r>
        <w:t xml:space="preserve">  </w:t>
      </w:r>
      <w:r>
        <w:t>读取数据范例程序</w:t>
      </w:r>
    </w:p>
    <w:p w14:paraId="78ADCDCB" w14:textId="77777777" w:rsidR="000D77BE" w:rsidRPr="00E866F4" w:rsidRDefault="000D77BE" w:rsidP="000D77BE">
      <w:pPr>
        <w:pStyle w:val="a5"/>
      </w:pPr>
      <w:r w:rsidRPr="00E866F4">
        <w:t>1</w:t>
      </w:r>
      <w:r w:rsidRPr="00E866F4">
        <w:tab/>
        <w:t>uint8_t ip[4];</w:t>
      </w:r>
    </w:p>
    <w:p w14:paraId="3EBCDBA8" w14:textId="77777777" w:rsidR="000D77BE" w:rsidRDefault="000D77BE" w:rsidP="000D77BE">
      <w:pPr>
        <w:pStyle w:val="a5"/>
      </w:pPr>
      <w:r w:rsidRPr="00E866F4">
        <w:rPr>
          <w:rFonts w:hint="eastAsia"/>
        </w:rPr>
        <w:t>2</w:t>
      </w:r>
      <w:r w:rsidRPr="00E866F4">
        <w:rPr>
          <w:rFonts w:hint="eastAsia"/>
        </w:rPr>
        <w:tab/>
        <w:t>am_nvram_get("ip", 0, &amp;ip[0], 0, 4);</w:t>
      </w:r>
      <w:r w:rsidRPr="00E866F4">
        <w:rPr>
          <w:rFonts w:hint="eastAsia"/>
        </w:rPr>
        <w:tab/>
        <w:t>//</w:t>
      </w:r>
      <w:r w:rsidRPr="00E866F4">
        <w:rPr>
          <w:rFonts w:hint="eastAsia"/>
        </w:rPr>
        <w:t>读取非易失性数据</w:t>
      </w:r>
      <w:r w:rsidRPr="00E866F4">
        <w:rPr>
          <w:rFonts w:hint="eastAsia"/>
        </w:rPr>
        <w:t>"ip"</w:t>
      </w:r>
    </w:p>
    <w:p w14:paraId="6E43A00F" w14:textId="77777777" w:rsidR="000D77BE" w:rsidRDefault="000D77BE" w:rsidP="000D77BE">
      <w:pPr>
        <w:pStyle w:val="23"/>
        <w:spacing w:before="62" w:after="62"/>
        <w:rPr>
          <w:lang w:val="de-DE"/>
        </w:rPr>
      </w:pPr>
      <w:r>
        <w:rPr>
          <w:lang w:val="de-DE"/>
        </w:rPr>
        <w:t>现在编写</w:t>
      </w:r>
      <w:r>
        <w:rPr>
          <w:lang w:val="de-DE"/>
        </w:rPr>
        <w:t>NVRAM</w:t>
      </w:r>
      <w:r>
        <w:rPr>
          <w:lang w:val="de-DE"/>
        </w:rPr>
        <w:t>通用接口的简单测试程序</w:t>
      </w:r>
      <w:r>
        <w:rPr>
          <w:rFonts w:hint="eastAsia"/>
          <w:lang w:val="de-DE"/>
        </w:rPr>
        <w:t>，</w:t>
      </w:r>
      <w:r>
        <w:rPr>
          <w:lang w:val="de-DE"/>
        </w:rPr>
        <w:t>测试某个存储段的数据读写是否正常</w:t>
      </w:r>
      <w:r>
        <w:rPr>
          <w:rFonts w:hint="eastAsia"/>
          <w:lang w:val="de-DE"/>
        </w:rPr>
        <w:t>。</w:t>
      </w:r>
      <w:r>
        <w:rPr>
          <w:lang w:val="de-DE"/>
        </w:rPr>
        <w:t>虽然测试程序是一个简单的应用</w:t>
      </w:r>
      <w:r>
        <w:rPr>
          <w:rFonts w:hint="eastAsia"/>
          <w:lang w:val="de-DE"/>
        </w:rPr>
        <w:t>，</w:t>
      </w:r>
      <w:r>
        <w:rPr>
          <w:lang w:val="de-DE"/>
        </w:rPr>
        <w:t>但基于模块化编程思想</w:t>
      </w:r>
      <w:r>
        <w:rPr>
          <w:rFonts w:hint="eastAsia"/>
          <w:lang w:val="de-DE"/>
        </w:rPr>
        <w:t>，</w:t>
      </w:r>
      <w:r>
        <w:rPr>
          <w:lang w:val="de-DE"/>
        </w:rPr>
        <w:t>最好还是将测试相关程序分离出来</w:t>
      </w:r>
      <w:r>
        <w:rPr>
          <w:rFonts w:hint="eastAsia"/>
          <w:lang w:val="de-DE"/>
        </w:rPr>
        <w:t>，</w:t>
      </w:r>
      <w:r>
        <w:rPr>
          <w:lang w:val="de-DE"/>
        </w:rPr>
        <w:t>程序实现和对应接口的声明详见</w:t>
      </w:r>
      <w:r>
        <w:rPr>
          <w:lang w:val="de-DE"/>
        </w:rPr>
        <w:fldChar w:fldCharType="begin"/>
      </w:r>
      <w:r>
        <w:rPr>
          <w:lang w:val="de-DE"/>
        </w:rPr>
        <w:instrText xml:space="preserve"> REF _Ref536009075 \h </w:instrText>
      </w:r>
      <w:r>
        <w:rPr>
          <w:lang w:val="de-DE"/>
        </w:rPr>
      </w:r>
      <w:r>
        <w:rPr>
          <w:lang w:val="de-DE"/>
        </w:rPr>
        <w:fldChar w:fldCharType="separate"/>
      </w:r>
      <w:r w:rsidR="00B93B10">
        <w:rPr>
          <w:rFonts w:hint="eastAsia"/>
        </w:rPr>
        <w:t>程序清单</w:t>
      </w:r>
      <w:r w:rsidR="00B93B10">
        <w:rPr>
          <w:noProof/>
          <w:lang w:val="de-DE"/>
        </w:rPr>
        <w:t>5</w:t>
      </w:r>
      <w:r w:rsidR="00B93B10" w:rsidRPr="004B0CFB">
        <w:rPr>
          <w:lang w:val="de-DE"/>
        </w:rPr>
        <w:t>.</w:t>
      </w:r>
      <w:r w:rsidR="00B93B10">
        <w:rPr>
          <w:noProof/>
          <w:lang w:val="de-DE"/>
        </w:rPr>
        <w:t>20</w:t>
      </w:r>
      <w:r>
        <w:rPr>
          <w:lang w:val="de-DE"/>
        </w:rPr>
        <w:fldChar w:fldCharType="end"/>
      </w:r>
      <w:r>
        <w:rPr>
          <w:rFonts w:hint="eastAsia"/>
          <w:lang w:val="de-DE"/>
        </w:rPr>
        <w:t>和</w:t>
      </w:r>
      <w:r>
        <w:rPr>
          <w:lang w:val="de-DE"/>
        </w:rPr>
        <w:fldChar w:fldCharType="begin"/>
      </w:r>
      <w:r>
        <w:rPr>
          <w:lang w:val="de-DE"/>
        </w:rPr>
        <w:instrText xml:space="preserve"> </w:instrText>
      </w:r>
      <w:r>
        <w:rPr>
          <w:rFonts w:hint="eastAsia"/>
          <w:lang w:val="de-DE"/>
        </w:rPr>
        <w:instrText>REF _Ref536009234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lang w:val="de-DE"/>
        </w:rPr>
        <w:t>5</w:t>
      </w:r>
      <w:r w:rsidR="00B93B10" w:rsidRPr="004B0CFB">
        <w:rPr>
          <w:lang w:val="de-DE"/>
        </w:rPr>
        <w:t>.</w:t>
      </w:r>
      <w:r w:rsidR="00B93B10">
        <w:rPr>
          <w:noProof/>
          <w:lang w:val="de-DE"/>
        </w:rPr>
        <w:t>21</w:t>
      </w:r>
      <w:r>
        <w:rPr>
          <w:lang w:val="de-DE"/>
        </w:rPr>
        <w:fldChar w:fldCharType="end"/>
      </w:r>
      <w:r>
        <w:rPr>
          <w:rFonts w:hint="eastAsia"/>
          <w:lang w:val="de-DE"/>
        </w:rPr>
        <w:t>。</w:t>
      </w:r>
    </w:p>
    <w:p w14:paraId="33604C19" w14:textId="4F097F59" w:rsidR="000D77BE" w:rsidRDefault="000D77BE" w:rsidP="000D77BE">
      <w:pPr>
        <w:pStyle w:val="a7"/>
        <w:rPr>
          <w:lang w:val="de-DE"/>
        </w:rPr>
      </w:pPr>
      <w:bookmarkStart w:id="300" w:name="_Ref536009075"/>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20</w:t>
      </w:r>
      <w:r w:rsidR="00A26C7F">
        <w:fldChar w:fldCharType="end"/>
      </w:r>
      <w:bookmarkEnd w:id="300"/>
      <w:r w:rsidRPr="006F4E4E">
        <w:rPr>
          <w:lang w:val="de-DE"/>
        </w:rPr>
        <w:t xml:space="preserve">  </w:t>
      </w:r>
      <w:r>
        <w:t>测试程序实现</w:t>
      </w:r>
      <w:r w:rsidRPr="006F4E4E">
        <w:rPr>
          <w:rFonts w:hint="eastAsia"/>
          <w:lang w:val="de-DE"/>
        </w:rPr>
        <w:t>（</w:t>
      </w:r>
      <w:r w:rsidRPr="006F4E4E">
        <w:rPr>
          <w:rFonts w:hint="eastAsia"/>
          <w:lang w:val="de-DE"/>
        </w:rPr>
        <w:t>app</w:t>
      </w:r>
      <w:r w:rsidRPr="006F4E4E">
        <w:rPr>
          <w:lang w:val="de-DE"/>
        </w:rPr>
        <w:t>_test_nvram.c</w:t>
      </w:r>
      <w:r w:rsidRPr="006F4E4E">
        <w:rPr>
          <w:rFonts w:hint="eastAsia"/>
          <w:lang w:val="de-DE"/>
        </w:rPr>
        <w:t>）</w:t>
      </w:r>
    </w:p>
    <w:p w14:paraId="10541D3F" w14:textId="77777777" w:rsidR="000D77BE" w:rsidRPr="006F4E4E" w:rsidRDefault="000D77BE" w:rsidP="000D77BE">
      <w:pPr>
        <w:pStyle w:val="a5"/>
      </w:pPr>
      <w:r w:rsidRPr="006F4E4E">
        <w:t xml:space="preserve">1 </w:t>
      </w:r>
      <w:r w:rsidRPr="006F4E4E">
        <w:tab/>
        <w:t>#include "ametal.h"</w:t>
      </w:r>
    </w:p>
    <w:p w14:paraId="05F2BC47" w14:textId="77777777" w:rsidR="000D77BE" w:rsidRPr="006F4E4E" w:rsidRDefault="000D77BE" w:rsidP="000D77BE">
      <w:pPr>
        <w:pStyle w:val="a5"/>
      </w:pPr>
      <w:r w:rsidRPr="006F4E4E">
        <w:t xml:space="preserve">2 </w:t>
      </w:r>
      <w:r w:rsidRPr="006F4E4E">
        <w:tab/>
        <w:t>#include "am_nvram.h"</w:t>
      </w:r>
    </w:p>
    <w:p w14:paraId="4C2DA0B9" w14:textId="77777777" w:rsidR="000D77BE" w:rsidRPr="006F4E4E" w:rsidRDefault="000D77BE" w:rsidP="000D77BE">
      <w:pPr>
        <w:pStyle w:val="a5"/>
      </w:pPr>
      <w:r w:rsidRPr="006F4E4E">
        <w:t xml:space="preserve">3 </w:t>
      </w:r>
      <w:r w:rsidRPr="006F4E4E">
        <w:tab/>
        <w:t>#include "app_test_nvram.h"</w:t>
      </w:r>
    </w:p>
    <w:p w14:paraId="0D7BA424" w14:textId="77777777" w:rsidR="000D77BE" w:rsidRPr="006F4E4E" w:rsidRDefault="000D77BE" w:rsidP="000D77BE">
      <w:pPr>
        <w:pStyle w:val="a5"/>
      </w:pPr>
      <w:r w:rsidRPr="006F4E4E">
        <w:t xml:space="preserve">4 </w:t>
      </w:r>
      <w:r w:rsidRPr="006F4E4E">
        <w:tab/>
      </w:r>
    </w:p>
    <w:p w14:paraId="5B549EC4" w14:textId="77777777" w:rsidR="000D77BE" w:rsidRPr="006F4E4E" w:rsidRDefault="000D77BE" w:rsidP="000D77BE">
      <w:pPr>
        <w:pStyle w:val="a5"/>
      </w:pPr>
      <w:r w:rsidRPr="006F4E4E">
        <w:t xml:space="preserve">5 </w:t>
      </w:r>
      <w:r w:rsidRPr="006F4E4E">
        <w:tab/>
        <w:t>int app_test_nvram(char *p_name, uint8_t unit)</w:t>
      </w:r>
    </w:p>
    <w:p w14:paraId="585BAD0D" w14:textId="77777777" w:rsidR="000D77BE" w:rsidRPr="006F4E4E" w:rsidRDefault="000D77BE" w:rsidP="000D77BE">
      <w:pPr>
        <w:pStyle w:val="a5"/>
      </w:pPr>
      <w:r w:rsidRPr="006F4E4E">
        <w:t xml:space="preserve">6 </w:t>
      </w:r>
      <w:r w:rsidRPr="006F4E4E">
        <w:tab/>
        <w:t>{</w:t>
      </w:r>
    </w:p>
    <w:p w14:paraId="500AC27C" w14:textId="77777777" w:rsidR="000D77BE" w:rsidRPr="006F4E4E" w:rsidRDefault="000D77BE" w:rsidP="000D77BE">
      <w:pPr>
        <w:pStyle w:val="a5"/>
      </w:pPr>
      <w:r w:rsidRPr="006F4E4E">
        <w:t xml:space="preserve">7 </w:t>
      </w:r>
      <w:r w:rsidRPr="006F4E4E">
        <w:tab/>
      </w:r>
      <w:r w:rsidRPr="006F4E4E">
        <w:tab/>
        <w:t>int i;</w:t>
      </w:r>
    </w:p>
    <w:p w14:paraId="47D3E510" w14:textId="77777777" w:rsidR="000D77BE" w:rsidRPr="006F4E4E" w:rsidRDefault="000D77BE" w:rsidP="000D77BE">
      <w:pPr>
        <w:pStyle w:val="a5"/>
      </w:pPr>
      <w:r w:rsidRPr="006F4E4E">
        <w:t xml:space="preserve">8 </w:t>
      </w:r>
      <w:r w:rsidRPr="006F4E4E">
        <w:tab/>
      </w:r>
      <w:r w:rsidRPr="006F4E4E">
        <w:tab/>
        <w:t>uint8_t data[20];</w:t>
      </w:r>
    </w:p>
    <w:p w14:paraId="270784BC" w14:textId="77777777" w:rsidR="000D77BE" w:rsidRPr="006F4E4E" w:rsidRDefault="000D77BE" w:rsidP="000D77BE">
      <w:pPr>
        <w:pStyle w:val="a5"/>
      </w:pPr>
      <w:r w:rsidRPr="006F4E4E">
        <w:t xml:space="preserve">9 </w:t>
      </w:r>
      <w:r w:rsidRPr="006F4E4E">
        <w:tab/>
      </w:r>
      <w:r w:rsidRPr="006F4E4E">
        <w:tab/>
      </w:r>
    </w:p>
    <w:p w14:paraId="667BE5AE" w14:textId="77777777" w:rsidR="000D77BE" w:rsidRPr="006F4E4E" w:rsidRDefault="000D77BE" w:rsidP="000D77BE">
      <w:pPr>
        <w:pStyle w:val="a5"/>
      </w:pPr>
      <w:r w:rsidRPr="006F4E4E">
        <w:rPr>
          <w:rFonts w:hint="eastAsia"/>
        </w:rPr>
        <w:t>10</w:t>
      </w:r>
      <w:r w:rsidRPr="006F4E4E">
        <w:rPr>
          <w:rFonts w:hint="eastAsia"/>
        </w:rPr>
        <w:tab/>
      </w:r>
      <w:r w:rsidRPr="006F4E4E">
        <w:rPr>
          <w:rFonts w:hint="eastAsia"/>
        </w:rPr>
        <w:tab/>
        <w:t>for(i=0;i&lt;20;i++)</w:t>
      </w:r>
      <w:r>
        <w:tab/>
      </w:r>
      <w:r>
        <w:tab/>
      </w:r>
      <w:r>
        <w:tab/>
      </w:r>
      <w:r>
        <w:tab/>
      </w:r>
      <w:r>
        <w:tab/>
      </w:r>
      <w:r>
        <w:tab/>
      </w:r>
      <w:r w:rsidRPr="006F4E4E">
        <w:rPr>
          <w:rFonts w:hint="eastAsia"/>
        </w:rPr>
        <w:t>//</w:t>
      </w:r>
      <w:r w:rsidRPr="006F4E4E">
        <w:rPr>
          <w:rFonts w:hint="eastAsia"/>
        </w:rPr>
        <w:t>填充数据</w:t>
      </w:r>
    </w:p>
    <w:p w14:paraId="3A2725B1" w14:textId="77777777" w:rsidR="000D77BE" w:rsidRPr="006F4E4E" w:rsidRDefault="000D77BE" w:rsidP="000D77BE">
      <w:pPr>
        <w:pStyle w:val="a5"/>
      </w:pPr>
      <w:r w:rsidRPr="006F4E4E">
        <w:t>11</w:t>
      </w:r>
      <w:r w:rsidRPr="006F4E4E">
        <w:tab/>
      </w:r>
      <w:r w:rsidRPr="006F4E4E">
        <w:tab/>
        <w:t>data[i] = i;</w:t>
      </w:r>
    </w:p>
    <w:p w14:paraId="0ADDDD35" w14:textId="77777777" w:rsidR="000D77BE" w:rsidRPr="006F4E4E" w:rsidRDefault="000D77BE" w:rsidP="000D77BE">
      <w:pPr>
        <w:pStyle w:val="a5"/>
      </w:pPr>
      <w:r w:rsidRPr="006F4E4E">
        <w:rPr>
          <w:rFonts w:hint="eastAsia"/>
        </w:rPr>
        <w:lastRenderedPageBreak/>
        <w:t>12</w:t>
      </w:r>
      <w:r w:rsidRPr="006F4E4E">
        <w:rPr>
          <w:rFonts w:hint="eastAsia"/>
        </w:rPr>
        <w:tab/>
      </w:r>
      <w:r w:rsidRPr="006F4E4E">
        <w:rPr>
          <w:rFonts w:hint="eastAsia"/>
        </w:rPr>
        <w:tab/>
        <w:t>am_nvram_set(p_name,unit,&amp;data[0],0,20);</w:t>
      </w:r>
      <w:r>
        <w:tab/>
      </w:r>
      <w:r w:rsidRPr="006F4E4E">
        <w:rPr>
          <w:rFonts w:hint="eastAsia"/>
        </w:rPr>
        <w:t>//</w:t>
      </w:r>
      <w:r w:rsidRPr="006F4E4E">
        <w:rPr>
          <w:rFonts w:hint="eastAsia"/>
        </w:rPr>
        <w:t>向</w:t>
      </w:r>
      <w:r w:rsidRPr="006F4E4E">
        <w:rPr>
          <w:rFonts w:hint="eastAsia"/>
        </w:rPr>
        <w:t>"test"</w:t>
      </w:r>
      <w:r w:rsidRPr="006F4E4E">
        <w:rPr>
          <w:rFonts w:hint="eastAsia"/>
        </w:rPr>
        <w:t>存储段中写入</w:t>
      </w:r>
      <w:r w:rsidRPr="006F4E4E">
        <w:rPr>
          <w:rFonts w:hint="eastAsia"/>
        </w:rPr>
        <w:t>20</w:t>
      </w:r>
      <w:r w:rsidRPr="006F4E4E">
        <w:rPr>
          <w:rFonts w:hint="eastAsia"/>
        </w:rPr>
        <w:t>个字节数据</w:t>
      </w:r>
    </w:p>
    <w:p w14:paraId="7C7BEEED" w14:textId="77777777" w:rsidR="000D77BE" w:rsidRPr="006F4E4E" w:rsidRDefault="000D77BE" w:rsidP="000D77BE">
      <w:pPr>
        <w:pStyle w:val="a5"/>
      </w:pPr>
      <w:r w:rsidRPr="006F4E4E">
        <w:rPr>
          <w:rFonts w:hint="eastAsia"/>
        </w:rPr>
        <w:t>13</w:t>
      </w:r>
      <w:r w:rsidRPr="006F4E4E">
        <w:rPr>
          <w:rFonts w:hint="eastAsia"/>
        </w:rPr>
        <w:tab/>
      </w:r>
      <w:r w:rsidRPr="006F4E4E">
        <w:rPr>
          <w:rFonts w:hint="eastAsia"/>
        </w:rPr>
        <w:tab/>
        <w:t>for(i=0;i&lt;20;i++)</w:t>
      </w:r>
      <w:r>
        <w:tab/>
      </w:r>
      <w:r>
        <w:tab/>
      </w:r>
      <w:r>
        <w:tab/>
      </w:r>
      <w:r>
        <w:tab/>
      </w:r>
      <w:r>
        <w:tab/>
      </w:r>
      <w:r>
        <w:tab/>
      </w:r>
      <w:r w:rsidRPr="006F4E4E">
        <w:rPr>
          <w:rFonts w:hint="eastAsia"/>
        </w:rPr>
        <w:t>//</w:t>
      </w:r>
      <w:r w:rsidRPr="006F4E4E">
        <w:rPr>
          <w:rFonts w:hint="eastAsia"/>
        </w:rPr>
        <w:t>清零数据</w:t>
      </w:r>
    </w:p>
    <w:p w14:paraId="3989EE89" w14:textId="77777777" w:rsidR="000D77BE" w:rsidRPr="006F4E4E" w:rsidRDefault="000D77BE" w:rsidP="000D77BE">
      <w:pPr>
        <w:pStyle w:val="a5"/>
      </w:pPr>
      <w:r w:rsidRPr="006F4E4E">
        <w:t>14</w:t>
      </w:r>
      <w:r w:rsidRPr="006F4E4E">
        <w:tab/>
      </w:r>
      <w:r w:rsidRPr="006F4E4E">
        <w:tab/>
        <w:t>data[i] = 0;</w:t>
      </w:r>
    </w:p>
    <w:p w14:paraId="7B90E218" w14:textId="77777777" w:rsidR="000D77BE" w:rsidRPr="006F4E4E" w:rsidRDefault="000D77BE" w:rsidP="000D77BE">
      <w:pPr>
        <w:pStyle w:val="a5"/>
      </w:pPr>
      <w:r w:rsidRPr="006F4E4E">
        <w:rPr>
          <w:rFonts w:hint="eastAsia"/>
        </w:rPr>
        <w:t>15</w:t>
      </w:r>
      <w:r w:rsidRPr="006F4E4E">
        <w:rPr>
          <w:rFonts w:hint="eastAsia"/>
        </w:rPr>
        <w:tab/>
      </w:r>
      <w:r w:rsidRPr="006F4E4E">
        <w:rPr>
          <w:rFonts w:hint="eastAsia"/>
        </w:rPr>
        <w:tab/>
        <w:t>am_nvram_get(p_name,unit,&amp;data[0],0,20);</w:t>
      </w:r>
      <w:r>
        <w:tab/>
      </w:r>
      <w:r w:rsidRPr="006F4E4E">
        <w:rPr>
          <w:rFonts w:hint="eastAsia"/>
        </w:rPr>
        <w:t>//</w:t>
      </w:r>
      <w:r w:rsidRPr="006F4E4E">
        <w:rPr>
          <w:rFonts w:hint="eastAsia"/>
        </w:rPr>
        <w:t>从</w:t>
      </w:r>
      <w:r w:rsidRPr="006F4E4E">
        <w:rPr>
          <w:rFonts w:hint="eastAsia"/>
        </w:rPr>
        <w:t>"test"</w:t>
      </w:r>
      <w:r w:rsidRPr="006F4E4E">
        <w:rPr>
          <w:rFonts w:hint="eastAsia"/>
        </w:rPr>
        <w:t>存储段中读取</w:t>
      </w:r>
      <w:r w:rsidRPr="006F4E4E">
        <w:rPr>
          <w:rFonts w:hint="eastAsia"/>
        </w:rPr>
        <w:t>20</w:t>
      </w:r>
      <w:r w:rsidRPr="006F4E4E">
        <w:rPr>
          <w:rFonts w:hint="eastAsia"/>
        </w:rPr>
        <w:t>个字节数据</w:t>
      </w:r>
    </w:p>
    <w:p w14:paraId="003EBB3E" w14:textId="77777777" w:rsidR="000D77BE" w:rsidRPr="006F4E4E" w:rsidRDefault="000D77BE" w:rsidP="000D77BE">
      <w:pPr>
        <w:pStyle w:val="a5"/>
      </w:pPr>
      <w:r>
        <w:rPr>
          <w:rFonts w:hint="eastAsia"/>
        </w:rPr>
        <w:t>16</w:t>
      </w:r>
      <w:r>
        <w:rPr>
          <w:rFonts w:hint="eastAsia"/>
        </w:rPr>
        <w:tab/>
      </w:r>
      <w:r>
        <w:rPr>
          <w:rFonts w:hint="eastAsia"/>
        </w:rPr>
        <w:tab/>
        <w:t>for(i=0;i&lt;20;i++){</w:t>
      </w:r>
      <w:r>
        <w:rPr>
          <w:rFonts w:hint="eastAsia"/>
        </w:rPr>
        <w:tab/>
      </w:r>
      <w:r>
        <w:rPr>
          <w:rFonts w:hint="eastAsia"/>
        </w:rPr>
        <w:tab/>
      </w:r>
      <w:r>
        <w:rPr>
          <w:rFonts w:hint="eastAsia"/>
        </w:rPr>
        <w:tab/>
      </w:r>
      <w:r>
        <w:rPr>
          <w:rFonts w:hint="eastAsia"/>
        </w:rPr>
        <w:tab/>
      </w:r>
      <w:r>
        <w:rPr>
          <w:rFonts w:hint="eastAsia"/>
        </w:rPr>
        <w:tab/>
      </w:r>
      <w:r w:rsidRPr="006F4E4E">
        <w:rPr>
          <w:rFonts w:hint="eastAsia"/>
        </w:rPr>
        <w:t>//</w:t>
      </w:r>
      <w:r w:rsidRPr="006F4E4E">
        <w:rPr>
          <w:rFonts w:hint="eastAsia"/>
        </w:rPr>
        <w:t>比较数据</w:t>
      </w:r>
    </w:p>
    <w:p w14:paraId="01A1EB34" w14:textId="77777777" w:rsidR="000D77BE" w:rsidRPr="006F4E4E" w:rsidRDefault="000D77BE" w:rsidP="000D77BE">
      <w:pPr>
        <w:pStyle w:val="a5"/>
      </w:pPr>
      <w:r w:rsidRPr="006F4E4E">
        <w:t>17</w:t>
      </w:r>
      <w:r w:rsidRPr="006F4E4E">
        <w:tab/>
      </w:r>
      <w:r w:rsidRPr="006F4E4E">
        <w:tab/>
      </w:r>
      <w:r w:rsidRPr="006F4E4E">
        <w:tab/>
        <w:t>if(data[i]!=i){</w:t>
      </w:r>
    </w:p>
    <w:p w14:paraId="3BC8EDC7" w14:textId="77777777" w:rsidR="000D77BE" w:rsidRPr="006F4E4E" w:rsidRDefault="000D77BE" w:rsidP="000D77BE">
      <w:pPr>
        <w:pStyle w:val="a5"/>
      </w:pPr>
      <w:r w:rsidRPr="006F4E4E">
        <w:t>18</w:t>
      </w:r>
      <w:r w:rsidRPr="006F4E4E">
        <w:tab/>
      </w:r>
      <w:r w:rsidRPr="006F4E4E">
        <w:tab/>
      </w:r>
      <w:r w:rsidRPr="006F4E4E">
        <w:tab/>
      </w:r>
      <w:r w:rsidRPr="006F4E4E">
        <w:tab/>
        <w:t>return AM_ERROR;</w:t>
      </w:r>
    </w:p>
    <w:p w14:paraId="2656C2E0" w14:textId="77777777" w:rsidR="000D77BE" w:rsidRPr="006F4E4E" w:rsidRDefault="000D77BE" w:rsidP="000D77BE">
      <w:pPr>
        <w:pStyle w:val="a5"/>
      </w:pPr>
      <w:r w:rsidRPr="006F4E4E">
        <w:t>19</w:t>
      </w:r>
      <w:r w:rsidRPr="006F4E4E">
        <w:tab/>
      </w:r>
      <w:r w:rsidRPr="006F4E4E">
        <w:tab/>
      </w:r>
      <w:r w:rsidRPr="006F4E4E">
        <w:tab/>
        <w:t>}</w:t>
      </w:r>
    </w:p>
    <w:p w14:paraId="697EC06C" w14:textId="77777777" w:rsidR="000D77BE" w:rsidRPr="006F4E4E" w:rsidRDefault="000D77BE" w:rsidP="000D77BE">
      <w:pPr>
        <w:pStyle w:val="a5"/>
      </w:pPr>
      <w:r w:rsidRPr="006F4E4E">
        <w:t>20</w:t>
      </w:r>
      <w:r w:rsidRPr="006F4E4E">
        <w:tab/>
      </w:r>
      <w:r w:rsidRPr="006F4E4E">
        <w:tab/>
        <w:t>}</w:t>
      </w:r>
    </w:p>
    <w:p w14:paraId="3EA8E027" w14:textId="77777777" w:rsidR="000D77BE" w:rsidRPr="006F4E4E" w:rsidRDefault="000D77BE" w:rsidP="000D77BE">
      <w:pPr>
        <w:pStyle w:val="a5"/>
      </w:pPr>
      <w:r w:rsidRPr="006F4E4E">
        <w:t>21</w:t>
      </w:r>
      <w:r w:rsidRPr="006F4E4E">
        <w:tab/>
      </w:r>
      <w:r w:rsidRPr="006F4E4E">
        <w:tab/>
        <w:t>return AM_OK;</w:t>
      </w:r>
    </w:p>
    <w:p w14:paraId="6FAC07BD" w14:textId="77777777" w:rsidR="000D77BE" w:rsidRDefault="000D77BE" w:rsidP="000D77BE">
      <w:pPr>
        <w:pStyle w:val="a5"/>
      </w:pPr>
      <w:r w:rsidRPr="006F4E4E">
        <w:t>22</w:t>
      </w:r>
      <w:r w:rsidRPr="006F4E4E">
        <w:tab/>
        <w:t>}</w:t>
      </w:r>
    </w:p>
    <w:p w14:paraId="35B1DA1E" w14:textId="02EAF568" w:rsidR="000D77BE" w:rsidRDefault="000D77BE" w:rsidP="000D77BE">
      <w:pPr>
        <w:pStyle w:val="a7"/>
        <w:rPr>
          <w:lang w:val="de-DE"/>
        </w:rPr>
      </w:pPr>
      <w:bookmarkStart w:id="301" w:name="_Ref536009234"/>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21</w:t>
      </w:r>
      <w:r w:rsidR="00A26C7F">
        <w:fldChar w:fldCharType="end"/>
      </w:r>
      <w:bookmarkEnd w:id="301"/>
      <w:r w:rsidRPr="006F4E4E">
        <w:rPr>
          <w:lang w:val="de-DE"/>
        </w:rPr>
        <w:t xml:space="preserve">  </w:t>
      </w:r>
      <w:r>
        <w:t>接口声明</w:t>
      </w:r>
      <w:r w:rsidRPr="006F4E4E">
        <w:rPr>
          <w:rFonts w:hint="eastAsia"/>
          <w:lang w:val="de-DE"/>
        </w:rPr>
        <w:t>（</w:t>
      </w:r>
      <w:r w:rsidRPr="006F4E4E">
        <w:rPr>
          <w:rFonts w:hint="eastAsia"/>
          <w:lang w:val="de-DE"/>
        </w:rPr>
        <w:t>a</w:t>
      </w:r>
      <w:r w:rsidRPr="006F4E4E">
        <w:rPr>
          <w:lang w:val="de-DE"/>
        </w:rPr>
        <w:t>pp_test_nvram.h</w:t>
      </w:r>
      <w:r w:rsidRPr="006F4E4E">
        <w:rPr>
          <w:rFonts w:hint="eastAsia"/>
          <w:lang w:val="de-DE"/>
        </w:rPr>
        <w:t>）</w:t>
      </w:r>
    </w:p>
    <w:p w14:paraId="03097F81" w14:textId="77777777" w:rsidR="000D77BE" w:rsidRPr="006F4E4E" w:rsidRDefault="000D77BE" w:rsidP="000D77BE">
      <w:pPr>
        <w:pStyle w:val="a5"/>
      </w:pPr>
      <w:r w:rsidRPr="006F4E4E">
        <w:t>1</w:t>
      </w:r>
      <w:r w:rsidRPr="006F4E4E">
        <w:tab/>
        <w:t>#pragma once</w:t>
      </w:r>
    </w:p>
    <w:p w14:paraId="1E6D19BC" w14:textId="77777777" w:rsidR="000D77BE" w:rsidRPr="006F4E4E" w:rsidRDefault="000D77BE" w:rsidP="000D77BE">
      <w:pPr>
        <w:pStyle w:val="a5"/>
      </w:pPr>
      <w:r w:rsidRPr="006F4E4E">
        <w:t>2</w:t>
      </w:r>
      <w:r w:rsidRPr="006F4E4E">
        <w:tab/>
        <w:t>#include "ametal.h"</w:t>
      </w:r>
    </w:p>
    <w:p w14:paraId="5A80F8AC" w14:textId="77777777" w:rsidR="000D77BE" w:rsidRPr="006F4E4E" w:rsidRDefault="000D77BE" w:rsidP="000D77BE">
      <w:pPr>
        <w:pStyle w:val="a5"/>
      </w:pPr>
      <w:r w:rsidRPr="006F4E4E">
        <w:t>3</w:t>
      </w:r>
      <w:r w:rsidRPr="006F4E4E">
        <w:tab/>
      </w:r>
    </w:p>
    <w:p w14:paraId="20D0B1E2" w14:textId="77777777" w:rsidR="000D77BE" w:rsidRDefault="000D77BE" w:rsidP="000D77BE">
      <w:pPr>
        <w:pStyle w:val="a5"/>
      </w:pPr>
      <w:r w:rsidRPr="006F4E4E">
        <w:t>4</w:t>
      </w:r>
      <w:r w:rsidRPr="006F4E4E">
        <w:tab/>
        <w:t>int app_test_nvram(char *p_name,uint8_t unit);</w:t>
      </w:r>
    </w:p>
    <w:p w14:paraId="0144E4F3" w14:textId="77777777" w:rsidR="000D77BE" w:rsidRDefault="000D77BE" w:rsidP="000D77BE">
      <w:pPr>
        <w:pStyle w:val="23"/>
        <w:spacing w:before="62" w:after="62"/>
        <w:rPr>
          <w:lang w:val="de-DE"/>
        </w:rPr>
      </w:pPr>
      <w:r>
        <w:rPr>
          <w:rFonts w:hint="eastAsia"/>
          <w:lang w:val="de-DE"/>
        </w:rPr>
        <w:t>将待测试的存储段（段名和单元号）通过参数传递给测试程序，</w:t>
      </w:r>
      <w:r>
        <w:rPr>
          <w:rFonts w:hint="eastAsia"/>
          <w:lang w:val="de-DE"/>
        </w:rPr>
        <w:t>NVRAM</w:t>
      </w:r>
      <w:r>
        <w:rPr>
          <w:rFonts w:hint="eastAsia"/>
          <w:lang w:val="de-DE"/>
        </w:rPr>
        <w:t>通用接口对测试段读写数据。若读写数据的结果完全相等，则返回</w:t>
      </w:r>
      <w:r>
        <w:rPr>
          <w:rFonts w:hint="eastAsia"/>
          <w:lang w:val="de-DE"/>
        </w:rPr>
        <w:t>AM_OK</w:t>
      </w:r>
      <w:r>
        <w:rPr>
          <w:rFonts w:hint="eastAsia"/>
          <w:lang w:val="de-DE"/>
        </w:rPr>
        <w:t>，反之返回</w:t>
      </w:r>
      <w:r>
        <w:rPr>
          <w:rFonts w:hint="eastAsia"/>
          <w:lang w:val="de-DE"/>
        </w:rPr>
        <w:t>AM_ERROR</w:t>
      </w:r>
      <w:r>
        <w:rPr>
          <w:rFonts w:hint="eastAsia"/>
          <w:lang w:val="de-DE"/>
        </w:rPr>
        <w:t>。</w:t>
      </w:r>
    </w:p>
    <w:p w14:paraId="4B0FFA72" w14:textId="77777777" w:rsidR="000D77BE" w:rsidRDefault="000D77BE" w:rsidP="000D77BE">
      <w:pPr>
        <w:pStyle w:val="23"/>
        <w:spacing w:before="62" w:after="62"/>
        <w:rPr>
          <w:lang w:val="de-DE"/>
        </w:rPr>
      </w:pPr>
      <w:r>
        <w:rPr>
          <w:rFonts w:hint="eastAsia"/>
          <w:lang w:val="de-DE"/>
        </w:rPr>
        <w:t>由此可见，应用程序的实现不包含任何器件相关的语句，仅仅调用</w:t>
      </w:r>
      <w:r>
        <w:rPr>
          <w:rFonts w:hint="eastAsia"/>
          <w:lang w:val="de-DE"/>
        </w:rPr>
        <w:t>NVRAM</w:t>
      </w:r>
      <w:r>
        <w:rPr>
          <w:rFonts w:hint="eastAsia"/>
          <w:lang w:val="de-DE"/>
        </w:rPr>
        <w:t>通用接口读写指定的存储段，因此该应用程序是跨平台的，在任何</w:t>
      </w:r>
      <w:r>
        <w:rPr>
          <w:rFonts w:hint="eastAsia"/>
          <w:lang w:val="de-DE"/>
        </w:rPr>
        <w:t>A</w:t>
      </w:r>
      <w:r>
        <w:rPr>
          <w:lang w:val="de-DE"/>
        </w:rPr>
        <w:t>M</w:t>
      </w:r>
      <w:r>
        <w:rPr>
          <w:rFonts w:hint="eastAsia"/>
          <w:lang w:val="de-DE"/>
        </w:rPr>
        <w:t>etal</w:t>
      </w:r>
      <w:r>
        <w:rPr>
          <w:lang w:val="de-DE"/>
        </w:rPr>
        <w:t>平台中均可使用</w:t>
      </w:r>
      <w:r>
        <w:rPr>
          <w:rFonts w:hint="eastAsia"/>
          <w:lang w:val="de-DE"/>
        </w:rPr>
        <w:t>，</w:t>
      </w:r>
      <w:r>
        <w:rPr>
          <w:lang w:val="de-DE"/>
        </w:rPr>
        <w:t>进一步整合</w:t>
      </w:r>
      <w:r>
        <w:rPr>
          <w:lang w:val="de-DE"/>
        </w:rPr>
        <w:t>NVRAM</w:t>
      </w:r>
      <w:r>
        <w:rPr>
          <w:lang w:val="de-DE"/>
        </w:rPr>
        <w:t>通用接口和测试程序的范例详见</w:t>
      </w:r>
      <w:r>
        <w:rPr>
          <w:lang w:val="de-DE"/>
        </w:rPr>
        <w:fldChar w:fldCharType="begin"/>
      </w:r>
      <w:r>
        <w:rPr>
          <w:lang w:val="de-DE"/>
        </w:rPr>
        <w:instrText xml:space="preserve"> REF _Ref536009845 \h </w:instrText>
      </w:r>
      <w:r>
        <w:rPr>
          <w:lang w:val="de-DE"/>
        </w:rPr>
      </w:r>
      <w:r>
        <w:rPr>
          <w:lang w:val="de-DE"/>
        </w:rPr>
        <w:fldChar w:fldCharType="separate"/>
      </w:r>
      <w:r w:rsidR="00B93B10">
        <w:rPr>
          <w:rFonts w:hint="eastAsia"/>
        </w:rPr>
        <w:t>程序清单</w:t>
      </w:r>
      <w:r w:rsidR="00B93B10">
        <w:rPr>
          <w:noProof/>
        </w:rPr>
        <w:t>5</w:t>
      </w:r>
      <w:r w:rsidR="00B93B10">
        <w:t>.</w:t>
      </w:r>
      <w:r w:rsidR="00B93B10">
        <w:rPr>
          <w:noProof/>
        </w:rPr>
        <w:t>22</w:t>
      </w:r>
      <w:r>
        <w:rPr>
          <w:lang w:val="de-DE"/>
        </w:rPr>
        <w:fldChar w:fldCharType="end"/>
      </w:r>
      <w:r>
        <w:rPr>
          <w:rFonts w:hint="eastAsia"/>
          <w:lang w:val="de-DE"/>
        </w:rPr>
        <w:t>。</w:t>
      </w:r>
    </w:p>
    <w:p w14:paraId="3F07BBC9" w14:textId="4E4F230B" w:rsidR="000D77BE" w:rsidRDefault="000D77BE" w:rsidP="000D77BE">
      <w:pPr>
        <w:pStyle w:val="a7"/>
        <w:rPr>
          <w:lang w:val="de-DE"/>
        </w:rPr>
      </w:pPr>
      <w:bookmarkStart w:id="302" w:name="_Ref536009845"/>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22</w:t>
      </w:r>
      <w:r w:rsidR="00A26C7F">
        <w:fldChar w:fldCharType="end"/>
      </w:r>
      <w:bookmarkEnd w:id="302"/>
      <w:r>
        <w:t xml:space="preserve">  NVRAM</w:t>
      </w:r>
      <w:r>
        <w:t>通用接口读写范例程序</w:t>
      </w:r>
    </w:p>
    <w:p w14:paraId="26BBE131" w14:textId="77777777" w:rsidR="000D77BE" w:rsidRPr="006F4E4E" w:rsidRDefault="000D77BE" w:rsidP="000D77BE">
      <w:pPr>
        <w:pStyle w:val="a5"/>
      </w:pPr>
      <w:r w:rsidRPr="006F4E4E">
        <w:t xml:space="preserve">1 </w:t>
      </w:r>
      <w:r w:rsidRPr="006F4E4E">
        <w:tab/>
        <w:t>#include "ametal.h"</w:t>
      </w:r>
    </w:p>
    <w:p w14:paraId="10BAE01B" w14:textId="77777777" w:rsidR="000D77BE" w:rsidRPr="006F4E4E" w:rsidRDefault="000D77BE" w:rsidP="000D77BE">
      <w:pPr>
        <w:pStyle w:val="a5"/>
      </w:pPr>
      <w:r w:rsidRPr="006F4E4E">
        <w:t xml:space="preserve">2 </w:t>
      </w:r>
      <w:r w:rsidRPr="006F4E4E">
        <w:tab/>
        <w:t>#include "am_led.h"</w:t>
      </w:r>
    </w:p>
    <w:p w14:paraId="6C343456" w14:textId="77777777" w:rsidR="000D77BE" w:rsidRPr="006F4E4E" w:rsidRDefault="000D77BE" w:rsidP="000D77BE">
      <w:pPr>
        <w:pStyle w:val="a5"/>
      </w:pPr>
      <w:r w:rsidRPr="006F4E4E">
        <w:t xml:space="preserve">3 </w:t>
      </w:r>
      <w:r w:rsidRPr="006F4E4E">
        <w:tab/>
        <w:t>#include "am_delay.h"</w:t>
      </w:r>
    </w:p>
    <w:p w14:paraId="29C8C0DA" w14:textId="77777777" w:rsidR="000D77BE" w:rsidRPr="006F4E4E" w:rsidRDefault="000D77BE" w:rsidP="000D77BE">
      <w:pPr>
        <w:pStyle w:val="a5"/>
      </w:pPr>
      <w:r w:rsidRPr="006F4E4E">
        <w:t xml:space="preserve">4 </w:t>
      </w:r>
      <w:r w:rsidRPr="006F4E4E">
        <w:tab/>
        <w:t>#include "am_hwconf_ep24cxx.h"</w:t>
      </w:r>
    </w:p>
    <w:p w14:paraId="159B3D8B" w14:textId="77777777" w:rsidR="000D77BE" w:rsidRPr="006F4E4E" w:rsidRDefault="000D77BE" w:rsidP="000D77BE">
      <w:pPr>
        <w:pStyle w:val="a5"/>
      </w:pPr>
      <w:r w:rsidRPr="006F4E4E">
        <w:t xml:space="preserve">5 </w:t>
      </w:r>
      <w:r w:rsidRPr="006F4E4E">
        <w:tab/>
        <w:t>#include "app_test_nvram.h"</w:t>
      </w:r>
    </w:p>
    <w:p w14:paraId="7F94C8DF" w14:textId="77777777" w:rsidR="000D77BE" w:rsidRPr="006F4E4E" w:rsidRDefault="000D77BE" w:rsidP="000D77BE">
      <w:pPr>
        <w:pStyle w:val="a5"/>
      </w:pPr>
      <w:r w:rsidRPr="006F4E4E">
        <w:t xml:space="preserve">6 </w:t>
      </w:r>
      <w:r w:rsidRPr="006F4E4E">
        <w:tab/>
      </w:r>
    </w:p>
    <w:p w14:paraId="09EB08E1" w14:textId="77777777" w:rsidR="000D77BE" w:rsidRPr="006F4E4E" w:rsidRDefault="000D77BE" w:rsidP="000D77BE">
      <w:pPr>
        <w:pStyle w:val="a5"/>
      </w:pPr>
      <w:r w:rsidRPr="006F4E4E">
        <w:t xml:space="preserve">7 </w:t>
      </w:r>
      <w:r w:rsidRPr="006F4E4E">
        <w:tab/>
        <w:t>int am_main(void)</w:t>
      </w:r>
    </w:p>
    <w:p w14:paraId="18C04894" w14:textId="77777777" w:rsidR="000D77BE" w:rsidRPr="006F4E4E" w:rsidRDefault="000D77BE" w:rsidP="000D77BE">
      <w:pPr>
        <w:pStyle w:val="a5"/>
      </w:pPr>
      <w:r w:rsidRPr="006F4E4E">
        <w:t xml:space="preserve">8 </w:t>
      </w:r>
      <w:r w:rsidRPr="006F4E4E">
        <w:tab/>
        <w:t>{</w:t>
      </w:r>
    </w:p>
    <w:p w14:paraId="23AD0905" w14:textId="77777777" w:rsidR="000D77BE" w:rsidRPr="006F4E4E" w:rsidRDefault="000D77BE" w:rsidP="000D77BE">
      <w:pPr>
        <w:pStyle w:val="a5"/>
      </w:pPr>
      <w:r w:rsidRPr="006F4E4E">
        <w:t xml:space="preserve">9 </w:t>
      </w:r>
      <w:r w:rsidRPr="006F4E4E">
        <w:tab/>
      </w:r>
      <w:r w:rsidRPr="006F4E4E">
        <w:tab/>
        <w:t>am_fm24c02_nvram_inst_init();</w:t>
      </w:r>
    </w:p>
    <w:p w14:paraId="403FC195" w14:textId="77777777" w:rsidR="000D77BE" w:rsidRPr="006F4E4E" w:rsidRDefault="000D77BE" w:rsidP="000D77BE">
      <w:pPr>
        <w:pStyle w:val="a5"/>
      </w:pPr>
      <w:r w:rsidRPr="006F4E4E">
        <w:t>10</w:t>
      </w:r>
      <w:r w:rsidRPr="006F4E4E">
        <w:tab/>
      </w:r>
      <w:r w:rsidRPr="006F4E4E">
        <w:tab/>
        <w:t>if(app_test_nvram("test",0)!=AM_OK){</w:t>
      </w:r>
    </w:p>
    <w:p w14:paraId="68F256E1" w14:textId="77777777" w:rsidR="000D77BE" w:rsidRPr="006F4E4E" w:rsidRDefault="000D77BE" w:rsidP="000D77BE">
      <w:pPr>
        <w:pStyle w:val="a5"/>
      </w:pPr>
      <w:r w:rsidRPr="006F4E4E">
        <w:t>11</w:t>
      </w:r>
      <w:r w:rsidRPr="006F4E4E">
        <w:tab/>
      </w:r>
      <w:r w:rsidRPr="006F4E4E">
        <w:tab/>
      </w:r>
      <w:r w:rsidRPr="006F4E4E">
        <w:tab/>
        <w:t>am_led_on(1);</w:t>
      </w:r>
    </w:p>
    <w:p w14:paraId="33FBE934" w14:textId="77777777" w:rsidR="000D77BE" w:rsidRPr="006F4E4E" w:rsidRDefault="000D77BE" w:rsidP="000D77BE">
      <w:pPr>
        <w:pStyle w:val="a5"/>
      </w:pPr>
      <w:r w:rsidRPr="006F4E4E">
        <w:t>12</w:t>
      </w:r>
      <w:r w:rsidRPr="006F4E4E">
        <w:tab/>
      </w:r>
      <w:r w:rsidRPr="006F4E4E">
        <w:tab/>
        <w:t>}</w:t>
      </w:r>
    </w:p>
    <w:p w14:paraId="622E4635" w14:textId="77777777" w:rsidR="000D77BE" w:rsidRPr="006F4E4E" w:rsidRDefault="000D77BE" w:rsidP="000D77BE">
      <w:pPr>
        <w:pStyle w:val="a5"/>
      </w:pPr>
      <w:r w:rsidRPr="006F4E4E">
        <w:t>13</w:t>
      </w:r>
      <w:r w:rsidRPr="006F4E4E">
        <w:tab/>
      </w:r>
      <w:r w:rsidRPr="006F4E4E">
        <w:tab/>
        <w:t>while(1){</w:t>
      </w:r>
    </w:p>
    <w:p w14:paraId="244842B0" w14:textId="77777777" w:rsidR="000D77BE" w:rsidRPr="006F4E4E" w:rsidRDefault="000D77BE" w:rsidP="000D77BE">
      <w:pPr>
        <w:pStyle w:val="a5"/>
      </w:pPr>
      <w:r w:rsidRPr="006F4E4E">
        <w:t>14</w:t>
      </w:r>
      <w:r w:rsidRPr="006F4E4E">
        <w:tab/>
      </w:r>
      <w:r w:rsidRPr="006F4E4E">
        <w:tab/>
      </w:r>
      <w:r w:rsidRPr="006F4E4E">
        <w:tab/>
        <w:t>am_led_toggle(0);</w:t>
      </w:r>
    </w:p>
    <w:p w14:paraId="03330ED7" w14:textId="77777777" w:rsidR="000D77BE" w:rsidRPr="006F4E4E" w:rsidRDefault="000D77BE" w:rsidP="000D77BE">
      <w:pPr>
        <w:pStyle w:val="a5"/>
      </w:pPr>
      <w:r w:rsidRPr="006F4E4E">
        <w:t>15</w:t>
      </w:r>
      <w:r w:rsidRPr="006F4E4E">
        <w:tab/>
      </w:r>
      <w:r w:rsidRPr="006F4E4E">
        <w:tab/>
      </w:r>
      <w:r w:rsidRPr="006F4E4E">
        <w:tab/>
        <w:t>am_mdelay(100);</w:t>
      </w:r>
    </w:p>
    <w:p w14:paraId="58CD0AB9" w14:textId="77777777" w:rsidR="000D77BE" w:rsidRPr="006F4E4E" w:rsidRDefault="000D77BE" w:rsidP="000D77BE">
      <w:pPr>
        <w:pStyle w:val="a5"/>
      </w:pPr>
      <w:r w:rsidRPr="006F4E4E">
        <w:t>16</w:t>
      </w:r>
      <w:r w:rsidRPr="006F4E4E">
        <w:tab/>
      </w:r>
      <w:r w:rsidRPr="006F4E4E">
        <w:tab/>
        <w:t>}</w:t>
      </w:r>
    </w:p>
    <w:p w14:paraId="4D213306" w14:textId="77777777" w:rsidR="000D77BE" w:rsidRDefault="000D77BE" w:rsidP="000D77BE">
      <w:pPr>
        <w:pStyle w:val="a5"/>
      </w:pPr>
      <w:r w:rsidRPr="006F4E4E">
        <w:t>17</w:t>
      </w:r>
      <w:r w:rsidRPr="006F4E4E">
        <w:tab/>
        <w:t>}</w:t>
      </w:r>
    </w:p>
    <w:p w14:paraId="5645F6BE" w14:textId="1CA089F8" w:rsidR="000D77BE" w:rsidRPr="000D77BE" w:rsidRDefault="000D77BE" w:rsidP="00107865">
      <w:pPr>
        <w:pStyle w:val="23"/>
        <w:spacing w:before="62" w:after="62"/>
        <w:rPr>
          <w:lang w:val="de-DE"/>
        </w:rPr>
      </w:pPr>
      <w:r>
        <w:rPr>
          <w:lang w:val="de-DE"/>
        </w:rPr>
        <w:t>显然</w:t>
      </w:r>
      <w:r>
        <w:rPr>
          <w:rFonts w:hint="eastAsia"/>
          <w:lang w:val="de-DE"/>
        </w:rPr>
        <w:t>，</w:t>
      </w:r>
      <w:r>
        <w:rPr>
          <w:lang w:val="de-DE"/>
        </w:rPr>
        <w:t>NVRAM</w:t>
      </w:r>
      <w:r>
        <w:rPr>
          <w:lang w:val="de-DE"/>
        </w:rPr>
        <w:t>通用接口赋予了名字的存储段</w:t>
      </w:r>
      <w:r>
        <w:rPr>
          <w:rFonts w:hint="eastAsia"/>
          <w:lang w:val="de-DE"/>
        </w:rPr>
        <w:t>，</w:t>
      </w:r>
      <w:r>
        <w:rPr>
          <w:lang w:val="de-DE"/>
        </w:rPr>
        <w:t>使得程序在可读性和可维护性方面都优于使用</w:t>
      </w:r>
      <w:r>
        <w:rPr>
          <w:lang w:val="de-DE"/>
        </w:rPr>
        <w:t>EP24Cxx</w:t>
      </w:r>
      <w:r>
        <w:rPr>
          <w:lang w:val="de-DE"/>
        </w:rPr>
        <w:t>读写接口</w:t>
      </w:r>
      <w:r>
        <w:rPr>
          <w:rFonts w:hint="eastAsia"/>
          <w:lang w:val="de-DE"/>
        </w:rPr>
        <w:t>。</w:t>
      </w:r>
      <w:r>
        <w:rPr>
          <w:lang w:val="de-DE"/>
        </w:rPr>
        <w:t>而调用</w:t>
      </w:r>
      <w:r>
        <w:rPr>
          <w:lang w:val="de-DE"/>
        </w:rPr>
        <w:t>NVRAM</w:t>
      </w:r>
      <w:r>
        <w:rPr>
          <w:lang w:val="de-DE"/>
        </w:rPr>
        <w:t>通用接口会耗费一定的内存和</w:t>
      </w:r>
      <w:r>
        <w:rPr>
          <w:lang w:val="de-DE"/>
        </w:rPr>
        <w:t>CPU</w:t>
      </w:r>
      <w:r>
        <w:rPr>
          <w:lang w:val="de-DE"/>
        </w:rPr>
        <w:t>资源</w:t>
      </w:r>
      <w:r>
        <w:rPr>
          <w:rFonts w:hint="eastAsia"/>
          <w:lang w:val="de-DE"/>
        </w:rPr>
        <w:t>，</w:t>
      </w:r>
      <w:r>
        <w:rPr>
          <w:lang w:val="de-DE"/>
        </w:rPr>
        <w:t>特别是在要求效率很高或内存紧缺的场合</w:t>
      </w:r>
      <w:r>
        <w:rPr>
          <w:rFonts w:hint="eastAsia"/>
          <w:lang w:val="de-DE"/>
        </w:rPr>
        <w:t>，</w:t>
      </w:r>
      <w:r>
        <w:rPr>
          <w:lang w:val="de-DE"/>
        </w:rPr>
        <w:t>建议使用</w:t>
      </w:r>
      <w:r>
        <w:rPr>
          <w:lang w:val="de-DE"/>
        </w:rPr>
        <w:t>EP24Cxx</w:t>
      </w:r>
      <w:r>
        <w:rPr>
          <w:lang w:val="de-DE"/>
        </w:rPr>
        <w:t>读写接口</w:t>
      </w:r>
      <w:r>
        <w:rPr>
          <w:rFonts w:hint="eastAsia"/>
          <w:lang w:val="de-DE"/>
        </w:rPr>
        <w:t>。</w:t>
      </w:r>
    </w:p>
    <w:p w14:paraId="0403FD2F" w14:textId="55FAFC39" w:rsidR="006A3A5C" w:rsidRDefault="006A3A5C" w:rsidP="006A3A5C">
      <w:pPr>
        <w:pStyle w:val="20"/>
        <w:rPr>
          <w:lang w:val="de-DE"/>
        </w:rPr>
      </w:pPr>
      <w:bookmarkStart w:id="303" w:name="_Toc6175834"/>
      <w:r w:rsidRPr="002F5D48">
        <w:rPr>
          <w:rFonts w:hint="eastAsia"/>
          <w:lang w:val="de-DE"/>
        </w:rPr>
        <w:lastRenderedPageBreak/>
        <w:t>SPI</w:t>
      </w:r>
      <w:r w:rsidRPr="002F5D48">
        <w:rPr>
          <w:lang w:val="de-DE"/>
        </w:rPr>
        <w:t xml:space="preserve"> </w:t>
      </w:r>
      <w:r>
        <w:t>Flash</w:t>
      </w:r>
      <w:r>
        <w:t>组件</w:t>
      </w:r>
      <w:bookmarkEnd w:id="303"/>
    </w:p>
    <w:p w14:paraId="35CF65FC" w14:textId="77777777" w:rsidR="00107865" w:rsidRPr="00184227" w:rsidRDefault="00107865" w:rsidP="00107865">
      <w:pPr>
        <w:spacing w:before="62" w:after="62"/>
        <w:ind w:firstLine="420"/>
        <w:rPr>
          <w:lang w:val="de-DE"/>
        </w:rPr>
      </w:pPr>
      <w:r w:rsidRPr="00184227">
        <w:rPr>
          <w:rFonts w:hint="eastAsia"/>
          <w:lang w:val="de-DE"/>
        </w:rPr>
        <w:t>SPI NOR Flash</w:t>
      </w:r>
      <w:r w:rsidRPr="00184227">
        <w:rPr>
          <w:rFonts w:hint="eastAsia"/>
        </w:rPr>
        <w:t>是一种</w:t>
      </w:r>
      <w:r w:rsidRPr="00184227">
        <w:rPr>
          <w:rFonts w:hint="eastAsia"/>
          <w:lang w:val="de-DE"/>
        </w:rPr>
        <w:t>SPI</w:t>
      </w:r>
      <w:r w:rsidRPr="00184227">
        <w:rPr>
          <w:rFonts w:hint="eastAsia"/>
        </w:rPr>
        <w:t>接口的非易失闪存芯片</w:t>
      </w:r>
      <w:r w:rsidRPr="00184227">
        <w:rPr>
          <w:rFonts w:hint="eastAsia"/>
          <w:lang w:val="de-DE"/>
        </w:rPr>
        <w:t>，</w:t>
      </w:r>
      <w:r w:rsidRPr="00184227">
        <w:rPr>
          <w:rFonts w:hint="eastAsia"/>
        </w:rPr>
        <w:t>本节以</w:t>
      </w:r>
      <w:r w:rsidRPr="00184227">
        <w:rPr>
          <w:rFonts w:hint="eastAsia"/>
          <w:lang w:val="de-DE"/>
        </w:rPr>
        <w:t>台湾旺宏电子</w:t>
      </w:r>
      <w:r w:rsidRPr="00184227">
        <w:rPr>
          <w:rFonts w:hint="eastAsia"/>
        </w:rPr>
        <w:t>的</w:t>
      </w:r>
      <w:r w:rsidRPr="00184227">
        <w:rPr>
          <w:rFonts w:hint="eastAsia"/>
          <w:lang w:val="de-DE"/>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184227">
          <w:rPr>
            <w:rFonts w:hint="eastAsia"/>
            <w:lang w:val="de-DE"/>
          </w:rPr>
          <w:t>25L</w:t>
        </w:r>
      </w:smartTag>
      <w:r w:rsidRPr="00184227">
        <w:rPr>
          <w:rFonts w:hint="eastAsia"/>
          <w:lang w:val="de-DE"/>
        </w:rPr>
        <w:t>1606</w:t>
      </w:r>
      <w:r w:rsidRPr="00184227">
        <w:rPr>
          <w:rFonts w:hint="eastAsia"/>
          <w:lang w:val="de-DE"/>
        </w:rPr>
        <w:t>为例详细介绍在</w:t>
      </w:r>
      <w:r w:rsidRPr="00184227">
        <w:rPr>
          <w:rFonts w:hint="eastAsia"/>
          <w:lang w:val="de-DE"/>
        </w:rPr>
        <w:t>AMetal</w:t>
      </w:r>
      <w:r w:rsidRPr="00184227">
        <w:rPr>
          <w:rFonts w:hint="eastAsia"/>
          <w:lang w:val="de-DE"/>
        </w:rPr>
        <w:t>中如何使用类似的</w:t>
      </w:r>
      <w:r w:rsidRPr="00184227">
        <w:rPr>
          <w:rFonts w:hint="eastAsia"/>
          <w:lang w:val="de-DE"/>
        </w:rPr>
        <w:t>Flash</w:t>
      </w:r>
      <w:r w:rsidRPr="00184227">
        <w:rPr>
          <w:rFonts w:hint="eastAsia"/>
          <w:lang w:val="de-DE"/>
        </w:rPr>
        <w:t>存储器。</w:t>
      </w:r>
    </w:p>
    <w:p w14:paraId="708841CC" w14:textId="77777777" w:rsidR="00107865" w:rsidRPr="00184227" w:rsidRDefault="00107865" w:rsidP="00107865">
      <w:pPr>
        <w:framePr w:w="4997" w:h="4141" w:hRule="exact" w:hSpace="180" w:wrap="around" w:vAnchor="text" w:hAnchor="page" w:x="4906" w:y="403"/>
        <w:shd w:val="solid" w:color="FFFFFF" w:fill="FFFFFF"/>
        <w:spacing w:before="62" w:after="62"/>
        <w:jc w:val="center"/>
        <w:rPr>
          <w:rFonts w:eastAsia="黑体"/>
          <w:sz w:val="18"/>
          <w:szCs w:val="18"/>
        </w:rPr>
      </w:pPr>
      <w:bookmarkStart w:id="304" w:name="_Ref459483924"/>
      <w:bookmarkStart w:id="305" w:name="_Toc479459098"/>
      <w:bookmarkStart w:id="306" w:name="_Toc481666778"/>
      <w:bookmarkStart w:id="307" w:name="_Toc487711559"/>
      <w:r w:rsidRPr="00184227">
        <w:rPr>
          <w:rFonts w:eastAsia="黑体"/>
          <w:sz w:val="18"/>
          <w:szCs w:val="18"/>
        </w:rPr>
        <w:t>表</w:t>
      </w:r>
      <w:r>
        <w:rPr>
          <w:rFonts w:eastAsia="黑体"/>
          <w:sz w:val="18"/>
          <w:szCs w:val="18"/>
        </w:rPr>
        <w:fldChar w:fldCharType="begin"/>
      </w:r>
      <w:r>
        <w:rPr>
          <w:rFonts w:eastAsia="黑体"/>
          <w:sz w:val="18"/>
          <w:szCs w:val="18"/>
        </w:rPr>
        <w:instrText xml:space="preserve"> STYLEREF 1 \s </w:instrText>
      </w:r>
      <w:r>
        <w:rPr>
          <w:rFonts w:eastAsia="黑体"/>
          <w:sz w:val="18"/>
          <w:szCs w:val="18"/>
        </w:rPr>
        <w:fldChar w:fldCharType="separate"/>
      </w:r>
      <w:r w:rsidR="00B93B10">
        <w:rPr>
          <w:rFonts w:eastAsia="黑体"/>
          <w:noProof/>
          <w:sz w:val="18"/>
          <w:szCs w:val="18"/>
        </w:rPr>
        <w:t>5</w:t>
      </w:r>
      <w:r>
        <w:rPr>
          <w:rFonts w:eastAsia="黑体"/>
          <w:sz w:val="18"/>
          <w:szCs w:val="18"/>
        </w:rPr>
        <w:fldChar w:fldCharType="end"/>
      </w:r>
      <w:r>
        <w:rPr>
          <w:rFonts w:eastAsia="黑体"/>
          <w:sz w:val="18"/>
          <w:szCs w:val="18"/>
        </w:rPr>
        <w:t>.</w:t>
      </w:r>
      <w:r>
        <w:rPr>
          <w:rFonts w:eastAsia="黑体"/>
          <w:sz w:val="18"/>
          <w:szCs w:val="18"/>
        </w:rPr>
        <w:fldChar w:fldCharType="begin"/>
      </w:r>
      <w:r>
        <w:rPr>
          <w:rFonts w:eastAsia="黑体"/>
          <w:sz w:val="18"/>
          <w:szCs w:val="18"/>
        </w:rPr>
        <w:instrText xml:space="preserve"> SEQ </w:instrText>
      </w:r>
      <w:r>
        <w:rPr>
          <w:rFonts w:eastAsia="黑体"/>
          <w:sz w:val="18"/>
          <w:szCs w:val="18"/>
        </w:rPr>
        <w:instrText>表</w:instrText>
      </w:r>
      <w:r>
        <w:rPr>
          <w:rFonts w:eastAsia="黑体"/>
          <w:sz w:val="18"/>
          <w:szCs w:val="18"/>
        </w:rPr>
        <w:instrText xml:space="preserve"> \* ARABIC \s 1 </w:instrText>
      </w:r>
      <w:r>
        <w:rPr>
          <w:rFonts w:eastAsia="黑体"/>
          <w:sz w:val="18"/>
          <w:szCs w:val="18"/>
        </w:rPr>
        <w:fldChar w:fldCharType="separate"/>
      </w:r>
      <w:r w:rsidR="00B93B10">
        <w:rPr>
          <w:rFonts w:eastAsia="黑体"/>
          <w:noProof/>
          <w:sz w:val="18"/>
          <w:szCs w:val="18"/>
        </w:rPr>
        <w:t>6</w:t>
      </w:r>
      <w:r>
        <w:rPr>
          <w:rFonts w:eastAsia="黑体"/>
          <w:sz w:val="18"/>
          <w:szCs w:val="18"/>
        </w:rPr>
        <w:fldChar w:fldCharType="end"/>
      </w:r>
      <w:bookmarkEnd w:id="304"/>
      <w:r w:rsidRPr="00184227">
        <w:rPr>
          <w:rFonts w:eastAsia="黑体"/>
          <w:sz w:val="18"/>
          <w:szCs w:val="18"/>
          <w:lang w:val="de-DE"/>
        </w:rPr>
        <w:t xml:space="preserve">  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184227">
          <w:rPr>
            <w:rFonts w:eastAsia="黑体"/>
            <w:sz w:val="18"/>
            <w:szCs w:val="18"/>
            <w:lang w:val="de-DE"/>
          </w:rPr>
          <w:t>25L</w:t>
        </w:r>
      </w:smartTag>
      <w:r w:rsidRPr="00184227">
        <w:rPr>
          <w:rFonts w:eastAsia="黑体"/>
          <w:sz w:val="18"/>
          <w:szCs w:val="18"/>
          <w:lang w:val="de-DE"/>
        </w:rPr>
        <w:t>1606</w:t>
      </w:r>
      <w:r w:rsidRPr="00184227">
        <w:rPr>
          <w:rFonts w:eastAsia="黑体"/>
          <w:sz w:val="18"/>
          <w:szCs w:val="18"/>
        </w:rPr>
        <w:t>存储器组织结构</w:t>
      </w:r>
    </w:p>
    <w:tbl>
      <w:tblPr>
        <w:tblW w:w="4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1067"/>
        <w:gridCol w:w="977"/>
        <w:gridCol w:w="957"/>
        <w:gridCol w:w="977"/>
      </w:tblGrid>
      <w:tr w:rsidR="00107865" w:rsidRPr="00184227" w14:paraId="6C854AF5" w14:textId="77777777" w:rsidTr="00107865">
        <w:trPr>
          <w:trHeight w:val="208"/>
          <w:jc w:val="center"/>
        </w:trPr>
        <w:tc>
          <w:tcPr>
            <w:tcW w:w="1125" w:type="dxa"/>
            <w:vMerge w:val="restart"/>
            <w:tcBorders>
              <w:top w:val="thinThickSmallGap" w:sz="24" w:space="0" w:color="auto"/>
            </w:tcBorders>
            <w:shd w:val="pct10" w:color="auto" w:fill="auto"/>
            <w:vAlign w:val="center"/>
          </w:tcPr>
          <w:p w14:paraId="3651135D" w14:textId="77777777" w:rsidR="00107865" w:rsidRPr="00184227" w:rsidRDefault="00107865" w:rsidP="00107865">
            <w:pPr>
              <w:pStyle w:val="ab"/>
              <w:framePr w:w="4997" w:h="4141" w:hRule="exact" w:hSpace="180" w:wrap="around" w:vAnchor="text" w:hAnchor="page" w:x="4906" w:y="403"/>
            </w:pPr>
            <w:r w:rsidRPr="00184227">
              <w:rPr>
                <w:rFonts w:hint="eastAsia"/>
              </w:rPr>
              <w:t>块号</w:t>
            </w:r>
          </w:p>
          <w:p w14:paraId="5F60B21F" w14:textId="77777777" w:rsidR="00107865" w:rsidRPr="00184227" w:rsidRDefault="00107865" w:rsidP="00107865">
            <w:pPr>
              <w:pStyle w:val="ab"/>
              <w:framePr w:w="4997" w:h="4141" w:hRule="exact" w:hSpace="180" w:wrap="around" w:vAnchor="text" w:hAnchor="page" w:x="4906" w:y="403"/>
            </w:pPr>
            <w:r w:rsidRPr="00184227">
              <w:rPr>
                <w:rFonts w:hint="eastAsia"/>
              </w:rPr>
              <w:t>（</w:t>
            </w:r>
            <w:r w:rsidRPr="00184227">
              <w:rPr>
                <w:rFonts w:hint="eastAsia"/>
              </w:rPr>
              <w:t>block</w:t>
            </w:r>
            <w:r w:rsidRPr="00184227">
              <w:rPr>
                <w:rFonts w:hint="eastAsia"/>
              </w:rPr>
              <w:t>）</w:t>
            </w:r>
          </w:p>
        </w:tc>
        <w:tc>
          <w:tcPr>
            <w:tcW w:w="939" w:type="dxa"/>
            <w:vMerge w:val="restart"/>
            <w:tcBorders>
              <w:top w:val="thinThickSmallGap" w:sz="24" w:space="0" w:color="auto"/>
            </w:tcBorders>
            <w:shd w:val="pct10" w:color="auto" w:fill="auto"/>
            <w:vAlign w:val="center"/>
          </w:tcPr>
          <w:p w14:paraId="1B9E3936" w14:textId="77777777" w:rsidR="00107865" w:rsidRPr="00184227" w:rsidRDefault="00107865" w:rsidP="00107865">
            <w:pPr>
              <w:pStyle w:val="ab"/>
              <w:framePr w:w="4997" w:h="4141" w:hRule="exact" w:hSpace="180" w:wrap="around" w:vAnchor="text" w:hAnchor="page" w:x="4906" w:y="403"/>
            </w:pPr>
            <w:r w:rsidRPr="00184227">
              <w:rPr>
                <w:rFonts w:hint="eastAsia"/>
              </w:rPr>
              <w:t>扇区号</w:t>
            </w:r>
          </w:p>
          <w:p w14:paraId="2005A050" w14:textId="77777777" w:rsidR="00107865" w:rsidRPr="00184227" w:rsidRDefault="00107865" w:rsidP="00107865">
            <w:pPr>
              <w:pStyle w:val="ab"/>
              <w:framePr w:w="4997" w:h="4141" w:hRule="exact" w:hSpace="180" w:wrap="around" w:vAnchor="text" w:hAnchor="page" w:x="4906" w:y="403"/>
            </w:pPr>
            <w:r w:rsidRPr="00184227">
              <w:rPr>
                <w:rFonts w:hint="eastAsia"/>
              </w:rPr>
              <w:t>（</w:t>
            </w:r>
            <w:r w:rsidRPr="00184227">
              <w:rPr>
                <w:rFonts w:hint="eastAsia"/>
              </w:rPr>
              <w:t>sector</w:t>
            </w:r>
            <w:r w:rsidRPr="00184227">
              <w:rPr>
                <w:rFonts w:hint="eastAsia"/>
              </w:rPr>
              <w:t>）</w:t>
            </w:r>
          </w:p>
        </w:tc>
        <w:tc>
          <w:tcPr>
            <w:tcW w:w="977" w:type="dxa"/>
            <w:vMerge w:val="restart"/>
            <w:tcBorders>
              <w:top w:val="thinThickSmallGap" w:sz="24" w:space="0" w:color="auto"/>
              <w:right w:val="double" w:sz="4" w:space="0" w:color="auto"/>
            </w:tcBorders>
            <w:shd w:val="pct10" w:color="auto" w:fill="auto"/>
            <w:vAlign w:val="center"/>
          </w:tcPr>
          <w:p w14:paraId="12E3F2C9" w14:textId="77777777" w:rsidR="00107865" w:rsidRPr="00184227" w:rsidRDefault="00107865" w:rsidP="00107865">
            <w:pPr>
              <w:pStyle w:val="ab"/>
              <w:framePr w:w="4997" w:h="4141" w:hRule="exact" w:hSpace="180" w:wrap="around" w:vAnchor="text" w:hAnchor="page" w:x="4906" w:y="403"/>
            </w:pPr>
            <w:r w:rsidRPr="00184227">
              <w:rPr>
                <w:rFonts w:hint="eastAsia"/>
              </w:rPr>
              <w:t>页号</w:t>
            </w:r>
          </w:p>
          <w:p w14:paraId="4DE5B4B4" w14:textId="77777777" w:rsidR="00107865" w:rsidRPr="00184227" w:rsidRDefault="00107865" w:rsidP="00107865">
            <w:pPr>
              <w:pStyle w:val="ab"/>
              <w:framePr w:w="4997" w:h="4141" w:hRule="exact" w:hSpace="180" w:wrap="around" w:vAnchor="text" w:hAnchor="page" w:x="4906" w:y="403"/>
            </w:pPr>
            <w:r w:rsidRPr="00184227">
              <w:rPr>
                <w:rFonts w:hint="eastAsia"/>
              </w:rPr>
              <w:t>（</w:t>
            </w:r>
            <w:r w:rsidRPr="00184227">
              <w:rPr>
                <w:rFonts w:hint="eastAsia"/>
              </w:rPr>
              <w:t>page</w:t>
            </w:r>
            <w:r w:rsidRPr="00184227">
              <w:rPr>
                <w:rFonts w:hint="eastAsia"/>
              </w:rPr>
              <w:t>）</w:t>
            </w:r>
          </w:p>
        </w:tc>
        <w:tc>
          <w:tcPr>
            <w:tcW w:w="1934" w:type="dxa"/>
            <w:gridSpan w:val="2"/>
            <w:tcBorders>
              <w:top w:val="thinThickSmallGap" w:sz="24" w:space="0" w:color="auto"/>
              <w:left w:val="double" w:sz="4" w:space="0" w:color="auto"/>
            </w:tcBorders>
            <w:shd w:val="pct10" w:color="auto" w:fill="auto"/>
          </w:tcPr>
          <w:p w14:paraId="00523343" w14:textId="77777777" w:rsidR="00107865" w:rsidRPr="00184227" w:rsidRDefault="00107865" w:rsidP="00107865">
            <w:pPr>
              <w:pStyle w:val="ab"/>
              <w:framePr w:w="4997" w:h="4141" w:hRule="exact" w:hSpace="180" w:wrap="around" w:vAnchor="text" w:hAnchor="page" w:x="4906" w:y="403"/>
            </w:pPr>
            <w:r w:rsidRPr="00184227">
              <w:rPr>
                <w:rFonts w:hint="eastAsia"/>
              </w:rPr>
              <w:t>地址范围</w:t>
            </w:r>
          </w:p>
        </w:tc>
      </w:tr>
      <w:tr w:rsidR="00107865" w:rsidRPr="00184227" w14:paraId="3E9CA42B" w14:textId="77777777" w:rsidTr="00107865">
        <w:trPr>
          <w:trHeight w:val="111"/>
          <w:jc w:val="center"/>
        </w:trPr>
        <w:tc>
          <w:tcPr>
            <w:tcW w:w="1125" w:type="dxa"/>
            <w:vMerge/>
            <w:tcBorders>
              <w:bottom w:val="double" w:sz="4" w:space="0" w:color="auto"/>
            </w:tcBorders>
            <w:shd w:val="pct10" w:color="auto" w:fill="auto"/>
          </w:tcPr>
          <w:p w14:paraId="50998CFE" w14:textId="77777777" w:rsidR="00107865" w:rsidRPr="00184227" w:rsidRDefault="00107865" w:rsidP="00107865">
            <w:pPr>
              <w:pStyle w:val="ab"/>
              <w:framePr w:w="4997" w:h="4141" w:hRule="exact" w:hSpace="180" w:wrap="around" w:vAnchor="text" w:hAnchor="page" w:x="4906" w:y="403"/>
            </w:pPr>
          </w:p>
        </w:tc>
        <w:tc>
          <w:tcPr>
            <w:tcW w:w="939" w:type="dxa"/>
            <w:vMerge/>
            <w:tcBorders>
              <w:bottom w:val="double" w:sz="4" w:space="0" w:color="auto"/>
            </w:tcBorders>
            <w:shd w:val="pct10" w:color="auto" w:fill="auto"/>
          </w:tcPr>
          <w:p w14:paraId="2DC2DB65" w14:textId="77777777" w:rsidR="00107865" w:rsidRPr="00184227" w:rsidRDefault="00107865" w:rsidP="00107865">
            <w:pPr>
              <w:pStyle w:val="ab"/>
              <w:framePr w:w="4997" w:h="4141" w:hRule="exact" w:hSpace="180" w:wrap="around" w:vAnchor="text" w:hAnchor="page" w:x="4906" w:y="403"/>
            </w:pPr>
          </w:p>
        </w:tc>
        <w:tc>
          <w:tcPr>
            <w:tcW w:w="977" w:type="dxa"/>
            <w:vMerge/>
            <w:tcBorders>
              <w:bottom w:val="double" w:sz="4" w:space="0" w:color="auto"/>
              <w:right w:val="double" w:sz="4" w:space="0" w:color="auto"/>
            </w:tcBorders>
            <w:shd w:val="pct10" w:color="auto" w:fill="auto"/>
          </w:tcPr>
          <w:p w14:paraId="2767737B" w14:textId="77777777" w:rsidR="00107865" w:rsidRPr="00184227" w:rsidRDefault="00107865" w:rsidP="00107865">
            <w:pPr>
              <w:pStyle w:val="ab"/>
              <w:framePr w:w="4997" w:h="4141" w:hRule="exact" w:hSpace="180" w:wrap="around" w:vAnchor="text" w:hAnchor="page" w:x="4906" w:y="403"/>
            </w:pPr>
          </w:p>
        </w:tc>
        <w:tc>
          <w:tcPr>
            <w:tcW w:w="957" w:type="dxa"/>
            <w:tcBorders>
              <w:left w:val="double" w:sz="4" w:space="0" w:color="auto"/>
              <w:bottom w:val="double" w:sz="4" w:space="0" w:color="auto"/>
            </w:tcBorders>
            <w:shd w:val="pct10" w:color="auto" w:fill="auto"/>
          </w:tcPr>
          <w:p w14:paraId="46C5FB97" w14:textId="77777777" w:rsidR="00107865" w:rsidRPr="00184227" w:rsidRDefault="00107865" w:rsidP="00107865">
            <w:pPr>
              <w:pStyle w:val="ab"/>
              <w:framePr w:w="4997" w:h="4141" w:hRule="exact" w:hSpace="180" w:wrap="around" w:vAnchor="text" w:hAnchor="page" w:x="4906" w:y="403"/>
            </w:pPr>
            <w:r w:rsidRPr="00184227">
              <w:rPr>
                <w:rFonts w:hint="eastAsia"/>
              </w:rPr>
              <w:t>起始地址</w:t>
            </w:r>
          </w:p>
        </w:tc>
        <w:tc>
          <w:tcPr>
            <w:tcW w:w="977" w:type="dxa"/>
            <w:tcBorders>
              <w:bottom w:val="double" w:sz="4" w:space="0" w:color="auto"/>
            </w:tcBorders>
            <w:shd w:val="pct10" w:color="auto" w:fill="auto"/>
          </w:tcPr>
          <w:p w14:paraId="3451BBC1" w14:textId="77777777" w:rsidR="00107865" w:rsidRPr="00184227" w:rsidRDefault="00107865" w:rsidP="00107865">
            <w:pPr>
              <w:pStyle w:val="ab"/>
              <w:framePr w:w="4997" w:h="4141" w:hRule="exact" w:hSpace="180" w:wrap="around" w:vAnchor="text" w:hAnchor="page" w:x="4906" w:y="403"/>
            </w:pPr>
            <w:r w:rsidRPr="00184227">
              <w:rPr>
                <w:rFonts w:hint="eastAsia"/>
              </w:rPr>
              <w:t>结束地址</w:t>
            </w:r>
          </w:p>
        </w:tc>
      </w:tr>
      <w:tr w:rsidR="00107865" w:rsidRPr="00184227" w14:paraId="5CC2D1A0" w14:textId="77777777" w:rsidTr="00107865">
        <w:trPr>
          <w:trHeight w:val="299"/>
          <w:jc w:val="center"/>
        </w:trPr>
        <w:tc>
          <w:tcPr>
            <w:tcW w:w="1125" w:type="dxa"/>
            <w:vMerge w:val="restart"/>
            <w:tcBorders>
              <w:top w:val="double" w:sz="4" w:space="0" w:color="auto"/>
            </w:tcBorders>
            <w:vAlign w:val="center"/>
          </w:tcPr>
          <w:p w14:paraId="1A52E349"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0</w:t>
            </w:r>
          </w:p>
        </w:tc>
        <w:tc>
          <w:tcPr>
            <w:tcW w:w="939" w:type="dxa"/>
            <w:vMerge w:val="restart"/>
            <w:tcBorders>
              <w:top w:val="double" w:sz="4" w:space="0" w:color="auto"/>
            </w:tcBorders>
            <w:vAlign w:val="center"/>
          </w:tcPr>
          <w:p w14:paraId="78E61CF1"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0</w:t>
            </w:r>
          </w:p>
        </w:tc>
        <w:tc>
          <w:tcPr>
            <w:tcW w:w="977" w:type="dxa"/>
            <w:tcBorders>
              <w:top w:val="double" w:sz="4" w:space="0" w:color="auto"/>
              <w:right w:val="double" w:sz="4" w:space="0" w:color="auto"/>
            </w:tcBorders>
          </w:tcPr>
          <w:p w14:paraId="2EF136F3"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0</w:t>
            </w:r>
          </w:p>
        </w:tc>
        <w:tc>
          <w:tcPr>
            <w:tcW w:w="957" w:type="dxa"/>
            <w:tcBorders>
              <w:top w:val="double" w:sz="4" w:space="0" w:color="auto"/>
              <w:left w:val="double" w:sz="4" w:space="0" w:color="auto"/>
            </w:tcBorders>
            <w:vAlign w:val="center"/>
          </w:tcPr>
          <w:p w14:paraId="76D5C33E"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0x000000</w:t>
            </w:r>
          </w:p>
        </w:tc>
        <w:tc>
          <w:tcPr>
            <w:tcW w:w="977" w:type="dxa"/>
            <w:tcBorders>
              <w:top w:val="double" w:sz="4" w:space="0" w:color="auto"/>
            </w:tcBorders>
            <w:vAlign w:val="center"/>
          </w:tcPr>
          <w:p w14:paraId="01B01FDB"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0x0000FF</w:t>
            </w:r>
          </w:p>
        </w:tc>
      </w:tr>
      <w:tr w:rsidR="00107865" w:rsidRPr="00184227" w14:paraId="134F3B2E" w14:textId="77777777" w:rsidTr="00107865">
        <w:trPr>
          <w:cantSplit/>
          <w:trHeight w:val="297"/>
          <w:jc w:val="center"/>
        </w:trPr>
        <w:tc>
          <w:tcPr>
            <w:tcW w:w="1125" w:type="dxa"/>
            <w:vMerge/>
            <w:vAlign w:val="center"/>
          </w:tcPr>
          <w:p w14:paraId="38F0C264" w14:textId="77777777" w:rsidR="00107865" w:rsidRPr="00184227" w:rsidRDefault="00107865" w:rsidP="00107865">
            <w:pPr>
              <w:pStyle w:val="ad"/>
              <w:framePr w:w="4997" w:h="4141" w:hRule="exact" w:hSpace="180" w:wrap="around" w:vAnchor="text" w:hAnchor="page" w:x="4906" w:y="403"/>
              <w:widowControl w:val="0"/>
              <w:numPr>
                <w:ilvl w:val="1"/>
                <w:numId w:val="2"/>
              </w:numPr>
              <w:spacing w:before="62" w:after="62"/>
            </w:pPr>
          </w:p>
        </w:tc>
        <w:tc>
          <w:tcPr>
            <w:tcW w:w="939" w:type="dxa"/>
            <w:vMerge/>
            <w:vAlign w:val="center"/>
          </w:tcPr>
          <w:p w14:paraId="075E49F4" w14:textId="77777777" w:rsidR="00107865" w:rsidRPr="00184227" w:rsidRDefault="00107865" w:rsidP="00107865">
            <w:pPr>
              <w:pStyle w:val="ad"/>
              <w:framePr w:w="4997" w:h="4141" w:hRule="exact" w:hSpace="180" w:wrap="around" w:vAnchor="text" w:hAnchor="page" w:x="4906" w:y="403"/>
              <w:widowControl w:val="0"/>
              <w:numPr>
                <w:ilvl w:val="1"/>
                <w:numId w:val="2"/>
              </w:numPr>
              <w:spacing w:before="62" w:after="62"/>
            </w:pPr>
          </w:p>
        </w:tc>
        <w:tc>
          <w:tcPr>
            <w:tcW w:w="977" w:type="dxa"/>
            <w:tcBorders>
              <w:right w:val="double" w:sz="4" w:space="0" w:color="auto"/>
            </w:tcBorders>
            <w:textDirection w:val="tbRlV"/>
            <w:vAlign w:val="center"/>
          </w:tcPr>
          <w:p w14:paraId="4747BE07"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w:t>
            </w:r>
          </w:p>
        </w:tc>
        <w:tc>
          <w:tcPr>
            <w:tcW w:w="957" w:type="dxa"/>
            <w:tcBorders>
              <w:left w:val="double" w:sz="4" w:space="0" w:color="auto"/>
            </w:tcBorders>
            <w:textDirection w:val="tbRlV"/>
            <w:vAlign w:val="center"/>
          </w:tcPr>
          <w:p w14:paraId="2651E8B6"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w:t>
            </w:r>
          </w:p>
        </w:tc>
        <w:tc>
          <w:tcPr>
            <w:tcW w:w="977" w:type="dxa"/>
            <w:textDirection w:val="tbRlV"/>
            <w:vAlign w:val="center"/>
          </w:tcPr>
          <w:p w14:paraId="2F59639D"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w:t>
            </w:r>
          </w:p>
        </w:tc>
      </w:tr>
      <w:tr w:rsidR="00107865" w:rsidRPr="00184227" w14:paraId="094D21F8" w14:textId="77777777" w:rsidTr="00107865">
        <w:trPr>
          <w:trHeight w:val="272"/>
          <w:jc w:val="center"/>
        </w:trPr>
        <w:tc>
          <w:tcPr>
            <w:tcW w:w="1125" w:type="dxa"/>
            <w:vMerge/>
            <w:vAlign w:val="center"/>
          </w:tcPr>
          <w:p w14:paraId="619E0F94" w14:textId="77777777" w:rsidR="00107865" w:rsidRPr="00184227" w:rsidRDefault="00107865" w:rsidP="00107865">
            <w:pPr>
              <w:pStyle w:val="ad"/>
              <w:framePr w:w="4997" w:h="4141" w:hRule="exact" w:hSpace="180" w:wrap="around" w:vAnchor="text" w:hAnchor="page" w:x="4906" w:y="403"/>
              <w:widowControl w:val="0"/>
              <w:numPr>
                <w:ilvl w:val="1"/>
                <w:numId w:val="2"/>
              </w:numPr>
              <w:spacing w:before="62" w:after="62"/>
            </w:pPr>
          </w:p>
        </w:tc>
        <w:tc>
          <w:tcPr>
            <w:tcW w:w="939" w:type="dxa"/>
            <w:vMerge/>
            <w:vAlign w:val="center"/>
          </w:tcPr>
          <w:p w14:paraId="07C87FA1" w14:textId="77777777" w:rsidR="00107865" w:rsidRPr="00184227" w:rsidRDefault="00107865" w:rsidP="00107865">
            <w:pPr>
              <w:pStyle w:val="ad"/>
              <w:framePr w:w="4997" w:h="4141" w:hRule="exact" w:hSpace="180" w:wrap="around" w:vAnchor="text" w:hAnchor="page" w:x="4906" w:y="403"/>
              <w:widowControl w:val="0"/>
              <w:numPr>
                <w:ilvl w:val="1"/>
                <w:numId w:val="2"/>
              </w:numPr>
              <w:spacing w:before="62" w:after="62"/>
            </w:pPr>
          </w:p>
        </w:tc>
        <w:tc>
          <w:tcPr>
            <w:tcW w:w="977" w:type="dxa"/>
            <w:tcBorders>
              <w:right w:val="double" w:sz="4" w:space="0" w:color="auto"/>
            </w:tcBorders>
            <w:vAlign w:val="center"/>
          </w:tcPr>
          <w:p w14:paraId="31D4F551"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15</w:t>
            </w:r>
          </w:p>
        </w:tc>
        <w:tc>
          <w:tcPr>
            <w:tcW w:w="957" w:type="dxa"/>
            <w:tcBorders>
              <w:left w:val="double" w:sz="4" w:space="0" w:color="auto"/>
            </w:tcBorders>
            <w:vAlign w:val="center"/>
          </w:tcPr>
          <w:p w14:paraId="51D3F63F"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0x</w:t>
            </w:r>
            <w:smartTag w:uri="urn:schemas-microsoft-com:office:smarttags" w:element="chmetcnv">
              <w:smartTagPr>
                <w:attr w:name="UnitName" w:val="F"/>
                <w:attr w:name="SourceValue" w:val="0"/>
                <w:attr w:name="HasSpace" w:val="False"/>
                <w:attr w:name="Negative" w:val="False"/>
                <w:attr w:name="NumberType" w:val="1"/>
                <w:attr w:name="TCSC" w:val="0"/>
              </w:smartTagPr>
              <w:r w:rsidRPr="00184227">
                <w:rPr>
                  <w:rFonts w:hint="eastAsia"/>
                </w:rPr>
                <w:t>000F</w:t>
              </w:r>
            </w:smartTag>
            <w:r w:rsidRPr="00184227">
              <w:rPr>
                <w:rFonts w:hint="eastAsia"/>
              </w:rPr>
              <w:t>00</w:t>
            </w:r>
          </w:p>
        </w:tc>
        <w:tc>
          <w:tcPr>
            <w:tcW w:w="977" w:type="dxa"/>
            <w:vAlign w:val="center"/>
          </w:tcPr>
          <w:p w14:paraId="4B9AB636"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0x000FFF</w:t>
            </w:r>
          </w:p>
        </w:tc>
      </w:tr>
      <w:tr w:rsidR="00107865" w:rsidRPr="00184227" w14:paraId="35B700D3" w14:textId="77777777" w:rsidTr="00107865">
        <w:trPr>
          <w:cantSplit/>
          <w:trHeight w:val="328"/>
          <w:jc w:val="center"/>
        </w:trPr>
        <w:tc>
          <w:tcPr>
            <w:tcW w:w="1125" w:type="dxa"/>
            <w:vMerge/>
            <w:vAlign w:val="center"/>
          </w:tcPr>
          <w:p w14:paraId="6F1CCD3B" w14:textId="77777777" w:rsidR="00107865" w:rsidRPr="00184227" w:rsidRDefault="00107865" w:rsidP="00107865">
            <w:pPr>
              <w:pStyle w:val="ad"/>
              <w:framePr w:w="4997" w:h="4141" w:hRule="exact" w:hSpace="180" w:wrap="around" w:vAnchor="text" w:hAnchor="page" w:x="4906" w:y="403"/>
              <w:widowControl w:val="0"/>
              <w:numPr>
                <w:ilvl w:val="1"/>
                <w:numId w:val="2"/>
              </w:numPr>
              <w:spacing w:before="62" w:after="62"/>
            </w:pPr>
          </w:p>
        </w:tc>
        <w:tc>
          <w:tcPr>
            <w:tcW w:w="939" w:type="dxa"/>
            <w:textDirection w:val="tbRlV"/>
            <w:vAlign w:val="center"/>
          </w:tcPr>
          <w:p w14:paraId="3EFA3BBB"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w:t>
            </w:r>
          </w:p>
        </w:tc>
        <w:tc>
          <w:tcPr>
            <w:tcW w:w="977" w:type="dxa"/>
            <w:tcBorders>
              <w:right w:val="double" w:sz="4" w:space="0" w:color="auto"/>
            </w:tcBorders>
            <w:textDirection w:val="tbRlV"/>
            <w:vAlign w:val="center"/>
          </w:tcPr>
          <w:p w14:paraId="20D252F9"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w:t>
            </w:r>
          </w:p>
        </w:tc>
        <w:tc>
          <w:tcPr>
            <w:tcW w:w="957" w:type="dxa"/>
            <w:tcBorders>
              <w:left w:val="double" w:sz="4" w:space="0" w:color="auto"/>
            </w:tcBorders>
            <w:textDirection w:val="tbRlV"/>
            <w:vAlign w:val="center"/>
          </w:tcPr>
          <w:p w14:paraId="3FC5CC5C"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w:t>
            </w:r>
          </w:p>
        </w:tc>
        <w:tc>
          <w:tcPr>
            <w:tcW w:w="977" w:type="dxa"/>
            <w:textDirection w:val="tbRlV"/>
            <w:vAlign w:val="center"/>
          </w:tcPr>
          <w:p w14:paraId="223DBE37"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w:t>
            </w:r>
          </w:p>
        </w:tc>
      </w:tr>
      <w:tr w:rsidR="00107865" w:rsidRPr="00184227" w14:paraId="78AB160D" w14:textId="77777777" w:rsidTr="00107865">
        <w:trPr>
          <w:trHeight w:val="345"/>
          <w:jc w:val="center"/>
        </w:trPr>
        <w:tc>
          <w:tcPr>
            <w:tcW w:w="1125" w:type="dxa"/>
            <w:vMerge/>
            <w:vAlign w:val="center"/>
          </w:tcPr>
          <w:p w14:paraId="48A76503" w14:textId="77777777" w:rsidR="00107865" w:rsidRPr="00184227" w:rsidRDefault="00107865" w:rsidP="00107865">
            <w:pPr>
              <w:pStyle w:val="ad"/>
              <w:framePr w:w="4997" w:h="4141" w:hRule="exact" w:hSpace="180" w:wrap="around" w:vAnchor="text" w:hAnchor="page" w:x="4906" w:y="403"/>
              <w:widowControl w:val="0"/>
              <w:numPr>
                <w:ilvl w:val="1"/>
                <w:numId w:val="2"/>
              </w:numPr>
              <w:spacing w:before="62" w:after="62"/>
            </w:pPr>
          </w:p>
        </w:tc>
        <w:tc>
          <w:tcPr>
            <w:tcW w:w="939" w:type="dxa"/>
            <w:vMerge w:val="restart"/>
            <w:vAlign w:val="center"/>
          </w:tcPr>
          <w:p w14:paraId="58DAED12"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15</w:t>
            </w:r>
          </w:p>
        </w:tc>
        <w:tc>
          <w:tcPr>
            <w:tcW w:w="977" w:type="dxa"/>
            <w:tcBorders>
              <w:right w:val="double" w:sz="4" w:space="0" w:color="auto"/>
            </w:tcBorders>
          </w:tcPr>
          <w:p w14:paraId="61C5A23B"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240</w:t>
            </w:r>
          </w:p>
        </w:tc>
        <w:tc>
          <w:tcPr>
            <w:tcW w:w="957" w:type="dxa"/>
            <w:tcBorders>
              <w:left w:val="double" w:sz="4" w:space="0" w:color="auto"/>
            </w:tcBorders>
            <w:vAlign w:val="center"/>
          </w:tcPr>
          <w:p w14:paraId="75ED9157"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0x</w:t>
            </w:r>
            <w:smartTag w:uri="urn:schemas-microsoft-com:office:smarttags" w:element="chmetcnv">
              <w:smartTagPr>
                <w:attr w:name="UnitName" w:val="F"/>
                <w:attr w:name="SourceValue" w:val="0"/>
                <w:attr w:name="HasSpace" w:val="False"/>
                <w:attr w:name="Negative" w:val="False"/>
                <w:attr w:name="NumberType" w:val="1"/>
                <w:attr w:name="TCSC" w:val="0"/>
              </w:smartTagPr>
              <w:r w:rsidRPr="00184227">
                <w:rPr>
                  <w:rFonts w:hint="eastAsia"/>
                </w:rPr>
                <w:t>00F</w:t>
              </w:r>
            </w:smartTag>
            <w:r w:rsidRPr="00184227">
              <w:rPr>
                <w:rFonts w:hint="eastAsia"/>
              </w:rPr>
              <w:t>000</w:t>
            </w:r>
          </w:p>
        </w:tc>
        <w:tc>
          <w:tcPr>
            <w:tcW w:w="977" w:type="dxa"/>
            <w:vAlign w:val="center"/>
          </w:tcPr>
          <w:p w14:paraId="35EDA3A1"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0x</w:t>
            </w:r>
            <w:smartTag w:uri="urn:schemas-microsoft-com:office:smarttags" w:element="chmetcnv">
              <w:smartTagPr>
                <w:attr w:name="UnitName" w:val="F"/>
                <w:attr w:name="SourceValue" w:val="0"/>
                <w:attr w:name="HasSpace" w:val="False"/>
                <w:attr w:name="Negative" w:val="False"/>
                <w:attr w:name="NumberType" w:val="1"/>
                <w:attr w:name="TCSC" w:val="0"/>
              </w:smartTagPr>
              <w:r w:rsidRPr="00184227">
                <w:rPr>
                  <w:rFonts w:hint="eastAsia"/>
                </w:rPr>
                <w:t>00F</w:t>
              </w:r>
            </w:smartTag>
            <w:r w:rsidRPr="00184227">
              <w:rPr>
                <w:rFonts w:hint="eastAsia"/>
              </w:rPr>
              <w:t>0FF</w:t>
            </w:r>
          </w:p>
        </w:tc>
      </w:tr>
      <w:tr w:rsidR="00107865" w:rsidRPr="00184227" w14:paraId="29038FF7" w14:textId="77777777" w:rsidTr="00107865">
        <w:trPr>
          <w:cantSplit/>
          <w:trHeight w:val="345"/>
          <w:jc w:val="center"/>
        </w:trPr>
        <w:tc>
          <w:tcPr>
            <w:tcW w:w="1125" w:type="dxa"/>
            <w:vMerge/>
            <w:vAlign w:val="center"/>
          </w:tcPr>
          <w:p w14:paraId="5679E443" w14:textId="77777777" w:rsidR="00107865" w:rsidRPr="00184227" w:rsidRDefault="00107865" w:rsidP="00107865">
            <w:pPr>
              <w:pStyle w:val="ad"/>
              <w:framePr w:w="4997" w:h="4141" w:hRule="exact" w:hSpace="180" w:wrap="around" w:vAnchor="text" w:hAnchor="page" w:x="4906" w:y="403"/>
              <w:widowControl w:val="0"/>
              <w:numPr>
                <w:ilvl w:val="1"/>
                <w:numId w:val="2"/>
              </w:numPr>
              <w:spacing w:before="62" w:after="62"/>
            </w:pPr>
          </w:p>
        </w:tc>
        <w:tc>
          <w:tcPr>
            <w:tcW w:w="939" w:type="dxa"/>
            <w:vMerge/>
            <w:vAlign w:val="center"/>
          </w:tcPr>
          <w:p w14:paraId="1D36BBC7" w14:textId="77777777" w:rsidR="00107865" w:rsidRPr="00184227" w:rsidRDefault="00107865" w:rsidP="00107865">
            <w:pPr>
              <w:pStyle w:val="ad"/>
              <w:framePr w:w="4997" w:h="4141" w:hRule="exact" w:hSpace="180" w:wrap="around" w:vAnchor="text" w:hAnchor="page" w:x="4906" w:y="403"/>
              <w:widowControl w:val="0"/>
              <w:numPr>
                <w:ilvl w:val="1"/>
                <w:numId w:val="2"/>
              </w:numPr>
              <w:spacing w:before="62" w:after="62"/>
            </w:pPr>
          </w:p>
        </w:tc>
        <w:tc>
          <w:tcPr>
            <w:tcW w:w="977" w:type="dxa"/>
            <w:tcBorders>
              <w:right w:val="double" w:sz="4" w:space="0" w:color="auto"/>
            </w:tcBorders>
            <w:textDirection w:val="tbRlV"/>
            <w:vAlign w:val="center"/>
          </w:tcPr>
          <w:p w14:paraId="57CE882D"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w:t>
            </w:r>
          </w:p>
        </w:tc>
        <w:tc>
          <w:tcPr>
            <w:tcW w:w="957" w:type="dxa"/>
            <w:tcBorders>
              <w:left w:val="double" w:sz="4" w:space="0" w:color="auto"/>
            </w:tcBorders>
            <w:textDirection w:val="tbRlV"/>
            <w:vAlign w:val="center"/>
          </w:tcPr>
          <w:p w14:paraId="294AF9BF"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w:t>
            </w:r>
          </w:p>
        </w:tc>
        <w:tc>
          <w:tcPr>
            <w:tcW w:w="977" w:type="dxa"/>
            <w:textDirection w:val="tbRlV"/>
            <w:vAlign w:val="center"/>
          </w:tcPr>
          <w:p w14:paraId="3C5BCE3B"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w:t>
            </w:r>
          </w:p>
        </w:tc>
      </w:tr>
      <w:tr w:rsidR="00107865" w:rsidRPr="00184227" w14:paraId="5FD92FFF" w14:textId="77777777" w:rsidTr="00107865">
        <w:trPr>
          <w:trHeight w:val="183"/>
          <w:jc w:val="center"/>
        </w:trPr>
        <w:tc>
          <w:tcPr>
            <w:tcW w:w="1125" w:type="dxa"/>
            <w:vMerge/>
            <w:tcBorders>
              <w:bottom w:val="thickThinSmallGap" w:sz="24" w:space="0" w:color="auto"/>
            </w:tcBorders>
            <w:vAlign w:val="center"/>
          </w:tcPr>
          <w:p w14:paraId="08B6CB1A" w14:textId="77777777" w:rsidR="00107865" w:rsidRPr="00184227" w:rsidRDefault="00107865" w:rsidP="00107865">
            <w:pPr>
              <w:pStyle w:val="ad"/>
              <w:framePr w:w="4997" w:h="4141" w:hRule="exact" w:hSpace="180" w:wrap="around" w:vAnchor="text" w:hAnchor="page" w:x="4906" w:y="403"/>
              <w:widowControl w:val="0"/>
              <w:numPr>
                <w:ilvl w:val="1"/>
                <w:numId w:val="2"/>
              </w:numPr>
              <w:spacing w:before="62" w:after="62"/>
            </w:pPr>
          </w:p>
        </w:tc>
        <w:tc>
          <w:tcPr>
            <w:tcW w:w="939" w:type="dxa"/>
            <w:vMerge/>
            <w:tcBorders>
              <w:bottom w:val="thickThinSmallGap" w:sz="24" w:space="0" w:color="auto"/>
            </w:tcBorders>
            <w:vAlign w:val="center"/>
          </w:tcPr>
          <w:p w14:paraId="679A6C26" w14:textId="77777777" w:rsidR="00107865" w:rsidRPr="00184227" w:rsidRDefault="00107865" w:rsidP="00107865">
            <w:pPr>
              <w:pStyle w:val="ad"/>
              <w:framePr w:w="4997" w:h="4141" w:hRule="exact" w:hSpace="180" w:wrap="around" w:vAnchor="text" w:hAnchor="page" w:x="4906" w:y="403"/>
              <w:widowControl w:val="0"/>
              <w:numPr>
                <w:ilvl w:val="1"/>
                <w:numId w:val="2"/>
              </w:numPr>
              <w:spacing w:before="62" w:after="62"/>
            </w:pPr>
          </w:p>
        </w:tc>
        <w:tc>
          <w:tcPr>
            <w:tcW w:w="977" w:type="dxa"/>
            <w:tcBorders>
              <w:bottom w:val="thickThinSmallGap" w:sz="24" w:space="0" w:color="auto"/>
              <w:right w:val="double" w:sz="4" w:space="0" w:color="auto"/>
            </w:tcBorders>
          </w:tcPr>
          <w:p w14:paraId="2A33E77D"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255</w:t>
            </w:r>
          </w:p>
        </w:tc>
        <w:tc>
          <w:tcPr>
            <w:tcW w:w="957" w:type="dxa"/>
            <w:tcBorders>
              <w:left w:val="double" w:sz="4" w:space="0" w:color="auto"/>
              <w:bottom w:val="thickThinSmallGap" w:sz="24" w:space="0" w:color="auto"/>
            </w:tcBorders>
            <w:vAlign w:val="center"/>
          </w:tcPr>
          <w:p w14:paraId="24447FA7"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0x00FF00</w:t>
            </w:r>
          </w:p>
        </w:tc>
        <w:tc>
          <w:tcPr>
            <w:tcW w:w="977" w:type="dxa"/>
            <w:tcBorders>
              <w:bottom w:val="thickThinSmallGap" w:sz="24" w:space="0" w:color="auto"/>
            </w:tcBorders>
            <w:vAlign w:val="center"/>
          </w:tcPr>
          <w:p w14:paraId="72E1E9F4" w14:textId="77777777" w:rsidR="00107865" w:rsidRPr="00184227" w:rsidRDefault="00107865" w:rsidP="00107865">
            <w:pPr>
              <w:pStyle w:val="ad"/>
              <w:framePr w:w="4997" w:h="4141" w:hRule="exact" w:hSpace="180" w:wrap="around" w:vAnchor="text" w:hAnchor="page" w:x="4906" w:y="403"/>
              <w:spacing w:before="62" w:after="62"/>
            </w:pPr>
            <w:r w:rsidRPr="00184227">
              <w:rPr>
                <w:rFonts w:hint="eastAsia"/>
              </w:rPr>
              <w:t>0x00FFFF</w:t>
            </w:r>
          </w:p>
        </w:tc>
      </w:tr>
    </w:tbl>
    <w:p w14:paraId="2A133B4E" w14:textId="77777777" w:rsidR="00107865" w:rsidRPr="00184227" w:rsidRDefault="00107865" w:rsidP="00107865">
      <w:pPr>
        <w:framePr w:w="4997" w:h="4141" w:hRule="exact" w:hSpace="180" w:wrap="around" w:vAnchor="text" w:hAnchor="page" w:x="4906" w:y="403"/>
        <w:shd w:val="solid" w:color="FFFFFF" w:fill="FFFFFF"/>
        <w:spacing w:before="62" w:after="62"/>
        <w:jc w:val="center"/>
      </w:pPr>
    </w:p>
    <w:p w14:paraId="3ED6E7DE" w14:textId="77777777" w:rsidR="00107865" w:rsidRPr="00184227" w:rsidRDefault="00107865" w:rsidP="00107865">
      <w:pPr>
        <w:pStyle w:val="30"/>
        <w:rPr>
          <w:lang w:val="de-DE"/>
        </w:rPr>
      </w:pPr>
      <w:bookmarkStart w:id="308" w:name="_Toc487717388"/>
      <w:bookmarkStart w:id="309" w:name="_Toc518911006"/>
      <w:bookmarkStart w:id="310" w:name="_Toc6175835"/>
      <w:r w:rsidRPr="00184227">
        <w:rPr>
          <w:rFonts w:hint="eastAsia"/>
          <w:lang w:val="de-DE"/>
        </w:rPr>
        <w:t>基本功能</w:t>
      </w:r>
      <w:bookmarkEnd w:id="305"/>
      <w:bookmarkEnd w:id="306"/>
      <w:bookmarkEnd w:id="307"/>
      <w:bookmarkEnd w:id="308"/>
      <w:bookmarkEnd w:id="309"/>
      <w:bookmarkEnd w:id="310"/>
    </w:p>
    <w:p w14:paraId="558A02E5" w14:textId="77777777" w:rsidR="00107865" w:rsidRPr="00725EDD" w:rsidRDefault="00107865" w:rsidP="00107865">
      <w:pPr>
        <w:spacing w:before="62" w:after="62"/>
        <w:ind w:firstLine="420"/>
      </w:pPr>
      <w:r w:rsidRPr="00725EDD">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725EDD">
          <w:rPr>
            <w:rFonts w:hint="eastAsia"/>
          </w:rPr>
          <w:t>25L</w:t>
        </w:r>
      </w:smartTag>
      <w:r w:rsidRPr="00725EDD">
        <w:rPr>
          <w:rFonts w:hint="eastAsia"/>
        </w:rPr>
        <w:t>1606</w:t>
      </w:r>
      <w:r w:rsidRPr="00725EDD">
        <w:rPr>
          <w:rFonts w:hint="eastAsia"/>
        </w:rPr>
        <w:t>总容量为</w:t>
      </w:r>
      <w:smartTag w:uri="urn:schemas-microsoft-com:office:smarttags" w:element="chmetcnv">
        <w:smartTagPr>
          <w:attr w:name="UnitName" w:val="m"/>
          <w:attr w:name="SourceValue" w:val="16"/>
          <w:attr w:name="HasSpace" w:val="False"/>
          <w:attr w:name="Negative" w:val="False"/>
          <w:attr w:name="NumberType" w:val="1"/>
          <w:attr w:name="TCSC" w:val="0"/>
        </w:smartTagPr>
        <w:r w:rsidRPr="00725EDD">
          <w:rPr>
            <w:rFonts w:hint="eastAsia"/>
          </w:rPr>
          <w:t>16M</w:t>
        </w:r>
      </w:smartTag>
      <w:r w:rsidRPr="00725EDD">
        <w:rPr>
          <w:rFonts w:hint="eastAsia"/>
        </w:rPr>
        <w:t>（</w:t>
      </w:r>
      <w:r w:rsidRPr="00725EDD">
        <w:rPr>
          <w:rFonts w:hint="eastAsia"/>
        </w:rPr>
        <w:t>16</w:t>
      </w:r>
      <w:r w:rsidRPr="00725EDD">
        <w:rPr>
          <w:rFonts w:hint="eastAsia"/>
        </w:rPr>
        <w:t>×</w:t>
      </w:r>
      <w:r w:rsidRPr="00725EDD">
        <w:rPr>
          <w:rFonts w:hint="eastAsia"/>
        </w:rPr>
        <w:t>1024</w:t>
      </w:r>
      <w:r w:rsidRPr="00725EDD">
        <w:rPr>
          <w:rFonts w:hint="eastAsia"/>
        </w:rPr>
        <w:t>×</w:t>
      </w:r>
      <w:r w:rsidRPr="00725EDD">
        <w:rPr>
          <w:rFonts w:hint="eastAsia"/>
        </w:rPr>
        <w:t>1024</w:t>
      </w:r>
      <w:r w:rsidRPr="00725EDD">
        <w:rPr>
          <w:rFonts w:hint="eastAsia"/>
        </w:rPr>
        <w:t>）</w:t>
      </w:r>
      <w:r w:rsidRPr="00725EDD">
        <w:rPr>
          <w:rFonts w:hint="eastAsia"/>
        </w:rPr>
        <w:t>bits</w:t>
      </w:r>
      <w:r w:rsidRPr="00725EDD">
        <w:rPr>
          <w:rFonts w:hint="eastAsia"/>
        </w:rPr>
        <w:t>，即</w:t>
      </w:r>
      <w:smartTag w:uri="urn:schemas-microsoft-com:office:smarttags" w:element="chmetcnv">
        <w:smartTagPr>
          <w:attr w:name="UnitName" w:val="m"/>
          <w:attr w:name="SourceValue" w:val="2"/>
          <w:attr w:name="HasSpace" w:val="False"/>
          <w:attr w:name="Negative" w:val="False"/>
          <w:attr w:name="NumberType" w:val="1"/>
          <w:attr w:name="TCSC" w:val="0"/>
        </w:smartTagPr>
        <w:r w:rsidRPr="00725EDD">
          <w:rPr>
            <w:rFonts w:hint="eastAsia"/>
          </w:rPr>
          <w:t>2M</w:t>
        </w:r>
      </w:smartTag>
      <w:r w:rsidRPr="00725EDD">
        <w:rPr>
          <w:rFonts w:hint="eastAsia"/>
        </w:rPr>
        <w:t>字节。每个字节对应一个存储地址，因此其存储数据的地址范围为</w:t>
      </w:r>
      <w:r w:rsidRPr="00725EDD">
        <w:rPr>
          <w:rFonts w:hint="eastAsia"/>
        </w:rPr>
        <w:t>0x000000 ~ 0x1</w:t>
      </w:r>
      <w:r w:rsidRPr="00725EDD">
        <w:t>FFFFF</w:t>
      </w:r>
      <w:r w:rsidRPr="00725EDD">
        <w:rPr>
          <w:rFonts w:hint="eastAsia"/>
        </w:rPr>
        <w:t>。</w:t>
      </w:r>
    </w:p>
    <w:p w14:paraId="2A9DDD77" w14:textId="77777777" w:rsidR="00107865" w:rsidRPr="00725EDD" w:rsidRDefault="00107865" w:rsidP="00107865">
      <w:pPr>
        <w:spacing w:before="62" w:after="62"/>
        <w:ind w:firstLine="420"/>
      </w:pPr>
      <w:r w:rsidRPr="00725EDD">
        <w:rPr>
          <w:rFonts w:hint="eastAsia"/>
        </w:rPr>
        <w:t>在</w:t>
      </w:r>
      <w:r w:rsidRPr="00725EDD">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725EDD">
          <w:rPr>
            <w:rFonts w:hint="eastAsia"/>
          </w:rPr>
          <w:t>25L</w:t>
        </w:r>
      </w:smartTag>
      <w:r w:rsidRPr="00725EDD">
        <w:rPr>
          <w:rFonts w:hint="eastAsia"/>
        </w:rPr>
        <w:t>1606</w:t>
      </w:r>
      <w:r w:rsidRPr="00725EDD">
        <w:rPr>
          <w:rFonts w:hint="eastAsia"/>
        </w:rPr>
        <w:t>中，存储器有块（</w:t>
      </w:r>
      <w:r w:rsidRPr="00725EDD">
        <w:rPr>
          <w:rFonts w:hint="eastAsia"/>
        </w:rPr>
        <w:t>block</w:t>
      </w:r>
      <w:r w:rsidRPr="00725EDD">
        <w:rPr>
          <w:rFonts w:hint="eastAsia"/>
        </w:rPr>
        <w:t>）、扇区（</w:t>
      </w:r>
      <w:r w:rsidRPr="00725EDD">
        <w:rPr>
          <w:rFonts w:hint="eastAsia"/>
        </w:rPr>
        <w:t>sector</w:t>
      </w:r>
      <w:r w:rsidRPr="00725EDD">
        <w:rPr>
          <w:rFonts w:hint="eastAsia"/>
        </w:rPr>
        <w:t>）和页（</w:t>
      </w:r>
      <w:r w:rsidRPr="00725EDD">
        <w:rPr>
          <w:rFonts w:hint="eastAsia"/>
        </w:rPr>
        <w:t>page</w:t>
      </w:r>
      <w:r w:rsidRPr="00725EDD">
        <w:rPr>
          <w:rFonts w:hint="eastAsia"/>
        </w:rPr>
        <w:t>）的概念。页大小为</w:t>
      </w:r>
      <w:r w:rsidRPr="00725EDD">
        <w:rPr>
          <w:rFonts w:hint="eastAsia"/>
        </w:rPr>
        <w:t>256</w:t>
      </w:r>
      <w:r w:rsidRPr="00725EDD">
        <w:rPr>
          <w:rFonts w:hint="eastAsia"/>
        </w:rPr>
        <w:t>字节，每个扇区包含</w:t>
      </w:r>
      <w:r w:rsidRPr="00725EDD">
        <w:rPr>
          <w:rFonts w:hint="eastAsia"/>
        </w:rPr>
        <w:t>16</w:t>
      </w:r>
      <w:r w:rsidRPr="00725EDD">
        <w:rPr>
          <w:rFonts w:hint="eastAsia"/>
        </w:rPr>
        <w:t>页，扇区大小为</w:t>
      </w:r>
      <w:r w:rsidRPr="00725EDD">
        <w:rPr>
          <w:rFonts w:hint="eastAsia"/>
        </w:rPr>
        <w:t>4K</w:t>
      </w:r>
      <w:r w:rsidRPr="00725EDD">
        <w:rPr>
          <w:rFonts w:hint="eastAsia"/>
        </w:rPr>
        <w:t>（</w:t>
      </w:r>
      <w:r w:rsidRPr="00725EDD">
        <w:rPr>
          <w:rFonts w:hint="eastAsia"/>
        </w:rPr>
        <w:t>4096</w:t>
      </w:r>
      <w:r w:rsidRPr="00725EDD">
        <w:rPr>
          <w:rFonts w:hint="eastAsia"/>
        </w:rPr>
        <w:t>）字节，每个块包含</w:t>
      </w:r>
      <w:r w:rsidRPr="00725EDD">
        <w:rPr>
          <w:rFonts w:hint="eastAsia"/>
        </w:rPr>
        <w:t>16</w:t>
      </w:r>
      <w:r w:rsidRPr="00725EDD">
        <w:rPr>
          <w:rFonts w:hint="eastAsia"/>
        </w:rPr>
        <w:t>个扇区，块的大小为</w:t>
      </w:r>
      <w:r w:rsidRPr="00725EDD">
        <w:rPr>
          <w:rFonts w:hint="eastAsia"/>
        </w:rPr>
        <w:t>64K</w:t>
      </w:r>
      <w:r w:rsidRPr="00725EDD">
        <w:rPr>
          <w:rFonts w:hint="eastAsia"/>
        </w:rPr>
        <w:t>（</w:t>
      </w:r>
      <w:r w:rsidRPr="00725EDD">
        <w:rPr>
          <w:rFonts w:hint="eastAsia"/>
        </w:rPr>
        <w:t>65536</w:t>
      </w:r>
      <w:r w:rsidRPr="00725EDD">
        <w:rPr>
          <w:rFonts w:hint="eastAsia"/>
        </w:rPr>
        <w:t>）字节，其组织结构示意图详见</w:t>
      </w:r>
      <w:r>
        <w:fldChar w:fldCharType="begin"/>
      </w:r>
      <w:r>
        <w:instrText xml:space="preserve"> REF _Ref459483924 \h  \* MERGEFORMAT </w:instrText>
      </w:r>
      <w:r>
        <w:fldChar w:fldCharType="separate"/>
      </w:r>
      <w:r w:rsidR="00B93B10" w:rsidRPr="00B93B10">
        <w:t>表</w:t>
      </w:r>
      <w:r w:rsidR="00B93B10" w:rsidRPr="00B93B10">
        <w:t>5.6</w:t>
      </w:r>
      <w:r>
        <w:fldChar w:fldCharType="end"/>
      </w:r>
      <w:r w:rsidRPr="00725EDD">
        <w:rPr>
          <w:rFonts w:hint="eastAsia"/>
        </w:rPr>
        <w:t>。</w:t>
      </w:r>
    </w:p>
    <w:p w14:paraId="0545E2A5" w14:textId="77777777" w:rsidR="00107865" w:rsidRPr="00184227" w:rsidRDefault="00107865" w:rsidP="00107865">
      <w:pPr>
        <w:framePr w:w="3262" w:h="2647" w:hRule="exact" w:hSpace="180" w:wrap="around" w:vAnchor="text" w:hAnchor="page" w:x="6879" w:y="66"/>
        <w:shd w:val="solid" w:color="FFFFFF" w:fill="FFFFFF"/>
        <w:spacing w:before="62" w:after="62"/>
        <w:jc w:val="center"/>
      </w:pPr>
      <w:r w:rsidRPr="00B87F93">
        <w:rPr>
          <w:noProof/>
        </w:rPr>
        <w:drawing>
          <wp:inline distT="0" distB="0" distL="0" distR="0" wp14:anchorId="4852ED62" wp14:editId="3069B540">
            <wp:extent cx="1948180" cy="1352550"/>
            <wp:effectExtent l="0" t="0" r="0" b="0"/>
            <wp:docPr id="11" name="图片 35" descr="NorFlash 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NorFlash 电路"/>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48180" cy="1352550"/>
                    </a:xfrm>
                    <a:prstGeom prst="rect">
                      <a:avLst/>
                    </a:prstGeom>
                    <a:noFill/>
                    <a:ln>
                      <a:noFill/>
                    </a:ln>
                  </pic:spPr>
                </pic:pic>
              </a:graphicData>
            </a:graphic>
          </wp:inline>
        </w:drawing>
      </w:r>
    </w:p>
    <w:p w14:paraId="65148132" w14:textId="0F62EA4F" w:rsidR="00107865" w:rsidRPr="00184227" w:rsidRDefault="00107865" w:rsidP="00107865">
      <w:pPr>
        <w:pStyle w:val="a7"/>
        <w:framePr w:w="3262" w:h="2647" w:hRule="exact" w:hSpace="180" w:wrap="around" w:vAnchor="text" w:hAnchor="page" w:x="6879" w:y="66"/>
        <w:spacing w:before="62" w:after="62"/>
      </w:pPr>
      <w:r w:rsidRPr="00184227">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5</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3</w:t>
      </w:r>
      <w:r w:rsidR="006352F3">
        <w:fldChar w:fldCharType="end"/>
      </w:r>
      <w:r w:rsidRPr="00184227">
        <w:rPr>
          <w:rFonts w:hint="eastAsia"/>
        </w:rPr>
        <w:t xml:space="preserve">  SPI Flash</w:t>
      </w:r>
      <w:r w:rsidRPr="00184227">
        <w:rPr>
          <w:rFonts w:hint="eastAsia"/>
        </w:rPr>
        <w:t>电路原理图</w:t>
      </w:r>
    </w:p>
    <w:p w14:paraId="5EAD5047" w14:textId="77777777" w:rsidR="00107865" w:rsidRPr="00725EDD" w:rsidRDefault="00107865" w:rsidP="00107865">
      <w:pPr>
        <w:spacing w:before="62" w:after="62"/>
        <w:ind w:firstLine="420"/>
      </w:pPr>
      <w:r w:rsidRPr="00725EDD">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725EDD">
          <w:rPr>
            <w:rFonts w:hint="eastAsia"/>
          </w:rPr>
          <w:t>25L</w:t>
        </w:r>
      </w:smartTag>
      <w:r w:rsidRPr="00725EDD">
        <w:rPr>
          <w:rFonts w:hint="eastAsia"/>
        </w:rPr>
        <w:t>1606</w:t>
      </w:r>
      <w:r w:rsidRPr="00725EDD">
        <w:rPr>
          <w:rFonts w:hint="eastAsia"/>
        </w:rPr>
        <w:t>的通信接口为标准</w:t>
      </w:r>
      <w:r w:rsidRPr="00725EDD">
        <w:rPr>
          <w:rFonts w:hint="eastAsia"/>
        </w:rPr>
        <w:t>4</w:t>
      </w:r>
      <w:r w:rsidRPr="00725EDD">
        <w:rPr>
          <w:rFonts w:hint="eastAsia"/>
        </w:rPr>
        <w:t>线</w:t>
      </w:r>
      <w:r w:rsidRPr="00725EDD">
        <w:rPr>
          <w:rFonts w:hint="eastAsia"/>
        </w:rPr>
        <w:t>SPI</w:t>
      </w:r>
      <w:r w:rsidRPr="00725EDD">
        <w:rPr>
          <w:rFonts w:hint="eastAsia"/>
        </w:rPr>
        <w:t>接口（支持模式</w:t>
      </w:r>
      <w:r w:rsidRPr="00725EDD">
        <w:rPr>
          <w:rFonts w:hint="eastAsia"/>
        </w:rPr>
        <w:t>0</w:t>
      </w:r>
      <w:r w:rsidRPr="00725EDD">
        <w:rPr>
          <w:rFonts w:hint="eastAsia"/>
        </w:rPr>
        <w:t>和模式</w:t>
      </w:r>
      <w:r w:rsidRPr="00725EDD">
        <w:rPr>
          <w:rFonts w:hint="eastAsia"/>
        </w:rPr>
        <w:t>3</w:t>
      </w:r>
      <w:r w:rsidRPr="00725EDD">
        <w:rPr>
          <w:rFonts w:hint="eastAsia"/>
        </w:rPr>
        <w:t>），即</w:t>
      </w:r>
      <w:r w:rsidRPr="00725EDD">
        <w:rPr>
          <w:rFonts w:hint="eastAsia"/>
        </w:rPr>
        <w:t>CS</w:t>
      </w:r>
      <w:r w:rsidRPr="00725EDD">
        <w:rPr>
          <w:rFonts w:hint="eastAsia"/>
        </w:rPr>
        <w:t>、</w:t>
      </w:r>
      <w:r w:rsidRPr="00725EDD">
        <w:rPr>
          <w:rFonts w:hint="eastAsia"/>
        </w:rPr>
        <w:t>MOSI</w:t>
      </w:r>
      <w:r w:rsidRPr="00725EDD">
        <w:rPr>
          <w:rFonts w:hint="eastAsia"/>
        </w:rPr>
        <w:t>、</w:t>
      </w:r>
      <w:r w:rsidRPr="00725EDD">
        <w:rPr>
          <w:rFonts w:hint="eastAsia"/>
        </w:rPr>
        <w:t>MISO</w:t>
      </w:r>
      <w:r w:rsidRPr="00725EDD">
        <w:rPr>
          <w:rFonts w:hint="eastAsia"/>
        </w:rPr>
        <w:t>、</w:t>
      </w:r>
      <w:r w:rsidRPr="00725EDD">
        <w:rPr>
          <w:rFonts w:hint="eastAsia"/>
        </w:rPr>
        <w:t>CLK</w:t>
      </w:r>
      <w:r w:rsidRPr="00725EDD">
        <w:rPr>
          <w:rFonts w:hint="eastAsia"/>
        </w:rPr>
        <w:t>，详见</w:t>
      </w:r>
      <w:r>
        <w:fldChar w:fldCharType="begin"/>
      </w:r>
      <w:r>
        <w:instrText xml:space="preserve">REF _Ref459498985 \h  \* MERGEFORMAT </w:instrText>
      </w:r>
      <w:r>
        <w:fldChar w:fldCharType="separate"/>
      </w:r>
      <w:r w:rsidR="00B93B10" w:rsidRPr="00184227">
        <w:rPr>
          <w:rFonts w:hint="eastAsia"/>
        </w:rPr>
        <w:t>图</w:t>
      </w:r>
      <w:r w:rsidR="00B93B10">
        <w:t>4.6</w:t>
      </w:r>
      <w:r>
        <w:fldChar w:fldCharType="end"/>
      </w:r>
      <w:r w:rsidRPr="00725EDD">
        <w:rPr>
          <w:rFonts w:hint="eastAsia"/>
        </w:rPr>
        <w:t>。其中，</w:t>
      </w:r>
      <w:r w:rsidRPr="00725EDD">
        <w:rPr>
          <w:rFonts w:hint="eastAsia"/>
        </w:rPr>
        <w:t>CS</w:t>
      </w:r>
      <w:r w:rsidRPr="00725EDD">
        <w:rPr>
          <w:rFonts w:hint="eastAsia"/>
        </w:rPr>
        <w:t>（</w:t>
      </w:r>
      <w:r w:rsidRPr="00725EDD">
        <w:rPr>
          <w:rFonts w:hint="eastAsia"/>
        </w:rPr>
        <w:t>#1</w:t>
      </w:r>
      <w:r w:rsidRPr="00725EDD">
        <w:rPr>
          <w:rFonts w:hint="eastAsia"/>
        </w:rPr>
        <w:t>）、</w:t>
      </w:r>
      <w:r w:rsidRPr="00725EDD">
        <w:rPr>
          <w:rFonts w:hint="eastAsia"/>
        </w:rPr>
        <w:t>SO</w:t>
      </w:r>
      <w:r w:rsidRPr="00725EDD">
        <w:rPr>
          <w:rFonts w:hint="eastAsia"/>
        </w:rPr>
        <w:t>（</w:t>
      </w:r>
      <w:r w:rsidRPr="00725EDD">
        <w:rPr>
          <w:rFonts w:hint="eastAsia"/>
        </w:rPr>
        <w:t>#2</w:t>
      </w:r>
      <w:r w:rsidRPr="00725EDD">
        <w:rPr>
          <w:rFonts w:hint="eastAsia"/>
        </w:rPr>
        <w:t>）、</w:t>
      </w:r>
      <w:r w:rsidRPr="00725EDD">
        <w:rPr>
          <w:rFonts w:hint="eastAsia"/>
        </w:rPr>
        <w:t>SI</w:t>
      </w:r>
      <w:r w:rsidRPr="00725EDD">
        <w:rPr>
          <w:rFonts w:hint="eastAsia"/>
        </w:rPr>
        <w:t>（</w:t>
      </w:r>
      <w:r w:rsidRPr="00725EDD">
        <w:rPr>
          <w:rFonts w:hint="eastAsia"/>
        </w:rPr>
        <w:t>#5</w:t>
      </w:r>
      <w:r w:rsidRPr="00725EDD">
        <w:rPr>
          <w:rFonts w:hint="eastAsia"/>
        </w:rPr>
        <w:t>）、</w:t>
      </w:r>
      <w:r w:rsidRPr="00725EDD">
        <w:rPr>
          <w:rFonts w:hint="eastAsia"/>
        </w:rPr>
        <w:t>SCLK</w:t>
      </w:r>
      <w:r w:rsidRPr="00725EDD">
        <w:rPr>
          <w:rFonts w:hint="eastAsia"/>
        </w:rPr>
        <w:t>（</w:t>
      </w:r>
      <w:r w:rsidRPr="00725EDD">
        <w:rPr>
          <w:rFonts w:hint="eastAsia"/>
        </w:rPr>
        <w:t>#6</w:t>
      </w:r>
      <w:r w:rsidRPr="00725EDD">
        <w:rPr>
          <w:rFonts w:hint="eastAsia"/>
        </w:rPr>
        <w:t>）分别为</w:t>
      </w:r>
      <w:r w:rsidRPr="00725EDD">
        <w:rPr>
          <w:rFonts w:hint="eastAsia"/>
        </w:rPr>
        <w:t>SPI</w:t>
      </w:r>
      <w:r w:rsidRPr="00725EDD">
        <w:rPr>
          <w:rFonts w:hint="eastAsia"/>
        </w:rPr>
        <w:t>的</w:t>
      </w:r>
      <w:r w:rsidRPr="00725EDD">
        <w:rPr>
          <w:rFonts w:hint="eastAsia"/>
        </w:rPr>
        <w:t>CS</w:t>
      </w:r>
      <w:r w:rsidRPr="00725EDD">
        <w:rPr>
          <w:rFonts w:hint="eastAsia"/>
        </w:rPr>
        <w:t>、</w:t>
      </w:r>
      <w:r w:rsidRPr="00725EDD">
        <w:rPr>
          <w:rFonts w:hint="eastAsia"/>
        </w:rPr>
        <w:t>MISO</w:t>
      </w:r>
      <w:r w:rsidRPr="00725EDD">
        <w:rPr>
          <w:rFonts w:hint="eastAsia"/>
        </w:rPr>
        <w:t>、</w:t>
      </w:r>
      <w:r w:rsidRPr="00725EDD">
        <w:rPr>
          <w:rFonts w:hint="eastAsia"/>
        </w:rPr>
        <w:t>MOSI</w:t>
      </w:r>
      <w:r w:rsidRPr="00725EDD">
        <w:rPr>
          <w:rFonts w:hint="eastAsia"/>
        </w:rPr>
        <w:t>和</w:t>
      </w:r>
      <w:r w:rsidRPr="00725EDD">
        <w:rPr>
          <w:rFonts w:hint="eastAsia"/>
        </w:rPr>
        <w:t>CLK</w:t>
      </w:r>
      <w:r w:rsidRPr="00725EDD">
        <w:rPr>
          <w:rFonts w:hint="eastAsia"/>
        </w:rPr>
        <w:t>信号引脚。特别地，</w:t>
      </w:r>
      <w:r w:rsidRPr="00725EDD">
        <w:rPr>
          <w:rFonts w:hint="eastAsia"/>
        </w:rPr>
        <w:t>WP</w:t>
      </w:r>
      <w:r w:rsidRPr="00725EDD">
        <w:rPr>
          <w:rFonts w:hint="eastAsia"/>
        </w:rPr>
        <w:t>（</w:t>
      </w:r>
      <w:r w:rsidRPr="00725EDD">
        <w:rPr>
          <w:rFonts w:hint="eastAsia"/>
        </w:rPr>
        <w:t>#3</w:t>
      </w:r>
      <w:r w:rsidRPr="00725EDD">
        <w:rPr>
          <w:rFonts w:hint="eastAsia"/>
        </w:rPr>
        <w:t>）用于写保护，</w:t>
      </w:r>
      <w:r w:rsidRPr="00725EDD">
        <w:rPr>
          <w:rFonts w:hint="eastAsia"/>
        </w:rPr>
        <w:t>HOLD</w:t>
      </w:r>
      <w:r w:rsidRPr="00725EDD">
        <w:rPr>
          <w:rFonts w:hint="eastAsia"/>
        </w:rPr>
        <w:t>（</w:t>
      </w:r>
      <w:r w:rsidRPr="00725EDD">
        <w:rPr>
          <w:rFonts w:hint="eastAsia"/>
        </w:rPr>
        <w:t>#7</w:t>
      </w:r>
      <w:r w:rsidRPr="00725EDD">
        <w:rPr>
          <w:rFonts w:hint="eastAsia"/>
        </w:rPr>
        <w:t>）用于暂停数据传输。一般来说，这两个引脚不会使用，可通过上拉电阻上拉至高电平。</w:t>
      </w:r>
      <w:r w:rsidRPr="00725EDD">
        <w:rPr>
          <w:rFonts w:hint="eastAsia"/>
        </w:rPr>
        <w:t>MicroPort-NorFlash</w:t>
      </w:r>
      <w:r w:rsidRPr="00725EDD">
        <w:rPr>
          <w:rFonts w:hint="eastAsia"/>
        </w:rPr>
        <w:t>模块通过</w:t>
      </w:r>
      <w:r w:rsidRPr="00725EDD">
        <w:rPr>
          <w:rFonts w:hint="eastAsia"/>
        </w:rPr>
        <w:t>MicroPort</w:t>
      </w:r>
      <w:r w:rsidRPr="00725EDD">
        <w:rPr>
          <w:rFonts w:hint="eastAsia"/>
        </w:rPr>
        <w:t>接口与</w:t>
      </w:r>
      <w:r w:rsidRPr="00725EDD">
        <w:rPr>
          <w:rFonts w:hint="eastAsia"/>
        </w:rPr>
        <w:t>AM824-Core</w:t>
      </w:r>
      <w:r w:rsidRPr="00725EDD">
        <w:rPr>
          <w:rFonts w:hint="eastAsia"/>
        </w:rPr>
        <w:t>相连。</w:t>
      </w:r>
    </w:p>
    <w:p w14:paraId="39ED89F6" w14:textId="77777777" w:rsidR="00107865" w:rsidRPr="00184227" w:rsidRDefault="00107865" w:rsidP="00107865">
      <w:pPr>
        <w:pStyle w:val="30"/>
        <w:keepNext w:val="0"/>
        <w:tabs>
          <w:tab w:val="clear" w:pos="578"/>
          <w:tab w:val="num" w:pos="568"/>
        </w:tabs>
      </w:pPr>
      <w:bookmarkStart w:id="311" w:name="_Toc459028326"/>
      <w:bookmarkStart w:id="312" w:name="_Toc459469170"/>
      <w:bookmarkStart w:id="313" w:name="_Toc459484963"/>
      <w:bookmarkStart w:id="314" w:name="_Toc476819919"/>
      <w:bookmarkStart w:id="315" w:name="_Toc479459099"/>
      <w:bookmarkStart w:id="316" w:name="_Toc481666779"/>
      <w:bookmarkStart w:id="317" w:name="_Toc487711560"/>
      <w:bookmarkStart w:id="318" w:name="_Toc487717389"/>
      <w:bookmarkStart w:id="319" w:name="_Toc518911007"/>
      <w:bookmarkStart w:id="320" w:name="_Toc6175836"/>
      <w:r w:rsidRPr="00184227">
        <w:rPr>
          <w:rFonts w:hint="eastAsia"/>
        </w:rPr>
        <w:t>初始化</w:t>
      </w:r>
      <w:bookmarkEnd w:id="311"/>
      <w:bookmarkEnd w:id="312"/>
      <w:bookmarkEnd w:id="313"/>
      <w:bookmarkEnd w:id="314"/>
      <w:bookmarkEnd w:id="315"/>
      <w:bookmarkEnd w:id="316"/>
      <w:bookmarkEnd w:id="317"/>
      <w:bookmarkEnd w:id="318"/>
      <w:bookmarkEnd w:id="319"/>
      <w:bookmarkEnd w:id="320"/>
    </w:p>
    <w:p w14:paraId="68D277DC" w14:textId="77777777" w:rsidR="00107865" w:rsidRPr="00184227" w:rsidRDefault="00107865" w:rsidP="00107865">
      <w:pPr>
        <w:pStyle w:val="23"/>
        <w:spacing w:before="62" w:after="62"/>
      </w:pPr>
      <w:r w:rsidRPr="00184227">
        <w:rPr>
          <w:rFonts w:hint="eastAsia"/>
        </w:rPr>
        <w:t>AMetal</w:t>
      </w:r>
      <w:r w:rsidRPr="00184227">
        <w:rPr>
          <w:rFonts w:hint="eastAsia"/>
          <w:lang w:val="de-DE"/>
        </w:rPr>
        <w:t>提供了支持常见的</w:t>
      </w:r>
      <w:r w:rsidRPr="00184227">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184227">
          <w:rPr>
            <w:rFonts w:hint="eastAsia"/>
          </w:rPr>
          <w:t>25L</w:t>
        </w:r>
      </w:smartTag>
      <w:r w:rsidRPr="00184227">
        <w:rPr>
          <w:rFonts w:hint="eastAsia"/>
        </w:rPr>
        <w:t>8006</w:t>
      </w:r>
      <w:r w:rsidRPr="00184227">
        <w:rPr>
          <w:rFonts w:hint="eastAsia"/>
          <w:lang w:val="de-DE"/>
        </w:rPr>
        <w:t>、</w:t>
      </w:r>
      <w:r w:rsidRPr="00184227">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184227">
          <w:rPr>
            <w:rFonts w:hint="eastAsia"/>
          </w:rPr>
          <w:t>25L</w:t>
        </w:r>
      </w:smartTag>
      <w:r w:rsidRPr="00184227">
        <w:rPr>
          <w:rFonts w:hint="eastAsia"/>
        </w:rPr>
        <w:t>1606</w:t>
      </w:r>
      <w:r w:rsidRPr="00184227">
        <w:rPr>
          <w:rFonts w:hint="eastAsia"/>
        </w:rPr>
        <w:t>……</w:t>
      </w:r>
      <w:r w:rsidRPr="00184227">
        <w:rPr>
          <w:rFonts w:hint="eastAsia"/>
          <w:lang w:val="de-DE"/>
        </w:rPr>
        <w:t>等系列</w:t>
      </w:r>
      <w:r w:rsidRPr="00184227">
        <w:rPr>
          <w:rFonts w:hint="eastAsia"/>
        </w:rPr>
        <w:t>SPI Flash</w:t>
      </w:r>
      <w:r w:rsidRPr="00184227">
        <w:rPr>
          <w:rFonts w:hint="eastAsia"/>
          <w:lang w:val="de-DE"/>
        </w:rPr>
        <w:t>器件的驱动函数</w:t>
      </w:r>
      <w:r w:rsidRPr="00184227">
        <w:rPr>
          <w:rFonts w:hint="eastAsia"/>
        </w:rPr>
        <w:t>，</w:t>
      </w:r>
      <w:r w:rsidRPr="00184227">
        <w:rPr>
          <w:rFonts w:hint="eastAsia"/>
          <w:lang w:val="de-DE"/>
        </w:rPr>
        <w:t>使用其它各功能函数前必须先完成初始化</w:t>
      </w:r>
      <w:r w:rsidRPr="00184227">
        <w:rPr>
          <w:rFonts w:hint="eastAsia"/>
        </w:rPr>
        <w:t>，</w:t>
      </w:r>
      <w:r w:rsidRPr="00184227">
        <w:rPr>
          <w:rFonts w:hint="eastAsia"/>
          <w:lang w:val="de-DE"/>
        </w:rPr>
        <w:t>其函数</w:t>
      </w:r>
      <w:r w:rsidRPr="00184227">
        <w:rPr>
          <w:rFonts w:hint="eastAsia"/>
        </w:rPr>
        <w:t>原型（</w:t>
      </w:r>
      <w:r w:rsidRPr="00184227">
        <w:rPr>
          <w:rFonts w:hint="eastAsia"/>
        </w:rPr>
        <w:t>am_mx25xx.h</w:t>
      </w:r>
      <w:r w:rsidRPr="00184227">
        <w:rPr>
          <w:rFonts w:hint="eastAsia"/>
        </w:rPr>
        <w:t>）为：</w:t>
      </w:r>
    </w:p>
    <w:p w14:paraId="6D4D166D" w14:textId="77777777" w:rsidR="00107865" w:rsidRPr="002F2A0F" w:rsidRDefault="00107865" w:rsidP="002F2A0F">
      <w:pPr>
        <w:pStyle w:val="a5"/>
      </w:pPr>
      <w:r w:rsidRPr="002F2A0F">
        <w:t>am_mx25xx_handle_t am_mx25xx_init(</w:t>
      </w:r>
    </w:p>
    <w:p w14:paraId="416235D4" w14:textId="77777777" w:rsidR="00107865" w:rsidRPr="002F2A0F" w:rsidRDefault="00107865" w:rsidP="002F2A0F">
      <w:pPr>
        <w:pStyle w:val="a5"/>
      </w:pPr>
      <w:r w:rsidRPr="002F2A0F">
        <w:rPr>
          <w:rFonts w:hint="eastAsia"/>
        </w:rPr>
        <w:tab/>
      </w:r>
      <w:r w:rsidRPr="002F2A0F">
        <w:t xml:space="preserve">am_mx25xx_dev_t       </w:t>
      </w:r>
      <w:r w:rsidRPr="002F2A0F">
        <w:rPr>
          <w:rFonts w:hint="eastAsia"/>
        </w:rPr>
        <w:tab/>
      </w:r>
      <w:r w:rsidRPr="002F2A0F">
        <w:tab/>
        <w:t>*p_dev,</w:t>
      </w:r>
    </w:p>
    <w:p w14:paraId="6FB7E4F2" w14:textId="77777777" w:rsidR="00107865" w:rsidRPr="002F2A0F" w:rsidRDefault="00107865" w:rsidP="002F2A0F">
      <w:pPr>
        <w:pStyle w:val="a5"/>
      </w:pPr>
      <w:r w:rsidRPr="002F2A0F">
        <w:rPr>
          <w:rFonts w:hint="eastAsia"/>
        </w:rPr>
        <w:tab/>
      </w:r>
      <w:r w:rsidRPr="002F2A0F">
        <w:t xml:space="preserve">const am_mx25xx_devinfo_t  </w:t>
      </w:r>
      <w:r w:rsidRPr="002F2A0F">
        <w:rPr>
          <w:rFonts w:hint="eastAsia"/>
        </w:rPr>
        <w:tab/>
      </w:r>
      <w:r w:rsidRPr="002F2A0F">
        <w:t>*p_devinfo,</w:t>
      </w:r>
    </w:p>
    <w:p w14:paraId="7CD71D6F" w14:textId="77777777" w:rsidR="00107865" w:rsidRPr="002F2A0F" w:rsidRDefault="00107865" w:rsidP="002F2A0F">
      <w:pPr>
        <w:pStyle w:val="a5"/>
      </w:pPr>
      <w:r w:rsidRPr="002F2A0F">
        <w:rPr>
          <w:rFonts w:hint="eastAsia"/>
        </w:rPr>
        <w:tab/>
      </w:r>
      <w:r w:rsidRPr="002F2A0F">
        <w:t xml:space="preserve">am_spi_handle_t             </w:t>
      </w:r>
      <w:r w:rsidRPr="002F2A0F">
        <w:rPr>
          <w:rFonts w:hint="eastAsia"/>
        </w:rPr>
        <w:t xml:space="preserve"> </w:t>
      </w:r>
      <w:r w:rsidRPr="002F2A0F">
        <w:tab/>
      </w:r>
      <w:r w:rsidRPr="002F2A0F">
        <w:rPr>
          <w:rFonts w:hint="eastAsia"/>
        </w:rPr>
        <w:t>spi_</w:t>
      </w:r>
      <w:r w:rsidRPr="002F2A0F">
        <w:t>handle);</w:t>
      </w:r>
    </w:p>
    <w:p w14:paraId="63911F89" w14:textId="77777777" w:rsidR="00107865" w:rsidRPr="00614AB3" w:rsidRDefault="00107865" w:rsidP="00107865">
      <w:pPr>
        <w:spacing w:before="62" w:after="62"/>
        <w:ind w:firstLine="420"/>
        <w:rPr>
          <w:lang w:val="de-DE"/>
        </w:rPr>
      </w:pPr>
      <w:r w:rsidRPr="0058735A">
        <w:rPr>
          <w:rFonts w:hint="eastAsia"/>
        </w:rPr>
        <w:t>该函数意在获取器件的实例句柄</w:t>
      </w:r>
      <w:r w:rsidRPr="00614AB3">
        <w:rPr>
          <w:lang w:val="de-DE"/>
        </w:rPr>
        <w:t>mx25xx_handle</w:t>
      </w:r>
      <w:r w:rsidRPr="0058735A">
        <w:rPr>
          <w:rFonts w:hint="eastAsia"/>
        </w:rPr>
        <w:t>。其中</w:t>
      </w:r>
      <w:r w:rsidRPr="00614AB3">
        <w:rPr>
          <w:rFonts w:hint="eastAsia"/>
          <w:lang w:val="de-DE"/>
        </w:rPr>
        <w:t>，</w:t>
      </w:r>
      <w:r w:rsidRPr="00614AB3">
        <w:rPr>
          <w:lang w:val="de-DE"/>
        </w:rPr>
        <w:t>p_dev</w:t>
      </w:r>
      <w:r w:rsidRPr="0058735A">
        <w:rPr>
          <w:rFonts w:hint="eastAsia"/>
        </w:rPr>
        <w:t>为指向</w:t>
      </w:r>
      <w:r w:rsidRPr="00614AB3">
        <w:rPr>
          <w:lang w:val="de-DE"/>
        </w:rPr>
        <w:t>am_</w:t>
      </w:r>
      <w:r w:rsidRPr="00614AB3">
        <w:rPr>
          <w:rFonts w:hint="eastAsia"/>
          <w:lang w:val="de-DE"/>
        </w:rPr>
        <w:t>mx25xx</w:t>
      </w:r>
      <w:r w:rsidRPr="00614AB3">
        <w:rPr>
          <w:lang w:val="de-DE"/>
        </w:rPr>
        <w:t>_dev_t</w:t>
      </w:r>
      <w:r w:rsidRPr="0058735A">
        <w:rPr>
          <w:rFonts w:hint="eastAsia"/>
        </w:rPr>
        <w:t>类型实例的指针</w:t>
      </w:r>
      <w:r w:rsidRPr="00614AB3">
        <w:rPr>
          <w:rFonts w:hint="eastAsia"/>
          <w:lang w:val="de-DE"/>
        </w:rPr>
        <w:t>，</w:t>
      </w:r>
      <w:r w:rsidRPr="00614AB3">
        <w:rPr>
          <w:lang w:val="de-DE"/>
        </w:rPr>
        <w:t>p_devinfo</w:t>
      </w:r>
      <w:r w:rsidRPr="0058735A">
        <w:rPr>
          <w:rFonts w:hint="eastAsia"/>
        </w:rPr>
        <w:t>为指向</w:t>
      </w:r>
      <w:r w:rsidRPr="00614AB3">
        <w:rPr>
          <w:lang w:val="de-DE"/>
        </w:rPr>
        <w:t>am_</w:t>
      </w:r>
      <w:r w:rsidRPr="00614AB3">
        <w:rPr>
          <w:rFonts w:hint="eastAsia"/>
          <w:lang w:val="de-DE"/>
        </w:rPr>
        <w:t>mx25xx</w:t>
      </w:r>
      <w:r w:rsidRPr="00614AB3">
        <w:rPr>
          <w:lang w:val="de-DE"/>
        </w:rPr>
        <w:t>_devinfo_t</w:t>
      </w:r>
      <w:r w:rsidRPr="0058735A">
        <w:rPr>
          <w:rFonts w:hint="eastAsia"/>
        </w:rPr>
        <w:t>类型实例信息的指针。</w:t>
      </w:r>
    </w:p>
    <w:p w14:paraId="5173C07B" w14:textId="77777777" w:rsidR="00107865" w:rsidRPr="00392B91" w:rsidRDefault="00107865" w:rsidP="00107865">
      <w:pPr>
        <w:spacing w:before="62" w:after="62"/>
        <w:ind w:firstLine="420"/>
        <w:rPr>
          <w:b/>
          <w:lang w:val="de-DE"/>
        </w:rPr>
      </w:pPr>
      <w:r w:rsidRPr="00392B91">
        <w:rPr>
          <w:rFonts w:hint="eastAsia"/>
          <w:b/>
          <w:lang w:val="de-DE"/>
        </w:rPr>
        <w:t>（</w:t>
      </w:r>
      <w:r w:rsidRPr="00392B91">
        <w:rPr>
          <w:rFonts w:hint="eastAsia"/>
          <w:b/>
          <w:lang w:val="de-DE"/>
        </w:rPr>
        <w:t>1</w:t>
      </w:r>
      <w:r w:rsidRPr="00392B91">
        <w:rPr>
          <w:rFonts w:hint="eastAsia"/>
          <w:b/>
          <w:lang w:val="de-DE"/>
        </w:rPr>
        <w:t>）实例</w:t>
      </w:r>
    </w:p>
    <w:p w14:paraId="60AC163C" w14:textId="77777777" w:rsidR="00107865" w:rsidRPr="00184227" w:rsidRDefault="00107865" w:rsidP="00107865">
      <w:pPr>
        <w:pStyle w:val="23"/>
        <w:spacing w:before="62" w:after="62"/>
        <w:ind w:firstLineChars="250" w:firstLine="525"/>
        <w:rPr>
          <w:lang w:val="de-DE"/>
        </w:rPr>
      </w:pPr>
      <w:r w:rsidRPr="00184227">
        <w:rPr>
          <w:rFonts w:hint="eastAsia"/>
          <w:lang w:val="de-DE"/>
        </w:rPr>
        <w:t>定义</w:t>
      </w:r>
      <w:r w:rsidRPr="00184227">
        <w:rPr>
          <w:lang w:val="de-DE"/>
        </w:rPr>
        <w:t>am_</w:t>
      </w:r>
      <w:r w:rsidRPr="00184227">
        <w:rPr>
          <w:rFonts w:hint="eastAsia"/>
          <w:lang w:val="de-DE"/>
        </w:rPr>
        <w:t>mx25xx</w:t>
      </w:r>
      <w:r w:rsidRPr="00184227">
        <w:rPr>
          <w:lang w:val="de-DE"/>
        </w:rPr>
        <w:t>_dev_t</w:t>
      </w:r>
      <w:r w:rsidRPr="00184227">
        <w:rPr>
          <w:rFonts w:hint="eastAsia"/>
          <w:lang w:val="de-DE"/>
        </w:rPr>
        <w:t>类型（</w:t>
      </w:r>
      <w:r w:rsidRPr="00184227">
        <w:rPr>
          <w:lang w:val="de-DE"/>
        </w:rPr>
        <w:t>am_</w:t>
      </w:r>
      <w:r w:rsidRPr="00184227">
        <w:rPr>
          <w:rFonts w:hint="eastAsia"/>
          <w:lang w:val="de-DE"/>
        </w:rPr>
        <w:t>mx25xx</w:t>
      </w:r>
      <w:r w:rsidRPr="00184227">
        <w:rPr>
          <w:lang w:val="de-DE"/>
        </w:rPr>
        <w:t>.h</w:t>
      </w:r>
      <w:r w:rsidRPr="00184227">
        <w:rPr>
          <w:rFonts w:hint="eastAsia"/>
          <w:lang w:val="de-DE"/>
        </w:rPr>
        <w:t>）实例如下：</w:t>
      </w:r>
    </w:p>
    <w:p w14:paraId="44DDD6AF" w14:textId="77777777" w:rsidR="00107865" w:rsidRPr="00184227" w:rsidRDefault="00107865" w:rsidP="00107865">
      <w:pPr>
        <w:pStyle w:val="a5"/>
        <w:spacing w:before="62" w:after="62"/>
      </w:pPr>
      <w:r w:rsidRPr="00184227">
        <w:rPr>
          <w:rFonts w:hint="eastAsia"/>
        </w:rPr>
        <w:t xml:space="preserve">am_mx25xx_dev_t    g_mx25xx_dev;                 </w:t>
      </w:r>
      <w:r>
        <w:tab/>
      </w:r>
      <w:r w:rsidRPr="00184227">
        <w:rPr>
          <w:rFonts w:hint="eastAsia"/>
        </w:rPr>
        <w:t xml:space="preserve">// </w:t>
      </w:r>
      <w:r w:rsidRPr="00184227">
        <w:rPr>
          <w:rFonts w:hint="eastAsia"/>
        </w:rPr>
        <w:t>定义一个</w:t>
      </w:r>
      <w:r w:rsidRPr="00184227">
        <w:rPr>
          <w:rFonts w:hint="eastAsia"/>
        </w:rPr>
        <w:t>mx25xx</w:t>
      </w:r>
      <w:r w:rsidRPr="00184227">
        <w:rPr>
          <w:rFonts w:hint="eastAsia"/>
        </w:rPr>
        <w:t>实例</w:t>
      </w:r>
    </w:p>
    <w:p w14:paraId="0D81DE14" w14:textId="77777777" w:rsidR="00107865" w:rsidRPr="00184227" w:rsidRDefault="00107865" w:rsidP="00107865">
      <w:pPr>
        <w:pStyle w:val="23"/>
        <w:spacing w:before="62" w:after="62"/>
      </w:pPr>
      <w:r w:rsidRPr="00184227">
        <w:rPr>
          <w:rFonts w:hint="eastAsia"/>
        </w:rPr>
        <w:t>其中</w:t>
      </w:r>
      <w:r w:rsidRPr="00184227">
        <w:rPr>
          <w:rFonts w:hint="eastAsia"/>
          <w:lang w:val="de-DE"/>
        </w:rPr>
        <w:t>，</w:t>
      </w:r>
      <w:r w:rsidRPr="00184227">
        <w:rPr>
          <w:rFonts w:hint="eastAsia"/>
        </w:rPr>
        <w:t>g_mx25xx_dev</w:t>
      </w:r>
      <w:r w:rsidRPr="00184227">
        <w:rPr>
          <w:rFonts w:hint="eastAsia"/>
          <w:lang w:val="de-DE"/>
        </w:rPr>
        <w:t>为</w:t>
      </w:r>
      <w:r w:rsidRPr="00184227">
        <w:rPr>
          <w:rFonts w:hint="eastAsia"/>
        </w:rPr>
        <w:t>用户自定义的实例</w:t>
      </w:r>
      <w:r w:rsidRPr="00184227">
        <w:rPr>
          <w:rFonts w:hint="eastAsia"/>
          <w:lang w:val="de-DE"/>
        </w:rPr>
        <w:t>，</w:t>
      </w:r>
      <w:r w:rsidRPr="00184227">
        <w:rPr>
          <w:rFonts w:hint="eastAsia"/>
        </w:rPr>
        <w:t>其地址作为</w:t>
      </w:r>
      <w:r w:rsidRPr="00184227">
        <w:rPr>
          <w:rFonts w:hint="eastAsia"/>
          <w:lang w:val="de-DE"/>
        </w:rPr>
        <w:t>p_dev</w:t>
      </w:r>
      <w:r w:rsidRPr="00184227">
        <w:rPr>
          <w:rFonts w:hint="eastAsia"/>
        </w:rPr>
        <w:t>的实参传递。</w:t>
      </w:r>
    </w:p>
    <w:p w14:paraId="4A316B53" w14:textId="77777777" w:rsidR="00107865" w:rsidRPr="00392B91" w:rsidRDefault="00107865" w:rsidP="00107865">
      <w:pPr>
        <w:spacing w:before="62" w:after="62"/>
        <w:ind w:firstLine="420"/>
        <w:rPr>
          <w:b/>
        </w:rPr>
      </w:pPr>
      <w:r w:rsidRPr="00392B91">
        <w:rPr>
          <w:rFonts w:hint="eastAsia"/>
          <w:b/>
        </w:rPr>
        <w:t>（</w:t>
      </w:r>
      <w:r w:rsidRPr="00392B91">
        <w:rPr>
          <w:rFonts w:hint="eastAsia"/>
          <w:b/>
        </w:rPr>
        <w:t>2</w:t>
      </w:r>
      <w:r w:rsidRPr="00392B91">
        <w:rPr>
          <w:rFonts w:hint="eastAsia"/>
          <w:b/>
        </w:rPr>
        <w:t>）实例信息</w:t>
      </w:r>
    </w:p>
    <w:p w14:paraId="64EF229F" w14:textId="77777777" w:rsidR="00107865" w:rsidRPr="00184227" w:rsidRDefault="00107865" w:rsidP="00107865">
      <w:pPr>
        <w:spacing w:before="62" w:after="62"/>
        <w:ind w:firstLine="420"/>
      </w:pPr>
      <w:r w:rsidRPr="00184227">
        <w:rPr>
          <w:rFonts w:hint="eastAsia"/>
        </w:rPr>
        <w:t>实例信息主要描述了具体</w:t>
      </w:r>
      <w:r w:rsidRPr="00184227">
        <w:rPr>
          <w:rFonts w:hint="eastAsia"/>
          <w:lang w:val="de-DE"/>
        </w:rPr>
        <w:t>器件</w:t>
      </w:r>
      <w:r w:rsidRPr="00184227">
        <w:rPr>
          <w:rFonts w:hint="eastAsia"/>
        </w:rPr>
        <w:t>的固有信息，</w:t>
      </w:r>
      <w:r w:rsidRPr="00184227">
        <w:rPr>
          <w:rFonts w:hint="eastAsia"/>
          <w:lang w:val="de-DE"/>
        </w:rPr>
        <w:t>即使用的</w:t>
      </w:r>
      <w:r w:rsidRPr="00184227">
        <w:rPr>
          <w:rFonts w:hint="eastAsia"/>
        </w:rPr>
        <w:t>SPI</w:t>
      </w:r>
      <w:r w:rsidRPr="00184227">
        <w:rPr>
          <w:rFonts w:hint="eastAsia"/>
          <w:lang w:val="de-DE"/>
        </w:rPr>
        <w:t>片选引脚、</w:t>
      </w:r>
      <w:r w:rsidRPr="00184227">
        <w:rPr>
          <w:rFonts w:hint="eastAsia"/>
        </w:rPr>
        <w:t>SPI</w:t>
      </w:r>
      <w:r w:rsidRPr="00184227">
        <w:rPr>
          <w:rFonts w:hint="eastAsia"/>
          <w:lang w:val="de-DE"/>
        </w:rPr>
        <w:t>模式、</w:t>
      </w:r>
      <w:r w:rsidRPr="00184227">
        <w:rPr>
          <w:rFonts w:hint="eastAsia"/>
        </w:rPr>
        <w:t>SPI</w:t>
      </w:r>
      <w:r w:rsidRPr="00184227">
        <w:rPr>
          <w:rFonts w:hint="eastAsia"/>
          <w:lang w:val="de-DE"/>
        </w:rPr>
        <w:t>速</w:t>
      </w:r>
      <w:r w:rsidRPr="00184227">
        <w:rPr>
          <w:rFonts w:hint="eastAsia"/>
          <w:lang w:val="de-DE"/>
        </w:rPr>
        <w:lastRenderedPageBreak/>
        <w:t>率和器件具体型号等</w:t>
      </w:r>
      <w:r w:rsidRPr="00184227">
        <w:rPr>
          <w:rFonts w:hint="eastAsia"/>
        </w:rPr>
        <w:t>，</w:t>
      </w:r>
      <w:r w:rsidRPr="00184227">
        <w:rPr>
          <w:rFonts w:hint="eastAsia"/>
          <w:lang w:val="de-DE"/>
        </w:rPr>
        <w:t>其类型</w:t>
      </w:r>
      <w:r w:rsidRPr="00184227">
        <w:t>am_</w:t>
      </w:r>
      <w:r w:rsidRPr="00184227">
        <w:rPr>
          <w:rFonts w:hint="eastAsia"/>
        </w:rPr>
        <w:t>mx25</w:t>
      </w:r>
      <w:r w:rsidRPr="00184227">
        <w:t>xx_devinfo_t</w:t>
      </w:r>
      <w:r w:rsidRPr="00184227">
        <w:rPr>
          <w:rFonts w:hint="eastAsia"/>
        </w:rPr>
        <w:t>的定义（</w:t>
      </w:r>
      <w:r w:rsidRPr="00184227">
        <w:t>am_</w:t>
      </w:r>
      <w:r w:rsidRPr="00184227">
        <w:rPr>
          <w:rFonts w:hint="eastAsia"/>
        </w:rPr>
        <w:t>mx25xx</w:t>
      </w:r>
      <w:r w:rsidRPr="00184227">
        <w:t>.h</w:t>
      </w:r>
      <w:r w:rsidRPr="00184227">
        <w:rPr>
          <w:rFonts w:hint="eastAsia"/>
        </w:rPr>
        <w:t>）如下：</w:t>
      </w:r>
    </w:p>
    <w:p w14:paraId="451014F0" w14:textId="77777777" w:rsidR="00107865" w:rsidRPr="002F2A0F" w:rsidRDefault="00107865" w:rsidP="002F2A0F">
      <w:pPr>
        <w:pStyle w:val="a5"/>
      </w:pPr>
      <w:r w:rsidRPr="002F2A0F">
        <w:t>typedef struct am_mx25xx_devinfo {</w:t>
      </w:r>
    </w:p>
    <w:p w14:paraId="1500199A" w14:textId="77777777" w:rsidR="00107865" w:rsidRPr="002F2A0F" w:rsidRDefault="00107865" w:rsidP="002F2A0F">
      <w:pPr>
        <w:pStyle w:val="a5"/>
      </w:pPr>
      <w:r w:rsidRPr="002F2A0F">
        <w:rPr>
          <w:rFonts w:hint="eastAsia"/>
        </w:rPr>
        <w:tab/>
        <w:t xml:space="preserve">uint16_t     </w:t>
      </w:r>
      <w:r w:rsidRPr="002F2A0F">
        <w:rPr>
          <w:rFonts w:hint="eastAsia"/>
        </w:rPr>
        <w:tab/>
      </w:r>
      <w:r w:rsidRPr="002F2A0F">
        <w:rPr>
          <w:rFonts w:hint="eastAsia"/>
        </w:rPr>
        <w:tab/>
        <w:t xml:space="preserve">spi_mode;      </w:t>
      </w:r>
      <w:r w:rsidRPr="002F2A0F">
        <w:rPr>
          <w:rFonts w:hint="eastAsia"/>
        </w:rPr>
        <w:tab/>
      </w:r>
      <w:r w:rsidRPr="002F2A0F">
        <w:rPr>
          <w:rFonts w:hint="eastAsia"/>
        </w:rPr>
        <w:tab/>
      </w:r>
      <w:r w:rsidRPr="002F2A0F">
        <w:tab/>
      </w:r>
      <w:r w:rsidRPr="002F2A0F">
        <w:rPr>
          <w:rFonts w:hint="eastAsia"/>
        </w:rPr>
        <w:t>// SPI</w:t>
      </w:r>
      <w:r w:rsidRPr="002F2A0F">
        <w:rPr>
          <w:rFonts w:hint="eastAsia"/>
        </w:rPr>
        <w:t>模式</w:t>
      </w:r>
    </w:p>
    <w:p w14:paraId="3FE2D754" w14:textId="77777777" w:rsidR="00107865" w:rsidRPr="002F2A0F" w:rsidRDefault="00107865" w:rsidP="002F2A0F">
      <w:pPr>
        <w:pStyle w:val="a5"/>
      </w:pPr>
      <w:r w:rsidRPr="002F2A0F">
        <w:rPr>
          <w:rFonts w:hint="eastAsia"/>
        </w:rPr>
        <w:tab/>
        <w:t xml:space="preserve">int          </w:t>
      </w:r>
      <w:r w:rsidRPr="002F2A0F">
        <w:rPr>
          <w:rFonts w:hint="eastAsia"/>
        </w:rPr>
        <w:tab/>
      </w:r>
      <w:r w:rsidRPr="002F2A0F">
        <w:rPr>
          <w:rFonts w:hint="eastAsia"/>
        </w:rPr>
        <w:tab/>
        <w:t xml:space="preserve">spi_cs_pin;    </w:t>
      </w:r>
      <w:r w:rsidRPr="002F2A0F">
        <w:rPr>
          <w:rFonts w:hint="eastAsia"/>
        </w:rPr>
        <w:tab/>
      </w:r>
      <w:r w:rsidRPr="002F2A0F">
        <w:rPr>
          <w:rFonts w:hint="eastAsia"/>
        </w:rPr>
        <w:tab/>
      </w:r>
      <w:r w:rsidRPr="002F2A0F">
        <w:rPr>
          <w:rFonts w:hint="eastAsia"/>
        </w:rPr>
        <w:tab/>
      </w:r>
      <w:r w:rsidRPr="002F2A0F">
        <w:tab/>
      </w:r>
      <w:r w:rsidRPr="002F2A0F">
        <w:rPr>
          <w:rFonts w:hint="eastAsia"/>
        </w:rPr>
        <w:t>// SPI</w:t>
      </w:r>
      <w:r w:rsidRPr="002F2A0F">
        <w:rPr>
          <w:rFonts w:hint="eastAsia"/>
        </w:rPr>
        <w:t>片选引脚</w:t>
      </w:r>
    </w:p>
    <w:p w14:paraId="7C6B75B2" w14:textId="77777777" w:rsidR="00107865" w:rsidRPr="002F2A0F" w:rsidRDefault="00107865" w:rsidP="002F2A0F">
      <w:pPr>
        <w:pStyle w:val="a5"/>
      </w:pPr>
      <w:r w:rsidRPr="002F2A0F">
        <w:rPr>
          <w:rFonts w:hint="eastAsia"/>
        </w:rPr>
        <w:tab/>
        <w:t xml:space="preserve">uint32_t     </w:t>
      </w:r>
      <w:r w:rsidRPr="002F2A0F">
        <w:rPr>
          <w:rFonts w:hint="eastAsia"/>
        </w:rPr>
        <w:tab/>
      </w:r>
      <w:r w:rsidRPr="002F2A0F">
        <w:rPr>
          <w:rFonts w:hint="eastAsia"/>
        </w:rPr>
        <w:tab/>
        <w:t xml:space="preserve">spi_speed;     </w:t>
      </w:r>
      <w:r w:rsidRPr="002F2A0F">
        <w:rPr>
          <w:rFonts w:hint="eastAsia"/>
        </w:rPr>
        <w:tab/>
      </w:r>
      <w:r w:rsidRPr="002F2A0F">
        <w:rPr>
          <w:rFonts w:hint="eastAsia"/>
        </w:rPr>
        <w:tab/>
      </w:r>
      <w:r w:rsidRPr="002F2A0F">
        <w:rPr>
          <w:rFonts w:hint="eastAsia"/>
        </w:rPr>
        <w:tab/>
      </w:r>
      <w:r w:rsidRPr="002F2A0F">
        <w:tab/>
      </w:r>
      <w:r w:rsidRPr="002F2A0F">
        <w:rPr>
          <w:rFonts w:hint="eastAsia"/>
        </w:rPr>
        <w:t>// SPI</w:t>
      </w:r>
      <w:r w:rsidRPr="002F2A0F">
        <w:rPr>
          <w:rFonts w:hint="eastAsia"/>
        </w:rPr>
        <w:t>速率</w:t>
      </w:r>
    </w:p>
    <w:p w14:paraId="418F391B" w14:textId="77777777" w:rsidR="00107865" w:rsidRPr="002F2A0F" w:rsidRDefault="00107865" w:rsidP="002F2A0F">
      <w:pPr>
        <w:pStyle w:val="a5"/>
      </w:pPr>
      <w:r w:rsidRPr="002F2A0F">
        <w:rPr>
          <w:rFonts w:hint="eastAsia"/>
        </w:rPr>
        <w:tab/>
        <w:t xml:space="preserve">am_mx25xx_type_t  </w:t>
      </w:r>
      <w:r w:rsidRPr="002F2A0F">
        <w:rPr>
          <w:rFonts w:hint="eastAsia"/>
        </w:rPr>
        <w:tab/>
        <w:t xml:space="preserve">type;     </w:t>
      </w:r>
      <w:r w:rsidRPr="002F2A0F">
        <w:rPr>
          <w:rFonts w:hint="eastAsia"/>
        </w:rPr>
        <w:tab/>
      </w:r>
      <w:r w:rsidRPr="002F2A0F">
        <w:rPr>
          <w:rFonts w:hint="eastAsia"/>
        </w:rPr>
        <w:tab/>
      </w:r>
      <w:r w:rsidRPr="002F2A0F">
        <w:rPr>
          <w:rFonts w:hint="eastAsia"/>
        </w:rPr>
        <w:tab/>
      </w:r>
      <w:r w:rsidRPr="002F2A0F">
        <w:rPr>
          <w:rFonts w:hint="eastAsia"/>
        </w:rPr>
        <w:tab/>
      </w:r>
      <w:r w:rsidRPr="002F2A0F">
        <w:tab/>
      </w:r>
      <w:r w:rsidRPr="002F2A0F">
        <w:rPr>
          <w:rFonts w:hint="eastAsia"/>
        </w:rPr>
        <w:t xml:space="preserve">// </w:t>
      </w:r>
      <w:r w:rsidRPr="002F2A0F">
        <w:rPr>
          <w:rFonts w:hint="eastAsia"/>
        </w:rPr>
        <w:t>器件型号</w:t>
      </w:r>
    </w:p>
    <w:p w14:paraId="2E8E9BFF" w14:textId="77777777" w:rsidR="00107865" w:rsidRPr="002F2A0F" w:rsidRDefault="00107865" w:rsidP="002F2A0F">
      <w:pPr>
        <w:pStyle w:val="a5"/>
      </w:pPr>
      <w:r w:rsidRPr="002F2A0F">
        <w:t>} am_mx25xx_devinfo_t;</w:t>
      </w:r>
    </w:p>
    <w:p w14:paraId="300361A6" w14:textId="77777777" w:rsidR="00107865" w:rsidRPr="0058735A" w:rsidRDefault="00107865" w:rsidP="00107865">
      <w:pPr>
        <w:spacing w:before="62" w:after="62"/>
        <w:ind w:firstLine="420"/>
      </w:pPr>
      <w:r w:rsidRPr="0058735A">
        <w:rPr>
          <w:rFonts w:hint="eastAsia"/>
        </w:rPr>
        <w:t>其中</w:t>
      </w:r>
      <w:r w:rsidRPr="00614AB3">
        <w:rPr>
          <w:rFonts w:hint="eastAsia"/>
          <w:lang w:val="de-DE"/>
        </w:rPr>
        <w:t>，</w:t>
      </w:r>
      <w:r w:rsidRPr="00614AB3">
        <w:rPr>
          <w:rFonts w:hint="eastAsia"/>
          <w:lang w:val="de-DE"/>
        </w:rPr>
        <w:t>spi_mode</w:t>
      </w:r>
      <w:r w:rsidRPr="0058735A">
        <w:rPr>
          <w:rFonts w:hint="eastAsia"/>
        </w:rPr>
        <w:t>为</w:t>
      </w:r>
      <w:r w:rsidRPr="00614AB3">
        <w:rPr>
          <w:rFonts w:hint="eastAsia"/>
          <w:lang w:val="de-DE"/>
        </w:rPr>
        <w:t>SPI</w:t>
      </w:r>
      <w:r w:rsidRPr="0058735A">
        <w:rPr>
          <w:rFonts w:hint="eastAsia"/>
        </w:rPr>
        <w:t>模式</w:t>
      </w:r>
      <w:r w:rsidRPr="00614AB3">
        <w:rPr>
          <w:rFonts w:hint="eastAsia"/>
          <w:lang w:val="de-DE"/>
        </w:rPr>
        <w:t>，</w:t>
      </w:r>
      <w:r w:rsidRPr="00614AB3">
        <w:rPr>
          <w:rFonts w:hint="eastAsia"/>
          <w:lang w:val="de-DE"/>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614AB3">
          <w:rPr>
            <w:rFonts w:hint="eastAsia"/>
            <w:lang w:val="de-DE"/>
          </w:rPr>
          <w:t>25L</w:t>
        </w:r>
      </w:smartTag>
      <w:r w:rsidRPr="00614AB3">
        <w:rPr>
          <w:rFonts w:hint="eastAsia"/>
          <w:lang w:val="de-DE"/>
        </w:rPr>
        <w:t>1606</w:t>
      </w:r>
      <w:r w:rsidRPr="0058735A">
        <w:rPr>
          <w:rFonts w:hint="eastAsia"/>
        </w:rPr>
        <w:t>支持模式</w:t>
      </w:r>
      <w:r w:rsidRPr="00614AB3">
        <w:rPr>
          <w:rFonts w:hint="eastAsia"/>
          <w:lang w:val="de-DE"/>
        </w:rPr>
        <w:t>0</w:t>
      </w:r>
      <w:r w:rsidRPr="00614AB3">
        <w:rPr>
          <w:rFonts w:hint="eastAsia"/>
          <w:lang w:val="de-DE"/>
        </w:rPr>
        <w:t>（</w:t>
      </w:r>
      <w:r w:rsidRPr="00614AB3">
        <w:rPr>
          <w:rFonts w:hint="eastAsia"/>
          <w:lang w:val="de-DE"/>
        </w:rPr>
        <w:t>AM_SPI_MODE_0</w:t>
      </w:r>
      <w:r w:rsidRPr="00614AB3">
        <w:rPr>
          <w:rFonts w:hint="eastAsia"/>
          <w:lang w:val="de-DE"/>
        </w:rPr>
        <w:t>）</w:t>
      </w:r>
      <w:r w:rsidRPr="0058735A">
        <w:rPr>
          <w:rFonts w:hint="eastAsia"/>
        </w:rPr>
        <w:t>和模式</w:t>
      </w:r>
      <w:r w:rsidRPr="00614AB3">
        <w:rPr>
          <w:rFonts w:hint="eastAsia"/>
          <w:lang w:val="de-DE"/>
        </w:rPr>
        <w:t>3</w:t>
      </w:r>
      <w:r w:rsidRPr="00614AB3">
        <w:rPr>
          <w:rFonts w:hint="eastAsia"/>
          <w:lang w:val="de-DE"/>
        </w:rPr>
        <w:t>（</w:t>
      </w:r>
      <w:r w:rsidRPr="00614AB3">
        <w:rPr>
          <w:rFonts w:hint="eastAsia"/>
          <w:lang w:val="de-DE"/>
        </w:rPr>
        <w:t>AM_SPI_MODE_3</w:t>
      </w:r>
      <w:r w:rsidRPr="00614AB3">
        <w:rPr>
          <w:rFonts w:hint="eastAsia"/>
          <w:lang w:val="de-DE"/>
        </w:rPr>
        <w:t>）</w:t>
      </w:r>
      <w:r w:rsidRPr="0058735A">
        <w:rPr>
          <w:rFonts w:hint="eastAsia"/>
        </w:rPr>
        <w:t>。</w:t>
      </w:r>
      <w:r w:rsidRPr="0058735A">
        <w:rPr>
          <w:rFonts w:hint="eastAsia"/>
        </w:rPr>
        <w:t>spi_cs_pin</w:t>
      </w:r>
      <w:r w:rsidRPr="0058735A">
        <w:rPr>
          <w:rFonts w:hint="eastAsia"/>
        </w:rPr>
        <w:t>为与实际电路相关的片选引脚，</w:t>
      </w:r>
      <w:r w:rsidRPr="0058735A">
        <w:rPr>
          <w:rFonts w:hint="eastAsia"/>
        </w:rPr>
        <w:t>MicroPort-NorFlash</w:t>
      </w:r>
      <w:r w:rsidRPr="0058735A">
        <w:rPr>
          <w:rFonts w:hint="eastAsia"/>
        </w:rPr>
        <w:t>模块通过</w:t>
      </w:r>
      <w:r w:rsidRPr="0058735A">
        <w:rPr>
          <w:rFonts w:hint="eastAsia"/>
        </w:rPr>
        <w:t>MicroPort</w:t>
      </w:r>
      <w:r w:rsidRPr="0058735A">
        <w:rPr>
          <w:rFonts w:hint="eastAsia"/>
        </w:rPr>
        <w:t>接口与</w:t>
      </w:r>
      <w:r w:rsidRPr="0058735A">
        <w:rPr>
          <w:rFonts w:hint="eastAsia"/>
        </w:rPr>
        <w:t>AM824-Core</w:t>
      </w:r>
      <w:r w:rsidRPr="0058735A">
        <w:rPr>
          <w:rFonts w:hint="eastAsia"/>
        </w:rPr>
        <w:t>相连时，默认片选引脚为</w:t>
      </w:r>
      <w:r w:rsidRPr="0058735A">
        <w:rPr>
          <w:rFonts w:hint="eastAsia"/>
        </w:rPr>
        <w:t>PIO0_1</w:t>
      </w:r>
      <w:r w:rsidRPr="0058735A">
        <w:rPr>
          <w:rFonts w:hint="eastAsia"/>
        </w:rPr>
        <w:t>。</w:t>
      </w:r>
      <w:r w:rsidRPr="0058735A">
        <w:rPr>
          <w:rFonts w:hint="eastAsia"/>
        </w:rPr>
        <w:t>spi_speed</w:t>
      </w:r>
      <w:r w:rsidRPr="0058735A">
        <w:rPr>
          <w:rFonts w:hint="eastAsia"/>
        </w:rPr>
        <w:t>为时钟信号的频率，针对</w:t>
      </w:r>
      <w:r w:rsidRPr="0058735A">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58735A">
          <w:rPr>
            <w:rFonts w:hint="eastAsia"/>
          </w:rPr>
          <w:t>25L</w:t>
        </w:r>
      </w:smartTag>
      <w:r w:rsidRPr="0058735A">
        <w:rPr>
          <w:rFonts w:hint="eastAsia"/>
        </w:rPr>
        <w:t>1606</w:t>
      </w:r>
      <w:r w:rsidRPr="0058735A">
        <w:rPr>
          <w:rFonts w:hint="eastAsia"/>
        </w:rPr>
        <w:t>，其支持的最高频率为</w:t>
      </w:r>
      <w:r w:rsidRPr="0058735A">
        <w:rPr>
          <w:rFonts w:hint="eastAsia"/>
        </w:rPr>
        <w:t>86MHz</w:t>
      </w:r>
      <w:r w:rsidRPr="0058735A">
        <w:rPr>
          <w:rFonts w:hint="eastAsia"/>
        </w:rPr>
        <w:t>，因此可以将该值直接设置为</w:t>
      </w:r>
      <w:r w:rsidRPr="0058735A">
        <w:rPr>
          <w:rFonts w:hint="eastAsia"/>
        </w:rPr>
        <w:t>86000000</w:t>
      </w:r>
      <w:r w:rsidRPr="0058735A">
        <w:rPr>
          <w:rFonts w:hint="eastAsia"/>
        </w:rPr>
        <w:t>。但由于</w:t>
      </w:r>
      <w:r w:rsidRPr="0058735A">
        <w:rPr>
          <w:rFonts w:hint="eastAsia"/>
        </w:rPr>
        <w:t>LPC824</w:t>
      </w:r>
      <w:r w:rsidRPr="0058735A">
        <w:rPr>
          <w:rFonts w:hint="eastAsia"/>
        </w:rPr>
        <w:t>芯片的主频为</w:t>
      </w:r>
      <w:r w:rsidRPr="0058735A">
        <w:rPr>
          <w:rFonts w:hint="eastAsia"/>
        </w:rPr>
        <w:t>30MHz</w:t>
      </w:r>
      <w:r w:rsidRPr="0058735A">
        <w:rPr>
          <w:rFonts w:hint="eastAsia"/>
        </w:rPr>
        <w:t>，所以</w:t>
      </w:r>
      <w:r w:rsidRPr="0058735A">
        <w:rPr>
          <w:rFonts w:hint="eastAsia"/>
        </w:rPr>
        <w:t>SPI</w:t>
      </w:r>
      <w:r w:rsidRPr="0058735A">
        <w:rPr>
          <w:rFonts w:hint="eastAsia"/>
        </w:rPr>
        <w:t>最大速率仅</w:t>
      </w:r>
      <w:r w:rsidRPr="0058735A">
        <w:rPr>
          <w:rFonts w:hint="eastAsia"/>
        </w:rPr>
        <w:t>30MHz</w:t>
      </w:r>
      <w:r w:rsidRPr="0058735A">
        <w:rPr>
          <w:rFonts w:hint="eastAsia"/>
        </w:rPr>
        <w:t>。</w:t>
      </w:r>
      <w:r w:rsidRPr="0058735A">
        <w:rPr>
          <w:rFonts w:hint="eastAsia"/>
        </w:rPr>
        <w:t>type</w:t>
      </w:r>
      <w:r w:rsidRPr="0058735A">
        <w:rPr>
          <w:rFonts w:hint="eastAsia"/>
        </w:rPr>
        <w:t>为具体器件的型号，其包含了具体型号相关的信息，比如，页大小信息等，当前已经支持的器件型号详见</w:t>
      </w:r>
      <w:r w:rsidRPr="0058735A">
        <w:t>am_</w:t>
      </w:r>
      <w:r w:rsidRPr="0058735A">
        <w:rPr>
          <w:rFonts w:hint="eastAsia"/>
        </w:rPr>
        <w:t>mx25xx</w:t>
      </w:r>
      <w:r w:rsidRPr="0058735A">
        <w:t>.h</w:t>
      </w:r>
      <w:r w:rsidRPr="0058735A">
        <w:rPr>
          <w:rFonts w:hint="eastAsia"/>
        </w:rPr>
        <w:t>中对应的宏，</w:t>
      </w:r>
      <w:r w:rsidRPr="0058735A">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58735A">
          <w:rPr>
            <w:rFonts w:hint="eastAsia"/>
          </w:rPr>
          <w:t>25L</w:t>
        </w:r>
      </w:smartTag>
      <w:r w:rsidRPr="0058735A">
        <w:rPr>
          <w:rFonts w:hint="eastAsia"/>
        </w:rPr>
        <w:t>1606</w:t>
      </w:r>
      <w:r w:rsidRPr="0058735A">
        <w:rPr>
          <w:rFonts w:hint="eastAsia"/>
        </w:rPr>
        <w:t>对应的宏为：</w:t>
      </w:r>
      <w:r w:rsidRPr="0058735A">
        <w:t>AM_</w:t>
      </w:r>
      <w:r w:rsidRPr="0058735A">
        <w:rPr>
          <w:rFonts w:hint="eastAsia"/>
        </w:rPr>
        <w:t>MX</w:t>
      </w:r>
      <w:r w:rsidRPr="0058735A">
        <w:t>2</w:t>
      </w:r>
      <w:r w:rsidRPr="0058735A">
        <w:rPr>
          <w:rFonts w:hint="eastAsia"/>
        </w:rPr>
        <w:t>5</w:t>
      </w:r>
      <w:r w:rsidRPr="0058735A">
        <w:t>XX_</w:t>
      </w:r>
      <w:r w:rsidRPr="0058735A">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58735A">
          <w:rPr>
            <w:rFonts w:hint="eastAsia"/>
          </w:rPr>
          <w:t>25L</w:t>
        </w:r>
      </w:smartTag>
      <w:r w:rsidRPr="0058735A">
        <w:rPr>
          <w:rFonts w:hint="eastAsia"/>
        </w:rPr>
        <w:t>1606</w:t>
      </w:r>
      <w:r w:rsidRPr="0058735A">
        <w:rPr>
          <w:rFonts w:hint="eastAsia"/>
        </w:rPr>
        <w:t>。</w:t>
      </w:r>
    </w:p>
    <w:p w14:paraId="0CC5F93F" w14:textId="77777777" w:rsidR="00107865" w:rsidRPr="00184227" w:rsidRDefault="00107865" w:rsidP="00107865">
      <w:pPr>
        <w:pStyle w:val="23"/>
        <w:spacing w:before="62" w:after="62"/>
        <w:rPr>
          <w:lang w:val="de-DE"/>
        </w:rPr>
      </w:pPr>
      <w:r w:rsidRPr="00184227">
        <w:rPr>
          <w:rFonts w:hint="eastAsia"/>
          <w:lang w:val="de-DE"/>
        </w:rPr>
        <w:t>基于以上信息，实例信息定义如下：</w:t>
      </w:r>
    </w:p>
    <w:p w14:paraId="21F7947F" w14:textId="77777777" w:rsidR="00107865" w:rsidRPr="002F2A0F" w:rsidRDefault="00107865" w:rsidP="002F2A0F">
      <w:pPr>
        <w:pStyle w:val="a5"/>
      </w:pPr>
      <w:r w:rsidRPr="002F2A0F">
        <w:rPr>
          <w:rFonts w:hint="eastAsia"/>
        </w:rPr>
        <w:t xml:space="preserve">const am_mx25xx_devinfo_t  g_mx25xx_devinfo = { </w:t>
      </w:r>
      <w:r w:rsidRPr="002F2A0F">
        <w:rPr>
          <w:rFonts w:hint="eastAsia"/>
        </w:rPr>
        <w:tab/>
      </w:r>
      <w:r w:rsidRPr="002F2A0F">
        <w:tab/>
      </w:r>
      <w:r w:rsidRPr="002F2A0F">
        <w:rPr>
          <w:rFonts w:hint="eastAsia"/>
        </w:rPr>
        <w:t>// mx25xx</w:t>
      </w:r>
      <w:r w:rsidRPr="002F2A0F">
        <w:rPr>
          <w:rFonts w:hint="eastAsia"/>
        </w:rPr>
        <w:t>实例信息</w:t>
      </w:r>
    </w:p>
    <w:p w14:paraId="32087EDD" w14:textId="77777777" w:rsidR="00107865" w:rsidRPr="002F2A0F" w:rsidRDefault="00107865" w:rsidP="002F2A0F">
      <w:pPr>
        <w:pStyle w:val="a5"/>
      </w:pPr>
      <w:r w:rsidRPr="002F2A0F">
        <w:rPr>
          <w:rFonts w:hint="eastAsia"/>
        </w:rPr>
        <w:tab/>
        <w:t xml:space="preserve">AM_SPI_MODE_0,                     </w:t>
      </w:r>
      <w:r w:rsidRPr="002F2A0F">
        <w:rPr>
          <w:rFonts w:hint="eastAsia"/>
        </w:rPr>
        <w:tab/>
      </w:r>
      <w:r w:rsidRPr="002F2A0F">
        <w:tab/>
      </w:r>
      <w:r w:rsidRPr="002F2A0F">
        <w:rPr>
          <w:rFonts w:hint="eastAsia"/>
        </w:rPr>
        <w:t xml:space="preserve">// </w:t>
      </w:r>
      <w:r w:rsidRPr="002F2A0F">
        <w:rPr>
          <w:rFonts w:hint="eastAsia"/>
        </w:rPr>
        <w:t>使用模式</w:t>
      </w:r>
      <w:r w:rsidRPr="002F2A0F">
        <w:rPr>
          <w:rFonts w:hint="eastAsia"/>
        </w:rPr>
        <w:t>0</w:t>
      </w:r>
    </w:p>
    <w:p w14:paraId="0AF7BD01" w14:textId="77777777" w:rsidR="00107865" w:rsidRPr="002F2A0F" w:rsidRDefault="00107865" w:rsidP="002F2A0F">
      <w:pPr>
        <w:pStyle w:val="a5"/>
      </w:pPr>
      <w:r w:rsidRPr="002F2A0F">
        <w:rPr>
          <w:rFonts w:hint="eastAsia"/>
        </w:rPr>
        <w:tab/>
        <w:t xml:space="preserve">PIO0_1,                               </w:t>
      </w:r>
      <w:r w:rsidRPr="002F2A0F">
        <w:rPr>
          <w:rFonts w:hint="eastAsia"/>
        </w:rPr>
        <w:tab/>
      </w:r>
      <w:r w:rsidRPr="002F2A0F">
        <w:tab/>
      </w:r>
      <w:r w:rsidRPr="002F2A0F">
        <w:rPr>
          <w:rFonts w:hint="eastAsia"/>
        </w:rPr>
        <w:t xml:space="preserve">// </w:t>
      </w:r>
      <w:r w:rsidRPr="002F2A0F">
        <w:rPr>
          <w:rFonts w:hint="eastAsia"/>
        </w:rPr>
        <w:t>片选引脚</w:t>
      </w:r>
    </w:p>
    <w:p w14:paraId="5D1A853C" w14:textId="77777777" w:rsidR="00107865" w:rsidRPr="002F2A0F" w:rsidRDefault="00107865" w:rsidP="002F2A0F">
      <w:pPr>
        <w:pStyle w:val="a5"/>
      </w:pPr>
      <w:r w:rsidRPr="002F2A0F">
        <w:rPr>
          <w:rFonts w:hint="eastAsia"/>
        </w:rPr>
        <w:tab/>
        <w:t xml:space="preserve">30000000,                             </w:t>
      </w:r>
      <w:r w:rsidRPr="002F2A0F">
        <w:rPr>
          <w:rFonts w:hint="eastAsia"/>
        </w:rPr>
        <w:tab/>
      </w:r>
      <w:r w:rsidRPr="002F2A0F">
        <w:tab/>
      </w:r>
      <w:r w:rsidRPr="002F2A0F">
        <w:rPr>
          <w:rFonts w:hint="eastAsia"/>
        </w:rPr>
        <w:t xml:space="preserve">// </w:t>
      </w:r>
      <w:r w:rsidRPr="002F2A0F">
        <w:rPr>
          <w:rFonts w:hint="eastAsia"/>
        </w:rPr>
        <w:t>总线速率</w:t>
      </w:r>
    </w:p>
    <w:p w14:paraId="5D763FA3" w14:textId="77777777" w:rsidR="00107865" w:rsidRPr="002F2A0F" w:rsidRDefault="00107865" w:rsidP="002F2A0F">
      <w:pPr>
        <w:pStyle w:val="a5"/>
      </w:pPr>
      <w:r w:rsidRPr="002F2A0F">
        <w:rPr>
          <w:rFonts w:hint="eastAsia"/>
        </w:rPr>
        <w:tab/>
      </w:r>
      <w:r w:rsidRPr="002F2A0F">
        <w:t>AM_</w:t>
      </w:r>
      <w:r w:rsidRPr="002F2A0F">
        <w:rPr>
          <w:rFonts w:hint="eastAsia"/>
        </w:rPr>
        <w:t>MX</w:t>
      </w:r>
      <w:r w:rsidRPr="002F2A0F">
        <w:t>2</w:t>
      </w:r>
      <w:r w:rsidRPr="002F2A0F">
        <w:rPr>
          <w:rFonts w:hint="eastAsia"/>
        </w:rPr>
        <w:t>5</w:t>
      </w:r>
      <w:r w:rsidRPr="002F2A0F">
        <w:t>XX_</w:t>
      </w:r>
      <w:r w:rsidRPr="002F2A0F">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2F2A0F">
          <w:rPr>
            <w:rFonts w:hint="eastAsia"/>
          </w:rPr>
          <w:t>25L</w:t>
        </w:r>
      </w:smartTag>
      <w:r w:rsidRPr="002F2A0F">
        <w:rPr>
          <w:rFonts w:hint="eastAsia"/>
        </w:rPr>
        <w:t>1606</w:t>
      </w:r>
      <w:r w:rsidRPr="002F2A0F">
        <w:rPr>
          <w:rFonts w:hint="eastAsia"/>
        </w:rPr>
        <w:tab/>
      </w:r>
      <w:r w:rsidRPr="002F2A0F">
        <w:rPr>
          <w:rFonts w:hint="eastAsia"/>
        </w:rPr>
        <w:tab/>
      </w:r>
      <w:r w:rsidRPr="002F2A0F">
        <w:rPr>
          <w:rFonts w:hint="eastAsia"/>
        </w:rPr>
        <w:tab/>
      </w:r>
      <w:r w:rsidRPr="002F2A0F">
        <w:rPr>
          <w:rFonts w:hint="eastAsia"/>
        </w:rPr>
        <w:tab/>
      </w:r>
      <w:r w:rsidRPr="002F2A0F">
        <w:tab/>
      </w:r>
      <w:r w:rsidRPr="002F2A0F">
        <w:rPr>
          <w:rFonts w:hint="eastAsia"/>
        </w:rPr>
        <w:t xml:space="preserve">// </w:t>
      </w:r>
      <w:r w:rsidRPr="002F2A0F">
        <w:rPr>
          <w:rFonts w:hint="eastAsia"/>
        </w:rPr>
        <w:t>器件型号</w:t>
      </w:r>
    </w:p>
    <w:p w14:paraId="1C743F30" w14:textId="77777777" w:rsidR="00107865" w:rsidRPr="002F2A0F" w:rsidRDefault="00107865" w:rsidP="002F2A0F">
      <w:pPr>
        <w:pStyle w:val="a5"/>
      </w:pPr>
      <w:r w:rsidRPr="002F2A0F">
        <w:t>};</w:t>
      </w:r>
    </w:p>
    <w:p w14:paraId="32A8C84A" w14:textId="77777777" w:rsidR="00107865" w:rsidRPr="00184227" w:rsidRDefault="00107865" w:rsidP="00107865">
      <w:pPr>
        <w:spacing w:before="62" w:after="62"/>
        <w:rPr>
          <w:lang w:val="de-DE"/>
        </w:rPr>
      </w:pPr>
      <w:r w:rsidRPr="00184227">
        <w:rPr>
          <w:rFonts w:hint="eastAsia"/>
          <w:lang w:val="de-DE"/>
        </w:rPr>
        <w:tab/>
      </w:r>
      <w:r w:rsidRPr="00184227">
        <w:rPr>
          <w:rFonts w:hint="eastAsia"/>
          <w:lang w:val="de-DE"/>
        </w:rPr>
        <w:t>其中，</w:t>
      </w:r>
      <w:r w:rsidRPr="00184227">
        <w:rPr>
          <w:rFonts w:hint="eastAsia"/>
          <w:lang w:val="de-DE"/>
        </w:rPr>
        <w:t>g_mx25xx_devinfo</w:t>
      </w:r>
      <w:r w:rsidRPr="00184227">
        <w:rPr>
          <w:rFonts w:hint="eastAsia"/>
        </w:rPr>
        <w:t>为用户自定义的实例信息</w:t>
      </w:r>
      <w:r w:rsidRPr="00184227">
        <w:rPr>
          <w:rFonts w:hint="eastAsia"/>
          <w:lang w:val="de-DE"/>
        </w:rPr>
        <w:t>，</w:t>
      </w:r>
      <w:r w:rsidRPr="00184227">
        <w:rPr>
          <w:rFonts w:hint="eastAsia"/>
        </w:rPr>
        <w:t>其地址作为</w:t>
      </w:r>
      <w:r w:rsidRPr="00184227">
        <w:rPr>
          <w:rFonts w:hint="eastAsia"/>
          <w:lang w:val="de-DE"/>
        </w:rPr>
        <w:t>p_devinfo</w:t>
      </w:r>
      <w:r w:rsidRPr="00184227">
        <w:rPr>
          <w:rFonts w:hint="eastAsia"/>
        </w:rPr>
        <w:t>的实参传递。</w:t>
      </w:r>
    </w:p>
    <w:p w14:paraId="10188D09" w14:textId="77777777" w:rsidR="00107865" w:rsidRPr="00392B91" w:rsidRDefault="00107865" w:rsidP="00107865">
      <w:pPr>
        <w:spacing w:before="62" w:after="62"/>
        <w:ind w:firstLine="420"/>
        <w:rPr>
          <w:b/>
          <w:lang w:val="de-DE"/>
        </w:rPr>
      </w:pPr>
      <w:r w:rsidRPr="00392B91">
        <w:rPr>
          <w:rFonts w:hint="eastAsia"/>
          <w:b/>
          <w:lang w:val="de-DE"/>
        </w:rPr>
        <w:t>（</w:t>
      </w:r>
      <w:r w:rsidRPr="00392B91">
        <w:rPr>
          <w:rFonts w:hint="eastAsia"/>
          <w:b/>
          <w:lang w:val="de-DE"/>
        </w:rPr>
        <w:t>3</w:t>
      </w:r>
      <w:r w:rsidRPr="00392B91">
        <w:rPr>
          <w:rFonts w:hint="eastAsia"/>
          <w:b/>
          <w:lang w:val="de-DE"/>
        </w:rPr>
        <w:t>）</w:t>
      </w:r>
      <w:r w:rsidRPr="00392B91">
        <w:rPr>
          <w:rFonts w:hint="eastAsia"/>
          <w:b/>
          <w:lang w:val="de-DE"/>
        </w:rPr>
        <w:t>SPI</w:t>
      </w:r>
      <w:r w:rsidRPr="00392B91">
        <w:rPr>
          <w:rFonts w:hint="eastAsia"/>
          <w:b/>
        </w:rPr>
        <w:t>句柄</w:t>
      </w:r>
      <w:r w:rsidRPr="00392B91">
        <w:rPr>
          <w:rFonts w:hint="eastAsia"/>
          <w:b/>
          <w:lang w:val="de-DE"/>
        </w:rPr>
        <w:t>spi_handle</w:t>
      </w:r>
    </w:p>
    <w:p w14:paraId="18E7570E" w14:textId="77777777" w:rsidR="00107865" w:rsidRPr="00184227" w:rsidRDefault="00107865" w:rsidP="00107865">
      <w:pPr>
        <w:pStyle w:val="23"/>
        <w:spacing w:before="62" w:after="62"/>
        <w:rPr>
          <w:szCs w:val="18"/>
          <w:lang w:val="de-DE"/>
        </w:rPr>
      </w:pPr>
      <w:r w:rsidRPr="00184227">
        <w:rPr>
          <w:rFonts w:hint="eastAsia"/>
          <w:lang w:val="de-DE"/>
        </w:rPr>
        <w:t>若使用</w:t>
      </w:r>
      <w:r w:rsidRPr="00184227">
        <w:rPr>
          <w:rFonts w:hint="eastAsia"/>
          <w:lang w:val="de-DE"/>
        </w:rPr>
        <w:t>LPC824</w:t>
      </w:r>
      <w:r w:rsidRPr="00184227">
        <w:rPr>
          <w:rFonts w:hint="eastAsia"/>
          <w:lang w:val="de-DE"/>
        </w:rPr>
        <w:t>的</w:t>
      </w:r>
      <w:r w:rsidRPr="00184227">
        <w:rPr>
          <w:rFonts w:hint="eastAsia"/>
          <w:lang w:val="de-DE"/>
        </w:rPr>
        <w:t>SPI0</w:t>
      </w:r>
      <w:r w:rsidRPr="00184227">
        <w:rPr>
          <w:rFonts w:hint="eastAsia"/>
          <w:lang w:val="de-DE"/>
        </w:rPr>
        <w:t>与</w:t>
      </w:r>
      <w:r w:rsidRPr="00184227">
        <w:rPr>
          <w:rFonts w:hint="eastAsia"/>
          <w:lang w:val="de-DE"/>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184227">
          <w:rPr>
            <w:rFonts w:hint="eastAsia"/>
            <w:lang w:val="de-DE"/>
          </w:rPr>
          <w:t>25L</w:t>
        </w:r>
      </w:smartTag>
      <w:r w:rsidRPr="00184227">
        <w:rPr>
          <w:rFonts w:hint="eastAsia"/>
          <w:lang w:val="de-DE"/>
        </w:rPr>
        <w:t>1606</w:t>
      </w:r>
      <w:r w:rsidRPr="00184227">
        <w:rPr>
          <w:rFonts w:hint="eastAsia"/>
          <w:lang w:val="de-DE"/>
        </w:rPr>
        <w:t>通信，则通过</w:t>
      </w:r>
      <w:r w:rsidRPr="00184227">
        <w:rPr>
          <w:rFonts w:hint="eastAsia"/>
          <w:lang w:val="de-DE"/>
        </w:rPr>
        <w:t>LPC82x</w:t>
      </w:r>
      <w:r w:rsidRPr="00184227">
        <w:rPr>
          <w:rFonts w:hint="eastAsia"/>
          <w:lang w:val="de-DE"/>
        </w:rPr>
        <w:t>的</w:t>
      </w:r>
      <w:r w:rsidRPr="00184227">
        <w:rPr>
          <w:rFonts w:hint="eastAsia"/>
          <w:lang w:val="de-DE"/>
        </w:rPr>
        <w:t>SPI0</w:t>
      </w:r>
      <w:r w:rsidRPr="00184227">
        <w:rPr>
          <w:rFonts w:hint="eastAsia"/>
          <w:lang w:val="de-DE"/>
        </w:rPr>
        <w:t>实例</w:t>
      </w:r>
      <w:r w:rsidRPr="00184227">
        <w:rPr>
          <w:rFonts w:hint="eastAsia"/>
        </w:rPr>
        <w:t>初始化函数</w:t>
      </w:r>
      <w:r w:rsidRPr="00184227">
        <w:rPr>
          <w:lang w:val="de-DE"/>
        </w:rPr>
        <w:t>am_lpc82x_</w:t>
      </w:r>
      <w:r w:rsidRPr="00184227">
        <w:rPr>
          <w:rFonts w:hint="eastAsia"/>
          <w:lang w:val="de-DE"/>
        </w:rPr>
        <w:t>spi0</w:t>
      </w:r>
      <w:r w:rsidRPr="00184227">
        <w:rPr>
          <w:lang w:val="de-DE"/>
        </w:rPr>
        <w:t>_</w:t>
      </w:r>
      <w:r w:rsidRPr="00184227">
        <w:rPr>
          <w:rFonts w:hint="eastAsia"/>
          <w:lang w:val="de-DE"/>
        </w:rPr>
        <w:t>inst_</w:t>
      </w:r>
      <w:r w:rsidRPr="00184227">
        <w:rPr>
          <w:lang w:val="de-DE"/>
        </w:rPr>
        <w:t>init</w:t>
      </w:r>
      <w:r w:rsidRPr="00184227">
        <w:rPr>
          <w:rFonts w:hint="eastAsia"/>
          <w:szCs w:val="18"/>
          <w:lang w:val="de-DE"/>
        </w:rPr>
        <w:t>(</w:t>
      </w:r>
      <w:r w:rsidRPr="00184227">
        <w:rPr>
          <w:szCs w:val="18"/>
          <w:lang w:val="de-DE"/>
        </w:rPr>
        <w:t>)</w:t>
      </w:r>
      <w:r w:rsidRPr="00184227">
        <w:rPr>
          <w:rFonts w:hint="eastAsia"/>
          <w:szCs w:val="18"/>
          <w:lang w:val="de-DE"/>
        </w:rPr>
        <w:t>获得</w:t>
      </w:r>
      <w:r w:rsidRPr="00184227">
        <w:rPr>
          <w:rFonts w:hint="eastAsia"/>
          <w:lang w:val="de-DE"/>
        </w:rPr>
        <w:t>SPI</w:t>
      </w:r>
      <w:r w:rsidRPr="00184227">
        <w:rPr>
          <w:rFonts w:hint="eastAsia"/>
          <w:lang w:val="de-DE"/>
        </w:rPr>
        <w:t>句柄</w:t>
      </w:r>
      <w:r w:rsidRPr="00184227">
        <w:rPr>
          <w:rFonts w:hint="eastAsia"/>
          <w:szCs w:val="18"/>
          <w:lang w:val="de-DE"/>
        </w:rPr>
        <w:t>。</w:t>
      </w:r>
      <w:r w:rsidRPr="00184227">
        <w:rPr>
          <w:rFonts w:hint="eastAsia"/>
        </w:rPr>
        <w:t>即</w:t>
      </w:r>
      <w:r w:rsidRPr="00184227">
        <w:rPr>
          <w:rFonts w:hint="eastAsia"/>
          <w:lang w:val="de-DE"/>
        </w:rPr>
        <w:t>：</w:t>
      </w:r>
    </w:p>
    <w:p w14:paraId="7E03842E" w14:textId="77777777" w:rsidR="00107865" w:rsidRPr="00184227" w:rsidRDefault="00107865" w:rsidP="00107865">
      <w:pPr>
        <w:shd w:val="clear" w:color="auto" w:fill="E0E0E0"/>
        <w:spacing w:before="62" w:after="62"/>
        <w:rPr>
          <w:sz w:val="18"/>
          <w:szCs w:val="18"/>
          <w:lang w:val="de-DE"/>
        </w:rPr>
      </w:pPr>
      <w:r w:rsidRPr="00184227">
        <w:rPr>
          <w:sz w:val="18"/>
          <w:szCs w:val="18"/>
          <w:lang w:val="de-DE"/>
        </w:rPr>
        <w:t>am_spi_handle_t</w:t>
      </w:r>
      <w:r w:rsidRPr="00184227">
        <w:rPr>
          <w:rFonts w:hint="eastAsia"/>
          <w:sz w:val="18"/>
          <w:szCs w:val="18"/>
          <w:lang w:val="de-DE"/>
        </w:rPr>
        <w:t xml:space="preserve">  spi</w:t>
      </w:r>
      <w:r w:rsidRPr="00184227">
        <w:rPr>
          <w:sz w:val="18"/>
          <w:szCs w:val="18"/>
          <w:lang w:val="de-DE"/>
        </w:rPr>
        <w:t>_handle</w:t>
      </w:r>
      <w:r>
        <w:rPr>
          <w:sz w:val="18"/>
          <w:szCs w:val="18"/>
          <w:lang w:val="de-DE"/>
        </w:rPr>
        <w:t xml:space="preserve"> </w:t>
      </w:r>
      <w:r w:rsidRPr="00184227">
        <w:rPr>
          <w:sz w:val="18"/>
          <w:szCs w:val="18"/>
          <w:lang w:val="de-DE"/>
        </w:rPr>
        <w:t xml:space="preserve">= </w:t>
      </w:r>
      <w:r w:rsidRPr="00184227">
        <w:rPr>
          <w:lang w:val="de-DE"/>
        </w:rPr>
        <w:t>am_lpc82x_</w:t>
      </w:r>
      <w:r w:rsidRPr="00184227">
        <w:rPr>
          <w:rFonts w:hint="eastAsia"/>
          <w:lang w:val="de-DE"/>
        </w:rPr>
        <w:t>spi0</w:t>
      </w:r>
      <w:r w:rsidRPr="00184227">
        <w:rPr>
          <w:lang w:val="de-DE"/>
        </w:rPr>
        <w:t>_inst_init ()</w:t>
      </w:r>
      <w:r w:rsidRPr="00184227">
        <w:rPr>
          <w:rFonts w:hint="eastAsia"/>
          <w:lang w:val="de-DE"/>
        </w:rPr>
        <w:t>;</w:t>
      </w:r>
    </w:p>
    <w:p w14:paraId="67F2DF94" w14:textId="77777777" w:rsidR="00107865" w:rsidRPr="00500DEE" w:rsidRDefault="00107865" w:rsidP="00107865">
      <w:pPr>
        <w:pStyle w:val="23"/>
        <w:spacing w:before="62" w:after="62"/>
        <w:rPr>
          <w:lang w:val="de-DE"/>
        </w:rPr>
      </w:pPr>
      <w:r w:rsidRPr="00500DEE">
        <w:rPr>
          <w:rFonts w:hint="eastAsia"/>
          <w:szCs w:val="18"/>
          <w:lang w:val="de-DE"/>
        </w:rPr>
        <w:t>SPI</w:t>
      </w:r>
      <w:r w:rsidRPr="00184227">
        <w:rPr>
          <w:rFonts w:hint="eastAsia"/>
          <w:szCs w:val="18"/>
        </w:rPr>
        <w:t>句柄即可</w:t>
      </w:r>
      <w:r w:rsidRPr="00184227">
        <w:rPr>
          <w:rFonts w:hint="eastAsia"/>
        </w:rPr>
        <w:t>直接作为</w:t>
      </w:r>
      <w:r w:rsidRPr="00500DEE">
        <w:rPr>
          <w:rFonts w:hint="eastAsia"/>
          <w:lang w:val="de-DE"/>
        </w:rPr>
        <w:t>spi_handle</w:t>
      </w:r>
      <w:r w:rsidRPr="00184227">
        <w:rPr>
          <w:rFonts w:hint="eastAsia"/>
        </w:rPr>
        <w:t>的实参传递。</w:t>
      </w:r>
    </w:p>
    <w:p w14:paraId="6B782F2B" w14:textId="77777777" w:rsidR="00107865" w:rsidRPr="00500DEE" w:rsidRDefault="00107865" w:rsidP="00107865">
      <w:pPr>
        <w:spacing w:before="62" w:after="62"/>
        <w:ind w:firstLine="420"/>
        <w:rPr>
          <w:b/>
          <w:lang w:val="de-DE"/>
        </w:rPr>
      </w:pPr>
      <w:r w:rsidRPr="00500DEE">
        <w:rPr>
          <w:rFonts w:hint="eastAsia"/>
          <w:b/>
          <w:lang w:val="de-DE"/>
        </w:rPr>
        <w:t>（</w:t>
      </w:r>
      <w:r w:rsidRPr="00500DEE">
        <w:rPr>
          <w:rFonts w:hint="eastAsia"/>
          <w:b/>
          <w:lang w:val="de-DE"/>
        </w:rPr>
        <w:t>4</w:t>
      </w:r>
      <w:r w:rsidRPr="00500DEE">
        <w:rPr>
          <w:rFonts w:hint="eastAsia"/>
          <w:b/>
          <w:lang w:val="de-DE"/>
        </w:rPr>
        <w:t>）</w:t>
      </w:r>
      <w:r w:rsidRPr="00392B91">
        <w:rPr>
          <w:rFonts w:hint="eastAsia"/>
          <w:b/>
        </w:rPr>
        <w:t>实例句柄</w:t>
      </w:r>
    </w:p>
    <w:p w14:paraId="7CB66EDE" w14:textId="77777777" w:rsidR="00107865" w:rsidRPr="00184227" w:rsidRDefault="00107865" w:rsidP="00107865">
      <w:pPr>
        <w:spacing w:before="62" w:after="62"/>
        <w:ind w:firstLine="420"/>
        <w:rPr>
          <w:lang w:val="de-DE"/>
        </w:rPr>
      </w:pPr>
      <w:r w:rsidRPr="00500DEE">
        <w:rPr>
          <w:rFonts w:hint="eastAsia"/>
          <w:lang w:val="de-DE"/>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500DEE">
          <w:rPr>
            <w:rFonts w:hint="eastAsia"/>
            <w:lang w:val="de-DE"/>
          </w:rPr>
          <w:t>25L</w:t>
        </w:r>
      </w:smartTag>
      <w:r w:rsidRPr="00500DEE">
        <w:rPr>
          <w:rFonts w:hint="eastAsia"/>
          <w:lang w:val="de-DE"/>
        </w:rPr>
        <w:t>1606</w:t>
      </w:r>
      <w:r w:rsidRPr="00184227">
        <w:rPr>
          <w:rFonts w:hint="eastAsia"/>
        </w:rPr>
        <w:t>初始化函数</w:t>
      </w:r>
      <w:r w:rsidRPr="00500DEE">
        <w:rPr>
          <w:lang w:val="de-DE"/>
        </w:rPr>
        <w:t>am_</w:t>
      </w:r>
      <w:r w:rsidRPr="00500DEE">
        <w:rPr>
          <w:rFonts w:hint="eastAsia"/>
          <w:lang w:val="de-DE"/>
        </w:rPr>
        <w:t>mx</w:t>
      </w:r>
      <w:r w:rsidRPr="00500DEE">
        <w:rPr>
          <w:lang w:val="de-DE"/>
        </w:rPr>
        <w:t>2</w:t>
      </w:r>
      <w:r w:rsidRPr="00500DEE">
        <w:rPr>
          <w:rFonts w:hint="eastAsia"/>
          <w:lang w:val="de-DE"/>
        </w:rPr>
        <w:t>5</w:t>
      </w:r>
      <w:r w:rsidRPr="00500DEE">
        <w:rPr>
          <w:lang w:val="de-DE"/>
        </w:rPr>
        <w:t xml:space="preserve">xx_init </w:t>
      </w:r>
      <w:r w:rsidRPr="00500DEE">
        <w:rPr>
          <w:rFonts w:hint="eastAsia"/>
          <w:lang w:val="de-DE"/>
        </w:rPr>
        <w:t>()</w:t>
      </w:r>
      <w:r w:rsidRPr="00184227">
        <w:rPr>
          <w:rFonts w:hint="eastAsia"/>
          <w:lang w:val="de-DE"/>
        </w:rPr>
        <w:t>的返回值</w:t>
      </w:r>
      <w:r w:rsidRPr="00500DEE">
        <w:rPr>
          <w:rFonts w:hint="eastAsia"/>
          <w:lang w:val="de-DE"/>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500DEE">
          <w:rPr>
            <w:rFonts w:hint="eastAsia"/>
            <w:lang w:val="de-DE"/>
          </w:rPr>
          <w:t>25L</w:t>
        </w:r>
      </w:smartTag>
      <w:r w:rsidRPr="00500DEE">
        <w:rPr>
          <w:rFonts w:hint="eastAsia"/>
          <w:lang w:val="de-DE"/>
        </w:rPr>
        <w:t>1606</w:t>
      </w:r>
      <w:r w:rsidRPr="00184227">
        <w:rPr>
          <w:rFonts w:hint="eastAsia"/>
        </w:rPr>
        <w:t>实例的句柄</w:t>
      </w:r>
      <w:r w:rsidRPr="00500DEE">
        <w:rPr>
          <w:rFonts w:hint="eastAsia"/>
          <w:lang w:val="de-DE"/>
        </w:rPr>
        <w:t>，</w:t>
      </w:r>
      <w:r w:rsidRPr="00184227">
        <w:rPr>
          <w:rFonts w:hint="eastAsia"/>
          <w:lang w:val="de-DE"/>
        </w:rPr>
        <w:t>作为其它功能接口（擦除、读、写）的第一个参数（</w:t>
      </w:r>
      <w:r w:rsidRPr="00184227">
        <w:rPr>
          <w:rFonts w:hint="eastAsia"/>
          <w:lang w:val="de-DE"/>
        </w:rPr>
        <w:t>handle</w:t>
      </w:r>
      <w:r w:rsidRPr="00184227">
        <w:rPr>
          <w:rFonts w:hint="eastAsia"/>
          <w:lang w:val="de-DE"/>
        </w:rPr>
        <w:t>）的实参。</w:t>
      </w:r>
    </w:p>
    <w:p w14:paraId="7DC82A5D" w14:textId="77777777" w:rsidR="00107865" w:rsidRPr="00184227" w:rsidRDefault="00107865" w:rsidP="00107865">
      <w:pPr>
        <w:spacing w:before="62" w:after="62"/>
        <w:ind w:firstLine="420"/>
        <w:rPr>
          <w:lang w:val="de-DE"/>
        </w:rPr>
      </w:pPr>
      <w:r w:rsidRPr="00184227">
        <w:rPr>
          <w:rFonts w:hint="eastAsia"/>
        </w:rPr>
        <w:t>其类型</w:t>
      </w:r>
      <w:r w:rsidRPr="00184227">
        <w:rPr>
          <w:lang w:val="de-DE"/>
        </w:rPr>
        <w:t>am_</w:t>
      </w:r>
      <w:r w:rsidRPr="00184227">
        <w:rPr>
          <w:rFonts w:hint="eastAsia"/>
          <w:lang w:val="de-DE"/>
        </w:rPr>
        <w:t>mx25</w:t>
      </w:r>
      <w:r w:rsidRPr="00184227">
        <w:rPr>
          <w:lang w:val="de-DE"/>
        </w:rPr>
        <w:t>xx_handle_t</w:t>
      </w:r>
      <w:r w:rsidRPr="00184227">
        <w:rPr>
          <w:rFonts w:hint="eastAsia"/>
          <w:lang w:val="de-DE"/>
        </w:rPr>
        <w:t>（</w:t>
      </w:r>
      <w:r w:rsidRPr="00184227">
        <w:rPr>
          <w:lang w:val="de-DE"/>
        </w:rPr>
        <w:t>am_</w:t>
      </w:r>
      <w:r w:rsidRPr="00184227">
        <w:rPr>
          <w:rFonts w:hint="eastAsia"/>
          <w:lang w:val="de-DE"/>
        </w:rPr>
        <w:t>mx25xx</w:t>
      </w:r>
      <w:r w:rsidRPr="00184227">
        <w:rPr>
          <w:lang w:val="de-DE"/>
        </w:rPr>
        <w:t>.h</w:t>
      </w:r>
      <w:r w:rsidRPr="00184227">
        <w:rPr>
          <w:rFonts w:hint="eastAsia"/>
          <w:lang w:val="de-DE"/>
        </w:rPr>
        <w:t>）</w:t>
      </w:r>
      <w:r w:rsidRPr="00184227">
        <w:rPr>
          <w:rFonts w:hint="eastAsia"/>
        </w:rPr>
        <w:t>定义如下</w:t>
      </w:r>
      <w:r w:rsidRPr="00184227">
        <w:rPr>
          <w:rFonts w:hint="eastAsia"/>
          <w:lang w:val="de-DE"/>
        </w:rPr>
        <w:t>：</w:t>
      </w:r>
    </w:p>
    <w:p w14:paraId="030E2B66" w14:textId="77777777" w:rsidR="00107865" w:rsidRPr="00184227" w:rsidRDefault="00107865" w:rsidP="00107865">
      <w:pPr>
        <w:pStyle w:val="a5"/>
      </w:pPr>
      <w:r w:rsidRPr="00184227">
        <w:t>typedef struct am_mx25xx_dev *am_mx25xx_handle_t;</w:t>
      </w:r>
    </w:p>
    <w:p w14:paraId="51A39409" w14:textId="77777777" w:rsidR="00107865" w:rsidRPr="00184227" w:rsidRDefault="00107865" w:rsidP="00107865">
      <w:pPr>
        <w:spacing w:before="62" w:after="62"/>
        <w:ind w:firstLine="420"/>
        <w:rPr>
          <w:lang w:val="de-DE"/>
        </w:rPr>
      </w:pPr>
      <w:r w:rsidRPr="00184227">
        <w:rPr>
          <w:rFonts w:hint="eastAsia"/>
        </w:rPr>
        <w:t>若返回值为</w:t>
      </w:r>
      <w:r w:rsidRPr="00184227">
        <w:rPr>
          <w:rFonts w:hint="eastAsia"/>
          <w:lang w:val="de-DE"/>
        </w:rPr>
        <w:t>NULL</w:t>
      </w:r>
      <w:r w:rsidRPr="00184227">
        <w:rPr>
          <w:rFonts w:hint="eastAsia"/>
          <w:lang w:val="de-DE"/>
        </w:rPr>
        <w:t>，说明</w:t>
      </w:r>
      <w:r w:rsidRPr="00184227">
        <w:rPr>
          <w:rFonts w:hint="eastAsia"/>
        </w:rPr>
        <w:t>初始化失败</w:t>
      </w:r>
      <w:r w:rsidRPr="00184227">
        <w:rPr>
          <w:rFonts w:hint="eastAsia"/>
          <w:lang w:val="de-DE"/>
        </w:rPr>
        <w:t>；若返回值不为</w:t>
      </w:r>
      <w:r w:rsidRPr="00184227">
        <w:rPr>
          <w:rFonts w:hint="eastAsia"/>
          <w:lang w:val="de-DE"/>
        </w:rPr>
        <w:t>NULL</w:t>
      </w:r>
      <w:r w:rsidRPr="00184227">
        <w:rPr>
          <w:rFonts w:hint="eastAsia"/>
          <w:lang w:val="de-DE"/>
        </w:rPr>
        <w:t>，说明</w:t>
      </w:r>
      <w:r w:rsidRPr="00184227">
        <w:rPr>
          <w:rFonts w:hint="eastAsia"/>
        </w:rPr>
        <w:t>返回了有效的</w:t>
      </w:r>
      <w:r w:rsidRPr="00184227">
        <w:rPr>
          <w:rFonts w:hint="eastAsia"/>
          <w:lang w:val="de-DE"/>
        </w:rPr>
        <w:t>handle</w:t>
      </w:r>
      <w:r w:rsidRPr="00184227">
        <w:rPr>
          <w:rFonts w:hint="eastAsia"/>
          <w:lang w:val="de-DE"/>
        </w:rPr>
        <w:t>。</w:t>
      </w:r>
    </w:p>
    <w:p w14:paraId="0B730F04" w14:textId="77777777" w:rsidR="00107865" w:rsidRPr="00184227" w:rsidRDefault="00107865" w:rsidP="00107865">
      <w:pPr>
        <w:spacing w:before="62" w:after="62"/>
        <w:ind w:firstLine="420"/>
      </w:pPr>
      <w:r w:rsidRPr="00184227">
        <w:rPr>
          <w:rFonts w:hint="eastAsia"/>
          <w:lang w:val="de-DE"/>
        </w:rPr>
        <w:t>基于模块化编程思想，将初始化相关的实例、实例信息等的定义存放到对应的配置文件中，通过头文件引出实例初始化函数接口，源文件和头文件的程序范例分别详见</w:t>
      </w:r>
      <w:r>
        <w:fldChar w:fldCharType="begin"/>
      </w:r>
      <w:r>
        <w:instrText xml:space="preserve">REF _Ref459816235 \h  \* MERGEFORMAT </w:instrText>
      </w:r>
      <w:r>
        <w:fldChar w:fldCharType="separate"/>
      </w:r>
      <w:r w:rsidR="00B93B10" w:rsidRPr="00184227">
        <w:rPr>
          <w:rFonts w:hint="eastAsia"/>
        </w:rPr>
        <w:t>程序清单</w:t>
      </w:r>
      <w:r w:rsidR="00B93B10">
        <w:t>5.23</w:t>
      </w:r>
      <w:r>
        <w:fldChar w:fldCharType="end"/>
      </w:r>
      <w:r w:rsidRPr="00184227">
        <w:rPr>
          <w:rFonts w:hint="eastAsia"/>
        </w:rPr>
        <w:t>和</w:t>
      </w:r>
      <w:r>
        <w:fldChar w:fldCharType="begin"/>
      </w:r>
      <w:r>
        <w:instrText xml:space="preserve">REF _Ref459816237 \h  \* MERGEFORMAT </w:instrText>
      </w:r>
      <w:r>
        <w:fldChar w:fldCharType="separate"/>
      </w:r>
      <w:r w:rsidR="00B93B10" w:rsidRPr="00184227">
        <w:rPr>
          <w:rFonts w:hint="eastAsia"/>
        </w:rPr>
        <w:t>程序清单</w:t>
      </w:r>
      <w:r w:rsidR="00B93B10">
        <w:t>5.24</w:t>
      </w:r>
      <w:r>
        <w:fldChar w:fldCharType="end"/>
      </w:r>
      <w:r w:rsidRPr="00184227">
        <w:rPr>
          <w:rFonts w:hint="eastAsia"/>
        </w:rPr>
        <w:t>。</w:t>
      </w:r>
    </w:p>
    <w:p w14:paraId="5813CC97" w14:textId="57B18A18" w:rsidR="00107865" w:rsidRPr="00184227" w:rsidRDefault="00107865" w:rsidP="00107865">
      <w:pPr>
        <w:pStyle w:val="a7"/>
        <w:spacing w:before="62" w:after="62"/>
      </w:pPr>
      <w:bookmarkStart w:id="321" w:name="_Ref459816235"/>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23</w:t>
      </w:r>
      <w:r w:rsidR="00A26C7F">
        <w:fldChar w:fldCharType="end"/>
      </w:r>
      <w:bookmarkEnd w:id="321"/>
      <w:r>
        <w:t xml:space="preserve">  </w:t>
      </w:r>
      <w:r w:rsidRPr="00184227">
        <w:rPr>
          <w:rFonts w:hint="eastAsia"/>
        </w:rPr>
        <w:t>实例</w:t>
      </w:r>
      <w:r w:rsidRPr="00184227">
        <w:rPr>
          <w:rFonts w:hint="eastAsia"/>
          <w:lang w:val="de-DE"/>
        </w:rPr>
        <w:t>初始化函数范例程序</w:t>
      </w:r>
      <w:r w:rsidRPr="00184227">
        <w:rPr>
          <w:rFonts w:hint="eastAsia"/>
        </w:rPr>
        <w:t>（</w:t>
      </w:r>
      <w:r w:rsidRPr="00184227">
        <w:rPr>
          <w:rFonts w:hint="eastAsia"/>
        </w:rPr>
        <w:t>am_hwconf_mx25xx.c</w:t>
      </w:r>
      <w:r w:rsidRPr="00184227">
        <w:rPr>
          <w:rFonts w:hint="eastAsia"/>
        </w:rPr>
        <w:t>）</w:t>
      </w:r>
    </w:p>
    <w:p w14:paraId="0A9CA948" w14:textId="77777777" w:rsidR="00107865" w:rsidRPr="002F2A0F" w:rsidRDefault="00107865" w:rsidP="002F2A0F">
      <w:pPr>
        <w:pStyle w:val="a5"/>
      </w:pPr>
      <w:r w:rsidRPr="002F2A0F">
        <w:rPr>
          <w:rFonts w:hint="eastAsia"/>
        </w:rPr>
        <w:t>1</w:t>
      </w:r>
      <w:r w:rsidRPr="002F2A0F">
        <w:rPr>
          <w:rFonts w:hint="eastAsia"/>
        </w:rPr>
        <w:tab/>
      </w:r>
      <w:r w:rsidRPr="002F2A0F">
        <w:t>#include "ametal.h"</w:t>
      </w:r>
    </w:p>
    <w:p w14:paraId="3716DC44" w14:textId="77777777" w:rsidR="00107865" w:rsidRPr="002F2A0F" w:rsidRDefault="00107865" w:rsidP="002F2A0F">
      <w:pPr>
        <w:pStyle w:val="a5"/>
      </w:pPr>
      <w:r w:rsidRPr="002F2A0F">
        <w:rPr>
          <w:rFonts w:hint="eastAsia"/>
        </w:rPr>
        <w:t>2</w:t>
      </w:r>
      <w:r w:rsidRPr="002F2A0F">
        <w:rPr>
          <w:rFonts w:hint="eastAsia"/>
        </w:rPr>
        <w:tab/>
      </w:r>
      <w:r w:rsidRPr="002F2A0F">
        <w:t>#include "am_lpc82x_inst_init.h"</w:t>
      </w:r>
    </w:p>
    <w:p w14:paraId="030CDD85" w14:textId="77777777" w:rsidR="00107865" w:rsidRPr="002F2A0F" w:rsidRDefault="00107865" w:rsidP="002F2A0F">
      <w:pPr>
        <w:pStyle w:val="a5"/>
      </w:pPr>
      <w:r w:rsidRPr="002F2A0F">
        <w:rPr>
          <w:rFonts w:hint="eastAsia"/>
        </w:rPr>
        <w:t>3</w:t>
      </w:r>
      <w:r w:rsidRPr="002F2A0F">
        <w:rPr>
          <w:rFonts w:hint="eastAsia"/>
        </w:rPr>
        <w:tab/>
      </w:r>
      <w:r w:rsidRPr="002F2A0F">
        <w:t>#include "lpc82x_pin.h"</w:t>
      </w:r>
    </w:p>
    <w:p w14:paraId="1F9AEF5D" w14:textId="77777777" w:rsidR="00107865" w:rsidRPr="002F2A0F" w:rsidRDefault="00107865" w:rsidP="002F2A0F">
      <w:pPr>
        <w:pStyle w:val="a5"/>
      </w:pPr>
      <w:r w:rsidRPr="002F2A0F">
        <w:rPr>
          <w:rFonts w:hint="eastAsia"/>
        </w:rPr>
        <w:t>4</w:t>
      </w:r>
      <w:r w:rsidRPr="002F2A0F">
        <w:rPr>
          <w:rFonts w:hint="eastAsia"/>
        </w:rPr>
        <w:tab/>
      </w:r>
      <w:r w:rsidRPr="002F2A0F">
        <w:t>#include "am_mx25xx.h"</w:t>
      </w:r>
    </w:p>
    <w:p w14:paraId="15DD9789" w14:textId="77777777" w:rsidR="00107865" w:rsidRPr="002F2A0F" w:rsidRDefault="00107865" w:rsidP="002F2A0F">
      <w:pPr>
        <w:pStyle w:val="a5"/>
      </w:pPr>
      <w:r w:rsidRPr="002F2A0F">
        <w:rPr>
          <w:rFonts w:hint="eastAsia"/>
        </w:rPr>
        <w:lastRenderedPageBreak/>
        <w:t>5</w:t>
      </w:r>
      <w:r w:rsidRPr="002F2A0F">
        <w:rPr>
          <w:rFonts w:hint="eastAsia"/>
        </w:rPr>
        <w:tab/>
      </w:r>
      <w:r w:rsidRPr="002F2A0F">
        <w:t>#include "am_mtd.h"</w:t>
      </w:r>
    </w:p>
    <w:p w14:paraId="710B1797" w14:textId="77777777" w:rsidR="00107865" w:rsidRPr="002F2A0F" w:rsidRDefault="00107865" w:rsidP="002F2A0F">
      <w:pPr>
        <w:pStyle w:val="a5"/>
      </w:pPr>
      <w:r w:rsidRPr="002F2A0F">
        <w:rPr>
          <w:rFonts w:hint="eastAsia"/>
        </w:rPr>
        <w:t>6</w:t>
      </w:r>
    </w:p>
    <w:p w14:paraId="5194FE3B" w14:textId="77777777" w:rsidR="00107865" w:rsidRPr="002F2A0F" w:rsidRDefault="00107865" w:rsidP="002F2A0F">
      <w:pPr>
        <w:pStyle w:val="a5"/>
      </w:pPr>
      <w:r w:rsidRPr="002F2A0F">
        <w:rPr>
          <w:rFonts w:hint="eastAsia"/>
        </w:rPr>
        <w:t>7</w:t>
      </w:r>
      <w:r w:rsidRPr="002F2A0F">
        <w:rPr>
          <w:rFonts w:hint="eastAsia"/>
        </w:rPr>
        <w:tab/>
        <w:t>static const am_mx25xx_devinfo_t  __g_mx25xx_devinfo = {</w:t>
      </w:r>
      <w:r w:rsidRPr="002F2A0F">
        <w:rPr>
          <w:rFonts w:hint="eastAsia"/>
        </w:rPr>
        <w:tab/>
        <w:t>// mx25xx</w:t>
      </w:r>
      <w:r w:rsidRPr="002F2A0F">
        <w:rPr>
          <w:rFonts w:hint="eastAsia"/>
        </w:rPr>
        <w:t>实例信息</w:t>
      </w:r>
    </w:p>
    <w:p w14:paraId="5BE9F95F" w14:textId="77777777" w:rsidR="00107865" w:rsidRPr="002F2A0F" w:rsidRDefault="00107865" w:rsidP="002F2A0F">
      <w:pPr>
        <w:pStyle w:val="a5"/>
      </w:pPr>
      <w:r w:rsidRPr="002F2A0F">
        <w:rPr>
          <w:rFonts w:hint="eastAsia"/>
        </w:rPr>
        <w:t>8</w:t>
      </w:r>
      <w:r w:rsidRPr="002F2A0F">
        <w:rPr>
          <w:rFonts w:hint="eastAsia"/>
        </w:rPr>
        <w:tab/>
        <w:t xml:space="preserve">    AM_SPI_MODE_0,                              </w:t>
      </w:r>
      <w:r w:rsidRPr="002F2A0F">
        <w:rPr>
          <w:rFonts w:hint="eastAsia"/>
        </w:rPr>
        <w:tab/>
        <w:t xml:space="preserve">// </w:t>
      </w:r>
      <w:r w:rsidRPr="002F2A0F">
        <w:rPr>
          <w:rFonts w:hint="eastAsia"/>
        </w:rPr>
        <w:t>使用模式</w:t>
      </w:r>
      <w:r w:rsidRPr="002F2A0F">
        <w:rPr>
          <w:rFonts w:hint="eastAsia"/>
        </w:rPr>
        <w:t>0</w:t>
      </w:r>
    </w:p>
    <w:p w14:paraId="3A10867B" w14:textId="77777777" w:rsidR="00107865" w:rsidRPr="002F2A0F" w:rsidRDefault="00107865" w:rsidP="002F2A0F">
      <w:pPr>
        <w:pStyle w:val="a5"/>
      </w:pPr>
      <w:r w:rsidRPr="002F2A0F">
        <w:rPr>
          <w:rFonts w:hint="eastAsia"/>
        </w:rPr>
        <w:t>9</w:t>
      </w:r>
      <w:r w:rsidRPr="002F2A0F">
        <w:rPr>
          <w:rFonts w:hint="eastAsia"/>
        </w:rPr>
        <w:tab/>
        <w:t xml:space="preserve">    PIO0_1,                                      </w:t>
      </w:r>
      <w:r w:rsidRPr="002F2A0F">
        <w:rPr>
          <w:rFonts w:hint="eastAsia"/>
        </w:rPr>
        <w:tab/>
        <w:t xml:space="preserve">// </w:t>
      </w:r>
      <w:r w:rsidRPr="002F2A0F">
        <w:rPr>
          <w:rFonts w:hint="eastAsia"/>
        </w:rPr>
        <w:t>片选引脚</w:t>
      </w:r>
    </w:p>
    <w:p w14:paraId="2703F5C6" w14:textId="77777777" w:rsidR="00107865" w:rsidRPr="002F2A0F" w:rsidRDefault="00107865" w:rsidP="002F2A0F">
      <w:pPr>
        <w:pStyle w:val="a5"/>
      </w:pPr>
      <w:r w:rsidRPr="002F2A0F">
        <w:rPr>
          <w:rFonts w:hint="eastAsia"/>
        </w:rPr>
        <w:t>10</w:t>
      </w:r>
      <w:r w:rsidRPr="002F2A0F">
        <w:rPr>
          <w:rFonts w:hint="eastAsia"/>
        </w:rPr>
        <w:tab/>
        <w:t xml:space="preserve">    30000000,                                       // </w:t>
      </w:r>
      <w:r w:rsidRPr="002F2A0F">
        <w:rPr>
          <w:rFonts w:hint="eastAsia"/>
        </w:rPr>
        <w:t>总线速率</w:t>
      </w:r>
    </w:p>
    <w:p w14:paraId="5DF885A5" w14:textId="77777777" w:rsidR="00107865" w:rsidRPr="002F2A0F" w:rsidRDefault="00107865" w:rsidP="002F2A0F">
      <w:pPr>
        <w:pStyle w:val="a5"/>
      </w:pPr>
      <w:r w:rsidRPr="002F2A0F">
        <w:rPr>
          <w:rFonts w:hint="eastAsia"/>
        </w:rPr>
        <w:t>11</w:t>
      </w:r>
      <w:r w:rsidRPr="002F2A0F">
        <w:rPr>
          <w:rFonts w:hint="eastAsia"/>
        </w:rPr>
        <w:tab/>
        <w:t xml:space="preserve">    AM_MX25XX_MX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2F2A0F">
          <w:rPr>
            <w:rFonts w:hint="eastAsia"/>
          </w:rPr>
          <w:t>25L</w:t>
        </w:r>
      </w:smartTag>
      <w:r w:rsidRPr="002F2A0F">
        <w:rPr>
          <w:rFonts w:hint="eastAsia"/>
        </w:rPr>
        <w:t>1606</w:t>
      </w:r>
      <w:r w:rsidRPr="002F2A0F">
        <w:rPr>
          <w:rFonts w:hint="eastAsia"/>
        </w:rPr>
        <w:tab/>
      </w:r>
      <w:r w:rsidRPr="002F2A0F">
        <w:rPr>
          <w:rFonts w:hint="eastAsia"/>
        </w:rPr>
        <w:tab/>
      </w:r>
      <w:r w:rsidRPr="002F2A0F">
        <w:rPr>
          <w:rFonts w:hint="eastAsia"/>
        </w:rPr>
        <w:tab/>
      </w:r>
      <w:r w:rsidRPr="002F2A0F">
        <w:rPr>
          <w:rFonts w:hint="eastAsia"/>
        </w:rPr>
        <w:tab/>
      </w:r>
      <w:r w:rsidRPr="002F2A0F">
        <w:rPr>
          <w:rFonts w:hint="eastAsia"/>
        </w:rPr>
        <w:tab/>
      </w:r>
      <w:r w:rsidRPr="002F2A0F">
        <w:rPr>
          <w:rFonts w:hint="eastAsia"/>
        </w:rPr>
        <w:tab/>
        <w:t xml:space="preserve">// </w:t>
      </w:r>
      <w:r w:rsidRPr="002F2A0F">
        <w:rPr>
          <w:rFonts w:hint="eastAsia"/>
        </w:rPr>
        <w:t>器件型号</w:t>
      </w:r>
    </w:p>
    <w:p w14:paraId="222BE72E" w14:textId="77777777" w:rsidR="00107865" w:rsidRPr="002F2A0F" w:rsidRDefault="00107865" w:rsidP="002F2A0F">
      <w:pPr>
        <w:pStyle w:val="a5"/>
      </w:pPr>
      <w:r w:rsidRPr="002F2A0F">
        <w:rPr>
          <w:rFonts w:hint="eastAsia"/>
        </w:rPr>
        <w:t>12</w:t>
      </w:r>
      <w:r w:rsidRPr="002F2A0F">
        <w:rPr>
          <w:rFonts w:hint="eastAsia"/>
        </w:rPr>
        <w:tab/>
      </w:r>
      <w:r w:rsidRPr="002F2A0F">
        <w:t>};</w:t>
      </w:r>
    </w:p>
    <w:p w14:paraId="09509A31" w14:textId="77777777" w:rsidR="00107865" w:rsidRPr="002F2A0F" w:rsidRDefault="00107865" w:rsidP="002F2A0F">
      <w:pPr>
        <w:pStyle w:val="a5"/>
      </w:pPr>
      <w:r w:rsidRPr="002F2A0F">
        <w:rPr>
          <w:rFonts w:hint="eastAsia"/>
        </w:rPr>
        <w:t>13</w:t>
      </w:r>
      <w:r w:rsidRPr="002F2A0F">
        <w:rPr>
          <w:rFonts w:hint="eastAsia"/>
        </w:rPr>
        <w:tab/>
        <w:t xml:space="preserve">static am_mx25xx_dev_t    </w:t>
      </w:r>
      <w:r w:rsidRPr="002F2A0F">
        <w:rPr>
          <w:rFonts w:hint="eastAsia"/>
        </w:rPr>
        <w:tab/>
        <w:t xml:space="preserve">__g_mx25xx_dev;        </w:t>
      </w:r>
      <w:r w:rsidRPr="002F2A0F">
        <w:rPr>
          <w:rFonts w:hint="eastAsia"/>
        </w:rPr>
        <w:tab/>
        <w:t xml:space="preserve">// </w:t>
      </w:r>
      <w:r w:rsidRPr="002F2A0F">
        <w:rPr>
          <w:rFonts w:hint="eastAsia"/>
        </w:rPr>
        <w:t>定义一个</w:t>
      </w:r>
      <w:r w:rsidRPr="002F2A0F">
        <w:rPr>
          <w:rFonts w:hint="eastAsia"/>
        </w:rPr>
        <w:t>mx25xx</w:t>
      </w:r>
      <w:r w:rsidRPr="002F2A0F">
        <w:rPr>
          <w:rFonts w:hint="eastAsia"/>
        </w:rPr>
        <w:t>实例</w:t>
      </w:r>
    </w:p>
    <w:p w14:paraId="74381267" w14:textId="77777777" w:rsidR="00107865" w:rsidRPr="002F2A0F" w:rsidRDefault="00107865" w:rsidP="002F2A0F">
      <w:pPr>
        <w:pStyle w:val="a5"/>
      </w:pPr>
      <w:r w:rsidRPr="002F2A0F">
        <w:rPr>
          <w:rFonts w:hint="eastAsia"/>
        </w:rPr>
        <w:t>14</w:t>
      </w:r>
    </w:p>
    <w:p w14:paraId="2626F9FF" w14:textId="77777777" w:rsidR="00107865" w:rsidRPr="002F2A0F" w:rsidRDefault="00107865" w:rsidP="002F2A0F">
      <w:pPr>
        <w:pStyle w:val="a5"/>
      </w:pPr>
      <w:r w:rsidRPr="002F2A0F">
        <w:rPr>
          <w:rFonts w:hint="eastAsia"/>
        </w:rPr>
        <w:t>15</w:t>
      </w:r>
      <w:r w:rsidRPr="002F2A0F">
        <w:rPr>
          <w:rFonts w:hint="eastAsia"/>
        </w:rPr>
        <w:tab/>
      </w:r>
      <w:r w:rsidRPr="002F2A0F">
        <w:t>am_mx25xx_handle_t am_mx25xx_inst_init (void)</w:t>
      </w:r>
    </w:p>
    <w:p w14:paraId="405179CA" w14:textId="77777777" w:rsidR="00107865" w:rsidRPr="002F2A0F" w:rsidRDefault="00107865" w:rsidP="002F2A0F">
      <w:pPr>
        <w:pStyle w:val="a5"/>
      </w:pPr>
      <w:r w:rsidRPr="002F2A0F">
        <w:rPr>
          <w:rFonts w:hint="eastAsia"/>
        </w:rPr>
        <w:t>16</w:t>
      </w:r>
      <w:r w:rsidRPr="002F2A0F">
        <w:rPr>
          <w:rFonts w:hint="eastAsia"/>
        </w:rPr>
        <w:tab/>
      </w:r>
      <w:r w:rsidRPr="002F2A0F">
        <w:t>{</w:t>
      </w:r>
    </w:p>
    <w:p w14:paraId="10B9FF2C" w14:textId="77777777" w:rsidR="00107865" w:rsidRPr="002F2A0F" w:rsidRDefault="00107865" w:rsidP="002F2A0F">
      <w:pPr>
        <w:pStyle w:val="a5"/>
      </w:pPr>
      <w:r w:rsidRPr="002F2A0F">
        <w:rPr>
          <w:rFonts w:hint="eastAsia"/>
        </w:rPr>
        <w:t>17</w:t>
      </w:r>
      <w:r w:rsidRPr="002F2A0F">
        <w:rPr>
          <w:rFonts w:hint="eastAsia"/>
        </w:rPr>
        <w:tab/>
      </w:r>
      <w:r w:rsidRPr="002F2A0F">
        <w:t xml:space="preserve">    am_spi_handle_t</w:t>
      </w:r>
      <w:r w:rsidRPr="002F2A0F">
        <w:rPr>
          <w:rFonts w:hint="eastAsia"/>
        </w:rPr>
        <w:t xml:space="preserve"> spi_handle = am_lpc82x_spi0_inst_init();// </w:t>
      </w:r>
      <w:r w:rsidRPr="002F2A0F">
        <w:rPr>
          <w:rFonts w:hint="eastAsia"/>
        </w:rPr>
        <w:t>获取</w:t>
      </w:r>
      <w:r w:rsidRPr="002F2A0F">
        <w:rPr>
          <w:rFonts w:hint="eastAsia"/>
        </w:rPr>
        <w:t>SPI0</w:t>
      </w:r>
      <w:r w:rsidRPr="002F2A0F">
        <w:rPr>
          <w:rFonts w:hint="eastAsia"/>
        </w:rPr>
        <w:t>实例句柄</w:t>
      </w:r>
    </w:p>
    <w:p w14:paraId="4A7EE4B8" w14:textId="77777777" w:rsidR="00107865" w:rsidRPr="002F2A0F" w:rsidRDefault="00107865" w:rsidP="002F2A0F">
      <w:pPr>
        <w:pStyle w:val="a5"/>
      </w:pPr>
      <w:r w:rsidRPr="002F2A0F">
        <w:rPr>
          <w:rFonts w:hint="eastAsia"/>
        </w:rPr>
        <w:t>18</w:t>
      </w:r>
      <w:r w:rsidRPr="002F2A0F">
        <w:rPr>
          <w:rFonts w:hint="eastAsia"/>
        </w:rPr>
        <w:tab/>
      </w:r>
      <w:r w:rsidRPr="002F2A0F">
        <w:t xml:space="preserve">    return am_mx25xx_init(&amp;__g_mx25xx_dev, &amp;__g_mx25xx_devinfo, spi_handle);</w:t>
      </w:r>
    </w:p>
    <w:p w14:paraId="0119475B" w14:textId="77777777" w:rsidR="00107865" w:rsidRPr="002F2A0F" w:rsidRDefault="00107865" w:rsidP="002F2A0F">
      <w:pPr>
        <w:pStyle w:val="a5"/>
      </w:pPr>
      <w:r w:rsidRPr="002F2A0F">
        <w:rPr>
          <w:rFonts w:hint="eastAsia"/>
        </w:rPr>
        <w:t>19</w:t>
      </w:r>
      <w:r w:rsidRPr="002F2A0F">
        <w:rPr>
          <w:rFonts w:hint="eastAsia"/>
        </w:rPr>
        <w:tab/>
      </w:r>
      <w:r w:rsidRPr="002F2A0F">
        <w:t>}</w:t>
      </w:r>
    </w:p>
    <w:p w14:paraId="41D31FBC" w14:textId="058CCB9F" w:rsidR="00107865" w:rsidRPr="00184227" w:rsidRDefault="00107865" w:rsidP="00107865">
      <w:pPr>
        <w:pStyle w:val="a7"/>
        <w:spacing w:before="62" w:after="62"/>
        <w:rPr>
          <w:lang w:val="de-DE"/>
        </w:rPr>
      </w:pPr>
      <w:bookmarkStart w:id="322" w:name="_Ref459816237"/>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24</w:t>
      </w:r>
      <w:r w:rsidR="00A26C7F">
        <w:fldChar w:fldCharType="end"/>
      </w:r>
      <w:bookmarkEnd w:id="322"/>
      <w:r w:rsidRPr="00184227">
        <w:rPr>
          <w:rFonts w:hint="eastAsia"/>
        </w:rPr>
        <w:t>实例</w:t>
      </w:r>
      <w:r w:rsidRPr="00184227">
        <w:rPr>
          <w:rFonts w:hint="eastAsia"/>
          <w:lang w:val="de-DE"/>
        </w:rPr>
        <w:t>初始化函数接口（</w:t>
      </w:r>
      <w:r w:rsidRPr="00184227">
        <w:rPr>
          <w:rFonts w:hint="eastAsia"/>
          <w:lang w:val="de-DE"/>
        </w:rPr>
        <w:t>am_hwconf_mx25xx.h</w:t>
      </w:r>
      <w:r w:rsidRPr="00184227">
        <w:rPr>
          <w:rFonts w:hint="eastAsia"/>
          <w:lang w:val="de-DE"/>
        </w:rPr>
        <w:t>）</w:t>
      </w:r>
    </w:p>
    <w:p w14:paraId="5B75598C" w14:textId="77777777" w:rsidR="00107865" w:rsidRPr="00184227" w:rsidRDefault="00107865" w:rsidP="00107865">
      <w:pPr>
        <w:pStyle w:val="a5"/>
      </w:pPr>
      <w:r w:rsidRPr="00184227">
        <w:rPr>
          <w:rFonts w:hint="eastAsia"/>
        </w:rPr>
        <w:t>1</w:t>
      </w:r>
      <w:r w:rsidRPr="00184227">
        <w:rPr>
          <w:rFonts w:hint="eastAsia"/>
        </w:rPr>
        <w:tab/>
      </w:r>
      <w:r w:rsidRPr="00184227">
        <w:t>#pragma once</w:t>
      </w:r>
    </w:p>
    <w:p w14:paraId="3FF92487" w14:textId="77777777" w:rsidR="00107865" w:rsidRPr="00184227" w:rsidRDefault="00107865" w:rsidP="00107865">
      <w:pPr>
        <w:pStyle w:val="a5"/>
      </w:pPr>
      <w:r w:rsidRPr="00184227">
        <w:t>2</w:t>
      </w:r>
      <w:r w:rsidRPr="00184227">
        <w:rPr>
          <w:rFonts w:hint="eastAsia"/>
        </w:rPr>
        <w:tab/>
      </w:r>
      <w:r w:rsidRPr="00184227">
        <w:t>#include "ametal.h"</w:t>
      </w:r>
    </w:p>
    <w:p w14:paraId="53FB329F" w14:textId="77777777" w:rsidR="00107865" w:rsidRPr="00184227" w:rsidRDefault="00107865" w:rsidP="00107865">
      <w:pPr>
        <w:pStyle w:val="a5"/>
      </w:pPr>
      <w:r w:rsidRPr="00184227">
        <w:rPr>
          <w:rFonts w:hint="eastAsia"/>
        </w:rPr>
        <w:t>3</w:t>
      </w:r>
      <w:r w:rsidRPr="00184227">
        <w:rPr>
          <w:rFonts w:hint="eastAsia"/>
        </w:rPr>
        <w:tab/>
      </w:r>
      <w:r w:rsidRPr="00184227">
        <w:t>#include "am_mx25xx.h"</w:t>
      </w:r>
    </w:p>
    <w:p w14:paraId="66D1E6F6" w14:textId="77777777" w:rsidR="00107865" w:rsidRPr="00184227" w:rsidRDefault="00107865" w:rsidP="00107865">
      <w:pPr>
        <w:pStyle w:val="a5"/>
        <w:rPr>
          <w:lang w:val="en-US"/>
        </w:rPr>
      </w:pPr>
      <w:r w:rsidRPr="00184227">
        <w:rPr>
          <w:rFonts w:hint="eastAsia"/>
          <w:lang w:val="en-US"/>
        </w:rPr>
        <w:t>4</w:t>
      </w:r>
    </w:p>
    <w:p w14:paraId="1D96461C" w14:textId="77777777" w:rsidR="00107865" w:rsidRPr="00184227" w:rsidRDefault="00107865" w:rsidP="00107865">
      <w:pPr>
        <w:pStyle w:val="a5"/>
        <w:rPr>
          <w:lang w:val="en-US"/>
        </w:rPr>
      </w:pPr>
      <w:r w:rsidRPr="00184227">
        <w:rPr>
          <w:lang w:val="en-US"/>
        </w:rPr>
        <w:t>5</w:t>
      </w:r>
      <w:r w:rsidRPr="00184227">
        <w:rPr>
          <w:rFonts w:hint="eastAsia"/>
          <w:lang w:val="en-US"/>
        </w:rPr>
        <w:tab/>
      </w:r>
      <w:r w:rsidRPr="00184227">
        <w:rPr>
          <w:lang w:val="en-US"/>
        </w:rPr>
        <w:t>am_mx25xx_handle_t am_mx25xx_inst_init (void);</w:t>
      </w:r>
    </w:p>
    <w:p w14:paraId="290C5260" w14:textId="77777777" w:rsidR="00107865" w:rsidRPr="00184227" w:rsidRDefault="00107865" w:rsidP="00107865">
      <w:pPr>
        <w:spacing w:before="62" w:after="62"/>
        <w:ind w:firstLine="420"/>
        <w:rPr>
          <w:lang w:val="de-DE"/>
        </w:rPr>
      </w:pPr>
      <w:r w:rsidRPr="00184227">
        <w:rPr>
          <w:rFonts w:hint="eastAsia"/>
          <w:lang w:val="de-DE"/>
        </w:rPr>
        <w:t>后续只需要使用无参数的实例初始化函数</w:t>
      </w:r>
      <w:r w:rsidRPr="00184227">
        <w:rPr>
          <w:rFonts w:hint="eastAsia"/>
        </w:rPr>
        <w:t>，</w:t>
      </w:r>
      <w:r w:rsidRPr="00184227">
        <w:rPr>
          <w:rFonts w:hint="eastAsia"/>
          <w:lang w:val="de-DE"/>
        </w:rPr>
        <w:t>即可获取到</w:t>
      </w:r>
      <w:r w:rsidRPr="00184227">
        <w:rPr>
          <w:rFonts w:hint="eastAsia"/>
        </w:rPr>
        <w:t>MX25xx</w:t>
      </w:r>
      <w:r w:rsidRPr="00184227">
        <w:rPr>
          <w:rFonts w:hint="eastAsia"/>
          <w:lang w:val="de-DE"/>
        </w:rPr>
        <w:t>的实例句柄。即：</w:t>
      </w:r>
    </w:p>
    <w:p w14:paraId="58C0FB2D" w14:textId="77777777" w:rsidR="00107865" w:rsidRPr="00184227" w:rsidRDefault="00107865" w:rsidP="00107865">
      <w:pPr>
        <w:pStyle w:val="a5"/>
      </w:pPr>
      <w:r w:rsidRPr="00184227">
        <w:t>am_</w:t>
      </w:r>
      <w:r w:rsidRPr="00184227">
        <w:rPr>
          <w:rFonts w:hint="eastAsia"/>
        </w:rPr>
        <w:t>mx25xx</w:t>
      </w:r>
      <w:r w:rsidRPr="00184227">
        <w:t>_handle_t</w:t>
      </w:r>
      <w:r w:rsidRPr="00184227">
        <w:rPr>
          <w:rFonts w:hint="eastAsia"/>
        </w:rPr>
        <w:t xml:space="preserve">  mx25xx_handle = </w:t>
      </w:r>
      <w:r w:rsidRPr="00184227">
        <w:t>am_</w:t>
      </w:r>
      <w:r w:rsidRPr="00184227">
        <w:rPr>
          <w:rFonts w:hint="eastAsia"/>
        </w:rPr>
        <w:t>mx25xx</w:t>
      </w:r>
      <w:r w:rsidRPr="00184227">
        <w:t>_inst_init</w:t>
      </w:r>
      <w:r w:rsidRPr="00184227">
        <w:rPr>
          <w:rFonts w:hint="eastAsia"/>
        </w:rPr>
        <w:t>();</w:t>
      </w:r>
    </w:p>
    <w:p w14:paraId="7E70C011" w14:textId="77777777" w:rsidR="00107865" w:rsidRPr="00614AB3" w:rsidRDefault="00107865" w:rsidP="00107865">
      <w:pPr>
        <w:spacing w:before="62" w:after="62"/>
        <w:ind w:firstLine="420"/>
        <w:rPr>
          <w:lang w:val="de-DE"/>
        </w:rPr>
      </w:pPr>
      <w:r w:rsidRPr="0058735A">
        <w:rPr>
          <w:rFonts w:hint="eastAsia"/>
        </w:rPr>
        <w:t>注意</w:t>
      </w:r>
      <w:r w:rsidRPr="00614AB3">
        <w:rPr>
          <w:rFonts w:hint="eastAsia"/>
          <w:lang w:val="de-DE"/>
        </w:rPr>
        <w:t>，</w:t>
      </w:r>
      <w:r w:rsidRPr="00614AB3">
        <w:rPr>
          <w:rFonts w:hint="eastAsia"/>
          <w:lang w:val="de-DE"/>
        </w:rPr>
        <w:t>spi</w:t>
      </w:r>
      <w:r w:rsidRPr="00614AB3">
        <w:rPr>
          <w:lang w:val="de-DE"/>
        </w:rPr>
        <w:t>_handle</w:t>
      </w:r>
      <w:r w:rsidRPr="0058735A">
        <w:rPr>
          <w:rFonts w:hint="eastAsia"/>
        </w:rPr>
        <w:t>用于区分</w:t>
      </w:r>
      <w:r w:rsidRPr="00614AB3">
        <w:rPr>
          <w:rFonts w:hint="eastAsia"/>
          <w:lang w:val="de-DE"/>
        </w:rPr>
        <w:t>SPI0</w:t>
      </w:r>
      <w:r w:rsidRPr="0058735A">
        <w:rPr>
          <w:rFonts w:hint="eastAsia"/>
        </w:rPr>
        <w:t>、</w:t>
      </w:r>
      <w:r w:rsidRPr="00614AB3">
        <w:rPr>
          <w:rFonts w:hint="eastAsia"/>
          <w:lang w:val="de-DE"/>
        </w:rPr>
        <w:t>SPI1</w:t>
      </w:r>
      <w:r w:rsidRPr="00614AB3">
        <w:rPr>
          <w:rFonts w:hint="eastAsia"/>
          <w:lang w:val="de-DE"/>
        </w:rPr>
        <w:t>，</w:t>
      </w:r>
      <w:r w:rsidRPr="00614AB3">
        <w:rPr>
          <w:rFonts w:hint="eastAsia"/>
          <w:lang w:val="de-DE"/>
        </w:rPr>
        <w:t>mx25xx_handle</w:t>
      </w:r>
      <w:r w:rsidRPr="0058735A">
        <w:rPr>
          <w:rFonts w:hint="eastAsia"/>
        </w:rPr>
        <w:t>用于区分同一系统中的多个</w:t>
      </w:r>
      <w:r w:rsidRPr="00614AB3">
        <w:rPr>
          <w:rFonts w:hint="eastAsia"/>
          <w:lang w:val="de-DE"/>
        </w:rPr>
        <w:t>MX25xx</w:t>
      </w:r>
      <w:r w:rsidRPr="0058735A">
        <w:rPr>
          <w:rFonts w:hint="eastAsia"/>
        </w:rPr>
        <w:t>器件。</w:t>
      </w:r>
    </w:p>
    <w:p w14:paraId="46853A65" w14:textId="77777777" w:rsidR="00107865" w:rsidRPr="00184227" w:rsidRDefault="00107865" w:rsidP="00107865">
      <w:pPr>
        <w:pStyle w:val="30"/>
      </w:pPr>
      <w:bookmarkStart w:id="323" w:name="_Toc459484964"/>
      <w:bookmarkStart w:id="324" w:name="_Toc476819920"/>
      <w:bookmarkStart w:id="325" w:name="_Toc479459100"/>
      <w:bookmarkStart w:id="326" w:name="_Toc481666780"/>
      <w:bookmarkStart w:id="327" w:name="_Toc487711561"/>
      <w:bookmarkStart w:id="328" w:name="_Toc487717390"/>
      <w:bookmarkStart w:id="329" w:name="_Toc518911008"/>
      <w:bookmarkStart w:id="330" w:name="_Toc459028328"/>
      <w:bookmarkStart w:id="331" w:name="_Toc459469172"/>
      <w:bookmarkStart w:id="332" w:name="_Toc459835560"/>
      <w:bookmarkStart w:id="333" w:name="_Toc476819921"/>
      <w:bookmarkStart w:id="334" w:name="_Toc479459101"/>
      <w:bookmarkStart w:id="335" w:name="_Toc481666781"/>
      <w:bookmarkStart w:id="336" w:name="_Toc487711562"/>
      <w:bookmarkStart w:id="337" w:name="_Toc487717391"/>
      <w:bookmarkStart w:id="338" w:name="_Toc6175837"/>
      <w:r w:rsidRPr="00184227">
        <w:rPr>
          <w:rFonts w:hint="eastAsia"/>
        </w:rPr>
        <w:t>接口函数</w:t>
      </w:r>
      <w:bookmarkEnd w:id="323"/>
      <w:bookmarkEnd w:id="324"/>
      <w:bookmarkEnd w:id="325"/>
      <w:bookmarkEnd w:id="326"/>
      <w:bookmarkEnd w:id="327"/>
      <w:bookmarkEnd w:id="328"/>
      <w:bookmarkEnd w:id="329"/>
      <w:bookmarkEnd w:id="338"/>
    </w:p>
    <w:p w14:paraId="001E1607" w14:textId="77777777" w:rsidR="00107865" w:rsidRPr="008E3DD2" w:rsidRDefault="00107865" w:rsidP="00107865">
      <w:pPr>
        <w:spacing w:before="62" w:after="62"/>
        <w:ind w:firstLine="420"/>
      </w:pPr>
      <w:r w:rsidRPr="008E3DD2">
        <w:rPr>
          <w:rFonts w:hint="eastAsia"/>
        </w:rPr>
        <w:t>SPI Flash</w:t>
      </w:r>
      <w:r w:rsidRPr="008E3DD2">
        <w:rPr>
          <w:rFonts w:hint="eastAsia"/>
        </w:rPr>
        <w:t>比较特殊，在写入数据前必须确保相应的地址单元已经被擦除，因此除读写函数外，还有一个擦除函数，其接口函数详见</w:t>
      </w:r>
      <w:r>
        <w:fldChar w:fldCharType="begin"/>
      </w:r>
      <w:r>
        <w:instrText xml:space="preserve">REF _Ref459500129 \h  \* MERGEFORMAT </w:instrText>
      </w:r>
      <w:r>
        <w:fldChar w:fldCharType="separate"/>
      </w:r>
      <w:r w:rsidR="00B93B10" w:rsidRPr="00184227">
        <w:rPr>
          <w:rFonts w:hint="eastAsia"/>
        </w:rPr>
        <w:t>表</w:t>
      </w:r>
      <w:r w:rsidR="00B93B10">
        <w:t>5.7</w:t>
      </w:r>
      <w:r>
        <w:fldChar w:fldCharType="end"/>
      </w:r>
      <w:r w:rsidRPr="008E3DD2">
        <w:rPr>
          <w:rFonts w:hint="eastAsia"/>
        </w:rPr>
        <w:t>。</w:t>
      </w:r>
    </w:p>
    <w:p w14:paraId="1D3FBC26" w14:textId="77777777" w:rsidR="00107865" w:rsidRPr="00184227" w:rsidRDefault="00107865" w:rsidP="00107865">
      <w:pPr>
        <w:pStyle w:val="a7"/>
        <w:spacing w:before="62" w:after="62"/>
      </w:pPr>
      <w:bookmarkStart w:id="339" w:name="_Ref459500129"/>
      <w:r w:rsidRPr="00184227">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7</w:t>
      </w:r>
      <w:r>
        <w:fldChar w:fldCharType="end"/>
      </w:r>
      <w:bookmarkEnd w:id="339"/>
      <w:r w:rsidRPr="00184227">
        <w:rPr>
          <w:rFonts w:hint="eastAsia"/>
        </w:rPr>
        <w:t>MX25xx</w:t>
      </w:r>
      <w:r w:rsidRPr="00184227">
        <w:rPr>
          <w:rFonts w:hint="eastAsia"/>
        </w:rPr>
        <w:t>接口函数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7"/>
        <w:gridCol w:w="936"/>
      </w:tblGrid>
      <w:tr w:rsidR="00107865" w:rsidRPr="00184227" w14:paraId="3EB2EBCC" w14:textId="77777777" w:rsidTr="00107865">
        <w:trPr>
          <w:jc w:val="center"/>
        </w:trPr>
        <w:tc>
          <w:tcPr>
            <w:tcW w:w="3387" w:type="dxa"/>
            <w:tcBorders>
              <w:top w:val="thinThickSmallGap" w:sz="24" w:space="0" w:color="auto"/>
              <w:left w:val="single" w:sz="6" w:space="0" w:color="000000"/>
              <w:bottom w:val="double" w:sz="4" w:space="0" w:color="auto"/>
              <w:right w:val="double" w:sz="4" w:space="0" w:color="auto"/>
            </w:tcBorders>
            <w:shd w:val="pct10" w:color="auto" w:fill="auto"/>
          </w:tcPr>
          <w:p w14:paraId="3121BAB9" w14:textId="77777777" w:rsidR="00107865" w:rsidRPr="00184227" w:rsidRDefault="00107865" w:rsidP="00107865">
            <w:pPr>
              <w:pStyle w:val="ab"/>
              <w:spacing w:before="62" w:after="62"/>
            </w:pPr>
            <w:r w:rsidRPr="00184227">
              <w:rPr>
                <w:rFonts w:hint="eastAsia"/>
              </w:rPr>
              <w:t>函数原型</w:t>
            </w:r>
          </w:p>
        </w:tc>
        <w:tc>
          <w:tcPr>
            <w:tcW w:w="0" w:type="auto"/>
            <w:tcBorders>
              <w:top w:val="thinThickSmallGap" w:sz="24" w:space="0" w:color="auto"/>
              <w:left w:val="double" w:sz="4" w:space="0" w:color="auto"/>
              <w:bottom w:val="double" w:sz="4" w:space="0" w:color="auto"/>
              <w:right w:val="single" w:sz="6" w:space="0" w:color="000000"/>
            </w:tcBorders>
            <w:shd w:val="pct10" w:color="auto" w:fill="auto"/>
          </w:tcPr>
          <w:p w14:paraId="760526EB" w14:textId="77777777" w:rsidR="00107865" w:rsidRPr="00184227" w:rsidRDefault="00107865" w:rsidP="00107865">
            <w:pPr>
              <w:pStyle w:val="ab"/>
              <w:spacing w:before="62" w:after="62"/>
            </w:pPr>
            <w:r w:rsidRPr="00184227">
              <w:rPr>
                <w:rFonts w:hint="eastAsia"/>
              </w:rPr>
              <w:t>功能简介</w:t>
            </w:r>
          </w:p>
        </w:tc>
      </w:tr>
      <w:tr w:rsidR="00107865" w:rsidRPr="00184227" w14:paraId="3451B1C8" w14:textId="77777777" w:rsidTr="00107865">
        <w:trPr>
          <w:jc w:val="center"/>
        </w:trPr>
        <w:tc>
          <w:tcPr>
            <w:tcW w:w="3387" w:type="dxa"/>
            <w:tcBorders>
              <w:top w:val="single" w:sz="6" w:space="0" w:color="000000"/>
              <w:left w:val="single" w:sz="6" w:space="0" w:color="000000"/>
              <w:bottom w:val="single" w:sz="4" w:space="0" w:color="000000" w:themeColor="text1"/>
              <w:right w:val="double" w:sz="4" w:space="0" w:color="auto"/>
            </w:tcBorders>
          </w:tcPr>
          <w:p w14:paraId="710CD6A2" w14:textId="77777777" w:rsidR="00107865" w:rsidRDefault="00107865" w:rsidP="00107865">
            <w:pPr>
              <w:pStyle w:val="ad"/>
              <w:spacing w:before="62" w:after="62"/>
              <w:jc w:val="left"/>
              <w:rPr>
                <w:lang w:val="de-DE"/>
              </w:rPr>
            </w:pPr>
            <w:r w:rsidRPr="00184227">
              <w:rPr>
                <w:lang w:val="de-DE"/>
              </w:rPr>
              <w:t xml:space="preserve">int </w:t>
            </w:r>
            <w:r w:rsidRPr="00184227">
              <w:rPr>
                <w:b/>
                <w:lang w:val="de-DE"/>
              </w:rPr>
              <w:t>am_mx25xx_erase</w:t>
            </w:r>
            <w:r w:rsidRPr="00184227">
              <w:rPr>
                <w:lang w:val="de-DE"/>
              </w:rPr>
              <w:t xml:space="preserve">( </w:t>
            </w:r>
          </w:p>
          <w:p w14:paraId="149309C7" w14:textId="77777777" w:rsidR="00107865" w:rsidRPr="00184227" w:rsidRDefault="00107865" w:rsidP="00107865">
            <w:pPr>
              <w:pStyle w:val="ad"/>
              <w:spacing w:before="62" w:after="62"/>
              <w:ind w:firstLineChars="200" w:firstLine="360"/>
              <w:jc w:val="left"/>
              <w:rPr>
                <w:lang w:val="de-DE"/>
              </w:rPr>
            </w:pPr>
            <w:r w:rsidRPr="00184227">
              <w:rPr>
                <w:lang w:val="de-DE"/>
              </w:rPr>
              <w:t xml:space="preserve">am_mx25xx_handle_t </w:t>
            </w:r>
            <w:r>
              <w:rPr>
                <w:lang w:val="de-DE"/>
              </w:rPr>
              <w:t xml:space="preserve">  </w:t>
            </w:r>
            <w:r w:rsidRPr="00184227">
              <w:rPr>
                <w:lang w:val="de-DE"/>
              </w:rPr>
              <w:t xml:space="preserve">handle,  </w:t>
            </w:r>
          </w:p>
          <w:p w14:paraId="67EAD3C2" w14:textId="77777777" w:rsidR="00107865" w:rsidRPr="00184227" w:rsidRDefault="00107865" w:rsidP="00107865">
            <w:pPr>
              <w:pStyle w:val="ad"/>
              <w:spacing w:before="62" w:after="62"/>
              <w:ind w:firstLineChars="200" w:firstLine="360"/>
              <w:jc w:val="left"/>
              <w:rPr>
                <w:lang w:val="de-DE"/>
              </w:rPr>
            </w:pPr>
            <w:r w:rsidRPr="00184227">
              <w:rPr>
                <w:lang w:val="de-DE"/>
              </w:rPr>
              <w:t xml:space="preserve">uint32_t </w:t>
            </w:r>
            <w:r>
              <w:rPr>
                <w:lang w:val="de-DE"/>
              </w:rPr>
              <w:t xml:space="preserve">             </w:t>
            </w:r>
            <w:r w:rsidRPr="00184227">
              <w:rPr>
                <w:lang w:val="de-DE"/>
              </w:rPr>
              <w:t>addr</w:t>
            </w:r>
            <w:r w:rsidRPr="00184227">
              <w:rPr>
                <w:rFonts w:hint="eastAsia"/>
                <w:lang w:val="de-DE"/>
              </w:rPr>
              <w:t>,</w:t>
            </w:r>
          </w:p>
          <w:p w14:paraId="36CAA9B8" w14:textId="77777777" w:rsidR="00107865" w:rsidRPr="00184227" w:rsidRDefault="00107865" w:rsidP="00107865">
            <w:pPr>
              <w:pStyle w:val="ad"/>
              <w:spacing w:before="62" w:after="62"/>
              <w:ind w:firstLineChars="200" w:firstLine="360"/>
              <w:jc w:val="left"/>
              <w:rPr>
                <w:lang w:val="de-DE"/>
              </w:rPr>
            </w:pPr>
            <w:r w:rsidRPr="00184227">
              <w:rPr>
                <w:rFonts w:hint="eastAsia"/>
                <w:lang w:val="de-DE"/>
              </w:rPr>
              <w:t xml:space="preserve">uint32_t             </w:t>
            </w:r>
            <w:r>
              <w:rPr>
                <w:lang w:val="de-DE"/>
              </w:rPr>
              <w:t xml:space="preserve"> </w:t>
            </w:r>
            <w:r w:rsidRPr="00184227">
              <w:rPr>
                <w:rFonts w:hint="eastAsia"/>
                <w:lang w:val="de-DE"/>
              </w:rPr>
              <w:t>len</w:t>
            </w:r>
            <w:r w:rsidRPr="00184227">
              <w:rPr>
                <w:lang w:val="de-DE"/>
              </w:rPr>
              <w:t>);</w:t>
            </w:r>
          </w:p>
        </w:tc>
        <w:tc>
          <w:tcPr>
            <w:tcW w:w="0" w:type="auto"/>
            <w:tcBorders>
              <w:top w:val="single" w:sz="6" w:space="0" w:color="000000"/>
              <w:left w:val="double" w:sz="4" w:space="0" w:color="auto"/>
              <w:bottom w:val="single" w:sz="4" w:space="0" w:color="000000" w:themeColor="text1"/>
              <w:right w:val="single" w:sz="6" w:space="0" w:color="000000"/>
            </w:tcBorders>
            <w:vAlign w:val="center"/>
          </w:tcPr>
          <w:p w14:paraId="17DDD56F" w14:textId="77777777" w:rsidR="00107865" w:rsidRPr="00184227" w:rsidRDefault="00107865" w:rsidP="00107865">
            <w:pPr>
              <w:pStyle w:val="ad"/>
              <w:spacing w:before="62" w:after="62"/>
            </w:pPr>
            <w:r w:rsidRPr="00184227">
              <w:rPr>
                <w:rFonts w:hint="eastAsia"/>
              </w:rPr>
              <w:t>擦除</w:t>
            </w:r>
          </w:p>
        </w:tc>
      </w:tr>
      <w:tr w:rsidR="00107865" w:rsidRPr="00184227" w14:paraId="72760D3E" w14:textId="77777777" w:rsidTr="00107865">
        <w:trPr>
          <w:jc w:val="center"/>
        </w:trPr>
        <w:tc>
          <w:tcPr>
            <w:tcW w:w="3387" w:type="dxa"/>
            <w:tcBorders>
              <w:top w:val="single" w:sz="4" w:space="0" w:color="000000" w:themeColor="text1"/>
              <w:left w:val="single" w:sz="6" w:space="0" w:color="000000"/>
              <w:bottom w:val="single" w:sz="6" w:space="0" w:color="000000"/>
              <w:right w:val="double" w:sz="4" w:space="0" w:color="auto"/>
            </w:tcBorders>
          </w:tcPr>
          <w:p w14:paraId="3D1E10CF" w14:textId="77777777" w:rsidR="00107865" w:rsidRDefault="00107865" w:rsidP="00107865">
            <w:pPr>
              <w:pStyle w:val="ad"/>
              <w:jc w:val="left"/>
              <w:rPr>
                <w:lang w:val="de-DE"/>
              </w:rPr>
            </w:pPr>
            <w:r w:rsidRPr="00184227">
              <w:rPr>
                <w:lang w:val="de-DE"/>
              </w:rPr>
              <w:t xml:space="preserve">int </w:t>
            </w:r>
            <w:r w:rsidRPr="00184227">
              <w:rPr>
                <w:b/>
                <w:lang w:val="de-DE"/>
              </w:rPr>
              <w:t>am_mx25xx_</w:t>
            </w:r>
            <w:r w:rsidRPr="00184227">
              <w:rPr>
                <w:rFonts w:hint="eastAsia"/>
                <w:b/>
                <w:lang w:val="de-DE"/>
              </w:rPr>
              <w:t>write</w:t>
            </w:r>
            <w:r w:rsidRPr="00184227">
              <w:rPr>
                <w:lang w:val="de-DE"/>
              </w:rPr>
              <w:t>(</w:t>
            </w:r>
          </w:p>
          <w:p w14:paraId="4577B628" w14:textId="77777777" w:rsidR="00107865" w:rsidRPr="00184227" w:rsidRDefault="00107865" w:rsidP="00107865">
            <w:pPr>
              <w:pStyle w:val="ad"/>
              <w:ind w:firstLineChars="200" w:firstLine="360"/>
              <w:jc w:val="left"/>
              <w:rPr>
                <w:lang w:val="de-DE"/>
              </w:rPr>
            </w:pPr>
            <w:r w:rsidRPr="00184227">
              <w:rPr>
                <w:lang w:val="de-DE"/>
              </w:rPr>
              <w:t xml:space="preserve">am_mx25xx_handle_t  </w:t>
            </w:r>
            <w:r>
              <w:rPr>
                <w:lang w:val="de-DE"/>
              </w:rPr>
              <w:t xml:space="preserve"> </w:t>
            </w:r>
            <w:r w:rsidRPr="00184227">
              <w:rPr>
                <w:lang w:val="de-DE"/>
              </w:rPr>
              <w:t>handle,</w:t>
            </w:r>
          </w:p>
          <w:p w14:paraId="1C93F805" w14:textId="77777777" w:rsidR="00107865" w:rsidRPr="00184227" w:rsidRDefault="00107865" w:rsidP="00107865">
            <w:pPr>
              <w:pStyle w:val="ad"/>
              <w:ind w:firstLineChars="200" w:firstLine="360"/>
              <w:jc w:val="left"/>
              <w:rPr>
                <w:lang w:val="de-DE"/>
              </w:rPr>
            </w:pPr>
            <w:r w:rsidRPr="00184227">
              <w:rPr>
                <w:lang w:val="de-DE"/>
              </w:rPr>
              <w:t xml:space="preserve">uint32_t             </w:t>
            </w:r>
            <w:r>
              <w:rPr>
                <w:lang w:val="de-DE"/>
              </w:rPr>
              <w:t xml:space="preserve"> </w:t>
            </w:r>
            <w:r w:rsidRPr="00184227">
              <w:rPr>
                <w:lang w:val="de-DE"/>
              </w:rPr>
              <w:t>addr,</w:t>
            </w:r>
          </w:p>
          <w:p w14:paraId="739EA956" w14:textId="77777777" w:rsidR="00107865" w:rsidRPr="00184227" w:rsidRDefault="00107865" w:rsidP="00107865">
            <w:pPr>
              <w:pStyle w:val="ad"/>
              <w:ind w:firstLineChars="200" w:firstLine="360"/>
              <w:jc w:val="left"/>
              <w:rPr>
                <w:lang w:val="de-DE"/>
              </w:rPr>
            </w:pPr>
            <w:r w:rsidRPr="00184227">
              <w:rPr>
                <w:lang w:val="de-DE"/>
              </w:rPr>
              <w:t xml:space="preserve">uint8_t             </w:t>
            </w:r>
            <w:r>
              <w:rPr>
                <w:lang w:val="de-DE"/>
              </w:rPr>
              <w:t xml:space="preserve">  </w:t>
            </w:r>
            <w:r w:rsidRPr="00184227">
              <w:rPr>
                <w:lang w:val="de-DE"/>
              </w:rPr>
              <w:t>*p_buf,</w:t>
            </w:r>
          </w:p>
          <w:p w14:paraId="28D33A0F" w14:textId="77777777" w:rsidR="00107865" w:rsidRPr="00184227" w:rsidRDefault="00107865" w:rsidP="00107865">
            <w:pPr>
              <w:pStyle w:val="ad"/>
              <w:spacing w:before="62" w:after="62"/>
              <w:ind w:firstLineChars="200" w:firstLine="360"/>
              <w:jc w:val="left"/>
            </w:pPr>
            <w:r w:rsidRPr="00184227">
              <w:t xml:space="preserve">uint32_t            </w:t>
            </w:r>
            <w:r>
              <w:t xml:space="preserve">  </w:t>
            </w:r>
            <w:r w:rsidRPr="00184227">
              <w:t>len);</w:t>
            </w:r>
          </w:p>
        </w:tc>
        <w:tc>
          <w:tcPr>
            <w:tcW w:w="0" w:type="auto"/>
            <w:tcBorders>
              <w:top w:val="single" w:sz="4" w:space="0" w:color="000000" w:themeColor="text1"/>
              <w:left w:val="double" w:sz="4" w:space="0" w:color="auto"/>
              <w:bottom w:val="single" w:sz="6" w:space="0" w:color="000000"/>
              <w:right w:val="single" w:sz="6" w:space="0" w:color="000000"/>
            </w:tcBorders>
            <w:vAlign w:val="center"/>
          </w:tcPr>
          <w:p w14:paraId="4A6727FE" w14:textId="77777777" w:rsidR="00107865" w:rsidRPr="00184227" w:rsidRDefault="00107865" w:rsidP="00107865">
            <w:pPr>
              <w:pStyle w:val="ad"/>
              <w:spacing w:before="62" w:after="62"/>
            </w:pPr>
            <w:r w:rsidRPr="00184227">
              <w:rPr>
                <w:rFonts w:hint="eastAsia"/>
              </w:rPr>
              <w:t>写入数据</w:t>
            </w:r>
          </w:p>
        </w:tc>
      </w:tr>
      <w:tr w:rsidR="00107865" w:rsidRPr="00184227" w14:paraId="609C31C3" w14:textId="77777777" w:rsidTr="00107865">
        <w:trPr>
          <w:jc w:val="center"/>
        </w:trPr>
        <w:tc>
          <w:tcPr>
            <w:tcW w:w="3387" w:type="dxa"/>
            <w:tcBorders>
              <w:top w:val="single" w:sz="6" w:space="0" w:color="000000"/>
              <w:left w:val="single" w:sz="6" w:space="0" w:color="000000"/>
              <w:bottom w:val="thickThinSmallGap" w:sz="24" w:space="0" w:color="auto"/>
              <w:right w:val="double" w:sz="4" w:space="0" w:color="auto"/>
            </w:tcBorders>
          </w:tcPr>
          <w:p w14:paraId="35E6F8CA" w14:textId="77777777" w:rsidR="00107865" w:rsidRDefault="00107865" w:rsidP="00107865">
            <w:pPr>
              <w:pStyle w:val="ad"/>
              <w:jc w:val="left"/>
              <w:rPr>
                <w:lang w:val="de-DE"/>
              </w:rPr>
            </w:pPr>
            <w:r w:rsidRPr="00184227">
              <w:rPr>
                <w:lang w:val="de-DE"/>
              </w:rPr>
              <w:lastRenderedPageBreak/>
              <w:t xml:space="preserve">int </w:t>
            </w:r>
            <w:r w:rsidRPr="00184227">
              <w:rPr>
                <w:b/>
                <w:lang w:val="de-DE"/>
              </w:rPr>
              <w:t>am_mx25x</w:t>
            </w:r>
            <w:r w:rsidRPr="00184227">
              <w:rPr>
                <w:rFonts w:hint="eastAsia"/>
                <w:b/>
                <w:lang w:val="de-DE"/>
              </w:rPr>
              <w:t>x</w:t>
            </w:r>
            <w:r w:rsidRPr="00184227">
              <w:rPr>
                <w:b/>
                <w:lang w:val="de-DE"/>
              </w:rPr>
              <w:t>_read</w:t>
            </w:r>
            <w:r w:rsidRPr="00184227">
              <w:rPr>
                <w:lang w:val="de-DE"/>
              </w:rPr>
              <w:t>(</w:t>
            </w:r>
          </w:p>
          <w:p w14:paraId="78E31B32" w14:textId="77777777" w:rsidR="00107865" w:rsidRPr="00184227" w:rsidRDefault="00107865" w:rsidP="00107865">
            <w:pPr>
              <w:pStyle w:val="ad"/>
              <w:ind w:firstLineChars="200" w:firstLine="360"/>
              <w:jc w:val="left"/>
              <w:rPr>
                <w:lang w:val="de-DE"/>
              </w:rPr>
            </w:pPr>
            <w:r w:rsidRPr="00184227">
              <w:rPr>
                <w:lang w:val="de-DE"/>
              </w:rPr>
              <w:t xml:space="preserve">am_mx25xx_handle_t </w:t>
            </w:r>
            <w:r>
              <w:rPr>
                <w:lang w:val="de-DE"/>
              </w:rPr>
              <w:t xml:space="preserve">  </w:t>
            </w:r>
            <w:r w:rsidRPr="00184227">
              <w:rPr>
                <w:lang w:val="de-DE"/>
              </w:rPr>
              <w:t>handle,</w:t>
            </w:r>
          </w:p>
          <w:p w14:paraId="3B9747BF" w14:textId="77777777" w:rsidR="00107865" w:rsidRPr="00184227" w:rsidRDefault="00107865" w:rsidP="00107865">
            <w:pPr>
              <w:pStyle w:val="ad"/>
              <w:jc w:val="left"/>
              <w:rPr>
                <w:lang w:val="de-DE"/>
              </w:rPr>
            </w:pPr>
            <w:r>
              <w:rPr>
                <w:lang w:val="de-DE"/>
              </w:rPr>
              <w:t xml:space="preserve">    </w:t>
            </w:r>
            <w:r w:rsidRPr="00184227">
              <w:rPr>
                <w:lang w:val="de-DE"/>
              </w:rPr>
              <w:t>uint32_t              addr,</w:t>
            </w:r>
          </w:p>
          <w:p w14:paraId="35A84A85" w14:textId="77777777" w:rsidR="00107865" w:rsidRPr="00184227" w:rsidRDefault="00107865" w:rsidP="00107865">
            <w:pPr>
              <w:pStyle w:val="ad"/>
              <w:ind w:firstLineChars="200" w:firstLine="360"/>
              <w:jc w:val="left"/>
              <w:rPr>
                <w:lang w:val="de-DE"/>
              </w:rPr>
            </w:pPr>
            <w:r w:rsidRPr="00184227">
              <w:rPr>
                <w:lang w:val="de-DE"/>
              </w:rPr>
              <w:t xml:space="preserve">uint8_t             </w:t>
            </w:r>
            <w:r>
              <w:rPr>
                <w:lang w:val="de-DE"/>
              </w:rPr>
              <w:t xml:space="preserve">  </w:t>
            </w:r>
            <w:r w:rsidRPr="00184227">
              <w:rPr>
                <w:lang w:val="de-DE"/>
              </w:rPr>
              <w:t>*p_buf,</w:t>
            </w:r>
          </w:p>
          <w:p w14:paraId="143FABE2" w14:textId="77777777" w:rsidR="00107865" w:rsidRPr="00184227" w:rsidRDefault="00107865" w:rsidP="00107865">
            <w:pPr>
              <w:pStyle w:val="ad"/>
              <w:spacing w:before="62" w:after="62"/>
              <w:jc w:val="left"/>
              <w:rPr>
                <w:lang w:val="de-DE"/>
              </w:rPr>
            </w:pPr>
            <w:r w:rsidRPr="00184227">
              <w:rPr>
                <w:lang w:val="de-DE"/>
              </w:rPr>
              <w:t xml:space="preserve"> </w:t>
            </w:r>
            <w:r>
              <w:rPr>
                <w:lang w:val="de-DE"/>
              </w:rPr>
              <w:t xml:space="preserve">   </w:t>
            </w:r>
            <w:r w:rsidRPr="00184227">
              <w:rPr>
                <w:lang w:val="de-DE"/>
              </w:rPr>
              <w:t xml:space="preserve">uint32_t             </w:t>
            </w:r>
            <w:r>
              <w:rPr>
                <w:lang w:val="de-DE"/>
              </w:rPr>
              <w:t xml:space="preserve"> </w:t>
            </w:r>
            <w:r w:rsidRPr="00184227">
              <w:rPr>
                <w:lang w:val="de-DE"/>
              </w:rPr>
              <w:t>len);</w:t>
            </w:r>
          </w:p>
        </w:tc>
        <w:tc>
          <w:tcPr>
            <w:tcW w:w="0" w:type="auto"/>
            <w:tcBorders>
              <w:top w:val="single" w:sz="6" w:space="0" w:color="000000"/>
              <w:left w:val="double" w:sz="4" w:space="0" w:color="auto"/>
              <w:bottom w:val="thickThinSmallGap" w:sz="24" w:space="0" w:color="auto"/>
              <w:right w:val="single" w:sz="6" w:space="0" w:color="000000"/>
            </w:tcBorders>
            <w:vAlign w:val="center"/>
          </w:tcPr>
          <w:p w14:paraId="69B1AF3A" w14:textId="77777777" w:rsidR="00107865" w:rsidRPr="00184227" w:rsidRDefault="00107865" w:rsidP="00107865">
            <w:pPr>
              <w:pStyle w:val="ad"/>
              <w:spacing w:before="62" w:after="62"/>
            </w:pPr>
            <w:r w:rsidRPr="00184227">
              <w:rPr>
                <w:rFonts w:hint="eastAsia"/>
              </w:rPr>
              <w:t>读取数据</w:t>
            </w:r>
          </w:p>
        </w:tc>
      </w:tr>
    </w:tbl>
    <w:p w14:paraId="632E030B" w14:textId="77777777" w:rsidR="00107865" w:rsidRPr="00184227" w:rsidRDefault="00107865" w:rsidP="00107865">
      <w:pPr>
        <w:spacing w:before="62" w:after="62"/>
        <w:ind w:left="420"/>
      </w:pPr>
      <w:r w:rsidRPr="00184227">
        <w:t>各</w:t>
      </w:r>
      <w:r w:rsidRPr="00184227">
        <w:t>API</w:t>
      </w:r>
      <w:r w:rsidRPr="00184227">
        <w:t>的返回值含义都是相同的：</w:t>
      </w:r>
      <w:r w:rsidRPr="00184227">
        <w:t>AM_OK</w:t>
      </w:r>
      <w:r w:rsidRPr="00184227">
        <w:t>表示成功，负值表示失败，失败原因可根据</w:t>
      </w:r>
    </w:p>
    <w:p w14:paraId="7737AAD7" w14:textId="77777777" w:rsidR="00107865" w:rsidRPr="00184227" w:rsidRDefault="00107865" w:rsidP="00107865">
      <w:pPr>
        <w:spacing w:before="62" w:after="62"/>
      </w:pPr>
      <w:r w:rsidRPr="00184227">
        <w:t>具体的值查看</w:t>
      </w:r>
      <w:r w:rsidRPr="00184227">
        <w:t>am_errno.h</w:t>
      </w:r>
      <w:r w:rsidRPr="00184227">
        <w:t>文件中相对应的宏定义。正值的含义由各</w:t>
      </w:r>
      <w:r w:rsidRPr="00184227">
        <w:t>API</w:t>
      </w:r>
      <w:r w:rsidRPr="00184227">
        <w:t>自行定义，无特殊说明时，表明不会返回正值。</w:t>
      </w:r>
    </w:p>
    <w:p w14:paraId="2DA1DEE3" w14:textId="77777777" w:rsidR="00107865" w:rsidRPr="00184227" w:rsidRDefault="00107865" w:rsidP="00A141DF">
      <w:pPr>
        <w:numPr>
          <w:ilvl w:val="0"/>
          <w:numId w:val="50"/>
        </w:numPr>
        <w:spacing w:before="62" w:after="62"/>
        <w:rPr>
          <w:rFonts w:ascii="黑体" w:eastAsia="黑体" w:hAnsi="黑体"/>
          <w:lang w:val="de-DE"/>
        </w:rPr>
      </w:pPr>
      <w:r w:rsidRPr="00184227">
        <w:rPr>
          <w:rFonts w:ascii="黑体" w:eastAsia="黑体" w:hAnsi="黑体" w:hint="eastAsia"/>
          <w:lang w:val="de-DE"/>
        </w:rPr>
        <w:t>擦除</w:t>
      </w:r>
    </w:p>
    <w:p w14:paraId="35F069C8" w14:textId="77777777" w:rsidR="00107865" w:rsidRPr="00293F0A" w:rsidRDefault="00107865" w:rsidP="00107865">
      <w:pPr>
        <w:spacing w:before="62" w:after="62"/>
        <w:ind w:firstLine="420"/>
      </w:pPr>
      <w:r w:rsidRPr="00293F0A">
        <w:rPr>
          <w:rFonts w:hint="eastAsia"/>
        </w:rPr>
        <w:t>擦除就是将数据全部重置为</w:t>
      </w:r>
      <w:r w:rsidRPr="00293F0A">
        <w:rPr>
          <w:rFonts w:hint="eastAsia"/>
        </w:rPr>
        <w:t>0xFF</w:t>
      </w:r>
      <w:r w:rsidRPr="00293F0A">
        <w:rPr>
          <w:rFonts w:hint="eastAsia"/>
        </w:rPr>
        <w:t>，即所有存储单元的位设置为</w:t>
      </w:r>
      <w:r w:rsidRPr="00293F0A">
        <w:rPr>
          <w:rFonts w:hint="eastAsia"/>
        </w:rPr>
        <w:t>1</w:t>
      </w:r>
      <w:r w:rsidRPr="00293F0A">
        <w:rPr>
          <w:rFonts w:hint="eastAsia"/>
        </w:rPr>
        <w:t>。擦除操作并不能直接擦除某个单一地址单元，擦除的最小单元为扇区，即每次只能擦除单个或多个扇区。擦除一段地址空间的函数原型为：</w:t>
      </w:r>
    </w:p>
    <w:p w14:paraId="6316E3CA" w14:textId="77777777" w:rsidR="00107865" w:rsidRPr="00184227" w:rsidRDefault="00107865" w:rsidP="00107865">
      <w:pPr>
        <w:pStyle w:val="a5"/>
      </w:pPr>
      <w:r w:rsidRPr="00184227">
        <w:t>int am_mx25xx_erase(am_mx25xx_handle_thandle,uint32_taddr,</w:t>
      </w:r>
      <w:r w:rsidRPr="00184227">
        <w:rPr>
          <w:rFonts w:hint="eastAsia"/>
        </w:rPr>
        <w:t xml:space="preserve"> uint32_t  len</w:t>
      </w:r>
      <w:r w:rsidRPr="00184227">
        <w:t>);</w:t>
      </w:r>
    </w:p>
    <w:p w14:paraId="002D96D3" w14:textId="77777777" w:rsidR="00107865" w:rsidRPr="0058735A" w:rsidRDefault="00107865" w:rsidP="00107865">
      <w:pPr>
        <w:spacing w:before="62" w:after="62"/>
        <w:ind w:firstLine="420"/>
      </w:pPr>
      <w:r w:rsidRPr="0058735A">
        <w:rPr>
          <w:rFonts w:hint="eastAsia"/>
        </w:rPr>
        <w:t>其中，</w:t>
      </w:r>
      <w:r w:rsidRPr="0058735A">
        <w:rPr>
          <w:rFonts w:hint="eastAsia"/>
        </w:rPr>
        <w:t>handle</w:t>
      </w:r>
      <w:r w:rsidRPr="0058735A">
        <w:rPr>
          <w:rFonts w:hint="eastAsia"/>
        </w:rPr>
        <w:t>为</w:t>
      </w:r>
      <w:r w:rsidRPr="0058735A">
        <w:rPr>
          <w:rFonts w:hint="eastAsia"/>
        </w:rPr>
        <w:t>MX</w:t>
      </w:r>
      <w:smartTag w:uri="urn:schemas-microsoft-com:office:smarttags" w:element="chmetcnv">
        <w:smartTagPr>
          <w:attr w:name="TCSC" w:val="0"/>
          <w:attr w:name="NumberType" w:val="1"/>
          <w:attr w:name="Negative" w:val="False"/>
          <w:attr w:name="HasSpace" w:val="False"/>
          <w:attr w:name="SourceValue" w:val="25"/>
          <w:attr w:name="UnitName" w:val="l"/>
        </w:smartTagPr>
        <w:r w:rsidRPr="0058735A">
          <w:rPr>
            <w:rFonts w:hint="eastAsia"/>
          </w:rPr>
          <w:t>25L</w:t>
        </w:r>
      </w:smartTag>
      <w:r w:rsidRPr="0058735A">
        <w:rPr>
          <w:rFonts w:hint="eastAsia"/>
        </w:rPr>
        <w:t>1606</w:t>
      </w:r>
      <w:r w:rsidRPr="0058735A">
        <w:rPr>
          <w:rFonts w:hint="eastAsia"/>
        </w:rPr>
        <w:t>的实例句柄，</w:t>
      </w:r>
      <w:r w:rsidRPr="0058735A">
        <w:t>addr</w:t>
      </w:r>
      <w:r w:rsidRPr="0058735A">
        <w:rPr>
          <w:rFonts w:hint="eastAsia"/>
        </w:rPr>
        <w:t>为待擦除区域的首地址，由于擦除的最小单元为扇区，因此该地址必须为某扇区的起始地址</w:t>
      </w:r>
      <w:r w:rsidRPr="0058735A">
        <w:rPr>
          <w:rFonts w:hint="eastAsia"/>
        </w:rPr>
        <w:t>0x000000</w:t>
      </w:r>
      <w:r w:rsidRPr="0058735A">
        <w:rPr>
          <w:rFonts w:hint="eastAsia"/>
        </w:rPr>
        <w:t>（</w:t>
      </w:r>
      <w:r w:rsidRPr="0058735A">
        <w:rPr>
          <w:rFonts w:hint="eastAsia"/>
        </w:rPr>
        <w:t>0</w:t>
      </w:r>
      <w:r w:rsidRPr="0058735A">
        <w:rPr>
          <w:rFonts w:hint="eastAsia"/>
        </w:rPr>
        <w:t>）、</w:t>
      </w:r>
      <w:r w:rsidRPr="0058735A">
        <w:rPr>
          <w:rFonts w:hint="eastAsia"/>
        </w:rPr>
        <w:t>0x001000</w:t>
      </w:r>
      <w:r w:rsidRPr="0058735A">
        <w:rPr>
          <w:rFonts w:hint="eastAsia"/>
        </w:rPr>
        <w:t>（</w:t>
      </w:r>
      <w:r w:rsidRPr="0058735A">
        <w:rPr>
          <w:rFonts w:hint="eastAsia"/>
        </w:rPr>
        <w:t>4096</w:t>
      </w:r>
      <w:r w:rsidRPr="0058735A">
        <w:rPr>
          <w:rFonts w:hint="eastAsia"/>
        </w:rPr>
        <w:t>）、</w:t>
      </w:r>
      <w:r w:rsidRPr="0058735A">
        <w:rPr>
          <w:rFonts w:hint="eastAsia"/>
        </w:rPr>
        <w:t>0x002000</w:t>
      </w:r>
      <w:r w:rsidRPr="0058735A">
        <w:rPr>
          <w:rFonts w:hint="eastAsia"/>
        </w:rPr>
        <w:t>（</w:t>
      </w:r>
      <w:r w:rsidRPr="0058735A">
        <w:rPr>
          <w:rFonts w:hint="eastAsia"/>
        </w:rPr>
        <w:t>2</w:t>
      </w:r>
      <w:r w:rsidRPr="0058735A">
        <w:rPr>
          <w:rFonts w:hint="eastAsia"/>
        </w:rPr>
        <w:t>×</w:t>
      </w:r>
      <w:r w:rsidRPr="0058735A">
        <w:rPr>
          <w:rFonts w:hint="eastAsia"/>
        </w:rPr>
        <w:t>4096</w:t>
      </w:r>
      <w:r w:rsidRPr="0058735A">
        <w:rPr>
          <w:rFonts w:hint="eastAsia"/>
        </w:rPr>
        <w:t>）……同时，擦除长度必须为扇区大小的整数倍。</w:t>
      </w:r>
    </w:p>
    <w:p w14:paraId="6FFFD957" w14:textId="77777777" w:rsidR="00107865" w:rsidRPr="00293F0A" w:rsidRDefault="00107865" w:rsidP="00107865">
      <w:pPr>
        <w:spacing w:before="62" w:after="62"/>
        <w:ind w:firstLine="420"/>
      </w:pPr>
      <w:r w:rsidRPr="00293F0A">
        <w:rPr>
          <w:rFonts w:hint="eastAsia"/>
        </w:rPr>
        <w:t>如果返回</w:t>
      </w:r>
      <w:r w:rsidRPr="00293F0A">
        <w:t>AM_OK</w:t>
      </w:r>
      <w:r w:rsidRPr="00293F0A">
        <w:rPr>
          <w:rFonts w:hint="eastAsia"/>
        </w:rPr>
        <w:t>，说明擦除成功，反之失败。假定需要从</w:t>
      </w:r>
      <w:r w:rsidRPr="00293F0A">
        <w:rPr>
          <w:rFonts w:hint="eastAsia"/>
        </w:rPr>
        <w:t>0x001000</w:t>
      </w:r>
      <w:r w:rsidRPr="00293F0A">
        <w:rPr>
          <w:rFonts w:hint="eastAsia"/>
        </w:rPr>
        <w:t>地址开始，连续擦除</w:t>
      </w:r>
      <w:r w:rsidRPr="00293F0A">
        <w:rPr>
          <w:rFonts w:hint="eastAsia"/>
        </w:rPr>
        <w:t>2</w:t>
      </w:r>
      <w:r w:rsidRPr="00293F0A">
        <w:rPr>
          <w:rFonts w:hint="eastAsia"/>
        </w:rPr>
        <w:t>个扇区，范例程序详见</w:t>
      </w:r>
      <w:r w:rsidRPr="00293F0A">
        <w:fldChar w:fldCharType="begin"/>
      </w:r>
      <w:r w:rsidRPr="00293F0A">
        <w:instrText xml:space="preserve">REF _Ref459480262 \h \* MERGEFORMAT </w:instrText>
      </w:r>
      <w:r w:rsidRPr="00293F0A">
        <w:fldChar w:fldCharType="separate"/>
      </w:r>
      <w:r w:rsidR="00B93B10" w:rsidRPr="00184227">
        <w:rPr>
          <w:rFonts w:hint="eastAsia"/>
        </w:rPr>
        <w:t>程序清单</w:t>
      </w:r>
      <w:r w:rsidR="00B93B10">
        <w:t>5.25</w:t>
      </w:r>
      <w:r w:rsidRPr="00293F0A">
        <w:fldChar w:fldCharType="end"/>
      </w:r>
      <w:r w:rsidRPr="00293F0A">
        <w:rPr>
          <w:rFonts w:hint="eastAsia"/>
        </w:rPr>
        <w:t>。</w:t>
      </w:r>
    </w:p>
    <w:p w14:paraId="4541E3C1" w14:textId="3E35CB68" w:rsidR="00107865" w:rsidRPr="00184227" w:rsidRDefault="00107865" w:rsidP="00107865">
      <w:pPr>
        <w:pStyle w:val="a7"/>
        <w:spacing w:before="62" w:after="62"/>
      </w:pPr>
      <w:bookmarkStart w:id="340" w:name="_Ref459480262"/>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25</w:t>
      </w:r>
      <w:r w:rsidR="00A26C7F">
        <w:fldChar w:fldCharType="end"/>
      </w:r>
      <w:bookmarkEnd w:id="340"/>
      <w:r>
        <w:t xml:space="preserve">  </w:t>
      </w:r>
      <w:r w:rsidRPr="00184227">
        <w:rPr>
          <w:rFonts w:hint="eastAsia"/>
          <w:lang w:val="de-DE"/>
        </w:rPr>
        <w:t>擦除</w:t>
      </w:r>
      <w:r w:rsidRPr="00184227">
        <w:rPr>
          <w:rFonts w:hint="eastAsia"/>
        </w:rPr>
        <w:t>范例程序</w:t>
      </w:r>
    </w:p>
    <w:p w14:paraId="0BCB42CD" w14:textId="77777777" w:rsidR="00107865" w:rsidRPr="00184227" w:rsidRDefault="00107865" w:rsidP="00107865">
      <w:pPr>
        <w:pStyle w:val="a5"/>
        <w:rPr>
          <w:lang w:val="en-US"/>
        </w:rPr>
      </w:pPr>
      <w:r>
        <w:rPr>
          <w:lang w:val="en-US"/>
        </w:rPr>
        <w:t>1</w:t>
      </w:r>
      <w:r>
        <w:rPr>
          <w:lang w:val="en-US"/>
        </w:rPr>
        <w:tab/>
      </w:r>
      <w:r w:rsidRPr="00184227">
        <w:rPr>
          <w:lang w:val="en-US"/>
        </w:rPr>
        <w:t xml:space="preserve">am_mx25xx_erase(mx25xx_handle, </w:t>
      </w:r>
      <w:r w:rsidRPr="00184227">
        <w:rPr>
          <w:rFonts w:hint="eastAsia"/>
          <w:lang w:val="en-US"/>
        </w:rPr>
        <w:t>0x001000, 2 * 4096</w:t>
      </w:r>
      <w:r w:rsidRPr="00184227">
        <w:rPr>
          <w:lang w:val="en-US"/>
        </w:rPr>
        <w:t>);</w:t>
      </w:r>
      <w:r>
        <w:rPr>
          <w:rFonts w:hint="eastAsia"/>
          <w:lang w:val="en-US"/>
        </w:rPr>
        <w:tab/>
      </w:r>
      <w:r w:rsidRPr="00184227">
        <w:rPr>
          <w:rFonts w:hint="eastAsia"/>
          <w:lang w:val="en-US"/>
        </w:rPr>
        <w:t xml:space="preserve">// </w:t>
      </w:r>
      <w:r w:rsidRPr="00184227">
        <w:rPr>
          <w:rFonts w:hint="eastAsia"/>
        </w:rPr>
        <w:t>擦除两个扇区</w:t>
      </w:r>
    </w:p>
    <w:p w14:paraId="0FCE643A" w14:textId="77777777" w:rsidR="00107865" w:rsidRPr="00184227" w:rsidRDefault="00107865" w:rsidP="00107865">
      <w:pPr>
        <w:pStyle w:val="23"/>
        <w:spacing w:before="62" w:after="62"/>
      </w:pPr>
      <w:r w:rsidRPr="00184227">
        <w:rPr>
          <w:rFonts w:hint="eastAsia"/>
        </w:rPr>
        <w:t>0x001000 ~ 0x3FFF</w:t>
      </w:r>
      <w:r w:rsidRPr="00184227">
        <w:rPr>
          <w:rFonts w:hint="eastAsia"/>
        </w:rPr>
        <w:t>空间被擦除了，即可向该段地址空间内写入数据。</w:t>
      </w:r>
    </w:p>
    <w:p w14:paraId="7BE7CFEC" w14:textId="77777777" w:rsidR="00107865" w:rsidRPr="00184227" w:rsidRDefault="00107865" w:rsidP="00A141DF">
      <w:pPr>
        <w:numPr>
          <w:ilvl w:val="0"/>
          <w:numId w:val="51"/>
        </w:numPr>
        <w:spacing w:before="62" w:after="62"/>
        <w:rPr>
          <w:rFonts w:ascii="黑体" w:eastAsia="黑体" w:hAnsi="黑体"/>
        </w:rPr>
      </w:pPr>
      <w:r w:rsidRPr="00184227">
        <w:rPr>
          <w:rFonts w:ascii="黑体" w:eastAsia="黑体" w:hAnsi="黑体" w:hint="eastAsia"/>
        </w:rPr>
        <w:t>写入数据</w:t>
      </w:r>
    </w:p>
    <w:p w14:paraId="07207C2F" w14:textId="77777777" w:rsidR="00107865" w:rsidRPr="0058735A" w:rsidRDefault="00107865" w:rsidP="00107865">
      <w:pPr>
        <w:spacing w:before="62" w:after="62"/>
        <w:ind w:firstLine="420"/>
      </w:pPr>
      <w:r w:rsidRPr="0058735A">
        <w:rPr>
          <w:rFonts w:hint="eastAsia"/>
        </w:rPr>
        <w:t>在写入数据前，需确保写入地址已被擦除。即将需要变为</w:t>
      </w:r>
      <w:r w:rsidRPr="0058735A">
        <w:rPr>
          <w:rFonts w:hint="eastAsia"/>
        </w:rPr>
        <w:t>0</w:t>
      </w:r>
      <w:r w:rsidRPr="0058735A">
        <w:rPr>
          <w:rFonts w:hint="eastAsia"/>
        </w:rPr>
        <w:t>的位清</w:t>
      </w:r>
      <w:r w:rsidRPr="0058735A">
        <w:rPr>
          <w:rFonts w:hint="eastAsia"/>
        </w:rPr>
        <w:t>0</w:t>
      </w:r>
      <w:r w:rsidRPr="0058735A">
        <w:rPr>
          <w:rFonts w:hint="eastAsia"/>
        </w:rPr>
        <w:t>，但写入操作无法将</w:t>
      </w:r>
      <w:r w:rsidRPr="0058735A">
        <w:rPr>
          <w:rFonts w:hint="eastAsia"/>
        </w:rPr>
        <w:t>0</w:t>
      </w:r>
      <w:r w:rsidRPr="0058735A">
        <w:rPr>
          <w:rFonts w:hint="eastAsia"/>
        </w:rPr>
        <w:t>变为</w:t>
      </w:r>
      <w:r w:rsidRPr="0058735A">
        <w:rPr>
          <w:rFonts w:hint="eastAsia"/>
        </w:rPr>
        <w:t>1</w:t>
      </w:r>
      <w:r w:rsidRPr="0058735A">
        <w:rPr>
          <w:rFonts w:hint="eastAsia"/>
        </w:rPr>
        <w:t>。比如，写入数据</w:t>
      </w:r>
      <w:r w:rsidRPr="0058735A">
        <w:rPr>
          <w:rFonts w:hint="eastAsia"/>
        </w:rPr>
        <w:t>0x55</w:t>
      </w:r>
      <w:r w:rsidRPr="0058735A">
        <w:rPr>
          <w:rFonts w:hint="eastAsia"/>
        </w:rPr>
        <w:t>就是将</w:t>
      </w:r>
      <w:r w:rsidRPr="0058735A">
        <w:rPr>
          <w:rFonts w:hint="eastAsia"/>
        </w:rPr>
        <w:t>bit1</w:t>
      </w:r>
      <w:r w:rsidRPr="0058735A">
        <w:rPr>
          <w:rFonts w:hint="eastAsia"/>
        </w:rPr>
        <w:t>、</w:t>
      </w:r>
      <w:r w:rsidRPr="0058735A">
        <w:rPr>
          <w:rFonts w:hint="eastAsia"/>
        </w:rPr>
        <w:t>bit3</w:t>
      </w:r>
      <w:r w:rsidRPr="0058735A">
        <w:rPr>
          <w:rFonts w:hint="eastAsia"/>
        </w:rPr>
        <w:t>、</w:t>
      </w:r>
      <w:r w:rsidRPr="0058735A">
        <w:rPr>
          <w:rFonts w:hint="eastAsia"/>
        </w:rPr>
        <w:t>bit5</w:t>
      </w:r>
      <w:r w:rsidRPr="0058735A">
        <w:rPr>
          <w:rFonts w:hint="eastAsia"/>
        </w:rPr>
        <w:t>、</w:t>
      </w:r>
      <w:r w:rsidRPr="0058735A">
        <w:rPr>
          <w:rFonts w:hint="eastAsia"/>
        </w:rPr>
        <w:t>bit7</w:t>
      </w:r>
      <w:r w:rsidRPr="0058735A">
        <w:rPr>
          <w:rFonts w:hint="eastAsia"/>
        </w:rPr>
        <w:t>清</w:t>
      </w:r>
      <w:r w:rsidRPr="0058735A">
        <w:rPr>
          <w:rFonts w:hint="eastAsia"/>
        </w:rPr>
        <w:t>0</w:t>
      </w:r>
      <w:r w:rsidRPr="0058735A">
        <w:rPr>
          <w:rFonts w:hint="eastAsia"/>
        </w:rPr>
        <w:t>，其余位的值保持不变。若存储的数据已经是</w:t>
      </w:r>
      <w:r w:rsidRPr="0058735A">
        <w:rPr>
          <w:rFonts w:hint="eastAsia"/>
        </w:rPr>
        <w:t>0x55</w:t>
      </w:r>
      <w:r w:rsidRPr="0058735A">
        <w:rPr>
          <w:rFonts w:hint="eastAsia"/>
        </w:rPr>
        <w:t>，再写入</w:t>
      </w:r>
      <w:r w:rsidRPr="0058735A">
        <w:rPr>
          <w:rFonts w:hint="eastAsia"/>
        </w:rPr>
        <w:t>0xAA</w:t>
      </w:r>
      <w:r w:rsidRPr="0058735A">
        <w:rPr>
          <w:rFonts w:hint="eastAsia"/>
        </w:rPr>
        <w:t>（写入</w:t>
      </w:r>
      <w:r w:rsidRPr="0058735A">
        <w:rPr>
          <w:rFonts w:hint="eastAsia"/>
        </w:rPr>
        <w:t>0xAA</w:t>
      </w:r>
      <w:r w:rsidRPr="0058735A">
        <w:rPr>
          <w:rFonts w:hint="eastAsia"/>
        </w:rPr>
        <w:t>实际上就是将</w:t>
      </w:r>
      <w:r w:rsidRPr="0058735A">
        <w:rPr>
          <w:rFonts w:hint="eastAsia"/>
        </w:rPr>
        <w:t>bit0</w:t>
      </w:r>
      <w:r w:rsidRPr="0058735A">
        <w:rPr>
          <w:rFonts w:hint="eastAsia"/>
        </w:rPr>
        <w:t>、</w:t>
      </w:r>
      <w:r w:rsidRPr="0058735A">
        <w:rPr>
          <w:rFonts w:hint="eastAsia"/>
        </w:rPr>
        <w:t>bit2</w:t>
      </w:r>
      <w:r w:rsidRPr="0058735A">
        <w:rPr>
          <w:rFonts w:hint="eastAsia"/>
        </w:rPr>
        <w:t>、</w:t>
      </w:r>
      <w:r w:rsidRPr="0058735A">
        <w:rPr>
          <w:rFonts w:hint="eastAsia"/>
        </w:rPr>
        <w:t>bit4</w:t>
      </w:r>
      <w:r w:rsidRPr="0058735A">
        <w:rPr>
          <w:rFonts w:hint="eastAsia"/>
        </w:rPr>
        <w:t>、</w:t>
      </w:r>
      <w:r w:rsidRPr="0058735A">
        <w:rPr>
          <w:rFonts w:hint="eastAsia"/>
        </w:rPr>
        <w:t>bit6</w:t>
      </w:r>
      <w:r w:rsidRPr="0058735A">
        <w:rPr>
          <w:rFonts w:hint="eastAsia"/>
        </w:rPr>
        <w:t>清</w:t>
      </w:r>
      <w:r w:rsidRPr="0058735A">
        <w:rPr>
          <w:rFonts w:hint="eastAsia"/>
        </w:rPr>
        <w:t>0</w:t>
      </w:r>
      <w:r w:rsidRPr="0058735A">
        <w:rPr>
          <w:rFonts w:hint="eastAsia"/>
        </w:rPr>
        <w:t>，其余位不变），则最终存储的数据将变为</w:t>
      </w:r>
      <w:r w:rsidRPr="0058735A">
        <w:rPr>
          <w:rFonts w:hint="eastAsia"/>
        </w:rPr>
        <w:t>0x00</w:t>
      </w:r>
      <w:r w:rsidRPr="0058735A">
        <w:rPr>
          <w:rFonts w:hint="eastAsia"/>
        </w:rPr>
        <w:t>，而不是后面再写入的</w:t>
      </w:r>
      <w:r w:rsidRPr="0058735A">
        <w:rPr>
          <w:rFonts w:hint="eastAsia"/>
        </w:rPr>
        <w:t>0xAA</w:t>
      </w:r>
      <w:r w:rsidRPr="0058735A">
        <w:rPr>
          <w:rFonts w:hint="eastAsia"/>
        </w:rPr>
        <w:t>。因此为了保证正常写入数据，写入数据前必须确保相应的地址段已经被擦除了。</w:t>
      </w:r>
    </w:p>
    <w:p w14:paraId="0448DCD6" w14:textId="77777777" w:rsidR="00107865" w:rsidRPr="00184227" w:rsidRDefault="00107865" w:rsidP="00107865">
      <w:pPr>
        <w:pStyle w:val="23"/>
        <w:spacing w:before="62" w:after="62"/>
        <w:rPr>
          <w:lang w:val="de-DE"/>
        </w:rPr>
      </w:pPr>
      <w:r w:rsidRPr="00184227">
        <w:rPr>
          <w:rFonts w:hint="eastAsia"/>
        </w:rPr>
        <w:t>从指定的起始地址开始写入一段数据的函数原型为</w:t>
      </w:r>
      <w:r w:rsidRPr="00184227">
        <w:rPr>
          <w:rFonts w:hint="eastAsia"/>
          <w:lang w:val="de-DE"/>
        </w:rPr>
        <w:t>：</w:t>
      </w:r>
    </w:p>
    <w:p w14:paraId="7A4CB556" w14:textId="77777777" w:rsidR="00107865" w:rsidRPr="00184227" w:rsidRDefault="00107865" w:rsidP="00107865">
      <w:pPr>
        <w:pStyle w:val="a5"/>
      </w:pPr>
      <w:r w:rsidRPr="00184227">
        <w:t>int am_mx25xx_</w:t>
      </w:r>
      <w:r w:rsidRPr="00184227">
        <w:rPr>
          <w:rFonts w:hint="eastAsia"/>
        </w:rPr>
        <w:t>write</w:t>
      </w:r>
      <w:r w:rsidRPr="00184227">
        <w:t>(</w:t>
      </w:r>
    </w:p>
    <w:p w14:paraId="6BD59BE6" w14:textId="77777777" w:rsidR="00107865" w:rsidRPr="00184227" w:rsidRDefault="00107865" w:rsidP="00107865">
      <w:pPr>
        <w:pStyle w:val="a5"/>
      </w:pPr>
      <w:r>
        <w:rPr>
          <w:rFonts w:hint="eastAsia"/>
        </w:rPr>
        <w:tab/>
      </w:r>
      <w:r>
        <w:t>am_mx25xx_handle_t</w:t>
      </w:r>
      <w:r>
        <w:tab/>
      </w:r>
      <w:r>
        <w:tab/>
      </w:r>
      <w:r w:rsidRPr="00184227">
        <w:t>handle,</w:t>
      </w:r>
      <w:r w:rsidRPr="00184227">
        <w:rPr>
          <w:rFonts w:hint="eastAsia"/>
        </w:rPr>
        <w:tab/>
      </w:r>
      <w:r w:rsidRPr="00184227">
        <w:rPr>
          <w:rFonts w:hint="eastAsia"/>
        </w:rPr>
        <w:tab/>
      </w:r>
      <w:r w:rsidRPr="00184227">
        <w:rPr>
          <w:rFonts w:hint="eastAsia"/>
        </w:rPr>
        <w:tab/>
      </w:r>
      <w:r w:rsidRPr="00184227">
        <w:rPr>
          <w:rFonts w:hint="eastAsia"/>
        </w:rPr>
        <w:tab/>
      </w:r>
      <w:r>
        <w:tab/>
      </w:r>
      <w:r w:rsidRPr="00184227">
        <w:rPr>
          <w:rFonts w:hint="eastAsia"/>
        </w:rPr>
        <w:t>// mx25xx</w:t>
      </w:r>
      <w:r w:rsidRPr="00184227">
        <w:rPr>
          <w:rFonts w:hint="eastAsia"/>
        </w:rPr>
        <w:t>实例句柄</w:t>
      </w:r>
    </w:p>
    <w:p w14:paraId="7CCAC9E7" w14:textId="77777777" w:rsidR="00107865" w:rsidRPr="00184227" w:rsidRDefault="00107865" w:rsidP="00107865">
      <w:pPr>
        <w:pStyle w:val="a5"/>
      </w:pPr>
      <w:r w:rsidRPr="00184227">
        <w:rPr>
          <w:rFonts w:hint="eastAsia"/>
        </w:rPr>
        <w:tab/>
      </w:r>
      <w:r w:rsidRPr="00184227">
        <w:t xml:space="preserve">uint32_t               </w:t>
      </w:r>
      <w:r>
        <w:tab/>
      </w:r>
      <w:r w:rsidRPr="00184227">
        <w:t>addr,</w:t>
      </w:r>
      <w:r w:rsidRPr="00184227">
        <w:rPr>
          <w:rFonts w:hint="eastAsia"/>
        </w:rPr>
        <w:tab/>
      </w:r>
      <w:r w:rsidRPr="00184227">
        <w:rPr>
          <w:rFonts w:hint="eastAsia"/>
        </w:rPr>
        <w:tab/>
      </w:r>
      <w:r w:rsidRPr="00184227">
        <w:rPr>
          <w:rFonts w:hint="eastAsia"/>
        </w:rPr>
        <w:tab/>
      </w:r>
      <w:r w:rsidRPr="00184227">
        <w:rPr>
          <w:rFonts w:hint="eastAsia"/>
        </w:rPr>
        <w:tab/>
      </w:r>
      <w:r>
        <w:tab/>
      </w:r>
      <w:r>
        <w:tab/>
      </w:r>
      <w:r w:rsidRPr="00184227">
        <w:rPr>
          <w:rFonts w:hint="eastAsia"/>
        </w:rPr>
        <w:t xml:space="preserve">// </w:t>
      </w:r>
      <w:r w:rsidRPr="00184227">
        <w:rPr>
          <w:rFonts w:hint="eastAsia"/>
        </w:rPr>
        <w:t>写入数据的起始地址</w:t>
      </w:r>
    </w:p>
    <w:p w14:paraId="0AB08CCC" w14:textId="77777777" w:rsidR="00107865" w:rsidRPr="00184227" w:rsidRDefault="00107865" w:rsidP="00107865">
      <w:pPr>
        <w:pStyle w:val="a5"/>
      </w:pPr>
      <w:r>
        <w:tab/>
      </w:r>
      <w:r w:rsidRPr="00184227">
        <w:t xml:space="preserve">uint8_t               </w:t>
      </w:r>
      <w:r>
        <w:tab/>
      </w:r>
      <w:r w:rsidRPr="00184227">
        <w:t>*p_buf,</w:t>
      </w:r>
      <w:r w:rsidRPr="00184227">
        <w:rPr>
          <w:rFonts w:hint="eastAsia"/>
        </w:rPr>
        <w:tab/>
      </w:r>
      <w:r w:rsidRPr="00184227">
        <w:rPr>
          <w:rFonts w:hint="eastAsia"/>
        </w:rPr>
        <w:tab/>
      </w:r>
      <w:r w:rsidRPr="00184227">
        <w:rPr>
          <w:rFonts w:hint="eastAsia"/>
        </w:rPr>
        <w:tab/>
      </w:r>
      <w:r w:rsidRPr="00184227">
        <w:rPr>
          <w:rFonts w:hint="eastAsia"/>
        </w:rPr>
        <w:tab/>
      </w:r>
      <w:r>
        <w:tab/>
      </w:r>
      <w:r w:rsidRPr="00184227">
        <w:rPr>
          <w:rFonts w:hint="eastAsia"/>
        </w:rPr>
        <w:t xml:space="preserve">// </w:t>
      </w:r>
      <w:r w:rsidRPr="00184227">
        <w:rPr>
          <w:rFonts w:hint="eastAsia"/>
        </w:rPr>
        <w:t>写入数据缓冲区</w:t>
      </w:r>
    </w:p>
    <w:p w14:paraId="3216148C" w14:textId="77777777" w:rsidR="00107865" w:rsidRPr="00184227" w:rsidRDefault="00107865" w:rsidP="00107865">
      <w:pPr>
        <w:pStyle w:val="a5"/>
      </w:pPr>
      <w:r>
        <w:tab/>
      </w:r>
      <w:r w:rsidRPr="00184227">
        <w:t xml:space="preserve">uint32_t               </w:t>
      </w:r>
      <w:r>
        <w:tab/>
      </w:r>
      <w:r w:rsidRPr="00184227">
        <w:t>len);</w:t>
      </w:r>
      <w:r w:rsidRPr="00184227">
        <w:rPr>
          <w:rFonts w:hint="eastAsia"/>
        </w:rPr>
        <w:tab/>
      </w:r>
      <w:r w:rsidRPr="00184227">
        <w:rPr>
          <w:rFonts w:hint="eastAsia"/>
        </w:rPr>
        <w:tab/>
      </w:r>
      <w:r w:rsidRPr="00184227">
        <w:rPr>
          <w:rFonts w:hint="eastAsia"/>
        </w:rPr>
        <w:tab/>
      </w:r>
      <w:r w:rsidRPr="00184227">
        <w:rPr>
          <w:rFonts w:hint="eastAsia"/>
        </w:rPr>
        <w:tab/>
      </w:r>
      <w:r>
        <w:tab/>
      </w:r>
      <w:r>
        <w:tab/>
      </w:r>
      <w:r w:rsidRPr="00184227">
        <w:rPr>
          <w:rFonts w:hint="eastAsia"/>
        </w:rPr>
        <w:t xml:space="preserve">// </w:t>
      </w:r>
      <w:r w:rsidRPr="00184227">
        <w:rPr>
          <w:rFonts w:hint="eastAsia"/>
        </w:rPr>
        <w:t>写入数据的长度</w:t>
      </w:r>
    </w:p>
    <w:p w14:paraId="141F1FAB" w14:textId="77777777" w:rsidR="00107865" w:rsidRPr="00184227" w:rsidRDefault="00107865" w:rsidP="00107865">
      <w:pPr>
        <w:pStyle w:val="23"/>
        <w:spacing w:before="62" w:after="62"/>
      </w:pPr>
      <w:r w:rsidRPr="00184227">
        <w:rPr>
          <w:rFonts w:hint="eastAsia"/>
        </w:rPr>
        <w:t>如果返回</w:t>
      </w:r>
      <w:r w:rsidRPr="00184227">
        <w:rPr>
          <w:lang w:val="de-DE"/>
        </w:rPr>
        <w:t>AM_OK</w:t>
      </w:r>
      <w:r w:rsidRPr="00184227">
        <w:rPr>
          <w:rFonts w:hint="eastAsia"/>
          <w:lang w:val="de-DE"/>
        </w:rPr>
        <w:t>，</w:t>
      </w:r>
      <w:r w:rsidRPr="00184227">
        <w:rPr>
          <w:rFonts w:hint="eastAsia"/>
        </w:rPr>
        <w:t>说明写入数据成功</w:t>
      </w:r>
      <w:r w:rsidRPr="00184227">
        <w:rPr>
          <w:rFonts w:hint="eastAsia"/>
          <w:lang w:val="de-DE"/>
        </w:rPr>
        <w:t>，</w:t>
      </w:r>
      <w:r w:rsidRPr="00184227">
        <w:rPr>
          <w:rFonts w:hint="eastAsia"/>
        </w:rPr>
        <w:t>反之失败</w:t>
      </w:r>
      <w:r w:rsidRPr="00184227">
        <w:rPr>
          <w:rFonts w:hint="eastAsia"/>
          <w:lang w:val="de-DE"/>
        </w:rPr>
        <w:t>。</w:t>
      </w:r>
      <w:r w:rsidRPr="00184227">
        <w:rPr>
          <w:rFonts w:hint="eastAsia"/>
        </w:rPr>
        <w:t>假定从</w:t>
      </w:r>
      <w:r w:rsidRPr="0076556C">
        <w:rPr>
          <w:rFonts w:hint="eastAsia"/>
          <w:lang w:val="de-DE"/>
        </w:rPr>
        <w:t>0x001000</w:t>
      </w:r>
      <w:r w:rsidRPr="00184227">
        <w:rPr>
          <w:rFonts w:hint="eastAsia"/>
        </w:rPr>
        <w:t>地址开始，连续写入</w:t>
      </w:r>
      <w:r w:rsidRPr="00184227">
        <w:rPr>
          <w:rFonts w:hint="eastAsia"/>
        </w:rPr>
        <w:t>128</w:t>
      </w:r>
      <w:r w:rsidRPr="00184227">
        <w:rPr>
          <w:rFonts w:hint="eastAsia"/>
        </w:rPr>
        <w:t>字节数据，范例程序详见</w:t>
      </w:r>
      <w:r>
        <w:fldChar w:fldCharType="begin"/>
      </w:r>
      <w:r>
        <w:instrText xml:space="preserve">REF _Ref459481348 \h \* MERGEFORMAT </w:instrText>
      </w:r>
      <w:r>
        <w:fldChar w:fldCharType="separate"/>
      </w:r>
      <w:r w:rsidR="00B93B10" w:rsidRPr="00184227">
        <w:rPr>
          <w:rFonts w:hint="eastAsia"/>
        </w:rPr>
        <w:t>程序清单</w:t>
      </w:r>
      <w:r w:rsidR="00B93B10">
        <w:t>5.26</w:t>
      </w:r>
      <w:r>
        <w:fldChar w:fldCharType="end"/>
      </w:r>
      <w:r w:rsidRPr="00184227">
        <w:rPr>
          <w:rFonts w:hint="eastAsia"/>
        </w:rPr>
        <w:t>。</w:t>
      </w:r>
    </w:p>
    <w:p w14:paraId="090EB0AD" w14:textId="1747D342" w:rsidR="00107865" w:rsidRPr="00184227" w:rsidRDefault="00107865" w:rsidP="00107865">
      <w:pPr>
        <w:pStyle w:val="a7"/>
        <w:spacing w:before="62" w:after="62"/>
        <w:rPr>
          <w:lang w:val="de-DE"/>
        </w:rPr>
      </w:pPr>
      <w:bookmarkStart w:id="341" w:name="_Ref459481348"/>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26</w:t>
      </w:r>
      <w:r w:rsidR="00A26C7F">
        <w:fldChar w:fldCharType="end"/>
      </w:r>
      <w:bookmarkEnd w:id="341"/>
      <w:r>
        <w:t xml:space="preserve">  </w:t>
      </w:r>
      <w:r w:rsidRPr="00184227">
        <w:rPr>
          <w:rFonts w:hint="eastAsia"/>
          <w:lang w:val="de-DE"/>
        </w:rPr>
        <w:t>写入数据</w:t>
      </w:r>
      <w:r w:rsidRPr="00184227">
        <w:rPr>
          <w:rFonts w:hint="eastAsia"/>
        </w:rPr>
        <w:t>范例程序</w:t>
      </w:r>
    </w:p>
    <w:p w14:paraId="139C9040" w14:textId="77777777" w:rsidR="00107865" w:rsidRPr="00184227" w:rsidRDefault="00107865" w:rsidP="00107865">
      <w:pPr>
        <w:pStyle w:val="a5"/>
        <w:rPr>
          <w:lang w:val="en-US"/>
        </w:rPr>
      </w:pPr>
      <w:r w:rsidRPr="00184227">
        <w:rPr>
          <w:rFonts w:hint="eastAsia"/>
          <w:lang w:val="en-US"/>
        </w:rPr>
        <w:t>1</w:t>
      </w:r>
      <w:r w:rsidRPr="00184227">
        <w:rPr>
          <w:rFonts w:hint="eastAsia"/>
          <w:lang w:val="en-US"/>
        </w:rPr>
        <w:tab/>
        <w:t>uint8_t  buf[128];</w:t>
      </w:r>
    </w:p>
    <w:p w14:paraId="7856B1F3" w14:textId="77777777" w:rsidR="00107865" w:rsidRPr="00184227" w:rsidRDefault="00107865" w:rsidP="00107865">
      <w:pPr>
        <w:pStyle w:val="a5"/>
        <w:rPr>
          <w:lang w:val="en-US"/>
        </w:rPr>
      </w:pPr>
      <w:r w:rsidRPr="00184227">
        <w:rPr>
          <w:rFonts w:hint="eastAsia"/>
          <w:lang w:val="en-US"/>
        </w:rPr>
        <w:t>2</w:t>
      </w:r>
      <w:r w:rsidRPr="00184227">
        <w:rPr>
          <w:rFonts w:hint="eastAsia"/>
          <w:lang w:val="en-US"/>
        </w:rPr>
        <w:tab/>
        <w:t>int  i;</w:t>
      </w:r>
    </w:p>
    <w:p w14:paraId="30F5BB27" w14:textId="77777777" w:rsidR="00107865" w:rsidRPr="00184227" w:rsidRDefault="00107865" w:rsidP="00107865">
      <w:pPr>
        <w:pStyle w:val="a5"/>
        <w:rPr>
          <w:lang w:val="en-US"/>
        </w:rPr>
      </w:pPr>
      <w:r w:rsidRPr="00184227">
        <w:rPr>
          <w:rFonts w:hint="eastAsia"/>
          <w:lang w:val="en-US"/>
        </w:rPr>
        <w:t>3</w:t>
      </w:r>
      <w:r w:rsidRPr="00184227">
        <w:rPr>
          <w:rFonts w:hint="eastAsia"/>
          <w:lang w:val="en-US"/>
        </w:rPr>
        <w:tab/>
        <w:t>for (i = 0 ; i &lt; 128; i++)</w:t>
      </w:r>
      <w:r>
        <w:rPr>
          <w:lang w:val="en-US"/>
        </w:rPr>
        <w:tab/>
      </w:r>
      <w:r w:rsidRPr="00184227">
        <w:rPr>
          <w:rFonts w:hint="eastAsia"/>
          <w:lang w:val="en-US"/>
        </w:rPr>
        <w:t xml:space="preserve">buf[i] = i;        </w:t>
      </w:r>
      <w:r w:rsidRPr="00184227">
        <w:rPr>
          <w:rFonts w:hint="eastAsia"/>
          <w:lang w:val="en-US"/>
        </w:rPr>
        <w:tab/>
      </w:r>
      <w:r w:rsidRPr="00184227">
        <w:rPr>
          <w:rFonts w:hint="eastAsia"/>
          <w:lang w:val="en-US"/>
        </w:rPr>
        <w:tab/>
      </w:r>
      <w:r w:rsidRPr="00184227">
        <w:rPr>
          <w:rFonts w:hint="eastAsia"/>
          <w:lang w:val="en-US"/>
        </w:rPr>
        <w:tab/>
        <w:t xml:space="preserve">// </w:t>
      </w:r>
      <w:r w:rsidRPr="00184227">
        <w:rPr>
          <w:rFonts w:hint="eastAsia"/>
        </w:rPr>
        <w:t>装载数据</w:t>
      </w:r>
    </w:p>
    <w:p w14:paraId="5E199504" w14:textId="77777777" w:rsidR="00107865" w:rsidRPr="00184227" w:rsidRDefault="00107865" w:rsidP="00107865">
      <w:pPr>
        <w:pStyle w:val="a5"/>
        <w:rPr>
          <w:lang w:val="en-US"/>
        </w:rPr>
      </w:pPr>
      <w:r>
        <w:rPr>
          <w:lang w:val="en-US"/>
        </w:rPr>
        <w:t>4</w:t>
      </w:r>
      <w:r w:rsidRPr="00184227">
        <w:rPr>
          <w:rFonts w:hint="eastAsia"/>
          <w:lang w:val="en-US"/>
        </w:rPr>
        <w:tab/>
      </w:r>
      <w:r w:rsidRPr="00184227">
        <w:rPr>
          <w:lang w:val="en-US"/>
        </w:rPr>
        <w:t xml:space="preserve">am_mx25xx_erase(mx25xx_handle, </w:t>
      </w:r>
      <w:r w:rsidRPr="00184227">
        <w:rPr>
          <w:rFonts w:hint="eastAsia"/>
          <w:lang w:val="en-US"/>
        </w:rPr>
        <w:t>0x001000, 4096</w:t>
      </w:r>
      <w:r w:rsidRPr="00184227">
        <w:rPr>
          <w:lang w:val="en-US"/>
        </w:rPr>
        <w:t>);</w:t>
      </w:r>
      <w:r w:rsidRPr="00184227">
        <w:rPr>
          <w:rFonts w:hint="eastAsia"/>
          <w:lang w:val="en-US"/>
        </w:rPr>
        <w:tab/>
      </w:r>
      <w:r>
        <w:rPr>
          <w:lang w:val="en-US"/>
        </w:rPr>
        <w:tab/>
      </w:r>
      <w:r w:rsidRPr="00184227">
        <w:rPr>
          <w:rFonts w:hint="eastAsia"/>
          <w:lang w:val="en-US"/>
        </w:rPr>
        <w:t xml:space="preserve">// </w:t>
      </w:r>
      <w:r w:rsidRPr="00184227">
        <w:rPr>
          <w:rFonts w:hint="eastAsia"/>
        </w:rPr>
        <w:t>擦除一个扇区</w:t>
      </w:r>
    </w:p>
    <w:p w14:paraId="1676B018" w14:textId="77777777" w:rsidR="00107865" w:rsidRPr="00184227" w:rsidRDefault="00107865" w:rsidP="00107865">
      <w:pPr>
        <w:pStyle w:val="a5"/>
        <w:rPr>
          <w:lang w:val="en-US"/>
        </w:rPr>
      </w:pPr>
      <w:r>
        <w:rPr>
          <w:rFonts w:hint="eastAsia"/>
          <w:lang w:val="en-US"/>
        </w:rPr>
        <w:lastRenderedPageBreak/>
        <w:t>5</w:t>
      </w:r>
      <w:r w:rsidRPr="00184227">
        <w:rPr>
          <w:rFonts w:hint="eastAsia"/>
          <w:lang w:val="en-US"/>
        </w:rPr>
        <w:tab/>
      </w:r>
      <w:r w:rsidRPr="00184227">
        <w:rPr>
          <w:lang w:val="en-US"/>
        </w:rPr>
        <w:t>am_mx25xx_</w:t>
      </w:r>
      <w:r w:rsidRPr="00184227">
        <w:rPr>
          <w:rFonts w:hint="eastAsia"/>
          <w:lang w:val="en-US"/>
        </w:rPr>
        <w:t>write</w:t>
      </w:r>
      <w:r w:rsidRPr="00184227">
        <w:rPr>
          <w:lang w:val="en-US"/>
        </w:rPr>
        <w:t>(mx25xx_handle,</w:t>
      </w:r>
      <w:r w:rsidRPr="00184227">
        <w:rPr>
          <w:rFonts w:hint="eastAsia"/>
          <w:lang w:val="en-US"/>
        </w:rPr>
        <w:t xml:space="preserve"> 0x001000, buf, 128</w:t>
      </w:r>
      <w:r w:rsidRPr="00184227">
        <w:rPr>
          <w:lang w:val="en-US"/>
        </w:rPr>
        <w:t>);</w:t>
      </w:r>
      <w:r w:rsidRPr="00184227">
        <w:rPr>
          <w:rFonts w:hint="eastAsia"/>
          <w:lang w:val="en-US"/>
        </w:rPr>
        <w:tab/>
      </w:r>
      <w:r>
        <w:rPr>
          <w:lang w:val="en-US"/>
        </w:rPr>
        <w:tab/>
      </w:r>
      <w:r w:rsidRPr="00184227">
        <w:rPr>
          <w:rFonts w:hint="eastAsia"/>
          <w:lang w:val="en-US"/>
        </w:rPr>
        <w:t xml:space="preserve">// </w:t>
      </w:r>
      <w:r w:rsidRPr="00184227">
        <w:rPr>
          <w:rFonts w:hint="eastAsia"/>
        </w:rPr>
        <w:t>写入</w:t>
      </w:r>
      <w:r w:rsidRPr="00184227">
        <w:rPr>
          <w:rFonts w:hint="eastAsia"/>
          <w:lang w:val="en-US"/>
        </w:rPr>
        <w:t>128</w:t>
      </w:r>
      <w:r w:rsidRPr="00184227">
        <w:rPr>
          <w:rFonts w:hint="eastAsia"/>
        </w:rPr>
        <w:t>字节数据</w:t>
      </w:r>
    </w:p>
    <w:p w14:paraId="624E42F0" w14:textId="77777777" w:rsidR="00107865" w:rsidRPr="0058735A" w:rsidRDefault="00107865" w:rsidP="00107865">
      <w:pPr>
        <w:spacing w:before="62" w:after="62"/>
        <w:ind w:firstLine="420"/>
      </w:pPr>
      <w:r w:rsidRPr="0058735A">
        <w:rPr>
          <w:rFonts w:hint="eastAsia"/>
        </w:rPr>
        <w:t>虽然只写入了</w:t>
      </w:r>
      <w:r w:rsidRPr="0058735A">
        <w:rPr>
          <w:rFonts w:hint="eastAsia"/>
        </w:rPr>
        <w:t>128</w:t>
      </w:r>
      <w:r w:rsidRPr="0058735A">
        <w:rPr>
          <w:rFonts w:hint="eastAsia"/>
        </w:rPr>
        <w:t>字节数据，但由于擦除的最小单元为扇区，因此擦除了</w:t>
      </w:r>
      <w:r w:rsidRPr="0058735A">
        <w:rPr>
          <w:rFonts w:hint="eastAsia"/>
        </w:rPr>
        <w:t>4096</w:t>
      </w:r>
      <w:r w:rsidRPr="0058735A">
        <w:rPr>
          <w:rFonts w:hint="eastAsia"/>
        </w:rPr>
        <w:t>字节（一个扇区）。已经擦除的区域后续可以直接写入数据，而不必再次擦除，比如，紧接着写入</w:t>
      </w:r>
      <w:r w:rsidRPr="0058735A">
        <w:rPr>
          <w:rFonts w:hint="eastAsia"/>
        </w:rPr>
        <w:t>128</w:t>
      </w:r>
      <w:r w:rsidRPr="0058735A">
        <w:rPr>
          <w:rFonts w:hint="eastAsia"/>
        </w:rPr>
        <w:t>字节数据后的地址，再写入</w:t>
      </w:r>
      <w:r w:rsidRPr="0058735A">
        <w:rPr>
          <w:rFonts w:hint="eastAsia"/>
        </w:rPr>
        <w:t>128</w:t>
      </w:r>
      <w:r w:rsidRPr="0058735A">
        <w:rPr>
          <w:rFonts w:hint="eastAsia"/>
        </w:rPr>
        <w:t>字节数据，详见</w:t>
      </w:r>
      <w:r>
        <w:fldChar w:fldCharType="begin"/>
      </w:r>
      <w:r>
        <w:instrText xml:space="preserve">REF _Ref459482136 \h  \* MERGEFORMAT </w:instrText>
      </w:r>
      <w:r>
        <w:fldChar w:fldCharType="separate"/>
      </w:r>
      <w:r w:rsidR="00B93B10" w:rsidRPr="00184227">
        <w:rPr>
          <w:rFonts w:hint="eastAsia"/>
        </w:rPr>
        <w:t>程序清单</w:t>
      </w:r>
      <w:r w:rsidR="00B93B10">
        <w:t>5.27</w:t>
      </w:r>
      <w:r>
        <w:fldChar w:fldCharType="end"/>
      </w:r>
      <w:r w:rsidRPr="0058735A">
        <w:rPr>
          <w:rFonts w:hint="eastAsia"/>
        </w:rPr>
        <w:t>。</w:t>
      </w:r>
    </w:p>
    <w:p w14:paraId="6F6AD032" w14:textId="7DFB0FE1" w:rsidR="00107865" w:rsidRPr="00184227" w:rsidRDefault="00107865" w:rsidP="00107865">
      <w:pPr>
        <w:pStyle w:val="a7"/>
        <w:spacing w:before="62" w:after="62"/>
        <w:rPr>
          <w:lang w:val="de-DE"/>
        </w:rPr>
      </w:pPr>
      <w:bookmarkStart w:id="342" w:name="_Ref459482136"/>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27</w:t>
      </w:r>
      <w:r w:rsidR="00A26C7F">
        <w:fldChar w:fldCharType="end"/>
      </w:r>
      <w:bookmarkEnd w:id="342"/>
      <w:r>
        <w:t xml:space="preserve">  </w:t>
      </w:r>
      <w:r w:rsidRPr="00184227">
        <w:rPr>
          <w:rFonts w:hint="eastAsia"/>
          <w:lang w:val="de-DE"/>
        </w:rPr>
        <w:t>写入数据</w:t>
      </w:r>
      <w:r w:rsidRPr="00184227">
        <w:rPr>
          <w:rFonts w:hint="eastAsia"/>
        </w:rPr>
        <w:t>范例程序</w:t>
      </w:r>
    </w:p>
    <w:p w14:paraId="6FC1F44A" w14:textId="77777777" w:rsidR="00107865" w:rsidRPr="00184227" w:rsidRDefault="00107865" w:rsidP="00107865">
      <w:pPr>
        <w:pStyle w:val="a5"/>
      </w:pPr>
      <w:r w:rsidRPr="00184227">
        <w:rPr>
          <w:rFonts w:hint="eastAsia"/>
        </w:rPr>
        <w:t>1</w:t>
      </w:r>
      <w:r w:rsidRPr="00184227">
        <w:rPr>
          <w:rFonts w:hint="eastAsia"/>
        </w:rPr>
        <w:tab/>
      </w:r>
      <w:r w:rsidRPr="00184227">
        <w:t>am_mx25xx_</w:t>
      </w:r>
      <w:r w:rsidRPr="00184227">
        <w:rPr>
          <w:rFonts w:hint="eastAsia"/>
        </w:rPr>
        <w:t>write</w:t>
      </w:r>
      <w:r w:rsidRPr="00184227">
        <w:t>(mx25xx_handle,</w:t>
      </w:r>
      <w:r w:rsidRPr="00184227">
        <w:rPr>
          <w:rFonts w:hint="eastAsia"/>
        </w:rPr>
        <w:t xml:space="preserve"> 0x001000 + 128, buf, 128</w:t>
      </w:r>
      <w:r w:rsidRPr="00184227">
        <w:t>);</w:t>
      </w:r>
      <w:r w:rsidRPr="00184227">
        <w:rPr>
          <w:rFonts w:hint="eastAsia"/>
        </w:rPr>
        <w:t xml:space="preserve">  </w:t>
      </w:r>
      <w:r>
        <w:tab/>
      </w:r>
      <w:r w:rsidRPr="00184227">
        <w:rPr>
          <w:rFonts w:hint="eastAsia"/>
        </w:rPr>
        <w:t xml:space="preserve">// </w:t>
      </w:r>
      <w:r w:rsidRPr="00184227">
        <w:rPr>
          <w:rFonts w:hint="eastAsia"/>
        </w:rPr>
        <w:t>再写入</w:t>
      </w:r>
      <w:r w:rsidRPr="00184227">
        <w:rPr>
          <w:rFonts w:hint="eastAsia"/>
        </w:rPr>
        <w:t>128</w:t>
      </w:r>
      <w:r w:rsidRPr="00184227">
        <w:rPr>
          <w:rFonts w:hint="eastAsia"/>
        </w:rPr>
        <w:t>字节数据</w:t>
      </w:r>
    </w:p>
    <w:p w14:paraId="7EC5AAE6" w14:textId="77777777" w:rsidR="00107865" w:rsidRPr="00184227" w:rsidRDefault="00107865" w:rsidP="00107865">
      <w:pPr>
        <w:pStyle w:val="23"/>
        <w:spacing w:before="62" w:after="62"/>
        <w:rPr>
          <w:lang w:val="de-DE"/>
        </w:rPr>
      </w:pPr>
      <w:r w:rsidRPr="00184227">
        <w:rPr>
          <w:rFonts w:hint="eastAsia"/>
          <w:lang w:val="de-DE"/>
        </w:rPr>
        <w:t>若需要再次从</w:t>
      </w:r>
      <w:r w:rsidRPr="00184227">
        <w:rPr>
          <w:rFonts w:hint="eastAsia"/>
          <w:lang w:val="de-DE"/>
        </w:rPr>
        <w:t>0x001000</w:t>
      </w:r>
      <w:r w:rsidRPr="00184227">
        <w:rPr>
          <w:rFonts w:hint="eastAsia"/>
        </w:rPr>
        <w:t>地址连续写入</w:t>
      </w:r>
      <w:r w:rsidRPr="00184227">
        <w:rPr>
          <w:rFonts w:hint="eastAsia"/>
          <w:lang w:val="de-DE"/>
        </w:rPr>
        <w:t>128</w:t>
      </w:r>
      <w:r w:rsidRPr="00184227">
        <w:rPr>
          <w:rFonts w:hint="eastAsia"/>
        </w:rPr>
        <w:t>字节数据</w:t>
      </w:r>
      <w:r w:rsidRPr="00184227">
        <w:rPr>
          <w:rFonts w:hint="eastAsia"/>
          <w:lang w:val="de-DE"/>
        </w:rPr>
        <w:t>，</w:t>
      </w:r>
      <w:r w:rsidRPr="00184227">
        <w:rPr>
          <w:rFonts w:hint="eastAsia"/>
        </w:rPr>
        <w:t>由于之前已经写入过数据</w:t>
      </w:r>
      <w:r w:rsidRPr="00184227">
        <w:rPr>
          <w:rFonts w:hint="eastAsia"/>
          <w:lang w:val="de-DE"/>
        </w:rPr>
        <w:t>，</w:t>
      </w:r>
      <w:r w:rsidRPr="00184227">
        <w:rPr>
          <w:rFonts w:hint="eastAsia"/>
        </w:rPr>
        <w:t>因此必须重新擦除后方可再次写入。</w:t>
      </w:r>
    </w:p>
    <w:p w14:paraId="003A28AD" w14:textId="77777777" w:rsidR="00107865" w:rsidRPr="00184227" w:rsidRDefault="00107865" w:rsidP="00A141DF">
      <w:pPr>
        <w:numPr>
          <w:ilvl w:val="0"/>
          <w:numId w:val="52"/>
        </w:numPr>
        <w:spacing w:before="62" w:after="62"/>
        <w:rPr>
          <w:rFonts w:ascii="黑体" w:eastAsia="黑体" w:hAnsi="黑体"/>
          <w:lang w:val="de-DE"/>
        </w:rPr>
      </w:pPr>
      <w:r w:rsidRPr="00184227">
        <w:rPr>
          <w:rFonts w:ascii="黑体" w:eastAsia="黑体" w:hAnsi="黑体" w:hint="eastAsia"/>
        </w:rPr>
        <w:t>读取数据</w:t>
      </w:r>
    </w:p>
    <w:p w14:paraId="523736B5" w14:textId="77777777" w:rsidR="00107865" w:rsidRPr="00184227" w:rsidRDefault="00107865" w:rsidP="00107865">
      <w:pPr>
        <w:pStyle w:val="23"/>
        <w:spacing w:before="62" w:after="62"/>
        <w:rPr>
          <w:lang w:val="de-DE"/>
        </w:rPr>
      </w:pPr>
      <w:r w:rsidRPr="00184227">
        <w:rPr>
          <w:rFonts w:hint="eastAsia"/>
        </w:rPr>
        <w:t>从指定的起始地址开始读取一段数据的函数原型为</w:t>
      </w:r>
      <w:r w:rsidRPr="00184227">
        <w:rPr>
          <w:rFonts w:hint="eastAsia"/>
          <w:lang w:val="de-DE"/>
        </w:rPr>
        <w:t>：</w:t>
      </w:r>
    </w:p>
    <w:p w14:paraId="2B3AB0FF" w14:textId="77777777" w:rsidR="00107865" w:rsidRPr="00184227" w:rsidRDefault="00107865" w:rsidP="00107865">
      <w:pPr>
        <w:pStyle w:val="a5"/>
      </w:pPr>
      <w:r w:rsidRPr="00184227">
        <w:t>int am_mx25xx_read(</w:t>
      </w:r>
    </w:p>
    <w:p w14:paraId="05A4F670" w14:textId="77777777" w:rsidR="00107865" w:rsidRPr="00184227" w:rsidRDefault="00107865" w:rsidP="00107865">
      <w:pPr>
        <w:pStyle w:val="a5"/>
      </w:pPr>
      <w:r w:rsidRPr="00184227">
        <w:rPr>
          <w:rFonts w:hint="eastAsia"/>
        </w:rPr>
        <w:tab/>
      </w:r>
      <w:r w:rsidRPr="00184227">
        <w:t xml:space="preserve">am_mx25xx_handle_t  </w:t>
      </w:r>
      <w:r>
        <w:tab/>
      </w:r>
      <w:r w:rsidRPr="00184227">
        <w:t>handle,</w:t>
      </w:r>
      <w:r w:rsidRPr="00184227">
        <w:rPr>
          <w:rFonts w:hint="eastAsia"/>
        </w:rPr>
        <w:tab/>
      </w:r>
      <w:r w:rsidRPr="00184227">
        <w:rPr>
          <w:rFonts w:hint="eastAsia"/>
        </w:rPr>
        <w:tab/>
      </w:r>
      <w:r w:rsidRPr="00184227">
        <w:rPr>
          <w:rFonts w:hint="eastAsia"/>
        </w:rPr>
        <w:tab/>
      </w:r>
      <w:r w:rsidRPr="00184227">
        <w:rPr>
          <w:rFonts w:hint="eastAsia"/>
        </w:rPr>
        <w:tab/>
      </w:r>
      <w:r>
        <w:tab/>
      </w:r>
      <w:r w:rsidRPr="00184227">
        <w:rPr>
          <w:rFonts w:hint="eastAsia"/>
        </w:rPr>
        <w:t>// mx25xx</w:t>
      </w:r>
      <w:r w:rsidRPr="00184227">
        <w:rPr>
          <w:rFonts w:hint="eastAsia"/>
        </w:rPr>
        <w:t>实例句柄</w:t>
      </w:r>
    </w:p>
    <w:p w14:paraId="248EEB53" w14:textId="77777777" w:rsidR="00107865" w:rsidRPr="00184227" w:rsidRDefault="00107865" w:rsidP="00107865">
      <w:pPr>
        <w:pStyle w:val="a5"/>
      </w:pPr>
      <w:r w:rsidRPr="00184227">
        <w:rPr>
          <w:rFonts w:hint="eastAsia"/>
        </w:rPr>
        <w:tab/>
      </w:r>
      <w:r w:rsidRPr="00184227">
        <w:t xml:space="preserve">uint32_t               </w:t>
      </w:r>
      <w:r>
        <w:tab/>
      </w:r>
      <w:r w:rsidRPr="00184227">
        <w:t>addr,</w:t>
      </w:r>
      <w:r w:rsidRPr="00184227">
        <w:rPr>
          <w:rFonts w:hint="eastAsia"/>
        </w:rPr>
        <w:tab/>
      </w:r>
      <w:r w:rsidRPr="00184227">
        <w:rPr>
          <w:rFonts w:hint="eastAsia"/>
        </w:rPr>
        <w:tab/>
      </w:r>
      <w:r w:rsidRPr="00184227">
        <w:rPr>
          <w:rFonts w:hint="eastAsia"/>
        </w:rPr>
        <w:tab/>
      </w:r>
      <w:r w:rsidRPr="00184227">
        <w:rPr>
          <w:rFonts w:hint="eastAsia"/>
        </w:rPr>
        <w:tab/>
      </w:r>
      <w:r w:rsidRPr="00184227">
        <w:tab/>
      </w:r>
      <w:r>
        <w:tab/>
      </w:r>
      <w:r w:rsidRPr="00184227">
        <w:rPr>
          <w:rFonts w:hint="eastAsia"/>
        </w:rPr>
        <w:t xml:space="preserve">// </w:t>
      </w:r>
      <w:r w:rsidRPr="00184227">
        <w:rPr>
          <w:rFonts w:hint="eastAsia"/>
        </w:rPr>
        <w:t>读取数据的起始地址</w:t>
      </w:r>
    </w:p>
    <w:p w14:paraId="19E69151" w14:textId="77777777" w:rsidR="00107865" w:rsidRPr="00184227" w:rsidRDefault="00107865" w:rsidP="00107865">
      <w:pPr>
        <w:pStyle w:val="a5"/>
      </w:pPr>
      <w:r w:rsidRPr="00184227">
        <w:rPr>
          <w:rFonts w:hint="eastAsia"/>
        </w:rPr>
        <w:tab/>
      </w:r>
      <w:r w:rsidRPr="00184227">
        <w:t xml:space="preserve">uint8_t               </w:t>
      </w:r>
      <w:r>
        <w:tab/>
      </w:r>
      <w:r w:rsidRPr="00184227">
        <w:t>*p_buf,</w:t>
      </w:r>
      <w:r w:rsidRPr="00184227">
        <w:rPr>
          <w:rFonts w:hint="eastAsia"/>
        </w:rPr>
        <w:tab/>
      </w:r>
      <w:r w:rsidRPr="00184227">
        <w:rPr>
          <w:rFonts w:hint="eastAsia"/>
        </w:rPr>
        <w:tab/>
      </w:r>
      <w:r w:rsidRPr="00184227">
        <w:rPr>
          <w:rFonts w:hint="eastAsia"/>
        </w:rPr>
        <w:tab/>
      </w:r>
      <w:r w:rsidRPr="00184227">
        <w:rPr>
          <w:rFonts w:hint="eastAsia"/>
        </w:rPr>
        <w:tab/>
      </w:r>
      <w:r>
        <w:tab/>
      </w:r>
      <w:r w:rsidRPr="00184227">
        <w:rPr>
          <w:rFonts w:hint="eastAsia"/>
        </w:rPr>
        <w:t xml:space="preserve">// </w:t>
      </w:r>
      <w:r w:rsidRPr="00184227">
        <w:rPr>
          <w:rFonts w:hint="eastAsia"/>
        </w:rPr>
        <w:t>读取数据的缓冲区</w:t>
      </w:r>
    </w:p>
    <w:p w14:paraId="3D6192D0" w14:textId="77777777" w:rsidR="00107865" w:rsidRPr="00184227" w:rsidRDefault="00107865" w:rsidP="00107865">
      <w:pPr>
        <w:pStyle w:val="a5"/>
        <w:ind w:firstLine="420"/>
      </w:pPr>
      <w:r w:rsidRPr="00184227">
        <w:t xml:space="preserve">uint32_t               </w:t>
      </w:r>
      <w:r>
        <w:tab/>
      </w:r>
      <w:r w:rsidRPr="00184227">
        <w:t>len);</w:t>
      </w:r>
      <w:r w:rsidRPr="00184227">
        <w:rPr>
          <w:rFonts w:hint="eastAsia"/>
        </w:rPr>
        <w:tab/>
      </w:r>
      <w:r w:rsidRPr="00184227">
        <w:rPr>
          <w:rFonts w:hint="eastAsia"/>
        </w:rPr>
        <w:tab/>
      </w:r>
      <w:r w:rsidRPr="00184227">
        <w:rPr>
          <w:rFonts w:hint="eastAsia"/>
        </w:rPr>
        <w:tab/>
      </w:r>
      <w:r w:rsidRPr="00184227">
        <w:rPr>
          <w:rFonts w:hint="eastAsia"/>
        </w:rPr>
        <w:tab/>
      </w:r>
      <w:r w:rsidRPr="00184227">
        <w:tab/>
      </w:r>
      <w:r>
        <w:tab/>
      </w:r>
      <w:r w:rsidRPr="00184227">
        <w:rPr>
          <w:rFonts w:hint="eastAsia"/>
        </w:rPr>
        <w:t xml:space="preserve">// </w:t>
      </w:r>
      <w:r w:rsidRPr="00184227">
        <w:rPr>
          <w:rFonts w:hint="eastAsia"/>
        </w:rPr>
        <w:t>读取数据的长度</w:t>
      </w:r>
    </w:p>
    <w:p w14:paraId="634A0CDA" w14:textId="77777777" w:rsidR="00107865" w:rsidRPr="00184227" w:rsidRDefault="00107865" w:rsidP="00107865">
      <w:pPr>
        <w:pStyle w:val="23"/>
        <w:spacing w:before="62" w:after="62"/>
        <w:rPr>
          <w:lang w:val="de-DE"/>
        </w:rPr>
      </w:pPr>
      <w:r w:rsidRPr="00184227">
        <w:rPr>
          <w:rFonts w:hint="eastAsia"/>
          <w:lang w:val="de-DE"/>
        </w:rPr>
        <w:t>如果返回值为</w:t>
      </w:r>
      <w:r w:rsidRPr="00184227">
        <w:rPr>
          <w:rFonts w:hint="eastAsia"/>
          <w:lang w:val="de-DE"/>
        </w:rPr>
        <w:t>AM_OK</w:t>
      </w:r>
      <w:r w:rsidRPr="00184227">
        <w:rPr>
          <w:rFonts w:hint="eastAsia"/>
          <w:lang w:val="de-DE"/>
        </w:rPr>
        <w:t>，则说明读取成功，反之失败。假定从</w:t>
      </w:r>
      <w:r w:rsidRPr="00184227">
        <w:rPr>
          <w:rFonts w:hint="eastAsia"/>
          <w:lang w:val="de-DE"/>
        </w:rPr>
        <w:t>0x0</w:t>
      </w:r>
      <w:r w:rsidRPr="0076556C">
        <w:rPr>
          <w:rFonts w:hint="eastAsia"/>
          <w:lang w:val="de-DE"/>
        </w:rPr>
        <w:t>010</w:t>
      </w:r>
      <w:r w:rsidRPr="00184227">
        <w:rPr>
          <w:rFonts w:hint="eastAsia"/>
        </w:rPr>
        <w:t>00</w:t>
      </w:r>
      <w:r w:rsidRPr="00184227">
        <w:rPr>
          <w:rFonts w:hint="eastAsia"/>
          <w:lang w:val="de-DE"/>
        </w:rPr>
        <w:t>地址开始，连续读取</w:t>
      </w:r>
      <w:r w:rsidRPr="00184227">
        <w:rPr>
          <w:rFonts w:hint="eastAsia"/>
        </w:rPr>
        <w:t>128</w:t>
      </w:r>
      <w:r w:rsidRPr="00184227">
        <w:rPr>
          <w:rFonts w:hint="eastAsia"/>
          <w:lang w:val="de-DE"/>
        </w:rPr>
        <w:t>字节数据，详见</w:t>
      </w:r>
      <w:r>
        <w:fldChar w:fldCharType="begin"/>
      </w:r>
      <w:r>
        <w:instrText xml:space="preserve">REF _Ref459501630 \h \* MERGEFORMAT </w:instrText>
      </w:r>
      <w:r>
        <w:fldChar w:fldCharType="separate"/>
      </w:r>
      <w:r w:rsidR="00B93B10" w:rsidRPr="00184227">
        <w:rPr>
          <w:rFonts w:hint="eastAsia"/>
        </w:rPr>
        <w:t>程序清单</w:t>
      </w:r>
      <w:r w:rsidR="00B93B10">
        <w:t>5.28</w:t>
      </w:r>
      <w:r>
        <w:fldChar w:fldCharType="end"/>
      </w:r>
      <w:r w:rsidRPr="00184227">
        <w:rPr>
          <w:rFonts w:hint="eastAsia"/>
          <w:lang w:val="de-DE"/>
        </w:rPr>
        <w:t>。</w:t>
      </w:r>
    </w:p>
    <w:p w14:paraId="2ADBF87D" w14:textId="359562DB" w:rsidR="00107865" w:rsidRPr="00184227" w:rsidRDefault="00107865" w:rsidP="00107865">
      <w:pPr>
        <w:pStyle w:val="a7"/>
        <w:spacing w:before="62" w:after="62"/>
        <w:rPr>
          <w:lang w:val="de-DE"/>
        </w:rPr>
      </w:pPr>
      <w:bookmarkStart w:id="343" w:name="_Ref459501630"/>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28</w:t>
      </w:r>
      <w:r w:rsidR="00A26C7F">
        <w:fldChar w:fldCharType="end"/>
      </w:r>
      <w:bookmarkEnd w:id="343"/>
      <w:r>
        <w:t xml:space="preserve">  </w:t>
      </w:r>
      <w:r w:rsidRPr="00184227">
        <w:rPr>
          <w:rFonts w:hint="eastAsia"/>
          <w:lang w:val="de-DE"/>
        </w:rPr>
        <w:t>读取数据范例程序</w:t>
      </w:r>
    </w:p>
    <w:p w14:paraId="53D89F76" w14:textId="77777777" w:rsidR="00107865" w:rsidRPr="002F2A0F" w:rsidRDefault="00107865" w:rsidP="002F2A0F">
      <w:pPr>
        <w:pStyle w:val="a5"/>
      </w:pPr>
      <w:r w:rsidRPr="002F2A0F">
        <w:rPr>
          <w:rFonts w:hint="eastAsia"/>
        </w:rPr>
        <w:t>1</w:t>
      </w:r>
      <w:r w:rsidRPr="002F2A0F">
        <w:rPr>
          <w:rFonts w:hint="eastAsia"/>
        </w:rPr>
        <w:tab/>
      </w:r>
      <w:r w:rsidRPr="002F2A0F">
        <w:t>uint8_t</w:t>
      </w:r>
      <w:r w:rsidRPr="002F2A0F">
        <w:rPr>
          <w:rFonts w:hint="eastAsia"/>
        </w:rPr>
        <w:t>data</w:t>
      </w:r>
      <w:r w:rsidRPr="002F2A0F">
        <w:t>[</w:t>
      </w:r>
      <w:r w:rsidRPr="002F2A0F">
        <w:rPr>
          <w:rFonts w:hint="eastAsia"/>
        </w:rPr>
        <w:t>128</w:t>
      </w:r>
      <w:r w:rsidRPr="002F2A0F">
        <w:t>];</w:t>
      </w:r>
    </w:p>
    <w:p w14:paraId="386A59B8" w14:textId="77777777" w:rsidR="00107865" w:rsidRPr="002F2A0F" w:rsidRDefault="00107865" w:rsidP="002F2A0F">
      <w:pPr>
        <w:pStyle w:val="a5"/>
      </w:pPr>
      <w:r w:rsidRPr="002F2A0F">
        <w:rPr>
          <w:rFonts w:hint="eastAsia"/>
        </w:rPr>
        <w:t>2</w:t>
      </w:r>
      <w:r w:rsidRPr="002F2A0F">
        <w:rPr>
          <w:rFonts w:hint="eastAsia"/>
        </w:rPr>
        <w:tab/>
      </w:r>
      <w:r w:rsidRPr="002F2A0F">
        <w:t>am_mx25xx_</w:t>
      </w:r>
      <w:r w:rsidRPr="002F2A0F">
        <w:rPr>
          <w:rFonts w:hint="eastAsia"/>
        </w:rPr>
        <w:t>read</w:t>
      </w:r>
      <w:r w:rsidRPr="002F2A0F">
        <w:t>(mx25xx_handle,</w:t>
      </w:r>
      <w:r w:rsidRPr="002F2A0F">
        <w:rPr>
          <w:rFonts w:hint="eastAsia"/>
        </w:rPr>
        <w:t xml:space="preserve"> 0x001000, buf, 128</w:t>
      </w:r>
      <w:r w:rsidRPr="002F2A0F">
        <w:t>);</w:t>
      </w:r>
      <w:r w:rsidRPr="002F2A0F">
        <w:rPr>
          <w:rFonts w:hint="eastAsia"/>
        </w:rPr>
        <w:tab/>
      </w:r>
      <w:r w:rsidRPr="002F2A0F">
        <w:tab/>
      </w:r>
      <w:r w:rsidRPr="002F2A0F">
        <w:rPr>
          <w:rFonts w:hint="eastAsia"/>
        </w:rPr>
        <w:t xml:space="preserve">// </w:t>
      </w:r>
      <w:r w:rsidRPr="002F2A0F">
        <w:rPr>
          <w:rFonts w:hint="eastAsia"/>
        </w:rPr>
        <w:t>读取</w:t>
      </w:r>
      <w:r w:rsidRPr="002F2A0F">
        <w:rPr>
          <w:rFonts w:hint="eastAsia"/>
        </w:rPr>
        <w:t>128</w:t>
      </w:r>
      <w:r w:rsidRPr="002F2A0F">
        <w:rPr>
          <w:rFonts w:hint="eastAsia"/>
        </w:rPr>
        <w:t>字节数据</w:t>
      </w:r>
    </w:p>
    <w:p w14:paraId="6300B83D" w14:textId="77777777" w:rsidR="00107865" w:rsidRPr="00184227" w:rsidRDefault="00107865" w:rsidP="00107865">
      <w:pPr>
        <w:pStyle w:val="23"/>
        <w:spacing w:before="62" w:after="62"/>
        <w:rPr>
          <w:lang w:val="de-DE"/>
        </w:rPr>
      </w:pPr>
      <w:r w:rsidRPr="00184227">
        <w:rPr>
          <w:rFonts w:hint="eastAsia"/>
          <w:lang w:val="de-DE"/>
        </w:rPr>
        <w:t>范例程序的</w:t>
      </w:r>
      <w:r w:rsidRPr="00184227">
        <w:rPr>
          <w:rFonts w:hint="eastAsia"/>
        </w:rPr>
        <w:t>实现和接口详见</w:t>
      </w:r>
      <w:r>
        <w:fldChar w:fldCharType="begin"/>
      </w:r>
      <w:r w:rsidRPr="00F74B1E">
        <w:rPr>
          <w:lang w:val="de-DE"/>
        </w:rPr>
        <w:instrText xml:space="preserve">REF _Ref459816777 \h \* MERGEFORMAT </w:instrText>
      </w:r>
      <w:r>
        <w:fldChar w:fldCharType="separate"/>
      </w:r>
      <w:r w:rsidR="00B93B10" w:rsidRPr="00184227">
        <w:rPr>
          <w:rFonts w:hint="eastAsia"/>
        </w:rPr>
        <w:t>程序清单</w:t>
      </w:r>
      <w:r w:rsidR="00B93B10" w:rsidRPr="00B93B10">
        <w:rPr>
          <w:lang w:val="de-DE"/>
        </w:rPr>
        <w:t>5.29</w:t>
      </w:r>
      <w:r>
        <w:fldChar w:fldCharType="end"/>
      </w:r>
      <w:r w:rsidRPr="00184227">
        <w:rPr>
          <w:rFonts w:hint="eastAsia"/>
        </w:rPr>
        <w:t>和</w:t>
      </w:r>
      <w:r>
        <w:fldChar w:fldCharType="begin"/>
      </w:r>
      <w:r w:rsidRPr="00F74B1E">
        <w:rPr>
          <w:lang w:val="de-DE"/>
        </w:rPr>
        <w:instrText xml:space="preserve">REF _Ref459838225 \h \* MERGEFORMAT </w:instrText>
      </w:r>
      <w:r>
        <w:fldChar w:fldCharType="separate"/>
      </w:r>
      <w:r w:rsidR="00B93B10" w:rsidRPr="00184227">
        <w:rPr>
          <w:rFonts w:hint="eastAsia"/>
        </w:rPr>
        <w:t>程序清单</w:t>
      </w:r>
      <w:r w:rsidR="00B93B10" w:rsidRPr="00B93B10">
        <w:rPr>
          <w:lang w:val="de-DE"/>
        </w:rPr>
        <w:t>5.30</w:t>
      </w:r>
      <w:r>
        <w:fldChar w:fldCharType="end"/>
      </w:r>
      <w:r w:rsidRPr="00184227">
        <w:rPr>
          <w:rFonts w:hint="eastAsia"/>
        </w:rPr>
        <w:t>。</w:t>
      </w:r>
    </w:p>
    <w:p w14:paraId="2DA8F88B" w14:textId="346EBE67" w:rsidR="00107865" w:rsidRPr="00184227" w:rsidRDefault="00107865" w:rsidP="00107865">
      <w:pPr>
        <w:pStyle w:val="a7"/>
        <w:spacing w:before="62" w:after="62"/>
        <w:rPr>
          <w:lang w:val="de-DE"/>
        </w:rPr>
      </w:pPr>
      <w:bookmarkStart w:id="344" w:name="_Ref459816777"/>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29</w:t>
      </w:r>
      <w:r w:rsidR="00A26C7F">
        <w:fldChar w:fldCharType="end"/>
      </w:r>
      <w:bookmarkEnd w:id="344"/>
      <w:r w:rsidRPr="00184227">
        <w:rPr>
          <w:rFonts w:hint="eastAsia"/>
          <w:lang w:val="de-DE"/>
        </w:rPr>
        <w:t xml:space="preserve">  MX25XX</w:t>
      </w:r>
      <w:r w:rsidRPr="00184227">
        <w:rPr>
          <w:rFonts w:hint="eastAsia"/>
          <w:lang w:val="de-DE"/>
        </w:rPr>
        <w:t>测试程序实现（</w:t>
      </w:r>
      <w:r w:rsidRPr="00184227">
        <w:rPr>
          <w:rFonts w:hint="eastAsia"/>
          <w:lang w:val="de-DE"/>
        </w:rPr>
        <w:t>app_test_mx25xx.c</w:t>
      </w:r>
      <w:r w:rsidRPr="00184227">
        <w:rPr>
          <w:rFonts w:hint="eastAsia"/>
          <w:lang w:val="de-DE"/>
        </w:rPr>
        <w:t>）</w:t>
      </w:r>
    </w:p>
    <w:p w14:paraId="4653B40D" w14:textId="77777777" w:rsidR="00107865" w:rsidRPr="002F2A0F" w:rsidRDefault="00107865" w:rsidP="002F2A0F">
      <w:pPr>
        <w:pStyle w:val="a5"/>
      </w:pPr>
      <w:r w:rsidRPr="002F2A0F">
        <w:rPr>
          <w:rFonts w:hint="eastAsia"/>
        </w:rPr>
        <w:t>1</w:t>
      </w:r>
      <w:r w:rsidRPr="002F2A0F">
        <w:rPr>
          <w:rFonts w:hint="eastAsia"/>
        </w:rPr>
        <w:tab/>
      </w:r>
      <w:r w:rsidRPr="002F2A0F">
        <w:t>#include "ametal.h"</w:t>
      </w:r>
    </w:p>
    <w:p w14:paraId="142F4279" w14:textId="77777777" w:rsidR="00107865" w:rsidRPr="002F2A0F" w:rsidRDefault="00107865" w:rsidP="002F2A0F">
      <w:pPr>
        <w:pStyle w:val="a5"/>
      </w:pPr>
      <w:r w:rsidRPr="002F2A0F">
        <w:rPr>
          <w:rFonts w:hint="eastAsia"/>
        </w:rPr>
        <w:t>2</w:t>
      </w:r>
      <w:r w:rsidRPr="002F2A0F">
        <w:rPr>
          <w:rFonts w:hint="eastAsia"/>
        </w:rPr>
        <w:tab/>
      </w:r>
      <w:r w:rsidRPr="002F2A0F">
        <w:t>#include "am_mx25xx.h"</w:t>
      </w:r>
    </w:p>
    <w:p w14:paraId="7415D713" w14:textId="77777777" w:rsidR="00107865" w:rsidRPr="002F2A0F" w:rsidRDefault="00107865" w:rsidP="002F2A0F">
      <w:pPr>
        <w:pStyle w:val="a5"/>
      </w:pPr>
      <w:r w:rsidRPr="002F2A0F">
        <w:rPr>
          <w:rFonts w:hint="eastAsia"/>
        </w:rPr>
        <w:t>3</w:t>
      </w:r>
    </w:p>
    <w:p w14:paraId="04E8D9CF" w14:textId="77777777" w:rsidR="00107865" w:rsidRPr="002F2A0F" w:rsidRDefault="00107865" w:rsidP="002F2A0F">
      <w:pPr>
        <w:pStyle w:val="a5"/>
      </w:pPr>
      <w:r w:rsidRPr="002F2A0F">
        <w:rPr>
          <w:rFonts w:hint="eastAsia"/>
        </w:rPr>
        <w:t>4</w:t>
      </w:r>
      <w:r w:rsidRPr="002F2A0F">
        <w:rPr>
          <w:rFonts w:hint="eastAsia"/>
        </w:rPr>
        <w:tab/>
      </w:r>
      <w:r w:rsidRPr="002F2A0F">
        <w:t>int app_test_m</w:t>
      </w:r>
      <w:r w:rsidRPr="002F2A0F">
        <w:rPr>
          <w:rFonts w:hint="eastAsia"/>
        </w:rPr>
        <w:t>x25xx</w:t>
      </w:r>
      <w:r w:rsidRPr="002F2A0F">
        <w:t xml:space="preserve"> (am_mx25xx_handle_t mx25xx_handle)</w:t>
      </w:r>
    </w:p>
    <w:p w14:paraId="73F88EDF" w14:textId="77777777" w:rsidR="00107865" w:rsidRPr="002F2A0F" w:rsidRDefault="00107865" w:rsidP="002F2A0F">
      <w:pPr>
        <w:pStyle w:val="a5"/>
      </w:pPr>
      <w:r w:rsidRPr="002F2A0F">
        <w:rPr>
          <w:rFonts w:hint="eastAsia"/>
        </w:rPr>
        <w:t>5</w:t>
      </w:r>
      <w:r w:rsidRPr="002F2A0F">
        <w:rPr>
          <w:rFonts w:hint="eastAsia"/>
        </w:rPr>
        <w:tab/>
      </w:r>
      <w:r w:rsidRPr="002F2A0F">
        <w:t>{</w:t>
      </w:r>
    </w:p>
    <w:p w14:paraId="218DF574" w14:textId="77777777" w:rsidR="00107865" w:rsidRPr="002F2A0F" w:rsidRDefault="00107865" w:rsidP="002F2A0F">
      <w:pPr>
        <w:pStyle w:val="a5"/>
      </w:pPr>
      <w:r w:rsidRPr="002F2A0F">
        <w:rPr>
          <w:rFonts w:hint="eastAsia"/>
        </w:rPr>
        <w:t>6</w:t>
      </w:r>
      <w:r w:rsidRPr="002F2A0F">
        <w:rPr>
          <w:rFonts w:hint="eastAsia"/>
        </w:rPr>
        <w:tab/>
      </w:r>
      <w:r w:rsidRPr="002F2A0F">
        <w:t xml:space="preserve">    int i;</w:t>
      </w:r>
    </w:p>
    <w:p w14:paraId="5E0E211B" w14:textId="77777777" w:rsidR="00107865" w:rsidRPr="002F2A0F" w:rsidRDefault="00107865" w:rsidP="002F2A0F">
      <w:pPr>
        <w:pStyle w:val="a5"/>
      </w:pPr>
      <w:r w:rsidRPr="002F2A0F">
        <w:rPr>
          <w:rFonts w:hint="eastAsia"/>
        </w:rPr>
        <w:t>7</w:t>
      </w:r>
      <w:r w:rsidRPr="002F2A0F">
        <w:rPr>
          <w:rFonts w:hint="eastAsia"/>
        </w:rPr>
        <w:tab/>
      </w:r>
      <w:r w:rsidRPr="002F2A0F">
        <w:t xml:space="preserve">    static uint8_t buf[128];</w:t>
      </w:r>
    </w:p>
    <w:p w14:paraId="5F18EAF7" w14:textId="77777777" w:rsidR="00107865" w:rsidRPr="002F2A0F" w:rsidRDefault="00107865" w:rsidP="002F2A0F">
      <w:pPr>
        <w:pStyle w:val="a5"/>
      </w:pPr>
      <w:r w:rsidRPr="002F2A0F">
        <w:rPr>
          <w:rFonts w:hint="eastAsia"/>
        </w:rPr>
        <w:t>8</w:t>
      </w:r>
    </w:p>
    <w:p w14:paraId="59FADD9F" w14:textId="77777777" w:rsidR="00107865" w:rsidRPr="002F2A0F" w:rsidRDefault="00107865" w:rsidP="002F2A0F">
      <w:pPr>
        <w:pStyle w:val="a5"/>
      </w:pPr>
      <w:r w:rsidRPr="002F2A0F">
        <w:rPr>
          <w:rFonts w:hint="eastAsia"/>
        </w:rPr>
        <w:t>9</w:t>
      </w:r>
      <w:r w:rsidRPr="002F2A0F">
        <w:rPr>
          <w:rFonts w:hint="eastAsia"/>
        </w:rPr>
        <w:tab/>
        <w:t xml:space="preserve">    am_mx25xx_erase(mx25xx_handle, 0x001000, 4096);   // </w:t>
      </w:r>
      <w:r w:rsidRPr="002F2A0F">
        <w:rPr>
          <w:rFonts w:hint="eastAsia"/>
        </w:rPr>
        <w:t>擦除扇区</w:t>
      </w:r>
      <w:r w:rsidRPr="002F2A0F">
        <w:rPr>
          <w:rFonts w:hint="eastAsia"/>
        </w:rPr>
        <w:t>1</w:t>
      </w:r>
    </w:p>
    <w:p w14:paraId="0814F914" w14:textId="77777777" w:rsidR="00107865" w:rsidRPr="002F2A0F" w:rsidRDefault="00107865" w:rsidP="002F2A0F">
      <w:pPr>
        <w:pStyle w:val="a5"/>
      </w:pPr>
      <w:r w:rsidRPr="002F2A0F">
        <w:rPr>
          <w:rFonts w:hint="eastAsia"/>
        </w:rPr>
        <w:t>10</w:t>
      </w:r>
      <w:r w:rsidRPr="002F2A0F">
        <w:rPr>
          <w:rFonts w:hint="eastAsia"/>
        </w:rPr>
        <w:tab/>
      </w:r>
      <w:r w:rsidRPr="002F2A0F">
        <w:t xml:space="preserve">    for (i = 0; i &lt; 128; i++)</w:t>
      </w:r>
      <w:r w:rsidRPr="002F2A0F">
        <w:tab/>
      </w:r>
      <w:r w:rsidRPr="002F2A0F">
        <w:tab/>
      </w:r>
      <w:r w:rsidRPr="002F2A0F">
        <w:rPr>
          <w:rFonts w:hint="eastAsia"/>
        </w:rPr>
        <w:t xml:space="preserve">buf[i] = i;               // </w:t>
      </w:r>
      <w:r w:rsidRPr="002F2A0F">
        <w:rPr>
          <w:rFonts w:hint="eastAsia"/>
        </w:rPr>
        <w:t>装载数据</w:t>
      </w:r>
    </w:p>
    <w:p w14:paraId="27A41F5A" w14:textId="77777777" w:rsidR="00107865" w:rsidRPr="002F2A0F" w:rsidRDefault="00107865" w:rsidP="002F2A0F">
      <w:pPr>
        <w:pStyle w:val="a5"/>
      </w:pPr>
      <w:r w:rsidRPr="002F2A0F">
        <w:t>11</w:t>
      </w:r>
      <w:r w:rsidRPr="002F2A0F">
        <w:rPr>
          <w:rFonts w:hint="eastAsia"/>
        </w:rPr>
        <w:tab/>
      </w:r>
      <w:r w:rsidRPr="002F2A0F">
        <w:t xml:space="preserve">    am_mx25xx_write(mx25xx_handle, 0x001000, buf, 128);</w:t>
      </w:r>
    </w:p>
    <w:p w14:paraId="5E53842E" w14:textId="77777777" w:rsidR="00107865" w:rsidRPr="002F2A0F" w:rsidRDefault="00107865" w:rsidP="002F2A0F">
      <w:pPr>
        <w:pStyle w:val="a5"/>
      </w:pPr>
      <w:r w:rsidRPr="002F2A0F">
        <w:rPr>
          <w:rFonts w:hint="eastAsia"/>
        </w:rPr>
        <w:t>1</w:t>
      </w:r>
      <w:r w:rsidRPr="002F2A0F">
        <w:t>2</w:t>
      </w:r>
      <w:r w:rsidRPr="002F2A0F">
        <w:rPr>
          <w:rFonts w:hint="eastAsia"/>
        </w:rPr>
        <w:tab/>
      </w:r>
      <w:r w:rsidRPr="002F2A0F">
        <w:t xml:space="preserve">    for (i = 0; i &lt; 128; i++)</w:t>
      </w:r>
      <w:r w:rsidRPr="002F2A0F">
        <w:tab/>
      </w:r>
      <w:r w:rsidRPr="002F2A0F">
        <w:tab/>
      </w:r>
      <w:r w:rsidRPr="002F2A0F">
        <w:rPr>
          <w:rFonts w:hint="eastAsia"/>
        </w:rPr>
        <w:t xml:space="preserve">buf[i] = 0x0;            // </w:t>
      </w:r>
      <w:r w:rsidRPr="002F2A0F">
        <w:rPr>
          <w:rFonts w:hint="eastAsia"/>
        </w:rPr>
        <w:t>将所有数据清</w:t>
      </w:r>
      <w:r w:rsidRPr="002F2A0F">
        <w:rPr>
          <w:rFonts w:hint="eastAsia"/>
        </w:rPr>
        <w:t>0</w:t>
      </w:r>
    </w:p>
    <w:p w14:paraId="4502B34D" w14:textId="77777777" w:rsidR="00107865" w:rsidRPr="002F2A0F" w:rsidRDefault="00107865" w:rsidP="002F2A0F">
      <w:pPr>
        <w:pStyle w:val="a5"/>
      </w:pPr>
      <w:r w:rsidRPr="002F2A0F">
        <w:rPr>
          <w:rFonts w:hint="eastAsia"/>
        </w:rPr>
        <w:t>13</w:t>
      </w:r>
      <w:r w:rsidRPr="002F2A0F">
        <w:rPr>
          <w:rFonts w:hint="eastAsia"/>
        </w:rPr>
        <w:tab/>
      </w:r>
      <w:r w:rsidRPr="002F2A0F">
        <w:t xml:space="preserve">    am_mx25xx_read(mx25xx_handle, 0x001000, buf, 128);</w:t>
      </w:r>
    </w:p>
    <w:p w14:paraId="13A55B9B" w14:textId="77777777" w:rsidR="00107865" w:rsidRPr="002F2A0F" w:rsidRDefault="00107865" w:rsidP="002F2A0F">
      <w:pPr>
        <w:pStyle w:val="a5"/>
      </w:pPr>
      <w:r w:rsidRPr="002F2A0F">
        <w:rPr>
          <w:rFonts w:hint="eastAsia"/>
        </w:rPr>
        <w:t>14</w:t>
      </w:r>
      <w:r w:rsidRPr="002F2A0F">
        <w:rPr>
          <w:rFonts w:hint="eastAsia"/>
        </w:rPr>
        <w:tab/>
      </w:r>
      <w:r w:rsidRPr="002F2A0F">
        <w:t xml:space="preserve">    for(i = 0; i &lt; 128; i++) {</w:t>
      </w:r>
    </w:p>
    <w:p w14:paraId="49B7F97D" w14:textId="77777777" w:rsidR="00107865" w:rsidRPr="002F2A0F" w:rsidRDefault="00107865" w:rsidP="002F2A0F">
      <w:pPr>
        <w:pStyle w:val="a5"/>
      </w:pPr>
      <w:r w:rsidRPr="002F2A0F">
        <w:rPr>
          <w:rFonts w:hint="eastAsia"/>
        </w:rPr>
        <w:t>15</w:t>
      </w:r>
      <w:r w:rsidRPr="002F2A0F">
        <w:rPr>
          <w:rFonts w:hint="eastAsia"/>
        </w:rPr>
        <w:tab/>
      </w:r>
      <w:r w:rsidRPr="002F2A0F">
        <w:t xml:space="preserve">        if (buf[i] != i) {</w:t>
      </w:r>
    </w:p>
    <w:p w14:paraId="31EB0262" w14:textId="77777777" w:rsidR="00107865" w:rsidRPr="002F2A0F" w:rsidRDefault="00107865" w:rsidP="002F2A0F">
      <w:pPr>
        <w:pStyle w:val="a5"/>
      </w:pPr>
      <w:r w:rsidRPr="002F2A0F">
        <w:rPr>
          <w:rFonts w:hint="eastAsia"/>
        </w:rPr>
        <w:t>16</w:t>
      </w:r>
      <w:r w:rsidRPr="002F2A0F">
        <w:rPr>
          <w:rFonts w:hint="eastAsia"/>
        </w:rPr>
        <w:tab/>
      </w:r>
      <w:r w:rsidRPr="002F2A0F">
        <w:t xml:space="preserve">            return AM_ERROR;</w:t>
      </w:r>
    </w:p>
    <w:p w14:paraId="1FC73881" w14:textId="77777777" w:rsidR="00107865" w:rsidRPr="002F2A0F" w:rsidRDefault="00107865" w:rsidP="002F2A0F">
      <w:pPr>
        <w:pStyle w:val="a5"/>
      </w:pPr>
      <w:r w:rsidRPr="002F2A0F">
        <w:rPr>
          <w:rFonts w:hint="eastAsia"/>
        </w:rPr>
        <w:t>17</w:t>
      </w:r>
      <w:r w:rsidRPr="002F2A0F">
        <w:rPr>
          <w:rFonts w:hint="eastAsia"/>
        </w:rPr>
        <w:tab/>
      </w:r>
      <w:r w:rsidRPr="002F2A0F">
        <w:t xml:space="preserve">        }</w:t>
      </w:r>
    </w:p>
    <w:p w14:paraId="38CF6A9B" w14:textId="77777777" w:rsidR="00107865" w:rsidRPr="002F2A0F" w:rsidRDefault="00107865" w:rsidP="002F2A0F">
      <w:pPr>
        <w:pStyle w:val="a5"/>
      </w:pPr>
      <w:r w:rsidRPr="002F2A0F">
        <w:rPr>
          <w:rFonts w:hint="eastAsia"/>
        </w:rPr>
        <w:t>18</w:t>
      </w:r>
      <w:r w:rsidRPr="002F2A0F">
        <w:rPr>
          <w:rFonts w:hint="eastAsia"/>
        </w:rPr>
        <w:tab/>
      </w:r>
      <w:r w:rsidRPr="002F2A0F">
        <w:t xml:space="preserve">    }</w:t>
      </w:r>
    </w:p>
    <w:p w14:paraId="08398990" w14:textId="77777777" w:rsidR="00107865" w:rsidRPr="002F2A0F" w:rsidRDefault="00107865" w:rsidP="002F2A0F">
      <w:pPr>
        <w:pStyle w:val="a5"/>
      </w:pPr>
      <w:r w:rsidRPr="002F2A0F">
        <w:rPr>
          <w:rFonts w:hint="eastAsia"/>
        </w:rPr>
        <w:t>10</w:t>
      </w:r>
      <w:r w:rsidRPr="002F2A0F">
        <w:rPr>
          <w:rFonts w:hint="eastAsia"/>
        </w:rPr>
        <w:tab/>
      </w:r>
      <w:r w:rsidRPr="002F2A0F">
        <w:t xml:space="preserve">    return AM_OK;</w:t>
      </w:r>
    </w:p>
    <w:p w14:paraId="225F1735" w14:textId="77777777" w:rsidR="00107865" w:rsidRPr="002F2A0F" w:rsidRDefault="00107865" w:rsidP="002F2A0F">
      <w:pPr>
        <w:pStyle w:val="a5"/>
      </w:pPr>
      <w:r w:rsidRPr="002F2A0F">
        <w:rPr>
          <w:rFonts w:hint="eastAsia"/>
        </w:rPr>
        <w:t>20</w:t>
      </w:r>
      <w:r w:rsidRPr="002F2A0F">
        <w:rPr>
          <w:rFonts w:hint="eastAsia"/>
        </w:rPr>
        <w:tab/>
      </w:r>
      <w:r w:rsidRPr="002F2A0F">
        <w:t>}</w:t>
      </w:r>
    </w:p>
    <w:p w14:paraId="350A0114" w14:textId="77777777" w:rsidR="00107865" w:rsidRPr="00914E36" w:rsidRDefault="00107865" w:rsidP="00107865">
      <w:pPr>
        <w:spacing w:before="62" w:after="62"/>
        <w:ind w:firstLine="420"/>
      </w:pPr>
      <w:bookmarkStart w:id="345" w:name="_Ref459816779"/>
      <w:r w:rsidRPr="00914E36">
        <w:rPr>
          <w:rFonts w:hint="eastAsia"/>
        </w:rPr>
        <w:lastRenderedPageBreak/>
        <w:t>由于读写数据需要的缓存空间较大</w:t>
      </w:r>
      <w:r w:rsidRPr="00B01674">
        <w:rPr>
          <w:rFonts w:hint="eastAsia"/>
          <w:lang w:val="de-DE"/>
        </w:rPr>
        <w:t>（</w:t>
      </w:r>
      <w:r w:rsidRPr="00B01674">
        <w:rPr>
          <w:rFonts w:hint="eastAsia"/>
          <w:lang w:val="de-DE"/>
        </w:rPr>
        <w:t>128</w:t>
      </w:r>
      <w:r w:rsidRPr="00914E36">
        <w:rPr>
          <w:rFonts w:hint="eastAsia"/>
        </w:rPr>
        <w:t>字节</w:t>
      </w:r>
      <w:r w:rsidRPr="00B01674">
        <w:rPr>
          <w:rFonts w:hint="eastAsia"/>
          <w:lang w:val="de-DE"/>
        </w:rPr>
        <w:t>），</w:t>
      </w:r>
      <w:r w:rsidRPr="00914E36">
        <w:rPr>
          <w:rFonts w:hint="eastAsia"/>
        </w:rPr>
        <w:t>因此在缓存的定义前增加了</w:t>
      </w:r>
      <w:r w:rsidRPr="00B01674">
        <w:rPr>
          <w:rFonts w:hint="eastAsia"/>
          <w:lang w:val="de-DE"/>
        </w:rPr>
        <w:t>static</w:t>
      </w:r>
      <w:r w:rsidRPr="00914E36">
        <w:rPr>
          <w:rFonts w:hint="eastAsia"/>
        </w:rPr>
        <w:t>修饰符</w:t>
      </w:r>
      <w:r w:rsidRPr="00B01674">
        <w:rPr>
          <w:rFonts w:hint="eastAsia"/>
          <w:lang w:val="de-DE"/>
        </w:rPr>
        <w:t>，</w:t>
      </w:r>
      <w:r w:rsidRPr="00914E36">
        <w:rPr>
          <w:rFonts w:hint="eastAsia"/>
        </w:rPr>
        <w:t>使其内存空间从全局数据区域中分配。如果直接从函数的运行栈中分配</w:t>
      </w:r>
      <w:r w:rsidRPr="00914E36">
        <w:rPr>
          <w:rFonts w:hint="eastAsia"/>
        </w:rPr>
        <w:t>128</w:t>
      </w:r>
      <w:r w:rsidRPr="00914E36">
        <w:rPr>
          <w:rFonts w:hint="eastAsia"/>
        </w:rPr>
        <w:t>字节空间，则完全有可能导致栈溢出，进而系统崩溃。</w:t>
      </w:r>
    </w:p>
    <w:p w14:paraId="5BD83847" w14:textId="5260B1FD" w:rsidR="00107865" w:rsidRPr="00184227" w:rsidRDefault="00107865" w:rsidP="00107865">
      <w:pPr>
        <w:pStyle w:val="a7"/>
        <w:spacing w:before="62" w:after="62"/>
        <w:rPr>
          <w:lang w:val="de-DE"/>
        </w:rPr>
      </w:pPr>
      <w:bookmarkStart w:id="346" w:name="_Ref459838225"/>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30</w:t>
      </w:r>
      <w:r w:rsidR="00A26C7F">
        <w:fldChar w:fldCharType="end"/>
      </w:r>
      <w:bookmarkEnd w:id="345"/>
      <w:bookmarkEnd w:id="346"/>
      <w:r w:rsidRPr="00184227">
        <w:rPr>
          <w:rFonts w:hint="eastAsia"/>
          <w:lang w:val="de-DE"/>
        </w:rPr>
        <w:t xml:space="preserve">  MX25XX</w:t>
      </w:r>
      <w:r w:rsidRPr="00184227">
        <w:rPr>
          <w:rFonts w:hint="eastAsia"/>
          <w:lang w:val="de-DE"/>
        </w:rPr>
        <w:t>测试程序接口声明（</w:t>
      </w:r>
      <w:r w:rsidRPr="00184227">
        <w:rPr>
          <w:rFonts w:hint="eastAsia"/>
          <w:lang w:val="de-DE"/>
        </w:rPr>
        <w:t>app_test_mx25xx.h</w:t>
      </w:r>
      <w:r w:rsidRPr="00184227">
        <w:rPr>
          <w:rFonts w:hint="eastAsia"/>
          <w:lang w:val="de-DE"/>
        </w:rPr>
        <w:t>）</w:t>
      </w:r>
    </w:p>
    <w:p w14:paraId="10F3D7BC" w14:textId="77777777" w:rsidR="00107865" w:rsidRPr="002F2A0F" w:rsidRDefault="00107865" w:rsidP="002F2A0F">
      <w:pPr>
        <w:pStyle w:val="a5"/>
      </w:pPr>
      <w:r w:rsidRPr="002F2A0F">
        <w:rPr>
          <w:rFonts w:hint="eastAsia"/>
        </w:rPr>
        <w:t>1</w:t>
      </w:r>
      <w:r w:rsidRPr="002F2A0F">
        <w:rPr>
          <w:rFonts w:hint="eastAsia"/>
        </w:rPr>
        <w:tab/>
      </w:r>
      <w:r w:rsidRPr="002F2A0F">
        <w:t>#pragma once</w:t>
      </w:r>
    </w:p>
    <w:p w14:paraId="75A7F5E6" w14:textId="77777777" w:rsidR="00107865" w:rsidRPr="002F2A0F" w:rsidRDefault="00107865" w:rsidP="002F2A0F">
      <w:pPr>
        <w:pStyle w:val="a5"/>
      </w:pPr>
      <w:r w:rsidRPr="002F2A0F">
        <w:rPr>
          <w:rFonts w:hint="eastAsia"/>
        </w:rPr>
        <w:t>2</w:t>
      </w:r>
      <w:r w:rsidRPr="002F2A0F">
        <w:rPr>
          <w:rFonts w:hint="eastAsia"/>
        </w:rPr>
        <w:tab/>
      </w:r>
      <w:r w:rsidRPr="002F2A0F">
        <w:t>#include "ametal.h"</w:t>
      </w:r>
    </w:p>
    <w:p w14:paraId="47917802" w14:textId="77777777" w:rsidR="00107865" w:rsidRPr="002F2A0F" w:rsidRDefault="00107865" w:rsidP="002F2A0F">
      <w:pPr>
        <w:pStyle w:val="a5"/>
      </w:pPr>
      <w:r w:rsidRPr="002F2A0F">
        <w:rPr>
          <w:rFonts w:hint="eastAsia"/>
        </w:rPr>
        <w:t>3</w:t>
      </w:r>
      <w:r w:rsidRPr="002F2A0F">
        <w:rPr>
          <w:rFonts w:hint="eastAsia"/>
        </w:rPr>
        <w:tab/>
      </w:r>
      <w:r w:rsidRPr="002F2A0F">
        <w:t>#include "am_mx25xx.h"</w:t>
      </w:r>
    </w:p>
    <w:p w14:paraId="32B5BD85" w14:textId="77777777" w:rsidR="00107865" w:rsidRPr="002F2A0F" w:rsidRDefault="00107865" w:rsidP="002F2A0F">
      <w:pPr>
        <w:pStyle w:val="a5"/>
      </w:pPr>
      <w:r w:rsidRPr="002F2A0F">
        <w:rPr>
          <w:rFonts w:hint="eastAsia"/>
        </w:rPr>
        <w:t>4</w:t>
      </w:r>
    </w:p>
    <w:p w14:paraId="0134542A" w14:textId="77777777" w:rsidR="00107865" w:rsidRPr="002F2A0F" w:rsidRDefault="00107865" w:rsidP="002F2A0F">
      <w:pPr>
        <w:pStyle w:val="a5"/>
      </w:pPr>
      <w:r w:rsidRPr="002F2A0F">
        <w:t>5</w:t>
      </w:r>
      <w:r w:rsidRPr="002F2A0F">
        <w:rPr>
          <w:rFonts w:hint="eastAsia"/>
        </w:rPr>
        <w:tab/>
      </w:r>
      <w:r w:rsidRPr="002F2A0F">
        <w:t>int app_test_mx25xx (am_mx25xx_handle_t mx25xx_handle);</w:t>
      </w:r>
    </w:p>
    <w:p w14:paraId="4F8D6F40" w14:textId="77777777" w:rsidR="00107865" w:rsidRPr="00184227" w:rsidRDefault="00107865" w:rsidP="00107865">
      <w:pPr>
        <w:pStyle w:val="23"/>
        <w:spacing w:before="62" w:after="62"/>
        <w:ind w:firstLineChars="250" w:firstLine="525"/>
      </w:pPr>
      <w:r w:rsidRPr="00184227">
        <w:rPr>
          <w:rFonts w:hint="eastAsia"/>
          <w:lang w:val="de-DE"/>
        </w:rPr>
        <w:t>相应的范例程序详见</w:t>
      </w:r>
      <w:r>
        <w:fldChar w:fldCharType="begin"/>
      </w:r>
      <w:r>
        <w:instrText xml:space="preserve">REF _Ref482185528 \h \* MERGEFORMAT </w:instrText>
      </w:r>
      <w:r>
        <w:fldChar w:fldCharType="separate"/>
      </w:r>
      <w:r w:rsidR="00B93B10" w:rsidRPr="00184227">
        <w:rPr>
          <w:rFonts w:hint="eastAsia"/>
        </w:rPr>
        <w:t>程序清单</w:t>
      </w:r>
      <w:r w:rsidR="00B93B10">
        <w:t>5.31</w:t>
      </w:r>
      <w:r>
        <w:fldChar w:fldCharType="end"/>
      </w:r>
      <w:r w:rsidRPr="00184227">
        <w:rPr>
          <w:rFonts w:hint="eastAsia"/>
          <w:lang w:val="de-DE"/>
        </w:rPr>
        <w:t>。</w:t>
      </w:r>
    </w:p>
    <w:p w14:paraId="7FF1D997" w14:textId="2BF0D252" w:rsidR="00107865" w:rsidRPr="00184227" w:rsidRDefault="00107865" w:rsidP="00107865">
      <w:pPr>
        <w:pStyle w:val="a7"/>
        <w:spacing w:before="62" w:after="62"/>
        <w:rPr>
          <w:lang w:val="de-DE"/>
        </w:rPr>
      </w:pPr>
      <w:bookmarkStart w:id="347" w:name="_Ref482185528"/>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31</w:t>
      </w:r>
      <w:r w:rsidR="00A26C7F">
        <w:fldChar w:fldCharType="end"/>
      </w:r>
      <w:bookmarkEnd w:id="347"/>
      <w:r w:rsidRPr="00184227">
        <w:rPr>
          <w:rFonts w:hint="eastAsia"/>
          <w:lang w:val="de-DE"/>
        </w:rPr>
        <w:t xml:space="preserve">  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184227">
          <w:rPr>
            <w:rFonts w:hint="eastAsia"/>
            <w:lang w:val="de-DE"/>
          </w:rPr>
          <w:t>25L</w:t>
        </w:r>
      </w:smartTag>
      <w:r w:rsidRPr="00184227">
        <w:rPr>
          <w:rFonts w:hint="eastAsia"/>
          <w:lang w:val="de-DE"/>
        </w:rPr>
        <w:t>1602</w:t>
      </w:r>
      <w:r w:rsidRPr="00184227">
        <w:rPr>
          <w:rFonts w:hint="eastAsia"/>
          <w:lang w:val="de-DE"/>
        </w:rPr>
        <w:t>读写范例程序</w:t>
      </w:r>
    </w:p>
    <w:p w14:paraId="7C357E5F" w14:textId="77777777" w:rsidR="00107865" w:rsidRPr="002F2A0F" w:rsidRDefault="00107865" w:rsidP="002F2A0F">
      <w:pPr>
        <w:pStyle w:val="a5"/>
      </w:pPr>
      <w:r w:rsidRPr="002F2A0F">
        <w:rPr>
          <w:rFonts w:hint="eastAsia"/>
        </w:rPr>
        <w:t>1</w:t>
      </w:r>
      <w:r w:rsidRPr="002F2A0F">
        <w:rPr>
          <w:rFonts w:hint="eastAsia"/>
        </w:rPr>
        <w:tab/>
      </w:r>
      <w:r w:rsidRPr="002F2A0F">
        <w:t>#include "ametal.h"</w:t>
      </w:r>
    </w:p>
    <w:p w14:paraId="2B3E00EB" w14:textId="77777777" w:rsidR="00107865" w:rsidRPr="002F2A0F" w:rsidRDefault="00107865" w:rsidP="002F2A0F">
      <w:pPr>
        <w:pStyle w:val="a5"/>
      </w:pPr>
      <w:r w:rsidRPr="002F2A0F">
        <w:rPr>
          <w:rFonts w:hint="eastAsia"/>
        </w:rPr>
        <w:t>2</w:t>
      </w:r>
      <w:r w:rsidRPr="002F2A0F">
        <w:rPr>
          <w:rFonts w:hint="eastAsia"/>
        </w:rPr>
        <w:tab/>
      </w:r>
      <w:r w:rsidRPr="002F2A0F">
        <w:t>#include "am_delay.h"</w:t>
      </w:r>
    </w:p>
    <w:p w14:paraId="04B5FB56" w14:textId="77777777" w:rsidR="00107865" w:rsidRPr="002F2A0F" w:rsidRDefault="00107865" w:rsidP="002F2A0F">
      <w:pPr>
        <w:pStyle w:val="a5"/>
      </w:pPr>
      <w:r w:rsidRPr="002F2A0F">
        <w:rPr>
          <w:rFonts w:hint="eastAsia"/>
        </w:rPr>
        <w:t>3</w:t>
      </w:r>
      <w:r w:rsidRPr="002F2A0F">
        <w:rPr>
          <w:rFonts w:hint="eastAsia"/>
        </w:rPr>
        <w:tab/>
      </w:r>
      <w:r w:rsidRPr="002F2A0F">
        <w:t>#include "am_led.h"</w:t>
      </w:r>
    </w:p>
    <w:p w14:paraId="5477BC0D" w14:textId="77777777" w:rsidR="00107865" w:rsidRPr="002F2A0F" w:rsidRDefault="00107865" w:rsidP="002F2A0F">
      <w:pPr>
        <w:pStyle w:val="a5"/>
      </w:pPr>
      <w:r w:rsidRPr="002F2A0F">
        <w:rPr>
          <w:rFonts w:hint="eastAsia"/>
        </w:rPr>
        <w:t>4</w:t>
      </w:r>
      <w:r w:rsidRPr="002F2A0F">
        <w:rPr>
          <w:rFonts w:hint="eastAsia"/>
        </w:rPr>
        <w:tab/>
      </w:r>
      <w:r w:rsidRPr="002F2A0F">
        <w:t>#include "am_mx25xx.h"</w:t>
      </w:r>
    </w:p>
    <w:p w14:paraId="10762634" w14:textId="77777777" w:rsidR="00107865" w:rsidRPr="002F2A0F" w:rsidRDefault="00107865" w:rsidP="002F2A0F">
      <w:pPr>
        <w:pStyle w:val="a5"/>
      </w:pPr>
      <w:r w:rsidRPr="002F2A0F">
        <w:rPr>
          <w:rFonts w:hint="eastAsia"/>
        </w:rPr>
        <w:t>5</w:t>
      </w:r>
      <w:r w:rsidRPr="002F2A0F">
        <w:rPr>
          <w:rFonts w:hint="eastAsia"/>
        </w:rPr>
        <w:tab/>
      </w:r>
      <w:r w:rsidRPr="002F2A0F">
        <w:t>#include "am_hwconf_mx25xx.h"</w:t>
      </w:r>
    </w:p>
    <w:p w14:paraId="1FA44673" w14:textId="77777777" w:rsidR="00107865" w:rsidRPr="002F2A0F" w:rsidRDefault="00107865" w:rsidP="002F2A0F">
      <w:pPr>
        <w:pStyle w:val="a5"/>
      </w:pPr>
      <w:r w:rsidRPr="002F2A0F">
        <w:rPr>
          <w:rFonts w:hint="eastAsia"/>
        </w:rPr>
        <w:t>6</w:t>
      </w:r>
      <w:r w:rsidRPr="002F2A0F">
        <w:rPr>
          <w:rFonts w:hint="eastAsia"/>
        </w:rPr>
        <w:tab/>
      </w:r>
      <w:r w:rsidRPr="002F2A0F">
        <w:t>#include "app_test_mx25xx.h"</w:t>
      </w:r>
    </w:p>
    <w:p w14:paraId="7C2F6E09" w14:textId="77777777" w:rsidR="00107865" w:rsidRPr="002F2A0F" w:rsidRDefault="00107865" w:rsidP="002F2A0F">
      <w:pPr>
        <w:pStyle w:val="a5"/>
      </w:pPr>
      <w:r w:rsidRPr="002F2A0F">
        <w:rPr>
          <w:rFonts w:hint="eastAsia"/>
        </w:rPr>
        <w:t>7</w:t>
      </w:r>
    </w:p>
    <w:p w14:paraId="429D3B51" w14:textId="77777777" w:rsidR="00107865" w:rsidRPr="002F2A0F" w:rsidRDefault="00107865" w:rsidP="002F2A0F">
      <w:pPr>
        <w:pStyle w:val="a5"/>
      </w:pPr>
      <w:r w:rsidRPr="002F2A0F">
        <w:rPr>
          <w:rFonts w:hint="eastAsia"/>
        </w:rPr>
        <w:t>8</w:t>
      </w:r>
      <w:r w:rsidRPr="002F2A0F">
        <w:rPr>
          <w:rFonts w:hint="eastAsia"/>
        </w:rPr>
        <w:tab/>
      </w:r>
      <w:r w:rsidRPr="002F2A0F">
        <w:t>int am_main (void)</w:t>
      </w:r>
    </w:p>
    <w:p w14:paraId="24F96992" w14:textId="77777777" w:rsidR="00107865" w:rsidRPr="002F2A0F" w:rsidRDefault="00107865" w:rsidP="002F2A0F">
      <w:pPr>
        <w:pStyle w:val="a5"/>
      </w:pPr>
      <w:r w:rsidRPr="002F2A0F">
        <w:rPr>
          <w:rFonts w:hint="eastAsia"/>
        </w:rPr>
        <w:t>9</w:t>
      </w:r>
      <w:r w:rsidRPr="002F2A0F">
        <w:rPr>
          <w:rFonts w:hint="eastAsia"/>
        </w:rPr>
        <w:tab/>
      </w:r>
      <w:r w:rsidRPr="002F2A0F">
        <w:t>{</w:t>
      </w:r>
    </w:p>
    <w:p w14:paraId="0F53C309" w14:textId="77777777" w:rsidR="00107865" w:rsidRPr="002F2A0F" w:rsidRDefault="00107865" w:rsidP="002F2A0F">
      <w:pPr>
        <w:pStyle w:val="a5"/>
      </w:pPr>
      <w:r w:rsidRPr="002F2A0F">
        <w:rPr>
          <w:rFonts w:hint="eastAsia"/>
        </w:rPr>
        <w:t>10</w:t>
      </w:r>
      <w:r w:rsidRPr="002F2A0F">
        <w:rPr>
          <w:rFonts w:hint="eastAsia"/>
        </w:rPr>
        <w:tab/>
      </w:r>
      <w:r w:rsidRPr="002F2A0F">
        <w:t xml:space="preserve">    am_mx25xx_handle_t mx25xx_handle = am_mx25xx_inst_init();</w:t>
      </w:r>
    </w:p>
    <w:p w14:paraId="1B6DDE34" w14:textId="77777777" w:rsidR="00107865" w:rsidRPr="002F2A0F" w:rsidRDefault="00107865" w:rsidP="002F2A0F">
      <w:pPr>
        <w:pStyle w:val="a5"/>
      </w:pPr>
      <w:r w:rsidRPr="002F2A0F">
        <w:rPr>
          <w:rFonts w:hint="eastAsia"/>
        </w:rPr>
        <w:t>11</w:t>
      </w:r>
      <w:r w:rsidRPr="002F2A0F">
        <w:rPr>
          <w:rFonts w:hint="eastAsia"/>
        </w:rPr>
        <w:tab/>
      </w:r>
      <w:r w:rsidRPr="002F2A0F">
        <w:t xml:space="preserve">    if (app_test_mx25xx(mx25xx_handle) != AM_OK) {</w:t>
      </w:r>
    </w:p>
    <w:p w14:paraId="60F231A1" w14:textId="77777777" w:rsidR="00107865" w:rsidRPr="002F2A0F" w:rsidRDefault="00107865" w:rsidP="002F2A0F">
      <w:pPr>
        <w:pStyle w:val="a5"/>
      </w:pPr>
      <w:r w:rsidRPr="002F2A0F">
        <w:rPr>
          <w:rFonts w:hint="eastAsia"/>
        </w:rPr>
        <w:t>12</w:t>
      </w:r>
      <w:r w:rsidRPr="002F2A0F">
        <w:rPr>
          <w:rFonts w:hint="eastAsia"/>
        </w:rPr>
        <w:tab/>
      </w:r>
      <w:r w:rsidRPr="002F2A0F">
        <w:t xml:space="preserve">        am_led_on(</w:t>
      </w:r>
      <w:r w:rsidRPr="002F2A0F">
        <w:rPr>
          <w:rFonts w:hint="eastAsia"/>
        </w:rPr>
        <w:t>0</w:t>
      </w:r>
      <w:r w:rsidRPr="002F2A0F">
        <w:t>);</w:t>
      </w:r>
    </w:p>
    <w:p w14:paraId="4666C4EE" w14:textId="77777777" w:rsidR="00107865" w:rsidRPr="002F2A0F" w:rsidRDefault="00107865" w:rsidP="002F2A0F">
      <w:pPr>
        <w:pStyle w:val="a5"/>
      </w:pPr>
      <w:r w:rsidRPr="002F2A0F">
        <w:rPr>
          <w:rFonts w:hint="eastAsia"/>
        </w:rPr>
        <w:t>13</w:t>
      </w:r>
      <w:r w:rsidRPr="002F2A0F">
        <w:rPr>
          <w:rFonts w:hint="eastAsia"/>
        </w:rPr>
        <w:tab/>
      </w:r>
      <w:r w:rsidRPr="002F2A0F">
        <w:t xml:space="preserve">        while(1);</w:t>
      </w:r>
    </w:p>
    <w:p w14:paraId="6F9DB753" w14:textId="77777777" w:rsidR="00107865" w:rsidRPr="002F2A0F" w:rsidRDefault="00107865" w:rsidP="002F2A0F">
      <w:pPr>
        <w:pStyle w:val="a5"/>
      </w:pPr>
      <w:r w:rsidRPr="002F2A0F">
        <w:rPr>
          <w:rFonts w:hint="eastAsia"/>
        </w:rPr>
        <w:t>14</w:t>
      </w:r>
      <w:r w:rsidRPr="002F2A0F">
        <w:rPr>
          <w:rFonts w:hint="eastAsia"/>
        </w:rPr>
        <w:tab/>
      </w:r>
      <w:r w:rsidRPr="002F2A0F">
        <w:t xml:space="preserve">    }</w:t>
      </w:r>
    </w:p>
    <w:p w14:paraId="108ED554" w14:textId="77777777" w:rsidR="00107865" w:rsidRPr="002F2A0F" w:rsidRDefault="00107865" w:rsidP="002F2A0F">
      <w:pPr>
        <w:pStyle w:val="a5"/>
      </w:pPr>
      <w:r w:rsidRPr="002F2A0F">
        <w:rPr>
          <w:rFonts w:hint="eastAsia"/>
        </w:rPr>
        <w:t>15</w:t>
      </w:r>
      <w:r w:rsidRPr="002F2A0F">
        <w:rPr>
          <w:rFonts w:hint="eastAsia"/>
        </w:rPr>
        <w:tab/>
      </w:r>
      <w:r w:rsidRPr="002F2A0F">
        <w:t xml:space="preserve">    while(1) {</w:t>
      </w:r>
    </w:p>
    <w:p w14:paraId="529AB9D4" w14:textId="77777777" w:rsidR="00107865" w:rsidRPr="002F2A0F" w:rsidRDefault="00107865" w:rsidP="002F2A0F">
      <w:pPr>
        <w:pStyle w:val="a5"/>
      </w:pPr>
      <w:r w:rsidRPr="002F2A0F">
        <w:rPr>
          <w:rFonts w:hint="eastAsia"/>
        </w:rPr>
        <w:t>16</w:t>
      </w:r>
      <w:r w:rsidRPr="002F2A0F">
        <w:rPr>
          <w:rFonts w:hint="eastAsia"/>
        </w:rPr>
        <w:tab/>
      </w:r>
      <w:r w:rsidRPr="002F2A0F">
        <w:t xml:space="preserve">        am_led_toggle(</w:t>
      </w:r>
      <w:r w:rsidRPr="002F2A0F">
        <w:rPr>
          <w:rFonts w:hint="eastAsia"/>
        </w:rPr>
        <w:t>0</w:t>
      </w:r>
      <w:r w:rsidRPr="002F2A0F">
        <w:t>);</w:t>
      </w:r>
      <w:r w:rsidRPr="002F2A0F">
        <w:tab/>
      </w:r>
      <w:r w:rsidRPr="002F2A0F">
        <w:tab/>
        <w:t>am_mdelay(200);</w:t>
      </w:r>
    </w:p>
    <w:p w14:paraId="14D7CA57" w14:textId="77777777" w:rsidR="00107865" w:rsidRPr="002F2A0F" w:rsidRDefault="00107865" w:rsidP="002F2A0F">
      <w:pPr>
        <w:pStyle w:val="a5"/>
      </w:pPr>
      <w:r w:rsidRPr="002F2A0F">
        <w:rPr>
          <w:rFonts w:hint="eastAsia"/>
        </w:rPr>
        <w:t>17</w:t>
      </w:r>
      <w:r w:rsidRPr="002F2A0F">
        <w:rPr>
          <w:rFonts w:hint="eastAsia"/>
        </w:rPr>
        <w:tab/>
      </w:r>
      <w:r w:rsidRPr="002F2A0F">
        <w:t xml:space="preserve">    }</w:t>
      </w:r>
    </w:p>
    <w:p w14:paraId="357A3AA8" w14:textId="77777777" w:rsidR="00107865" w:rsidRPr="002F2A0F" w:rsidRDefault="00107865" w:rsidP="002F2A0F">
      <w:pPr>
        <w:pStyle w:val="a5"/>
      </w:pPr>
      <w:r w:rsidRPr="002F2A0F">
        <w:rPr>
          <w:rFonts w:hint="eastAsia"/>
        </w:rPr>
        <w:t>18</w:t>
      </w:r>
      <w:r w:rsidRPr="002F2A0F">
        <w:rPr>
          <w:rFonts w:hint="eastAsia"/>
        </w:rPr>
        <w:tab/>
      </w:r>
      <w:r w:rsidRPr="002F2A0F">
        <w:t xml:space="preserve">    return 0;</w:t>
      </w:r>
    </w:p>
    <w:p w14:paraId="2D290AB6" w14:textId="77777777" w:rsidR="00107865" w:rsidRPr="002F2A0F" w:rsidRDefault="00107865" w:rsidP="002F2A0F">
      <w:pPr>
        <w:pStyle w:val="a5"/>
      </w:pPr>
      <w:r w:rsidRPr="002F2A0F">
        <w:rPr>
          <w:rFonts w:hint="eastAsia"/>
        </w:rPr>
        <w:t>19</w:t>
      </w:r>
      <w:r w:rsidRPr="002F2A0F">
        <w:rPr>
          <w:rFonts w:hint="eastAsia"/>
        </w:rPr>
        <w:tab/>
      </w:r>
      <w:r w:rsidRPr="002F2A0F">
        <w:t>}</w:t>
      </w:r>
    </w:p>
    <w:p w14:paraId="1A8CAD21" w14:textId="77777777" w:rsidR="00107865" w:rsidRPr="00B01674" w:rsidRDefault="00107865" w:rsidP="00107865">
      <w:pPr>
        <w:spacing w:before="62" w:after="62"/>
        <w:ind w:firstLine="420"/>
        <w:rPr>
          <w:lang w:val="de-DE"/>
        </w:rPr>
      </w:pPr>
      <w:r w:rsidRPr="0058735A">
        <w:t>由于</w:t>
      </w:r>
      <w:r w:rsidRPr="00B01674">
        <w:rPr>
          <w:lang w:val="de-DE"/>
        </w:rPr>
        <w:t>app_test_mx25xx()</w:t>
      </w:r>
      <w:r w:rsidRPr="0058735A">
        <w:t>的参数为</w:t>
      </w:r>
      <w:r w:rsidRPr="00B01674">
        <w:rPr>
          <w:rFonts w:hint="eastAsia"/>
          <w:lang w:val="de-DE"/>
        </w:rPr>
        <w:t>MX25XX</w:t>
      </w:r>
      <w:r w:rsidRPr="0058735A">
        <w:rPr>
          <w:rFonts w:hint="eastAsia"/>
        </w:rPr>
        <w:t>的</w:t>
      </w:r>
      <w:r w:rsidRPr="0058735A">
        <w:t>实例</w:t>
      </w:r>
      <w:r w:rsidRPr="00B01674">
        <w:rPr>
          <w:lang w:val="de-DE"/>
        </w:rPr>
        <w:t>handle</w:t>
      </w:r>
      <w:r w:rsidRPr="00B01674">
        <w:rPr>
          <w:lang w:val="de-DE"/>
        </w:rPr>
        <w:t>，</w:t>
      </w:r>
      <w:r w:rsidRPr="0058735A">
        <w:rPr>
          <w:rFonts w:hint="eastAsia"/>
        </w:rPr>
        <w:t>与</w:t>
      </w:r>
      <w:r w:rsidRPr="00B01674">
        <w:rPr>
          <w:lang w:val="de-DE"/>
        </w:rPr>
        <w:t>M</w:t>
      </w:r>
      <w:r w:rsidRPr="00B01674">
        <w:rPr>
          <w:rFonts w:hint="eastAsia"/>
          <w:lang w:val="de-DE"/>
        </w:rPr>
        <w:t>X</w:t>
      </w:r>
      <w:r w:rsidRPr="00B01674">
        <w:rPr>
          <w:lang w:val="de-DE"/>
        </w:rPr>
        <w:t>25xx</w:t>
      </w:r>
      <w:r w:rsidRPr="0058735A">
        <w:t>器件</w:t>
      </w:r>
      <w:r w:rsidRPr="0058735A">
        <w:rPr>
          <w:rFonts w:hint="eastAsia"/>
        </w:rPr>
        <w:t>具有依赖关系</w:t>
      </w:r>
      <w:r w:rsidRPr="00B01674">
        <w:rPr>
          <w:lang w:val="de-DE"/>
        </w:rPr>
        <w:t>，</w:t>
      </w:r>
      <w:r w:rsidRPr="0058735A">
        <w:t>因此</w:t>
      </w:r>
      <w:r w:rsidRPr="0058735A">
        <w:rPr>
          <w:rFonts w:hint="eastAsia"/>
        </w:rPr>
        <w:t>无法实现</w:t>
      </w:r>
      <w:r w:rsidRPr="0058735A">
        <w:t>跨平台</w:t>
      </w:r>
      <w:r w:rsidRPr="0058735A">
        <w:rPr>
          <w:rFonts w:hint="eastAsia"/>
        </w:rPr>
        <w:t>调用</w:t>
      </w:r>
      <w:r w:rsidRPr="0058735A">
        <w:t>。</w:t>
      </w:r>
    </w:p>
    <w:p w14:paraId="21DA89A1" w14:textId="77777777" w:rsidR="00107865" w:rsidRPr="00184227" w:rsidRDefault="00107865" w:rsidP="00107865">
      <w:pPr>
        <w:pStyle w:val="30"/>
        <w:keepNext w:val="0"/>
        <w:tabs>
          <w:tab w:val="clear" w:pos="578"/>
          <w:tab w:val="num" w:pos="568"/>
        </w:tabs>
        <w:rPr>
          <w:lang w:val="de-DE"/>
        </w:rPr>
      </w:pPr>
      <w:bookmarkStart w:id="348" w:name="_Toc518911009"/>
      <w:bookmarkStart w:id="349" w:name="_Toc6175838"/>
      <w:r w:rsidRPr="00184227">
        <w:rPr>
          <w:rFonts w:hint="eastAsia"/>
          <w:lang w:val="de-DE"/>
        </w:rPr>
        <w:t>MTD</w:t>
      </w:r>
      <w:r w:rsidRPr="00184227">
        <w:rPr>
          <w:rFonts w:hint="eastAsia"/>
          <w:lang w:val="de-DE"/>
        </w:rPr>
        <w:t>通用接口函数</w:t>
      </w:r>
      <w:bookmarkEnd w:id="330"/>
      <w:bookmarkEnd w:id="331"/>
      <w:bookmarkEnd w:id="332"/>
      <w:bookmarkEnd w:id="333"/>
      <w:bookmarkEnd w:id="334"/>
      <w:bookmarkEnd w:id="335"/>
      <w:bookmarkEnd w:id="336"/>
      <w:bookmarkEnd w:id="337"/>
      <w:bookmarkEnd w:id="348"/>
      <w:bookmarkEnd w:id="349"/>
    </w:p>
    <w:p w14:paraId="57DEB9A2" w14:textId="77777777" w:rsidR="00107865" w:rsidRPr="00184227" w:rsidRDefault="00107865" w:rsidP="00107865">
      <w:pPr>
        <w:pStyle w:val="23"/>
        <w:spacing w:before="62" w:after="62"/>
        <w:rPr>
          <w:lang w:val="de-DE"/>
        </w:rPr>
      </w:pPr>
      <w:r w:rsidRPr="00184227">
        <w:rPr>
          <w:rFonts w:hint="eastAsia"/>
          <w:lang w:val="de-DE"/>
        </w:rPr>
        <w:t>由于</w:t>
      </w:r>
      <w:r w:rsidRPr="00184227">
        <w:rPr>
          <w:rFonts w:hint="eastAsia"/>
          <w:lang w:val="de-DE"/>
        </w:rPr>
        <w:t>MX</w:t>
      </w:r>
      <w:smartTag w:uri="urn:schemas-microsoft-com:office:smarttags" w:element="chmetcnv">
        <w:smartTagPr>
          <w:attr w:name="TCSC" w:val="0"/>
          <w:attr w:name="NumberType" w:val="1"/>
          <w:attr w:name="Negative" w:val="False"/>
          <w:attr w:name="HasSpace" w:val="False"/>
          <w:attr w:name="SourceValue" w:val="25"/>
          <w:attr w:name="UnitName" w:val="l"/>
        </w:smartTagPr>
        <w:r w:rsidRPr="00184227">
          <w:rPr>
            <w:rFonts w:hint="eastAsia"/>
            <w:lang w:val="de-DE"/>
          </w:rPr>
          <w:t>25L</w:t>
        </w:r>
      </w:smartTag>
      <w:r w:rsidRPr="00184227">
        <w:rPr>
          <w:rFonts w:hint="eastAsia"/>
          <w:lang w:val="de-DE"/>
        </w:rPr>
        <w:t>1606</w:t>
      </w:r>
      <w:r w:rsidRPr="00184227">
        <w:rPr>
          <w:rFonts w:hint="eastAsia"/>
          <w:lang w:val="de-DE"/>
        </w:rPr>
        <w:t>是典型的</w:t>
      </w:r>
      <w:r w:rsidRPr="00184227">
        <w:rPr>
          <w:rFonts w:hint="eastAsia"/>
          <w:lang w:val="de-DE"/>
        </w:rPr>
        <w:t>FLASH</w:t>
      </w:r>
      <w:r w:rsidRPr="00184227">
        <w:rPr>
          <w:rFonts w:hint="eastAsia"/>
          <w:lang w:val="de-DE"/>
        </w:rPr>
        <w:t>存储器件，因此将其抽象为一个读写</w:t>
      </w:r>
      <w:r w:rsidRPr="00184227">
        <w:rPr>
          <w:rFonts w:hint="eastAsia"/>
          <w:lang w:val="de-DE"/>
        </w:rPr>
        <w:t>MX</w:t>
      </w:r>
      <w:smartTag w:uri="urn:schemas-microsoft-com:office:smarttags" w:element="chmetcnv">
        <w:smartTagPr>
          <w:attr w:name="TCSC" w:val="0"/>
          <w:attr w:name="NumberType" w:val="1"/>
          <w:attr w:name="Negative" w:val="False"/>
          <w:attr w:name="HasSpace" w:val="False"/>
          <w:attr w:name="SourceValue" w:val="25"/>
          <w:attr w:name="UnitName" w:val="l"/>
        </w:smartTagPr>
        <w:r w:rsidRPr="00184227">
          <w:rPr>
            <w:rFonts w:hint="eastAsia"/>
            <w:lang w:val="de-DE"/>
          </w:rPr>
          <w:t>25L</w:t>
        </w:r>
      </w:smartTag>
      <w:r w:rsidRPr="00184227">
        <w:rPr>
          <w:rFonts w:hint="eastAsia"/>
          <w:lang w:val="de-DE"/>
        </w:rPr>
        <w:t>1606</w:t>
      </w:r>
      <w:r w:rsidRPr="00184227">
        <w:rPr>
          <w:rFonts w:hint="eastAsia"/>
          <w:lang w:val="de-DE"/>
        </w:rPr>
        <w:t>的</w:t>
      </w:r>
      <w:r w:rsidRPr="00184227">
        <w:rPr>
          <w:rFonts w:hint="eastAsia"/>
          <w:lang w:val="de-DE"/>
        </w:rPr>
        <w:t>MTD</w:t>
      </w:r>
      <w:r w:rsidRPr="00184227">
        <w:rPr>
          <w:rFonts w:hint="eastAsia"/>
          <w:lang w:val="de-DE"/>
        </w:rPr>
        <w:t>（</w:t>
      </w:r>
      <w:r w:rsidRPr="00184227">
        <w:rPr>
          <w:lang w:val="de-DE"/>
        </w:rPr>
        <w:t>Memory Technology Device</w:t>
      </w:r>
      <w:r w:rsidRPr="00184227">
        <w:rPr>
          <w:rFonts w:hint="eastAsia"/>
          <w:lang w:val="de-DE"/>
        </w:rPr>
        <w:t>），使之与具体器件无关，实现跨平台调用，其函数原型详见</w:t>
      </w:r>
      <w:r>
        <w:fldChar w:fldCharType="begin"/>
      </w:r>
      <w:r w:rsidRPr="00F74B1E">
        <w:rPr>
          <w:lang w:val="de-DE"/>
        </w:rPr>
        <w:instrText xml:space="preserve">REF _Ref458678049 \h \* MERGEFORMAT </w:instrText>
      </w:r>
      <w:r>
        <w:fldChar w:fldCharType="separate"/>
      </w:r>
      <w:r w:rsidR="00B93B10" w:rsidRPr="00184227">
        <w:rPr>
          <w:rFonts w:hint="eastAsia"/>
        </w:rPr>
        <w:t>表</w:t>
      </w:r>
      <w:r w:rsidR="00B93B10" w:rsidRPr="00B93B10">
        <w:rPr>
          <w:lang w:val="de-DE"/>
        </w:rPr>
        <w:t>5.8</w:t>
      </w:r>
      <w:r>
        <w:fldChar w:fldCharType="end"/>
      </w:r>
      <w:r w:rsidRPr="00184227">
        <w:rPr>
          <w:rFonts w:hint="eastAsia"/>
          <w:lang w:val="de-DE"/>
        </w:rPr>
        <w:t>。</w:t>
      </w:r>
    </w:p>
    <w:p w14:paraId="16845505" w14:textId="77777777" w:rsidR="00107865" w:rsidRPr="00184227" w:rsidRDefault="00107865" w:rsidP="00107865">
      <w:pPr>
        <w:pStyle w:val="a7"/>
        <w:spacing w:before="62" w:after="62"/>
      </w:pPr>
      <w:bookmarkStart w:id="350" w:name="_Ref458678049"/>
      <w:r w:rsidRPr="00184227">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8</w:t>
      </w:r>
      <w:r>
        <w:fldChar w:fldCharType="end"/>
      </w:r>
      <w:bookmarkEnd w:id="350"/>
      <w:r w:rsidRPr="00184227">
        <w:rPr>
          <w:rFonts w:hint="eastAsia"/>
        </w:rPr>
        <w:t>MTD</w:t>
      </w:r>
      <w:r w:rsidRPr="00184227">
        <w:rPr>
          <w:rFonts w:hint="eastAsia"/>
        </w:rPr>
        <w:t>通用接口函数</w:t>
      </w:r>
    </w:p>
    <w:tbl>
      <w:tblPr>
        <w:tblW w:w="52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23"/>
        <w:gridCol w:w="1631"/>
      </w:tblGrid>
      <w:tr w:rsidR="00107865" w:rsidRPr="00184227" w14:paraId="78E95E3B" w14:textId="77777777" w:rsidTr="00107865">
        <w:trPr>
          <w:jc w:val="center"/>
        </w:trPr>
        <w:tc>
          <w:tcPr>
            <w:tcW w:w="3623" w:type="dxa"/>
            <w:tcBorders>
              <w:top w:val="thinThickSmallGap" w:sz="24" w:space="0" w:color="auto"/>
              <w:left w:val="single" w:sz="6" w:space="0" w:color="000000"/>
              <w:bottom w:val="double" w:sz="4" w:space="0" w:color="auto"/>
              <w:right w:val="double" w:sz="4" w:space="0" w:color="auto"/>
            </w:tcBorders>
            <w:shd w:val="pct10" w:color="auto" w:fill="auto"/>
          </w:tcPr>
          <w:p w14:paraId="6DBE5A22" w14:textId="77777777" w:rsidR="00107865" w:rsidRPr="00184227" w:rsidRDefault="00107865" w:rsidP="00107865">
            <w:pPr>
              <w:pStyle w:val="ab"/>
              <w:spacing w:before="62" w:after="62"/>
            </w:pPr>
            <w:r w:rsidRPr="00184227">
              <w:rPr>
                <w:rFonts w:hint="eastAsia"/>
              </w:rPr>
              <w:t>函数原型</w:t>
            </w:r>
          </w:p>
        </w:tc>
        <w:tc>
          <w:tcPr>
            <w:tcW w:w="1631" w:type="dxa"/>
            <w:tcBorders>
              <w:top w:val="thinThickSmallGap" w:sz="24" w:space="0" w:color="auto"/>
              <w:left w:val="double" w:sz="4" w:space="0" w:color="auto"/>
              <w:bottom w:val="double" w:sz="4" w:space="0" w:color="auto"/>
              <w:right w:val="single" w:sz="6" w:space="0" w:color="000000"/>
            </w:tcBorders>
            <w:shd w:val="pct10" w:color="auto" w:fill="auto"/>
          </w:tcPr>
          <w:p w14:paraId="3A94C8D5" w14:textId="77777777" w:rsidR="00107865" w:rsidRPr="00184227" w:rsidRDefault="00107865" w:rsidP="00107865">
            <w:pPr>
              <w:pStyle w:val="ab"/>
              <w:spacing w:before="62" w:after="62"/>
            </w:pPr>
            <w:r w:rsidRPr="00184227">
              <w:rPr>
                <w:rFonts w:hint="eastAsia"/>
              </w:rPr>
              <w:t>功能简介</w:t>
            </w:r>
          </w:p>
        </w:tc>
      </w:tr>
      <w:tr w:rsidR="00107865" w:rsidRPr="00184227" w14:paraId="4E57D831" w14:textId="77777777" w:rsidTr="00107865">
        <w:trPr>
          <w:jc w:val="center"/>
        </w:trPr>
        <w:tc>
          <w:tcPr>
            <w:tcW w:w="3623" w:type="dxa"/>
            <w:tcBorders>
              <w:top w:val="double" w:sz="4" w:space="0" w:color="auto"/>
              <w:left w:val="single" w:sz="6" w:space="0" w:color="000000"/>
              <w:bottom w:val="single" w:sz="4" w:space="0" w:color="auto"/>
              <w:right w:val="double" w:sz="4" w:space="0" w:color="auto"/>
            </w:tcBorders>
          </w:tcPr>
          <w:p w14:paraId="2BD0E8E2" w14:textId="77777777" w:rsidR="00107865" w:rsidRPr="00184227" w:rsidRDefault="00107865" w:rsidP="00107865">
            <w:pPr>
              <w:pStyle w:val="ad"/>
              <w:spacing w:before="62" w:after="62"/>
              <w:jc w:val="left"/>
              <w:rPr>
                <w:lang w:val="de-DE"/>
              </w:rPr>
            </w:pPr>
            <w:r w:rsidRPr="00184227">
              <w:rPr>
                <w:lang w:val="de-DE"/>
              </w:rPr>
              <w:t xml:space="preserve">am_mtd_handle_t </w:t>
            </w:r>
            <w:r w:rsidRPr="00184227">
              <w:rPr>
                <w:b/>
                <w:lang w:val="de-DE"/>
              </w:rPr>
              <w:t>am_mx25xx_mtd_init</w:t>
            </w:r>
            <w:r w:rsidRPr="00184227">
              <w:rPr>
                <w:lang w:val="de-DE"/>
              </w:rPr>
              <w:t>(</w:t>
            </w:r>
          </w:p>
          <w:p w14:paraId="0882EBDD" w14:textId="77777777" w:rsidR="00107865" w:rsidRPr="00184227" w:rsidRDefault="00107865" w:rsidP="00107865">
            <w:pPr>
              <w:pStyle w:val="ad"/>
              <w:spacing w:before="62" w:after="62"/>
              <w:ind w:firstLineChars="200" w:firstLine="360"/>
              <w:jc w:val="left"/>
              <w:rPr>
                <w:lang w:val="de-DE"/>
              </w:rPr>
            </w:pPr>
            <w:r w:rsidRPr="00184227">
              <w:rPr>
                <w:lang w:val="de-DE"/>
              </w:rPr>
              <w:t xml:space="preserve">am_mx25xx_handle_t </w:t>
            </w:r>
            <w:r>
              <w:rPr>
                <w:lang w:val="de-DE"/>
              </w:rPr>
              <w:t xml:space="preserve"> </w:t>
            </w:r>
            <w:r w:rsidRPr="00184227">
              <w:rPr>
                <w:lang w:val="de-DE"/>
              </w:rPr>
              <w:t>handle,</w:t>
            </w:r>
          </w:p>
          <w:p w14:paraId="219F34E2" w14:textId="77777777" w:rsidR="00107865" w:rsidRPr="00184227" w:rsidRDefault="00107865" w:rsidP="00107865">
            <w:pPr>
              <w:pStyle w:val="ad"/>
              <w:spacing w:before="62" w:after="62"/>
              <w:ind w:firstLineChars="200" w:firstLine="360"/>
              <w:jc w:val="left"/>
              <w:rPr>
                <w:lang w:val="de-DE"/>
              </w:rPr>
            </w:pPr>
            <w:r w:rsidRPr="00184227">
              <w:rPr>
                <w:lang w:val="de-DE"/>
              </w:rPr>
              <w:lastRenderedPageBreak/>
              <w:t xml:space="preserve">am_mtd_serv_t      </w:t>
            </w:r>
            <w:r>
              <w:rPr>
                <w:lang w:val="de-DE"/>
              </w:rPr>
              <w:t xml:space="preserve"> </w:t>
            </w:r>
            <w:r w:rsidRPr="00184227">
              <w:rPr>
                <w:lang w:val="de-DE"/>
              </w:rPr>
              <w:t>*p_mtd,</w:t>
            </w:r>
          </w:p>
          <w:p w14:paraId="73BC9365" w14:textId="77777777" w:rsidR="00107865" w:rsidRPr="00184227" w:rsidRDefault="00107865" w:rsidP="00107865">
            <w:pPr>
              <w:pStyle w:val="ad"/>
              <w:spacing w:before="62" w:after="62"/>
              <w:ind w:firstLineChars="200" w:firstLine="360"/>
              <w:jc w:val="left"/>
            </w:pPr>
            <w:r w:rsidRPr="00184227">
              <w:t xml:space="preserve">uint32_t            </w:t>
            </w:r>
            <w:r>
              <w:t xml:space="preserve"> </w:t>
            </w:r>
            <w:r w:rsidRPr="00184227">
              <w:t>reserved_nblks);</w:t>
            </w:r>
          </w:p>
        </w:tc>
        <w:tc>
          <w:tcPr>
            <w:tcW w:w="1631" w:type="dxa"/>
            <w:tcBorders>
              <w:top w:val="double" w:sz="4" w:space="0" w:color="auto"/>
              <w:left w:val="double" w:sz="4" w:space="0" w:color="auto"/>
              <w:bottom w:val="single" w:sz="4" w:space="0" w:color="auto"/>
              <w:right w:val="single" w:sz="6" w:space="0" w:color="000000"/>
            </w:tcBorders>
            <w:vAlign w:val="center"/>
          </w:tcPr>
          <w:p w14:paraId="246F8CF8" w14:textId="77777777" w:rsidR="00107865" w:rsidRPr="00184227" w:rsidRDefault="00107865" w:rsidP="00107865">
            <w:pPr>
              <w:pStyle w:val="ad"/>
              <w:spacing w:before="62" w:after="62"/>
            </w:pPr>
            <w:r w:rsidRPr="00184227">
              <w:rPr>
                <w:rFonts w:hint="eastAsia"/>
              </w:rPr>
              <w:lastRenderedPageBreak/>
              <w:t>MTD</w:t>
            </w:r>
            <w:r w:rsidRPr="00184227">
              <w:rPr>
                <w:rFonts w:hint="eastAsia"/>
              </w:rPr>
              <w:t>初始化</w:t>
            </w:r>
          </w:p>
          <w:p w14:paraId="667FC28F" w14:textId="77777777" w:rsidR="00107865" w:rsidRPr="00184227" w:rsidRDefault="00107865" w:rsidP="00107865">
            <w:pPr>
              <w:pStyle w:val="ad"/>
              <w:spacing w:before="62" w:after="62"/>
            </w:pPr>
            <w:r w:rsidRPr="00184227">
              <w:rPr>
                <w:rFonts w:hint="eastAsia"/>
              </w:rPr>
              <w:t>（</w:t>
            </w:r>
            <w:r w:rsidRPr="00184227">
              <w:rPr>
                <w:rFonts w:hint="eastAsia"/>
              </w:rPr>
              <w:t>am_mx25xx.h</w:t>
            </w:r>
            <w:r w:rsidRPr="00184227">
              <w:rPr>
                <w:rFonts w:hint="eastAsia"/>
              </w:rPr>
              <w:t>）</w:t>
            </w:r>
          </w:p>
        </w:tc>
      </w:tr>
      <w:tr w:rsidR="00107865" w:rsidRPr="00184227" w14:paraId="37D21B14" w14:textId="77777777" w:rsidTr="00107865">
        <w:trPr>
          <w:jc w:val="center"/>
        </w:trPr>
        <w:tc>
          <w:tcPr>
            <w:tcW w:w="3623" w:type="dxa"/>
            <w:tcBorders>
              <w:top w:val="single" w:sz="4" w:space="0" w:color="auto"/>
              <w:left w:val="single" w:sz="6" w:space="0" w:color="000000"/>
              <w:bottom w:val="single" w:sz="4" w:space="0" w:color="auto"/>
              <w:right w:val="double" w:sz="4" w:space="0" w:color="auto"/>
            </w:tcBorders>
          </w:tcPr>
          <w:p w14:paraId="1B0DAD64" w14:textId="77777777" w:rsidR="00107865" w:rsidRDefault="00107865" w:rsidP="00107865">
            <w:pPr>
              <w:pStyle w:val="ad"/>
              <w:spacing w:before="62" w:after="62"/>
              <w:jc w:val="left"/>
              <w:rPr>
                <w:lang w:val="de-DE"/>
              </w:rPr>
            </w:pPr>
            <w:r w:rsidRPr="00184227">
              <w:rPr>
                <w:lang w:val="de-DE"/>
              </w:rPr>
              <w:lastRenderedPageBreak/>
              <w:t>int</w:t>
            </w:r>
            <w:r w:rsidRPr="00184227">
              <w:rPr>
                <w:b/>
                <w:lang w:val="de-DE"/>
              </w:rPr>
              <w:t xml:space="preserve"> am_mtd_erase</w:t>
            </w:r>
            <w:r w:rsidRPr="00184227">
              <w:rPr>
                <w:lang w:val="de-DE"/>
              </w:rPr>
              <w:t xml:space="preserve"> ( </w:t>
            </w:r>
          </w:p>
          <w:p w14:paraId="76C183C8" w14:textId="77777777" w:rsidR="00107865" w:rsidRPr="00184227" w:rsidRDefault="00107865" w:rsidP="00107865">
            <w:pPr>
              <w:pStyle w:val="ad"/>
              <w:spacing w:before="62" w:after="62"/>
              <w:ind w:firstLineChars="200" w:firstLine="360"/>
              <w:jc w:val="left"/>
              <w:rPr>
                <w:lang w:val="de-DE"/>
              </w:rPr>
            </w:pPr>
            <w:r w:rsidRPr="00184227">
              <w:rPr>
                <w:lang w:val="de-DE"/>
              </w:rPr>
              <w:t>am_mtd_handle_t</w:t>
            </w:r>
            <w:r>
              <w:rPr>
                <w:lang w:val="de-DE"/>
              </w:rPr>
              <w:t xml:space="preserve">    </w:t>
            </w:r>
            <w:r w:rsidRPr="00184227">
              <w:rPr>
                <w:lang w:val="de-DE"/>
              </w:rPr>
              <w:t>handle,</w:t>
            </w:r>
          </w:p>
          <w:p w14:paraId="78E9812B" w14:textId="77777777" w:rsidR="00107865" w:rsidRPr="00184227" w:rsidRDefault="00107865" w:rsidP="00107865">
            <w:pPr>
              <w:pStyle w:val="ad"/>
              <w:spacing w:before="62" w:after="62"/>
              <w:jc w:val="left"/>
              <w:rPr>
                <w:lang w:val="de-DE"/>
              </w:rPr>
            </w:pPr>
            <w:r>
              <w:rPr>
                <w:lang w:val="de-DE"/>
              </w:rPr>
              <w:t xml:space="preserve">    </w:t>
            </w:r>
            <w:r w:rsidRPr="00184227">
              <w:rPr>
                <w:lang w:val="de-DE"/>
              </w:rPr>
              <w:t>uint32_t            addr,</w:t>
            </w:r>
          </w:p>
          <w:p w14:paraId="310D5605" w14:textId="77777777" w:rsidR="00107865" w:rsidRPr="00184227" w:rsidRDefault="00107865" w:rsidP="00107865">
            <w:pPr>
              <w:pStyle w:val="ad"/>
              <w:spacing w:before="62" w:after="62"/>
              <w:ind w:firstLineChars="200" w:firstLine="360"/>
              <w:jc w:val="left"/>
              <w:rPr>
                <w:lang w:val="de-DE"/>
              </w:rPr>
            </w:pPr>
            <w:r w:rsidRPr="00184227">
              <w:rPr>
                <w:lang w:val="de-DE"/>
              </w:rPr>
              <w:t>uint32_t            len);</w:t>
            </w:r>
          </w:p>
        </w:tc>
        <w:tc>
          <w:tcPr>
            <w:tcW w:w="1631" w:type="dxa"/>
            <w:tcBorders>
              <w:top w:val="single" w:sz="4" w:space="0" w:color="auto"/>
              <w:left w:val="double" w:sz="4" w:space="0" w:color="auto"/>
              <w:bottom w:val="single" w:sz="4" w:space="0" w:color="auto"/>
              <w:right w:val="single" w:sz="6" w:space="0" w:color="000000"/>
            </w:tcBorders>
            <w:vAlign w:val="center"/>
          </w:tcPr>
          <w:p w14:paraId="67A9B9FB" w14:textId="77777777" w:rsidR="00107865" w:rsidRPr="00184227" w:rsidRDefault="00107865" w:rsidP="00107865">
            <w:pPr>
              <w:pStyle w:val="ad"/>
              <w:spacing w:before="62" w:after="62"/>
            </w:pPr>
            <w:r w:rsidRPr="00184227">
              <w:rPr>
                <w:rFonts w:hint="eastAsia"/>
              </w:rPr>
              <w:t>擦除数据</w:t>
            </w:r>
          </w:p>
          <w:p w14:paraId="7550CCEA" w14:textId="77777777" w:rsidR="00107865" w:rsidRPr="00184227" w:rsidRDefault="00107865" w:rsidP="00107865">
            <w:pPr>
              <w:pStyle w:val="ad"/>
              <w:spacing w:before="62" w:after="62"/>
            </w:pPr>
            <w:r w:rsidRPr="00184227">
              <w:rPr>
                <w:rFonts w:hint="eastAsia"/>
              </w:rPr>
              <w:t>（</w:t>
            </w:r>
            <w:r w:rsidRPr="00184227">
              <w:rPr>
                <w:rFonts w:hint="eastAsia"/>
                <w:lang w:val="de-DE"/>
              </w:rPr>
              <w:t>am_mtd.h</w:t>
            </w:r>
            <w:r w:rsidRPr="00184227">
              <w:rPr>
                <w:rFonts w:hint="eastAsia"/>
              </w:rPr>
              <w:t>）</w:t>
            </w:r>
          </w:p>
        </w:tc>
      </w:tr>
      <w:tr w:rsidR="00107865" w:rsidRPr="00184227" w14:paraId="6463353B" w14:textId="77777777" w:rsidTr="00107865">
        <w:trPr>
          <w:jc w:val="center"/>
        </w:trPr>
        <w:tc>
          <w:tcPr>
            <w:tcW w:w="3623" w:type="dxa"/>
            <w:tcBorders>
              <w:top w:val="single" w:sz="4" w:space="0" w:color="auto"/>
              <w:left w:val="single" w:sz="6" w:space="0" w:color="000000"/>
              <w:bottom w:val="single" w:sz="6" w:space="0" w:color="000000"/>
              <w:right w:val="double" w:sz="4" w:space="0" w:color="auto"/>
            </w:tcBorders>
          </w:tcPr>
          <w:p w14:paraId="1265A1AA" w14:textId="77777777" w:rsidR="00107865" w:rsidRDefault="00107865" w:rsidP="00107865">
            <w:pPr>
              <w:pStyle w:val="ad"/>
              <w:spacing w:before="62" w:after="62"/>
              <w:jc w:val="left"/>
            </w:pPr>
            <w:r w:rsidRPr="00184227">
              <w:t xml:space="preserve">int </w:t>
            </w:r>
            <w:r w:rsidRPr="00184227">
              <w:rPr>
                <w:b/>
              </w:rPr>
              <w:t>am_mtd_read</w:t>
            </w:r>
            <w:r w:rsidRPr="00184227">
              <w:t xml:space="preserve"> ( </w:t>
            </w:r>
          </w:p>
          <w:p w14:paraId="5FF7B09A" w14:textId="77777777" w:rsidR="00107865" w:rsidRPr="00184227" w:rsidRDefault="00107865" w:rsidP="00107865">
            <w:pPr>
              <w:pStyle w:val="ad"/>
              <w:spacing w:before="62" w:after="62"/>
              <w:ind w:firstLineChars="200" w:firstLine="360"/>
              <w:jc w:val="left"/>
            </w:pPr>
            <w:r w:rsidRPr="00184227">
              <w:t>am_mtd_handle_t</w:t>
            </w:r>
            <w:r>
              <w:t xml:space="preserve">    </w:t>
            </w:r>
            <w:r w:rsidRPr="00184227">
              <w:t>handle,</w:t>
            </w:r>
          </w:p>
          <w:p w14:paraId="3C3EE67A" w14:textId="77777777" w:rsidR="00107865" w:rsidRPr="00184227" w:rsidRDefault="00107865" w:rsidP="00107865">
            <w:pPr>
              <w:pStyle w:val="ad"/>
              <w:spacing w:before="62" w:after="62"/>
              <w:jc w:val="left"/>
            </w:pPr>
            <w:r w:rsidRPr="00184227">
              <w:t xml:space="preserve"> </w:t>
            </w:r>
            <w:r>
              <w:t xml:space="preserve">   </w:t>
            </w:r>
            <w:r w:rsidRPr="00184227">
              <w:t>uint32_t            addr,</w:t>
            </w:r>
          </w:p>
          <w:p w14:paraId="541CAAB0" w14:textId="77777777" w:rsidR="00107865" w:rsidRPr="00184227" w:rsidRDefault="00107865" w:rsidP="00107865">
            <w:pPr>
              <w:pStyle w:val="ad"/>
              <w:jc w:val="left"/>
            </w:pPr>
            <w:r w:rsidRPr="00184227">
              <w:t xml:space="preserve"> </w:t>
            </w:r>
            <w:r>
              <w:t xml:space="preserve">   </w:t>
            </w:r>
            <w:r w:rsidRPr="00184227">
              <w:t>void               *p_buf,</w:t>
            </w:r>
          </w:p>
          <w:p w14:paraId="6ACD1001" w14:textId="77777777" w:rsidR="00107865" w:rsidRPr="00184227" w:rsidRDefault="00107865" w:rsidP="00107865">
            <w:pPr>
              <w:pStyle w:val="ad"/>
              <w:spacing w:before="62" w:after="62"/>
              <w:jc w:val="left"/>
            </w:pPr>
            <w:r w:rsidRPr="00184227">
              <w:t xml:space="preserve"> </w:t>
            </w:r>
            <w:r>
              <w:t xml:space="preserve">   </w:t>
            </w:r>
            <w:r w:rsidRPr="00184227">
              <w:t>uint32_t            len);</w:t>
            </w:r>
          </w:p>
        </w:tc>
        <w:tc>
          <w:tcPr>
            <w:tcW w:w="1631" w:type="dxa"/>
            <w:tcBorders>
              <w:top w:val="single" w:sz="4" w:space="0" w:color="auto"/>
              <w:left w:val="double" w:sz="4" w:space="0" w:color="auto"/>
              <w:bottom w:val="single" w:sz="6" w:space="0" w:color="000000"/>
              <w:right w:val="single" w:sz="6" w:space="0" w:color="000000"/>
            </w:tcBorders>
            <w:vAlign w:val="center"/>
          </w:tcPr>
          <w:p w14:paraId="57EBF00C" w14:textId="77777777" w:rsidR="00107865" w:rsidRPr="00184227" w:rsidRDefault="00107865" w:rsidP="00107865">
            <w:pPr>
              <w:pStyle w:val="ad"/>
              <w:spacing w:before="62" w:after="62"/>
            </w:pPr>
            <w:r w:rsidRPr="00184227">
              <w:rPr>
                <w:rFonts w:hint="eastAsia"/>
              </w:rPr>
              <w:t>写入数据</w:t>
            </w:r>
          </w:p>
          <w:p w14:paraId="1164D59A" w14:textId="77777777" w:rsidR="00107865" w:rsidRPr="00184227" w:rsidRDefault="00107865" w:rsidP="00107865">
            <w:pPr>
              <w:pStyle w:val="ad"/>
              <w:spacing w:before="62" w:after="62"/>
            </w:pPr>
            <w:r w:rsidRPr="00184227">
              <w:rPr>
                <w:rFonts w:hint="eastAsia"/>
              </w:rPr>
              <w:t>（</w:t>
            </w:r>
            <w:r w:rsidRPr="00184227">
              <w:rPr>
                <w:rFonts w:hint="eastAsia"/>
                <w:lang w:val="de-DE"/>
              </w:rPr>
              <w:t>am_mtd.h</w:t>
            </w:r>
            <w:r w:rsidRPr="00184227">
              <w:rPr>
                <w:rFonts w:hint="eastAsia"/>
              </w:rPr>
              <w:t>）</w:t>
            </w:r>
          </w:p>
        </w:tc>
      </w:tr>
      <w:tr w:rsidR="00107865" w:rsidRPr="00184227" w14:paraId="221BCFC7" w14:textId="77777777" w:rsidTr="00107865">
        <w:trPr>
          <w:jc w:val="center"/>
        </w:trPr>
        <w:tc>
          <w:tcPr>
            <w:tcW w:w="3623" w:type="dxa"/>
            <w:tcBorders>
              <w:top w:val="single" w:sz="6" w:space="0" w:color="000000"/>
              <w:left w:val="single" w:sz="6" w:space="0" w:color="000000"/>
              <w:bottom w:val="thickThinSmallGap" w:sz="24" w:space="0" w:color="auto"/>
              <w:right w:val="double" w:sz="4" w:space="0" w:color="auto"/>
            </w:tcBorders>
          </w:tcPr>
          <w:p w14:paraId="4CFE12CB" w14:textId="77777777" w:rsidR="00107865" w:rsidRDefault="00107865" w:rsidP="00107865">
            <w:pPr>
              <w:pStyle w:val="ad"/>
              <w:spacing w:before="62" w:after="62"/>
              <w:jc w:val="left"/>
            </w:pPr>
            <w:r w:rsidRPr="00184227">
              <w:rPr>
                <w:rFonts w:hint="eastAsia"/>
              </w:rPr>
              <w:t>i</w:t>
            </w:r>
            <w:r w:rsidRPr="00184227">
              <w:t xml:space="preserve">nt </w:t>
            </w:r>
            <w:r w:rsidRPr="00184227">
              <w:rPr>
                <w:b/>
              </w:rPr>
              <w:t xml:space="preserve">am_mtd_read </w:t>
            </w:r>
            <w:r w:rsidRPr="00184227">
              <w:t xml:space="preserve">( </w:t>
            </w:r>
          </w:p>
          <w:p w14:paraId="4A23C0F9" w14:textId="77777777" w:rsidR="00107865" w:rsidRPr="00184227" w:rsidRDefault="00107865" w:rsidP="00107865">
            <w:pPr>
              <w:pStyle w:val="ad"/>
              <w:spacing w:before="62" w:after="62"/>
              <w:ind w:firstLineChars="200" w:firstLine="360"/>
              <w:jc w:val="left"/>
            </w:pPr>
            <w:r w:rsidRPr="00184227">
              <w:t>am_mtd_handle_t    handle,</w:t>
            </w:r>
          </w:p>
          <w:p w14:paraId="58AEF862" w14:textId="77777777" w:rsidR="00107865" w:rsidRPr="00184227" w:rsidRDefault="00107865" w:rsidP="00107865">
            <w:pPr>
              <w:pStyle w:val="ad"/>
              <w:jc w:val="left"/>
            </w:pPr>
            <w:r w:rsidRPr="00184227">
              <w:t xml:space="preserve">    uint32_t            addr,</w:t>
            </w:r>
          </w:p>
          <w:p w14:paraId="4B7B9EF8" w14:textId="77777777" w:rsidR="00107865" w:rsidRPr="00184227" w:rsidRDefault="00107865" w:rsidP="00107865">
            <w:pPr>
              <w:pStyle w:val="ad"/>
              <w:jc w:val="left"/>
            </w:pPr>
            <w:r w:rsidRPr="00184227">
              <w:t xml:space="preserve">    void               *p_buf,</w:t>
            </w:r>
          </w:p>
          <w:p w14:paraId="608E61FD" w14:textId="77777777" w:rsidR="00107865" w:rsidRPr="00184227" w:rsidRDefault="00107865" w:rsidP="00107865">
            <w:pPr>
              <w:pStyle w:val="ad"/>
              <w:spacing w:before="62" w:after="62"/>
              <w:jc w:val="left"/>
            </w:pPr>
            <w:r w:rsidRPr="00184227">
              <w:t xml:space="preserve">    uint32_t            len);</w:t>
            </w:r>
          </w:p>
        </w:tc>
        <w:tc>
          <w:tcPr>
            <w:tcW w:w="1631" w:type="dxa"/>
            <w:tcBorders>
              <w:top w:val="single" w:sz="6" w:space="0" w:color="000000"/>
              <w:left w:val="double" w:sz="4" w:space="0" w:color="auto"/>
              <w:bottom w:val="thickThinSmallGap" w:sz="24" w:space="0" w:color="auto"/>
              <w:right w:val="single" w:sz="6" w:space="0" w:color="000000"/>
            </w:tcBorders>
            <w:vAlign w:val="center"/>
          </w:tcPr>
          <w:p w14:paraId="51521534" w14:textId="77777777" w:rsidR="00107865" w:rsidRPr="00184227" w:rsidRDefault="00107865" w:rsidP="00107865">
            <w:pPr>
              <w:pStyle w:val="ad"/>
              <w:spacing w:before="62" w:after="62"/>
            </w:pPr>
            <w:r w:rsidRPr="00184227">
              <w:rPr>
                <w:rFonts w:hint="eastAsia"/>
              </w:rPr>
              <w:t>读取数据</w:t>
            </w:r>
          </w:p>
          <w:p w14:paraId="5504541D" w14:textId="77777777" w:rsidR="00107865" w:rsidRPr="00184227" w:rsidRDefault="00107865" w:rsidP="00107865">
            <w:pPr>
              <w:pStyle w:val="ad"/>
              <w:spacing w:before="62" w:after="62"/>
            </w:pPr>
            <w:r w:rsidRPr="00184227">
              <w:rPr>
                <w:rFonts w:hint="eastAsia"/>
              </w:rPr>
              <w:t>（</w:t>
            </w:r>
            <w:r w:rsidRPr="00184227">
              <w:rPr>
                <w:rFonts w:hint="eastAsia"/>
                <w:lang w:val="de-DE"/>
              </w:rPr>
              <w:t>am_mtd.h</w:t>
            </w:r>
            <w:r w:rsidRPr="00184227">
              <w:rPr>
                <w:rFonts w:hint="eastAsia"/>
              </w:rPr>
              <w:t>）</w:t>
            </w:r>
          </w:p>
        </w:tc>
      </w:tr>
    </w:tbl>
    <w:p w14:paraId="1FFEC6B5" w14:textId="77777777" w:rsidR="00107865" w:rsidRPr="00184227" w:rsidRDefault="00107865" w:rsidP="00A141DF">
      <w:pPr>
        <w:pStyle w:val="40"/>
        <w:keepLines w:val="0"/>
        <w:numPr>
          <w:ilvl w:val="0"/>
          <w:numId w:val="53"/>
        </w:numPr>
        <w:rPr>
          <w:lang w:val="de-DE"/>
        </w:rPr>
      </w:pPr>
      <w:r w:rsidRPr="00184227">
        <w:rPr>
          <w:rFonts w:hint="eastAsia"/>
          <w:lang w:val="de-DE"/>
        </w:rPr>
        <w:t>MTD</w:t>
      </w:r>
      <w:r w:rsidRPr="00184227">
        <w:rPr>
          <w:rFonts w:hint="eastAsia"/>
          <w:lang w:val="de-DE"/>
        </w:rPr>
        <w:t>初始化函数</w:t>
      </w:r>
    </w:p>
    <w:p w14:paraId="0C19D730" w14:textId="77777777" w:rsidR="00107865" w:rsidRPr="00184227" w:rsidRDefault="00107865" w:rsidP="00107865">
      <w:pPr>
        <w:pStyle w:val="23"/>
        <w:spacing w:before="62" w:after="62"/>
        <w:rPr>
          <w:lang w:val="de-DE"/>
        </w:rPr>
      </w:pPr>
      <w:r w:rsidRPr="00184227">
        <w:rPr>
          <w:rFonts w:hint="eastAsia"/>
          <w:lang w:val="de-DE"/>
        </w:rPr>
        <w:t>MTD</w:t>
      </w:r>
      <w:r w:rsidRPr="00184227">
        <w:rPr>
          <w:rFonts w:hint="eastAsia"/>
          <w:lang w:val="de-DE"/>
        </w:rPr>
        <w:t>初始化函数意在获取</w:t>
      </w:r>
      <w:r w:rsidRPr="00184227">
        <w:rPr>
          <w:rFonts w:hint="eastAsia"/>
          <w:lang w:val="de-DE"/>
        </w:rPr>
        <w:t>MTD</w:t>
      </w:r>
      <w:r w:rsidRPr="00184227">
        <w:rPr>
          <w:rFonts w:hint="eastAsia"/>
          <w:lang w:val="de-DE"/>
        </w:rPr>
        <w:t>实例句柄，其函数原型为：</w:t>
      </w:r>
    </w:p>
    <w:p w14:paraId="56610036" w14:textId="77777777" w:rsidR="00107865" w:rsidRPr="00184227" w:rsidRDefault="00107865" w:rsidP="00107865">
      <w:pPr>
        <w:pStyle w:val="a5"/>
      </w:pPr>
      <w:r w:rsidRPr="00184227">
        <w:t>am_mtd_handle_t am_mx25xx_mtd_init(</w:t>
      </w:r>
    </w:p>
    <w:p w14:paraId="62520529" w14:textId="77777777" w:rsidR="00107865" w:rsidRPr="00184227" w:rsidRDefault="00107865" w:rsidP="00107865">
      <w:pPr>
        <w:pStyle w:val="a5"/>
        <w:ind w:firstLine="420"/>
      </w:pPr>
      <w:r w:rsidRPr="00184227">
        <w:t xml:space="preserve">am_mx25xx_handle_t  </w:t>
      </w:r>
      <w:r w:rsidRPr="00184227">
        <w:rPr>
          <w:rFonts w:hint="eastAsia"/>
        </w:rPr>
        <w:tab/>
      </w:r>
      <w:r w:rsidRPr="00184227">
        <w:t>handle,</w:t>
      </w:r>
    </w:p>
    <w:p w14:paraId="7F9CE529" w14:textId="77777777" w:rsidR="00107865" w:rsidRPr="00184227" w:rsidRDefault="00107865" w:rsidP="00107865">
      <w:pPr>
        <w:pStyle w:val="a5"/>
        <w:ind w:firstLine="420"/>
      </w:pPr>
      <w:r w:rsidRPr="00184227">
        <w:t xml:space="preserve">am_mtd_serv_t      </w:t>
      </w:r>
      <w:r w:rsidRPr="00184227">
        <w:rPr>
          <w:rFonts w:hint="eastAsia"/>
        </w:rPr>
        <w:tab/>
      </w:r>
      <w:r w:rsidRPr="00184227">
        <w:tab/>
        <w:t>*p_mtd,</w:t>
      </w:r>
    </w:p>
    <w:p w14:paraId="41104BFB" w14:textId="77777777" w:rsidR="00107865" w:rsidRPr="00184227" w:rsidRDefault="00107865" w:rsidP="00107865">
      <w:pPr>
        <w:pStyle w:val="a5"/>
        <w:ind w:firstLine="420"/>
      </w:pPr>
      <w:r w:rsidRPr="00184227">
        <w:t xml:space="preserve">uint32_t        </w:t>
      </w:r>
      <w:r w:rsidRPr="00184227">
        <w:rPr>
          <w:rFonts w:hint="eastAsia"/>
        </w:rPr>
        <w:tab/>
      </w:r>
      <w:r w:rsidRPr="00184227">
        <w:tab/>
        <w:t>reserved_nblks);</w:t>
      </w:r>
    </w:p>
    <w:p w14:paraId="293FC037" w14:textId="77777777" w:rsidR="00107865" w:rsidRPr="00614AB3" w:rsidRDefault="00107865" w:rsidP="00107865">
      <w:pPr>
        <w:spacing w:before="62" w:after="62"/>
        <w:ind w:firstLine="420"/>
        <w:rPr>
          <w:lang w:val="de-DE"/>
        </w:rPr>
      </w:pPr>
      <w:r w:rsidRPr="0058735A">
        <w:rPr>
          <w:rFonts w:hint="eastAsia"/>
        </w:rPr>
        <w:t>其中</w:t>
      </w:r>
      <w:r w:rsidRPr="00614AB3">
        <w:rPr>
          <w:rFonts w:hint="eastAsia"/>
          <w:lang w:val="de-DE"/>
        </w:rPr>
        <w:t>，</w:t>
      </w:r>
      <w:r w:rsidRPr="00614AB3">
        <w:rPr>
          <w:rFonts w:hint="eastAsia"/>
          <w:lang w:val="de-DE"/>
        </w:rPr>
        <w:t>MX</w:t>
      </w:r>
      <w:smartTag w:uri="urn:schemas-microsoft-com:office:smarttags" w:element="chmetcnv">
        <w:smartTagPr>
          <w:attr w:name="TCSC" w:val="0"/>
          <w:attr w:name="NumberType" w:val="1"/>
          <w:attr w:name="Negative" w:val="False"/>
          <w:attr w:name="HasSpace" w:val="False"/>
          <w:attr w:name="SourceValue" w:val="25"/>
          <w:attr w:name="UnitName" w:val="l"/>
        </w:smartTagPr>
        <w:r w:rsidRPr="00614AB3">
          <w:rPr>
            <w:rFonts w:hint="eastAsia"/>
            <w:lang w:val="de-DE"/>
          </w:rPr>
          <w:t>25L</w:t>
        </w:r>
      </w:smartTag>
      <w:r w:rsidRPr="00614AB3">
        <w:rPr>
          <w:rFonts w:hint="eastAsia"/>
          <w:lang w:val="de-DE"/>
        </w:rPr>
        <w:t>1606</w:t>
      </w:r>
      <w:r w:rsidRPr="0058735A">
        <w:rPr>
          <w:rFonts w:hint="eastAsia"/>
        </w:rPr>
        <w:t>实例句柄</w:t>
      </w:r>
      <w:r w:rsidRPr="00614AB3">
        <w:rPr>
          <w:rFonts w:hint="eastAsia"/>
          <w:lang w:val="de-DE"/>
        </w:rPr>
        <w:t>（</w:t>
      </w:r>
      <w:r w:rsidRPr="00614AB3">
        <w:rPr>
          <w:lang w:val="de-DE"/>
        </w:rPr>
        <w:t>mx25xx_handle</w:t>
      </w:r>
      <w:r w:rsidRPr="00614AB3">
        <w:rPr>
          <w:rFonts w:hint="eastAsia"/>
          <w:lang w:val="de-DE"/>
        </w:rPr>
        <w:t>）</w:t>
      </w:r>
      <w:r w:rsidRPr="0058735A">
        <w:rPr>
          <w:rFonts w:hint="eastAsia"/>
        </w:rPr>
        <w:t>作为实参传递给</w:t>
      </w:r>
      <w:r w:rsidRPr="00614AB3">
        <w:rPr>
          <w:lang w:val="de-DE"/>
        </w:rPr>
        <w:t>handle</w:t>
      </w:r>
      <w:r w:rsidRPr="00614AB3">
        <w:rPr>
          <w:rFonts w:hint="eastAsia"/>
          <w:lang w:val="de-DE"/>
        </w:rPr>
        <w:t>，</w:t>
      </w:r>
      <w:r w:rsidRPr="00614AB3">
        <w:rPr>
          <w:rFonts w:hint="eastAsia"/>
          <w:lang w:val="de-DE"/>
        </w:rPr>
        <w:t>p_mtd</w:t>
      </w:r>
      <w:r w:rsidRPr="0058735A">
        <w:rPr>
          <w:rFonts w:hint="eastAsia"/>
        </w:rPr>
        <w:t>为指向</w:t>
      </w:r>
      <w:r w:rsidRPr="00614AB3">
        <w:rPr>
          <w:lang w:val="de-DE"/>
        </w:rPr>
        <w:t>am_</w:t>
      </w:r>
      <w:r w:rsidRPr="00614AB3">
        <w:rPr>
          <w:rFonts w:hint="eastAsia"/>
          <w:lang w:val="de-DE"/>
        </w:rPr>
        <w:t>mtd</w:t>
      </w:r>
      <w:r w:rsidRPr="00614AB3">
        <w:rPr>
          <w:lang w:val="de-DE"/>
        </w:rPr>
        <w:t>_serv_t</w:t>
      </w:r>
      <w:r w:rsidRPr="0058735A">
        <w:rPr>
          <w:rFonts w:hint="eastAsia"/>
        </w:rPr>
        <w:t>类型实例的指针</w:t>
      </w:r>
      <w:r w:rsidRPr="00614AB3">
        <w:rPr>
          <w:rFonts w:hint="eastAsia"/>
          <w:lang w:val="de-DE"/>
        </w:rPr>
        <w:t>，</w:t>
      </w:r>
      <w:r w:rsidRPr="00614AB3">
        <w:rPr>
          <w:lang w:val="de-DE"/>
        </w:rPr>
        <w:t>reserved_nblks</w:t>
      </w:r>
      <w:r w:rsidRPr="0058735A">
        <w:rPr>
          <w:rFonts w:hint="eastAsia"/>
        </w:rPr>
        <w:t>作为实例信息</w:t>
      </w:r>
      <w:r w:rsidRPr="00614AB3">
        <w:rPr>
          <w:rFonts w:hint="eastAsia"/>
          <w:lang w:val="de-DE"/>
        </w:rPr>
        <w:t>，</w:t>
      </w:r>
      <w:r w:rsidRPr="0058735A">
        <w:rPr>
          <w:rFonts w:hint="eastAsia"/>
        </w:rPr>
        <w:t>表明保留的块数。</w:t>
      </w:r>
    </w:p>
    <w:p w14:paraId="0DBDC444" w14:textId="77777777" w:rsidR="00107865" w:rsidRPr="00184227" w:rsidRDefault="00107865" w:rsidP="00A141DF">
      <w:pPr>
        <w:pStyle w:val="23"/>
        <w:numPr>
          <w:ilvl w:val="0"/>
          <w:numId w:val="49"/>
        </w:numPr>
        <w:spacing w:before="62" w:after="62"/>
        <w:jc w:val="both"/>
        <w:rPr>
          <w:lang w:val="de-DE"/>
        </w:rPr>
      </w:pPr>
      <w:r w:rsidRPr="00184227">
        <w:rPr>
          <w:rFonts w:hint="eastAsia"/>
          <w:lang w:val="de-DE"/>
        </w:rPr>
        <w:t>实例（</w:t>
      </w:r>
      <w:r w:rsidRPr="00184227">
        <w:rPr>
          <w:rFonts w:hint="eastAsia"/>
          <w:lang w:val="de-DE"/>
        </w:rPr>
        <w:t>MTD</w:t>
      </w:r>
      <w:r w:rsidRPr="00184227">
        <w:rPr>
          <w:rFonts w:hint="eastAsia"/>
          <w:lang w:val="de-DE"/>
        </w:rPr>
        <w:t>存储设备）</w:t>
      </w:r>
    </w:p>
    <w:p w14:paraId="441F26B7" w14:textId="77777777" w:rsidR="00107865" w:rsidRPr="00184227" w:rsidRDefault="00107865" w:rsidP="00107865">
      <w:pPr>
        <w:pStyle w:val="23"/>
        <w:spacing w:before="62" w:after="62"/>
        <w:rPr>
          <w:lang w:val="de-DE"/>
        </w:rPr>
      </w:pPr>
      <w:r w:rsidRPr="00184227">
        <w:rPr>
          <w:rFonts w:hint="eastAsia"/>
          <w:lang w:val="de-DE"/>
        </w:rPr>
        <w:t>定义</w:t>
      </w:r>
      <w:r w:rsidRPr="00184227">
        <w:rPr>
          <w:lang w:val="de-DE"/>
        </w:rPr>
        <w:t>am_</w:t>
      </w:r>
      <w:r w:rsidRPr="00184227">
        <w:rPr>
          <w:rFonts w:hint="eastAsia"/>
          <w:lang w:val="de-DE"/>
        </w:rPr>
        <w:t>mtd</w:t>
      </w:r>
      <w:r w:rsidRPr="00184227">
        <w:rPr>
          <w:lang w:val="de-DE"/>
        </w:rPr>
        <w:t>_serv_t</w:t>
      </w:r>
      <w:r w:rsidRPr="00184227">
        <w:rPr>
          <w:rFonts w:hint="eastAsia"/>
          <w:lang w:val="de-DE"/>
        </w:rPr>
        <w:t>类型（</w:t>
      </w:r>
      <w:r w:rsidRPr="00184227">
        <w:rPr>
          <w:lang w:val="de-DE"/>
        </w:rPr>
        <w:t>am_</w:t>
      </w:r>
      <w:r w:rsidRPr="00184227">
        <w:rPr>
          <w:rFonts w:hint="eastAsia"/>
          <w:lang w:val="de-DE"/>
        </w:rPr>
        <w:t>mtd</w:t>
      </w:r>
      <w:r w:rsidRPr="00184227">
        <w:rPr>
          <w:lang w:val="de-DE"/>
        </w:rPr>
        <w:t>.h</w:t>
      </w:r>
      <w:r w:rsidRPr="00184227">
        <w:rPr>
          <w:rFonts w:hint="eastAsia"/>
          <w:lang w:val="de-DE"/>
        </w:rPr>
        <w:t>）实例如下：</w:t>
      </w:r>
    </w:p>
    <w:p w14:paraId="7A1D154A" w14:textId="77777777" w:rsidR="00107865" w:rsidRPr="00184227" w:rsidRDefault="00107865" w:rsidP="00107865">
      <w:pPr>
        <w:pStyle w:val="a5"/>
      </w:pPr>
      <w:r w:rsidRPr="00184227">
        <w:rPr>
          <w:rFonts w:hint="eastAsia"/>
        </w:rPr>
        <w:t xml:space="preserve">am_mtd_serv_t  g_mx25xx_mtd;                 </w:t>
      </w:r>
      <w:r w:rsidRPr="00184227">
        <w:rPr>
          <w:rFonts w:hint="eastAsia"/>
        </w:rPr>
        <w:tab/>
      </w:r>
      <w:r w:rsidRPr="00184227">
        <w:tab/>
      </w:r>
      <w:r w:rsidRPr="00184227">
        <w:rPr>
          <w:rFonts w:hint="eastAsia"/>
        </w:rPr>
        <w:t xml:space="preserve">// </w:t>
      </w:r>
      <w:r w:rsidRPr="00184227">
        <w:rPr>
          <w:rFonts w:hint="eastAsia"/>
        </w:rPr>
        <w:t>定义一个</w:t>
      </w:r>
      <w:r w:rsidRPr="00184227">
        <w:rPr>
          <w:rFonts w:hint="eastAsia"/>
        </w:rPr>
        <w:t xml:space="preserve"> MTD </w:t>
      </w:r>
      <w:r w:rsidRPr="00184227">
        <w:rPr>
          <w:rFonts w:hint="eastAsia"/>
        </w:rPr>
        <w:t>实例</w:t>
      </w:r>
    </w:p>
    <w:p w14:paraId="48C6BDC8" w14:textId="77777777" w:rsidR="00107865" w:rsidRPr="00184227" w:rsidRDefault="00107865" w:rsidP="00107865">
      <w:pPr>
        <w:spacing w:before="62" w:after="62"/>
        <w:ind w:firstLine="420"/>
        <w:rPr>
          <w:lang w:val="de-DE"/>
        </w:rPr>
      </w:pPr>
      <w:r w:rsidRPr="00184227">
        <w:rPr>
          <w:rFonts w:hint="eastAsia"/>
          <w:lang w:val="de-DE"/>
        </w:rPr>
        <w:t>其中，</w:t>
      </w:r>
      <w:r w:rsidRPr="00184227">
        <w:rPr>
          <w:lang w:val="de-DE"/>
        </w:rPr>
        <w:t>g_</w:t>
      </w:r>
      <w:r w:rsidRPr="00184227">
        <w:rPr>
          <w:rFonts w:hint="eastAsia"/>
          <w:lang w:val="de-DE"/>
        </w:rPr>
        <w:t>mx25xx</w:t>
      </w:r>
      <w:r w:rsidRPr="00184227">
        <w:rPr>
          <w:lang w:val="de-DE"/>
        </w:rPr>
        <w:t>_</w:t>
      </w:r>
      <w:r w:rsidRPr="00184227">
        <w:rPr>
          <w:rFonts w:hint="eastAsia"/>
          <w:lang w:val="de-DE"/>
        </w:rPr>
        <w:t>mtd</w:t>
      </w:r>
      <w:r w:rsidRPr="00184227">
        <w:rPr>
          <w:rFonts w:hint="eastAsia"/>
        </w:rPr>
        <w:t>为</w:t>
      </w:r>
      <w:r w:rsidRPr="00184227">
        <w:rPr>
          <w:rFonts w:hint="eastAsia"/>
          <w:lang w:val="de-DE"/>
        </w:rPr>
        <w:t>用户自定义的实例，其地址作为</w:t>
      </w:r>
      <w:r w:rsidRPr="00184227">
        <w:rPr>
          <w:rFonts w:hint="eastAsia"/>
          <w:lang w:val="de-DE"/>
        </w:rPr>
        <w:t>p_mtd</w:t>
      </w:r>
      <w:r w:rsidRPr="00184227">
        <w:rPr>
          <w:rFonts w:hint="eastAsia"/>
          <w:lang w:val="de-DE"/>
        </w:rPr>
        <w:t>的实参传递。</w:t>
      </w:r>
    </w:p>
    <w:p w14:paraId="0B6B6BEA" w14:textId="77777777" w:rsidR="00107865" w:rsidRPr="00184227" w:rsidRDefault="00107865" w:rsidP="00A141DF">
      <w:pPr>
        <w:pStyle w:val="23"/>
        <w:numPr>
          <w:ilvl w:val="0"/>
          <w:numId w:val="49"/>
        </w:numPr>
        <w:spacing w:before="62" w:after="62"/>
        <w:jc w:val="both"/>
      </w:pPr>
      <w:r w:rsidRPr="00184227">
        <w:rPr>
          <w:rFonts w:hint="eastAsia"/>
        </w:rPr>
        <w:t>实例信息</w:t>
      </w:r>
    </w:p>
    <w:p w14:paraId="3317A3B6" w14:textId="77777777" w:rsidR="00107865" w:rsidRPr="00184227" w:rsidRDefault="00107865" w:rsidP="00107865">
      <w:pPr>
        <w:pStyle w:val="23"/>
        <w:spacing w:before="62" w:after="62"/>
      </w:pPr>
      <w:r w:rsidRPr="00184227">
        <w:t>reserved_nblks</w:t>
      </w:r>
      <w:r w:rsidRPr="00184227">
        <w:rPr>
          <w:rFonts w:hint="eastAsia"/>
        </w:rPr>
        <w:t>表示实例相关的信息，用于</w:t>
      </w:r>
      <w:r w:rsidRPr="00184227">
        <w:rPr>
          <w:rFonts w:hint="eastAsia"/>
        </w:rPr>
        <w:t>MX</w:t>
      </w:r>
      <w:smartTag w:uri="urn:schemas-microsoft-com:office:smarttags" w:element="chmetcnv">
        <w:smartTagPr>
          <w:attr w:name="TCSC" w:val="0"/>
          <w:attr w:name="NumberType" w:val="1"/>
          <w:attr w:name="Negative" w:val="False"/>
          <w:attr w:name="HasSpace" w:val="False"/>
          <w:attr w:name="SourceValue" w:val="25"/>
          <w:attr w:name="UnitName" w:val="l"/>
        </w:smartTagPr>
        <w:r w:rsidRPr="00184227">
          <w:rPr>
            <w:rFonts w:hint="eastAsia"/>
          </w:rPr>
          <w:t>25L</w:t>
        </w:r>
      </w:smartTag>
      <w:r w:rsidRPr="00184227">
        <w:rPr>
          <w:rFonts w:hint="eastAsia"/>
        </w:rPr>
        <w:t>1606</w:t>
      </w:r>
      <w:r w:rsidRPr="00184227">
        <w:rPr>
          <w:rFonts w:hint="eastAsia"/>
        </w:rPr>
        <w:t>保留的块数，这些保留的块不会被</w:t>
      </w:r>
      <w:r w:rsidRPr="00184227">
        <w:rPr>
          <w:rFonts w:hint="eastAsia"/>
        </w:rPr>
        <w:t>MTD</w:t>
      </w:r>
      <w:r w:rsidRPr="00184227">
        <w:rPr>
          <w:rFonts w:hint="eastAsia"/>
        </w:rPr>
        <w:t>标准接口使用。保留的块从器件的起始块开始计算，若该值为</w:t>
      </w:r>
      <w:r w:rsidRPr="00184227">
        <w:rPr>
          <w:rFonts w:hint="eastAsia"/>
        </w:rPr>
        <w:t>5</w:t>
      </w:r>
      <w:r w:rsidRPr="00184227">
        <w:rPr>
          <w:rFonts w:hint="eastAsia"/>
        </w:rPr>
        <w:t>，则</w:t>
      </w:r>
      <w:r w:rsidRPr="00184227">
        <w:rPr>
          <w:rFonts w:hint="eastAsia"/>
        </w:rPr>
        <w:t>MX25XX</w:t>
      </w:r>
      <w:r w:rsidRPr="00184227">
        <w:rPr>
          <w:rFonts w:hint="eastAsia"/>
        </w:rPr>
        <w:t>器件的块</w:t>
      </w:r>
      <w:r w:rsidRPr="00184227">
        <w:rPr>
          <w:rFonts w:hint="eastAsia"/>
        </w:rPr>
        <w:t>0~</w:t>
      </w:r>
      <w:r w:rsidRPr="00184227">
        <w:rPr>
          <w:rFonts w:hint="eastAsia"/>
        </w:rPr>
        <w:t>块</w:t>
      </w:r>
      <w:r w:rsidRPr="00184227">
        <w:rPr>
          <w:rFonts w:hint="eastAsia"/>
        </w:rPr>
        <w:t>4</w:t>
      </w:r>
      <w:r w:rsidRPr="00184227">
        <w:rPr>
          <w:rFonts w:hint="eastAsia"/>
        </w:rPr>
        <w:t>将不会被</w:t>
      </w:r>
      <w:r w:rsidRPr="00184227">
        <w:rPr>
          <w:rFonts w:hint="eastAsia"/>
        </w:rPr>
        <w:t>MTD</w:t>
      </w:r>
      <w:r w:rsidRPr="00184227">
        <w:rPr>
          <w:rFonts w:hint="eastAsia"/>
        </w:rPr>
        <w:t>使用，</w:t>
      </w:r>
      <w:r w:rsidRPr="00184227">
        <w:rPr>
          <w:rFonts w:hint="eastAsia"/>
        </w:rPr>
        <w:t>MTD</w:t>
      </w:r>
      <w:r w:rsidRPr="00184227">
        <w:rPr>
          <w:rFonts w:hint="eastAsia"/>
        </w:rPr>
        <w:t>读写数据将从块</w:t>
      </w:r>
      <w:r w:rsidRPr="00184227">
        <w:rPr>
          <w:rFonts w:hint="eastAsia"/>
        </w:rPr>
        <w:t>5</w:t>
      </w:r>
      <w:r w:rsidRPr="00184227">
        <w:rPr>
          <w:rFonts w:hint="eastAsia"/>
        </w:rPr>
        <w:t>开始。如果没有特殊需求，则该值设置为</w:t>
      </w:r>
      <w:r w:rsidRPr="00184227">
        <w:rPr>
          <w:rFonts w:hint="eastAsia"/>
        </w:rPr>
        <w:t>0</w:t>
      </w:r>
      <w:r w:rsidRPr="00184227">
        <w:rPr>
          <w:rFonts w:hint="eastAsia"/>
        </w:rPr>
        <w:t>。</w:t>
      </w:r>
    </w:p>
    <w:p w14:paraId="2CF03D55" w14:textId="77777777" w:rsidR="00107865" w:rsidRPr="00184227" w:rsidRDefault="00107865" w:rsidP="00107865">
      <w:pPr>
        <w:pStyle w:val="23"/>
        <w:spacing w:before="62" w:after="62"/>
        <w:rPr>
          <w:lang w:val="de-DE"/>
        </w:rPr>
      </w:pPr>
      <w:r w:rsidRPr="00184227">
        <w:rPr>
          <w:rFonts w:hint="eastAsia"/>
        </w:rPr>
        <w:t>将</w:t>
      </w:r>
      <w:r w:rsidRPr="00184227">
        <w:rPr>
          <w:rFonts w:hint="eastAsia"/>
          <w:lang w:val="de-DE"/>
        </w:rPr>
        <w:t>MTD</w:t>
      </w:r>
      <w:r w:rsidRPr="00184227">
        <w:rPr>
          <w:rFonts w:hint="eastAsia"/>
          <w:lang w:val="de-DE"/>
        </w:rPr>
        <w:t>初始化函数的调用存放到配置文件中，引出对应的实例初始化接口，详见</w:t>
      </w:r>
      <w:r>
        <w:fldChar w:fldCharType="begin"/>
      </w:r>
      <w:r>
        <w:instrText xml:space="preserve">REF _Ref459818497 \h  \* MERGEFORMAT </w:instrText>
      </w:r>
      <w:r>
        <w:fldChar w:fldCharType="separate"/>
      </w:r>
      <w:r w:rsidR="00B93B10" w:rsidRPr="00184227">
        <w:rPr>
          <w:rFonts w:hint="eastAsia"/>
        </w:rPr>
        <w:t>程序清单</w:t>
      </w:r>
      <w:r w:rsidR="00B93B10" w:rsidRPr="00B93B10">
        <w:t>5.32</w:t>
      </w:r>
      <w:r>
        <w:fldChar w:fldCharType="end"/>
      </w:r>
      <w:r w:rsidRPr="00184227">
        <w:rPr>
          <w:rFonts w:hint="eastAsia"/>
          <w:lang w:val="de-DE"/>
        </w:rPr>
        <w:t>和</w:t>
      </w:r>
      <w:r>
        <w:fldChar w:fldCharType="begin"/>
      </w:r>
      <w:r>
        <w:instrText xml:space="preserve">REF _Ref459818621 \h \* MERGEFORMAT </w:instrText>
      </w:r>
      <w:r>
        <w:fldChar w:fldCharType="separate"/>
      </w:r>
      <w:r w:rsidR="00B93B10" w:rsidRPr="00184227">
        <w:rPr>
          <w:rFonts w:hint="eastAsia"/>
        </w:rPr>
        <w:t>程序清单</w:t>
      </w:r>
      <w:r w:rsidR="00B93B10">
        <w:t>5.33</w:t>
      </w:r>
      <w:r>
        <w:fldChar w:fldCharType="end"/>
      </w:r>
      <w:r w:rsidRPr="00184227">
        <w:rPr>
          <w:rFonts w:hint="eastAsia"/>
          <w:lang w:val="de-DE"/>
        </w:rPr>
        <w:t>。</w:t>
      </w:r>
    </w:p>
    <w:p w14:paraId="176DB2E8" w14:textId="1D0A2540" w:rsidR="00107865" w:rsidRPr="00184227" w:rsidRDefault="00107865" w:rsidP="00107865">
      <w:pPr>
        <w:pStyle w:val="a7"/>
        <w:spacing w:before="62" w:after="62"/>
        <w:rPr>
          <w:lang w:val="de-DE"/>
        </w:rPr>
      </w:pPr>
      <w:bookmarkStart w:id="351" w:name="_Ref459818497"/>
      <w:r w:rsidRPr="00184227">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32</w:t>
      </w:r>
      <w:r w:rsidR="00A26C7F">
        <w:fldChar w:fldCharType="end"/>
      </w:r>
      <w:bookmarkEnd w:id="351"/>
      <w:r w:rsidRPr="00A309F4">
        <w:rPr>
          <w:lang w:val="de-DE"/>
        </w:rPr>
        <w:t xml:space="preserve">  </w:t>
      </w:r>
      <w:r w:rsidRPr="00184227">
        <w:rPr>
          <w:rFonts w:hint="eastAsia"/>
          <w:lang w:val="de-DE"/>
        </w:rPr>
        <w:t>新增</w:t>
      </w:r>
      <w:r w:rsidRPr="00184227">
        <w:rPr>
          <w:rFonts w:hint="eastAsia"/>
          <w:lang w:val="de-DE"/>
        </w:rPr>
        <w:t>MTD</w:t>
      </w:r>
      <w:r w:rsidRPr="00184227">
        <w:rPr>
          <w:rFonts w:hint="eastAsia"/>
          <w:lang w:val="de-DE"/>
        </w:rPr>
        <w:t>实例初始化函数（</w:t>
      </w:r>
      <w:r w:rsidRPr="00184227">
        <w:rPr>
          <w:rFonts w:hint="eastAsia"/>
          <w:lang w:val="de-DE"/>
        </w:rPr>
        <w:t>am_hwconf_mx25xx.c</w:t>
      </w:r>
      <w:r w:rsidRPr="00184227">
        <w:rPr>
          <w:rFonts w:hint="eastAsia"/>
          <w:lang w:val="de-DE"/>
        </w:rPr>
        <w:t>）</w:t>
      </w:r>
    </w:p>
    <w:p w14:paraId="66753DA1" w14:textId="77777777" w:rsidR="00107865" w:rsidRPr="00184227" w:rsidRDefault="00107865" w:rsidP="00107865">
      <w:pPr>
        <w:pStyle w:val="a5"/>
      </w:pPr>
      <w:r w:rsidRPr="00184227">
        <w:rPr>
          <w:rFonts w:hint="eastAsia"/>
        </w:rPr>
        <w:t>1</w:t>
      </w:r>
      <w:r w:rsidRPr="00184227">
        <w:rPr>
          <w:rFonts w:hint="eastAsia"/>
        </w:rPr>
        <w:tab/>
        <w:t xml:space="preserve">static am_mtd_serv_t  __g_mx25xx_mtd;            </w:t>
      </w:r>
      <w:r w:rsidRPr="00184227">
        <w:rPr>
          <w:rFonts w:hint="eastAsia"/>
        </w:rPr>
        <w:tab/>
        <w:t xml:space="preserve">// </w:t>
      </w:r>
      <w:r w:rsidRPr="00184227">
        <w:rPr>
          <w:rFonts w:hint="eastAsia"/>
        </w:rPr>
        <w:t>定义一个</w:t>
      </w:r>
      <w:r w:rsidRPr="00184227">
        <w:rPr>
          <w:rFonts w:hint="eastAsia"/>
        </w:rPr>
        <w:t xml:space="preserve"> MTD </w:t>
      </w:r>
      <w:r w:rsidRPr="00184227">
        <w:rPr>
          <w:rFonts w:hint="eastAsia"/>
        </w:rPr>
        <w:t>实例</w:t>
      </w:r>
    </w:p>
    <w:p w14:paraId="3ACA310A" w14:textId="77777777" w:rsidR="00107865" w:rsidRPr="00184227" w:rsidRDefault="00107865" w:rsidP="00107865">
      <w:pPr>
        <w:pStyle w:val="a5"/>
      </w:pPr>
      <w:r w:rsidRPr="00184227">
        <w:rPr>
          <w:rFonts w:hint="eastAsia"/>
        </w:rPr>
        <w:t>2</w:t>
      </w:r>
    </w:p>
    <w:p w14:paraId="79C82785" w14:textId="77777777" w:rsidR="00107865" w:rsidRPr="00184227" w:rsidRDefault="00107865" w:rsidP="00107865">
      <w:pPr>
        <w:pStyle w:val="a5"/>
      </w:pPr>
      <w:r w:rsidRPr="00184227">
        <w:rPr>
          <w:rFonts w:hint="eastAsia"/>
        </w:rPr>
        <w:lastRenderedPageBreak/>
        <w:t>3</w:t>
      </w:r>
      <w:r w:rsidRPr="00184227">
        <w:rPr>
          <w:rFonts w:hint="eastAsia"/>
        </w:rPr>
        <w:tab/>
      </w:r>
      <w:r w:rsidRPr="00184227">
        <w:t>am_mtd_handle_t am_mx25xx_mtd_inst_init(void)</w:t>
      </w:r>
    </w:p>
    <w:p w14:paraId="0EA0FFD2" w14:textId="77777777" w:rsidR="00107865" w:rsidRPr="00184227" w:rsidRDefault="00107865" w:rsidP="00107865">
      <w:pPr>
        <w:pStyle w:val="a5"/>
      </w:pPr>
      <w:r w:rsidRPr="00184227">
        <w:rPr>
          <w:rFonts w:hint="eastAsia"/>
        </w:rPr>
        <w:t>4</w:t>
      </w:r>
      <w:r w:rsidRPr="00184227">
        <w:rPr>
          <w:rFonts w:hint="eastAsia"/>
        </w:rPr>
        <w:tab/>
      </w:r>
      <w:r w:rsidRPr="00184227">
        <w:t>{</w:t>
      </w:r>
    </w:p>
    <w:p w14:paraId="5182E159" w14:textId="77777777" w:rsidR="00107865" w:rsidRPr="00184227" w:rsidRDefault="00107865" w:rsidP="00107865">
      <w:pPr>
        <w:pStyle w:val="a5"/>
      </w:pPr>
      <w:r w:rsidRPr="00184227">
        <w:rPr>
          <w:rFonts w:hint="eastAsia"/>
        </w:rPr>
        <w:t>5</w:t>
      </w:r>
      <w:r w:rsidRPr="00184227">
        <w:rPr>
          <w:rFonts w:hint="eastAsia"/>
        </w:rPr>
        <w:tab/>
      </w:r>
      <w:r w:rsidRPr="00184227">
        <w:t xml:space="preserve">    </w:t>
      </w:r>
      <w:r>
        <w:tab/>
      </w:r>
      <w:r w:rsidRPr="00184227">
        <w:t>am_mx25xx_handle_t   mx25xx_</w:t>
      </w:r>
      <w:r>
        <w:t>handle = am_mx25xx_inst_init();</w:t>
      </w:r>
    </w:p>
    <w:p w14:paraId="250BE6CE" w14:textId="77777777" w:rsidR="00107865" w:rsidRPr="00184227" w:rsidRDefault="00107865" w:rsidP="00107865">
      <w:pPr>
        <w:pStyle w:val="a5"/>
        <w:rPr>
          <w:lang w:val="en-US"/>
        </w:rPr>
      </w:pPr>
      <w:r w:rsidRPr="00184227">
        <w:rPr>
          <w:rFonts w:hint="eastAsia"/>
          <w:lang w:val="en-US"/>
        </w:rPr>
        <w:t>6</w:t>
      </w:r>
      <w:r w:rsidRPr="00184227">
        <w:rPr>
          <w:rFonts w:hint="eastAsia"/>
          <w:lang w:val="en-US"/>
        </w:rPr>
        <w:tab/>
      </w:r>
      <w:r>
        <w:rPr>
          <w:lang w:val="en-US"/>
        </w:rPr>
        <w:tab/>
      </w:r>
      <w:r w:rsidRPr="00184227">
        <w:rPr>
          <w:lang w:val="en-US"/>
        </w:rPr>
        <w:t>return am_mx25xx_mtd_init(mx25xx_handle, &amp;__g_mx25xx_mtd, 0);</w:t>
      </w:r>
    </w:p>
    <w:p w14:paraId="54A22DA6" w14:textId="77777777" w:rsidR="00107865" w:rsidRPr="00184227" w:rsidRDefault="00107865" w:rsidP="00107865">
      <w:pPr>
        <w:pStyle w:val="a5"/>
        <w:rPr>
          <w:lang w:val="en-US"/>
        </w:rPr>
      </w:pPr>
      <w:r w:rsidRPr="00184227">
        <w:rPr>
          <w:rFonts w:hint="eastAsia"/>
          <w:lang w:val="en-US"/>
        </w:rPr>
        <w:t>7</w:t>
      </w:r>
      <w:r w:rsidRPr="00184227">
        <w:rPr>
          <w:rFonts w:hint="eastAsia"/>
          <w:lang w:val="en-US"/>
        </w:rPr>
        <w:tab/>
      </w:r>
      <w:r w:rsidRPr="00184227">
        <w:rPr>
          <w:lang w:val="en-US"/>
        </w:rPr>
        <w:t>}</w:t>
      </w:r>
    </w:p>
    <w:p w14:paraId="6CBE17B6" w14:textId="339FFA1F" w:rsidR="00107865" w:rsidRPr="00184227" w:rsidRDefault="00107865" w:rsidP="00107865">
      <w:pPr>
        <w:pStyle w:val="a7"/>
        <w:spacing w:before="62" w:after="62"/>
      </w:pPr>
      <w:bookmarkStart w:id="352" w:name="_Ref459818621"/>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33</w:t>
      </w:r>
      <w:r w:rsidR="00A26C7F">
        <w:fldChar w:fldCharType="end"/>
      </w:r>
      <w:bookmarkEnd w:id="352"/>
      <w:r w:rsidRPr="00184227">
        <w:rPr>
          <w:rFonts w:hint="eastAsia"/>
        </w:rPr>
        <w:t xml:space="preserve">  am_hwconf_mx25xx.h</w:t>
      </w:r>
      <w:r w:rsidRPr="00184227">
        <w:rPr>
          <w:rFonts w:hint="eastAsia"/>
          <w:lang w:val="de-DE"/>
        </w:rPr>
        <w:t>文件内容更新（</w:t>
      </w:r>
      <w:r w:rsidRPr="00184227">
        <w:rPr>
          <w:rFonts w:hint="eastAsia"/>
          <w:lang w:val="de-DE"/>
        </w:rPr>
        <w:t>1</w:t>
      </w:r>
      <w:r w:rsidRPr="00184227">
        <w:rPr>
          <w:rFonts w:hint="eastAsia"/>
          <w:lang w:val="de-DE"/>
        </w:rPr>
        <w:t>）</w:t>
      </w:r>
    </w:p>
    <w:p w14:paraId="53A09C39" w14:textId="77777777" w:rsidR="00107865" w:rsidRPr="00184227" w:rsidRDefault="00107865" w:rsidP="00107865">
      <w:pPr>
        <w:pStyle w:val="a5"/>
        <w:rPr>
          <w:lang w:val="en-US"/>
        </w:rPr>
      </w:pPr>
      <w:r w:rsidRPr="00184227">
        <w:rPr>
          <w:rFonts w:hint="eastAsia"/>
          <w:lang w:val="en-US"/>
        </w:rPr>
        <w:t>1</w:t>
      </w:r>
      <w:r w:rsidRPr="00184227">
        <w:rPr>
          <w:rFonts w:hint="eastAsia"/>
          <w:lang w:val="en-US"/>
        </w:rPr>
        <w:tab/>
      </w:r>
      <w:r w:rsidRPr="00184227">
        <w:rPr>
          <w:lang w:val="en-US"/>
        </w:rPr>
        <w:t>#pragma once</w:t>
      </w:r>
    </w:p>
    <w:p w14:paraId="53962154" w14:textId="77777777" w:rsidR="00107865" w:rsidRPr="00184227" w:rsidRDefault="00107865" w:rsidP="00107865">
      <w:pPr>
        <w:pStyle w:val="a5"/>
        <w:rPr>
          <w:lang w:val="en-US"/>
        </w:rPr>
      </w:pPr>
      <w:r w:rsidRPr="00184227">
        <w:rPr>
          <w:lang w:val="en-US"/>
        </w:rPr>
        <w:t>2</w:t>
      </w:r>
      <w:r w:rsidRPr="00184227">
        <w:rPr>
          <w:rFonts w:hint="eastAsia"/>
          <w:lang w:val="en-US"/>
        </w:rPr>
        <w:tab/>
      </w:r>
      <w:r w:rsidRPr="00184227">
        <w:rPr>
          <w:lang w:val="en-US"/>
        </w:rPr>
        <w:t>#include "ametal.h"</w:t>
      </w:r>
    </w:p>
    <w:p w14:paraId="41897F90" w14:textId="77777777" w:rsidR="00107865" w:rsidRPr="00184227" w:rsidRDefault="00107865" w:rsidP="00107865">
      <w:pPr>
        <w:pStyle w:val="a5"/>
        <w:rPr>
          <w:lang w:val="en-US"/>
        </w:rPr>
      </w:pPr>
      <w:r w:rsidRPr="00184227">
        <w:rPr>
          <w:rFonts w:hint="eastAsia"/>
          <w:lang w:val="en-US"/>
        </w:rPr>
        <w:t>3</w:t>
      </w:r>
      <w:r w:rsidRPr="00184227">
        <w:rPr>
          <w:rFonts w:hint="eastAsia"/>
          <w:lang w:val="en-US"/>
        </w:rPr>
        <w:tab/>
      </w:r>
      <w:r w:rsidRPr="00184227">
        <w:rPr>
          <w:lang w:val="en-US"/>
        </w:rPr>
        <w:t>#include "am_mx25xx.h"</w:t>
      </w:r>
    </w:p>
    <w:p w14:paraId="52EF8E4E" w14:textId="77777777" w:rsidR="00107865" w:rsidRPr="00184227" w:rsidRDefault="00107865" w:rsidP="00107865">
      <w:pPr>
        <w:pStyle w:val="a5"/>
        <w:rPr>
          <w:lang w:val="en-US"/>
        </w:rPr>
      </w:pPr>
      <w:r w:rsidRPr="00184227">
        <w:rPr>
          <w:rFonts w:hint="eastAsia"/>
          <w:lang w:val="en-US"/>
        </w:rPr>
        <w:t>4</w:t>
      </w:r>
    </w:p>
    <w:p w14:paraId="4B331BC1" w14:textId="77777777" w:rsidR="00107865" w:rsidRPr="00184227" w:rsidRDefault="00107865" w:rsidP="00107865">
      <w:pPr>
        <w:pStyle w:val="a5"/>
      </w:pPr>
      <w:r w:rsidRPr="00184227">
        <w:t>5</w:t>
      </w:r>
      <w:r w:rsidRPr="00184227">
        <w:rPr>
          <w:rFonts w:hint="eastAsia"/>
        </w:rPr>
        <w:tab/>
      </w:r>
      <w:r w:rsidRPr="00184227">
        <w:t>am_mx25xx_handle_t</w:t>
      </w:r>
      <w:r w:rsidRPr="00184227">
        <w:rPr>
          <w:rFonts w:hint="eastAsia"/>
        </w:rPr>
        <w:tab/>
      </w:r>
      <w:r w:rsidRPr="00184227">
        <w:t>am_mx25xx_inst_init (void);</w:t>
      </w:r>
    </w:p>
    <w:p w14:paraId="02BC97A7" w14:textId="77777777" w:rsidR="00107865" w:rsidRPr="00184227" w:rsidRDefault="00107865" w:rsidP="00107865">
      <w:pPr>
        <w:pStyle w:val="a5"/>
      </w:pPr>
      <w:r w:rsidRPr="00184227">
        <w:t>6</w:t>
      </w:r>
      <w:r w:rsidRPr="00184227">
        <w:rPr>
          <w:rFonts w:hint="eastAsia"/>
        </w:rPr>
        <w:tab/>
      </w:r>
      <w:r w:rsidRPr="00184227">
        <w:t>am_mtd_handle_t</w:t>
      </w:r>
      <w:r w:rsidRPr="00184227">
        <w:rPr>
          <w:rFonts w:hint="eastAsia"/>
        </w:rPr>
        <w:tab/>
      </w:r>
      <w:r w:rsidRPr="00184227">
        <w:t>am_mx25xx_mtd_inst_init(void);</w:t>
      </w:r>
    </w:p>
    <w:p w14:paraId="1812A1A9" w14:textId="77777777" w:rsidR="00107865" w:rsidRPr="00184227" w:rsidRDefault="00107865" w:rsidP="00107865">
      <w:pPr>
        <w:pStyle w:val="23"/>
        <w:spacing w:before="62" w:after="62"/>
        <w:rPr>
          <w:lang w:val="de-DE"/>
        </w:rPr>
      </w:pPr>
      <w:r w:rsidRPr="00184227">
        <w:rPr>
          <w:lang w:val="de-DE"/>
        </w:rPr>
        <w:t>am_mx25xx_mtd_inst_init</w:t>
      </w:r>
      <w:r w:rsidRPr="00184227">
        <w:rPr>
          <w:rFonts w:hint="eastAsia"/>
          <w:lang w:val="de-DE"/>
        </w:rPr>
        <w:t>()</w:t>
      </w:r>
      <w:r w:rsidRPr="00184227">
        <w:rPr>
          <w:rFonts w:hint="eastAsia"/>
        </w:rPr>
        <w:t>函数无任何参数</w:t>
      </w:r>
      <w:r w:rsidRPr="00184227">
        <w:rPr>
          <w:rFonts w:hint="eastAsia"/>
          <w:lang w:val="de-DE"/>
        </w:rPr>
        <w:t>，与其</w:t>
      </w:r>
      <w:r w:rsidRPr="00184227">
        <w:rPr>
          <w:rFonts w:hint="eastAsia"/>
        </w:rPr>
        <w:t>相关实例和实例信息的定义均在文件内部完成</w:t>
      </w:r>
      <w:r w:rsidRPr="00184227">
        <w:rPr>
          <w:rFonts w:hint="eastAsia"/>
          <w:lang w:val="de-DE"/>
        </w:rPr>
        <w:t>，因此</w:t>
      </w:r>
      <w:r w:rsidRPr="00184227">
        <w:rPr>
          <w:rFonts w:hint="eastAsia"/>
        </w:rPr>
        <w:t>直接调用该函数即可获得</w:t>
      </w:r>
      <w:r w:rsidRPr="00184227">
        <w:rPr>
          <w:rFonts w:hint="eastAsia"/>
          <w:lang w:val="de-DE"/>
        </w:rPr>
        <w:t>MTD</w:t>
      </w:r>
      <w:r w:rsidRPr="00184227">
        <w:rPr>
          <w:rFonts w:hint="eastAsia"/>
        </w:rPr>
        <w:t>句柄。即</w:t>
      </w:r>
      <w:r w:rsidRPr="00184227">
        <w:rPr>
          <w:rFonts w:hint="eastAsia"/>
          <w:lang w:val="de-DE"/>
        </w:rPr>
        <w:t>：</w:t>
      </w:r>
    </w:p>
    <w:p w14:paraId="1DD08885" w14:textId="77777777" w:rsidR="00107865" w:rsidRPr="00184227" w:rsidRDefault="00107865" w:rsidP="00107865">
      <w:pPr>
        <w:pStyle w:val="a5"/>
      </w:pPr>
      <w:r w:rsidRPr="00184227">
        <w:t>am_mtd_handle_t mtd_handle = am_mx25xx_mtd_inst_init();</w:t>
      </w:r>
    </w:p>
    <w:p w14:paraId="641222AB" w14:textId="77777777" w:rsidR="00107865" w:rsidRPr="0058735A" w:rsidRDefault="00107865" w:rsidP="00107865">
      <w:pPr>
        <w:spacing w:before="62" w:after="62"/>
        <w:ind w:firstLine="420"/>
      </w:pPr>
      <w:r w:rsidRPr="0058735A">
        <w:rPr>
          <w:rFonts w:hint="eastAsia"/>
        </w:rPr>
        <w:t>这样一来，在后续使用其它</w:t>
      </w:r>
      <w:r w:rsidRPr="0058735A">
        <w:rPr>
          <w:rFonts w:hint="eastAsia"/>
        </w:rPr>
        <w:t>MTD</w:t>
      </w:r>
      <w:r w:rsidRPr="0058735A">
        <w:rPr>
          <w:rFonts w:hint="eastAsia"/>
        </w:rPr>
        <w:t>通用接口函数时，均可使用该函数的返回值</w:t>
      </w:r>
      <w:r w:rsidRPr="0058735A">
        <w:rPr>
          <w:rFonts w:hint="eastAsia"/>
        </w:rPr>
        <w:t>mtd_handle</w:t>
      </w:r>
      <w:r w:rsidRPr="0058735A">
        <w:rPr>
          <w:rFonts w:hint="eastAsia"/>
        </w:rPr>
        <w:t>作为第一个参数（</w:t>
      </w:r>
      <w:r w:rsidRPr="0058735A">
        <w:rPr>
          <w:rFonts w:hint="eastAsia"/>
        </w:rPr>
        <w:t>handle</w:t>
      </w:r>
      <w:r w:rsidRPr="0058735A">
        <w:rPr>
          <w:rFonts w:hint="eastAsia"/>
        </w:rPr>
        <w:t>）的实参传递。</w:t>
      </w:r>
    </w:p>
    <w:p w14:paraId="26C8D77C" w14:textId="77777777" w:rsidR="00107865" w:rsidRPr="00914E36" w:rsidRDefault="00107865" w:rsidP="00107865">
      <w:pPr>
        <w:spacing w:before="62" w:after="62"/>
        <w:ind w:firstLine="420"/>
      </w:pPr>
      <w:r w:rsidRPr="00914E36">
        <w:rPr>
          <w:rFonts w:hint="eastAsia"/>
        </w:rPr>
        <w:t>显然，若使用</w:t>
      </w:r>
      <w:r w:rsidRPr="00914E36">
        <w:rPr>
          <w:rFonts w:hint="eastAsia"/>
        </w:rPr>
        <w:t>MX25XX</w:t>
      </w:r>
      <w:r w:rsidRPr="00914E36">
        <w:rPr>
          <w:rFonts w:hint="eastAsia"/>
        </w:rPr>
        <w:t>接口，则调用</w:t>
      </w:r>
      <w:r w:rsidRPr="00914E36">
        <w:t>am_mx25xx_inst_init</w:t>
      </w:r>
      <w:r w:rsidRPr="00914E36">
        <w:rPr>
          <w:rFonts w:hint="eastAsia"/>
        </w:rPr>
        <w:t>()</w:t>
      </w:r>
      <w:r w:rsidRPr="00914E36">
        <w:rPr>
          <w:rFonts w:hint="eastAsia"/>
        </w:rPr>
        <w:t>获取</w:t>
      </w:r>
      <w:r w:rsidRPr="00914E36">
        <w:rPr>
          <w:rFonts w:hint="eastAsia"/>
        </w:rPr>
        <w:t>MX25XX</w:t>
      </w:r>
      <w:r w:rsidRPr="00914E36">
        <w:rPr>
          <w:rFonts w:hint="eastAsia"/>
        </w:rPr>
        <w:t>实例句柄；若使用</w:t>
      </w:r>
      <w:r w:rsidRPr="00914E36">
        <w:rPr>
          <w:rFonts w:hint="eastAsia"/>
        </w:rPr>
        <w:t>MTD</w:t>
      </w:r>
      <w:r w:rsidRPr="00914E36">
        <w:rPr>
          <w:rFonts w:hint="eastAsia"/>
        </w:rPr>
        <w:t>通用接口，则调用</w:t>
      </w:r>
      <w:r w:rsidRPr="00914E36">
        <w:t>am_mx25xx_mtd_inst_init</w:t>
      </w:r>
      <w:r w:rsidRPr="00914E36">
        <w:rPr>
          <w:rFonts w:hint="eastAsia"/>
        </w:rPr>
        <w:t>()</w:t>
      </w:r>
      <w:r w:rsidRPr="00914E36">
        <w:rPr>
          <w:rFonts w:hint="eastAsia"/>
        </w:rPr>
        <w:t>获取</w:t>
      </w:r>
      <w:r w:rsidRPr="00914E36">
        <w:rPr>
          <w:rFonts w:hint="eastAsia"/>
        </w:rPr>
        <w:t>MTD</w:t>
      </w:r>
      <w:r w:rsidRPr="00914E36">
        <w:rPr>
          <w:rFonts w:hint="eastAsia"/>
        </w:rPr>
        <w:t>实例句柄。</w:t>
      </w:r>
    </w:p>
    <w:p w14:paraId="01FF6FF7" w14:textId="77777777" w:rsidR="00107865" w:rsidRPr="00184227" w:rsidRDefault="00107865" w:rsidP="00A141DF">
      <w:pPr>
        <w:numPr>
          <w:ilvl w:val="0"/>
          <w:numId w:val="55"/>
        </w:numPr>
        <w:spacing w:before="62" w:after="62"/>
        <w:rPr>
          <w:rFonts w:ascii="黑体" w:eastAsia="黑体" w:hAnsi="黑体"/>
          <w:lang w:val="de-DE"/>
        </w:rPr>
      </w:pPr>
      <w:r w:rsidRPr="00184227">
        <w:rPr>
          <w:rFonts w:ascii="黑体" w:eastAsia="黑体" w:hAnsi="黑体" w:hint="eastAsia"/>
          <w:lang w:val="de-DE"/>
        </w:rPr>
        <w:t>擦除</w:t>
      </w:r>
    </w:p>
    <w:p w14:paraId="3F7707E2" w14:textId="77777777" w:rsidR="00107865" w:rsidRPr="00184227" w:rsidRDefault="00107865" w:rsidP="00107865">
      <w:pPr>
        <w:pStyle w:val="23"/>
        <w:spacing w:before="62" w:after="62"/>
      </w:pPr>
      <w:r w:rsidRPr="00184227">
        <w:rPr>
          <w:rFonts w:hint="eastAsia"/>
        </w:rPr>
        <w:t>写入数据前需要确保相应地址已经被擦除，其函数原型为：</w:t>
      </w:r>
    </w:p>
    <w:p w14:paraId="547648F0" w14:textId="77777777" w:rsidR="00107865" w:rsidRPr="00184227" w:rsidRDefault="00107865" w:rsidP="00107865">
      <w:pPr>
        <w:pStyle w:val="a5"/>
        <w:rPr>
          <w:lang w:val="en-US"/>
        </w:rPr>
      </w:pPr>
      <w:r w:rsidRPr="00184227">
        <w:rPr>
          <w:lang w:val="en-US"/>
        </w:rPr>
        <w:t>int am_</w:t>
      </w:r>
      <w:r w:rsidRPr="00184227">
        <w:rPr>
          <w:rFonts w:hint="eastAsia"/>
          <w:lang w:val="en-US"/>
        </w:rPr>
        <w:t>mtd</w:t>
      </w:r>
      <w:r w:rsidRPr="00184227">
        <w:rPr>
          <w:lang w:val="en-US"/>
        </w:rPr>
        <w:t>_erase(</w:t>
      </w:r>
    </w:p>
    <w:p w14:paraId="58D8F5E1" w14:textId="77777777" w:rsidR="00107865" w:rsidRPr="00184227" w:rsidRDefault="00107865" w:rsidP="00107865">
      <w:pPr>
        <w:pStyle w:val="a5"/>
        <w:ind w:firstLine="420"/>
        <w:rPr>
          <w:lang w:val="en-US"/>
        </w:rPr>
      </w:pPr>
      <w:r w:rsidRPr="00184227">
        <w:rPr>
          <w:lang w:val="en-US"/>
        </w:rPr>
        <w:t>am_</w:t>
      </w:r>
      <w:r w:rsidRPr="00184227">
        <w:rPr>
          <w:rFonts w:hint="eastAsia"/>
          <w:lang w:val="en-US"/>
        </w:rPr>
        <w:t>mtd</w:t>
      </w:r>
      <w:r w:rsidRPr="00184227">
        <w:rPr>
          <w:lang w:val="en-US"/>
        </w:rPr>
        <w:t>_handle_t</w:t>
      </w:r>
      <w:r>
        <w:rPr>
          <w:lang w:val="en-US"/>
        </w:rPr>
        <w:tab/>
      </w:r>
      <w:r w:rsidRPr="00184227">
        <w:rPr>
          <w:lang w:val="en-US"/>
        </w:rPr>
        <w:t>handle,</w:t>
      </w:r>
      <w:r w:rsidRPr="00184227">
        <w:rPr>
          <w:rFonts w:hint="eastAsia"/>
          <w:lang w:val="en-US"/>
        </w:rPr>
        <w:tab/>
      </w:r>
      <w:r w:rsidRPr="00184227">
        <w:rPr>
          <w:rFonts w:hint="eastAsia"/>
          <w:lang w:val="en-US"/>
        </w:rPr>
        <w:tab/>
      </w:r>
      <w:r w:rsidRPr="00184227">
        <w:rPr>
          <w:rFonts w:hint="eastAsia"/>
          <w:lang w:val="en-US"/>
        </w:rPr>
        <w:tab/>
      </w:r>
      <w:r w:rsidRPr="00184227">
        <w:rPr>
          <w:lang w:val="en-US"/>
        </w:rPr>
        <w:tab/>
      </w:r>
      <w:r>
        <w:rPr>
          <w:lang w:val="en-US"/>
        </w:rPr>
        <w:tab/>
      </w:r>
      <w:r w:rsidRPr="00184227">
        <w:rPr>
          <w:rFonts w:hint="eastAsia"/>
          <w:lang w:val="en-US"/>
        </w:rPr>
        <w:t>// MTD</w:t>
      </w:r>
      <w:r w:rsidRPr="00184227">
        <w:rPr>
          <w:rFonts w:hint="eastAsia"/>
        </w:rPr>
        <w:t>实例句柄</w:t>
      </w:r>
    </w:p>
    <w:p w14:paraId="165D98A6" w14:textId="77777777" w:rsidR="00107865" w:rsidRPr="00184227" w:rsidRDefault="00107865" w:rsidP="00107865">
      <w:pPr>
        <w:pStyle w:val="a5"/>
        <w:rPr>
          <w:lang w:val="en-US"/>
        </w:rPr>
      </w:pPr>
      <w:r w:rsidRPr="00184227">
        <w:rPr>
          <w:rFonts w:hint="eastAsia"/>
          <w:lang w:val="en-US"/>
        </w:rPr>
        <w:tab/>
      </w:r>
      <w:r w:rsidRPr="00184227">
        <w:rPr>
          <w:lang w:val="en-US"/>
        </w:rPr>
        <w:t>uint32_t</w:t>
      </w:r>
      <w:r>
        <w:rPr>
          <w:lang w:val="en-US"/>
        </w:rPr>
        <w:tab/>
      </w:r>
      <w:r>
        <w:rPr>
          <w:lang w:val="en-US"/>
        </w:rPr>
        <w:tab/>
      </w:r>
      <w:r>
        <w:rPr>
          <w:lang w:val="en-US"/>
        </w:rPr>
        <w:tab/>
      </w:r>
      <w:r w:rsidRPr="00184227">
        <w:rPr>
          <w:lang w:val="en-US"/>
        </w:rPr>
        <w:t>addr,</w:t>
      </w:r>
      <w:r w:rsidRPr="00184227">
        <w:rPr>
          <w:rFonts w:hint="eastAsia"/>
          <w:lang w:val="en-US"/>
        </w:rPr>
        <w:tab/>
      </w:r>
      <w:r w:rsidRPr="00184227">
        <w:rPr>
          <w:rFonts w:hint="eastAsia"/>
          <w:lang w:val="en-US"/>
        </w:rPr>
        <w:tab/>
      </w:r>
      <w:r w:rsidRPr="00184227">
        <w:rPr>
          <w:rFonts w:hint="eastAsia"/>
          <w:lang w:val="en-US"/>
        </w:rPr>
        <w:tab/>
      </w:r>
      <w:r w:rsidRPr="00184227">
        <w:rPr>
          <w:rFonts w:hint="eastAsia"/>
          <w:lang w:val="en-US"/>
        </w:rPr>
        <w:tab/>
      </w:r>
      <w:r w:rsidRPr="00184227">
        <w:rPr>
          <w:lang w:val="en-US"/>
        </w:rPr>
        <w:tab/>
      </w:r>
      <w:r>
        <w:rPr>
          <w:lang w:val="en-US"/>
        </w:rPr>
        <w:tab/>
      </w:r>
      <w:r w:rsidRPr="00184227">
        <w:rPr>
          <w:rFonts w:hint="eastAsia"/>
          <w:lang w:val="en-US"/>
        </w:rPr>
        <w:t xml:space="preserve">// </w:t>
      </w:r>
      <w:r w:rsidRPr="00184227">
        <w:rPr>
          <w:rFonts w:hint="eastAsia"/>
        </w:rPr>
        <w:t>待擦除区域的首地址</w:t>
      </w:r>
    </w:p>
    <w:p w14:paraId="1FB5DEF7" w14:textId="77777777" w:rsidR="00107865" w:rsidRPr="00184227" w:rsidRDefault="00107865" w:rsidP="00107865">
      <w:pPr>
        <w:pStyle w:val="a5"/>
        <w:rPr>
          <w:lang w:val="en-US"/>
        </w:rPr>
      </w:pPr>
      <w:r w:rsidRPr="00184227">
        <w:rPr>
          <w:rFonts w:hint="eastAsia"/>
          <w:lang w:val="en-US"/>
        </w:rPr>
        <w:tab/>
        <w:t xml:space="preserve">uint32_t          </w:t>
      </w:r>
      <w:r>
        <w:rPr>
          <w:lang w:val="en-US"/>
        </w:rPr>
        <w:tab/>
      </w:r>
      <w:r w:rsidRPr="00184227">
        <w:rPr>
          <w:rFonts w:hint="eastAsia"/>
          <w:lang w:val="en-US"/>
        </w:rPr>
        <w:t>len</w:t>
      </w:r>
      <w:r w:rsidRPr="00184227">
        <w:rPr>
          <w:lang w:val="en-US"/>
        </w:rPr>
        <w:t>);</w:t>
      </w:r>
      <w:r w:rsidRPr="00184227">
        <w:rPr>
          <w:rFonts w:hint="eastAsia"/>
          <w:lang w:val="en-US"/>
        </w:rPr>
        <w:tab/>
      </w:r>
      <w:r w:rsidRPr="00184227">
        <w:rPr>
          <w:lang w:val="en-US"/>
        </w:rPr>
        <w:tab/>
      </w:r>
      <w:r>
        <w:rPr>
          <w:lang w:val="en-US"/>
        </w:rPr>
        <w:tab/>
      </w:r>
      <w:r>
        <w:rPr>
          <w:lang w:val="en-US"/>
        </w:rPr>
        <w:tab/>
      </w:r>
      <w:r>
        <w:rPr>
          <w:lang w:val="en-US"/>
        </w:rPr>
        <w:tab/>
      </w:r>
      <w:r>
        <w:rPr>
          <w:lang w:val="en-US"/>
        </w:rPr>
        <w:tab/>
      </w:r>
      <w:r w:rsidRPr="00184227">
        <w:rPr>
          <w:rFonts w:hint="eastAsia"/>
          <w:lang w:val="en-US"/>
        </w:rPr>
        <w:t xml:space="preserve">// </w:t>
      </w:r>
      <w:r w:rsidRPr="00184227">
        <w:rPr>
          <w:rFonts w:hint="eastAsia"/>
        </w:rPr>
        <w:t>待擦除区域的长度</w:t>
      </w:r>
    </w:p>
    <w:p w14:paraId="1F376839" w14:textId="77777777" w:rsidR="00107865" w:rsidRPr="00184227" w:rsidRDefault="00107865" w:rsidP="00107865">
      <w:pPr>
        <w:pStyle w:val="23"/>
        <w:spacing w:before="62" w:after="62"/>
      </w:pPr>
      <w:r w:rsidRPr="00184227">
        <w:rPr>
          <w:rFonts w:hint="eastAsia"/>
        </w:rPr>
        <w:t>擦除单元的大小可以使用宏</w:t>
      </w:r>
      <w:r w:rsidRPr="00184227">
        <w:rPr>
          <w:rFonts w:hint="eastAsia"/>
        </w:rPr>
        <w:t>AM_MTD_ERASE_UNIT_SIZE_GET()</w:t>
      </w:r>
      <w:r w:rsidRPr="00184227">
        <w:rPr>
          <w:rFonts w:hint="eastAsia"/>
        </w:rPr>
        <w:t>获得。比如：</w:t>
      </w:r>
    </w:p>
    <w:p w14:paraId="2BA618EB" w14:textId="77777777" w:rsidR="00107865" w:rsidRPr="00184227" w:rsidRDefault="00107865" w:rsidP="00107865">
      <w:pPr>
        <w:pStyle w:val="a5"/>
        <w:rPr>
          <w:lang w:val="en-US"/>
        </w:rPr>
      </w:pPr>
      <w:r w:rsidRPr="00184227">
        <w:rPr>
          <w:rFonts w:hint="eastAsia"/>
          <w:lang w:val="en-US"/>
        </w:rPr>
        <w:t>uint32_t erase_size = AM_MTD_ERASE_UNIT_SIZE_GET(mtd_handle)</w:t>
      </w:r>
      <w:r w:rsidRPr="00184227">
        <w:rPr>
          <w:lang w:val="en-US"/>
        </w:rPr>
        <w:t>;</w:t>
      </w:r>
    </w:p>
    <w:p w14:paraId="1E16AA6B" w14:textId="77777777" w:rsidR="00107865" w:rsidRPr="00184227" w:rsidRDefault="00107865" w:rsidP="00107865">
      <w:pPr>
        <w:pStyle w:val="23"/>
        <w:spacing w:before="62" w:after="62"/>
      </w:pPr>
      <w:r w:rsidRPr="00184227">
        <w:rPr>
          <w:rFonts w:hint="eastAsia"/>
          <w:lang w:val="de-DE"/>
        </w:rPr>
        <w:t>其中的</w:t>
      </w:r>
      <w:r w:rsidRPr="00184227">
        <w:rPr>
          <w:lang w:val="de-DE"/>
        </w:rPr>
        <w:t>addr</w:t>
      </w:r>
      <w:r w:rsidRPr="00184227">
        <w:rPr>
          <w:rFonts w:hint="eastAsia"/>
        </w:rPr>
        <w:t>表示擦除区域的首地址</w:t>
      </w:r>
      <w:r w:rsidRPr="00184227">
        <w:rPr>
          <w:rFonts w:hint="eastAsia"/>
          <w:lang w:val="de-DE"/>
        </w:rPr>
        <w:t>，</w:t>
      </w:r>
      <w:r w:rsidRPr="00184227">
        <w:rPr>
          <w:rFonts w:hint="eastAsia"/>
        </w:rPr>
        <w:t>必须为擦除单元大小的整数倍。同样地，</w:t>
      </w:r>
      <w:r w:rsidRPr="00184227">
        <w:rPr>
          <w:rFonts w:hint="eastAsia"/>
        </w:rPr>
        <w:t>len</w:t>
      </w:r>
      <w:r w:rsidRPr="00184227">
        <w:rPr>
          <w:rFonts w:hint="eastAsia"/>
        </w:rPr>
        <w:t>也必须为擦除单元大小的整数倍。由于</w:t>
      </w:r>
      <w:r w:rsidRPr="00184227">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184227">
          <w:rPr>
            <w:rFonts w:hint="eastAsia"/>
          </w:rPr>
          <w:t>25L</w:t>
        </w:r>
      </w:smartTag>
      <w:r w:rsidRPr="00184227">
        <w:rPr>
          <w:rFonts w:hint="eastAsia"/>
        </w:rPr>
        <w:t>1606</w:t>
      </w:r>
      <w:r w:rsidRPr="00184227">
        <w:rPr>
          <w:rFonts w:hint="eastAsia"/>
        </w:rPr>
        <w:t>擦除单元的大小与扇区大小（</w:t>
      </w:r>
      <w:r w:rsidRPr="00184227">
        <w:rPr>
          <w:rFonts w:hint="eastAsia"/>
        </w:rPr>
        <w:t>4096</w:t>
      </w:r>
      <w:r w:rsidRPr="00184227">
        <w:rPr>
          <w:rFonts w:hint="eastAsia"/>
        </w:rPr>
        <w:t>）一样，因此</w:t>
      </w:r>
      <w:r w:rsidRPr="00184227">
        <w:rPr>
          <w:rFonts w:hint="eastAsia"/>
        </w:rPr>
        <w:t>addr</w:t>
      </w:r>
      <w:r w:rsidRPr="00184227">
        <w:rPr>
          <w:rFonts w:hint="eastAsia"/>
        </w:rPr>
        <w:t>必须为某扇区的起始地址</w:t>
      </w:r>
      <w:r w:rsidRPr="00184227">
        <w:rPr>
          <w:rFonts w:hint="eastAsia"/>
        </w:rPr>
        <w:t>0x000000</w:t>
      </w:r>
      <w:r w:rsidRPr="00184227">
        <w:rPr>
          <w:rFonts w:hint="eastAsia"/>
        </w:rPr>
        <w:t>（</w:t>
      </w:r>
      <w:r w:rsidRPr="00184227">
        <w:rPr>
          <w:rFonts w:hint="eastAsia"/>
        </w:rPr>
        <w:t>0</w:t>
      </w:r>
      <w:r w:rsidRPr="00184227">
        <w:rPr>
          <w:rFonts w:hint="eastAsia"/>
        </w:rPr>
        <w:t>）、</w:t>
      </w:r>
      <w:r w:rsidRPr="00184227">
        <w:rPr>
          <w:rFonts w:hint="eastAsia"/>
        </w:rPr>
        <w:t>0x001000</w:t>
      </w:r>
      <w:r w:rsidRPr="00184227">
        <w:rPr>
          <w:rFonts w:hint="eastAsia"/>
        </w:rPr>
        <w:t>（</w:t>
      </w:r>
      <w:r w:rsidRPr="00184227">
        <w:rPr>
          <w:rFonts w:hint="eastAsia"/>
        </w:rPr>
        <w:t>4096</w:t>
      </w:r>
      <w:r w:rsidRPr="00184227">
        <w:rPr>
          <w:rFonts w:hint="eastAsia"/>
        </w:rPr>
        <w:t>）、</w:t>
      </w:r>
      <w:r w:rsidRPr="00184227">
        <w:rPr>
          <w:rFonts w:hint="eastAsia"/>
        </w:rPr>
        <w:t>0x002000</w:t>
      </w:r>
      <w:r w:rsidRPr="00184227">
        <w:rPr>
          <w:rFonts w:hint="eastAsia"/>
        </w:rPr>
        <w:t>（</w:t>
      </w:r>
      <w:r w:rsidRPr="00184227">
        <w:rPr>
          <w:rFonts w:hint="eastAsia"/>
        </w:rPr>
        <w:t>2</w:t>
      </w:r>
      <w:r w:rsidRPr="00184227">
        <w:rPr>
          <w:rFonts w:hint="eastAsia"/>
        </w:rPr>
        <w:t>×</w:t>
      </w:r>
      <w:r w:rsidRPr="00184227">
        <w:rPr>
          <w:rFonts w:hint="eastAsia"/>
        </w:rPr>
        <w:t>4096</w:t>
      </w:r>
      <w:r w:rsidRPr="00184227">
        <w:rPr>
          <w:rFonts w:hint="eastAsia"/>
        </w:rPr>
        <w:t>）……</w:t>
      </w:r>
    </w:p>
    <w:p w14:paraId="66948371" w14:textId="77777777" w:rsidR="00107865" w:rsidRPr="00184227" w:rsidRDefault="00107865" w:rsidP="00107865">
      <w:pPr>
        <w:pStyle w:val="23"/>
        <w:spacing w:before="62" w:after="62"/>
      </w:pPr>
      <w:r w:rsidRPr="00184227">
        <w:rPr>
          <w:rFonts w:hint="eastAsia"/>
        </w:rPr>
        <w:t>如果返回</w:t>
      </w:r>
      <w:r w:rsidRPr="00184227">
        <w:rPr>
          <w:lang w:val="de-DE"/>
        </w:rPr>
        <w:t>AM_OK</w:t>
      </w:r>
      <w:r w:rsidRPr="00184227">
        <w:rPr>
          <w:rFonts w:hint="eastAsia"/>
          <w:lang w:val="de-DE"/>
        </w:rPr>
        <w:t>，</w:t>
      </w:r>
      <w:r w:rsidRPr="00184227">
        <w:rPr>
          <w:rFonts w:hint="eastAsia"/>
        </w:rPr>
        <w:t>说明擦除成功</w:t>
      </w:r>
      <w:r w:rsidRPr="00184227">
        <w:rPr>
          <w:rFonts w:hint="eastAsia"/>
          <w:lang w:val="de-DE"/>
        </w:rPr>
        <w:t>，反之</w:t>
      </w:r>
      <w:r w:rsidRPr="00184227">
        <w:rPr>
          <w:rFonts w:hint="eastAsia"/>
        </w:rPr>
        <w:t>失败</w:t>
      </w:r>
      <w:r w:rsidRPr="00184227">
        <w:rPr>
          <w:rFonts w:hint="eastAsia"/>
          <w:lang w:val="de-DE"/>
        </w:rPr>
        <w:t>。</w:t>
      </w:r>
      <w:r w:rsidRPr="00184227">
        <w:rPr>
          <w:rFonts w:hint="eastAsia"/>
        </w:rPr>
        <w:t>假定从</w:t>
      </w:r>
      <w:r w:rsidRPr="00184227">
        <w:rPr>
          <w:rFonts w:hint="eastAsia"/>
        </w:rPr>
        <w:t>0x001000</w:t>
      </w:r>
      <w:r w:rsidRPr="00184227">
        <w:rPr>
          <w:rFonts w:hint="eastAsia"/>
        </w:rPr>
        <w:t>地址开始，连续擦除</w:t>
      </w:r>
      <w:r w:rsidRPr="00184227">
        <w:rPr>
          <w:rFonts w:hint="eastAsia"/>
        </w:rPr>
        <w:t>2</w:t>
      </w:r>
      <w:r w:rsidRPr="00184227">
        <w:rPr>
          <w:rFonts w:hint="eastAsia"/>
        </w:rPr>
        <w:t>个扇区，范例程序详见</w:t>
      </w:r>
      <w:r>
        <w:fldChar w:fldCharType="begin"/>
      </w:r>
      <w:r>
        <w:instrText xml:space="preserve">REF _Ref459651781 \h \* MERGEFORMAT </w:instrText>
      </w:r>
      <w:r>
        <w:fldChar w:fldCharType="separate"/>
      </w:r>
      <w:r w:rsidR="00B93B10" w:rsidRPr="00184227">
        <w:rPr>
          <w:rFonts w:hint="eastAsia"/>
        </w:rPr>
        <w:t>程序清单</w:t>
      </w:r>
      <w:r w:rsidR="00B93B10">
        <w:t>5.34</w:t>
      </w:r>
      <w:r>
        <w:fldChar w:fldCharType="end"/>
      </w:r>
      <w:r w:rsidRPr="00184227">
        <w:rPr>
          <w:rFonts w:hint="eastAsia"/>
        </w:rPr>
        <w:t>。</w:t>
      </w:r>
    </w:p>
    <w:p w14:paraId="6A836535" w14:textId="3044E650" w:rsidR="00107865" w:rsidRPr="00184227" w:rsidRDefault="00107865" w:rsidP="00107865">
      <w:pPr>
        <w:pStyle w:val="a7"/>
        <w:spacing w:before="62" w:after="62"/>
      </w:pPr>
      <w:bookmarkStart w:id="353" w:name="_Ref459651781"/>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34</w:t>
      </w:r>
      <w:r w:rsidR="00A26C7F">
        <w:fldChar w:fldCharType="end"/>
      </w:r>
      <w:bookmarkEnd w:id="353"/>
      <w:r>
        <w:t xml:space="preserve">  </w:t>
      </w:r>
      <w:r w:rsidRPr="00184227">
        <w:rPr>
          <w:rFonts w:hint="eastAsia"/>
          <w:lang w:val="de-DE"/>
        </w:rPr>
        <w:t>擦除</w:t>
      </w:r>
      <w:r w:rsidRPr="00184227">
        <w:rPr>
          <w:rFonts w:hint="eastAsia"/>
        </w:rPr>
        <w:t>范例程序</w:t>
      </w:r>
    </w:p>
    <w:p w14:paraId="4DCE9651" w14:textId="77777777" w:rsidR="00107865" w:rsidRPr="00184227" w:rsidRDefault="00107865" w:rsidP="00107865">
      <w:pPr>
        <w:pStyle w:val="a5"/>
        <w:rPr>
          <w:lang w:val="en-US"/>
        </w:rPr>
      </w:pPr>
      <w:r w:rsidRPr="00184227">
        <w:rPr>
          <w:lang w:val="en-US"/>
        </w:rPr>
        <w:t>am_</w:t>
      </w:r>
      <w:r w:rsidRPr="00184227">
        <w:rPr>
          <w:rFonts w:hint="eastAsia"/>
          <w:lang w:val="en-US"/>
        </w:rPr>
        <w:t>mtd</w:t>
      </w:r>
      <w:r w:rsidRPr="00184227">
        <w:rPr>
          <w:lang w:val="en-US"/>
        </w:rPr>
        <w:t xml:space="preserve">_erase(mx25xx_handle, </w:t>
      </w:r>
      <w:r w:rsidRPr="00184227">
        <w:rPr>
          <w:rFonts w:hint="eastAsia"/>
          <w:lang w:val="en-US"/>
        </w:rPr>
        <w:t>0x001000, 2 * 4096</w:t>
      </w:r>
      <w:r w:rsidRPr="00184227">
        <w:rPr>
          <w:lang w:val="en-US"/>
        </w:rPr>
        <w:t>);</w:t>
      </w:r>
      <w:r w:rsidRPr="00184227">
        <w:rPr>
          <w:rFonts w:hint="eastAsia"/>
          <w:lang w:val="en-US"/>
        </w:rPr>
        <w:tab/>
      </w:r>
      <w:r w:rsidRPr="00184227">
        <w:rPr>
          <w:rFonts w:hint="eastAsia"/>
          <w:lang w:val="en-US"/>
        </w:rPr>
        <w:tab/>
        <w:t xml:space="preserve">// </w:t>
      </w:r>
      <w:r w:rsidRPr="00184227">
        <w:rPr>
          <w:rFonts w:hint="eastAsia"/>
        </w:rPr>
        <w:t>擦除两个扇区</w:t>
      </w:r>
    </w:p>
    <w:p w14:paraId="09698921" w14:textId="77777777" w:rsidR="00107865" w:rsidRPr="0058735A" w:rsidRDefault="00107865" w:rsidP="00107865">
      <w:pPr>
        <w:spacing w:before="62" w:after="62"/>
        <w:ind w:firstLine="420"/>
      </w:pPr>
      <w:r w:rsidRPr="0058735A">
        <w:rPr>
          <w:rFonts w:hint="eastAsia"/>
        </w:rPr>
        <w:t>使用该段程序后，地址空间</w:t>
      </w:r>
      <w:r w:rsidRPr="0058735A">
        <w:rPr>
          <w:rFonts w:hint="eastAsia"/>
        </w:rPr>
        <w:t>0x001000 ~ 0x3FFF</w:t>
      </w:r>
      <w:r w:rsidRPr="0058735A">
        <w:rPr>
          <w:rFonts w:hint="eastAsia"/>
        </w:rPr>
        <w:t>即被擦除了，后续即可向该段地址空间内写入数据。</w:t>
      </w:r>
    </w:p>
    <w:p w14:paraId="30BE7973" w14:textId="77777777" w:rsidR="00107865" w:rsidRPr="00184227" w:rsidRDefault="00107865" w:rsidP="00A141DF">
      <w:pPr>
        <w:numPr>
          <w:ilvl w:val="0"/>
          <w:numId w:val="56"/>
        </w:numPr>
        <w:spacing w:before="62" w:after="62"/>
        <w:rPr>
          <w:rFonts w:ascii="黑体" w:eastAsia="黑体" w:hAnsi="黑体"/>
        </w:rPr>
      </w:pPr>
      <w:r w:rsidRPr="00184227">
        <w:rPr>
          <w:rFonts w:ascii="黑体" w:eastAsia="黑体" w:hAnsi="黑体" w:hint="eastAsia"/>
        </w:rPr>
        <w:t>写入数据</w:t>
      </w:r>
    </w:p>
    <w:p w14:paraId="16460F0A" w14:textId="77777777" w:rsidR="00107865" w:rsidRPr="00184227" w:rsidRDefault="00107865" w:rsidP="00107865">
      <w:pPr>
        <w:pStyle w:val="23"/>
        <w:spacing w:before="62" w:after="62"/>
        <w:rPr>
          <w:lang w:val="de-DE"/>
        </w:rPr>
      </w:pPr>
      <w:r w:rsidRPr="00184227">
        <w:rPr>
          <w:rFonts w:hint="eastAsia"/>
        </w:rPr>
        <w:t>写入数据前需要确保写入地址已被擦除，其函数原型为</w:t>
      </w:r>
      <w:r w:rsidRPr="00184227">
        <w:rPr>
          <w:rFonts w:hint="eastAsia"/>
          <w:lang w:val="de-DE"/>
        </w:rPr>
        <w:t>：</w:t>
      </w:r>
    </w:p>
    <w:p w14:paraId="18BBB971" w14:textId="77777777" w:rsidR="00107865" w:rsidRPr="00184227" w:rsidRDefault="00107865" w:rsidP="00107865">
      <w:pPr>
        <w:pStyle w:val="a5"/>
      </w:pPr>
      <w:r w:rsidRPr="00184227">
        <w:t>int am_</w:t>
      </w:r>
      <w:r w:rsidRPr="00184227">
        <w:rPr>
          <w:rFonts w:hint="eastAsia"/>
        </w:rPr>
        <w:t>mtd</w:t>
      </w:r>
      <w:r w:rsidRPr="00184227">
        <w:t>_</w:t>
      </w:r>
      <w:r w:rsidRPr="00184227">
        <w:rPr>
          <w:rFonts w:hint="eastAsia"/>
        </w:rPr>
        <w:t>write</w:t>
      </w:r>
      <w:r w:rsidRPr="00184227">
        <w:t>(</w:t>
      </w:r>
    </w:p>
    <w:p w14:paraId="74C5F07A" w14:textId="77777777" w:rsidR="00107865" w:rsidRPr="00184227" w:rsidRDefault="00107865" w:rsidP="00107865">
      <w:pPr>
        <w:pStyle w:val="a5"/>
        <w:ind w:firstLine="420"/>
      </w:pPr>
      <w:r w:rsidRPr="00184227">
        <w:t>am_</w:t>
      </w:r>
      <w:r w:rsidRPr="00184227">
        <w:rPr>
          <w:rFonts w:hint="eastAsia"/>
        </w:rPr>
        <w:t>mtd</w:t>
      </w:r>
      <w:r w:rsidRPr="00184227">
        <w:t>_handle_t</w:t>
      </w:r>
      <w:r w:rsidRPr="00184227">
        <w:rPr>
          <w:rFonts w:hint="eastAsia"/>
        </w:rPr>
        <w:tab/>
      </w:r>
      <w:r w:rsidRPr="00184227">
        <w:t>handle,</w:t>
      </w:r>
      <w:r w:rsidRPr="00184227">
        <w:rPr>
          <w:rFonts w:hint="eastAsia"/>
        </w:rPr>
        <w:tab/>
      </w:r>
      <w:r w:rsidRPr="00184227">
        <w:rPr>
          <w:rFonts w:hint="eastAsia"/>
        </w:rPr>
        <w:tab/>
      </w:r>
      <w:r w:rsidRPr="00184227">
        <w:rPr>
          <w:rFonts w:hint="eastAsia"/>
        </w:rPr>
        <w:tab/>
      </w:r>
      <w:r w:rsidRPr="00184227">
        <w:tab/>
      </w:r>
      <w:r w:rsidRPr="00184227">
        <w:tab/>
      </w:r>
      <w:r w:rsidRPr="00184227">
        <w:rPr>
          <w:rFonts w:hint="eastAsia"/>
        </w:rPr>
        <w:t>// MTD</w:t>
      </w:r>
      <w:r w:rsidRPr="00184227">
        <w:rPr>
          <w:rFonts w:hint="eastAsia"/>
        </w:rPr>
        <w:t>实例句柄</w:t>
      </w:r>
    </w:p>
    <w:p w14:paraId="68A75CA6" w14:textId="77777777" w:rsidR="00107865" w:rsidRPr="00184227" w:rsidRDefault="00107865" w:rsidP="00107865">
      <w:pPr>
        <w:pStyle w:val="a5"/>
        <w:ind w:firstLine="420"/>
      </w:pPr>
      <w:r w:rsidRPr="00184227">
        <w:lastRenderedPageBreak/>
        <w:t>uint32_t</w:t>
      </w:r>
      <w:r w:rsidRPr="00184227">
        <w:rPr>
          <w:rFonts w:hint="eastAsia"/>
        </w:rPr>
        <w:tab/>
      </w:r>
      <w:r w:rsidRPr="00184227">
        <w:rPr>
          <w:rFonts w:hint="eastAsia"/>
        </w:rPr>
        <w:tab/>
      </w:r>
      <w:r w:rsidRPr="00184227">
        <w:rPr>
          <w:rFonts w:hint="eastAsia"/>
        </w:rPr>
        <w:tab/>
      </w:r>
      <w:r w:rsidRPr="00184227">
        <w:t>addr,</w:t>
      </w:r>
      <w:r w:rsidRPr="00184227">
        <w:rPr>
          <w:rFonts w:hint="eastAsia"/>
        </w:rPr>
        <w:tab/>
      </w:r>
      <w:r w:rsidRPr="00184227">
        <w:rPr>
          <w:rFonts w:hint="eastAsia"/>
        </w:rPr>
        <w:tab/>
      </w:r>
      <w:r w:rsidRPr="00184227">
        <w:rPr>
          <w:rFonts w:hint="eastAsia"/>
        </w:rPr>
        <w:tab/>
      </w:r>
      <w:r w:rsidRPr="00184227">
        <w:rPr>
          <w:rFonts w:hint="eastAsia"/>
        </w:rPr>
        <w:tab/>
      </w:r>
      <w:r w:rsidRPr="00184227">
        <w:tab/>
      </w:r>
      <w:r w:rsidRPr="00184227">
        <w:tab/>
      </w:r>
      <w:r w:rsidRPr="00184227">
        <w:rPr>
          <w:rFonts w:hint="eastAsia"/>
        </w:rPr>
        <w:t xml:space="preserve">// </w:t>
      </w:r>
      <w:r w:rsidRPr="00184227">
        <w:rPr>
          <w:rFonts w:hint="eastAsia"/>
        </w:rPr>
        <w:t>写入数据的起始地址</w:t>
      </w:r>
    </w:p>
    <w:p w14:paraId="779A2E88" w14:textId="77777777" w:rsidR="00107865" w:rsidRPr="00184227" w:rsidRDefault="00107865" w:rsidP="00107865">
      <w:pPr>
        <w:pStyle w:val="a5"/>
        <w:ind w:firstLine="420"/>
      </w:pPr>
      <w:r w:rsidRPr="00184227">
        <w:t>uint8_t</w:t>
      </w:r>
      <w:r w:rsidRPr="00184227">
        <w:rPr>
          <w:rFonts w:hint="eastAsia"/>
        </w:rPr>
        <w:tab/>
      </w:r>
      <w:r w:rsidRPr="00184227">
        <w:rPr>
          <w:rFonts w:hint="eastAsia"/>
        </w:rPr>
        <w:tab/>
      </w:r>
      <w:r w:rsidRPr="00184227">
        <w:rPr>
          <w:rFonts w:hint="eastAsia"/>
        </w:rPr>
        <w:tab/>
      </w:r>
      <w:r w:rsidRPr="00184227">
        <w:t>*p_buf,</w:t>
      </w:r>
      <w:r w:rsidRPr="00184227">
        <w:rPr>
          <w:rFonts w:hint="eastAsia"/>
        </w:rPr>
        <w:tab/>
      </w:r>
      <w:r w:rsidRPr="00184227">
        <w:rPr>
          <w:rFonts w:hint="eastAsia"/>
        </w:rPr>
        <w:tab/>
      </w:r>
      <w:r w:rsidRPr="00184227">
        <w:rPr>
          <w:rFonts w:hint="eastAsia"/>
        </w:rPr>
        <w:tab/>
      </w:r>
      <w:r w:rsidRPr="00184227">
        <w:tab/>
      </w:r>
      <w:r w:rsidRPr="00184227">
        <w:tab/>
      </w:r>
      <w:r w:rsidRPr="00184227">
        <w:rPr>
          <w:rFonts w:hint="eastAsia"/>
        </w:rPr>
        <w:t xml:space="preserve">// </w:t>
      </w:r>
      <w:r w:rsidRPr="00184227">
        <w:rPr>
          <w:rFonts w:hint="eastAsia"/>
        </w:rPr>
        <w:t>写入数据缓冲区</w:t>
      </w:r>
    </w:p>
    <w:p w14:paraId="70F81CA0" w14:textId="77777777" w:rsidR="00107865" w:rsidRPr="00184227" w:rsidRDefault="00107865" w:rsidP="00107865">
      <w:pPr>
        <w:pStyle w:val="a5"/>
        <w:ind w:firstLine="420"/>
      </w:pPr>
      <w:r w:rsidRPr="00184227">
        <w:t>uint32_t</w:t>
      </w:r>
      <w:r w:rsidRPr="00184227">
        <w:rPr>
          <w:rFonts w:hint="eastAsia"/>
        </w:rPr>
        <w:tab/>
      </w:r>
      <w:r w:rsidRPr="00184227">
        <w:rPr>
          <w:rFonts w:hint="eastAsia"/>
        </w:rPr>
        <w:tab/>
      </w:r>
      <w:r w:rsidRPr="00184227">
        <w:rPr>
          <w:rFonts w:hint="eastAsia"/>
        </w:rPr>
        <w:tab/>
      </w:r>
      <w:r w:rsidRPr="00184227">
        <w:t>len);</w:t>
      </w:r>
      <w:r w:rsidRPr="00184227">
        <w:rPr>
          <w:rFonts w:hint="eastAsia"/>
        </w:rPr>
        <w:tab/>
      </w:r>
      <w:r w:rsidRPr="00184227">
        <w:rPr>
          <w:rFonts w:hint="eastAsia"/>
        </w:rPr>
        <w:tab/>
      </w:r>
      <w:r w:rsidRPr="00184227">
        <w:rPr>
          <w:rFonts w:hint="eastAsia"/>
        </w:rPr>
        <w:tab/>
      </w:r>
      <w:r w:rsidRPr="00184227">
        <w:rPr>
          <w:rFonts w:hint="eastAsia"/>
        </w:rPr>
        <w:tab/>
      </w:r>
      <w:r w:rsidRPr="00184227">
        <w:tab/>
      </w:r>
      <w:r w:rsidRPr="00184227">
        <w:tab/>
      </w:r>
      <w:r w:rsidRPr="00184227">
        <w:rPr>
          <w:rFonts w:hint="eastAsia"/>
        </w:rPr>
        <w:t xml:space="preserve">// </w:t>
      </w:r>
      <w:r w:rsidRPr="00184227">
        <w:rPr>
          <w:rFonts w:hint="eastAsia"/>
        </w:rPr>
        <w:t>写入数据的长度</w:t>
      </w:r>
    </w:p>
    <w:p w14:paraId="796F24D3" w14:textId="77777777" w:rsidR="00107865" w:rsidRPr="00184227" w:rsidRDefault="00107865" w:rsidP="00107865">
      <w:pPr>
        <w:pStyle w:val="23"/>
        <w:spacing w:before="62" w:after="62"/>
      </w:pPr>
      <w:r w:rsidRPr="00184227">
        <w:rPr>
          <w:rFonts w:hint="eastAsia"/>
        </w:rPr>
        <w:t>如果返回</w:t>
      </w:r>
      <w:r w:rsidRPr="00184227">
        <w:rPr>
          <w:lang w:val="de-DE"/>
        </w:rPr>
        <w:t>AM_OK</w:t>
      </w:r>
      <w:r w:rsidRPr="00184227">
        <w:rPr>
          <w:rFonts w:hint="eastAsia"/>
          <w:lang w:val="de-DE"/>
        </w:rPr>
        <w:t>，</w:t>
      </w:r>
      <w:r w:rsidRPr="00184227">
        <w:rPr>
          <w:rFonts w:hint="eastAsia"/>
        </w:rPr>
        <w:t>说明写入数据成功</w:t>
      </w:r>
      <w:r w:rsidRPr="00184227">
        <w:rPr>
          <w:rFonts w:hint="eastAsia"/>
          <w:lang w:val="de-DE"/>
        </w:rPr>
        <w:t>，反之</w:t>
      </w:r>
      <w:r w:rsidRPr="00184227">
        <w:rPr>
          <w:rFonts w:hint="eastAsia"/>
        </w:rPr>
        <w:t>失败</w:t>
      </w:r>
      <w:r w:rsidRPr="00184227">
        <w:rPr>
          <w:rFonts w:hint="eastAsia"/>
          <w:lang w:val="de-DE"/>
        </w:rPr>
        <w:t>。</w:t>
      </w:r>
      <w:r w:rsidRPr="00184227">
        <w:rPr>
          <w:rFonts w:hint="eastAsia"/>
        </w:rPr>
        <w:t>假定从</w:t>
      </w:r>
      <w:r w:rsidRPr="00184227">
        <w:rPr>
          <w:rFonts w:hint="eastAsia"/>
          <w:lang w:val="de-DE"/>
        </w:rPr>
        <w:t>0x001000</w:t>
      </w:r>
      <w:r w:rsidRPr="00184227">
        <w:rPr>
          <w:rFonts w:hint="eastAsia"/>
        </w:rPr>
        <w:t>地址开始</w:t>
      </w:r>
      <w:r w:rsidRPr="00184227">
        <w:rPr>
          <w:rFonts w:hint="eastAsia"/>
          <w:lang w:val="de-DE"/>
        </w:rPr>
        <w:t>，</w:t>
      </w:r>
      <w:r w:rsidRPr="00184227">
        <w:rPr>
          <w:rFonts w:hint="eastAsia"/>
        </w:rPr>
        <w:t>连续写入</w:t>
      </w:r>
      <w:r w:rsidRPr="00184227">
        <w:rPr>
          <w:rFonts w:hint="eastAsia"/>
          <w:lang w:val="de-DE"/>
        </w:rPr>
        <w:t>128</w:t>
      </w:r>
      <w:r w:rsidRPr="00184227">
        <w:rPr>
          <w:rFonts w:hint="eastAsia"/>
        </w:rPr>
        <w:t>字节数据</w:t>
      </w:r>
      <w:r w:rsidRPr="00184227">
        <w:rPr>
          <w:rFonts w:hint="eastAsia"/>
          <w:lang w:val="de-DE"/>
        </w:rPr>
        <w:t>的</w:t>
      </w:r>
      <w:r w:rsidRPr="00184227">
        <w:rPr>
          <w:rFonts w:hint="eastAsia"/>
        </w:rPr>
        <w:t>范例程序详见</w:t>
      </w:r>
      <w:r>
        <w:fldChar w:fldCharType="begin"/>
      </w:r>
      <w:r>
        <w:instrText xml:space="preserve">REF _Ref482185582 \h \* MERGEFORMAT </w:instrText>
      </w:r>
      <w:r>
        <w:fldChar w:fldCharType="separate"/>
      </w:r>
      <w:r w:rsidR="00B93B10" w:rsidRPr="00184227">
        <w:rPr>
          <w:rFonts w:hint="eastAsia"/>
        </w:rPr>
        <w:t>程序清单</w:t>
      </w:r>
      <w:r w:rsidR="00B93B10">
        <w:t>5.35</w:t>
      </w:r>
      <w:r>
        <w:fldChar w:fldCharType="end"/>
      </w:r>
      <w:r w:rsidRPr="00184227">
        <w:rPr>
          <w:rFonts w:hint="eastAsia"/>
        </w:rPr>
        <w:t>。</w:t>
      </w:r>
    </w:p>
    <w:p w14:paraId="37E4B8DA" w14:textId="6E8E2219" w:rsidR="00107865" w:rsidRPr="00184227" w:rsidRDefault="00107865" w:rsidP="00107865">
      <w:pPr>
        <w:pStyle w:val="a7"/>
        <w:spacing w:before="62" w:after="62"/>
        <w:rPr>
          <w:lang w:val="de-DE"/>
        </w:rPr>
      </w:pPr>
      <w:bookmarkStart w:id="354" w:name="_Ref482185582"/>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35</w:t>
      </w:r>
      <w:r w:rsidR="00A26C7F">
        <w:fldChar w:fldCharType="end"/>
      </w:r>
      <w:bookmarkEnd w:id="354"/>
      <w:r>
        <w:t xml:space="preserve">  </w:t>
      </w:r>
      <w:r w:rsidRPr="00184227">
        <w:rPr>
          <w:rFonts w:hint="eastAsia"/>
          <w:lang w:val="de-DE"/>
        </w:rPr>
        <w:t>写入数据</w:t>
      </w:r>
      <w:r w:rsidRPr="00184227">
        <w:rPr>
          <w:rFonts w:hint="eastAsia"/>
        </w:rPr>
        <w:t>范例程序</w:t>
      </w:r>
    </w:p>
    <w:p w14:paraId="5C9442F5" w14:textId="77777777" w:rsidR="00107865" w:rsidRPr="00184227" w:rsidRDefault="00107865" w:rsidP="00107865">
      <w:pPr>
        <w:pStyle w:val="a5"/>
        <w:rPr>
          <w:lang w:val="en-US"/>
        </w:rPr>
      </w:pPr>
      <w:r w:rsidRPr="00184227">
        <w:rPr>
          <w:rFonts w:hint="eastAsia"/>
          <w:lang w:val="en-US"/>
        </w:rPr>
        <w:t>1</w:t>
      </w:r>
      <w:r w:rsidRPr="00184227">
        <w:rPr>
          <w:rFonts w:hint="eastAsia"/>
          <w:lang w:val="en-US"/>
        </w:rPr>
        <w:tab/>
        <w:t>uint8_t  buf[128];</w:t>
      </w:r>
    </w:p>
    <w:p w14:paraId="3ED9A0F2" w14:textId="77777777" w:rsidR="00107865" w:rsidRPr="00184227" w:rsidRDefault="00107865" w:rsidP="00107865">
      <w:pPr>
        <w:pStyle w:val="a5"/>
        <w:rPr>
          <w:lang w:val="en-US"/>
        </w:rPr>
      </w:pPr>
      <w:r w:rsidRPr="00184227">
        <w:rPr>
          <w:rFonts w:hint="eastAsia"/>
          <w:lang w:val="en-US"/>
        </w:rPr>
        <w:t>2</w:t>
      </w:r>
      <w:r w:rsidRPr="00184227">
        <w:rPr>
          <w:rFonts w:hint="eastAsia"/>
          <w:lang w:val="en-US"/>
        </w:rPr>
        <w:tab/>
        <w:t>int  i;</w:t>
      </w:r>
    </w:p>
    <w:p w14:paraId="3E004BFD" w14:textId="77777777" w:rsidR="00107865" w:rsidRPr="00184227" w:rsidRDefault="00107865" w:rsidP="00107865">
      <w:pPr>
        <w:pStyle w:val="a5"/>
        <w:rPr>
          <w:lang w:val="en-US"/>
        </w:rPr>
      </w:pPr>
      <w:r w:rsidRPr="00184227">
        <w:rPr>
          <w:rFonts w:hint="eastAsia"/>
          <w:lang w:val="en-US"/>
        </w:rPr>
        <w:t>3</w:t>
      </w:r>
      <w:r w:rsidRPr="00184227">
        <w:rPr>
          <w:rFonts w:hint="eastAsia"/>
          <w:lang w:val="en-US"/>
        </w:rPr>
        <w:tab/>
        <w:t>for (i = 0 ; i &lt; 128; i++)</w:t>
      </w:r>
    </w:p>
    <w:p w14:paraId="2C700E37" w14:textId="77777777" w:rsidR="00107865" w:rsidRPr="00184227" w:rsidRDefault="00107865" w:rsidP="00107865">
      <w:pPr>
        <w:pStyle w:val="a5"/>
        <w:rPr>
          <w:lang w:val="en-US"/>
        </w:rPr>
      </w:pPr>
      <w:r w:rsidRPr="00184227">
        <w:rPr>
          <w:rFonts w:hint="eastAsia"/>
          <w:lang w:val="en-US"/>
        </w:rPr>
        <w:t>4</w:t>
      </w:r>
      <w:r w:rsidRPr="00184227">
        <w:rPr>
          <w:rFonts w:hint="eastAsia"/>
          <w:lang w:val="en-US"/>
        </w:rPr>
        <w:tab/>
        <w:t xml:space="preserve">    buf[i] = i;        </w:t>
      </w:r>
      <w:r w:rsidRPr="00184227">
        <w:rPr>
          <w:rFonts w:hint="eastAsia"/>
          <w:lang w:val="en-US"/>
        </w:rPr>
        <w:tab/>
      </w:r>
      <w:r w:rsidRPr="00184227">
        <w:rPr>
          <w:rFonts w:hint="eastAsia"/>
          <w:lang w:val="en-US"/>
        </w:rPr>
        <w:tab/>
      </w:r>
      <w:r w:rsidRPr="00184227">
        <w:rPr>
          <w:rFonts w:hint="eastAsia"/>
          <w:lang w:val="en-US"/>
        </w:rPr>
        <w:tab/>
      </w:r>
      <w:r w:rsidRPr="00184227">
        <w:rPr>
          <w:rFonts w:hint="eastAsia"/>
          <w:lang w:val="en-US"/>
        </w:rPr>
        <w:tab/>
      </w:r>
      <w:r w:rsidRPr="00184227">
        <w:rPr>
          <w:rFonts w:hint="eastAsia"/>
          <w:lang w:val="en-US"/>
        </w:rPr>
        <w:tab/>
      </w:r>
      <w:r w:rsidRPr="00184227">
        <w:rPr>
          <w:rFonts w:hint="eastAsia"/>
          <w:lang w:val="en-US"/>
        </w:rPr>
        <w:tab/>
        <w:t xml:space="preserve">// </w:t>
      </w:r>
      <w:r w:rsidRPr="00184227">
        <w:rPr>
          <w:rFonts w:hint="eastAsia"/>
        </w:rPr>
        <w:t>装载数据</w:t>
      </w:r>
    </w:p>
    <w:p w14:paraId="61DE1DA2" w14:textId="77777777" w:rsidR="00107865" w:rsidRPr="00184227" w:rsidRDefault="00107865" w:rsidP="00107865">
      <w:pPr>
        <w:pStyle w:val="a5"/>
        <w:rPr>
          <w:lang w:val="en-US"/>
        </w:rPr>
      </w:pPr>
      <w:r w:rsidRPr="00184227">
        <w:rPr>
          <w:lang w:val="en-US"/>
        </w:rPr>
        <w:t>5</w:t>
      </w:r>
      <w:r w:rsidRPr="00184227">
        <w:rPr>
          <w:rFonts w:hint="eastAsia"/>
          <w:lang w:val="en-US"/>
        </w:rPr>
        <w:tab/>
      </w:r>
      <w:r w:rsidRPr="00184227">
        <w:rPr>
          <w:lang w:val="en-US"/>
        </w:rPr>
        <w:t>am_</w:t>
      </w:r>
      <w:r w:rsidRPr="00184227">
        <w:rPr>
          <w:rFonts w:hint="eastAsia"/>
          <w:lang w:val="en-US"/>
        </w:rPr>
        <w:t>mtd</w:t>
      </w:r>
      <w:r w:rsidRPr="00184227">
        <w:rPr>
          <w:lang w:val="en-US"/>
        </w:rPr>
        <w:t>_erase(m</w:t>
      </w:r>
      <w:r w:rsidRPr="00184227">
        <w:rPr>
          <w:rFonts w:hint="eastAsia"/>
          <w:lang w:val="en-US"/>
        </w:rPr>
        <w:t>td</w:t>
      </w:r>
      <w:r w:rsidRPr="00184227">
        <w:rPr>
          <w:lang w:val="en-US"/>
        </w:rPr>
        <w:t xml:space="preserve">_handle, </w:t>
      </w:r>
      <w:r w:rsidRPr="00184227">
        <w:rPr>
          <w:rFonts w:hint="eastAsia"/>
          <w:lang w:val="en-US"/>
        </w:rPr>
        <w:t>0x001000, 4096</w:t>
      </w:r>
      <w:r w:rsidRPr="00184227">
        <w:rPr>
          <w:lang w:val="en-US"/>
        </w:rPr>
        <w:t>);</w:t>
      </w:r>
      <w:r w:rsidRPr="00184227">
        <w:rPr>
          <w:rFonts w:hint="eastAsia"/>
          <w:lang w:val="en-US"/>
        </w:rPr>
        <w:tab/>
      </w:r>
      <w:r w:rsidRPr="00184227">
        <w:rPr>
          <w:rFonts w:hint="eastAsia"/>
          <w:lang w:val="en-US"/>
        </w:rPr>
        <w:tab/>
      </w:r>
      <w:r w:rsidRPr="00184227">
        <w:rPr>
          <w:rFonts w:hint="eastAsia"/>
          <w:lang w:val="en-US"/>
        </w:rPr>
        <w:tab/>
        <w:t xml:space="preserve">// </w:t>
      </w:r>
      <w:r w:rsidRPr="00184227">
        <w:rPr>
          <w:rFonts w:hint="eastAsia"/>
        </w:rPr>
        <w:t>擦除一个扇区</w:t>
      </w:r>
    </w:p>
    <w:p w14:paraId="2123BEE6" w14:textId="77777777" w:rsidR="00107865" w:rsidRPr="00184227" w:rsidRDefault="00107865" w:rsidP="00107865">
      <w:pPr>
        <w:pStyle w:val="a5"/>
        <w:rPr>
          <w:lang w:val="en-US"/>
        </w:rPr>
      </w:pPr>
      <w:r w:rsidRPr="00184227">
        <w:rPr>
          <w:rFonts w:hint="eastAsia"/>
          <w:lang w:val="en-US"/>
        </w:rPr>
        <w:t>6</w:t>
      </w:r>
      <w:r w:rsidRPr="00184227">
        <w:rPr>
          <w:rFonts w:hint="eastAsia"/>
          <w:lang w:val="en-US"/>
        </w:rPr>
        <w:tab/>
      </w:r>
      <w:r w:rsidRPr="00184227">
        <w:rPr>
          <w:lang w:val="en-US"/>
        </w:rPr>
        <w:t>am_</w:t>
      </w:r>
      <w:r w:rsidRPr="00184227">
        <w:rPr>
          <w:rFonts w:hint="eastAsia"/>
          <w:lang w:val="en-US"/>
        </w:rPr>
        <w:t>mtd</w:t>
      </w:r>
      <w:r w:rsidRPr="00184227">
        <w:rPr>
          <w:lang w:val="en-US"/>
        </w:rPr>
        <w:t>_</w:t>
      </w:r>
      <w:r w:rsidRPr="00184227">
        <w:rPr>
          <w:rFonts w:hint="eastAsia"/>
          <w:lang w:val="en-US"/>
        </w:rPr>
        <w:t>write</w:t>
      </w:r>
      <w:r w:rsidRPr="00184227">
        <w:rPr>
          <w:lang w:val="en-US"/>
        </w:rPr>
        <w:t>(m</w:t>
      </w:r>
      <w:r w:rsidRPr="00184227">
        <w:rPr>
          <w:rFonts w:hint="eastAsia"/>
          <w:lang w:val="en-US"/>
        </w:rPr>
        <w:t>td</w:t>
      </w:r>
      <w:r w:rsidRPr="00184227">
        <w:rPr>
          <w:lang w:val="en-US"/>
        </w:rPr>
        <w:t>_handle,</w:t>
      </w:r>
      <w:r w:rsidRPr="00184227">
        <w:rPr>
          <w:rFonts w:hint="eastAsia"/>
          <w:lang w:val="en-US"/>
        </w:rPr>
        <w:t xml:space="preserve"> 0x001000, buf, 128</w:t>
      </w:r>
      <w:r w:rsidRPr="00184227">
        <w:rPr>
          <w:lang w:val="en-US"/>
        </w:rPr>
        <w:t>);</w:t>
      </w:r>
      <w:r w:rsidRPr="00184227">
        <w:rPr>
          <w:rFonts w:hint="eastAsia"/>
          <w:lang w:val="en-US"/>
        </w:rPr>
        <w:tab/>
      </w:r>
      <w:r w:rsidRPr="00184227">
        <w:rPr>
          <w:rFonts w:hint="eastAsia"/>
          <w:lang w:val="en-US"/>
        </w:rPr>
        <w:tab/>
        <w:t xml:space="preserve">// </w:t>
      </w:r>
      <w:r w:rsidRPr="00184227">
        <w:rPr>
          <w:rFonts w:hint="eastAsia"/>
        </w:rPr>
        <w:t>写入</w:t>
      </w:r>
      <w:r w:rsidRPr="00184227">
        <w:rPr>
          <w:rFonts w:hint="eastAsia"/>
          <w:lang w:val="en-US"/>
        </w:rPr>
        <w:t>128</w:t>
      </w:r>
      <w:r w:rsidRPr="00184227">
        <w:rPr>
          <w:rFonts w:hint="eastAsia"/>
        </w:rPr>
        <w:t>字节数据</w:t>
      </w:r>
    </w:p>
    <w:p w14:paraId="735F385F" w14:textId="77777777" w:rsidR="00107865" w:rsidRPr="00184227" w:rsidRDefault="00107865" w:rsidP="00A141DF">
      <w:pPr>
        <w:numPr>
          <w:ilvl w:val="0"/>
          <w:numId w:val="56"/>
        </w:numPr>
        <w:spacing w:before="62" w:after="62"/>
        <w:rPr>
          <w:rFonts w:ascii="黑体" w:eastAsia="黑体" w:hAnsi="黑体"/>
          <w:lang w:val="de-DE"/>
        </w:rPr>
      </w:pPr>
      <w:r w:rsidRPr="00184227">
        <w:rPr>
          <w:rFonts w:ascii="黑体" w:eastAsia="黑体" w:hAnsi="黑体" w:hint="eastAsia"/>
        </w:rPr>
        <w:t>读取数据</w:t>
      </w:r>
    </w:p>
    <w:p w14:paraId="270284E8" w14:textId="77777777" w:rsidR="00107865" w:rsidRPr="00184227" w:rsidRDefault="00107865" w:rsidP="00107865">
      <w:pPr>
        <w:pStyle w:val="23"/>
        <w:spacing w:before="62" w:after="62"/>
        <w:rPr>
          <w:lang w:val="de-DE"/>
        </w:rPr>
      </w:pPr>
      <w:r w:rsidRPr="00184227">
        <w:rPr>
          <w:rFonts w:hint="eastAsia"/>
        </w:rPr>
        <w:t>从指定的起始地址开始读取一段数据的函数原型为</w:t>
      </w:r>
      <w:r w:rsidRPr="00184227">
        <w:rPr>
          <w:rFonts w:hint="eastAsia"/>
          <w:lang w:val="de-DE"/>
        </w:rPr>
        <w:t>：</w:t>
      </w:r>
    </w:p>
    <w:p w14:paraId="26B17D71" w14:textId="77777777" w:rsidR="00107865" w:rsidRPr="00184227" w:rsidRDefault="00107865" w:rsidP="00107865">
      <w:pPr>
        <w:pStyle w:val="a5"/>
      </w:pPr>
      <w:r w:rsidRPr="00184227">
        <w:t>int am_mx25xx_read(</w:t>
      </w:r>
      <w:r w:rsidRPr="00184227">
        <w:rPr>
          <w:rFonts w:hint="eastAsia"/>
        </w:rPr>
        <w:tab/>
      </w:r>
    </w:p>
    <w:p w14:paraId="022624A2" w14:textId="77777777" w:rsidR="00107865" w:rsidRPr="00184227" w:rsidRDefault="00107865" w:rsidP="00107865">
      <w:pPr>
        <w:pStyle w:val="a5"/>
        <w:ind w:firstLine="420"/>
      </w:pPr>
      <w:r w:rsidRPr="00184227">
        <w:t xml:space="preserve">am_mx25xx_handle_t  </w:t>
      </w:r>
      <w:r>
        <w:tab/>
      </w:r>
      <w:r w:rsidRPr="00184227">
        <w:t>handle,</w:t>
      </w:r>
      <w:r w:rsidRPr="00184227">
        <w:rPr>
          <w:rFonts w:hint="eastAsia"/>
        </w:rPr>
        <w:tab/>
      </w:r>
      <w:r w:rsidRPr="00184227">
        <w:rPr>
          <w:rFonts w:hint="eastAsia"/>
        </w:rPr>
        <w:tab/>
      </w:r>
      <w:r>
        <w:tab/>
      </w:r>
      <w:r>
        <w:tab/>
      </w:r>
      <w:r w:rsidRPr="00184227">
        <w:rPr>
          <w:rFonts w:hint="eastAsia"/>
        </w:rPr>
        <w:t>// MTD</w:t>
      </w:r>
      <w:r w:rsidRPr="00184227">
        <w:rPr>
          <w:rFonts w:hint="eastAsia"/>
        </w:rPr>
        <w:t>实例句柄</w:t>
      </w:r>
    </w:p>
    <w:p w14:paraId="0C580065" w14:textId="77777777" w:rsidR="00107865" w:rsidRPr="00184227" w:rsidRDefault="00107865" w:rsidP="00107865">
      <w:pPr>
        <w:pStyle w:val="a5"/>
        <w:ind w:firstLine="420"/>
      </w:pPr>
      <w:r w:rsidRPr="00184227">
        <w:t xml:space="preserve">uint32_t               </w:t>
      </w:r>
      <w:r>
        <w:tab/>
      </w:r>
      <w:r w:rsidRPr="00184227">
        <w:t>addr,</w:t>
      </w:r>
      <w:r w:rsidRPr="00184227">
        <w:rPr>
          <w:rFonts w:hint="eastAsia"/>
        </w:rPr>
        <w:tab/>
      </w:r>
      <w:r w:rsidRPr="00184227">
        <w:rPr>
          <w:rFonts w:hint="eastAsia"/>
        </w:rPr>
        <w:tab/>
      </w:r>
      <w:r w:rsidRPr="00184227">
        <w:tab/>
      </w:r>
      <w:r w:rsidRPr="00184227">
        <w:tab/>
      </w:r>
      <w:r w:rsidRPr="00184227">
        <w:tab/>
      </w:r>
      <w:r w:rsidRPr="00184227">
        <w:rPr>
          <w:rFonts w:hint="eastAsia"/>
        </w:rPr>
        <w:t xml:space="preserve">// </w:t>
      </w:r>
      <w:r w:rsidRPr="00184227">
        <w:rPr>
          <w:rFonts w:hint="eastAsia"/>
        </w:rPr>
        <w:t>读取数据的起始地址</w:t>
      </w:r>
    </w:p>
    <w:p w14:paraId="2713D63F" w14:textId="77777777" w:rsidR="00107865" w:rsidRPr="00184227" w:rsidRDefault="00107865" w:rsidP="00107865">
      <w:pPr>
        <w:pStyle w:val="a5"/>
        <w:ind w:firstLine="420"/>
      </w:pPr>
      <w:r w:rsidRPr="00184227">
        <w:t xml:space="preserve">uint8_t               </w:t>
      </w:r>
      <w:r>
        <w:tab/>
      </w:r>
      <w:r w:rsidRPr="00184227">
        <w:t>*p_buf,</w:t>
      </w:r>
      <w:r w:rsidRPr="00184227">
        <w:rPr>
          <w:rFonts w:hint="eastAsia"/>
        </w:rPr>
        <w:tab/>
      </w:r>
      <w:r w:rsidRPr="00184227">
        <w:rPr>
          <w:rFonts w:hint="eastAsia"/>
        </w:rPr>
        <w:tab/>
      </w:r>
      <w:r>
        <w:tab/>
      </w:r>
      <w:r>
        <w:tab/>
      </w:r>
      <w:r w:rsidRPr="00184227">
        <w:rPr>
          <w:rFonts w:hint="eastAsia"/>
        </w:rPr>
        <w:t xml:space="preserve">// </w:t>
      </w:r>
      <w:r w:rsidRPr="00184227">
        <w:rPr>
          <w:rFonts w:hint="eastAsia"/>
        </w:rPr>
        <w:t>读取数据的缓冲区</w:t>
      </w:r>
    </w:p>
    <w:p w14:paraId="3F0EF828" w14:textId="77777777" w:rsidR="00107865" w:rsidRPr="00184227" w:rsidRDefault="00107865" w:rsidP="00107865">
      <w:pPr>
        <w:pStyle w:val="a5"/>
        <w:ind w:firstLine="420"/>
      </w:pPr>
      <w:r w:rsidRPr="00184227">
        <w:t xml:space="preserve">uint32_t               </w:t>
      </w:r>
      <w:r>
        <w:tab/>
      </w:r>
      <w:r w:rsidRPr="00184227">
        <w:t>len);</w:t>
      </w:r>
      <w:r w:rsidRPr="00184227">
        <w:rPr>
          <w:rFonts w:hint="eastAsia"/>
        </w:rPr>
        <w:tab/>
      </w:r>
      <w:r w:rsidRPr="00184227">
        <w:rPr>
          <w:rFonts w:hint="eastAsia"/>
        </w:rPr>
        <w:tab/>
      </w:r>
      <w:r w:rsidRPr="00184227">
        <w:tab/>
      </w:r>
      <w:r w:rsidRPr="00184227">
        <w:tab/>
      </w:r>
      <w:r w:rsidRPr="00184227">
        <w:tab/>
      </w:r>
      <w:r w:rsidRPr="00184227">
        <w:rPr>
          <w:rFonts w:hint="eastAsia"/>
        </w:rPr>
        <w:t xml:space="preserve">// </w:t>
      </w:r>
      <w:r w:rsidRPr="00184227">
        <w:rPr>
          <w:rFonts w:hint="eastAsia"/>
        </w:rPr>
        <w:t>读取数据的长度</w:t>
      </w:r>
    </w:p>
    <w:p w14:paraId="3C52F9D9" w14:textId="77777777" w:rsidR="00107865" w:rsidRPr="00184227" w:rsidRDefault="00107865" w:rsidP="00107865">
      <w:pPr>
        <w:pStyle w:val="23"/>
        <w:spacing w:before="62" w:after="62"/>
        <w:rPr>
          <w:lang w:val="de-DE"/>
        </w:rPr>
      </w:pPr>
      <w:r w:rsidRPr="00184227">
        <w:rPr>
          <w:rFonts w:hint="eastAsia"/>
          <w:lang w:val="de-DE"/>
        </w:rPr>
        <w:t>如果返回值为</w:t>
      </w:r>
      <w:r w:rsidRPr="00184227">
        <w:rPr>
          <w:rFonts w:hint="eastAsia"/>
          <w:lang w:val="de-DE"/>
        </w:rPr>
        <w:t>AM_OK</w:t>
      </w:r>
      <w:r w:rsidRPr="00184227">
        <w:rPr>
          <w:rFonts w:hint="eastAsia"/>
          <w:lang w:val="de-DE"/>
        </w:rPr>
        <w:t>，则说明读取成功，反之失败。假定从</w:t>
      </w:r>
      <w:r w:rsidRPr="00184227">
        <w:rPr>
          <w:rFonts w:hint="eastAsia"/>
          <w:lang w:val="de-DE"/>
        </w:rPr>
        <w:t>0x001000</w:t>
      </w:r>
      <w:r w:rsidRPr="00184227">
        <w:rPr>
          <w:rFonts w:hint="eastAsia"/>
          <w:lang w:val="de-DE"/>
        </w:rPr>
        <w:t>地址开始，连续读取</w:t>
      </w:r>
      <w:r w:rsidRPr="00184227">
        <w:rPr>
          <w:rFonts w:hint="eastAsia"/>
        </w:rPr>
        <w:t>128</w:t>
      </w:r>
      <w:r w:rsidRPr="00184227">
        <w:rPr>
          <w:rFonts w:hint="eastAsia"/>
          <w:lang w:val="de-DE"/>
        </w:rPr>
        <w:t>字节数据的范例程序详见</w:t>
      </w:r>
      <w:r>
        <w:fldChar w:fldCharType="begin"/>
      </w:r>
      <w:r>
        <w:instrText xml:space="preserve">REF _Ref459652204 \h \* MERGEFORMAT </w:instrText>
      </w:r>
      <w:r>
        <w:fldChar w:fldCharType="separate"/>
      </w:r>
      <w:r w:rsidR="00B93B10" w:rsidRPr="00184227">
        <w:rPr>
          <w:rFonts w:hint="eastAsia"/>
        </w:rPr>
        <w:t>程序清单</w:t>
      </w:r>
      <w:r w:rsidR="00B93B10">
        <w:t>5.36</w:t>
      </w:r>
      <w:r>
        <w:fldChar w:fldCharType="end"/>
      </w:r>
      <w:r w:rsidRPr="00184227">
        <w:rPr>
          <w:rFonts w:hint="eastAsia"/>
          <w:lang w:val="de-DE"/>
        </w:rPr>
        <w:t>。</w:t>
      </w:r>
    </w:p>
    <w:p w14:paraId="5647DDC9" w14:textId="39F9639B" w:rsidR="00107865" w:rsidRPr="00184227" w:rsidRDefault="00107865" w:rsidP="00107865">
      <w:pPr>
        <w:pStyle w:val="a7"/>
        <w:spacing w:before="62" w:after="62"/>
        <w:rPr>
          <w:lang w:val="de-DE"/>
        </w:rPr>
      </w:pPr>
      <w:bookmarkStart w:id="355" w:name="_Ref459652204"/>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36</w:t>
      </w:r>
      <w:r w:rsidR="00A26C7F">
        <w:fldChar w:fldCharType="end"/>
      </w:r>
      <w:bookmarkEnd w:id="355"/>
      <w:r w:rsidRPr="00184227">
        <w:rPr>
          <w:rFonts w:hint="eastAsia"/>
          <w:lang w:val="de-DE"/>
        </w:rPr>
        <w:t>读取数据范例程序</w:t>
      </w:r>
    </w:p>
    <w:p w14:paraId="1E144DB3" w14:textId="77777777" w:rsidR="00107865" w:rsidRPr="00184227" w:rsidRDefault="00107865" w:rsidP="00107865">
      <w:pPr>
        <w:pStyle w:val="a5"/>
        <w:spacing w:before="62" w:after="62"/>
      </w:pPr>
      <w:r w:rsidRPr="00184227">
        <w:rPr>
          <w:rFonts w:hint="eastAsia"/>
        </w:rPr>
        <w:t>1</w:t>
      </w:r>
      <w:r w:rsidRPr="00184227">
        <w:rPr>
          <w:rFonts w:hint="eastAsia"/>
        </w:rPr>
        <w:tab/>
      </w:r>
      <w:r w:rsidRPr="00184227">
        <w:t>uint8_t</w:t>
      </w:r>
      <w:r w:rsidRPr="00184227">
        <w:rPr>
          <w:rFonts w:hint="eastAsia"/>
        </w:rPr>
        <w:t>data</w:t>
      </w:r>
      <w:r w:rsidRPr="00184227">
        <w:t>[</w:t>
      </w:r>
      <w:r w:rsidRPr="00184227">
        <w:rPr>
          <w:rFonts w:hint="eastAsia"/>
        </w:rPr>
        <w:t>128</w:t>
      </w:r>
      <w:r w:rsidRPr="00184227">
        <w:t>];</w:t>
      </w:r>
    </w:p>
    <w:p w14:paraId="0BF5922A" w14:textId="77777777" w:rsidR="00107865" w:rsidRPr="00184227" w:rsidRDefault="00107865" w:rsidP="00107865">
      <w:pPr>
        <w:pStyle w:val="a5"/>
      </w:pPr>
      <w:r w:rsidRPr="00184227">
        <w:rPr>
          <w:rFonts w:hint="eastAsia"/>
        </w:rPr>
        <w:t>2</w:t>
      </w:r>
      <w:r w:rsidRPr="00184227">
        <w:rPr>
          <w:rFonts w:hint="eastAsia"/>
        </w:rPr>
        <w:tab/>
      </w:r>
      <w:r w:rsidRPr="00184227">
        <w:t>am_</w:t>
      </w:r>
      <w:r w:rsidRPr="00184227">
        <w:rPr>
          <w:rFonts w:hint="eastAsia"/>
        </w:rPr>
        <w:t>mtd</w:t>
      </w:r>
      <w:r w:rsidRPr="00184227">
        <w:t>_</w:t>
      </w:r>
      <w:r w:rsidRPr="00184227">
        <w:rPr>
          <w:rFonts w:hint="eastAsia"/>
        </w:rPr>
        <w:t>read</w:t>
      </w:r>
      <w:r w:rsidRPr="00184227">
        <w:t>(</w:t>
      </w:r>
      <w:r w:rsidRPr="00184227">
        <w:rPr>
          <w:rFonts w:hint="eastAsia"/>
        </w:rPr>
        <w:t>mtd</w:t>
      </w:r>
      <w:r w:rsidRPr="00184227">
        <w:t>_handle,</w:t>
      </w:r>
      <w:r w:rsidRPr="00184227">
        <w:rPr>
          <w:rFonts w:hint="eastAsia"/>
        </w:rPr>
        <w:t xml:space="preserve"> 0x001000, buf, 128</w:t>
      </w:r>
      <w:r w:rsidRPr="00184227">
        <w:t>);</w:t>
      </w:r>
      <w:r w:rsidRPr="00184227">
        <w:rPr>
          <w:rFonts w:hint="eastAsia"/>
        </w:rPr>
        <w:tab/>
      </w:r>
      <w:r w:rsidRPr="00184227">
        <w:rPr>
          <w:rFonts w:hint="eastAsia"/>
        </w:rPr>
        <w:tab/>
        <w:t xml:space="preserve"> /</w:t>
      </w:r>
      <w:r>
        <w:t>/</w:t>
      </w:r>
      <w:r w:rsidRPr="00184227">
        <w:rPr>
          <w:rFonts w:hint="eastAsia"/>
        </w:rPr>
        <w:t xml:space="preserve"> </w:t>
      </w:r>
      <w:r w:rsidRPr="00184227">
        <w:rPr>
          <w:rFonts w:hint="eastAsia"/>
        </w:rPr>
        <w:t>读取</w:t>
      </w:r>
      <w:r w:rsidRPr="00184227">
        <w:rPr>
          <w:rFonts w:hint="eastAsia"/>
        </w:rPr>
        <w:t>128</w:t>
      </w:r>
      <w:r w:rsidRPr="00184227">
        <w:rPr>
          <w:rFonts w:hint="eastAsia"/>
        </w:rPr>
        <w:t>字节数据</w:t>
      </w:r>
    </w:p>
    <w:p w14:paraId="66F50955" w14:textId="77777777" w:rsidR="00107865" w:rsidRPr="00184227" w:rsidRDefault="00107865" w:rsidP="00107865">
      <w:pPr>
        <w:pStyle w:val="23"/>
        <w:spacing w:before="62" w:after="62"/>
        <w:rPr>
          <w:lang w:val="de-DE"/>
        </w:rPr>
      </w:pPr>
      <w:r w:rsidRPr="00184227">
        <w:rPr>
          <w:rFonts w:hint="eastAsia"/>
          <w:lang w:val="de-DE"/>
        </w:rPr>
        <w:t>MTD</w:t>
      </w:r>
      <w:r w:rsidRPr="00184227">
        <w:rPr>
          <w:rFonts w:hint="eastAsia"/>
          <w:lang w:val="de-DE"/>
        </w:rPr>
        <w:t>通用接口测试程序</w:t>
      </w:r>
      <w:r w:rsidRPr="00184227">
        <w:rPr>
          <w:rFonts w:hint="eastAsia"/>
        </w:rPr>
        <w:t>和接口分别详见</w:t>
      </w:r>
      <w:r>
        <w:fldChar w:fldCharType="begin"/>
      </w:r>
      <w:r w:rsidRPr="00F74B1E">
        <w:rPr>
          <w:lang w:val="de-DE"/>
        </w:rPr>
        <w:instrText xml:space="preserve">REF _Ref482185600 \h \* MERGEFORMAT </w:instrText>
      </w:r>
      <w:r>
        <w:fldChar w:fldCharType="separate"/>
      </w:r>
      <w:r w:rsidR="00B93B10" w:rsidRPr="00184227">
        <w:rPr>
          <w:rFonts w:hint="eastAsia"/>
        </w:rPr>
        <w:t>程序清单</w:t>
      </w:r>
      <w:r w:rsidR="00B93B10" w:rsidRPr="00B93B10">
        <w:rPr>
          <w:lang w:val="de-DE"/>
        </w:rPr>
        <w:t>5.37</w:t>
      </w:r>
      <w:r>
        <w:fldChar w:fldCharType="end"/>
      </w:r>
      <w:r w:rsidRPr="00184227">
        <w:rPr>
          <w:rFonts w:hint="eastAsia"/>
        </w:rPr>
        <w:t>和</w:t>
      </w:r>
      <w:r>
        <w:fldChar w:fldCharType="begin"/>
      </w:r>
      <w:r w:rsidRPr="00F74B1E">
        <w:rPr>
          <w:lang w:val="de-DE"/>
        </w:rPr>
        <w:instrText xml:space="preserve">REF _Ref459823027 \h \* MERGEFORMAT </w:instrText>
      </w:r>
      <w:r>
        <w:fldChar w:fldCharType="separate"/>
      </w:r>
      <w:r w:rsidR="00B93B10" w:rsidRPr="00184227">
        <w:rPr>
          <w:rFonts w:hint="eastAsia"/>
        </w:rPr>
        <w:t>程序清单</w:t>
      </w:r>
      <w:r w:rsidR="00B93B10" w:rsidRPr="00B93B10">
        <w:rPr>
          <w:lang w:val="de-DE"/>
        </w:rPr>
        <w:t>5.38</w:t>
      </w:r>
      <w:r>
        <w:fldChar w:fldCharType="end"/>
      </w:r>
      <w:r w:rsidRPr="00184227">
        <w:rPr>
          <w:rFonts w:hint="eastAsia"/>
        </w:rPr>
        <w:t>。</w:t>
      </w:r>
    </w:p>
    <w:p w14:paraId="6173E4EF" w14:textId="7D317AB7" w:rsidR="00107865" w:rsidRPr="00184227" w:rsidRDefault="00107865" w:rsidP="00107865">
      <w:pPr>
        <w:pStyle w:val="a7"/>
        <w:spacing w:before="62" w:after="62"/>
        <w:rPr>
          <w:lang w:val="de-DE"/>
        </w:rPr>
      </w:pPr>
      <w:bookmarkStart w:id="356" w:name="_Ref482185600"/>
      <w:r w:rsidRPr="00184227">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37</w:t>
      </w:r>
      <w:r w:rsidR="00A26C7F">
        <w:fldChar w:fldCharType="end"/>
      </w:r>
      <w:bookmarkEnd w:id="356"/>
      <w:r w:rsidRPr="00184227">
        <w:rPr>
          <w:rFonts w:hint="eastAsia"/>
          <w:lang w:val="de-DE"/>
        </w:rPr>
        <w:t xml:space="preserve">  MTD</w:t>
      </w:r>
      <w:r w:rsidRPr="00184227">
        <w:rPr>
          <w:rFonts w:hint="eastAsia"/>
          <w:lang w:val="de-DE"/>
        </w:rPr>
        <w:t>测试程序实现（</w:t>
      </w:r>
      <w:r w:rsidRPr="00184227">
        <w:rPr>
          <w:rFonts w:hint="eastAsia"/>
          <w:lang w:val="de-DE"/>
        </w:rPr>
        <w:t>app_test_mtd.c</w:t>
      </w:r>
      <w:r w:rsidRPr="00184227">
        <w:rPr>
          <w:rFonts w:hint="eastAsia"/>
          <w:lang w:val="de-DE"/>
        </w:rPr>
        <w:t>）</w:t>
      </w:r>
    </w:p>
    <w:p w14:paraId="3622839C" w14:textId="77777777" w:rsidR="00107865" w:rsidRPr="00184227" w:rsidRDefault="00107865" w:rsidP="00107865">
      <w:pPr>
        <w:pStyle w:val="a5"/>
      </w:pPr>
      <w:r w:rsidRPr="00184227">
        <w:rPr>
          <w:rFonts w:hint="eastAsia"/>
        </w:rPr>
        <w:t>1</w:t>
      </w:r>
      <w:r w:rsidRPr="00184227">
        <w:rPr>
          <w:rFonts w:hint="eastAsia"/>
        </w:rPr>
        <w:tab/>
      </w:r>
      <w:r w:rsidRPr="00184227">
        <w:t>#include "ametal.h"</w:t>
      </w:r>
    </w:p>
    <w:p w14:paraId="651FC8E4" w14:textId="77777777" w:rsidR="00107865" w:rsidRPr="00184227" w:rsidRDefault="00107865" w:rsidP="00107865">
      <w:pPr>
        <w:pStyle w:val="a5"/>
      </w:pPr>
      <w:r w:rsidRPr="00184227">
        <w:rPr>
          <w:rFonts w:hint="eastAsia"/>
        </w:rPr>
        <w:t>2</w:t>
      </w:r>
      <w:r w:rsidRPr="00184227">
        <w:rPr>
          <w:rFonts w:hint="eastAsia"/>
        </w:rPr>
        <w:tab/>
      </w:r>
      <w:r w:rsidRPr="00184227">
        <w:t>#include "am_mtd.h"</w:t>
      </w:r>
    </w:p>
    <w:p w14:paraId="0F6ACF23" w14:textId="77777777" w:rsidR="00107865" w:rsidRPr="00184227" w:rsidRDefault="00107865" w:rsidP="00107865">
      <w:pPr>
        <w:pStyle w:val="a5"/>
      </w:pPr>
      <w:r w:rsidRPr="00184227">
        <w:rPr>
          <w:rFonts w:hint="eastAsia"/>
        </w:rPr>
        <w:t>3</w:t>
      </w:r>
      <w:r w:rsidRPr="00184227">
        <w:rPr>
          <w:rFonts w:hint="eastAsia"/>
        </w:rPr>
        <w:tab/>
      </w:r>
    </w:p>
    <w:p w14:paraId="0F99324E" w14:textId="77777777" w:rsidR="00107865" w:rsidRPr="00184227" w:rsidRDefault="00107865" w:rsidP="00107865">
      <w:pPr>
        <w:pStyle w:val="a5"/>
      </w:pPr>
      <w:r w:rsidRPr="00184227">
        <w:rPr>
          <w:rFonts w:hint="eastAsia"/>
        </w:rPr>
        <w:t>4</w:t>
      </w:r>
      <w:r w:rsidRPr="00184227">
        <w:rPr>
          <w:rFonts w:hint="eastAsia"/>
        </w:rPr>
        <w:tab/>
      </w:r>
      <w:r w:rsidRPr="00184227">
        <w:t>int app_test_mtd (am_mtd_handle_t mtd_handle)</w:t>
      </w:r>
    </w:p>
    <w:p w14:paraId="032BA3D8" w14:textId="77777777" w:rsidR="00107865" w:rsidRPr="00184227" w:rsidRDefault="00107865" w:rsidP="00107865">
      <w:pPr>
        <w:pStyle w:val="a5"/>
        <w:rPr>
          <w:lang w:val="en-US"/>
        </w:rPr>
      </w:pPr>
      <w:r w:rsidRPr="00184227">
        <w:rPr>
          <w:rFonts w:hint="eastAsia"/>
          <w:lang w:val="en-US"/>
        </w:rPr>
        <w:t>5</w:t>
      </w:r>
      <w:r w:rsidRPr="00184227">
        <w:rPr>
          <w:rFonts w:hint="eastAsia"/>
          <w:lang w:val="en-US"/>
        </w:rPr>
        <w:tab/>
      </w:r>
      <w:r w:rsidRPr="00184227">
        <w:rPr>
          <w:lang w:val="en-US"/>
        </w:rPr>
        <w:t>{</w:t>
      </w:r>
    </w:p>
    <w:p w14:paraId="3C395037" w14:textId="77777777" w:rsidR="00107865" w:rsidRPr="00184227" w:rsidRDefault="00107865" w:rsidP="00107865">
      <w:pPr>
        <w:pStyle w:val="a5"/>
        <w:rPr>
          <w:lang w:val="en-US"/>
        </w:rPr>
      </w:pPr>
      <w:r w:rsidRPr="00184227">
        <w:rPr>
          <w:rFonts w:hint="eastAsia"/>
          <w:lang w:val="en-US"/>
        </w:rPr>
        <w:t>6</w:t>
      </w:r>
      <w:r w:rsidRPr="00184227">
        <w:rPr>
          <w:rFonts w:hint="eastAsia"/>
          <w:lang w:val="en-US"/>
        </w:rPr>
        <w:tab/>
      </w:r>
      <w:r w:rsidRPr="00184227">
        <w:rPr>
          <w:lang w:val="en-US"/>
        </w:rPr>
        <w:t xml:space="preserve">    int i;</w:t>
      </w:r>
    </w:p>
    <w:p w14:paraId="7DC7110A" w14:textId="77777777" w:rsidR="00107865" w:rsidRPr="00184227" w:rsidRDefault="00107865" w:rsidP="00107865">
      <w:pPr>
        <w:pStyle w:val="a5"/>
        <w:rPr>
          <w:lang w:val="en-US"/>
        </w:rPr>
      </w:pPr>
      <w:r w:rsidRPr="00184227">
        <w:rPr>
          <w:rFonts w:hint="eastAsia"/>
          <w:lang w:val="en-US"/>
        </w:rPr>
        <w:t>7</w:t>
      </w:r>
      <w:r w:rsidRPr="00184227">
        <w:rPr>
          <w:rFonts w:hint="eastAsia"/>
          <w:lang w:val="en-US"/>
        </w:rPr>
        <w:tab/>
      </w:r>
      <w:r w:rsidRPr="00184227">
        <w:rPr>
          <w:lang w:val="en-US"/>
        </w:rPr>
        <w:t xml:space="preserve">    static uint8_t buf[128];</w:t>
      </w:r>
    </w:p>
    <w:p w14:paraId="58E5B347" w14:textId="77777777" w:rsidR="00107865" w:rsidRPr="00184227" w:rsidRDefault="00107865" w:rsidP="00107865">
      <w:pPr>
        <w:pStyle w:val="a5"/>
        <w:rPr>
          <w:lang w:val="en-US"/>
        </w:rPr>
      </w:pPr>
      <w:r w:rsidRPr="00184227">
        <w:rPr>
          <w:rFonts w:hint="eastAsia"/>
          <w:lang w:val="en-US"/>
        </w:rPr>
        <w:t>8</w:t>
      </w:r>
    </w:p>
    <w:p w14:paraId="7F1B945D" w14:textId="77777777" w:rsidR="00107865" w:rsidRPr="00184227" w:rsidRDefault="00107865" w:rsidP="00107865">
      <w:pPr>
        <w:pStyle w:val="a5"/>
        <w:rPr>
          <w:lang w:val="en-US"/>
        </w:rPr>
      </w:pPr>
      <w:r w:rsidRPr="00184227">
        <w:rPr>
          <w:rFonts w:hint="eastAsia"/>
          <w:lang w:val="en-US"/>
        </w:rPr>
        <w:t>9</w:t>
      </w:r>
      <w:r w:rsidRPr="00184227">
        <w:rPr>
          <w:rFonts w:hint="eastAsia"/>
          <w:lang w:val="en-US"/>
        </w:rPr>
        <w:tab/>
        <w:t xml:space="preserve">    am_mtd_erase(mtd_handle, 0x001000, 4096); </w:t>
      </w:r>
      <w:r w:rsidRPr="00184227">
        <w:rPr>
          <w:rFonts w:hint="eastAsia"/>
          <w:lang w:val="en-US"/>
        </w:rPr>
        <w:tab/>
      </w:r>
      <w:r w:rsidRPr="00184227">
        <w:rPr>
          <w:rFonts w:hint="eastAsia"/>
          <w:lang w:val="en-US"/>
        </w:rPr>
        <w:tab/>
        <w:t xml:space="preserve">// </w:t>
      </w:r>
      <w:r w:rsidRPr="00F74B1E">
        <w:rPr>
          <w:rFonts w:hint="eastAsia"/>
          <w:lang w:val="en-US"/>
        </w:rPr>
        <w:t>擦除扇区</w:t>
      </w:r>
      <w:r w:rsidRPr="00184227">
        <w:rPr>
          <w:rFonts w:hint="eastAsia"/>
          <w:lang w:val="en-US"/>
        </w:rPr>
        <w:t>1</w:t>
      </w:r>
    </w:p>
    <w:p w14:paraId="6017B15D" w14:textId="77777777" w:rsidR="00107865" w:rsidRPr="00184227" w:rsidRDefault="00107865" w:rsidP="00107865">
      <w:pPr>
        <w:pStyle w:val="a5"/>
        <w:rPr>
          <w:lang w:val="en-US"/>
        </w:rPr>
      </w:pPr>
      <w:r w:rsidRPr="00184227">
        <w:rPr>
          <w:rFonts w:hint="eastAsia"/>
          <w:lang w:val="en-US"/>
        </w:rPr>
        <w:t>10</w:t>
      </w:r>
      <w:r w:rsidRPr="00184227">
        <w:rPr>
          <w:rFonts w:hint="eastAsia"/>
          <w:lang w:val="en-US"/>
        </w:rPr>
        <w:tab/>
      </w:r>
      <w:r w:rsidRPr="00184227">
        <w:rPr>
          <w:lang w:val="en-US"/>
        </w:rPr>
        <w:t xml:space="preserve"> </w:t>
      </w:r>
      <w:r>
        <w:rPr>
          <w:lang w:val="en-US"/>
        </w:rPr>
        <w:tab/>
      </w:r>
      <w:r w:rsidRPr="00184227">
        <w:rPr>
          <w:lang w:val="en-US"/>
        </w:rPr>
        <w:t>for (i = 0; i &lt; 128; i++)</w:t>
      </w:r>
    </w:p>
    <w:p w14:paraId="07FC271D" w14:textId="77777777" w:rsidR="00107865" w:rsidRPr="00184227" w:rsidRDefault="00107865" w:rsidP="00107865">
      <w:pPr>
        <w:pStyle w:val="a5"/>
        <w:rPr>
          <w:lang w:val="en-US"/>
        </w:rPr>
      </w:pPr>
      <w:r w:rsidRPr="00184227">
        <w:rPr>
          <w:rFonts w:hint="eastAsia"/>
          <w:lang w:val="en-US"/>
        </w:rPr>
        <w:t>11</w:t>
      </w:r>
      <w:r w:rsidRPr="00184227">
        <w:rPr>
          <w:rFonts w:hint="eastAsia"/>
          <w:lang w:val="en-US"/>
        </w:rPr>
        <w:tab/>
        <w:t xml:space="preserve">        buf[i] = i;                              </w:t>
      </w:r>
      <w:r w:rsidRPr="00184227">
        <w:rPr>
          <w:rFonts w:hint="eastAsia"/>
          <w:lang w:val="en-US"/>
        </w:rPr>
        <w:tab/>
        <w:t xml:space="preserve">// </w:t>
      </w:r>
      <w:r w:rsidRPr="00184227">
        <w:rPr>
          <w:rFonts w:hint="eastAsia"/>
        </w:rPr>
        <w:t>装载数据</w:t>
      </w:r>
    </w:p>
    <w:p w14:paraId="6F752D58" w14:textId="77777777" w:rsidR="00107865" w:rsidRPr="00184227" w:rsidRDefault="00107865" w:rsidP="00107865">
      <w:pPr>
        <w:pStyle w:val="a5"/>
        <w:rPr>
          <w:lang w:val="en-US"/>
        </w:rPr>
      </w:pPr>
      <w:r w:rsidRPr="00184227">
        <w:rPr>
          <w:lang w:val="en-US"/>
        </w:rPr>
        <w:t>12</w:t>
      </w:r>
      <w:r w:rsidRPr="00184227">
        <w:rPr>
          <w:rFonts w:hint="eastAsia"/>
          <w:lang w:val="en-US"/>
        </w:rPr>
        <w:tab/>
      </w:r>
      <w:r w:rsidRPr="00184227">
        <w:rPr>
          <w:lang w:val="en-US"/>
        </w:rPr>
        <w:t xml:space="preserve">    am_mtd_write(mtd_handle, 0x001000 + 67, buf, 128);</w:t>
      </w:r>
    </w:p>
    <w:p w14:paraId="7D597071" w14:textId="77777777" w:rsidR="00107865" w:rsidRPr="00184227" w:rsidRDefault="00107865" w:rsidP="00107865">
      <w:pPr>
        <w:pStyle w:val="a5"/>
        <w:rPr>
          <w:lang w:val="en-US"/>
        </w:rPr>
      </w:pPr>
      <w:r w:rsidRPr="00184227">
        <w:rPr>
          <w:rFonts w:hint="eastAsia"/>
          <w:lang w:val="en-US"/>
        </w:rPr>
        <w:t>13</w:t>
      </w:r>
      <w:r w:rsidRPr="00184227">
        <w:rPr>
          <w:rFonts w:hint="eastAsia"/>
          <w:lang w:val="en-US"/>
        </w:rPr>
        <w:tab/>
      </w:r>
      <w:r>
        <w:rPr>
          <w:lang w:val="en-US"/>
        </w:rPr>
        <w:tab/>
      </w:r>
      <w:r w:rsidRPr="00184227">
        <w:rPr>
          <w:lang w:val="en-US"/>
        </w:rPr>
        <w:t>for (i = 0; i &lt; 128; i++)</w:t>
      </w:r>
    </w:p>
    <w:p w14:paraId="6B3B9968" w14:textId="77777777" w:rsidR="00107865" w:rsidRPr="00184227" w:rsidRDefault="00107865" w:rsidP="00107865">
      <w:pPr>
        <w:pStyle w:val="a5"/>
        <w:rPr>
          <w:lang w:val="en-US"/>
        </w:rPr>
      </w:pPr>
      <w:r w:rsidRPr="00184227">
        <w:rPr>
          <w:rFonts w:hint="eastAsia"/>
          <w:lang w:val="en-US"/>
        </w:rPr>
        <w:t>14</w:t>
      </w:r>
      <w:r w:rsidRPr="00184227">
        <w:rPr>
          <w:rFonts w:hint="eastAsia"/>
          <w:lang w:val="en-US"/>
        </w:rPr>
        <w:tab/>
        <w:t xml:space="preserve">        buf[i] = 0x0;                     </w:t>
      </w:r>
      <w:r w:rsidRPr="00184227">
        <w:rPr>
          <w:rFonts w:hint="eastAsia"/>
          <w:lang w:val="en-US"/>
        </w:rPr>
        <w:tab/>
      </w:r>
      <w:r w:rsidRPr="00184227">
        <w:rPr>
          <w:rFonts w:hint="eastAsia"/>
          <w:lang w:val="en-US"/>
        </w:rPr>
        <w:tab/>
        <w:t xml:space="preserve">// </w:t>
      </w:r>
      <w:r w:rsidRPr="00184227">
        <w:rPr>
          <w:rFonts w:hint="eastAsia"/>
        </w:rPr>
        <w:t>将所有数据清零</w:t>
      </w:r>
    </w:p>
    <w:p w14:paraId="68791C72" w14:textId="77777777" w:rsidR="00107865" w:rsidRPr="00184227" w:rsidRDefault="00107865" w:rsidP="00107865">
      <w:pPr>
        <w:pStyle w:val="a5"/>
        <w:rPr>
          <w:lang w:val="en-US"/>
        </w:rPr>
      </w:pPr>
      <w:r w:rsidRPr="00184227">
        <w:rPr>
          <w:lang w:val="en-US"/>
        </w:rPr>
        <w:t>15</w:t>
      </w:r>
      <w:r w:rsidRPr="00184227">
        <w:rPr>
          <w:rFonts w:hint="eastAsia"/>
          <w:lang w:val="en-US"/>
        </w:rPr>
        <w:tab/>
      </w:r>
      <w:r>
        <w:rPr>
          <w:lang w:val="en-US"/>
        </w:rPr>
        <w:tab/>
      </w:r>
      <w:r w:rsidRPr="00184227">
        <w:rPr>
          <w:lang w:val="en-US"/>
        </w:rPr>
        <w:t>am_mtd_read(mtd_handle, 0x001000 + 67, buf, 128);</w:t>
      </w:r>
    </w:p>
    <w:p w14:paraId="09453063" w14:textId="77777777" w:rsidR="00107865" w:rsidRPr="00184227" w:rsidRDefault="00107865" w:rsidP="00107865">
      <w:pPr>
        <w:pStyle w:val="a5"/>
        <w:rPr>
          <w:lang w:val="en-US"/>
        </w:rPr>
      </w:pPr>
      <w:r w:rsidRPr="00184227">
        <w:rPr>
          <w:rFonts w:hint="eastAsia"/>
          <w:lang w:val="en-US"/>
        </w:rPr>
        <w:t>16</w:t>
      </w:r>
      <w:r w:rsidRPr="00184227">
        <w:rPr>
          <w:rFonts w:hint="eastAsia"/>
          <w:lang w:val="en-US"/>
        </w:rPr>
        <w:tab/>
      </w:r>
      <w:r>
        <w:rPr>
          <w:lang w:val="en-US"/>
        </w:rPr>
        <w:tab/>
      </w:r>
      <w:r w:rsidRPr="00184227">
        <w:rPr>
          <w:lang w:val="en-US"/>
        </w:rPr>
        <w:t>for(i = 0; i &lt; 128; i++) {</w:t>
      </w:r>
    </w:p>
    <w:p w14:paraId="3E5DF9D1" w14:textId="77777777" w:rsidR="00107865" w:rsidRPr="00184227" w:rsidRDefault="00107865" w:rsidP="00107865">
      <w:pPr>
        <w:pStyle w:val="a5"/>
        <w:rPr>
          <w:lang w:val="en-US"/>
        </w:rPr>
      </w:pPr>
      <w:r w:rsidRPr="00184227">
        <w:rPr>
          <w:rFonts w:hint="eastAsia"/>
          <w:lang w:val="en-US"/>
        </w:rPr>
        <w:lastRenderedPageBreak/>
        <w:t>17</w:t>
      </w:r>
      <w:r w:rsidRPr="00184227">
        <w:rPr>
          <w:rFonts w:hint="eastAsia"/>
          <w:lang w:val="en-US"/>
        </w:rPr>
        <w:tab/>
      </w:r>
      <w:r>
        <w:rPr>
          <w:lang w:val="en-US"/>
        </w:rPr>
        <w:tab/>
      </w:r>
      <w:r>
        <w:rPr>
          <w:lang w:val="en-US"/>
        </w:rPr>
        <w:tab/>
      </w:r>
      <w:r w:rsidRPr="00184227">
        <w:rPr>
          <w:lang w:val="en-US"/>
        </w:rPr>
        <w:t>if (buf[i] != i) {</w:t>
      </w:r>
    </w:p>
    <w:p w14:paraId="36459514" w14:textId="77777777" w:rsidR="00107865" w:rsidRPr="00184227" w:rsidRDefault="00107865" w:rsidP="00107865">
      <w:pPr>
        <w:pStyle w:val="a5"/>
        <w:rPr>
          <w:lang w:val="en-US"/>
        </w:rPr>
      </w:pPr>
      <w:r w:rsidRPr="00184227">
        <w:rPr>
          <w:rFonts w:hint="eastAsia"/>
          <w:lang w:val="en-US"/>
        </w:rPr>
        <w:t>18</w:t>
      </w:r>
      <w:r w:rsidRPr="00184227">
        <w:rPr>
          <w:rFonts w:hint="eastAsia"/>
          <w:lang w:val="en-US"/>
        </w:rPr>
        <w:tab/>
      </w:r>
      <w:r>
        <w:rPr>
          <w:lang w:val="en-US"/>
        </w:rPr>
        <w:tab/>
      </w:r>
      <w:r>
        <w:rPr>
          <w:lang w:val="en-US"/>
        </w:rPr>
        <w:tab/>
      </w:r>
      <w:r>
        <w:rPr>
          <w:lang w:val="en-US"/>
        </w:rPr>
        <w:tab/>
      </w:r>
      <w:r w:rsidRPr="00184227">
        <w:rPr>
          <w:lang w:val="en-US"/>
        </w:rPr>
        <w:t>return AM_ERROR;</w:t>
      </w:r>
    </w:p>
    <w:p w14:paraId="2674E50D" w14:textId="77777777" w:rsidR="00107865" w:rsidRPr="00184227" w:rsidRDefault="00107865" w:rsidP="00107865">
      <w:pPr>
        <w:pStyle w:val="a5"/>
        <w:rPr>
          <w:lang w:val="en-US"/>
        </w:rPr>
      </w:pPr>
      <w:r w:rsidRPr="00184227">
        <w:rPr>
          <w:rFonts w:hint="eastAsia"/>
          <w:lang w:val="en-US"/>
        </w:rPr>
        <w:t>19</w:t>
      </w:r>
      <w:r w:rsidRPr="00184227">
        <w:rPr>
          <w:rFonts w:hint="eastAsia"/>
          <w:lang w:val="en-US"/>
        </w:rPr>
        <w:tab/>
      </w:r>
      <w:r>
        <w:rPr>
          <w:lang w:val="en-US"/>
        </w:rPr>
        <w:tab/>
      </w:r>
      <w:r>
        <w:rPr>
          <w:lang w:val="en-US"/>
        </w:rPr>
        <w:tab/>
      </w:r>
      <w:r w:rsidRPr="00184227">
        <w:rPr>
          <w:lang w:val="en-US"/>
        </w:rPr>
        <w:t>}</w:t>
      </w:r>
    </w:p>
    <w:p w14:paraId="6D83F3D2" w14:textId="77777777" w:rsidR="00107865" w:rsidRPr="00184227" w:rsidRDefault="00107865" w:rsidP="00107865">
      <w:pPr>
        <w:pStyle w:val="a5"/>
        <w:rPr>
          <w:lang w:val="en-US"/>
        </w:rPr>
      </w:pPr>
      <w:r w:rsidRPr="00184227">
        <w:rPr>
          <w:rFonts w:hint="eastAsia"/>
          <w:lang w:val="en-US"/>
        </w:rPr>
        <w:t>20</w:t>
      </w:r>
      <w:r w:rsidRPr="00184227">
        <w:rPr>
          <w:rFonts w:hint="eastAsia"/>
          <w:lang w:val="en-US"/>
        </w:rPr>
        <w:tab/>
      </w:r>
      <w:r>
        <w:rPr>
          <w:lang w:val="en-US"/>
        </w:rPr>
        <w:tab/>
      </w:r>
      <w:r w:rsidRPr="00184227">
        <w:rPr>
          <w:lang w:val="en-US"/>
        </w:rPr>
        <w:t>}</w:t>
      </w:r>
    </w:p>
    <w:p w14:paraId="7A2D9FCB" w14:textId="77777777" w:rsidR="00107865" w:rsidRPr="00184227" w:rsidRDefault="00107865" w:rsidP="00107865">
      <w:pPr>
        <w:pStyle w:val="a5"/>
        <w:rPr>
          <w:lang w:val="en-US"/>
        </w:rPr>
      </w:pPr>
      <w:r w:rsidRPr="00184227">
        <w:rPr>
          <w:rFonts w:hint="eastAsia"/>
          <w:lang w:val="en-US"/>
        </w:rPr>
        <w:t>21</w:t>
      </w:r>
      <w:r w:rsidRPr="00184227">
        <w:rPr>
          <w:rFonts w:hint="eastAsia"/>
          <w:lang w:val="en-US"/>
        </w:rPr>
        <w:tab/>
      </w:r>
      <w:r w:rsidRPr="00184227">
        <w:rPr>
          <w:lang w:val="en-US"/>
        </w:rPr>
        <w:t xml:space="preserve">    </w:t>
      </w:r>
      <w:r>
        <w:rPr>
          <w:lang w:val="en-US"/>
        </w:rPr>
        <w:tab/>
      </w:r>
      <w:r w:rsidRPr="00184227">
        <w:rPr>
          <w:lang w:val="en-US"/>
        </w:rPr>
        <w:t>return AM_OK;</w:t>
      </w:r>
    </w:p>
    <w:p w14:paraId="43582D26" w14:textId="77777777" w:rsidR="00107865" w:rsidRPr="00184227" w:rsidRDefault="00107865" w:rsidP="00107865">
      <w:pPr>
        <w:pStyle w:val="a5"/>
        <w:rPr>
          <w:lang w:val="en-US"/>
        </w:rPr>
      </w:pPr>
      <w:r w:rsidRPr="00184227">
        <w:rPr>
          <w:rFonts w:hint="eastAsia"/>
          <w:lang w:val="en-US"/>
        </w:rPr>
        <w:t>22</w:t>
      </w:r>
      <w:r w:rsidRPr="00184227">
        <w:rPr>
          <w:rFonts w:hint="eastAsia"/>
          <w:lang w:val="en-US"/>
        </w:rPr>
        <w:tab/>
      </w:r>
      <w:r w:rsidRPr="00184227">
        <w:rPr>
          <w:lang w:val="en-US"/>
        </w:rPr>
        <w:t>}</w:t>
      </w:r>
    </w:p>
    <w:p w14:paraId="28C8F521" w14:textId="62992506" w:rsidR="00107865" w:rsidRPr="00184227" w:rsidRDefault="00107865" w:rsidP="00107865">
      <w:pPr>
        <w:pStyle w:val="a7"/>
        <w:spacing w:before="62" w:after="62"/>
      </w:pPr>
      <w:bookmarkStart w:id="357" w:name="_Ref459823027"/>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38</w:t>
      </w:r>
      <w:r w:rsidR="00A26C7F">
        <w:fldChar w:fldCharType="end"/>
      </w:r>
      <w:bookmarkEnd w:id="357"/>
      <w:r>
        <w:t xml:space="preserve">  </w:t>
      </w:r>
      <w:r w:rsidRPr="00184227">
        <w:rPr>
          <w:rFonts w:hint="eastAsia"/>
          <w:lang w:val="de-DE"/>
        </w:rPr>
        <w:t>接口声明</w:t>
      </w:r>
      <w:r w:rsidRPr="00184227">
        <w:rPr>
          <w:rFonts w:hint="eastAsia"/>
        </w:rPr>
        <w:t>（</w:t>
      </w:r>
      <w:r w:rsidRPr="00184227">
        <w:rPr>
          <w:rFonts w:hint="eastAsia"/>
        </w:rPr>
        <w:t>app_test_mtd.h</w:t>
      </w:r>
      <w:r w:rsidRPr="00184227">
        <w:rPr>
          <w:rFonts w:hint="eastAsia"/>
        </w:rPr>
        <w:t>）</w:t>
      </w:r>
    </w:p>
    <w:p w14:paraId="4070C329" w14:textId="77777777" w:rsidR="00107865" w:rsidRPr="00184227" w:rsidRDefault="00107865" w:rsidP="00107865">
      <w:pPr>
        <w:pStyle w:val="a5"/>
        <w:rPr>
          <w:lang w:val="en-US"/>
        </w:rPr>
      </w:pPr>
      <w:r w:rsidRPr="00184227">
        <w:rPr>
          <w:rFonts w:hint="eastAsia"/>
          <w:lang w:val="en-US"/>
        </w:rPr>
        <w:t>1</w:t>
      </w:r>
      <w:r w:rsidRPr="00184227">
        <w:rPr>
          <w:rFonts w:hint="eastAsia"/>
          <w:lang w:val="en-US"/>
        </w:rPr>
        <w:tab/>
      </w:r>
      <w:r w:rsidRPr="00184227">
        <w:rPr>
          <w:lang w:val="en-US"/>
        </w:rPr>
        <w:t>#pragma once</w:t>
      </w:r>
    </w:p>
    <w:p w14:paraId="40FBE35F" w14:textId="77777777" w:rsidR="00107865" w:rsidRPr="00184227" w:rsidRDefault="00107865" w:rsidP="00107865">
      <w:pPr>
        <w:pStyle w:val="a5"/>
        <w:rPr>
          <w:lang w:val="en-US"/>
        </w:rPr>
      </w:pPr>
      <w:r w:rsidRPr="00184227">
        <w:rPr>
          <w:lang w:val="en-US"/>
        </w:rPr>
        <w:t>2</w:t>
      </w:r>
      <w:r w:rsidRPr="00184227">
        <w:rPr>
          <w:rFonts w:hint="eastAsia"/>
          <w:lang w:val="en-US"/>
        </w:rPr>
        <w:tab/>
      </w:r>
      <w:r w:rsidRPr="00184227">
        <w:rPr>
          <w:lang w:val="en-US"/>
        </w:rPr>
        <w:t>#include "ametal.h"</w:t>
      </w:r>
    </w:p>
    <w:p w14:paraId="1A4E876F" w14:textId="77777777" w:rsidR="00107865" w:rsidRPr="00184227" w:rsidRDefault="00107865" w:rsidP="00107865">
      <w:pPr>
        <w:pStyle w:val="a5"/>
        <w:rPr>
          <w:lang w:val="en-US"/>
        </w:rPr>
      </w:pPr>
      <w:r w:rsidRPr="00184227">
        <w:rPr>
          <w:rFonts w:hint="eastAsia"/>
          <w:lang w:val="en-US"/>
        </w:rPr>
        <w:t>3</w:t>
      </w:r>
      <w:r w:rsidRPr="00184227">
        <w:rPr>
          <w:rFonts w:hint="eastAsia"/>
          <w:lang w:val="en-US"/>
        </w:rPr>
        <w:tab/>
      </w:r>
      <w:r w:rsidRPr="00184227">
        <w:rPr>
          <w:lang w:val="en-US"/>
        </w:rPr>
        <w:t>#include "am_mtd.h"</w:t>
      </w:r>
    </w:p>
    <w:p w14:paraId="51AE7195" w14:textId="77777777" w:rsidR="00107865" w:rsidRPr="00184227" w:rsidRDefault="00107865" w:rsidP="00107865">
      <w:pPr>
        <w:pStyle w:val="a5"/>
        <w:rPr>
          <w:lang w:val="en-US"/>
        </w:rPr>
      </w:pPr>
      <w:r w:rsidRPr="00184227">
        <w:rPr>
          <w:rFonts w:hint="eastAsia"/>
          <w:lang w:val="en-US"/>
        </w:rPr>
        <w:t>4</w:t>
      </w:r>
    </w:p>
    <w:p w14:paraId="2C484D2D" w14:textId="77777777" w:rsidR="00107865" w:rsidRPr="00184227" w:rsidRDefault="00107865" w:rsidP="00107865">
      <w:pPr>
        <w:pStyle w:val="a5"/>
        <w:rPr>
          <w:lang w:val="en-US"/>
        </w:rPr>
      </w:pPr>
      <w:r w:rsidRPr="00184227">
        <w:rPr>
          <w:lang w:val="en-US"/>
        </w:rPr>
        <w:t>5</w:t>
      </w:r>
      <w:r w:rsidRPr="00184227">
        <w:rPr>
          <w:rFonts w:hint="eastAsia"/>
          <w:lang w:val="en-US"/>
        </w:rPr>
        <w:tab/>
      </w:r>
      <w:r w:rsidRPr="00184227">
        <w:rPr>
          <w:lang w:val="en-US"/>
        </w:rPr>
        <w:t>int app_test_mtd (am_mtd_handle_t mtd_handle);</w:t>
      </w:r>
    </w:p>
    <w:p w14:paraId="6CC58E56" w14:textId="77777777" w:rsidR="00107865" w:rsidRPr="0058735A" w:rsidRDefault="00107865" w:rsidP="00107865">
      <w:pPr>
        <w:spacing w:before="62" w:after="62"/>
        <w:ind w:firstLine="420"/>
      </w:pPr>
      <w:r w:rsidRPr="0058735A">
        <w:rPr>
          <w:rFonts w:hint="eastAsia"/>
        </w:rPr>
        <w:t>由于该程序只需要</w:t>
      </w:r>
      <w:r w:rsidRPr="0058735A">
        <w:rPr>
          <w:rFonts w:hint="eastAsia"/>
        </w:rPr>
        <w:t>MTD</w:t>
      </w:r>
      <w:r w:rsidRPr="0058735A">
        <w:rPr>
          <w:rFonts w:hint="eastAsia"/>
        </w:rPr>
        <w:t>句柄，因此与具体器件无关，可以实现跨平台复用。若读写数据的结果完全相等，则返回</w:t>
      </w:r>
      <w:r w:rsidRPr="0058735A">
        <w:rPr>
          <w:rFonts w:hint="eastAsia"/>
        </w:rPr>
        <w:t>AM_OK</w:t>
      </w:r>
      <w:r w:rsidRPr="0058735A">
        <w:rPr>
          <w:rFonts w:hint="eastAsia"/>
        </w:rPr>
        <w:t>，反之返回</w:t>
      </w:r>
      <w:r w:rsidRPr="0058735A">
        <w:rPr>
          <w:rFonts w:hint="eastAsia"/>
        </w:rPr>
        <w:t>AM_ERROR</w:t>
      </w:r>
      <w:r w:rsidRPr="0058735A">
        <w:rPr>
          <w:rFonts w:hint="eastAsia"/>
        </w:rPr>
        <w:t>，范例程序详见</w:t>
      </w:r>
      <w:r>
        <w:fldChar w:fldCharType="begin"/>
      </w:r>
      <w:r>
        <w:instrText xml:space="preserve">REF _Ref459843596 \h  \* MERGEFORMAT </w:instrText>
      </w:r>
      <w:r>
        <w:fldChar w:fldCharType="separate"/>
      </w:r>
      <w:r w:rsidR="00B93B10" w:rsidRPr="00184227">
        <w:rPr>
          <w:rFonts w:hint="eastAsia"/>
        </w:rPr>
        <w:t>程序清单</w:t>
      </w:r>
      <w:r w:rsidR="00B93B10">
        <w:t>5.39</w:t>
      </w:r>
      <w:r>
        <w:fldChar w:fldCharType="end"/>
      </w:r>
      <w:r w:rsidRPr="0058735A">
        <w:rPr>
          <w:rFonts w:hint="eastAsia"/>
        </w:rPr>
        <w:t>。</w:t>
      </w:r>
    </w:p>
    <w:p w14:paraId="71F27505" w14:textId="4D10BAF0" w:rsidR="00107865" w:rsidRPr="00184227" w:rsidRDefault="00107865" w:rsidP="00107865">
      <w:pPr>
        <w:pStyle w:val="a7"/>
        <w:spacing w:before="62" w:after="62"/>
        <w:rPr>
          <w:lang w:val="de-DE"/>
        </w:rPr>
      </w:pPr>
      <w:bookmarkStart w:id="358" w:name="_Ref459843596"/>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39</w:t>
      </w:r>
      <w:r w:rsidR="00A26C7F">
        <w:fldChar w:fldCharType="end"/>
      </w:r>
      <w:bookmarkEnd w:id="358"/>
      <w:r w:rsidRPr="00184227">
        <w:rPr>
          <w:rFonts w:hint="eastAsia"/>
          <w:lang w:val="de-DE"/>
        </w:rPr>
        <w:t xml:space="preserve">  MTD</w:t>
      </w:r>
      <w:r w:rsidRPr="00184227">
        <w:rPr>
          <w:rFonts w:hint="eastAsia"/>
          <w:lang w:val="de-DE"/>
        </w:rPr>
        <w:t>读写范例程序</w:t>
      </w:r>
    </w:p>
    <w:p w14:paraId="7D8043B6" w14:textId="77777777" w:rsidR="00107865" w:rsidRPr="00184227" w:rsidRDefault="00107865" w:rsidP="00107865">
      <w:pPr>
        <w:pStyle w:val="a5"/>
        <w:rPr>
          <w:lang w:val="en-US"/>
        </w:rPr>
      </w:pPr>
      <w:r w:rsidRPr="00184227">
        <w:rPr>
          <w:rFonts w:hint="eastAsia"/>
          <w:lang w:val="en-US"/>
        </w:rPr>
        <w:t>1</w:t>
      </w:r>
      <w:r w:rsidRPr="00184227">
        <w:rPr>
          <w:rFonts w:hint="eastAsia"/>
          <w:lang w:val="en-US"/>
        </w:rPr>
        <w:tab/>
      </w:r>
      <w:r w:rsidRPr="00184227">
        <w:rPr>
          <w:lang w:val="en-US"/>
        </w:rPr>
        <w:t>#include "ametal.h"</w:t>
      </w:r>
    </w:p>
    <w:p w14:paraId="3CB2A9E8" w14:textId="77777777" w:rsidR="00107865" w:rsidRPr="00184227" w:rsidRDefault="00107865" w:rsidP="00107865">
      <w:pPr>
        <w:pStyle w:val="a5"/>
        <w:rPr>
          <w:lang w:val="en-US"/>
        </w:rPr>
      </w:pPr>
      <w:r w:rsidRPr="00184227">
        <w:rPr>
          <w:rFonts w:hint="eastAsia"/>
          <w:lang w:val="en-US"/>
        </w:rPr>
        <w:t>2</w:t>
      </w:r>
      <w:r w:rsidRPr="00184227">
        <w:rPr>
          <w:rFonts w:hint="eastAsia"/>
          <w:lang w:val="en-US"/>
        </w:rPr>
        <w:tab/>
      </w:r>
      <w:r w:rsidRPr="00184227">
        <w:rPr>
          <w:lang w:val="en-US"/>
        </w:rPr>
        <w:t>#include "am_delay.h"</w:t>
      </w:r>
    </w:p>
    <w:p w14:paraId="2D2D0ED0" w14:textId="77777777" w:rsidR="00107865" w:rsidRPr="00184227" w:rsidRDefault="00107865" w:rsidP="00107865">
      <w:pPr>
        <w:pStyle w:val="a5"/>
        <w:rPr>
          <w:lang w:val="en-US"/>
        </w:rPr>
      </w:pPr>
      <w:r w:rsidRPr="00184227">
        <w:rPr>
          <w:rFonts w:hint="eastAsia"/>
          <w:lang w:val="en-US"/>
        </w:rPr>
        <w:t>3</w:t>
      </w:r>
      <w:r w:rsidRPr="00184227">
        <w:rPr>
          <w:rFonts w:hint="eastAsia"/>
          <w:lang w:val="en-US"/>
        </w:rPr>
        <w:tab/>
      </w:r>
      <w:r w:rsidRPr="00184227">
        <w:rPr>
          <w:lang w:val="en-US"/>
        </w:rPr>
        <w:t>#include "am_led.h"</w:t>
      </w:r>
    </w:p>
    <w:p w14:paraId="349DF9C2" w14:textId="77777777" w:rsidR="00107865" w:rsidRPr="00184227" w:rsidRDefault="00107865" w:rsidP="00107865">
      <w:pPr>
        <w:pStyle w:val="a5"/>
        <w:rPr>
          <w:lang w:val="en-US"/>
        </w:rPr>
      </w:pPr>
      <w:r w:rsidRPr="00184227">
        <w:rPr>
          <w:rFonts w:hint="eastAsia"/>
          <w:lang w:val="en-US"/>
        </w:rPr>
        <w:t>4</w:t>
      </w:r>
      <w:r w:rsidRPr="00184227">
        <w:rPr>
          <w:rFonts w:hint="eastAsia"/>
          <w:lang w:val="en-US"/>
        </w:rPr>
        <w:tab/>
      </w:r>
      <w:r w:rsidRPr="00184227">
        <w:rPr>
          <w:lang w:val="en-US"/>
        </w:rPr>
        <w:t>#include "am_mx25xx.h"</w:t>
      </w:r>
    </w:p>
    <w:p w14:paraId="2B836A29" w14:textId="77777777" w:rsidR="00107865" w:rsidRPr="00392B91" w:rsidRDefault="00107865" w:rsidP="00107865">
      <w:pPr>
        <w:pStyle w:val="a5"/>
        <w:rPr>
          <w:color w:val="000000" w:themeColor="text1"/>
          <w:lang w:val="en-US"/>
        </w:rPr>
      </w:pPr>
      <w:r w:rsidRPr="00392B91">
        <w:rPr>
          <w:rFonts w:hint="eastAsia"/>
          <w:color w:val="000000" w:themeColor="text1"/>
          <w:lang w:val="en-US"/>
        </w:rPr>
        <w:t>5</w:t>
      </w:r>
      <w:r w:rsidRPr="00392B91">
        <w:rPr>
          <w:rFonts w:hint="eastAsia"/>
          <w:color w:val="000000" w:themeColor="text1"/>
          <w:lang w:val="en-US"/>
        </w:rPr>
        <w:tab/>
      </w:r>
      <w:r w:rsidRPr="00392B91">
        <w:rPr>
          <w:color w:val="000000" w:themeColor="text1"/>
          <w:lang w:val="en-US"/>
        </w:rPr>
        <w:t>#include "am_hwconf_mx25xx.h"</w:t>
      </w:r>
    </w:p>
    <w:p w14:paraId="6B8C62D6" w14:textId="77777777" w:rsidR="00107865" w:rsidRPr="00184227" w:rsidRDefault="00107865" w:rsidP="00107865">
      <w:pPr>
        <w:pStyle w:val="a5"/>
        <w:rPr>
          <w:lang w:val="en-US"/>
        </w:rPr>
      </w:pPr>
      <w:r w:rsidRPr="00184227">
        <w:rPr>
          <w:rFonts w:hint="eastAsia"/>
          <w:lang w:val="en-US"/>
        </w:rPr>
        <w:t>6</w:t>
      </w:r>
      <w:r w:rsidRPr="00184227">
        <w:rPr>
          <w:rFonts w:hint="eastAsia"/>
          <w:lang w:val="en-US"/>
        </w:rPr>
        <w:tab/>
      </w:r>
      <w:r w:rsidRPr="00184227">
        <w:rPr>
          <w:lang w:val="en-US"/>
        </w:rPr>
        <w:t>#include "app_test_mtd.h"</w:t>
      </w:r>
    </w:p>
    <w:p w14:paraId="03B89193" w14:textId="77777777" w:rsidR="00107865" w:rsidRPr="00184227" w:rsidRDefault="00107865" w:rsidP="00107865">
      <w:pPr>
        <w:pStyle w:val="a5"/>
        <w:rPr>
          <w:lang w:val="en-US"/>
        </w:rPr>
      </w:pPr>
      <w:r w:rsidRPr="00184227">
        <w:rPr>
          <w:rFonts w:hint="eastAsia"/>
          <w:lang w:val="en-US"/>
        </w:rPr>
        <w:t>7</w:t>
      </w:r>
    </w:p>
    <w:p w14:paraId="5AB5622F" w14:textId="77777777" w:rsidR="00107865" w:rsidRPr="00184227" w:rsidRDefault="00107865" w:rsidP="00107865">
      <w:pPr>
        <w:pStyle w:val="a5"/>
        <w:rPr>
          <w:lang w:val="en-US"/>
        </w:rPr>
      </w:pPr>
      <w:r w:rsidRPr="00184227">
        <w:rPr>
          <w:rFonts w:hint="eastAsia"/>
          <w:lang w:val="en-US"/>
        </w:rPr>
        <w:t>8</w:t>
      </w:r>
      <w:r w:rsidRPr="00184227">
        <w:rPr>
          <w:rFonts w:hint="eastAsia"/>
          <w:lang w:val="en-US"/>
        </w:rPr>
        <w:tab/>
      </w:r>
      <w:r w:rsidRPr="00184227">
        <w:rPr>
          <w:lang w:val="en-US"/>
        </w:rPr>
        <w:t>int am_main (void)</w:t>
      </w:r>
    </w:p>
    <w:p w14:paraId="7B847E3C" w14:textId="77777777" w:rsidR="00107865" w:rsidRPr="00184227" w:rsidRDefault="00107865" w:rsidP="00107865">
      <w:pPr>
        <w:pStyle w:val="a5"/>
        <w:rPr>
          <w:lang w:val="en-US"/>
        </w:rPr>
      </w:pPr>
      <w:r w:rsidRPr="00184227">
        <w:rPr>
          <w:rFonts w:hint="eastAsia"/>
          <w:lang w:val="en-US"/>
        </w:rPr>
        <w:t>9</w:t>
      </w:r>
      <w:r w:rsidRPr="00184227">
        <w:rPr>
          <w:rFonts w:hint="eastAsia"/>
          <w:lang w:val="en-US"/>
        </w:rPr>
        <w:tab/>
      </w:r>
      <w:r w:rsidRPr="00184227">
        <w:rPr>
          <w:lang w:val="en-US"/>
        </w:rPr>
        <w:t>{</w:t>
      </w:r>
    </w:p>
    <w:p w14:paraId="24EBC9D8" w14:textId="77777777" w:rsidR="00107865" w:rsidRPr="00184227" w:rsidRDefault="00107865" w:rsidP="00107865">
      <w:pPr>
        <w:pStyle w:val="a5"/>
        <w:rPr>
          <w:lang w:val="en-US"/>
        </w:rPr>
      </w:pPr>
      <w:r w:rsidRPr="00184227">
        <w:rPr>
          <w:rFonts w:hint="eastAsia"/>
          <w:lang w:val="en-US"/>
        </w:rPr>
        <w:t>10</w:t>
      </w:r>
      <w:r w:rsidRPr="00184227">
        <w:rPr>
          <w:rFonts w:hint="eastAsia"/>
          <w:lang w:val="en-US"/>
        </w:rPr>
        <w:tab/>
      </w:r>
      <w:r w:rsidRPr="00184227">
        <w:rPr>
          <w:lang w:val="en-US"/>
        </w:rPr>
        <w:t xml:space="preserve">    am_mtd_handle_t mtd_handle = am_mx25xx_mtd_inst_init();</w:t>
      </w:r>
    </w:p>
    <w:p w14:paraId="04AB3BAA" w14:textId="77777777" w:rsidR="00107865" w:rsidRPr="00184227" w:rsidRDefault="00107865" w:rsidP="00107865">
      <w:pPr>
        <w:pStyle w:val="a5"/>
        <w:rPr>
          <w:lang w:val="en-US"/>
        </w:rPr>
      </w:pPr>
      <w:r w:rsidRPr="00184227">
        <w:rPr>
          <w:rFonts w:hint="eastAsia"/>
          <w:lang w:val="en-US"/>
        </w:rPr>
        <w:t>11</w:t>
      </w:r>
      <w:r w:rsidRPr="00184227">
        <w:rPr>
          <w:rFonts w:hint="eastAsia"/>
          <w:lang w:val="en-US"/>
        </w:rPr>
        <w:tab/>
      </w:r>
      <w:r w:rsidRPr="00184227">
        <w:rPr>
          <w:lang w:val="en-US"/>
        </w:rPr>
        <w:t xml:space="preserve">    if (app_test_mtd(mtd_handle) != AM_OK) {</w:t>
      </w:r>
    </w:p>
    <w:p w14:paraId="381C9438" w14:textId="77777777" w:rsidR="00107865" w:rsidRPr="00184227" w:rsidRDefault="00107865" w:rsidP="00107865">
      <w:pPr>
        <w:pStyle w:val="a5"/>
        <w:rPr>
          <w:lang w:val="en-US"/>
        </w:rPr>
      </w:pPr>
      <w:r w:rsidRPr="00184227">
        <w:rPr>
          <w:rFonts w:hint="eastAsia"/>
          <w:lang w:val="en-US"/>
        </w:rPr>
        <w:t>12</w:t>
      </w:r>
      <w:r w:rsidRPr="00184227">
        <w:rPr>
          <w:rFonts w:hint="eastAsia"/>
          <w:lang w:val="en-US"/>
        </w:rPr>
        <w:tab/>
      </w:r>
      <w:r w:rsidRPr="00184227">
        <w:rPr>
          <w:lang w:val="en-US"/>
        </w:rPr>
        <w:t xml:space="preserve">        am_led_on(</w:t>
      </w:r>
      <w:r w:rsidRPr="00184227">
        <w:rPr>
          <w:rFonts w:hint="eastAsia"/>
          <w:lang w:val="en-US"/>
        </w:rPr>
        <w:t>0</w:t>
      </w:r>
      <w:r w:rsidRPr="00184227">
        <w:rPr>
          <w:lang w:val="en-US"/>
        </w:rPr>
        <w:t>);</w:t>
      </w:r>
      <w:r w:rsidRPr="00184227">
        <w:rPr>
          <w:lang w:val="en-US"/>
        </w:rPr>
        <w:tab/>
      </w:r>
    </w:p>
    <w:p w14:paraId="3B6EE94F" w14:textId="77777777" w:rsidR="00107865" w:rsidRPr="00184227" w:rsidRDefault="00107865" w:rsidP="00107865">
      <w:pPr>
        <w:pStyle w:val="a5"/>
        <w:rPr>
          <w:lang w:val="en-US"/>
        </w:rPr>
      </w:pPr>
      <w:r w:rsidRPr="00184227">
        <w:rPr>
          <w:rFonts w:hint="eastAsia"/>
          <w:lang w:val="en-US"/>
        </w:rPr>
        <w:t>13</w:t>
      </w:r>
      <w:r w:rsidRPr="00184227">
        <w:rPr>
          <w:rFonts w:hint="eastAsia"/>
          <w:lang w:val="en-US"/>
        </w:rPr>
        <w:tab/>
      </w:r>
      <w:r w:rsidRPr="00184227">
        <w:rPr>
          <w:lang w:val="en-US"/>
        </w:rPr>
        <w:t xml:space="preserve">        while(1);</w:t>
      </w:r>
    </w:p>
    <w:p w14:paraId="28F941AF" w14:textId="77777777" w:rsidR="00107865" w:rsidRPr="00184227" w:rsidRDefault="00107865" w:rsidP="00107865">
      <w:pPr>
        <w:pStyle w:val="a5"/>
        <w:rPr>
          <w:lang w:val="en-US"/>
        </w:rPr>
      </w:pPr>
      <w:r w:rsidRPr="00184227">
        <w:rPr>
          <w:rFonts w:hint="eastAsia"/>
          <w:lang w:val="en-US"/>
        </w:rPr>
        <w:t>14</w:t>
      </w:r>
      <w:r w:rsidRPr="00184227">
        <w:rPr>
          <w:rFonts w:hint="eastAsia"/>
          <w:lang w:val="en-US"/>
        </w:rPr>
        <w:tab/>
      </w:r>
      <w:r w:rsidRPr="00184227">
        <w:rPr>
          <w:lang w:val="en-US"/>
        </w:rPr>
        <w:t xml:space="preserve">    }</w:t>
      </w:r>
    </w:p>
    <w:p w14:paraId="7D59A313" w14:textId="77777777" w:rsidR="00107865" w:rsidRPr="00184227" w:rsidRDefault="00107865" w:rsidP="00107865">
      <w:pPr>
        <w:pStyle w:val="a5"/>
        <w:rPr>
          <w:lang w:val="en-US"/>
        </w:rPr>
      </w:pPr>
      <w:r w:rsidRPr="00184227">
        <w:rPr>
          <w:rFonts w:hint="eastAsia"/>
          <w:lang w:val="en-US"/>
        </w:rPr>
        <w:t>15</w:t>
      </w:r>
      <w:r w:rsidRPr="00184227">
        <w:rPr>
          <w:rFonts w:hint="eastAsia"/>
          <w:lang w:val="en-US"/>
        </w:rPr>
        <w:tab/>
      </w:r>
      <w:r w:rsidRPr="00184227">
        <w:rPr>
          <w:lang w:val="en-US"/>
        </w:rPr>
        <w:t xml:space="preserve">    while(1) {</w:t>
      </w:r>
    </w:p>
    <w:p w14:paraId="72D1FB32" w14:textId="77777777" w:rsidR="00107865" w:rsidRPr="00184227" w:rsidRDefault="00107865" w:rsidP="00107865">
      <w:pPr>
        <w:pStyle w:val="a5"/>
        <w:rPr>
          <w:lang w:val="en-US"/>
        </w:rPr>
      </w:pPr>
      <w:r w:rsidRPr="00184227">
        <w:rPr>
          <w:rFonts w:hint="eastAsia"/>
          <w:lang w:val="en-US"/>
        </w:rPr>
        <w:t>16</w:t>
      </w:r>
      <w:r w:rsidRPr="00184227">
        <w:rPr>
          <w:rFonts w:hint="eastAsia"/>
          <w:lang w:val="en-US"/>
        </w:rPr>
        <w:tab/>
      </w:r>
      <w:r w:rsidRPr="00184227">
        <w:rPr>
          <w:lang w:val="en-US"/>
        </w:rPr>
        <w:t xml:space="preserve">        am_led_toggle(</w:t>
      </w:r>
      <w:r w:rsidRPr="00184227">
        <w:rPr>
          <w:rFonts w:hint="eastAsia"/>
          <w:lang w:val="en-US"/>
        </w:rPr>
        <w:t>0</w:t>
      </w:r>
      <w:r w:rsidRPr="00184227">
        <w:rPr>
          <w:lang w:val="en-US"/>
        </w:rPr>
        <w:t>);</w:t>
      </w:r>
    </w:p>
    <w:p w14:paraId="7C9EB18F" w14:textId="77777777" w:rsidR="00107865" w:rsidRPr="00184227" w:rsidRDefault="00107865" w:rsidP="00107865">
      <w:pPr>
        <w:pStyle w:val="a5"/>
      </w:pPr>
      <w:r w:rsidRPr="00184227">
        <w:rPr>
          <w:rFonts w:hint="eastAsia"/>
        </w:rPr>
        <w:t>17</w:t>
      </w:r>
      <w:r w:rsidRPr="00184227">
        <w:rPr>
          <w:rFonts w:hint="eastAsia"/>
        </w:rPr>
        <w:tab/>
      </w:r>
      <w:r w:rsidRPr="00184227">
        <w:t xml:space="preserve">        am_mdelay(200);</w:t>
      </w:r>
    </w:p>
    <w:p w14:paraId="6F0EB9A7" w14:textId="77777777" w:rsidR="00107865" w:rsidRPr="00184227" w:rsidRDefault="00107865" w:rsidP="00107865">
      <w:pPr>
        <w:pStyle w:val="a5"/>
      </w:pPr>
      <w:r w:rsidRPr="00184227">
        <w:rPr>
          <w:rFonts w:hint="eastAsia"/>
        </w:rPr>
        <w:t>18</w:t>
      </w:r>
      <w:r w:rsidRPr="00184227">
        <w:rPr>
          <w:rFonts w:hint="eastAsia"/>
        </w:rPr>
        <w:tab/>
      </w:r>
      <w:r w:rsidRPr="00184227">
        <w:t xml:space="preserve">    }</w:t>
      </w:r>
    </w:p>
    <w:p w14:paraId="22F51B81" w14:textId="77777777" w:rsidR="00107865" w:rsidRPr="00184227" w:rsidRDefault="00107865" w:rsidP="00107865">
      <w:pPr>
        <w:pStyle w:val="a5"/>
      </w:pPr>
      <w:r w:rsidRPr="00184227">
        <w:rPr>
          <w:rFonts w:hint="eastAsia"/>
        </w:rPr>
        <w:t>19</w:t>
      </w:r>
      <w:r w:rsidRPr="00184227">
        <w:rPr>
          <w:rFonts w:hint="eastAsia"/>
        </w:rPr>
        <w:tab/>
      </w:r>
      <w:r w:rsidRPr="00184227">
        <w:t xml:space="preserve">    return 0;</w:t>
      </w:r>
    </w:p>
    <w:p w14:paraId="302CE3A1" w14:textId="77777777" w:rsidR="00107865" w:rsidRPr="00184227" w:rsidRDefault="00107865" w:rsidP="00107865">
      <w:pPr>
        <w:pStyle w:val="a5"/>
      </w:pPr>
      <w:r w:rsidRPr="00184227">
        <w:rPr>
          <w:rFonts w:hint="eastAsia"/>
        </w:rPr>
        <w:t>20</w:t>
      </w:r>
      <w:r w:rsidRPr="00184227">
        <w:rPr>
          <w:rFonts w:hint="eastAsia"/>
        </w:rPr>
        <w:tab/>
      </w:r>
      <w:r w:rsidRPr="00184227">
        <w:t>}</w:t>
      </w:r>
    </w:p>
    <w:p w14:paraId="45256111" w14:textId="77777777" w:rsidR="00107865" w:rsidRPr="00184227" w:rsidRDefault="00107865" w:rsidP="00107865">
      <w:pPr>
        <w:pStyle w:val="30"/>
        <w:rPr>
          <w:lang w:val="de-DE"/>
        </w:rPr>
      </w:pPr>
      <w:bookmarkStart w:id="359" w:name="_Toc459835561"/>
      <w:bookmarkStart w:id="360" w:name="_Toc476819922"/>
      <w:bookmarkStart w:id="361" w:name="_Toc479459102"/>
      <w:bookmarkStart w:id="362" w:name="_Toc481666782"/>
      <w:bookmarkStart w:id="363" w:name="_Toc487711563"/>
      <w:bookmarkStart w:id="364" w:name="_Toc487717392"/>
      <w:bookmarkStart w:id="365" w:name="_Toc518911010"/>
      <w:bookmarkStart w:id="366" w:name="_Toc6175839"/>
      <w:r w:rsidRPr="00184227">
        <w:rPr>
          <w:rFonts w:hint="eastAsia"/>
          <w:lang w:val="de-DE"/>
        </w:rPr>
        <w:t>FTL</w:t>
      </w:r>
      <w:r w:rsidRPr="00184227">
        <w:rPr>
          <w:rFonts w:hint="eastAsia"/>
          <w:lang w:val="de-DE"/>
        </w:rPr>
        <w:t>通用接口函数</w:t>
      </w:r>
      <w:bookmarkEnd w:id="359"/>
      <w:bookmarkEnd w:id="360"/>
      <w:bookmarkEnd w:id="361"/>
      <w:bookmarkEnd w:id="362"/>
      <w:bookmarkEnd w:id="363"/>
      <w:bookmarkEnd w:id="364"/>
      <w:bookmarkEnd w:id="365"/>
      <w:bookmarkEnd w:id="366"/>
    </w:p>
    <w:p w14:paraId="4609B140" w14:textId="77777777" w:rsidR="00107865" w:rsidRPr="00184227" w:rsidRDefault="00107865" w:rsidP="00107865">
      <w:pPr>
        <w:pStyle w:val="23"/>
        <w:spacing w:before="62" w:after="62"/>
        <w:rPr>
          <w:lang w:val="de-DE"/>
        </w:rPr>
      </w:pPr>
      <w:r w:rsidRPr="00184227">
        <w:rPr>
          <w:rFonts w:hint="eastAsia"/>
          <w:lang w:val="de-DE"/>
        </w:rPr>
        <w:t>由于此前的接口需要在每次写入数据前，确保相应的存储空间已经被擦除，则势必会给编程带来很大的麻烦。与此同时，由于</w:t>
      </w:r>
      <w:r w:rsidRPr="00184227">
        <w:rPr>
          <w:rFonts w:hint="eastAsia"/>
          <w:lang w:val="de-DE"/>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184227">
          <w:rPr>
            <w:rFonts w:hint="eastAsia"/>
            <w:lang w:val="de-DE"/>
          </w:rPr>
          <w:t>25L</w:t>
        </w:r>
      </w:smartTag>
      <w:r w:rsidRPr="00184227">
        <w:rPr>
          <w:rFonts w:hint="eastAsia"/>
          <w:lang w:val="de-DE"/>
        </w:rPr>
        <w:t>1606</w:t>
      </w:r>
      <w:r w:rsidRPr="00184227">
        <w:rPr>
          <w:rFonts w:hint="eastAsia"/>
          <w:lang w:val="de-DE"/>
        </w:rPr>
        <w:t>的某一地址段擦除次数超过</w:t>
      </w:r>
      <w:r w:rsidRPr="00184227">
        <w:rPr>
          <w:rFonts w:hint="eastAsia"/>
          <w:lang w:val="de-DE"/>
        </w:rPr>
        <w:t>10</w:t>
      </w:r>
      <w:r w:rsidRPr="00184227">
        <w:rPr>
          <w:rFonts w:hint="eastAsia"/>
          <w:lang w:val="de-DE"/>
        </w:rPr>
        <w:t>万次的上限，则在相应段地址空间存储数据将不再可靠。</w:t>
      </w:r>
    </w:p>
    <w:p w14:paraId="7CE1C98D" w14:textId="77777777" w:rsidR="00107865" w:rsidRPr="0058735A" w:rsidRDefault="00107865" w:rsidP="00107865">
      <w:pPr>
        <w:spacing w:before="62" w:after="62"/>
        <w:ind w:firstLine="420"/>
      </w:pPr>
      <w:r w:rsidRPr="0058735A">
        <w:rPr>
          <w:rFonts w:hint="eastAsia"/>
        </w:rPr>
        <w:t>假设将用户数据存放到</w:t>
      </w:r>
      <w:r w:rsidRPr="0058735A">
        <w:rPr>
          <w:rFonts w:hint="eastAsia"/>
        </w:rPr>
        <w:t>0x001000~0x001FFF</w:t>
      </w:r>
      <w:r w:rsidRPr="0058735A">
        <w:rPr>
          <w:rFonts w:hint="eastAsia"/>
        </w:rPr>
        <w:t>连续的</w:t>
      </w:r>
      <w:r w:rsidRPr="0058735A">
        <w:rPr>
          <w:rFonts w:hint="eastAsia"/>
        </w:rPr>
        <w:t>4K</w:t>
      </w:r>
      <w:r w:rsidRPr="0058735A">
        <w:rPr>
          <w:rFonts w:hint="eastAsia"/>
        </w:rPr>
        <w:t>地址中，则每次更新这些数据都要重新擦除该地址段。而其它存储空间完全没有使用过，</w:t>
      </w:r>
      <w:r w:rsidRPr="0058735A">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58735A">
          <w:rPr>
            <w:rFonts w:hint="eastAsia"/>
          </w:rPr>
          <w:t>25L</w:t>
        </w:r>
      </w:smartTag>
      <w:r w:rsidRPr="0058735A">
        <w:rPr>
          <w:rFonts w:hint="eastAsia"/>
        </w:rPr>
        <w:t>1606</w:t>
      </w:r>
      <w:r w:rsidRPr="0058735A">
        <w:rPr>
          <w:rFonts w:hint="eastAsia"/>
        </w:rPr>
        <w:t>的使用寿命大打折扣。</w:t>
      </w:r>
      <w:r w:rsidRPr="0058735A">
        <w:rPr>
          <w:rFonts w:hint="eastAsia"/>
        </w:rPr>
        <w:t>AMetal</w:t>
      </w:r>
      <w:r w:rsidRPr="0058735A">
        <w:rPr>
          <w:rFonts w:hint="eastAsia"/>
        </w:rPr>
        <w:t>提供了</w:t>
      </w:r>
      <w:r w:rsidRPr="0058735A">
        <w:rPr>
          <w:rFonts w:hint="eastAsia"/>
        </w:rPr>
        <w:t>FTL</w:t>
      </w:r>
      <w:r w:rsidRPr="0058735A">
        <w:rPr>
          <w:rFonts w:hint="eastAsia"/>
        </w:rPr>
        <w:t>（</w:t>
      </w:r>
      <w:r w:rsidRPr="0058735A">
        <w:t>Flash Translation Layer</w:t>
      </w:r>
      <w:r w:rsidRPr="0058735A">
        <w:rPr>
          <w:rFonts w:hint="eastAsia"/>
        </w:rPr>
        <w:t>）通用接口供用户使用，其函数原型详见</w:t>
      </w:r>
      <w:r>
        <w:fldChar w:fldCharType="begin"/>
      </w:r>
      <w:r>
        <w:instrText xml:space="preserve">REF _Ref459829166 \h  \* MERGEFORMAT </w:instrText>
      </w:r>
      <w:r>
        <w:fldChar w:fldCharType="separate"/>
      </w:r>
      <w:r w:rsidR="00B93B10" w:rsidRPr="00184227">
        <w:rPr>
          <w:rFonts w:hint="eastAsia"/>
        </w:rPr>
        <w:t>表</w:t>
      </w:r>
      <w:r w:rsidR="00B93B10">
        <w:t>5.9</w:t>
      </w:r>
      <w:r>
        <w:fldChar w:fldCharType="end"/>
      </w:r>
      <w:r w:rsidRPr="0058735A">
        <w:rPr>
          <w:rFonts w:hint="eastAsia"/>
        </w:rPr>
        <w:t>。</w:t>
      </w:r>
    </w:p>
    <w:p w14:paraId="7CFE163D" w14:textId="77777777" w:rsidR="00107865" w:rsidRPr="00184227" w:rsidRDefault="00107865" w:rsidP="00107865">
      <w:pPr>
        <w:pStyle w:val="a7"/>
        <w:spacing w:before="62" w:after="62"/>
      </w:pPr>
      <w:bookmarkStart w:id="367" w:name="_Ref459829166"/>
      <w:r w:rsidRPr="00184227">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9</w:t>
      </w:r>
      <w:r>
        <w:fldChar w:fldCharType="end"/>
      </w:r>
      <w:bookmarkEnd w:id="367"/>
      <w:r>
        <w:t xml:space="preserve">  </w:t>
      </w:r>
      <w:r w:rsidRPr="00184227">
        <w:rPr>
          <w:rFonts w:hint="eastAsia"/>
        </w:rPr>
        <w:t>FTL</w:t>
      </w:r>
      <w:r w:rsidRPr="00184227">
        <w:rPr>
          <w:rFonts w:hint="eastAsia"/>
        </w:rPr>
        <w:t>通用接口函数（</w:t>
      </w:r>
      <w:r w:rsidRPr="00184227">
        <w:rPr>
          <w:rFonts w:hint="eastAsia"/>
        </w:rPr>
        <w:t>am_ftl.h</w:t>
      </w:r>
      <w:r w:rsidRPr="00184227">
        <w:rPr>
          <w:rFonts w:hint="eastAsia"/>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5"/>
        <w:gridCol w:w="1122"/>
      </w:tblGrid>
      <w:tr w:rsidR="00107865" w:rsidRPr="00184227" w14:paraId="42E5C1B1" w14:textId="77777777" w:rsidTr="00107865">
        <w:trPr>
          <w:jc w:val="center"/>
        </w:trPr>
        <w:tc>
          <w:tcPr>
            <w:tcW w:w="2885" w:type="dxa"/>
            <w:tcBorders>
              <w:top w:val="thinThickSmallGap" w:sz="24" w:space="0" w:color="auto"/>
              <w:left w:val="single" w:sz="6" w:space="0" w:color="000000"/>
              <w:bottom w:val="double" w:sz="4" w:space="0" w:color="auto"/>
              <w:right w:val="double" w:sz="4" w:space="0" w:color="auto"/>
            </w:tcBorders>
            <w:shd w:val="pct10" w:color="auto" w:fill="auto"/>
          </w:tcPr>
          <w:p w14:paraId="3AA81148" w14:textId="77777777" w:rsidR="00107865" w:rsidRPr="00184227" w:rsidRDefault="00107865" w:rsidP="00107865">
            <w:pPr>
              <w:pStyle w:val="ab"/>
              <w:spacing w:before="62" w:after="62"/>
            </w:pPr>
            <w:r w:rsidRPr="00184227">
              <w:rPr>
                <w:rFonts w:hint="eastAsia"/>
              </w:rPr>
              <w:t>函数原型</w:t>
            </w:r>
          </w:p>
        </w:tc>
        <w:tc>
          <w:tcPr>
            <w:tcW w:w="0" w:type="auto"/>
            <w:tcBorders>
              <w:top w:val="thinThickSmallGap" w:sz="24" w:space="0" w:color="auto"/>
              <w:left w:val="double" w:sz="4" w:space="0" w:color="auto"/>
              <w:bottom w:val="double" w:sz="4" w:space="0" w:color="auto"/>
              <w:right w:val="single" w:sz="6" w:space="0" w:color="000000"/>
            </w:tcBorders>
            <w:shd w:val="pct10" w:color="auto" w:fill="auto"/>
          </w:tcPr>
          <w:p w14:paraId="5CABB904" w14:textId="77777777" w:rsidR="00107865" w:rsidRPr="00184227" w:rsidRDefault="00107865" w:rsidP="00107865">
            <w:pPr>
              <w:pStyle w:val="ab"/>
              <w:spacing w:before="62" w:after="62"/>
            </w:pPr>
            <w:r w:rsidRPr="00184227">
              <w:rPr>
                <w:rFonts w:hint="eastAsia"/>
              </w:rPr>
              <w:t>功能简介</w:t>
            </w:r>
          </w:p>
        </w:tc>
      </w:tr>
      <w:tr w:rsidR="00107865" w:rsidRPr="00184227" w14:paraId="387C4BBE" w14:textId="77777777" w:rsidTr="00107865">
        <w:trPr>
          <w:jc w:val="center"/>
        </w:trPr>
        <w:tc>
          <w:tcPr>
            <w:tcW w:w="2885" w:type="dxa"/>
            <w:tcBorders>
              <w:top w:val="double" w:sz="4" w:space="0" w:color="auto"/>
              <w:left w:val="single" w:sz="6" w:space="0" w:color="000000"/>
              <w:bottom w:val="single" w:sz="6" w:space="0" w:color="000000"/>
              <w:right w:val="double" w:sz="4" w:space="0" w:color="auto"/>
            </w:tcBorders>
          </w:tcPr>
          <w:p w14:paraId="03448B15" w14:textId="77777777" w:rsidR="00107865" w:rsidRDefault="00107865" w:rsidP="00107865">
            <w:pPr>
              <w:pStyle w:val="ad"/>
              <w:jc w:val="left"/>
              <w:rPr>
                <w:lang w:val="de-DE"/>
              </w:rPr>
            </w:pPr>
            <w:r w:rsidRPr="00184227">
              <w:rPr>
                <w:lang w:val="de-DE"/>
              </w:rPr>
              <w:t>am_</w:t>
            </w:r>
            <w:r w:rsidRPr="00184227">
              <w:rPr>
                <w:rFonts w:hint="eastAsia"/>
                <w:lang w:val="de-DE"/>
              </w:rPr>
              <w:t>ftl</w:t>
            </w:r>
            <w:r w:rsidRPr="00184227">
              <w:rPr>
                <w:lang w:val="de-DE"/>
              </w:rPr>
              <w:t>_handle_t</w:t>
            </w:r>
            <w:r w:rsidRPr="00184227">
              <w:rPr>
                <w:b/>
                <w:lang w:val="de-DE"/>
              </w:rPr>
              <w:t>am_</w:t>
            </w:r>
            <w:r w:rsidRPr="00184227">
              <w:rPr>
                <w:rFonts w:hint="eastAsia"/>
                <w:b/>
                <w:lang w:val="de-DE"/>
              </w:rPr>
              <w:t>ftl</w:t>
            </w:r>
            <w:r w:rsidRPr="00184227">
              <w:rPr>
                <w:b/>
                <w:lang w:val="de-DE"/>
              </w:rPr>
              <w:t>_init</w:t>
            </w:r>
            <w:r w:rsidRPr="00184227">
              <w:rPr>
                <w:lang w:val="de-DE"/>
              </w:rPr>
              <w:t>(</w:t>
            </w:r>
          </w:p>
          <w:p w14:paraId="779847B1" w14:textId="77777777" w:rsidR="00107865" w:rsidRPr="00184227" w:rsidRDefault="00107865" w:rsidP="00107865">
            <w:pPr>
              <w:pStyle w:val="ad"/>
              <w:ind w:firstLineChars="200" w:firstLine="360"/>
              <w:jc w:val="left"/>
              <w:rPr>
                <w:lang w:val="de-DE"/>
              </w:rPr>
            </w:pPr>
            <w:r w:rsidRPr="00184227">
              <w:rPr>
                <w:lang w:val="de-DE"/>
              </w:rPr>
              <w:t>am_</w:t>
            </w:r>
            <w:r w:rsidRPr="00184227">
              <w:rPr>
                <w:rFonts w:hint="eastAsia"/>
                <w:lang w:val="de-DE"/>
              </w:rPr>
              <w:t>ftl</w:t>
            </w:r>
            <w:r w:rsidRPr="00184227">
              <w:rPr>
                <w:lang w:val="de-DE"/>
              </w:rPr>
              <w:t>_serv_t      *p_</w:t>
            </w:r>
            <w:r w:rsidRPr="00184227">
              <w:rPr>
                <w:rFonts w:hint="eastAsia"/>
                <w:lang w:val="de-DE"/>
              </w:rPr>
              <w:t>ftl,</w:t>
            </w:r>
          </w:p>
          <w:p w14:paraId="280351CF" w14:textId="77777777" w:rsidR="00107865" w:rsidRPr="00184227" w:rsidRDefault="00107865" w:rsidP="00107865">
            <w:pPr>
              <w:pStyle w:val="ad"/>
              <w:jc w:val="left"/>
              <w:rPr>
                <w:lang w:val="de-DE"/>
              </w:rPr>
            </w:pPr>
            <w:r>
              <w:rPr>
                <w:rFonts w:hint="eastAsia"/>
                <w:lang w:val="de-DE"/>
              </w:rPr>
              <w:t xml:space="preserve">   </w:t>
            </w:r>
            <w:r>
              <w:rPr>
                <w:lang w:val="de-DE"/>
              </w:rPr>
              <w:t xml:space="preserve"> </w:t>
            </w:r>
            <w:r w:rsidRPr="00184227">
              <w:rPr>
                <w:rFonts w:hint="eastAsia"/>
                <w:lang w:val="de-DE"/>
              </w:rPr>
              <w:t xml:space="preserve">uint8_t           </w:t>
            </w:r>
            <w:r>
              <w:rPr>
                <w:lang w:val="de-DE"/>
              </w:rPr>
              <w:t xml:space="preserve"> </w:t>
            </w:r>
            <w:r w:rsidRPr="00184227">
              <w:rPr>
                <w:rFonts w:hint="eastAsia"/>
                <w:lang w:val="de-DE"/>
              </w:rPr>
              <w:t>*p_buf,</w:t>
            </w:r>
          </w:p>
          <w:p w14:paraId="22662A06" w14:textId="77777777" w:rsidR="00107865" w:rsidRPr="00184227" w:rsidRDefault="00107865" w:rsidP="00107865">
            <w:pPr>
              <w:pStyle w:val="ad"/>
              <w:ind w:firstLineChars="200" w:firstLine="360"/>
              <w:jc w:val="left"/>
              <w:rPr>
                <w:lang w:val="de-DE"/>
              </w:rPr>
            </w:pPr>
            <w:r>
              <w:rPr>
                <w:rFonts w:hint="eastAsia"/>
                <w:lang w:val="de-DE"/>
              </w:rPr>
              <w:t xml:space="preserve">uint32_t          </w:t>
            </w:r>
            <w:r>
              <w:rPr>
                <w:lang w:val="de-DE"/>
              </w:rPr>
              <w:t xml:space="preserve"> </w:t>
            </w:r>
            <w:r w:rsidRPr="00184227">
              <w:rPr>
                <w:rFonts w:hint="eastAsia"/>
                <w:lang w:val="de-DE"/>
              </w:rPr>
              <w:t>len,</w:t>
            </w:r>
          </w:p>
          <w:p w14:paraId="4466E805" w14:textId="77777777" w:rsidR="00107865" w:rsidRPr="00184227" w:rsidRDefault="00107865" w:rsidP="00107865">
            <w:pPr>
              <w:pStyle w:val="ad"/>
              <w:ind w:firstLineChars="200" w:firstLine="360"/>
              <w:jc w:val="left"/>
              <w:rPr>
                <w:lang w:val="de-DE"/>
              </w:rPr>
            </w:pPr>
            <w:r w:rsidRPr="00184227">
              <w:rPr>
                <w:lang w:val="de-DE"/>
              </w:rPr>
              <w:t>am_</w:t>
            </w:r>
            <w:r w:rsidRPr="00184227">
              <w:rPr>
                <w:rFonts w:hint="eastAsia"/>
                <w:lang w:val="de-DE"/>
              </w:rPr>
              <w:t>mtd</w:t>
            </w:r>
            <w:r w:rsidRPr="00184227">
              <w:rPr>
                <w:lang w:val="de-DE"/>
              </w:rPr>
              <w:t xml:space="preserve">_handle_t  </w:t>
            </w:r>
            <w:r>
              <w:rPr>
                <w:lang w:val="de-DE"/>
              </w:rPr>
              <w:t xml:space="preserve"> </w:t>
            </w:r>
            <w:r w:rsidRPr="00184227">
              <w:rPr>
                <w:lang w:val="de-DE"/>
              </w:rPr>
              <w:t>handle);</w:t>
            </w:r>
          </w:p>
        </w:tc>
        <w:tc>
          <w:tcPr>
            <w:tcW w:w="0" w:type="auto"/>
            <w:tcBorders>
              <w:top w:val="double" w:sz="4" w:space="0" w:color="auto"/>
              <w:left w:val="double" w:sz="4" w:space="0" w:color="auto"/>
              <w:bottom w:val="single" w:sz="6" w:space="0" w:color="000000"/>
              <w:right w:val="single" w:sz="6" w:space="0" w:color="000000"/>
            </w:tcBorders>
            <w:vAlign w:val="center"/>
          </w:tcPr>
          <w:p w14:paraId="3ADFD85D" w14:textId="77777777" w:rsidR="00107865" w:rsidRPr="00184227" w:rsidRDefault="00107865" w:rsidP="00107865">
            <w:pPr>
              <w:pStyle w:val="ad"/>
              <w:spacing w:before="62" w:after="62"/>
            </w:pPr>
            <w:r w:rsidRPr="00184227">
              <w:rPr>
                <w:rFonts w:hint="eastAsia"/>
              </w:rPr>
              <w:t>FTL</w:t>
            </w:r>
            <w:r w:rsidRPr="00184227">
              <w:rPr>
                <w:rFonts w:hint="eastAsia"/>
              </w:rPr>
              <w:t>初始化</w:t>
            </w:r>
          </w:p>
        </w:tc>
      </w:tr>
      <w:tr w:rsidR="00107865" w:rsidRPr="00184227" w14:paraId="59A62026" w14:textId="77777777" w:rsidTr="00107865">
        <w:trPr>
          <w:jc w:val="center"/>
        </w:trPr>
        <w:tc>
          <w:tcPr>
            <w:tcW w:w="2885" w:type="dxa"/>
            <w:tcBorders>
              <w:top w:val="double" w:sz="4" w:space="0" w:color="auto"/>
              <w:left w:val="single" w:sz="6" w:space="0" w:color="000000"/>
              <w:bottom w:val="single" w:sz="6" w:space="0" w:color="000000"/>
              <w:right w:val="double" w:sz="4" w:space="0" w:color="auto"/>
            </w:tcBorders>
          </w:tcPr>
          <w:p w14:paraId="13727757" w14:textId="77777777" w:rsidR="00107865" w:rsidRDefault="00107865" w:rsidP="00107865">
            <w:pPr>
              <w:pStyle w:val="ad"/>
              <w:jc w:val="left"/>
              <w:rPr>
                <w:lang w:val="de-DE"/>
              </w:rPr>
            </w:pPr>
            <w:r w:rsidRPr="00184227">
              <w:rPr>
                <w:lang w:val="de-DE"/>
              </w:rPr>
              <w:t xml:space="preserve">int </w:t>
            </w:r>
            <w:r w:rsidRPr="00184227">
              <w:rPr>
                <w:b/>
                <w:lang w:val="de-DE"/>
              </w:rPr>
              <w:t>am_</w:t>
            </w:r>
            <w:r w:rsidRPr="00184227">
              <w:rPr>
                <w:rFonts w:hint="eastAsia"/>
                <w:b/>
                <w:lang w:val="de-DE"/>
              </w:rPr>
              <w:t>ftl</w:t>
            </w:r>
            <w:r w:rsidRPr="00184227">
              <w:rPr>
                <w:b/>
                <w:lang w:val="de-DE"/>
              </w:rPr>
              <w:t>_</w:t>
            </w:r>
            <w:r w:rsidRPr="00184227">
              <w:rPr>
                <w:rFonts w:hint="eastAsia"/>
                <w:b/>
                <w:lang w:val="de-DE"/>
              </w:rPr>
              <w:t>write</w:t>
            </w:r>
            <w:r w:rsidRPr="00184227">
              <w:rPr>
                <w:lang w:val="de-DE"/>
              </w:rPr>
              <w:t xml:space="preserve"> (</w:t>
            </w:r>
          </w:p>
          <w:p w14:paraId="29590ABD" w14:textId="77777777" w:rsidR="00107865" w:rsidRPr="00184227" w:rsidRDefault="00107865" w:rsidP="00107865">
            <w:pPr>
              <w:pStyle w:val="ad"/>
              <w:ind w:firstLineChars="200" w:firstLine="360"/>
              <w:jc w:val="left"/>
              <w:rPr>
                <w:lang w:val="de-DE"/>
              </w:rPr>
            </w:pPr>
            <w:r w:rsidRPr="00184227">
              <w:rPr>
                <w:lang w:val="de-DE"/>
              </w:rPr>
              <w:t>am_mtd_handle_t  handle,</w:t>
            </w:r>
          </w:p>
          <w:p w14:paraId="57FDCF19" w14:textId="77777777" w:rsidR="00107865" w:rsidRPr="00184227" w:rsidRDefault="00107865" w:rsidP="00107865">
            <w:pPr>
              <w:pStyle w:val="ad"/>
              <w:ind w:firstLineChars="200" w:firstLine="360"/>
              <w:jc w:val="left"/>
            </w:pPr>
            <w:r w:rsidRPr="00184227">
              <w:t>uint32_t          addr,</w:t>
            </w:r>
          </w:p>
          <w:p w14:paraId="3EFED523" w14:textId="77777777" w:rsidR="00107865" w:rsidRPr="00184227" w:rsidRDefault="00107865" w:rsidP="00107865">
            <w:pPr>
              <w:pStyle w:val="ad"/>
              <w:ind w:firstLineChars="200" w:firstLine="360"/>
              <w:jc w:val="left"/>
            </w:pPr>
            <w:r w:rsidRPr="00184227">
              <w:t>void             *p_buf,</w:t>
            </w:r>
          </w:p>
          <w:p w14:paraId="51437E80" w14:textId="77777777" w:rsidR="00107865" w:rsidRPr="00184227" w:rsidRDefault="00107865" w:rsidP="00107865">
            <w:pPr>
              <w:pStyle w:val="ad"/>
              <w:spacing w:before="62" w:after="62"/>
              <w:ind w:firstLineChars="200" w:firstLine="360"/>
              <w:jc w:val="left"/>
            </w:pPr>
            <w:r w:rsidRPr="00184227">
              <w:t>uint32_t          len);</w:t>
            </w:r>
          </w:p>
        </w:tc>
        <w:tc>
          <w:tcPr>
            <w:tcW w:w="0" w:type="auto"/>
            <w:tcBorders>
              <w:top w:val="double" w:sz="4" w:space="0" w:color="auto"/>
              <w:left w:val="double" w:sz="4" w:space="0" w:color="auto"/>
              <w:bottom w:val="single" w:sz="6" w:space="0" w:color="000000"/>
              <w:right w:val="single" w:sz="6" w:space="0" w:color="000000"/>
            </w:tcBorders>
            <w:vAlign w:val="center"/>
          </w:tcPr>
          <w:p w14:paraId="2558C5B9" w14:textId="77777777" w:rsidR="00107865" w:rsidRPr="00184227" w:rsidRDefault="00107865" w:rsidP="00107865">
            <w:pPr>
              <w:pStyle w:val="ad"/>
              <w:spacing w:before="62" w:after="62"/>
              <w:jc w:val="both"/>
            </w:pPr>
            <w:r w:rsidRPr="00184227">
              <w:rPr>
                <w:rFonts w:hint="eastAsia"/>
              </w:rPr>
              <w:t>写入数据</w:t>
            </w:r>
          </w:p>
        </w:tc>
      </w:tr>
      <w:tr w:rsidR="00107865" w:rsidRPr="00184227" w14:paraId="1ACB0027" w14:textId="77777777" w:rsidTr="00107865">
        <w:trPr>
          <w:jc w:val="center"/>
        </w:trPr>
        <w:tc>
          <w:tcPr>
            <w:tcW w:w="2885" w:type="dxa"/>
            <w:tcBorders>
              <w:top w:val="single" w:sz="6" w:space="0" w:color="000000"/>
              <w:left w:val="single" w:sz="6" w:space="0" w:color="000000"/>
              <w:bottom w:val="thickThinSmallGap" w:sz="24" w:space="0" w:color="auto"/>
              <w:right w:val="double" w:sz="4" w:space="0" w:color="auto"/>
            </w:tcBorders>
          </w:tcPr>
          <w:p w14:paraId="552C38C1" w14:textId="77777777" w:rsidR="00107865" w:rsidRDefault="00107865" w:rsidP="00107865">
            <w:pPr>
              <w:pStyle w:val="ad"/>
              <w:jc w:val="left"/>
              <w:rPr>
                <w:lang w:val="de-DE"/>
              </w:rPr>
            </w:pPr>
            <w:r w:rsidRPr="00184227">
              <w:rPr>
                <w:rFonts w:hint="eastAsia"/>
                <w:lang w:val="de-DE"/>
              </w:rPr>
              <w:t>i</w:t>
            </w:r>
            <w:r w:rsidRPr="00184227">
              <w:rPr>
                <w:lang w:val="de-DE"/>
              </w:rPr>
              <w:t xml:space="preserve">nt </w:t>
            </w:r>
            <w:r w:rsidRPr="00184227">
              <w:rPr>
                <w:b/>
                <w:lang w:val="de-DE"/>
              </w:rPr>
              <w:t>am_</w:t>
            </w:r>
            <w:r w:rsidRPr="00184227">
              <w:rPr>
                <w:rFonts w:hint="eastAsia"/>
                <w:b/>
                <w:lang w:val="de-DE"/>
              </w:rPr>
              <w:t>ftl</w:t>
            </w:r>
            <w:r w:rsidRPr="00184227">
              <w:rPr>
                <w:b/>
                <w:lang w:val="de-DE"/>
              </w:rPr>
              <w:t>_read</w:t>
            </w:r>
            <w:r w:rsidRPr="00184227">
              <w:rPr>
                <w:lang w:val="de-DE"/>
              </w:rPr>
              <w:t xml:space="preserve"> (</w:t>
            </w:r>
          </w:p>
          <w:p w14:paraId="1C8A33FC" w14:textId="77777777" w:rsidR="00107865" w:rsidRPr="00184227" w:rsidRDefault="00107865" w:rsidP="00107865">
            <w:pPr>
              <w:pStyle w:val="ad"/>
              <w:ind w:firstLineChars="200" w:firstLine="360"/>
              <w:jc w:val="left"/>
              <w:rPr>
                <w:lang w:val="de-DE"/>
              </w:rPr>
            </w:pPr>
            <w:r w:rsidRPr="00184227">
              <w:rPr>
                <w:lang w:val="de-DE"/>
              </w:rPr>
              <w:t>am_mtd_handle_t   handle,</w:t>
            </w:r>
          </w:p>
          <w:p w14:paraId="7CF9054A" w14:textId="77777777" w:rsidR="00107865" w:rsidRPr="00184227" w:rsidRDefault="00107865" w:rsidP="00107865">
            <w:pPr>
              <w:pStyle w:val="ad"/>
              <w:ind w:firstLineChars="200" w:firstLine="360"/>
              <w:jc w:val="left"/>
            </w:pPr>
            <w:r w:rsidRPr="00184227">
              <w:t>uint32_t           addr,</w:t>
            </w:r>
          </w:p>
          <w:p w14:paraId="784CD14E" w14:textId="77777777" w:rsidR="00107865" w:rsidRPr="00184227" w:rsidRDefault="00107865" w:rsidP="00107865">
            <w:pPr>
              <w:pStyle w:val="ad"/>
              <w:jc w:val="left"/>
            </w:pPr>
            <w:r w:rsidRPr="00184227">
              <w:t xml:space="preserve"> </w:t>
            </w:r>
            <w:r>
              <w:t xml:space="preserve">   </w:t>
            </w:r>
            <w:r w:rsidRPr="00184227">
              <w:t>void              *p_buf,</w:t>
            </w:r>
          </w:p>
          <w:p w14:paraId="36068D0E" w14:textId="77777777" w:rsidR="00107865" w:rsidRPr="00184227" w:rsidRDefault="00107865" w:rsidP="00107865">
            <w:pPr>
              <w:pStyle w:val="ad"/>
              <w:spacing w:before="62" w:after="62"/>
              <w:ind w:firstLineChars="200" w:firstLine="360"/>
              <w:jc w:val="left"/>
            </w:pPr>
            <w:r w:rsidRPr="00184227">
              <w:t xml:space="preserve">uint32_t          </w:t>
            </w:r>
            <w:r>
              <w:t xml:space="preserve"> </w:t>
            </w:r>
            <w:r w:rsidRPr="00184227">
              <w:t>len);</w:t>
            </w:r>
          </w:p>
        </w:tc>
        <w:tc>
          <w:tcPr>
            <w:tcW w:w="0" w:type="auto"/>
            <w:tcBorders>
              <w:top w:val="single" w:sz="6" w:space="0" w:color="000000"/>
              <w:left w:val="double" w:sz="4" w:space="0" w:color="auto"/>
              <w:bottom w:val="thickThinSmallGap" w:sz="24" w:space="0" w:color="auto"/>
              <w:right w:val="single" w:sz="6" w:space="0" w:color="000000"/>
            </w:tcBorders>
            <w:vAlign w:val="center"/>
          </w:tcPr>
          <w:p w14:paraId="345E2555" w14:textId="77777777" w:rsidR="00107865" w:rsidRPr="00184227" w:rsidRDefault="00107865" w:rsidP="00107865">
            <w:pPr>
              <w:pStyle w:val="ad"/>
              <w:spacing w:before="62" w:after="62"/>
              <w:jc w:val="both"/>
            </w:pPr>
            <w:r w:rsidRPr="00184227">
              <w:rPr>
                <w:rFonts w:hint="eastAsia"/>
              </w:rPr>
              <w:t>读取数据</w:t>
            </w:r>
          </w:p>
        </w:tc>
      </w:tr>
    </w:tbl>
    <w:p w14:paraId="78D19C93" w14:textId="77777777" w:rsidR="00107865" w:rsidRPr="00184227" w:rsidRDefault="00107865" w:rsidP="00A141DF">
      <w:pPr>
        <w:pStyle w:val="40"/>
        <w:keepLines w:val="0"/>
        <w:numPr>
          <w:ilvl w:val="0"/>
          <w:numId w:val="54"/>
        </w:numPr>
        <w:rPr>
          <w:lang w:val="de-DE"/>
        </w:rPr>
      </w:pPr>
      <w:r w:rsidRPr="00184227">
        <w:rPr>
          <w:rFonts w:hint="eastAsia"/>
          <w:lang w:val="de-DE"/>
        </w:rPr>
        <w:t>FTL</w:t>
      </w:r>
      <w:r w:rsidRPr="00184227">
        <w:rPr>
          <w:rFonts w:hint="eastAsia"/>
          <w:lang w:val="de-DE"/>
        </w:rPr>
        <w:t>初始化函数</w:t>
      </w:r>
    </w:p>
    <w:p w14:paraId="1C70AD63" w14:textId="77777777" w:rsidR="00107865" w:rsidRPr="00184227" w:rsidRDefault="00107865" w:rsidP="00107865">
      <w:pPr>
        <w:pStyle w:val="23"/>
        <w:spacing w:before="62" w:after="62"/>
        <w:rPr>
          <w:lang w:val="de-DE"/>
        </w:rPr>
      </w:pPr>
      <w:r w:rsidRPr="00184227">
        <w:rPr>
          <w:rFonts w:hint="eastAsia"/>
          <w:lang w:val="de-DE"/>
        </w:rPr>
        <w:t>FTL</w:t>
      </w:r>
      <w:r w:rsidRPr="00184227">
        <w:rPr>
          <w:rFonts w:hint="eastAsia"/>
          <w:lang w:val="de-DE"/>
        </w:rPr>
        <w:t>初始化函数意在获取</w:t>
      </w:r>
      <w:r w:rsidRPr="00184227">
        <w:rPr>
          <w:rFonts w:hint="eastAsia"/>
          <w:lang w:val="de-DE"/>
        </w:rPr>
        <w:t>FTL</w:t>
      </w:r>
      <w:r w:rsidRPr="00184227">
        <w:rPr>
          <w:rFonts w:hint="eastAsia"/>
          <w:lang w:val="de-DE"/>
        </w:rPr>
        <w:t>实例句柄，其函数原型为：</w:t>
      </w:r>
    </w:p>
    <w:p w14:paraId="29B87DB7" w14:textId="77777777" w:rsidR="00107865" w:rsidRPr="00184227" w:rsidRDefault="00107865" w:rsidP="00107865">
      <w:pPr>
        <w:pStyle w:val="a5"/>
      </w:pPr>
      <w:r w:rsidRPr="00184227">
        <w:t>am_</w:t>
      </w:r>
      <w:r w:rsidRPr="00184227">
        <w:rPr>
          <w:rFonts w:hint="eastAsia"/>
        </w:rPr>
        <w:t>ftl</w:t>
      </w:r>
      <w:r w:rsidRPr="00184227">
        <w:t>_handle_t am_</w:t>
      </w:r>
      <w:r w:rsidRPr="00184227">
        <w:rPr>
          <w:rFonts w:hint="eastAsia"/>
        </w:rPr>
        <w:t>ftl</w:t>
      </w:r>
      <w:r w:rsidRPr="00184227">
        <w:t>_init(am_</w:t>
      </w:r>
      <w:r w:rsidRPr="00184227">
        <w:rPr>
          <w:rFonts w:hint="eastAsia"/>
        </w:rPr>
        <w:t>ftl</w:t>
      </w:r>
      <w:r w:rsidRPr="00184227">
        <w:t>_serv_t *p_</w:t>
      </w:r>
      <w:r w:rsidRPr="00184227">
        <w:rPr>
          <w:rFonts w:hint="eastAsia"/>
        </w:rPr>
        <w:t>ftl,</w:t>
      </w:r>
      <w:r>
        <w:t xml:space="preserve"> </w:t>
      </w:r>
      <w:r w:rsidRPr="00184227">
        <w:rPr>
          <w:rFonts w:hint="eastAsia"/>
        </w:rPr>
        <w:t>uint8_t *p_buf,</w:t>
      </w:r>
      <w:r>
        <w:t xml:space="preserve"> </w:t>
      </w:r>
      <w:r w:rsidRPr="00184227">
        <w:rPr>
          <w:rFonts w:hint="eastAsia"/>
        </w:rPr>
        <w:t>uint32_t len,</w:t>
      </w:r>
      <w:r>
        <w:t xml:space="preserve"> </w:t>
      </w:r>
      <w:r w:rsidRPr="00184227">
        <w:t>am_</w:t>
      </w:r>
      <w:r w:rsidRPr="00184227">
        <w:rPr>
          <w:rFonts w:hint="eastAsia"/>
        </w:rPr>
        <w:t>mtd</w:t>
      </w:r>
      <w:r w:rsidRPr="00184227">
        <w:t xml:space="preserve">_handle_t </w:t>
      </w:r>
      <w:r w:rsidRPr="00184227">
        <w:rPr>
          <w:rFonts w:hint="eastAsia"/>
        </w:rPr>
        <w:t>mtd_</w:t>
      </w:r>
      <w:r w:rsidRPr="00184227">
        <w:t>handle);</w:t>
      </w:r>
    </w:p>
    <w:p w14:paraId="25BBABA6" w14:textId="77777777" w:rsidR="00107865" w:rsidRPr="00E00FC1" w:rsidRDefault="00107865" w:rsidP="00107865">
      <w:pPr>
        <w:pStyle w:val="23"/>
        <w:spacing w:before="62" w:after="62"/>
        <w:rPr>
          <w:lang w:val="de-DE"/>
        </w:rPr>
      </w:pPr>
      <w:r w:rsidRPr="00184227">
        <w:rPr>
          <w:rFonts w:hint="eastAsia"/>
          <w:lang w:val="de-DE"/>
        </w:rPr>
        <w:t>其中，</w:t>
      </w:r>
      <w:r w:rsidRPr="00184227">
        <w:rPr>
          <w:lang w:val="de-DE"/>
        </w:rPr>
        <w:t>p_</w:t>
      </w:r>
      <w:r w:rsidRPr="00184227">
        <w:rPr>
          <w:rFonts w:hint="eastAsia"/>
          <w:lang w:val="de-DE"/>
        </w:rPr>
        <w:t>ftl</w:t>
      </w:r>
      <w:r w:rsidRPr="00184227">
        <w:rPr>
          <w:rFonts w:hint="eastAsia"/>
          <w:lang w:val="de-DE"/>
        </w:rPr>
        <w:t>为指向</w:t>
      </w:r>
      <w:r w:rsidRPr="00184227">
        <w:rPr>
          <w:lang w:val="de-DE"/>
        </w:rPr>
        <w:t>am_</w:t>
      </w:r>
      <w:r w:rsidRPr="00184227">
        <w:rPr>
          <w:rFonts w:hint="eastAsia"/>
          <w:lang w:val="de-DE"/>
        </w:rPr>
        <w:t>ftl</w:t>
      </w:r>
      <w:r w:rsidRPr="00184227">
        <w:rPr>
          <w:lang w:val="de-DE"/>
        </w:rPr>
        <w:t>_serv_t</w:t>
      </w:r>
      <w:r w:rsidRPr="00184227">
        <w:rPr>
          <w:rFonts w:hint="eastAsia"/>
        </w:rPr>
        <w:t>类型实例的指针</w:t>
      </w:r>
      <w:r w:rsidRPr="00184227">
        <w:rPr>
          <w:rFonts w:hint="eastAsia"/>
          <w:lang w:val="de-DE"/>
        </w:rPr>
        <w:t>，</w:t>
      </w:r>
      <w:r w:rsidRPr="00184227">
        <w:rPr>
          <w:rFonts w:hint="eastAsia"/>
          <w:lang w:val="de-DE"/>
        </w:rPr>
        <w:t>p_buf</w:t>
      </w:r>
      <w:r w:rsidRPr="00184227">
        <w:rPr>
          <w:rFonts w:hint="eastAsia"/>
          <w:lang w:val="de-DE"/>
        </w:rPr>
        <w:t>和</w:t>
      </w:r>
      <w:r w:rsidRPr="00184227">
        <w:rPr>
          <w:rFonts w:hint="eastAsia"/>
          <w:lang w:val="de-DE"/>
        </w:rPr>
        <w:t>len</w:t>
      </w:r>
      <w:r w:rsidRPr="00184227">
        <w:rPr>
          <w:rFonts w:hint="eastAsia"/>
          <w:lang w:val="de-DE"/>
        </w:rPr>
        <w:t>作为实例信息，为</w:t>
      </w:r>
      <w:r w:rsidRPr="00184227">
        <w:rPr>
          <w:rFonts w:hint="eastAsia"/>
          <w:lang w:val="de-DE"/>
        </w:rPr>
        <w:t>FTL</w:t>
      </w:r>
      <w:r w:rsidRPr="00184227">
        <w:rPr>
          <w:rFonts w:hint="eastAsia"/>
          <w:lang w:val="de-DE"/>
        </w:rPr>
        <w:t>驱动程序提供必要的</w:t>
      </w:r>
      <w:r w:rsidRPr="00184227">
        <w:rPr>
          <w:rFonts w:hint="eastAsia"/>
          <w:lang w:val="de-DE"/>
        </w:rPr>
        <w:t>RAM</w:t>
      </w:r>
      <w:r w:rsidRPr="00184227">
        <w:rPr>
          <w:rFonts w:hint="eastAsia"/>
          <w:lang w:val="de-DE"/>
        </w:rPr>
        <w:t>空间，</w:t>
      </w:r>
      <w:r w:rsidRPr="00184227">
        <w:rPr>
          <w:rFonts w:hint="eastAsia"/>
          <w:lang w:val="de-DE"/>
        </w:rPr>
        <w:t>MTD</w:t>
      </w:r>
      <w:r w:rsidRPr="00184227">
        <w:rPr>
          <w:rFonts w:hint="eastAsia"/>
        </w:rPr>
        <w:t>初始化函数获得</w:t>
      </w:r>
      <w:r w:rsidRPr="00184227">
        <w:rPr>
          <w:rFonts w:hint="eastAsia"/>
          <w:lang w:val="de-DE"/>
        </w:rPr>
        <w:t>mtd_</w:t>
      </w:r>
      <w:r w:rsidRPr="00184227">
        <w:rPr>
          <w:lang w:val="de-DE"/>
        </w:rPr>
        <w:t>handle</w:t>
      </w:r>
      <w:r w:rsidRPr="00184227">
        <w:rPr>
          <w:rFonts w:hint="eastAsia"/>
        </w:rPr>
        <w:t>为</w:t>
      </w:r>
      <w:r w:rsidRPr="00184227">
        <w:rPr>
          <w:rFonts w:hint="eastAsia"/>
          <w:lang w:val="de-DE"/>
        </w:rPr>
        <w:t>MTD</w:t>
      </w:r>
      <w:r w:rsidRPr="00184227">
        <w:rPr>
          <w:rFonts w:hint="eastAsia"/>
        </w:rPr>
        <w:t>实例句柄。</w:t>
      </w:r>
    </w:p>
    <w:p w14:paraId="2BB4D4CD" w14:textId="77777777" w:rsidR="00107865" w:rsidRPr="008E3DD2" w:rsidRDefault="00107865" w:rsidP="00107865">
      <w:pPr>
        <w:pStyle w:val="23"/>
        <w:spacing w:before="62" w:after="62"/>
        <w:rPr>
          <w:b/>
          <w:lang w:val="de-DE"/>
        </w:rPr>
      </w:pPr>
      <w:r w:rsidRPr="008E3DD2">
        <w:rPr>
          <w:rFonts w:hint="eastAsia"/>
          <w:b/>
          <w:lang w:val="de-DE"/>
        </w:rPr>
        <w:t>（</w:t>
      </w:r>
      <w:r w:rsidRPr="008E3DD2">
        <w:rPr>
          <w:rFonts w:hint="eastAsia"/>
          <w:b/>
          <w:lang w:val="de-DE"/>
        </w:rPr>
        <w:t>1</w:t>
      </w:r>
      <w:r w:rsidRPr="008E3DD2">
        <w:rPr>
          <w:rFonts w:hint="eastAsia"/>
          <w:b/>
          <w:lang w:val="de-DE"/>
        </w:rPr>
        <w:t>）实例</w:t>
      </w:r>
    </w:p>
    <w:p w14:paraId="5354799D" w14:textId="77777777" w:rsidR="00107865" w:rsidRPr="00184227" w:rsidRDefault="00107865" w:rsidP="00107865">
      <w:pPr>
        <w:pStyle w:val="23"/>
        <w:spacing w:before="62" w:after="62"/>
        <w:rPr>
          <w:lang w:val="de-DE"/>
        </w:rPr>
      </w:pPr>
      <w:r w:rsidRPr="00184227">
        <w:rPr>
          <w:rFonts w:hint="eastAsia"/>
          <w:lang w:val="de-DE"/>
        </w:rPr>
        <w:t>定义</w:t>
      </w:r>
      <w:r w:rsidRPr="00184227">
        <w:rPr>
          <w:lang w:val="de-DE"/>
        </w:rPr>
        <w:t>am_</w:t>
      </w:r>
      <w:r w:rsidRPr="00184227">
        <w:rPr>
          <w:rFonts w:hint="eastAsia"/>
          <w:lang w:val="de-DE"/>
        </w:rPr>
        <w:t>ftl</w:t>
      </w:r>
      <w:r w:rsidRPr="00184227">
        <w:rPr>
          <w:lang w:val="de-DE"/>
        </w:rPr>
        <w:t>_serv_t</w:t>
      </w:r>
      <w:r w:rsidRPr="00184227">
        <w:rPr>
          <w:rFonts w:hint="eastAsia"/>
          <w:lang w:val="de-DE"/>
        </w:rPr>
        <w:t>类型（</w:t>
      </w:r>
      <w:r w:rsidRPr="00184227">
        <w:rPr>
          <w:lang w:val="de-DE"/>
        </w:rPr>
        <w:t>am_</w:t>
      </w:r>
      <w:r w:rsidRPr="00184227">
        <w:rPr>
          <w:rFonts w:hint="eastAsia"/>
          <w:lang w:val="de-DE"/>
        </w:rPr>
        <w:t>mtd</w:t>
      </w:r>
      <w:r w:rsidRPr="00184227">
        <w:rPr>
          <w:lang w:val="de-DE"/>
        </w:rPr>
        <w:t>.h</w:t>
      </w:r>
      <w:r w:rsidRPr="00184227">
        <w:rPr>
          <w:rFonts w:hint="eastAsia"/>
          <w:lang w:val="de-DE"/>
        </w:rPr>
        <w:t>）实例如下：</w:t>
      </w:r>
    </w:p>
    <w:p w14:paraId="6ACA5E44" w14:textId="77777777" w:rsidR="00107865" w:rsidRPr="00184227" w:rsidRDefault="00107865" w:rsidP="00107865">
      <w:pPr>
        <w:pStyle w:val="a5"/>
      </w:pPr>
      <w:r w:rsidRPr="00184227">
        <w:t>am_ftl_serv_t  g_ftl;</w:t>
      </w:r>
      <w:r w:rsidRPr="00184227">
        <w:rPr>
          <w:rFonts w:hint="eastAsia"/>
        </w:rPr>
        <w:tab/>
      </w:r>
      <w:r w:rsidRPr="00184227">
        <w:rPr>
          <w:rFonts w:hint="eastAsia"/>
        </w:rPr>
        <w:tab/>
      </w:r>
      <w:r w:rsidRPr="00184227">
        <w:rPr>
          <w:rFonts w:hint="eastAsia"/>
        </w:rPr>
        <w:tab/>
      </w:r>
      <w:r w:rsidRPr="00184227">
        <w:rPr>
          <w:rFonts w:hint="eastAsia"/>
        </w:rPr>
        <w:tab/>
      </w:r>
      <w:r w:rsidRPr="00184227">
        <w:rPr>
          <w:rFonts w:hint="eastAsia"/>
        </w:rPr>
        <w:tab/>
      </w:r>
      <w:r>
        <w:tab/>
      </w:r>
      <w:r>
        <w:tab/>
      </w:r>
      <w:r>
        <w:tab/>
      </w:r>
      <w:r w:rsidRPr="00184227">
        <w:rPr>
          <w:rFonts w:hint="eastAsia"/>
        </w:rPr>
        <w:t xml:space="preserve">// </w:t>
      </w:r>
      <w:r w:rsidRPr="00184227">
        <w:rPr>
          <w:rFonts w:hint="eastAsia"/>
        </w:rPr>
        <w:t>定义一个</w:t>
      </w:r>
      <w:r w:rsidRPr="00184227">
        <w:rPr>
          <w:rFonts w:hint="eastAsia"/>
        </w:rPr>
        <w:t xml:space="preserve"> FTL </w:t>
      </w:r>
      <w:r w:rsidRPr="00184227">
        <w:rPr>
          <w:rFonts w:hint="eastAsia"/>
        </w:rPr>
        <w:t>实例</w:t>
      </w:r>
    </w:p>
    <w:p w14:paraId="708F358F" w14:textId="77777777" w:rsidR="00107865" w:rsidRDefault="00107865" w:rsidP="00107865">
      <w:pPr>
        <w:spacing w:before="62" w:after="62"/>
        <w:ind w:firstLine="420"/>
        <w:rPr>
          <w:lang w:val="de-DE"/>
        </w:rPr>
      </w:pPr>
      <w:r w:rsidRPr="00184227">
        <w:rPr>
          <w:rFonts w:hint="eastAsia"/>
          <w:lang w:val="de-DE"/>
        </w:rPr>
        <w:t>其中，</w:t>
      </w:r>
      <w:r w:rsidRPr="00184227">
        <w:rPr>
          <w:lang w:val="de-DE"/>
        </w:rPr>
        <w:t>g_</w:t>
      </w:r>
      <w:r w:rsidRPr="00184227">
        <w:rPr>
          <w:rFonts w:hint="eastAsia"/>
          <w:lang w:val="de-DE"/>
        </w:rPr>
        <w:t>ftl</w:t>
      </w:r>
      <w:r w:rsidRPr="00184227">
        <w:rPr>
          <w:rFonts w:hint="eastAsia"/>
        </w:rPr>
        <w:t>为</w:t>
      </w:r>
      <w:r w:rsidRPr="00184227">
        <w:rPr>
          <w:rFonts w:hint="eastAsia"/>
          <w:lang w:val="de-DE"/>
        </w:rPr>
        <w:t>用户自定义的实例，其地址作为</w:t>
      </w:r>
      <w:r w:rsidRPr="00184227">
        <w:rPr>
          <w:rFonts w:hint="eastAsia"/>
          <w:lang w:val="de-DE"/>
        </w:rPr>
        <w:t>p_ftl</w:t>
      </w:r>
      <w:r w:rsidRPr="00184227">
        <w:rPr>
          <w:rFonts w:hint="eastAsia"/>
          <w:lang w:val="de-DE"/>
        </w:rPr>
        <w:t>的实参传递。</w:t>
      </w:r>
    </w:p>
    <w:p w14:paraId="4106ADA7" w14:textId="77777777" w:rsidR="00107865" w:rsidRPr="008E3DD2" w:rsidRDefault="00107865" w:rsidP="00107865">
      <w:pPr>
        <w:spacing w:before="62" w:after="62"/>
        <w:ind w:firstLine="420"/>
        <w:rPr>
          <w:b/>
        </w:rPr>
      </w:pPr>
      <w:r w:rsidRPr="008E3DD2">
        <w:rPr>
          <w:rFonts w:hint="eastAsia"/>
          <w:b/>
        </w:rPr>
        <w:t>（</w:t>
      </w:r>
      <w:r>
        <w:rPr>
          <w:rFonts w:hint="eastAsia"/>
          <w:b/>
        </w:rPr>
        <w:t>2</w:t>
      </w:r>
      <w:r w:rsidRPr="008E3DD2">
        <w:rPr>
          <w:rFonts w:hint="eastAsia"/>
          <w:b/>
        </w:rPr>
        <w:t>）实例信息</w:t>
      </w:r>
    </w:p>
    <w:p w14:paraId="3840BF81" w14:textId="77777777" w:rsidR="00107865" w:rsidRPr="0058735A" w:rsidRDefault="00107865" w:rsidP="00107865">
      <w:pPr>
        <w:spacing w:before="62" w:after="62"/>
        <w:ind w:firstLine="420"/>
      </w:pPr>
      <w:r w:rsidRPr="0058735A">
        <w:rPr>
          <w:rFonts w:hint="eastAsia"/>
        </w:rPr>
        <w:t>FTL</w:t>
      </w:r>
      <w:r w:rsidRPr="0058735A">
        <w:rPr>
          <w:rFonts w:hint="eastAsia"/>
        </w:rPr>
        <w:t>驱动程序需要使用一定的</w:t>
      </w:r>
      <w:r w:rsidRPr="0058735A">
        <w:rPr>
          <w:rFonts w:hint="eastAsia"/>
        </w:rPr>
        <w:t>RAM</w:t>
      </w:r>
      <w:r w:rsidRPr="0058735A">
        <w:rPr>
          <w:rFonts w:hint="eastAsia"/>
        </w:rPr>
        <w:t>空间，这也是使用</w:t>
      </w:r>
      <w:r w:rsidRPr="0058735A">
        <w:rPr>
          <w:rFonts w:hint="eastAsia"/>
        </w:rPr>
        <w:t>FTL</w:t>
      </w:r>
      <w:r w:rsidRPr="0058735A">
        <w:rPr>
          <w:rFonts w:hint="eastAsia"/>
        </w:rPr>
        <w:t>通用接口所要付出的代价。由于该空间的大小与具体器件的容量大小、擦除单元大小相关，因此该内存空间由用户根据实际情况提供。需要的内存大小（字节数）由下面的公式得到：</w:t>
      </w:r>
    </w:p>
    <w:p w14:paraId="26FF778E" w14:textId="77777777" w:rsidR="00107865" w:rsidRPr="00184227" w:rsidRDefault="00107865" w:rsidP="00107865">
      <w:pPr>
        <w:pStyle w:val="23"/>
        <w:spacing w:before="62" w:after="62"/>
        <w:jc w:val="center"/>
      </w:pPr>
      <w:r w:rsidRPr="00184227">
        <w:rPr>
          <w:position w:val="-14"/>
        </w:rPr>
        <w:object w:dxaOrig="5300" w:dyaOrig="380" w14:anchorId="75F2C0D5">
          <v:shape id="_x0000_i1033" type="#_x0000_t75" style="width:209.45pt;height:14.2pt" o:ole="">
            <v:imagedata r:id="rId49" o:title=""/>
          </v:shape>
          <o:OLEObject Type="Embed" ProgID="Equation.3" ShapeID="_x0000_i1033" DrawAspect="Content" ObjectID="_1616788626" r:id="rId50"/>
        </w:object>
      </w:r>
    </w:p>
    <w:p w14:paraId="319A4533" w14:textId="77777777" w:rsidR="00107865" w:rsidRPr="00184227" w:rsidRDefault="00107865" w:rsidP="00107865">
      <w:pPr>
        <w:pStyle w:val="23"/>
        <w:spacing w:before="62" w:after="62"/>
      </w:pPr>
      <w:r w:rsidRPr="00184227">
        <w:rPr>
          <w:rFonts w:hint="eastAsia"/>
        </w:rPr>
        <w:t>其中，</w:t>
      </w:r>
      <w:r w:rsidRPr="00184227">
        <w:rPr>
          <w:rFonts w:hint="eastAsia"/>
        </w:rPr>
        <w:t>size</w:t>
      </w:r>
      <w:r w:rsidRPr="00184227">
        <w:rPr>
          <w:rFonts w:hint="eastAsia"/>
          <w:vertAlign w:val="subscript"/>
        </w:rPr>
        <w:t>erase</w:t>
      </w:r>
      <w:r w:rsidRPr="00184227">
        <w:rPr>
          <w:rFonts w:hint="eastAsia"/>
        </w:rPr>
        <w:t>为擦除单元的大小，对于</w:t>
      </w:r>
      <w:r w:rsidRPr="00184227">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184227">
          <w:rPr>
            <w:rFonts w:hint="eastAsia"/>
          </w:rPr>
          <w:t>25L</w:t>
        </w:r>
      </w:smartTag>
      <w:r w:rsidRPr="00184227">
        <w:rPr>
          <w:rFonts w:hint="eastAsia"/>
        </w:rPr>
        <w:t>1606</w:t>
      </w:r>
      <w:r w:rsidRPr="00184227">
        <w:rPr>
          <w:rFonts w:hint="eastAsia"/>
        </w:rPr>
        <w:t>，其为扇区大小，即</w:t>
      </w:r>
      <w:r w:rsidRPr="00184227">
        <w:rPr>
          <w:rFonts w:hint="eastAsia"/>
        </w:rPr>
        <w:t>4096</w:t>
      </w:r>
      <w:r w:rsidRPr="00184227">
        <w:rPr>
          <w:rFonts w:hint="eastAsia"/>
        </w:rPr>
        <w:t>。</w:t>
      </w:r>
      <w:r w:rsidRPr="00184227">
        <w:rPr>
          <w:rFonts w:hint="eastAsia"/>
        </w:rPr>
        <w:t>size</w:t>
      </w:r>
      <w:r w:rsidRPr="00184227">
        <w:rPr>
          <w:rFonts w:hint="eastAsia"/>
          <w:vertAlign w:val="subscript"/>
        </w:rPr>
        <w:t>mtd_chip</w:t>
      </w:r>
      <w:r w:rsidRPr="00184227">
        <w:rPr>
          <w:rFonts w:hint="eastAsia"/>
        </w:rPr>
        <w:t>为</w:t>
      </w:r>
      <w:r w:rsidRPr="00184227">
        <w:rPr>
          <w:rFonts w:hint="eastAsia"/>
        </w:rPr>
        <w:t>MTD</w:t>
      </w:r>
      <w:r w:rsidRPr="00184227">
        <w:rPr>
          <w:rFonts w:hint="eastAsia"/>
        </w:rPr>
        <w:t>实例的总容量。</w:t>
      </w:r>
      <w:r w:rsidRPr="00184227">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184227">
          <w:rPr>
            <w:rFonts w:hint="eastAsia"/>
          </w:rPr>
          <w:t>25L</w:t>
        </w:r>
      </w:smartTag>
      <w:r w:rsidRPr="00184227">
        <w:rPr>
          <w:rFonts w:hint="eastAsia"/>
        </w:rPr>
        <w:t>1606</w:t>
      </w:r>
      <w:r w:rsidRPr="00184227">
        <w:rPr>
          <w:rFonts w:hint="eastAsia"/>
        </w:rPr>
        <w:t>对应的</w:t>
      </w:r>
      <w:r w:rsidRPr="00184227">
        <w:rPr>
          <w:rFonts w:hint="eastAsia"/>
        </w:rPr>
        <w:t>MTD</w:t>
      </w:r>
      <w:r w:rsidRPr="00184227">
        <w:rPr>
          <w:rFonts w:hint="eastAsia"/>
        </w:rPr>
        <w:t>实例，其大小为除去保留块的总容量，若保留块为</w:t>
      </w:r>
      <w:r w:rsidRPr="00184227">
        <w:rPr>
          <w:rFonts w:hint="eastAsia"/>
        </w:rPr>
        <w:t>0</w:t>
      </w:r>
      <w:r w:rsidRPr="00184227">
        <w:rPr>
          <w:rFonts w:hint="eastAsia"/>
        </w:rPr>
        <w:t>，就是</w:t>
      </w:r>
      <w:r w:rsidRPr="00184227">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184227">
          <w:rPr>
            <w:rFonts w:hint="eastAsia"/>
          </w:rPr>
          <w:t>25L</w:t>
        </w:r>
      </w:smartTag>
      <w:r w:rsidRPr="00184227">
        <w:rPr>
          <w:rFonts w:hint="eastAsia"/>
        </w:rPr>
        <w:t>1606</w:t>
      </w:r>
      <w:r w:rsidRPr="00184227">
        <w:rPr>
          <w:rFonts w:hint="eastAsia"/>
        </w:rPr>
        <w:t>的容量大小，即</w:t>
      </w:r>
      <w:smartTag w:uri="urn:schemas-microsoft-com:office:smarttags" w:element="chmetcnv">
        <w:smartTagPr>
          <w:attr w:name="UnitName" w:val="m"/>
          <w:attr w:name="SourceValue" w:val="2"/>
          <w:attr w:name="HasSpace" w:val="False"/>
          <w:attr w:name="Negative" w:val="False"/>
          <w:attr w:name="NumberType" w:val="1"/>
          <w:attr w:name="TCSC" w:val="0"/>
        </w:smartTagPr>
        <w:r w:rsidRPr="00184227">
          <w:rPr>
            <w:rFonts w:hint="eastAsia"/>
          </w:rPr>
          <w:t>2M</w:t>
        </w:r>
      </w:smartTag>
      <w:r w:rsidRPr="00184227">
        <w:rPr>
          <w:rFonts w:hint="eastAsia"/>
        </w:rPr>
        <w:t>。需要的内存容量大小为：</w:t>
      </w:r>
    </w:p>
    <w:p w14:paraId="065D7B5D" w14:textId="77777777" w:rsidR="00107865" w:rsidRPr="00184227" w:rsidRDefault="00107865" w:rsidP="00107865">
      <w:pPr>
        <w:pStyle w:val="23"/>
        <w:spacing w:before="62" w:after="62"/>
        <w:jc w:val="center"/>
      </w:pPr>
      <w:r w:rsidRPr="00184227">
        <w:rPr>
          <w:position w:val="-10"/>
        </w:rPr>
        <w:object w:dxaOrig="6160" w:dyaOrig="320" w14:anchorId="7CDC9865">
          <v:shape id="_x0000_i1034" type="#_x0000_t75" style="width:244.35pt;height:14.2pt" o:ole="">
            <v:imagedata r:id="rId51" o:title=""/>
          </v:shape>
          <o:OLEObject Type="Embed" ProgID="Equation.3" ShapeID="_x0000_i1034" DrawAspect="Content" ObjectID="_1616788627" r:id="rId52"/>
        </w:object>
      </w:r>
    </w:p>
    <w:p w14:paraId="4B525D5A" w14:textId="77777777" w:rsidR="00107865" w:rsidRPr="0058735A" w:rsidRDefault="00107865" w:rsidP="00107865">
      <w:pPr>
        <w:spacing w:before="62" w:after="62"/>
        <w:ind w:firstLine="420"/>
      </w:pPr>
      <w:r w:rsidRPr="0058735A">
        <w:rPr>
          <w:rFonts w:hint="eastAsia"/>
        </w:rPr>
        <w:t>对于</w:t>
      </w:r>
      <w:r w:rsidRPr="0058735A">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58735A">
          <w:rPr>
            <w:rFonts w:hint="eastAsia"/>
          </w:rPr>
          <w:t>25L</w:t>
        </w:r>
      </w:smartTag>
      <w:r w:rsidRPr="0058735A">
        <w:rPr>
          <w:rFonts w:hint="eastAsia"/>
        </w:rPr>
        <w:t>1606</w:t>
      </w:r>
      <w:r w:rsidRPr="0058735A">
        <w:rPr>
          <w:rFonts w:hint="eastAsia"/>
        </w:rPr>
        <w:t>，若使用</w:t>
      </w:r>
      <w:r w:rsidRPr="0058735A">
        <w:rPr>
          <w:rFonts w:hint="eastAsia"/>
        </w:rPr>
        <w:t>FTL</w:t>
      </w:r>
      <w:r w:rsidRPr="0058735A">
        <w:rPr>
          <w:rFonts w:hint="eastAsia"/>
        </w:rPr>
        <w:t>，则需要大约</w:t>
      </w:r>
      <w:r w:rsidRPr="0058735A">
        <w:rPr>
          <w:rFonts w:hint="eastAsia"/>
        </w:rPr>
        <w:t>2.5KB</w:t>
      </w:r>
      <w:r w:rsidRPr="0058735A">
        <w:rPr>
          <w:rFonts w:hint="eastAsia"/>
        </w:rPr>
        <w:t>的</w:t>
      </w:r>
      <w:r w:rsidRPr="0058735A">
        <w:rPr>
          <w:rFonts w:hint="eastAsia"/>
        </w:rPr>
        <w:t>RAM</w:t>
      </w:r>
      <w:r w:rsidRPr="0058735A">
        <w:rPr>
          <w:rFonts w:hint="eastAsia"/>
        </w:rPr>
        <w:t>。显然对于一些小型嵌入式系统来说，</w:t>
      </w:r>
      <w:r w:rsidRPr="0058735A">
        <w:rPr>
          <w:rFonts w:hint="eastAsia"/>
        </w:rPr>
        <w:t>RAM</w:t>
      </w:r>
      <w:r w:rsidRPr="0058735A">
        <w:rPr>
          <w:rFonts w:hint="eastAsia"/>
        </w:rPr>
        <w:t>的耗费实在“太大”了，所以要根据实际情况选择是否使用</w:t>
      </w:r>
      <w:r w:rsidRPr="0058735A">
        <w:rPr>
          <w:rFonts w:hint="eastAsia"/>
        </w:rPr>
        <w:t>FTL</w:t>
      </w:r>
      <w:r w:rsidRPr="0058735A">
        <w:rPr>
          <w:rFonts w:hint="eastAsia"/>
        </w:rPr>
        <w:t>。若</w:t>
      </w:r>
      <w:r w:rsidRPr="0058735A">
        <w:rPr>
          <w:rFonts w:hint="eastAsia"/>
        </w:rPr>
        <w:t>RAM</w:t>
      </w:r>
      <w:r w:rsidRPr="0058735A">
        <w:rPr>
          <w:rFonts w:hint="eastAsia"/>
        </w:rPr>
        <w:t>充足，而又比较在意</w:t>
      </w:r>
      <w:r w:rsidRPr="0058735A">
        <w:rPr>
          <w:rFonts w:hint="eastAsia"/>
        </w:rPr>
        <w:t>Flash</w:t>
      </w:r>
      <w:r w:rsidRPr="0058735A">
        <w:rPr>
          <w:rFonts w:hint="eastAsia"/>
        </w:rPr>
        <w:t>的使用寿命，可以选择使用</w:t>
      </w:r>
      <w:r w:rsidRPr="0058735A">
        <w:rPr>
          <w:rFonts w:hint="eastAsia"/>
        </w:rPr>
        <w:t>FTL</w:t>
      </w:r>
      <w:r w:rsidRPr="0058735A">
        <w:rPr>
          <w:rFonts w:hint="eastAsia"/>
        </w:rPr>
        <w:t>。容量大小使用</w:t>
      </w:r>
      <w:r w:rsidRPr="0058735A">
        <w:rPr>
          <w:rFonts w:hint="eastAsia"/>
        </w:rPr>
        <w:t>am_ftl.h</w:t>
      </w:r>
      <w:r w:rsidRPr="0058735A">
        <w:rPr>
          <w:rFonts w:hint="eastAsia"/>
        </w:rPr>
        <w:t>中的宏：</w:t>
      </w:r>
    </w:p>
    <w:p w14:paraId="31D412DF" w14:textId="77777777" w:rsidR="00107865" w:rsidRPr="00184227" w:rsidRDefault="00107865" w:rsidP="00107865">
      <w:pPr>
        <w:pStyle w:val="a5"/>
        <w:rPr>
          <w:lang w:val="en-US"/>
        </w:rPr>
      </w:pPr>
      <w:r w:rsidRPr="00184227">
        <w:rPr>
          <w:lang w:val="en-US"/>
        </w:rPr>
        <w:t>AM_FTL_RAM_SIZE_GET(chip_size, erase_size)</w:t>
      </w:r>
    </w:p>
    <w:p w14:paraId="2FE4D24C" w14:textId="77777777" w:rsidR="00107865" w:rsidRPr="00184227" w:rsidRDefault="00107865" w:rsidP="00107865">
      <w:pPr>
        <w:pStyle w:val="23"/>
        <w:spacing w:before="62" w:after="62"/>
      </w:pPr>
      <w:r w:rsidRPr="00184227">
        <w:rPr>
          <w:rFonts w:hint="eastAsia"/>
        </w:rPr>
        <w:lastRenderedPageBreak/>
        <w:t>该宏根据器件总容量和擦除单元大小，自动计算实际需要的</w:t>
      </w:r>
      <w:r w:rsidRPr="00184227">
        <w:rPr>
          <w:rFonts w:hint="eastAsia"/>
        </w:rPr>
        <w:t>RAM</w:t>
      </w:r>
      <w:r w:rsidRPr="00184227">
        <w:rPr>
          <w:rFonts w:hint="eastAsia"/>
        </w:rPr>
        <w:t>大小。</w:t>
      </w:r>
    </w:p>
    <w:p w14:paraId="78648CEA" w14:textId="77777777" w:rsidR="00107865" w:rsidRPr="00184227" w:rsidRDefault="00107865" w:rsidP="00107865">
      <w:pPr>
        <w:pStyle w:val="23"/>
        <w:spacing w:before="62" w:after="62"/>
      </w:pPr>
      <w:r w:rsidRPr="00184227">
        <w:rPr>
          <w:rFonts w:hint="eastAsia"/>
        </w:rPr>
        <w:t>若使用</w:t>
      </w:r>
      <w:r w:rsidRPr="00184227">
        <w:rPr>
          <w:rFonts w:hint="eastAsia"/>
        </w:rPr>
        <w:t>FTL</w:t>
      </w:r>
      <w:r w:rsidRPr="00184227">
        <w:rPr>
          <w:rFonts w:hint="eastAsia"/>
        </w:rPr>
        <w:t>通用接口操作</w:t>
      </w:r>
      <w:r w:rsidRPr="00184227">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184227">
          <w:rPr>
            <w:rFonts w:hint="eastAsia"/>
          </w:rPr>
          <w:t>25L</w:t>
        </w:r>
      </w:smartTag>
      <w:r w:rsidRPr="00184227">
        <w:rPr>
          <w:rFonts w:hint="eastAsia"/>
        </w:rPr>
        <w:t>1606</w:t>
      </w:r>
      <w:r w:rsidRPr="00184227">
        <w:rPr>
          <w:rFonts w:hint="eastAsia"/>
        </w:rPr>
        <w:t>，则需要定义如下内存空间供</w:t>
      </w:r>
      <w:r w:rsidRPr="00184227">
        <w:rPr>
          <w:rFonts w:hint="eastAsia"/>
        </w:rPr>
        <w:t>FTL</w:t>
      </w:r>
      <w:r w:rsidRPr="00184227">
        <w:rPr>
          <w:rFonts w:hint="eastAsia"/>
        </w:rPr>
        <w:t>使用。即：</w:t>
      </w:r>
    </w:p>
    <w:p w14:paraId="447EEF02" w14:textId="77777777" w:rsidR="00107865" w:rsidRPr="00184227" w:rsidRDefault="00107865" w:rsidP="00107865">
      <w:pPr>
        <w:pStyle w:val="a5"/>
        <w:rPr>
          <w:lang w:val="en-US"/>
        </w:rPr>
      </w:pPr>
      <w:r w:rsidRPr="00184227">
        <w:t>uint8_t  g_ftl_buf[AM_FTL_RAM_SIZE_GET(2 * 1024 * 1024, 4096)];</w:t>
      </w:r>
    </w:p>
    <w:p w14:paraId="54A3FF42" w14:textId="77777777" w:rsidR="00107865" w:rsidRDefault="00107865" w:rsidP="00107865">
      <w:pPr>
        <w:spacing w:before="62" w:after="62"/>
        <w:ind w:firstLine="420"/>
      </w:pPr>
      <w:r w:rsidRPr="0058735A">
        <w:rPr>
          <w:rFonts w:hint="eastAsia"/>
        </w:rPr>
        <w:t>其中，</w:t>
      </w:r>
      <w:r w:rsidRPr="0058735A">
        <w:rPr>
          <w:rFonts w:hint="eastAsia"/>
        </w:rPr>
        <w:t>g_ftl_buf</w:t>
      </w:r>
      <w:r w:rsidRPr="0058735A">
        <w:rPr>
          <w:rFonts w:hint="eastAsia"/>
        </w:rPr>
        <w:t>为内存空间的首地址，其作为</w:t>
      </w:r>
      <w:r w:rsidRPr="0058735A">
        <w:rPr>
          <w:rFonts w:hint="eastAsia"/>
        </w:rPr>
        <w:t>p_buf</w:t>
      </w:r>
      <w:r w:rsidRPr="0058735A">
        <w:rPr>
          <w:rFonts w:hint="eastAsia"/>
        </w:rPr>
        <w:t>的实参传递，内存空间的大小（即数组元素的个数）作为</w:t>
      </w:r>
      <w:r w:rsidRPr="0058735A">
        <w:rPr>
          <w:rFonts w:hint="eastAsia"/>
        </w:rPr>
        <w:t>len</w:t>
      </w:r>
      <w:r w:rsidRPr="0058735A">
        <w:rPr>
          <w:rFonts w:hint="eastAsia"/>
        </w:rPr>
        <w:t>的实参传递。</w:t>
      </w:r>
    </w:p>
    <w:p w14:paraId="32847785" w14:textId="77777777" w:rsidR="00107865" w:rsidRPr="008E3DD2" w:rsidRDefault="00107865" w:rsidP="00107865">
      <w:pPr>
        <w:spacing w:before="62" w:after="62"/>
        <w:ind w:firstLine="420"/>
        <w:rPr>
          <w:b/>
          <w:lang w:val="de-DE"/>
        </w:rPr>
      </w:pPr>
      <w:r w:rsidRPr="008E3DD2">
        <w:rPr>
          <w:rFonts w:hint="eastAsia"/>
          <w:b/>
          <w:lang w:val="de-DE"/>
        </w:rPr>
        <w:t>（</w:t>
      </w:r>
      <w:r w:rsidRPr="008E3DD2">
        <w:rPr>
          <w:rFonts w:hint="eastAsia"/>
          <w:b/>
          <w:lang w:val="de-DE"/>
        </w:rPr>
        <w:t>3</w:t>
      </w:r>
      <w:r w:rsidRPr="008E3DD2">
        <w:rPr>
          <w:rFonts w:hint="eastAsia"/>
          <w:b/>
          <w:lang w:val="de-DE"/>
        </w:rPr>
        <w:t>）</w:t>
      </w:r>
      <w:r w:rsidRPr="008E3DD2">
        <w:rPr>
          <w:rFonts w:hint="eastAsia"/>
          <w:b/>
          <w:lang w:val="de-DE"/>
        </w:rPr>
        <w:t>MTD</w:t>
      </w:r>
      <w:r w:rsidRPr="008E3DD2">
        <w:rPr>
          <w:rFonts w:hint="eastAsia"/>
          <w:b/>
        </w:rPr>
        <w:t>句柄</w:t>
      </w:r>
      <w:r w:rsidRPr="008E3DD2">
        <w:rPr>
          <w:rFonts w:hint="eastAsia"/>
          <w:b/>
          <w:lang w:val="de-DE"/>
        </w:rPr>
        <w:t>mtd_handle</w:t>
      </w:r>
    </w:p>
    <w:p w14:paraId="1EE9FC6A" w14:textId="77777777" w:rsidR="00107865" w:rsidRPr="00184227" w:rsidRDefault="00107865" w:rsidP="00107865">
      <w:pPr>
        <w:pStyle w:val="23"/>
        <w:spacing w:before="62" w:after="62"/>
        <w:rPr>
          <w:szCs w:val="18"/>
          <w:lang w:val="de-DE"/>
        </w:rPr>
      </w:pPr>
      <w:r w:rsidRPr="00184227">
        <w:rPr>
          <w:rFonts w:hint="eastAsia"/>
          <w:lang w:val="de-DE"/>
        </w:rPr>
        <w:t>该</w:t>
      </w:r>
      <w:r w:rsidRPr="00184227">
        <w:rPr>
          <w:rFonts w:hint="eastAsia"/>
          <w:lang w:val="de-DE"/>
        </w:rPr>
        <w:t>MTD</w:t>
      </w:r>
      <w:r w:rsidRPr="00184227">
        <w:rPr>
          <w:rFonts w:hint="eastAsia"/>
          <w:lang w:val="de-DE"/>
        </w:rPr>
        <w:t>句柄可以通过</w:t>
      </w:r>
      <w:r w:rsidRPr="00184227">
        <w:rPr>
          <w:rFonts w:hint="eastAsia"/>
          <w:lang w:val="de-DE"/>
        </w:rPr>
        <w:t>MTD</w:t>
      </w:r>
      <w:r w:rsidRPr="00184227">
        <w:rPr>
          <w:rFonts w:hint="eastAsia"/>
          <w:lang w:val="de-DE"/>
        </w:rPr>
        <w:t>实例</w:t>
      </w:r>
      <w:r w:rsidRPr="00184227">
        <w:rPr>
          <w:rFonts w:hint="eastAsia"/>
        </w:rPr>
        <w:t>初始化函数</w:t>
      </w:r>
      <w:r w:rsidRPr="00184227">
        <w:rPr>
          <w:rFonts w:hint="eastAsia"/>
          <w:szCs w:val="18"/>
          <w:lang w:val="de-DE"/>
        </w:rPr>
        <w:t>获得。</w:t>
      </w:r>
      <w:r w:rsidRPr="00184227">
        <w:rPr>
          <w:rFonts w:hint="eastAsia"/>
        </w:rPr>
        <w:t>即</w:t>
      </w:r>
      <w:r w:rsidRPr="00184227">
        <w:rPr>
          <w:rFonts w:hint="eastAsia"/>
          <w:lang w:val="de-DE"/>
        </w:rPr>
        <w:t>：</w:t>
      </w:r>
    </w:p>
    <w:p w14:paraId="118532D8" w14:textId="77777777" w:rsidR="00107865" w:rsidRPr="00184227" w:rsidRDefault="00107865" w:rsidP="00107865">
      <w:pPr>
        <w:pStyle w:val="a5"/>
      </w:pPr>
      <w:r w:rsidRPr="00184227">
        <w:t>am_mtd_handle_t mtd_handle = am_mx25xx_mtd_inst_init();</w:t>
      </w:r>
    </w:p>
    <w:p w14:paraId="3DFC551F" w14:textId="77777777" w:rsidR="00107865" w:rsidRDefault="00107865" w:rsidP="00107865">
      <w:pPr>
        <w:pStyle w:val="23"/>
        <w:spacing w:before="62" w:after="62"/>
      </w:pPr>
      <w:r w:rsidRPr="00184227">
        <w:rPr>
          <w:rFonts w:hint="eastAsia"/>
          <w:szCs w:val="18"/>
        </w:rPr>
        <w:t>获得的</w:t>
      </w:r>
      <w:r w:rsidRPr="00184227">
        <w:rPr>
          <w:rFonts w:hint="eastAsia"/>
          <w:szCs w:val="18"/>
        </w:rPr>
        <w:t>MTD</w:t>
      </w:r>
      <w:r w:rsidRPr="00184227">
        <w:rPr>
          <w:rFonts w:hint="eastAsia"/>
          <w:szCs w:val="18"/>
        </w:rPr>
        <w:t>句柄即</w:t>
      </w:r>
      <w:r w:rsidRPr="00184227">
        <w:rPr>
          <w:rFonts w:hint="eastAsia"/>
        </w:rPr>
        <w:t>可直接作为</w:t>
      </w:r>
      <w:r w:rsidRPr="00184227">
        <w:rPr>
          <w:rFonts w:hint="eastAsia"/>
        </w:rPr>
        <w:t>mtd_handle</w:t>
      </w:r>
      <w:r w:rsidRPr="00184227">
        <w:rPr>
          <w:rFonts w:hint="eastAsia"/>
        </w:rPr>
        <w:t>的实参传递。</w:t>
      </w:r>
    </w:p>
    <w:p w14:paraId="145A5923" w14:textId="77777777" w:rsidR="00107865" w:rsidRPr="008E3DD2" w:rsidRDefault="00107865" w:rsidP="00107865">
      <w:pPr>
        <w:pStyle w:val="23"/>
        <w:spacing w:before="62" w:after="62"/>
        <w:rPr>
          <w:b/>
        </w:rPr>
      </w:pPr>
      <w:r w:rsidRPr="008E3DD2">
        <w:rPr>
          <w:rFonts w:hint="eastAsia"/>
          <w:b/>
        </w:rPr>
        <w:t>（</w:t>
      </w:r>
      <w:r w:rsidRPr="008E3DD2">
        <w:rPr>
          <w:rFonts w:hint="eastAsia"/>
          <w:b/>
        </w:rPr>
        <w:t>4</w:t>
      </w:r>
      <w:r w:rsidRPr="008E3DD2">
        <w:rPr>
          <w:rFonts w:hint="eastAsia"/>
          <w:b/>
        </w:rPr>
        <w:t>）实例句柄</w:t>
      </w:r>
    </w:p>
    <w:p w14:paraId="691A4324" w14:textId="77777777" w:rsidR="00107865" w:rsidRPr="00184227" w:rsidRDefault="00107865" w:rsidP="00107865">
      <w:pPr>
        <w:spacing w:before="62" w:after="62"/>
        <w:ind w:firstLine="420"/>
        <w:rPr>
          <w:lang w:val="de-DE"/>
        </w:rPr>
      </w:pPr>
      <w:r w:rsidRPr="00184227">
        <w:rPr>
          <w:rFonts w:hint="eastAsia"/>
        </w:rPr>
        <w:t>FTL</w:t>
      </w:r>
      <w:r w:rsidRPr="00184227">
        <w:rPr>
          <w:rFonts w:hint="eastAsia"/>
        </w:rPr>
        <w:t>初始化函数</w:t>
      </w:r>
      <w:r w:rsidRPr="00184227">
        <w:t>am_</w:t>
      </w:r>
      <w:r w:rsidRPr="00184227">
        <w:rPr>
          <w:rFonts w:hint="eastAsia"/>
        </w:rPr>
        <w:t>ftl</w:t>
      </w:r>
      <w:r w:rsidRPr="00184227">
        <w:t xml:space="preserve">_init </w:t>
      </w:r>
      <w:r w:rsidRPr="00184227">
        <w:rPr>
          <w:rFonts w:hint="eastAsia"/>
        </w:rPr>
        <w:t>()</w:t>
      </w:r>
      <w:r w:rsidRPr="00184227">
        <w:rPr>
          <w:rFonts w:hint="eastAsia"/>
          <w:lang w:val="de-DE"/>
        </w:rPr>
        <w:t>的返回值</w:t>
      </w:r>
      <w:r w:rsidRPr="00184227">
        <w:rPr>
          <w:rFonts w:hint="eastAsia"/>
        </w:rPr>
        <w:t>为</w:t>
      </w:r>
      <w:r w:rsidRPr="00184227">
        <w:rPr>
          <w:rFonts w:hint="eastAsia"/>
        </w:rPr>
        <w:t>FTL</w:t>
      </w:r>
      <w:r w:rsidRPr="00184227">
        <w:rPr>
          <w:rFonts w:hint="eastAsia"/>
        </w:rPr>
        <w:t>实例句柄，该句柄将</w:t>
      </w:r>
      <w:r w:rsidRPr="00184227">
        <w:rPr>
          <w:rFonts w:hint="eastAsia"/>
          <w:lang w:val="de-DE"/>
        </w:rPr>
        <w:t>作为读写接口第一个参数（</w:t>
      </w:r>
      <w:r w:rsidRPr="00184227">
        <w:rPr>
          <w:rFonts w:hint="eastAsia"/>
          <w:lang w:val="de-DE"/>
        </w:rPr>
        <w:t>handle</w:t>
      </w:r>
      <w:r w:rsidRPr="00184227">
        <w:rPr>
          <w:rFonts w:hint="eastAsia"/>
          <w:lang w:val="de-DE"/>
        </w:rPr>
        <w:t>）的实参。</w:t>
      </w:r>
      <w:r w:rsidRPr="00184227">
        <w:rPr>
          <w:rFonts w:hint="eastAsia"/>
        </w:rPr>
        <w:t>其类型</w:t>
      </w:r>
      <w:r w:rsidRPr="00184227">
        <w:rPr>
          <w:lang w:val="de-DE"/>
        </w:rPr>
        <w:t>am_</w:t>
      </w:r>
      <w:r w:rsidRPr="00184227">
        <w:rPr>
          <w:rFonts w:hint="eastAsia"/>
          <w:lang w:val="de-DE"/>
        </w:rPr>
        <w:t>ftl</w:t>
      </w:r>
      <w:r w:rsidRPr="00184227">
        <w:rPr>
          <w:lang w:val="de-DE"/>
        </w:rPr>
        <w:t>_handle_t</w:t>
      </w:r>
      <w:r w:rsidRPr="00184227">
        <w:rPr>
          <w:rFonts w:hint="eastAsia"/>
          <w:lang w:val="de-DE"/>
        </w:rPr>
        <w:t>（</w:t>
      </w:r>
      <w:r w:rsidRPr="00184227">
        <w:rPr>
          <w:lang w:val="de-DE"/>
        </w:rPr>
        <w:t>am_</w:t>
      </w:r>
      <w:r w:rsidRPr="00184227">
        <w:rPr>
          <w:rFonts w:hint="eastAsia"/>
          <w:lang w:val="de-DE"/>
        </w:rPr>
        <w:t>ftl</w:t>
      </w:r>
      <w:r w:rsidRPr="00184227">
        <w:rPr>
          <w:lang w:val="de-DE"/>
        </w:rPr>
        <w:t>.h</w:t>
      </w:r>
      <w:r w:rsidRPr="00184227">
        <w:rPr>
          <w:rFonts w:hint="eastAsia"/>
          <w:lang w:val="de-DE"/>
        </w:rPr>
        <w:t>）</w:t>
      </w:r>
      <w:r w:rsidRPr="00184227">
        <w:rPr>
          <w:rFonts w:hint="eastAsia"/>
        </w:rPr>
        <w:t>定义如下</w:t>
      </w:r>
      <w:r w:rsidRPr="00184227">
        <w:rPr>
          <w:rFonts w:hint="eastAsia"/>
          <w:lang w:val="de-DE"/>
        </w:rPr>
        <w:t>：</w:t>
      </w:r>
    </w:p>
    <w:p w14:paraId="2F8EBB75" w14:textId="77777777" w:rsidR="00107865" w:rsidRPr="00184227" w:rsidRDefault="00107865" w:rsidP="00107865">
      <w:pPr>
        <w:pStyle w:val="a5"/>
      </w:pPr>
      <w:r w:rsidRPr="00184227">
        <w:t>typedef am_ftl_serv_t *am_ftl_handle_t;</w:t>
      </w:r>
    </w:p>
    <w:p w14:paraId="11BA4941" w14:textId="77777777" w:rsidR="00107865" w:rsidRPr="00184227" w:rsidRDefault="00107865" w:rsidP="00107865">
      <w:pPr>
        <w:spacing w:before="62" w:after="62"/>
        <w:ind w:firstLine="420"/>
        <w:rPr>
          <w:lang w:val="de-DE"/>
        </w:rPr>
      </w:pPr>
      <w:r w:rsidRPr="00184227">
        <w:rPr>
          <w:rFonts w:hint="eastAsia"/>
        </w:rPr>
        <w:t>若返回值为</w:t>
      </w:r>
      <w:r w:rsidRPr="00184227">
        <w:rPr>
          <w:rFonts w:hint="eastAsia"/>
          <w:lang w:val="de-DE"/>
        </w:rPr>
        <w:t>NULL</w:t>
      </w:r>
      <w:r w:rsidRPr="00184227">
        <w:rPr>
          <w:rFonts w:hint="eastAsia"/>
          <w:lang w:val="de-DE"/>
        </w:rPr>
        <w:t>，说明</w:t>
      </w:r>
      <w:r w:rsidRPr="00184227">
        <w:rPr>
          <w:rFonts w:hint="eastAsia"/>
        </w:rPr>
        <w:t>初始化失败</w:t>
      </w:r>
      <w:r w:rsidRPr="00184227">
        <w:rPr>
          <w:rFonts w:hint="eastAsia"/>
          <w:lang w:val="de-DE"/>
        </w:rPr>
        <w:t>；若返回值不为</w:t>
      </w:r>
      <w:r w:rsidRPr="00184227">
        <w:rPr>
          <w:rFonts w:hint="eastAsia"/>
          <w:lang w:val="de-DE"/>
        </w:rPr>
        <w:t>NULL</w:t>
      </w:r>
      <w:r w:rsidRPr="00184227">
        <w:rPr>
          <w:rFonts w:hint="eastAsia"/>
          <w:lang w:val="de-DE"/>
        </w:rPr>
        <w:t>，说明</w:t>
      </w:r>
      <w:r w:rsidRPr="00184227">
        <w:rPr>
          <w:rFonts w:hint="eastAsia"/>
        </w:rPr>
        <w:t>返回了有效的</w:t>
      </w:r>
      <w:r w:rsidRPr="00184227">
        <w:rPr>
          <w:rFonts w:hint="eastAsia"/>
          <w:lang w:val="de-DE"/>
        </w:rPr>
        <w:t>handle</w:t>
      </w:r>
      <w:r w:rsidRPr="00184227">
        <w:rPr>
          <w:rFonts w:hint="eastAsia"/>
          <w:lang w:val="de-DE"/>
        </w:rPr>
        <w:t>。</w:t>
      </w:r>
    </w:p>
    <w:p w14:paraId="3298FC9C" w14:textId="77777777" w:rsidR="00107865" w:rsidRPr="00184227" w:rsidRDefault="00107865" w:rsidP="00107865">
      <w:pPr>
        <w:pStyle w:val="23"/>
        <w:spacing w:before="62" w:after="62"/>
        <w:rPr>
          <w:lang w:val="de-DE"/>
        </w:rPr>
      </w:pPr>
      <w:r w:rsidRPr="00184227">
        <w:rPr>
          <w:rFonts w:hint="eastAsia"/>
        </w:rPr>
        <w:t>将</w:t>
      </w:r>
      <w:r w:rsidRPr="00184227">
        <w:rPr>
          <w:rFonts w:hint="eastAsia"/>
          <w:lang w:val="de-DE"/>
        </w:rPr>
        <w:t>FTL</w:t>
      </w:r>
      <w:r w:rsidRPr="00184227">
        <w:rPr>
          <w:rFonts w:hint="eastAsia"/>
          <w:lang w:val="de-DE"/>
        </w:rPr>
        <w:t>初始化函数的调用存放到配置文件中，引出对应的实例初始化接口，详见</w:t>
      </w:r>
      <w:r>
        <w:fldChar w:fldCharType="begin"/>
      </w:r>
      <w:r>
        <w:instrText xml:space="preserve">REF _Ref459829592 \h  \* MERGEFORMAT </w:instrText>
      </w:r>
      <w:r>
        <w:fldChar w:fldCharType="separate"/>
      </w:r>
      <w:r w:rsidR="00B93B10" w:rsidRPr="00184227">
        <w:rPr>
          <w:rFonts w:hint="eastAsia"/>
        </w:rPr>
        <w:t>程序清单</w:t>
      </w:r>
      <w:r w:rsidR="00B93B10" w:rsidRPr="00B93B10">
        <w:t>5.40</w:t>
      </w:r>
      <w:r>
        <w:fldChar w:fldCharType="end"/>
      </w:r>
      <w:r w:rsidRPr="00184227">
        <w:rPr>
          <w:rFonts w:hint="eastAsia"/>
          <w:lang w:val="de-DE"/>
        </w:rPr>
        <w:t>和</w:t>
      </w:r>
      <w:r>
        <w:fldChar w:fldCharType="begin"/>
      </w:r>
      <w:r>
        <w:instrText xml:space="preserve">REF _Ref459824751 \h \* MERGEFORMAT </w:instrText>
      </w:r>
      <w:r>
        <w:fldChar w:fldCharType="separate"/>
      </w:r>
      <w:r w:rsidR="00B93B10" w:rsidRPr="00184227">
        <w:rPr>
          <w:rFonts w:hint="eastAsia"/>
        </w:rPr>
        <w:t>程序清单</w:t>
      </w:r>
      <w:r w:rsidR="00B93B10" w:rsidRPr="00B93B10">
        <w:t>5.41</w:t>
      </w:r>
      <w:r>
        <w:fldChar w:fldCharType="end"/>
      </w:r>
      <w:r w:rsidRPr="00184227">
        <w:rPr>
          <w:rFonts w:hint="eastAsia"/>
          <w:lang w:val="de-DE"/>
        </w:rPr>
        <w:t>。</w:t>
      </w:r>
    </w:p>
    <w:p w14:paraId="321FB6C7" w14:textId="13528F71" w:rsidR="00107865" w:rsidRPr="00184227" w:rsidRDefault="00107865" w:rsidP="00107865">
      <w:pPr>
        <w:pStyle w:val="a7"/>
        <w:spacing w:before="62" w:after="62"/>
        <w:rPr>
          <w:lang w:val="de-DE"/>
        </w:rPr>
      </w:pPr>
      <w:bookmarkStart w:id="368" w:name="_Ref459829592"/>
      <w:r w:rsidRPr="00184227">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40</w:t>
      </w:r>
      <w:r w:rsidR="00A26C7F">
        <w:fldChar w:fldCharType="end"/>
      </w:r>
      <w:bookmarkEnd w:id="368"/>
      <w:r w:rsidRPr="00A309F4">
        <w:rPr>
          <w:lang w:val="de-DE"/>
        </w:rPr>
        <w:t xml:space="preserve"> </w:t>
      </w:r>
      <w:r w:rsidRPr="00184227">
        <w:rPr>
          <w:rFonts w:hint="eastAsia"/>
          <w:lang w:val="de-DE"/>
        </w:rPr>
        <w:t>新增</w:t>
      </w:r>
      <w:r w:rsidRPr="00184227">
        <w:rPr>
          <w:rFonts w:hint="eastAsia"/>
          <w:lang w:val="de-DE"/>
        </w:rPr>
        <w:t>FTL</w:t>
      </w:r>
      <w:r w:rsidRPr="00184227">
        <w:rPr>
          <w:rFonts w:hint="eastAsia"/>
          <w:lang w:val="de-DE"/>
        </w:rPr>
        <w:t>实例初始化函数（</w:t>
      </w:r>
      <w:r w:rsidRPr="00184227">
        <w:rPr>
          <w:rFonts w:hint="eastAsia"/>
          <w:lang w:val="de-DE"/>
        </w:rPr>
        <w:t>am_hwconf_mx25xx.c</w:t>
      </w:r>
      <w:r w:rsidRPr="00184227">
        <w:rPr>
          <w:rFonts w:hint="eastAsia"/>
          <w:lang w:val="de-DE"/>
        </w:rPr>
        <w:t>）</w:t>
      </w:r>
    </w:p>
    <w:p w14:paraId="05B3BC6D" w14:textId="77777777" w:rsidR="00107865" w:rsidRPr="00184227" w:rsidRDefault="00107865" w:rsidP="00107865">
      <w:pPr>
        <w:pStyle w:val="a5"/>
      </w:pPr>
      <w:r w:rsidRPr="00184227">
        <w:rPr>
          <w:rFonts w:hint="eastAsia"/>
        </w:rPr>
        <w:t>1</w:t>
      </w:r>
      <w:r w:rsidRPr="00184227">
        <w:rPr>
          <w:rFonts w:hint="eastAsia"/>
        </w:rPr>
        <w:tab/>
      </w:r>
      <w:r w:rsidRPr="00184227">
        <w:t>#include "am_ftl.h"</w:t>
      </w:r>
    </w:p>
    <w:p w14:paraId="5B5043B0" w14:textId="77777777" w:rsidR="00107865" w:rsidRPr="00184227" w:rsidRDefault="00107865" w:rsidP="00107865">
      <w:pPr>
        <w:pStyle w:val="a5"/>
      </w:pPr>
      <w:r w:rsidRPr="00184227">
        <w:rPr>
          <w:rFonts w:hint="eastAsia"/>
        </w:rPr>
        <w:t>2</w:t>
      </w:r>
      <w:r w:rsidRPr="00184227">
        <w:rPr>
          <w:rFonts w:hint="eastAsia"/>
        </w:rPr>
        <w:tab/>
        <w:t xml:space="preserve">static am_ftl_serv_t  __g_ftl;               </w:t>
      </w:r>
      <w:r w:rsidRPr="00184227">
        <w:rPr>
          <w:rFonts w:hint="eastAsia"/>
        </w:rPr>
        <w:tab/>
      </w:r>
      <w:r w:rsidRPr="00184227">
        <w:rPr>
          <w:rFonts w:hint="eastAsia"/>
        </w:rPr>
        <w:tab/>
        <w:t xml:space="preserve">// </w:t>
      </w:r>
      <w:r w:rsidRPr="00184227">
        <w:rPr>
          <w:rFonts w:hint="eastAsia"/>
        </w:rPr>
        <w:t>定义一个</w:t>
      </w:r>
      <w:r w:rsidRPr="00184227">
        <w:rPr>
          <w:rFonts w:hint="eastAsia"/>
        </w:rPr>
        <w:t xml:space="preserve"> FTL </w:t>
      </w:r>
      <w:r w:rsidRPr="00184227">
        <w:rPr>
          <w:rFonts w:hint="eastAsia"/>
        </w:rPr>
        <w:t>实例</w:t>
      </w:r>
    </w:p>
    <w:p w14:paraId="3141A994" w14:textId="77777777" w:rsidR="00107865" w:rsidRPr="00184227" w:rsidRDefault="00107865" w:rsidP="00107865">
      <w:pPr>
        <w:pStyle w:val="a5"/>
        <w:rPr>
          <w:lang w:val="en-US"/>
        </w:rPr>
      </w:pPr>
      <w:r w:rsidRPr="00184227">
        <w:rPr>
          <w:rFonts w:hint="eastAsia"/>
          <w:lang w:val="en-US"/>
        </w:rPr>
        <w:t>3</w:t>
      </w:r>
      <w:r w:rsidRPr="00184227">
        <w:rPr>
          <w:rFonts w:hint="eastAsia"/>
          <w:lang w:val="en-US"/>
        </w:rPr>
        <w:tab/>
      </w:r>
      <w:r w:rsidRPr="00184227">
        <w:rPr>
          <w:lang w:val="en-US"/>
        </w:rPr>
        <w:t>static uint8_t       __g_ftl_buf</w:t>
      </w:r>
      <w:r w:rsidRPr="00184227">
        <w:rPr>
          <w:rFonts w:hint="eastAsia"/>
          <w:lang w:val="en-US"/>
        </w:rPr>
        <w:t>[</w:t>
      </w:r>
      <w:r w:rsidRPr="00184227">
        <w:rPr>
          <w:lang w:val="en-US"/>
        </w:rPr>
        <w:t>AM_FTL_RAM_SIZE_GET(2 * 1024 * 1024, 4096)];</w:t>
      </w:r>
    </w:p>
    <w:p w14:paraId="3F136929" w14:textId="77777777" w:rsidR="00107865" w:rsidRPr="00184227" w:rsidRDefault="00107865" w:rsidP="00107865">
      <w:pPr>
        <w:pStyle w:val="a5"/>
      </w:pPr>
      <w:r w:rsidRPr="00184227">
        <w:rPr>
          <w:rFonts w:hint="eastAsia"/>
        </w:rPr>
        <w:t>4</w:t>
      </w:r>
    </w:p>
    <w:p w14:paraId="66B60DED" w14:textId="77777777" w:rsidR="00107865" w:rsidRPr="00184227" w:rsidRDefault="00107865" w:rsidP="00107865">
      <w:pPr>
        <w:pStyle w:val="a5"/>
      </w:pPr>
      <w:r w:rsidRPr="00184227">
        <w:rPr>
          <w:rFonts w:hint="eastAsia"/>
        </w:rPr>
        <w:t>5</w:t>
      </w:r>
      <w:r w:rsidRPr="00184227">
        <w:rPr>
          <w:rFonts w:hint="eastAsia"/>
        </w:rPr>
        <w:tab/>
      </w:r>
      <w:r w:rsidRPr="00184227">
        <w:t>am_ftl_handle_t am_mx25xx_ftl_inst_init(void)</w:t>
      </w:r>
    </w:p>
    <w:p w14:paraId="71413A9A" w14:textId="77777777" w:rsidR="00107865" w:rsidRPr="00184227" w:rsidRDefault="00107865" w:rsidP="00107865">
      <w:pPr>
        <w:pStyle w:val="a5"/>
      </w:pPr>
      <w:r w:rsidRPr="00184227">
        <w:rPr>
          <w:rFonts w:hint="eastAsia"/>
        </w:rPr>
        <w:t>6</w:t>
      </w:r>
      <w:r w:rsidRPr="00184227">
        <w:rPr>
          <w:rFonts w:hint="eastAsia"/>
        </w:rPr>
        <w:tab/>
      </w:r>
      <w:r w:rsidRPr="00184227">
        <w:t>{</w:t>
      </w:r>
    </w:p>
    <w:p w14:paraId="6E72094C" w14:textId="77777777" w:rsidR="00107865" w:rsidRPr="00184227" w:rsidRDefault="00107865" w:rsidP="00107865">
      <w:pPr>
        <w:pStyle w:val="a5"/>
      </w:pPr>
      <w:r w:rsidRPr="00184227">
        <w:rPr>
          <w:rFonts w:hint="eastAsia"/>
        </w:rPr>
        <w:t>7</w:t>
      </w:r>
      <w:r w:rsidRPr="00184227">
        <w:rPr>
          <w:rFonts w:hint="eastAsia"/>
        </w:rPr>
        <w:tab/>
      </w:r>
      <w:r w:rsidRPr="00184227">
        <w:t xml:space="preserve">    am_mtd_handle_t mtd_handle = am_mx25xx_mtd_inst_init();</w:t>
      </w:r>
    </w:p>
    <w:p w14:paraId="27DBA36B" w14:textId="77777777" w:rsidR="00107865" w:rsidRPr="00184227" w:rsidRDefault="00107865" w:rsidP="00107865">
      <w:pPr>
        <w:pStyle w:val="a5"/>
      </w:pPr>
      <w:r w:rsidRPr="00184227">
        <w:rPr>
          <w:rFonts w:hint="eastAsia"/>
          <w:lang w:val="en-US"/>
        </w:rPr>
        <w:t>8</w:t>
      </w:r>
      <w:r w:rsidRPr="00184227">
        <w:rPr>
          <w:rFonts w:hint="eastAsia"/>
          <w:lang w:val="en-US"/>
        </w:rPr>
        <w:tab/>
      </w:r>
      <w:r w:rsidRPr="00184227">
        <w:rPr>
          <w:lang w:val="en-US"/>
        </w:rPr>
        <w:t xml:space="preserve">    return am_ftl_init(&amp;__g_ftl,</w:t>
      </w:r>
      <w:r>
        <w:rPr>
          <w:lang w:val="en-US"/>
        </w:rPr>
        <w:t xml:space="preserve"> </w:t>
      </w:r>
      <w:r w:rsidRPr="00184227">
        <w:t>&amp;__g_ftl_buf[0],</w:t>
      </w:r>
      <w:r>
        <w:t xml:space="preserve"> </w:t>
      </w:r>
      <w:r w:rsidRPr="00184227">
        <w:t>AM_NELEMENTS(__g_ftl_buf),</w:t>
      </w:r>
      <w:r>
        <w:t xml:space="preserve"> </w:t>
      </w:r>
      <w:r w:rsidRPr="00184227">
        <w:t>mtd_handle);</w:t>
      </w:r>
    </w:p>
    <w:p w14:paraId="30190E9F" w14:textId="77777777" w:rsidR="00107865" w:rsidRPr="00184227" w:rsidRDefault="00107865" w:rsidP="00107865">
      <w:pPr>
        <w:pStyle w:val="a5"/>
      </w:pPr>
      <w:r>
        <w:rPr>
          <w:rFonts w:hint="eastAsia"/>
        </w:rPr>
        <w:t>9</w:t>
      </w:r>
      <w:r w:rsidRPr="00184227">
        <w:rPr>
          <w:rFonts w:hint="eastAsia"/>
        </w:rPr>
        <w:tab/>
      </w:r>
      <w:r w:rsidRPr="00184227">
        <w:t>}</w:t>
      </w:r>
    </w:p>
    <w:p w14:paraId="4C52BFEE" w14:textId="279CD102" w:rsidR="00107865" w:rsidRPr="00184227" w:rsidRDefault="00107865" w:rsidP="00107865">
      <w:pPr>
        <w:pStyle w:val="a7"/>
        <w:spacing w:before="62" w:after="62"/>
        <w:rPr>
          <w:lang w:val="de-DE"/>
        </w:rPr>
      </w:pPr>
      <w:bookmarkStart w:id="369" w:name="_Ref459824751"/>
      <w:r w:rsidRPr="00184227">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41</w:t>
      </w:r>
      <w:r w:rsidR="00A26C7F">
        <w:fldChar w:fldCharType="end"/>
      </w:r>
      <w:bookmarkEnd w:id="369"/>
      <w:r w:rsidRPr="00184227">
        <w:rPr>
          <w:rFonts w:hint="eastAsia"/>
          <w:lang w:val="de-DE"/>
        </w:rPr>
        <w:t xml:space="preserve">  am_hwconf_mx25xx.h</w:t>
      </w:r>
      <w:r w:rsidRPr="00184227">
        <w:rPr>
          <w:rFonts w:hint="eastAsia"/>
          <w:lang w:val="de-DE"/>
        </w:rPr>
        <w:t>文件内容更新（</w:t>
      </w:r>
      <w:r w:rsidRPr="00184227">
        <w:rPr>
          <w:rFonts w:hint="eastAsia"/>
          <w:lang w:val="de-DE"/>
        </w:rPr>
        <w:t>2</w:t>
      </w:r>
      <w:r w:rsidRPr="00184227">
        <w:rPr>
          <w:rFonts w:hint="eastAsia"/>
          <w:lang w:val="de-DE"/>
        </w:rPr>
        <w:t>）</w:t>
      </w:r>
    </w:p>
    <w:p w14:paraId="1D99E2F5" w14:textId="77777777" w:rsidR="00107865" w:rsidRPr="00184227" w:rsidRDefault="00107865" w:rsidP="00107865">
      <w:pPr>
        <w:pStyle w:val="a5"/>
      </w:pPr>
      <w:r w:rsidRPr="00184227">
        <w:rPr>
          <w:rFonts w:hint="eastAsia"/>
        </w:rPr>
        <w:t>1</w:t>
      </w:r>
      <w:r w:rsidRPr="00184227">
        <w:rPr>
          <w:rFonts w:hint="eastAsia"/>
        </w:rPr>
        <w:tab/>
      </w:r>
      <w:r w:rsidRPr="00184227">
        <w:t>#pragma once</w:t>
      </w:r>
    </w:p>
    <w:p w14:paraId="33A48E25" w14:textId="77777777" w:rsidR="00107865" w:rsidRPr="00184227" w:rsidRDefault="00107865" w:rsidP="00107865">
      <w:pPr>
        <w:pStyle w:val="a5"/>
      </w:pPr>
      <w:r w:rsidRPr="00184227">
        <w:t>2</w:t>
      </w:r>
      <w:r w:rsidRPr="00184227">
        <w:rPr>
          <w:rFonts w:hint="eastAsia"/>
        </w:rPr>
        <w:tab/>
      </w:r>
      <w:r w:rsidRPr="00184227">
        <w:t>#include "ametal.h"</w:t>
      </w:r>
    </w:p>
    <w:p w14:paraId="4AEE03AC" w14:textId="77777777" w:rsidR="00107865" w:rsidRPr="00184227" w:rsidRDefault="00107865" w:rsidP="00107865">
      <w:pPr>
        <w:pStyle w:val="a5"/>
      </w:pPr>
      <w:r w:rsidRPr="00184227">
        <w:rPr>
          <w:rFonts w:hint="eastAsia"/>
        </w:rPr>
        <w:t>3</w:t>
      </w:r>
      <w:r w:rsidRPr="00184227">
        <w:rPr>
          <w:rFonts w:hint="eastAsia"/>
        </w:rPr>
        <w:tab/>
      </w:r>
      <w:r w:rsidRPr="00184227">
        <w:t>#include "am_mx25xx.h"</w:t>
      </w:r>
    </w:p>
    <w:p w14:paraId="280FBC58" w14:textId="77777777" w:rsidR="00107865" w:rsidRPr="00184227" w:rsidRDefault="00107865" w:rsidP="00107865">
      <w:pPr>
        <w:pStyle w:val="a5"/>
      </w:pPr>
      <w:r w:rsidRPr="00184227">
        <w:rPr>
          <w:rFonts w:hint="eastAsia"/>
        </w:rPr>
        <w:t>4</w:t>
      </w:r>
      <w:r w:rsidRPr="00184227">
        <w:rPr>
          <w:rFonts w:hint="eastAsia"/>
        </w:rPr>
        <w:tab/>
      </w:r>
      <w:r w:rsidRPr="00184227">
        <w:t>#include "am_ftl.h"</w:t>
      </w:r>
    </w:p>
    <w:p w14:paraId="7EB95428" w14:textId="77777777" w:rsidR="00107865" w:rsidRPr="00184227" w:rsidRDefault="00107865" w:rsidP="00107865">
      <w:pPr>
        <w:pStyle w:val="a5"/>
        <w:rPr>
          <w:lang w:val="en-US"/>
        </w:rPr>
      </w:pPr>
      <w:r w:rsidRPr="00184227">
        <w:rPr>
          <w:rFonts w:hint="eastAsia"/>
          <w:lang w:val="en-US"/>
        </w:rPr>
        <w:t>5</w:t>
      </w:r>
    </w:p>
    <w:p w14:paraId="26DE7AB8" w14:textId="77777777" w:rsidR="00107865" w:rsidRPr="00184227" w:rsidRDefault="00107865" w:rsidP="00107865">
      <w:pPr>
        <w:pStyle w:val="a5"/>
      </w:pPr>
      <w:r w:rsidRPr="00184227">
        <w:t>6</w:t>
      </w:r>
      <w:r w:rsidRPr="00184227">
        <w:rPr>
          <w:rFonts w:hint="eastAsia"/>
        </w:rPr>
        <w:tab/>
      </w:r>
      <w:r w:rsidRPr="00184227">
        <w:t>am_mx25xx_handle_t</w:t>
      </w:r>
      <w:r w:rsidRPr="00184227">
        <w:rPr>
          <w:rFonts w:hint="eastAsia"/>
        </w:rPr>
        <w:tab/>
      </w:r>
      <w:r w:rsidRPr="00184227">
        <w:t>am_mx25xx_inst_init (void);</w:t>
      </w:r>
    </w:p>
    <w:p w14:paraId="4016A5CF" w14:textId="77777777" w:rsidR="00107865" w:rsidRPr="00184227" w:rsidRDefault="00107865" w:rsidP="00107865">
      <w:pPr>
        <w:pStyle w:val="a5"/>
      </w:pPr>
      <w:r w:rsidRPr="00184227">
        <w:rPr>
          <w:rFonts w:hint="eastAsia"/>
        </w:rPr>
        <w:t>7</w:t>
      </w:r>
      <w:r w:rsidRPr="00184227">
        <w:rPr>
          <w:rFonts w:hint="eastAsia"/>
        </w:rPr>
        <w:tab/>
      </w:r>
      <w:r w:rsidRPr="00184227">
        <w:t>am_mtd_handle_t</w:t>
      </w:r>
      <w:r w:rsidRPr="00184227">
        <w:rPr>
          <w:rFonts w:hint="eastAsia"/>
        </w:rPr>
        <w:tab/>
      </w:r>
      <w:r w:rsidRPr="00184227">
        <w:t>am_mx25xx_mtd_inst_init(void);</w:t>
      </w:r>
      <w:r w:rsidRPr="00184227">
        <w:rPr>
          <w:rFonts w:hint="eastAsia"/>
        </w:rPr>
        <w:br/>
      </w:r>
      <w:r w:rsidRPr="00184227">
        <w:t>8</w:t>
      </w:r>
      <w:r w:rsidRPr="00184227">
        <w:tab/>
        <w:t xml:space="preserve">am_ftl_handle_t </w:t>
      </w:r>
      <w:r w:rsidRPr="00184227">
        <w:rPr>
          <w:rFonts w:hint="eastAsia"/>
        </w:rPr>
        <w:tab/>
      </w:r>
      <w:r w:rsidRPr="00184227">
        <w:t>am_mx25xx_ftl_inst_init(void);</w:t>
      </w:r>
    </w:p>
    <w:p w14:paraId="3FE3BC2F" w14:textId="77777777" w:rsidR="00107865" w:rsidRPr="0058735A" w:rsidRDefault="00107865" w:rsidP="00107865">
      <w:pPr>
        <w:spacing w:before="62" w:after="62"/>
        <w:ind w:firstLine="420"/>
      </w:pPr>
      <w:r w:rsidRPr="00614AB3">
        <w:rPr>
          <w:lang w:val="de-DE"/>
        </w:rPr>
        <w:t>am_mx25xx_ftl_inst_init</w:t>
      </w:r>
      <w:r w:rsidRPr="00614AB3">
        <w:rPr>
          <w:rFonts w:hint="eastAsia"/>
          <w:lang w:val="de-DE"/>
        </w:rPr>
        <w:t>()</w:t>
      </w:r>
      <w:r w:rsidRPr="0058735A">
        <w:rPr>
          <w:rFonts w:hint="eastAsia"/>
        </w:rPr>
        <w:t>无任何参数</w:t>
      </w:r>
      <w:r w:rsidRPr="00614AB3">
        <w:rPr>
          <w:rFonts w:hint="eastAsia"/>
          <w:lang w:val="de-DE"/>
        </w:rPr>
        <w:t>，</w:t>
      </w:r>
      <w:r w:rsidRPr="0058735A">
        <w:rPr>
          <w:rFonts w:hint="eastAsia"/>
        </w:rPr>
        <w:t>与其相关实例和实例信息的定义均在文件内部完成</w:t>
      </w:r>
      <w:r w:rsidRPr="00614AB3">
        <w:rPr>
          <w:rFonts w:hint="eastAsia"/>
          <w:lang w:val="de-DE"/>
        </w:rPr>
        <w:t>，</w:t>
      </w:r>
      <w:r w:rsidRPr="0058735A">
        <w:rPr>
          <w:rFonts w:hint="eastAsia"/>
        </w:rPr>
        <w:t>因此直接调用该函数即可获得</w:t>
      </w:r>
      <w:r w:rsidRPr="00614AB3">
        <w:rPr>
          <w:rFonts w:hint="eastAsia"/>
          <w:lang w:val="de-DE"/>
        </w:rPr>
        <w:t>FTL</w:t>
      </w:r>
      <w:r w:rsidRPr="0058735A">
        <w:rPr>
          <w:rFonts w:hint="eastAsia"/>
        </w:rPr>
        <w:t>句柄。即：</w:t>
      </w:r>
    </w:p>
    <w:p w14:paraId="1EB72394" w14:textId="77777777" w:rsidR="00107865" w:rsidRPr="00184227" w:rsidRDefault="00107865" w:rsidP="00107865">
      <w:pPr>
        <w:pStyle w:val="a5"/>
      </w:pPr>
      <w:r w:rsidRPr="00184227">
        <w:t>am_ftl_handle_t ftl_handle = am_mx25xx_ftl_inst_init();</w:t>
      </w:r>
    </w:p>
    <w:p w14:paraId="72DCA9B2" w14:textId="77777777" w:rsidR="00107865" w:rsidRDefault="00107865" w:rsidP="00107865">
      <w:pPr>
        <w:spacing w:before="62" w:after="62"/>
        <w:ind w:firstLine="420"/>
      </w:pPr>
      <w:r w:rsidRPr="0058735A">
        <w:rPr>
          <w:rFonts w:hint="eastAsia"/>
        </w:rPr>
        <w:t>这样一来，在后续使用其它</w:t>
      </w:r>
      <w:r w:rsidRPr="0058735A">
        <w:rPr>
          <w:rFonts w:hint="eastAsia"/>
        </w:rPr>
        <w:t>FTL</w:t>
      </w:r>
      <w:r w:rsidRPr="0058735A">
        <w:rPr>
          <w:rFonts w:hint="eastAsia"/>
        </w:rPr>
        <w:t>通用接口函数时，均可使用该函数的返回值</w:t>
      </w:r>
      <w:r w:rsidRPr="0058735A">
        <w:rPr>
          <w:rFonts w:hint="eastAsia"/>
        </w:rPr>
        <w:t>ftl_handle</w:t>
      </w:r>
      <w:r w:rsidRPr="0058735A">
        <w:rPr>
          <w:rFonts w:hint="eastAsia"/>
        </w:rPr>
        <w:t>作为第一个参数（</w:t>
      </w:r>
      <w:r w:rsidRPr="0058735A">
        <w:rPr>
          <w:rFonts w:hint="eastAsia"/>
        </w:rPr>
        <w:t>handle</w:t>
      </w:r>
      <w:r w:rsidRPr="0058735A">
        <w:rPr>
          <w:rFonts w:hint="eastAsia"/>
        </w:rPr>
        <w:t>）的实参传递。</w:t>
      </w:r>
    </w:p>
    <w:p w14:paraId="16671611" w14:textId="77777777" w:rsidR="00107865" w:rsidRPr="00F74B1E" w:rsidRDefault="00107865" w:rsidP="00A141DF">
      <w:pPr>
        <w:pStyle w:val="afffb"/>
        <w:numPr>
          <w:ilvl w:val="0"/>
          <w:numId w:val="58"/>
        </w:numPr>
        <w:spacing w:before="62" w:after="62"/>
        <w:ind w:firstLineChars="0"/>
        <w:rPr>
          <w:b/>
        </w:rPr>
      </w:pPr>
      <w:r w:rsidRPr="00F74B1E">
        <w:rPr>
          <w:rFonts w:hint="eastAsia"/>
          <w:b/>
        </w:rPr>
        <w:lastRenderedPageBreak/>
        <w:t>写入数据</w:t>
      </w:r>
    </w:p>
    <w:p w14:paraId="0BC63C28" w14:textId="77777777" w:rsidR="00107865" w:rsidRPr="00184227" w:rsidRDefault="00107865" w:rsidP="00107865">
      <w:pPr>
        <w:pStyle w:val="23"/>
        <w:spacing w:before="62" w:after="62"/>
        <w:rPr>
          <w:lang w:val="de-DE"/>
        </w:rPr>
      </w:pPr>
      <w:r w:rsidRPr="00184227">
        <w:rPr>
          <w:rFonts w:hint="eastAsia"/>
        </w:rPr>
        <w:t>当调用</w:t>
      </w:r>
      <w:r w:rsidRPr="00184227">
        <w:rPr>
          <w:rFonts w:hint="eastAsia"/>
        </w:rPr>
        <w:t>F</w:t>
      </w:r>
      <w:r w:rsidRPr="00184227">
        <w:rPr>
          <w:rFonts w:hint="eastAsia"/>
          <w:lang w:val="de-DE"/>
        </w:rPr>
        <w:t>TL</w:t>
      </w:r>
      <w:r w:rsidRPr="00184227">
        <w:rPr>
          <w:rFonts w:hint="eastAsia"/>
          <w:lang w:val="de-DE"/>
        </w:rPr>
        <w:t>通用接口时，读写数据都是以块为单位，每块数据的字节数固定为</w:t>
      </w:r>
      <w:r w:rsidRPr="00184227">
        <w:rPr>
          <w:rFonts w:hint="eastAsia"/>
          <w:lang w:val="de-DE"/>
        </w:rPr>
        <w:t>512</w:t>
      </w:r>
      <w:r w:rsidRPr="00184227">
        <w:rPr>
          <w:rFonts w:hint="eastAsia"/>
          <w:lang w:val="de-DE"/>
        </w:rPr>
        <w:t>字节。其</w:t>
      </w:r>
      <w:r w:rsidRPr="00184227">
        <w:rPr>
          <w:rFonts w:hint="eastAsia"/>
        </w:rPr>
        <w:t>函数原型为</w:t>
      </w:r>
      <w:r w:rsidRPr="00184227">
        <w:rPr>
          <w:rFonts w:hint="eastAsia"/>
          <w:lang w:val="de-DE"/>
        </w:rPr>
        <w:t>：</w:t>
      </w:r>
    </w:p>
    <w:p w14:paraId="4EFE83ED" w14:textId="77777777" w:rsidR="00107865" w:rsidRPr="00184227" w:rsidRDefault="00107865" w:rsidP="00107865">
      <w:pPr>
        <w:pStyle w:val="a5"/>
      </w:pPr>
      <w:r w:rsidRPr="00184227">
        <w:t>int am_ftl_write (</w:t>
      </w:r>
    </w:p>
    <w:p w14:paraId="1517FA2F" w14:textId="77777777" w:rsidR="00107865" w:rsidRPr="00184227" w:rsidRDefault="00107865" w:rsidP="00107865">
      <w:pPr>
        <w:pStyle w:val="a5"/>
        <w:ind w:firstLine="420"/>
      </w:pPr>
      <w:r w:rsidRPr="00184227">
        <w:t>am_ftl_handle_t</w:t>
      </w:r>
      <w:r w:rsidRPr="00184227">
        <w:rPr>
          <w:rFonts w:hint="eastAsia"/>
        </w:rPr>
        <w:tab/>
      </w:r>
      <w:r w:rsidRPr="00184227">
        <w:t xml:space="preserve">handle, </w:t>
      </w:r>
      <w:r w:rsidRPr="00184227">
        <w:rPr>
          <w:rFonts w:hint="eastAsia"/>
        </w:rPr>
        <w:tab/>
      </w:r>
      <w:r w:rsidRPr="00184227">
        <w:rPr>
          <w:rFonts w:hint="eastAsia"/>
        </w:rPr>
        <w:tab/>
      </w:r>
      <w:r w:rsidRPr="00184227">
        <w:rPr>
          <w:rFonts w:hint="eastAsia"/>
        </w:rPr>
        <w:tab/>
      </w:r>
      <w:r w:rsidRPr="00184227">
        <w:rPr>
          <w:rFonts w:hint="eastAsia"/>
        </w:rPr>
        <w:tab/>
      </w:r>
      <w:r w:rsidRPr="00184227">
        <w:rPr>
          <w:rFonts w:hint="eastAsia"/>
        </w:rPr>
        <w:tab/>
      </w:r>
      <w:r w:rsidRPr="00184227">
        <w:tab/>
      </w:r>
      <w:r w:rsidRPr="00184227">
        <w:rPr>
          <w:rFonts w:hint="eastAsia"/>
        </w:rPr>
        <w:t>// FTL</w:t>
      </w:r>
      <w:r w:rsidRPr="00184227">
        <w:rPr>
          <w:rFonts w:hint="eastAsia"/>
        </w:rPr>
        <w:t>实例句柄</w:t>
      </w:r>
    </w:p>
    <w:p w14:paraId="53E5A3CE" w14:textId="77777777" w:rsidR="00107865" w:rsidRPr="00184227" w:rsidRDefault="00107865" w:rsidP="00107865">
      <w:pPr>
        <w:pStyle w:val="a5"/>
        <w:ind w:firstLine="420"/>
      </w:pPr>
      <w:r w:rsidRPr="00184227">
        <w:t xml:space="preserve">unsigned int </w:t>
      </w:r>
      <w:r w:rsidRPr="00184227">
        <w:rPr>
          <w:rFonts w:hint="eastAsia"/>
        </w:rPr>
        <w:tab/>
      </w:r>
      <w:r w:rsidRPr="00184227">
        <w:t xml:space="preserve">lbn, </w:t>
      </w:r>
      <w:r w:rsidRPr="00184227">
        <w:rPr>
          <w:rFonts w:hint="eastAsia"/>
        </w:rPr>
        <w:tab/>
      </w:r>
      <w:r w:rsidRPr="00184227">
        <w:rPr>
          <w:rFonts w:hint="eastAsia"/>
        </w:rPr>
        <w:tab/>
      </w:r>
      <w:r w:rsidRPr="00184227">
        <w:rPr>
          <w:rFonts w:hint="eastAsia"/>
        </w:rPr>
        <w:tab/>
      </w:r>
      <w:r w:rsidRPr="00184227">
        <w:rPr>
          <w:rFonts w:hint="eastAsia"/>
        </w:rPr>
        <w:tab/>
      </w:r>
      <w:r w:rsidRPr="00184227">
        <w:rPr>
          <w:rFonts w:hint="eastAsia"/>
        </w:rPr>
        <w:tab/>
      </w:r>
      <w:r w:rsidRPr="00184227">
        <w:rPr>
          <w:rFonts w:hint="eastAsia"/>
        </w:rPr>
        <w:tab/>
      </w:r>
      <w:r w:rsidRPr="00184227">
        <w:tab/>
      </w:r>
      <w:r w:rsidRPr="00184227">
        <w:rPr>
          <w:rFonts w:hint="eastAsia"/>
        </w:rPr>
        <w:t xml:space="preserve">// </w:t>
      </w:r>
      <w:r w:rsidRPr="00184227">
        <w:rPr>
          <w:rFonts w:hint="eastAsia"/>
        </w:rPr>
        <w:t>逻辑块号</w:t>
      </w:r>
    </w:p>
    <w:p w14:paraId="2BCA01A9" w14:textId="77777777" w:rsidR="00107865" w:rsidRPr="00184227" w:rsidRDefault="00107865" w:rsidP="00107865">
      <w:pPr>
        <w:pStyle w:val="a5"/>
        <w:ind w:firstLine="420"/>
      </w:pPr>
      <w:r w:rsidRPr="00184227">
        <w:rPr>
          <w:rFonts w:hint="eastAsia"/>
        </w:rPr>
        <w:t xml:space="preserve">uint8_t  </w:t>
      </w:r>
      <w:r w:rsidRPr="00184227">
        <w:rPr>
          <w:rFonts w:hint="eastAsia"/>
        </w:rPr>
        <w:tab/>
      </w:r>
      <w:r>
        <w:tab/>
      </w:r>
      <w:r w:rsidRPr="00184227">
        <w:t>*p_buf);</w:t>
      </w:r>
      <w:r w:rsidRPr="00184227">
        <w:rPr>
          <w:rFonts w:hint="eastAsia"/>
        </w:rPr>
        <w:tab/>
      </w:r>
      <w:r w:rsidRPr="00184227">
        <w:rPr>
          <w:rFonts w:hint="eastAsia"/>
        </w:rPr>
        <w:tab/>
      </w:r>
      <w:r w:rsidRPr="00184227">
        <w:rPr>
          <w:rFonts w:hint="eastAsia"/>
        </w:rPr>
        <w:tab/>
      </w:r>
      <w:r w:rsidRPr="00184227">
        <w:rPr>
          <w:rFonts w:hint="eastAsia"/>
        </w:rPr>
        <w:tab/>
      </w:r>
      <w:r w:rsidRPr="00184227">
        <w:rPr>
          <w:rFonts w:hint="eastAsia"/>
        </w:rPr>
        <w:tab/>
      </w:r>
      <w:r w:rsidRPr="00184227">
        <w:tab/>
      </w:r>
      <w:r w:rsidRPr="00184227">
        <w:rPr>
          <w:rFonts w:hint="eastAsia"/>
        </w:rPr>
        <w:t xml:space="preserve">// </w:t>
      </w:r>
      <w:r w:rsidRPr="00184227">
        <w:rPr>
          <w:rFonts w:hint="eastAsia"/>
        </w:rPr>
        <w:t>写入数据缓冲区（其大小必须为</w:t>
      </w:r>
      <w:r w:rsidRPr="00184227">
        <w:rPr>
          <w:rFonts w:hint="eastAsia"/>
        </w:rPr>
        <w:t>512</w:t>
      </w:r>
      <w:r w:rsidRPr="00184227">
        <w:rPr>
          <w:rFonts w:hint="eastAsia"/>
        </w:rPr>
        <w:t>）</w:t>
      </w:r>
    </w:p>
    <w:p w14:paraId="7FAE727A" w14:textId="77777777" w:rsidR="00107865" w:rsidRPr="0058735A" w:rsidRDefault="00107865" w:rsidP="00107865">
      <w:pPr>
        <w:spacing w:before="62" w:after="62"/>
        <w:ind w:firstLine="420"/>
      </w:pPr>
      <w:r w:rsidRPr="0058735A">
        <w:rPr>
          <w:rFonts w:hint="eastAsia"/>
        </w:rPr>
        <w:t>为了延长</w:t>
      </w:r>
      <w:r w:rsidRPr="0058735A">
        <w:rPr>
          <w:rFonts w:hint="eastAsia"/>
        </w:rPr>
        <w:t>Flash</w:t>
      </w:r>
      <w:r w:rsidRPr="0058735A">
        <w:rPr>
          <w:rFonts w:hint="eastAsia"/>
        </w:rPr>
        <w:t>的使用寿命，在实际写入时，会数据写入到擦除次数最少的区域。因此</w:t>
      </w:r>
      <w:r w:rsidRPr="0058735A">
        <w:rPr>
          <w:rFonts w:hint="eastAsia"/>
        </w:rPr>
        <w:t>lbn</w:t>
      </w:r>
      <w:r w:rsidRPr="0058735A">
        <w:rPr>
          <w:rFonts w:hint="eastAsia"/>
        </w:rPr>
        <w:t>只是一个逻辑块序号，与实际的存储地址没有关系。逻辑块只是一个抽象的概念，每个逻辑块的大小固定为</w:t>
      </w:r>
      <w:r w:rsidRPr="0058735A">
        <w:rPr>
          <w:rFonts w:hint="eastAsia"/>
        </w:rPr>
        <w:t>512</w:t>
      </w:r>
      <w:r w:rsidRPr="0058735A">
        <w:rPr>
          <w:rFonts w:hint="eastAsia"/>
        </w:rPr>
        <w:t>字节，与</w:t>
      </w:r>
      <w:r w:rsidRPr="0058735A">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58735A">
          <w:rPr>
            <w:rFonts w:hint="eastAsia"/>
          </w:rPr>
          <w:t>25L</w:t>
        </w:r>
      </w:smartTag>
      <w:r w:rsidRPr="0058735A">
        <w:rPr>
          <w:rFonts w:hint="eastAsia"/>
        </w:rPr>
        <w:t>1606</w:t>
      </w:r>
      <w:r w:rsidRPr="0058735A">
        <w:rPr>
          <w:rFonts w:hint="eastAsia"/>
        </w:rPr>
        <w:t>的物理存储块没有任何关系。</w:t>
      </w:r>
    </w:p>
    <w:p w14:paraId="626ABA77" w14:textId="77777777" w:rsidR="00107865" w:rsidRPr="0058735A" w:rsidRDefault="00107865" w:rsidP="00107865">
      <w:pPr>
        <w:spacing w:before="62" w:after="62"/>
        <w:ind w:firstLine="420"/>
      </w:pPr>
      <w:r w:rsidRPr="0058735A">
        <w:rPr>
          <w:rFonts w:hint="eastAsia"/>
        </w:rPr>
        <w:t>由于</w:t>
      </w:r>
      <w:r w:rsidRPr="0058735A">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58735A">
          <w:rPr>
            <w:rFonts w:hint="eastAsia"/>
          </w:rPr>
          <w:t>25L</w:t>
        </w:r>
      </w:smartTag>
      <w:r w:rsidRPr="0058735A">
        <w:rPr>
          <w:rFonts w:hint="eastAsia"/>
        </w:rPr>
        <w:t>1606</w:t>
      </w:r>
      <w:r w:rsidRPr="0058735A">
        <w:rPr>
          <w:rFonts w:hint="eastAsia"/>
        </w:rPr>
        <w:t>每个逻辑块固定为</w:t>
      </w:r>
      <w:r w:rsidRPr="0058735A">
        <w:rPr>
          <w:rFonts w:hint="eastAsia"/>
        </w:rPr>
        <w:t>512</w:t>
      </w:r>
      <w:r w:rsidRPr="0058735A">
        <w:rPr>
          <w:rFonts w:hint="eastAsia"/>
        </w:rPr>
        <w:t>字节，因此理论上逻辑块的个数为</w:t>
      </w:r>
      <w:r w:rsidRPr="0058735A">
        <w:rPr>
          <w:rFonts w:hint="eastAsia"/>
        </w:rPr>
        <w:t>4096</w:t>
      </w:r>
      <w:r w:rsidRPr="0058735A">
        <w:rPr>
          <w:rFonts w:hint="eastAsia"/>
        </w:rPr>
        <w:t>（</w:t>
      </w:r>
      <w:r w:rsidRPr="0058735A">
        <w:rPr>
          <w:rFonts w:hint="eastAsia"/>
        </w:rPr>
        <w:t>2</w:t>
      </w:r>
      <w:r w:rsidRPr="0058735A">
        <w:rPr>
          <w:rFonts w:hint="eastAsia"/>
        </w:rPr>
        <w:t>×</w:t>
      </w:r>
      <w:r w:rsidRPr="0058735A">
        <w:rPr>
          <w:rFonts w:hint="eastAsia"/>
        </w:rPr>
        <w:t>1024</w:t>
      </w:r>
      <w:r w:rsidRPr="0058735A">
        <w:rPr>
          <w:rFonts w:hint="eastAsia"/>
        </w:rPr>
        <w:t>×</w:t>
      </w:r>
      <w:r w:rsidRPr="0058735A">
        <w:rPr>
          <w:rFonts w:hint="eastAsia"/>
        </w:rPr>
        <w:t>1024</w:t>
      </w:r>
      <w:r w:rsidRPr="0058735A">
        <w:rPr>
          <w:rFonts w:hint="eastAsia"/>
        </w:rPr>
        <w:t>÷</w:t>
      </w:r>
      <w:r w:rsidRPr="0058735A">
        <w:rPr>
          <w:rFonts w:hint="eastAsia"/>
        </w:rPr>
        <w:t>512</w:t>
      </w:r>
      <w:r w:rsidRPr="0058735A">
        <w:rPr>
          <w:rFonts w:hint="eastAsia"/>
        </w:rPr>
        <w:t>），</w:t>
      </w:r>
      <w:r w:rsidRPr="0058735A">
        <w:rPr>
          <w:rFonts w:hint="eastAsia"/>
        </w:rPr>
        <w:t>lbn</w:t>
      </w:r>
      <w:r w:rsidRPr="0058735A">
        <w:rPr>
          <w:rFonts w:hint="eastAsia"/>
        </w:rPr>
        <w:t>的有效值为</w:t>
      </w:r>
      <w:r w:rsidRPr="0058735A">
        <w:rPr>
          <w:rFonts w:hint="eastAsia"/>
        </w:rPr>
        <w:t>0 ~ 4095</w:t>
      </w:r>
      <w:r w:rsidRPr="0058735A">
        <w:rPr>
          <w:rFonts w:hint="eastAsia"/>
        </w:rPr>
        <w:t>。但实际上擦除每个单元都要耗费一个逻辑块，</w:t>
      </w:r>
      <w:r w:rsidRPr="0058735A">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58735A">
          <w:rPr>
            <w:rFonts w:hint="eastAsia"/>
          </w:rPr>
          <w:t>25L</w:t>
        </w:r>
      </w:smartTag>
      <w:r w:rsidRPr="0058735A">
        <w:rPr>
          <w:rFonts w:hint="eastAsia"/>
        </w:rPr>
        <w:t>1606</w:t>
      </w:r>
      <w:r w:rsidRPr="0058735A">
        <w:rPr>
          <w:rFonts w:hint="eastAsia"/>
        </w:rPr>
        <w:t>擦除单元的大小为</w:t>
      </w:r>
      <w:r w:rsidRPr="0058735A">
        <w:rPr>
          <w:rFonts w:hint="eastAsia"/>
        </w:rPr>
        <w:t>4096</w:t>
      </w:r>
      <w:r w:rsidRPr="0058735A">
        <w:rPr>
          <w:rFonts w:hint="eastAsia"/>
        </w:rPr>
        <w:t>，即</w:t>
      </w:r>
      <w:r w:rsidRPr="0058735A">
        <w:rPr>
          <w:rFonts w:hint="eastAsia"/>
        </w:rPr>
        <w:t>512</w:t>
      </w:r>
      <w:r w:rsidRPr="0058735A">
        <w:rPr>
          <w:rFonts w:hint="eastAsia"/>
        </w:rPr>
        <w:t>个擦除单元，因此</w:t>
      </w:r>
      <w:r w:rsidRPr="0058735A">
        <w:rPr>
          <w:rFonts w:hint="eastAsia"/>
        </w:rPr>
        <w:t>FTL</w:t>
      </w:r>
      <w:r w:rsidRPr="0058735A">
        <w:rPr>
          <w:rFonts w:hint="eastAsia"/>
        </w:rPr>
        <w:t>消耗了</w:t>
      </w:r>
      <w:r w:rsidRPr="0058735A">
        <w:rPr>
          <w:rFonts w:hint="eastAsia"/>
        </w:rPr>
        <w:t>512</w:t>
      </w:r>
      <w:r w:rsidRPr="0058735A">
        <w:rPr>
          <w:rFonts w:hint="eastAsia"/>
        </w:rPr>
        <w:t>个逻辑块，则可用的逻辑块为</w:t>
      </w:r>
      <w:r w:rsidRPr="0058735A">
        <w:rPr>
          <w:rFonts w:hint="eastAsia"/>
        </w:rPr>
        <w:t>3584</w:t>
      </w:r>
      <w:r w:rsidRPr="0058735A">
        <w:rPr>
          <w:rFonts w:hint="eastAsia"/>
        </w:rPr>
        <w:t>（</w:t>
      </w:r>
      <w:r w:rsidRPr="0058735A">
        <w:rPr>
          <w:rFonts w:hint="eastAsia"/>
        </w:rPr>
        <w:t>4096</w:t>
      </w:r>
      <w:r>
        <w:rPr>
          <w:rFonts w:hint="eastAsia"/>
        </w:rPr>
        <w:t>~</w:t>
      </w:r>
      <w:r w:rsidRPr="0058735A">
        <w:rPr>
          <w:rFonts w:hint="eastAsia"/>
        </w:rPr>
        <w:t>512</w:t>
      </w:r>
      <w:r w:rsidRPr="0058735A">
        <w:rPr>
          <w:rFonts w:hint="eastAsia"/>
        </w:rPr>
        <w:t>）个，</w:t>
      </w:r>
      <w:r w:rsidRPr="0058735A">
        <w:rPr>
          <w:rFonts w:hint="eastAsia"/>
        </w:rPr>
        <w:t>lbn</w:t>
      </w:r>
      <w:r w:rsidRPr="0058735A">
        <w:rPr>
          <w:rFonts w:hint="eastAsia"/>
        </w:rPr>
        <w:t>的有效值为</w:t>
      </w:r>
      <w:r>
        <w:rPr>
          <w:rFonts w:hint="eastAsia"/>
        </w:rPr>
        <w:t>0~</w:t>
      </w:r>
      <w:r w:rsidRPr="0058735A">
        <w:rPr>
          <w:rFonts w:hint="eastAsia"/>
        </w:rPr>
        <w:t>3583</w:t>
      </w:r>
      <w:r w:rsidRPr="0058735A">
        <w:rPr>
          <w:rFonts w:hint="eastAsia"/>
        </w:rPr>
        <w:t>。</w:t>
      </w:r>
    </w:p>
    <w:p w14:paraId="338042B8" w14:textId="77777777" w:rsidR="00107865" w:rsidRPr="0058735A" w:rsidRDefault="00107865" w:rsidP="00107865">
      <w:pPr>
        <w:spacing w:before="62" w:after="62"/>
        <w:ind w:firstLine="420"/>
      </w:pPr>
      <w:r w:rsidRPr="0058735A">
        <w:rPr>
          <w:rFonts w:hint="eastAsia"/>
        </w:rPr>
        <w:t>由此可见，</w:t>
      </w:r>
      <w:r w:rsidRPr="0058735A">
        <w:rPr>
          <w:rFonts w:hint="eastAsia"/>
        </w:rPr>
        <w:t>FTL</w:t>
      </w:r>
      <w:r w:rsidRPr="0058735A">
        <w:rPr>
          <w:rFonts w:hint="eastAsia"/>
        </w:rPr>
        <w:t>不仅要占用</w:t>
      </w:r>
      <w:r w:rsidRPr="0058735A">
        <w:rPr>
          <w:rFonts w:hint="eastAsia"/>
        </w:rPr>
        <w:t>2.5K RAM</w:t>
      </w:r>
      <w:r w:rsidRPr="0058735A">
        <w:rPr>
          <w:rFonts w:hint="eastAsia"/>
        </w:rPr>
        <w:t>，还要占用</w:t>
      </w:r>
      <w:r w:rsidRPr="0058735A">
        <w:rPr>
          <w:rFonts w:hint="eastAsia"/>
        </w:rPr>
        <w:t>256K</w:t>
      </w:r>
      <w:r w:rsidRPr="0058735A">
        <w:rPr>
          <w:rFonts w:hint="eastAsia"/>
        </w:rPr>
        <w:t>的</w:t>
      </w:r>
      <w:r w:rsidRPr="0058735A">
        <w:rPr>
          <w:rFonts w:hint="eastAsia"/>
        </w:rPr>
        <w:t>MX</w:t>
      </w:r>
      <w:smartTag w:uri="urn:schemas-microsoft-com:office:smarttags" w:element="chmetcnv">
        <w:smartTagPr>
          <w:attr w:name="UnitName" w:val="l"/>
          <w:attr w:name="SourceValue" w:val="25"/>
          <w:attr w:name="HasSpace" w:val="False"/>
          <w:attr w:name="Negative" w:val="False"/>
          <w:attr w:name="NumberType" w:val="1"/>
          <w:attr w:name="TCSC" w:val="0"/>
        </w:smartTagPr>
        <w:r w:rsidRPr="0058735A">
          <w:rPr>
            <w:rFonts w:hint="eastAsia"/>
          </w:rPr>
          <w:t>25L</w:t>
        </w:r>
      </w:smartTag>
      <w:r w:rsidRPr="0058735A">
        <w:rPr>
          <w:rFonts w:hint="eastAsia"/>
        </w:rPr>
        <w:t>1606</w:t>
      </w:r>
      <w:r w:rsidRPr="0058735A">
        <w:rPr>
          <w:rFonts w:hint="eastAsia"/>
        </w:rPr>
        <w:t>存储空间（</w:t>
      </w:r>
      <w:r w:rsidRPr="0058735A">
        <w:rPr>
          <w:rFonts w:hint="eastAsia"/>
        </w:rPr>
        <w:t>512</w:t>
      </w:r>
      <w:r w:rsidRPr="0058735A">
        <w:rPr>
          <w:rFonts w:hint="eastAsia"/>
        </w:rPr>
        <w:t>个逻辑块，每个逻辑块大小为</w:t>
      </w:r>
      <w:r w:rsidRPr="0058735A">
        <w:rPr>
          <w:rFonts w:hint="eastAsia"/>
        </w:rPr>
        <w:t>512</w:t>
      </w:r>
      <w:r w:rsidRPr="0058735A">
        <w:rPr>
          <w:rFonts w:hint="eastAsia"/>
        </w:rPr>
        <w:t>字节），这也是使用</w:t>
      </w:r>
      <w:r w:rsidRPr="0058735A">
        <w:rPr>
          <w:rFonts w:hint="eastAsia"/>
        </w:rPr>
        <w:t>FTL</w:t>
      </w:r>
      <w:r w:rsidRPr="0058735A">
        <w:rPr>
          <w:rFonts w:hint="eastAsia"/>
        </w:rPr>
        <w:t>要付出的“代价”。如果返回</w:t>
      </w:r>
      <w:r w:rsidRPr="0058735A">
        <w:t>AM_OK</w:t>
      </w:r>
      <w:r w:rsidRPr="0058735A">
        <w:rPr>
          <w:rFonts w:hint="eastAsia"/>
        </w:rPr>
        <w:t>，说明写入数据成功，反之失败。假定写入一块数据（</w:t>
      </w:r>
      <w:r w:rsidRPr="0058735A">
        <w:rPr>
          <w:rFonts w:hint="eastAsia"/>
        </w:rPr>
        <w:t>512</w:t>
      </w:r>
      <w:r w:rsidRPr="0058735A">
        <w:rPr>
          <w:rFonts w:hint="eastAsia"/>
        </w:rPr>
        <w:t>字节）至逻辑块</w:t>
      </w:r>
      <w:r w:rsidRPr="0058735A">
        <w:rPr>
          <w:rFonts w:hint="eastAsia"/>
        </w:rPr>
        <w:t>2</w:t>
      </w:r>
      <w:r w:rsidRPr="0058735A">
        <w:rPr>
          <w:rFonts w:hint="eastAsia"/>
        </w:rPr>
        <w:t>中，其范例程序详见</w:t>
      </w:r>
      <w:r>
        <w:fldChar w:fldCharType="begin"/>
      </w:r>
      <w:r>
        <w:instrText xml:space="preserve">REF _Ref459825994 \h  \* MERGEFORMAT </w:instrText>
      </w:r>
      <w:r>
        <w:fldChar w:fldCharType="separate"/>
      </w:r>
      <w:r w:rsidR="00B93B10" w:rsidRPr="00184227">
        <w:rPr>
          <w:rFonts w:hint="eastAsia"/>
        </w:rPr>
        <w:t>程序清单</w:t>
      </w:r>
      <w:r w:rsidR="00B93B10">
        <w:t>5.42</w:t>
      </w:r>
      <w:r>
        <w:fldChar w:fldCharType="end"/>
      </w:r>
      <w:r w:rsidRPr="0058735A">
        <w:rPr>
          <w:rFonts w:hint="eastAsia"/>
        </w:rPr>
        <w:t>。</w:t>
      </w:r>
    </w:p>
    <w:p w14:paraId="5A8C5E5D" w14:textId="05A18487" w:rsidR="00107865" w:rsidRPr="00184227" w:rsidRDefault="00107865" w:rsidP="00107865">
      <w:pPr>
        <w:pStyle w:val="a7"/>
        <w:spacing w:before="62" w:after="62"/>
        <w:rPr>
          <w:lang w:val="de-DE"/>
        </w:rPr>
      </w:pPr>
      <w:bookmarkStart w:id="370" w:name="_Ref459825994"/>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42</w:t>
      </w:r>
      <w:r w:rsidR="00A26C7F">
        <w:fldChar w:fldCharType="end"/>
      </w:r>
      <w:bookmarkEnd w:id="370"/>
      <w:r>
        <w:t xml:space="preserve">  </w:t>
      </w:r>
      <w:r w:rsidRPr="00184227">
        <w:rPr>
          <w:rFonts w:hint="eastAsia"/>
          <w:lang w:val="de-DE"/>
        </w:rPr>
        <w:t>写入数据</w:t>
      </w:r>
      <w:r w:rsidRPr="00184227">
        <w:rPr>
          <w:rFonts w:hint="eastAsia"/>
        </w:rPr>
        <w:t>范例程序</w:t>
      </w:r>
    </w:p>
    <w:p w14:paraId="560D079A" w14:textId="77777777" w:rsidR="00107865" w:rsidRPr="00184227" w:rsidRDefault="00107865" w:rsidP="00107865">
      <w:pPr>
        <w:pStyle w:val="a5"/>
        <w:rPr>
          <w:lang w:val="en-US"/>
        </w:rPr>
      </w:pPr>
      <w:r w:rsidRPr="00184227">
        <w:rPr>
          <w:rFonts w:hint="eastAsia"/>
          <w:lang w:val="en-US"/>
        </w:rPr>
        <w:t>1</w:t>
      </w:r>
      <w:r w:rsidRPr="00184227">
        <w:rPr>
          <w:rFonts w:hint="eastAsia"/>
          <w:lang w:val="en-US"/>
        </w:rPr>
        <w:tab/>
        <w:t>uint8_t  buf[512];</w:t>
      </w:r>
    </w:p>
    <w:p w14:paraId="4CE97569" w14:textId="77777777" w:rsidR="00107865" w:rsidRPr="00184227" w:rsidRDefault="00107865" w:rsidP="00107865">
      <w:pPr>
        <w:pStyle w:val="a5"/>
        <w:rPr>
          <w:lang w:val="en-US"/>
        </w:rPr>
      </w:pPr>
      <w:r w:rsidRPr="00184227">
        <w:rPr>
          <w:rFonts w:hint="eastAsia"/>
          <w:lang w:val="en-US"/>
        </w:rPr>
        <w:t>2</w:t>
      </w:r>
      <w:r w:rsidRPr="00184227">
        <w:rPr>
          <w:rFonts w:hint="eastAsia"/>
          <w:lang w:val="en-US"/>
        </w:rPr>
        <w:tab/>
        <w:t>int  i;</w:t>
      </w:r>
    </w:p>
    <w:p w14:paraId="334A2E83" w14:textId="77777777" w:rsidR="00107865" w:rsidRPr="00184227" w:rsidRDefault="00107865" w:rsidP="00107865">
      <w:pPr>
        <w:pStyle w:val="a5"/>
        <w:rPr>
          <w:lang w:val="en-US"/>
        </w:rPr>
      </w:pPr>
      <w:r w:rsidRPr="00184227">
        <w:rPr>
          <w:rFonts w:hint="eastAsia"/>
          <w:lang w:val="en-US"/>
        </w:rPr>
        <w:t>3</w:t>
      </w:r>
      <w:r w:rsidRPr="00184227">
        <w:rPr>
          <w:rFonts w:hint="eastAsia"/>
          <w:lang w:val="en-US"/>
        </w:rPr>
        <w:tab/>
        <w:t>for (i = 0 ; i &lt; 512; i++)</w:t>
      </w:r>
    </w:p>
    <w:p w14:paraId="3FE72A9C" w14:textId="77777777" w:rsidR="00107865" w:rsidRPr="00184227" w:rsidRDefault="00107865" w:rsidP="00107865">
      <w:pPr>
        <w:pStyle w:val="a5"/>
      </w:pPr>
      <w:r w:rsidRPr="00184227">
        <w:rPr>
          <w:rFonts w:hint="eastAsia"/>
        </w:rPr>
        <w:t>4</w:t>
      </w:r>
      <w:r w:rsidRPr="00184227">
        <w:rPr>
          <w:rFonts w:hint="eastAsia"/>
        </w:rPr>
        <w:tab/>
        <w:t xml:space="preserve">    buf[i] = i &amp; 0xFF;        </w:t>
      </w:r>
      <w:r w:rsidRPr="00184227">
        <w:rPr>
          <w:rFonts w:hint="eastAsia"/>
        </w:rPr>
        <w:tab/>
      </w:r>
      <w:r w:rsidRPr="00184227">
        <w:rPr>
          <w:rFonts w:hint="eastAsia"/>
        </w:rPr>
        <w:tab/>
      </w:r>
      <w:r w:rsidRPr="00184227">
        <w:rPr>
          <w:rFonts w:hint="eastAsia"/>
        </w:rPr>
        <w:tab/>
      </w:r>
      <w:r w:rsidRPr="00184227">
        <w:rPr>
          <w:rFonts w:hint="eastAsia"/>
        </w:rPr>
        <w:tab/>
      </w:r>
      <w:r w:rsidRPr="00184227">
        <w:rPr>
          <w:rFonts w:hint="eastAsia"/>
        </w:rPr>
        <w:tab/>
        <w:t xml:space="preserve">// </w:t>
      </w:r>
      <w:r w:rsidRPr="00184227">
        <w:rPr>
          <w:rFonts w:hint="eastAsia"/>
        </w:rPr>
        <w:t>装载数据</w:t>
      </w:r>
    </w:p>
    <w:p w14:paraId="225A8667" w14:textId="77777777" w:rsidR="00107865" w:rsidRPr="00184227" w:rsidRDefault="00107865" w:rsidP="00107865">
      <w:pPr>
        <w:pStyle w:val="a5"/>
      </w:pPr>
      <w:r w:rsidRPr="00184227">
        <w:rPr>
          <w:rFonts w:hint="eastAsia"/>
        </w:rPr>
        <w:t>5</w:t>
      </w:r>
      <w:r w:rsidRPr="00184227">
        <w:rPr>
          <w:rFonts w:hint="eastAsia"/>
        </w:rPr>
        <w:tab/>
      </w:r>
      <w:r w:rsidRPr="00184227">
        <w:t>am_</w:t>
      </w:r>
      <w:r w:rsidRPr="00184227">
        <w:rPr>
          <w:rFonts w:hint="eastAsia"/>
        </w:rPr>
        <w:t>ftl</w:t>
      </w:r>
      <w:r w:rsidRPr="00184227">
        <w:t>_</w:t>
      </w:r>
      <w:r w:rsidRPr="00184227">
        <w:rPr>
          <w:rFonts w:hint="eastAsia"/>
        </w:rPr>
        <w:t>write</w:t>
      </w:r>
      <w:r w:rsidRPr="00184227">
        <w:t>(ftl_handle,</w:t>
      </w:r>
      <w:r w:rsidRPr="00184227">
        <w:rPr>
          <w:rFonts w:hint="eastAsia"/>
        </w:rPr>
        <w:t xml:space="preserve"> 2, buf, 512</w:t>
      </w:r>
      <w:r w:rsidRPr="00184227">
        <w:t>);</w:t>
      </w:r>
      <w:r w:rsidRPr="00184227">
        <w:rPr>
          <w:rFonts w:hint="eastAsia"/>
        </w:rPr>
        <w:tab/>
      </w:r>
      <w:r w:rsidRPr="00184227">
        <w:rPr>
          <w:rFonts w:hint="eastAsia"/>
        </w:rPr>
        <w:tab/>
      </w:r>
      <w:r w:rsidRPr="00184227">
        <w:rPr>
          <w:rFonts w:hint="eastAsia"/>
        </w:rPr>
        <w:tab/>
      </w:r>
      <w:r w:rsidRPr="00184227">
        <w:rPr>
          <w:rFonts w:hint="eastAsia"/>
        </w:rPr>
        <w:tab/>
        <w:t xml:space="preserve">// </w:t>
      </w:r>
      <w:r w:rsidRPr="00184227">
        <w:rPr>
          <w:rFonts w:hint="eastAsia"/>
        </w:rPr>
        <w:t>向逻辑块</w:t>
      </w:r>
      <w:r w:rsidRPr="00184227">
        <w:rPr>
          <w:rFonts w:hint="eastAsia"/>
        </w:rPr>
        <w:t>2</w:t>
      </w:r>
      <w:r w:rsidRPr="00184227">
        <w:rPr>
          <w:rFonts w:hint="eastAsia"/>
        </w:rPr>
        <w:t>写入</w:t>
      </w:r>
      <w:r w:rsidRPr="00184227">
        <w:rPr>
          <w:rFonts w:hint="eastAsia"/>
        </w:rPr>
        <w:t>512</w:t>
      </w:r>
      <w:r w:rsidRPr="00184227">
        <w:rPr>
          <w:rFonts w:hint="eastAsia"/>
        </w:rPr>
        <w:t>字节数据</w:t>
      </w:r>
    </w:p>
    <w:p w14:paraId="05E2EE32" w14:textId="77777777" w:rsidR="00107865" w:rsidRPr="00184227" w:rsidRDefault="00107865" w:rsidP="00A141DF">
      <w:pPr>
        <w:numPr>
          <w:ilvl w:val="0"/>
          <w:numId w:val="58"/>
        </w:numPr>
        <w:spacing w:before="62" w:after="62"/>
        <w:rPr>
          <w:rFonts w:ascii="黑体" w:eastAsia="黑体" w:hAnsi="黑体"/>
          <w:lang w:val="de-DE"/>
        </w:rPr>
      </w:pPr>
      <w:r w:rsidRPr="00184227">
        <w:rPr>
          <w:rFonts w:ascii="黑体" w:eastAsia="黑体" w:hAnsi="黑体" w:hint="eastAsia"/>
        </w:rPr>
        <w:t>读取数据</w:t>
      </w:r>
    </w:p>
    <w:p w14:paraId="6DD8A04B" w14:textId="77777777" w:rsidR="00107865" w:rsidRPr="00184227" w:rsidRDefault="00107865" w:rsidP="00107865">
      <w:pPr>
        <w:pStyle w:val="23"/>
        <w:spacing w:before="62" w:after="62"/>
        <w:rPr>
          <w:lang w:val="de-DE"/>
        </w:rPr>
      </w:pPr>
      <w:r w:rsidRPr="00184227">
        <w:rPr>
          <w:rFonts w:hint="eastAsia"/>
        </w:rPr>
        <w:t>读取一块数据的函数原型为</w:t>
      </w:r>
      <w:r w:rsidRPr="00184227">
        <w:rPr>
          <w:rFonts w:hint="eastAsia"/>
          <w:lang w:val="de-DE"/>
        </w:rPr>
        <w:t>：</w:t>
      </w:r>
    </w:p>
    <w:p w14:paraId="2A8A5CED" w14:textId="77777777" w:rsidR="00107865" w:rsidRPr="00184227" w:rsidRDefault="00107865" w:rsidP="00107865">
      <w:pPr>
        <w:pStyle w:val="a5"/>
      </w:pPr>
      <w:r w:rsidRPr="00184227">
        <w:t>int am_ftl_</w:t>
      </w:r>
      <w:r w:rsidRPr="00184227">
        <w:rPr>
          <w:rFonts w:hint="eastAsia"/>
        </w:rPr>
        <w:t>read</w:t>
      </w:r>
      <w:r w:rsidRPr="00184227">
        <w:t xml:space="preserve"> (</w:t>
      </w:r>
      <w:r w:rsidRPr="00184227">
        <w:rPr>
          <w:rFonts w:hint="eastAsia"/>
        </w:rPr>
        <w:tab/>
      </w:r>
    </w:p>
    <w:p w14:paraId="191BB75B" w14:textId="77777777" w:rsidR="00107865" w:rsidRPr="00184227" w:rsidRDefault="00107865" w:rsidP="00107865">
      <w:pPr>
        <w:pStyle w:val="a5"/>
      </w:pPr>
      <w:r w:rsidRPr="00184227">
        <w:rPr>
          <w:rFonts w:hint="eastAsia"/>
        </w:rPr>
        <w:tab/>
      </w:r>
      <w:r w:rsidRPr="00184227">
        <w:t>am_ftl_handle_t</w:t>
      </w:r>
      <w:r w:rsidRPr="00184227">
        <w:rPr>
          <w:rFonts w:hint="eastAsia"/>
        </w:rPr>
        <w:tab/>
      </w:r>
      <w:r w:rsidRPr="00184227">
        <w:t xml:space="preserve">handle, </w:t>
      </w:r>
      <w:r w:rsidRPr="00184227">
        <w:rPr>
          <w:rFonts w:hint="eastAsia"/>
        </w:rPr>
        <w:tab/>
      </w:r>
      <w:r w:rsidRPr="00184227">
        <w:rPr>
          <w:rFonts w:hint="eastAsia"/>
        </w:rPr>
        <w:tab/>
      </w:r>
      <w:r w:rsidRPr="00184227">
        <w:rPr>
          <w:rFonts w:hint="eastAsia"/>
        </w:rPr>
        <w:tab/>
      </w:r>
      <w:r w:rsidRPr="00184227">
        <w:rPr>
          <w:rFonts w:hint="eastAsia"/>
        </w:rPr>
        <w:tab/>
      </w:r>
      <w:r w:rsidRPr="00184227">
        <w:rPr>
          <w:rFonts w:hint="eastAsia"/>
        </w:rPr>
        <w:tab/>
      </w:r>
      <w:r w:rsidRPr="00184227">
        <w:tab/>
      </w:r>
      <w:r w:rsidRPr="00184227">
        <w:rPr>
          <w:rFonts w:hint="eastAsia"/>
        </w:rPr>
        <w:t>// FTL</w:t>
      </w:r>
      <w:r w:rsidRPr="00184227">
        <w:rPr>
          <w:rFonts w:hint="eastAsia"/>
        </w:rPr>
        <w:t>实例句柄</w:t>
      </w:r>
    </w:p>
    <w:p w14:paraId="5755EDEE" w14:textId="77777777" w:rsidR="00107865" w:rsidRPr="00184227" w:rsidRDefault="00107865" w:rsidP="00107865">
      <w:pPr>
        <w:pStyle w:val="a5"/>
      </w:pPr>
      <w:r w:rsidRPr="00184227">
        <w:rPr>
          <w:rFonts w:hint="eastAsia"/>
        </w:rPr>
        <w:tab/>
      </w:r>
      <w:r w:rsidRPr="00184227">
        <w:t xml:space="preserve">unsigned int </w:t>
      </w:r>
      <w:r>
        <w:tab/>
      </w:r>
      <w:r w:rsidRPr="00184227">
        <w:t xml:space="preserve">lbn, </w:t>
      </w:r>
      <w:r w:rsidRPr="00184227">
        <w:rPr>
          <w:rFonts w:hint="eastAsia"/>
        </w:rPr>
        <w:tab/>
      </w:r>
      <w:r w:rsidRPr="00184227">
        <w:rPr>
          <w:rFonts w:hint="eastAsia"/>
        </w:rPr>
        <w:tab/>
      </w:r>
      <w:r w:rsidRPr="00184227">
        <w:rPr>
          <w:rFonts w:hint="eastAsia"/>
        </w:rPr>
        <w:tab/>
      </w:r>
      <w:r w:rsidRPr="00184227">
        <w:rPr>
          <w:rFonts w:hint="eastAsia"/>
        </w:rPr>
        <w:tab/>
      </w:r>
      <w:r w:rsidRPr="00184227">
        <w:rPr>
          <w:rFonts w:hint="eastAsia"/>
        </w:rPr>
        <w:tab/>
      </w:r>
      <w:r w:rsidRPr="00184227">
        <w:tab/>
      </w:r>
      <w:r>
        <w:tab/>
      </w:r>
      <w:r w:rsidRPr="00184227">
        <w:rPr>
          <w:rFonts w:hint="eastAsia"/>
        </w:rPr>
        <w:t xml:space="preserve">// </w:t>
      </w:r>
      <w:r w:rsidRPr="00184227">
        <w:rPr>
          <w:rFonts w:hint="eastAsia"/>
        </w:rPr>
        <w:t>逻辑块号</w:t>
      </w:r>
    </w:p>
    <w:p w14:paraId="1695B56E" w14:textId="77777777" w:rsidR="00107865" w:rsidRPr="00184227" w:rsidRDefault="00107865" w:rsidP="00107865">
      <w:pPr>
        <w:pStyle w:val="a5"/>
      </w:pPr>
      <w:r w:rsidRPr="00184227">
        <w:rPr>
          <w:rFonts w:hint="eastAsia"/>
        </w:rPr>
        <w:tab/>
        <w:t xml:space="preserve">uint8_t  </w:t>
      </w:r>
      <w:r w:rsidRPr="00184227">
        <w:rPr>
          <w:rFonts w:hint="eastAsia"/>
        </w:rPr>
        <w:tab/>
      </w:r>
      <w:r>
        <w:tab/>
      </w:r>
      <w:r w:rsidRPr="00184227">
        <w:t>*p_buf);</w:t>
      </w:r>
      <w:r w:rsidRPr="00184227">
        <w:rPr>
          <w:rFonts w:hint="eastAsia"/>
        </w:rPr>
        <w:tab/>
      </w:r>
      <w:r w:rsidRPr="00184227">
        <w:rPr>
          <w:rFonts w:hint="eastAsia"/>
        </w:rPr>
        <w:tab/>
      </w:r>
      <w:r w:rsidRPr="00184227">
        <w:rPr>
          <w:rFonts w:hint="eastAsia"/>
        </w:rPr>
        <w:tab/>
      </w:r>
      <w:r w:rsidRPr="00184227">
        <w:rPr>
          <w:rFonts w:hint="eastAsia"/>
        </w:rPr>
        <w:tab/>
      </w:r>
      <w:r w:rsidRPr="00184227">
        <w:rPr>
          <w:rFonts w:hint="eastAsia"/>
        </w:rPr>
        <w:tab/>
      </w:r>
      <w:r w:rsidRPr="00184227">
        <w:tab/>
      </w:r>
      <w:r w:rsidRPr="00184227">
        <w:rPr>
          <w:rFonts w:hint="eastAsia"/>
        </w:rPr>
        <w:t xml:space="preserve">// </w:t>
      </w:r>
      <w:r w:rsidRPr="00184227">
        <w:rPr>
          <w:rFonts w:hint="eastAsia"/>
        </w:rPr>
        <w:t>读取数据缓冲区（其大小必须为</w:t>
      </w:r>
      <w:r w:rsidRPr="00184227">
        <w:rPr>
          <w:rFonts w:hint="eastAsia"/>
        </w:rPr>
        <w:t>512</w:t>
      </w:r>
      <w:r w:rsidRPr="00184227">
        <w:rPr>
          <w:rFonts w:hint="eastAsia"/>
        </w:rPr>
        <w:t>）</w:t>
      </w:r>
    </w:p>
    <w:p w14:paraId="085DFB01" w14:textId="77777777" w:rsidR="00107865" w:rsidRPr="0058735A" w:rsidRDefault="00107865" w:rsidP="00107865">
      <w:pPr>
        <w:spacing w:before="62" w:after="62"/>
        <w:ind w:firstLine="420"/>
      </w:pPr>
      <w:r w:rsidRPr="0058735A">
        <w:rPr>
          <w:rFonts w:hint="eastAsia"/>
        </w:rPr>
        <w:t>如果返回值为</w:t>
      </w:r>
      <w:r w:rsidRPr="0058735A">
        <w:rPr>
          <w:rFonts w:hint="eastAsia"/>
        </w:rPr>
        <w:t>AM_OK</w:t>
      </w:r>
      <w:r w:rsidRPr="0058735A">
        <w:rPr>
          <w:rFonts w:hint="eastAsia"/>
        </w:rPr>
        <w:t>，则说明读取成功，反之失败。假定从逻辑块</w:t>
      </w:r>
      <w:r w:rsidRPr="0058735A">
        <w:rPr>
          <w:rFonts w:hint="eastAsia"/>
        </w:rPr>
        <w:t>2</w:t>
      </w:r>
      <w:r w:rsidRPr="0058735A">
        <w:rPr>
          <w:rFonts w:hint="eastAsia"/>
        </w:rPr>
        <w:t>中读取一块（</w:t>
      </w:r>
      <w:r w:rsidRPr="0058735A">
        <w:rPr>
          <w:rFonts w:hint="eastAsia"/>
        </w:rPr>
        <w:t>512</w:t>
      </w:r>
      <w:r w:rsidRPr="0058735A">
        <w:rPr>
          <w:rFonts w:hint="eastAsia"/>
        </w:rPr>
        <w:t>字节）数据，其范例程序详见</w:t>
      </w:r>
      <w:r>
        <w:fldChar w:fldCharType="begin"/>
      </w:r>
      <w:r>
        <w:instrText xml:space="preserve">REF _Ref459826246 \h  \* MERGEFORMAT </w:instrText>
      </w:r>
      <w:r>
        <w:fldChar w:fldCharType="separate"/>
      </w:r>
      <w:r w:rsidR="00B93B10" w:rsidRPr="00184227">
        <w:rPr>
          <w:rFonts w:hint="eastAsia"/>
        </w:rPr>
        <w:t>程序清单</w:t>
      </w:r>
      <w:r w:rsidR="00B93B10">
        <w:t>5.43</w:t>
      </w:r>
      <w:r>
        <w:fldChar w:fldCharType="end"/>
      </w:r>
      <w:r w:rsidRPr="0058735A">
        <w:rPr>
          <w:rFonts w:hint="eastAsia"/>
        </w:rPr>
        <w:t>。</w:t>
      </w:r>
    </w:p>
    <w:p w14:paraId="18731821" w14:textId="32E2ADC0" w:rsidR="00107865" w:rsidRPr="00184227" w:rsidRDefault="00107865" w:rsidP="00107865">
      <w:pPr>
        <w:pStyle w:val="a7"/>
        <w:spacing w:before="62" w:after="62"/>
        <w:rPr>
          <w:lang w:val="de-DE"/>
        </w:rPr>
      </w:pPr>
      <w:bookmarkStart w:id="371" w:name="_Ref459826246"/>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43</w:t>
      </w:r>
      <w:r w:rsidR="00A26C7F">
        <w:fldChar w:fldCharType="end"/>
      </w:r>
      <w:bookmarkEnd w:id="371"/>
      <w:r w:rsidRPr="00184227">
        <w:rPr>
          <w:rFonts w:hint="eastAsia"/>
          <w:lang w:val="de-DE"/>
        </w:rPr>
        <w:t>读取数据范例程序</w:t>
      </w:r>
    </w:p>
    <w:p w14:paraId="12715766" w14:textId="77777777" w:rsidR="00107865" w:rsidRPr="00184227" w:rsidRDefault="00107865" w:rsidP="00107865">
      <w:pPr>
        <w:pStyle w:val="a5"/>
        <w:spacing w:before="62" w:after="62"/>
      </w:pPr>
      <w:r w:rsidRPr="00184227">
        <w:rPr>
          <w:rFonts w:hint="eastAsia"/>
        </w:rPr>
        <w:t>1</w:t>
      </w:r>
      <w:r w:rsidRPr="00184227">
        <w:rPr>
          <w:rFonts w:hint="eastAsia"/>
        </w:rPr>
        <w:tab/>
      </w:r>
      <w:r w:rsidRPr="00184227">
        <w:t>uint8_t</w:t>
      </w:r>
      <w:r w:rsidRPr="00184227">
        <w:rPr>
          <w:rFonts w:hint="eastAsia"/>
        </w:rPr>
        <w:t>buf</w:t>
      </w:r>
      <w:r w:rsidRPr="00184227">
        <w:t xml:space="preserve"> [</w:t>
      </w:r>
      <w:r w:rsidRPr="00184227">
        <w:rPr>
          <w:rFonts w:hint="eastAsia"/>
        </w:rPr>
        <w:t>512</w:t>
      </w:r>
      <w:r w:rsidRPr="00184227">
        <w:t>];</w:t>
      </w:r>
    </w:p>
    <w:p w14:paraId="21329A61" w14:textId="77777777" w:rsidR="00107865" w:rsidRPr="00184227" w:rsidRDefault="00107865" w:rsidP="00107865">
      <w:pPr>
        <w:pStyle w:val="a5"/>
      </w:pPr>
      <w:r w:rsidRPr="00184227">
        <w:rPr>
          <w:rFonts w:hint="eastAsia"/>
        </w:rPr>
        <w:t>2</w:t>
      </w:r>
      <w:r w:rsidRPr="00184227">
        <w:rPr>
          <w:rFonts w:hint="eastAsia"/>
        </w:rPr>
        <w:tab/>
      </w:r>
      <w:r w:rsidRPr="00184227">
        <w:t>am_</w:t>
      </w:r>
      <w:r w:rsidRPr="00184227">
        <w:rPr>
          <w:rFonts w:hint="eastAsia"/>
        </w:rPr>
        <w:t>ftl</w:t>
      </w:r>
      <w:r w:rsidRPr="00184227">
        <w:t>_</w:t>
      </w:r>
      <w:r w:rsidRPr="00184227">
        <w:rPr>
          <w:rFonts w:hint="eastAsia"/>
        </w:rPr>
        <w:t>read</w:t>
      </w:r>
      <w:r w:rsidRPr="00184227">
        <w:t>(</w:t>
      </w:r>
      <w:r w:rsidRPr="00184227">
        <w:rPr>
          <w:rFonts w:hint="eastAsia"/>
        </w:rPr>
        <w:t>ftl</w:t>
      </w:r>
      <w:r w:rsidRPr="00184227">
        <w:t>_handle,</w:t>
      </w:r>
      <w:r w:rsidRPr="00184227">
        <w:rPr>
          <w:rFonts w:hint="eastAsia"/>
        </w:rPr>
        <w:t xml:space="preserve"> 2, buf, 512</w:t>
      </w:r>
      <w:r w:rsidRPr="00184227">
        <w:t>);</w:t>
      </w:r>
      <w:r w:rsidRPr="00184227">
        <w:rPr>
          <w:rFonts w:hint="eastAsia"/>
        </w:rPr>
        <w:tab/>
      </w:r>
      <w:r w:rsidRPr="00184227">
        <w:rPr>
          <w:rFonts w:hint="eastAsia"/>
        </w:rPr>
        <w:tab/>
      </w:r>
      <w:r w:rsidRPr="00184227">
        <w:rPr>
          <w:rFonts w:hint="eastAsia"/>
        </w:rPr>
        <w:tab/>
      </w:r>
      <w:r w:rsidRPr="00184227">
        <w:rPr>
          <w:rFonts w:hint="eastAsia"/>
        </w:rPr>
        <w:tab/>
        <w:t xml:space="preserve">// </w:t>
      </w:r>
      <w:r w:rsidRPr="00184227">
        <w:rPr>
          <w:rFonts w:hint="eastAsia"/>
        </w:rPr>
        <w:t>从逻辑块</w:t>
      </w:r>
      <w:r w:rsidRPr="00184227">
        <w:rPr>
          <w:rFonts w:hint="eastAsia"/>
        </w:rPr>
        <w:t>2</w:t>
      </w:r>
      <w:r w:rsidRPr="00184227">
        <w:rPr>
          <w:rFonts w:hint="eastAsia"/>
        </w:rPr>
        <w:t>中读出</w:t>
      </w:r>
      <w:r w:rsidRPr="00184227">
        <w:rPr>
          <w:rFonts w:hint="eastAsia"/>
        </w:rPr>
        <w:t>512</w:t>
      </w:r>
      <w:r w:rsidRPr="00184227">
        <w:rPr>
          <w:rFonts w:hint="eastAsia"/>
        </w:rPr>
        <w:t>字节数据</w:t>
      </w:r>
    </w:p>
    <w:p w14:paraId="2D59492A" w14:textId="77777777" w:rsidR="00107865" w:rsidRPr="00184227" w:rsidRDefault="00107865" w:rsidP="00107865">
      <w:pPr>
        <w:pStyle w:val="23"/>
        <w:spacing w:before="62" w:after="62"/>
        <w:rPr>
          <w:lang w:val="de-DE"/>
        </w:rPr>
      </w:pPr>
      <w:r w:rsidRPr="00184227">
        <w:rPr>
          <w:rFonts w:hint="eastAsia"/>
          <w:lang w:val="de-DE"/>
        </w:rPr>
        <w:t>FTL</w:t>
      </w:r>
      <w:r w:rsidRPr="00184227">
        <w:rPr>
          <w:rFonts w:hint="eastAsia"/>
          <w:lang w:val="de-DE"/>
        </w:rPr>
        <w:t>通用接口测试程序</w:t>
      </w:r>
      <w:r w:rsidRPr="00184227">
        <w:rPr>
          <w:rFonts w:hint="eastAsia"/>
        </w:rPr>
        <w:t>和接口分别详见</w:t>
      </w:r>
      <w:r>
        <w:fldChar w:fldCharType="begin"/>
      </w:r>
      <w:r w:rsidRPr="00F74B1E">
        <w:rPr>
          <w:lang w:val="de-DE"/>
        </w:rPr>
        <w:instrText xml:space="preserve">REF _Ref459826723 \h \* MERGEFORMAT </w:instrText>
      </w:r>
      <w:r>
        <w:fldChar w:fldCharType="separate"/>
      </w:r>
      <w:r w:rsidR="00B93B10" w:rsidRPr="00184227">
        <w:rPr>
          <w:rFonts w:hint="eastAsia"/>
        </w:rPr>
        <w:t>程序清单</w:t>
      </w:r>
      <w:r w:rsidR="00B93B10" w:rsidRPr="00B93B10">
        <w:rPr>
          <w:lang w:val="de-DE"/>
        </w:rPr>
        <w:t>5.44</w:t>
      </w:r>
      <w:r>
        <w:fldChar w:fldCharType="end"/>
      </w:r>
      <w:r w:rsidRPr="00184227">
        <w:rPr>
          <w:rFonts w:hint="eastAsia"/>
        </w:rPr>
        <w:t>和</w:t>
      </w:r>
      <w:r>
        <w:fldChar w:fldCharType="begin"/>
      </w:r>
      <w:r w:rsidRPr="00F74B1E">
        <w:rPr>
          <w:lang w:val="de-DE"/>
        </w:rPr>
        <w:instrText xml:space="preserve">REF _Ref459826724 \h \* MERGEFORMAT </w:instrText>
      </w:r>
      <w:r>
        <w:fldChar w:fldCharType="separate"/>
      </w:r>
      <w:r w:rsidR="00B93B10" w:rsidRPr="00184227">
        <w:rPr>
          <w:rFonts w:hint="eastAsia"/>
        </w:rPr>
        <w:t>程序清单</w:t>
      </w:r>
      <w:r w:rsidR="00B93B10" w:rsidRPr="00B93B10">
        <w:rPr>
          <w:lang w:val="de-DE"/>
        </w:rPr>
        <w:t>5.45</w:t>
      </w:r>
      <w:r>
        <w:fldChar w:fldCharType="end"/>
      </w:r>
      <w:r w:rsidRPr="00184227">
        <w:rPr>
          <w:rFonts w:hint="eastAsia"/>
        </w:rPr>
        <w:t>。</w:t>
      </w:r>
    </w:p>
    <w:p w14:paraId="5558A680" w14:textId="24535B53" w:rsidR="00107865" w:rsidRPr="00184227" w:rsidRDefault="00107865" w:rsidP="00107865">
      <w:pPr>
        <w:pStyle w:val="a7"/>
        <w:spacing w:before="62" w:after="62"/>
        <w:rPr>
          <w:lang w:val="de-DE"/>
        </w:rPr>
      </w:pPr>
      <w:bookmarkStart w:id="372" w:name="_Ref459826723"/>
      <w:r w:rsidRPr="00184227">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44</w:t>
      </w:r>
      <w:r w:rsidR="00A26C7F">
        <w:fldChar w:fldCharType="end"/>
      </w:r>
      <w:bookmarkEnd w:id="372"/>
      <w:r w:rsidRPr="00184227">
        <w:rPr>
          <w:rFonts w:hint="eastAsia"/>
          <w:lang w:val="de-DE"/>
        </w:rPr>
        <w:t xml:space="preserve">  FTL</w:t>
      </w:r>
      <w:r w:rsidRPr="00184227">
        <w:rPr>
          <w:rFonts w:hint="eastAsia"/>
          <w:lang w:val="de-DE"/>
        </w:rPr>
        <w:t>测试程序实现（</w:t>
      </w:r>
      <w:r w:rsidRPr="00184227">
        <w:rPr>
          <w:rFonts w:hint="eastAsia"/>
          <w:lang w:val="de-DE"/>
        </w:rPr>
        <w:t>app_test_ftl.c</w:t>
      </w:r>
      <w:r w:rsidRPr="00184227">
        <w:rPr>
          <w:rFonts w:hint="eastAsia"/>
          <w:lang w:val="de-DE"/>
        </w:rPr>
        <w:t>）</w:t>
      </w:r>
    </w:p>
    <w:p w14:paraId="44F858F6" w14:textId="77777777" w:rsidR="00107865" w:rsidRPr="00184227" w:rsidRDefault="00107865" w:rsidP="00107865">
      <w:pPr>
        <w:pStyle w:val="a5"/>
      </w:pPr>
      <w:r w:rsidRPr="00184227">
        <w:rPr>
          <w:rFonts w:hint="eastAsia"/>
        </w:rPr>
        <w:t>1</w:t>
      </w:r>
      <w:r w:rsidRPr="00184227">
        <w:rPr>
          <w:rFonts w:hint="eastAsia"/>
        </w:rPr>
        <w:tab/>
      </w:r>
      <w:r w:rsidRPr="00184227">
        <w:t>#include "ametal.h"</w:t>
      </w:r>
    </w:p>
    <w:p w14:paraId="0679B4C1" w14:textId="77777777" w:rsidR="00107865" w:rsidRPr="00184227" w:rsidRDefault="00107865" w:rsidP="00107865">
      <w:pPr>
        <w:pStyle w:val="a5"/>
      </w:pPr>
      <w:r w:rsidRPr="00184227">
        <w:rPr>
          <w:rFonts w:hint="eastAsia"/>
        </w:rPr>
        <w:t>2</w:t>
      </w:r>
      <w:r w:rsidRPr="00184227">
        <w:rPr>
          <w:rFonts w:hint="eastAsia"/>
        </w:rPr>
        <w:tab/>
      </w:r>
      <w:r w:rsidRPr="00184227">
        <w:t>#include "am_ftl.h"</w:t>
      </w:r>
    </w:p>
    <w:p w14:paraId="06180C5C" w14:textId="77777777" w:rsidR="00107865" w:rsidRPr="00184227" w:rsidRDefault="00107865" w:rsidP="00107865">
      <w:pPr>
        <w:pStyle w:val="a5"/>
      </w:pPr>
      <w:r w:rsidRPr="00184227">
        <w:rPr>
          <w:rFonts w:hint="eastAsia"/>
        </w:rPr>
        <w:t>3</w:t>
      </w:r>
    </w:p>
    <w:p w14:paraId="639EDA65" w14:textId="77777777" w:rsidR="00107865" w:rsidRPr="00184227" w:rsidRDefault="00107865" w:rsidP="00107865">
      <w:pPr>
        <w:pStyle w:val="a5"/>
      </w:pPr>
      <w:r w:rsidRPr="00184227">
        <w:rPr>
          <w:rFonts w:hint="eastAsia"/>
        </w:rPr>
        <w:t>4</w:t>
      </w:r>
      <w:r w:rsidRPr="00184227">
        <w:rPr>
          <w:rFonts w:hint="eastAsia"/>
        </w:rPr>
        <w:tab/>
      </w:r>
      <w:r w:rsidRPr="00184227">
        <w:t>int app_test_ftl (am_ftl_handle_t ftl_handle)</w:t>
      </w:r>
    </w:p>
    <w:p w14:paraId="602D3EA3" w14:textId="77777777" w:rsidR="00107865" w:rsidRPr="00184227" w:rsidRDefault="00107865" w:rsidP="00107865">
      <w:pPr>
        <w:pStyle w:val="a5"/>
        <w:rPr>
          <w:lang w:val="en-US"/>
        </w:rPr>
      </w:pPr>
      <w:r w:rsidRPr="00184227">
        <w:rPr>
          <w:rFonts w:hint="eastAsia"/>
          <w:lang w:val="en-US"/>
        </w:rPr>
        <w:lastRenderedPageBreak/>
        <w:t>5</w:t>
      </w:r>
      <w:r w:rsidRPr="00184227">
        <w:rPr>
          <w:rFonts w:hint="eastAsia"/>
          <w:lang w:val="en-US"/>
        </w:rPr>
        <w:tab/>
      </w:r>
      <w:r w:rsidRPr="00184227">
        <w:rPr>
          <w:lang w:val="en-US"/>
        </w:rPr>
        <w:t>{</w:t>
      </w:r>
    </w:p>
    <w:p w14:paraId="42C8ED46" w14:textId="77777777" w:rsidR="00107865" w:rsidRPr="00184227" w:rsidRDefault="00107865" w:rsidP="00107865">
      <w:pPr>
        <w:pStyle w:val="a5"/>
        <w:rPr>
          <w:lang w:val="en-US"/>
        </w:rPr>
      </w:pPr>
      <w:r w:rsidRPr="00184227">
        <w:rPr>
          <w:rFonts w:hint="eastAsia"/>
          <w:lang w:val="en-US"/>
        </w:rPr>
        <w:t>6</w:t>
      </w:r>
      <w:r w:rsidRPr="00184227">
        <w:rPr>
          <w:rFonts w:hint="eastAsia"/>
          <w:lang w:val="en-US"/>
        </w:rPr>
        <w:tab/>
      </w:r>
      <w:r w:rsidRPr="00184227">
        <w:rPr>
          <w:lang w:val="en-US"/>
        </w:rPr>
        <w:t xml:space="preserve">    int </w:t>
      </w:r>
      <w:r>
        <w:rPr>
          <w:lang w:val="en-US"/>
        </w:rPr>
        <w:tab/>
      </w:r>
      <w:r w:rsidRPr="00184227">
        <w:rPr>
          <w:lang w:val="en-US"/>
        </w:rPr>
        <w:t>i;</w:t>
      </w:r>
    </w:p>
    <w:p w14:paraId="31436C26" w14:textId="77777777" w:rsidR="00107865" w:rsidRPr="00184227" w:rsidRDefault="00107865" w:rsidP="00107865">
      <w:pPr>
        <w:pStyle w:val="a5"/>
        <w:rPr>
          <w:lang w:val="en-US"/>
        </w:rPr>
      </w:pPr>
      <w:r w:rsidRPr="00184227">
        <w:rPr>
          <w:rFonts w:hint="eastAsia"/>
          <w:lang w:val="en-US"/>
        </w:rPr>
        <w:t>7</w:t>
      </w:r>
      <w:r w:rsidRPr="00184227">
        <w:rPr>
          <w:rFonts w:hint="eastAsia"/>
          <w:lang w:val="en-US"/>
        </w:rPr>
        <w:tab/>
      </w:r>
      <w:r w:rsidRPr="00184227">
        <w:rPr>
          <w:lang w:val="en-US"/>
        </w:rPr>
        <w:t xml:space="preserve">    static </w:t>
      </w:r>
      <w:r>
        <w:rPr>
          <w:lang w:val="en-US"/>
        </w:rPr>
        <w:tab/>
      </w:r>
      <w:r w:rsidRPr="00184227">
        <w:rPr>
          <w:lang w:val="en-US"/>
        </w:rPr>
        <w:t>uint8_t buf[512];</w:t>
      </w:r>
    </w:p>
    <w:p w14:paraId="0298BFDB" w14:textId="77777777" w:rsidR="00107865" w:rsidRPr="00184227" w:rsidRDefault="00107865" w:rsidP="00107865">
      <w:pPr>
        <w:pStyle w:val="a5"/>
        <w:rPr>
          <w:lang w:val="en-US"/>
        </w:rPr>
      </w:pPr>
      <w:r w:rsidRPr="00184227">
        <w:rPr>
          <w:rFonts w:hint="eastAsia"/>
          <w:lang w:val="en-US"/>
        </w:rPr>
        <w:t>8</w:t>
      </w:r>
    </w:p>
    <w:p w14:paraId="3904E410" w14:textId="77777777" w:rsidR="00107865" w:rsidRPr="00184227" w:rsidRDefault="00107865" w:rsidP="00107865">
      <w:pPr>
        <w:pStyle w:val="a5"/>
        <w:rPr>
          <w:lang w:val="en-US"/>
        </w:rPr>
      </w:pPr>
      <w:r w:rsidRPr="00184227">
        <w:rPr>
          <w:rFonts w:hint="eastAsia"/>
          <w:lang w:val="en-US"/>
        </w:rPr>
        <w:t>9</w:t>
      </w:r>
      <w:r w:rsidRPr="00184227">
        <w:rPr>
          <w:rFonts w:hint="eastAsia"/>
          <w:lang w:val="en-US"/>
        </w:rPr>
        <w:tab/>
      </w:r>
      <w:r w:rsidRPr="00184227">
        <w:rPr>
          <w:lang w:val="en-US"/>
        </w:rPr>
        <w:t xml:space="preserve">    for (i = 0; i &lt; 512; i++)</w:t>
      </w:r>
      <w:r>
        <w:rPr>
          <w:lang w:val="en-US"/>
        </w:rPr>
        <w:tab/>
      </w:r>
      <w:r>
        <w:rPr>
          <w:lang w:val="en-US"/>
        </w:rPr>
        <w:tab/>
      </w:r>
      <w:r w:rsidRPr="00184227">
        <w:rPr>
          <w:rFonts w:hint="eastAsia"/>
          <w:lang w:val="en-US"/>
        </w:rPr>
        <w:t xml:space="preserve">buf[i] = i &amp; 0xFF;  </w:t>
      </w:r>
      <w:r>
        <w:rPr>
          <w:lang w:val="en-US"/>
        </w:rPr>
        <w:tab/>
      </w:r>
      <w:r w:rsidRPr="00184227">
        <w:rPr>
          <w:rFonts w:hint="eastAsia"/>
          <w:lang w:val="en-US"/>
        </w:rPr>
        <w:t xml:space="preserve">// </w:t>
      </w:r>
      <w:r w:rsidRPr="00184227">
        <w:rPr>
          <w:rFonts w:hint="eastAsia"/>
        </w:rPr>
        <w:t>装载数据</w:t>
      </w:r>
    </w:p>
    <w:p w14:paraId="0BAE19CD" w14:textId="77777777" w:rsidR="00107865" w:rsidRPr="00184227" w:rsidRDefault="00107865" w:rsidP="00107865">
      <w:pPr>
        <w:pStyle w:val="a5"/>
        <w:rPr>
          <w:lang w:val="en-US"/>
        </w:rPr>
      </w:pPr>
      <w:r w:rsidRPr="00184227">
        <w:rPr>
          <w:rFonts w:hint="eastAsia"/>
          <w:lang w:val="en-US"/>
        </w:rPr>
        <w:t>1</w:t>
      </w:r>
      <w:r>
        <w:rPr>
          <w:lang w:val="en-US"/>
        </w:rPr>
        <w:t>0</w:t>
      </w:r>
      <w:r w:rsidRPr="00184227">
        <w:rPr>
          <w:rFonts w:hint="eastAsia"/>
          <w:lang w:val="en-US"/>
        </w:rPr>
        <w:tab/>
      </w:r>
      <w:r w:rsidRPr="00184227">
        <w:rPr>
          <w:lang w:val="en-US"/>
        </w:rPr>
        <w:t xml:space="preserve">    am_ftl_write(ftl_handle, 2, buf);</w:t>
      </w:r>
    </w:p>
    <w:p w14:paraId="31208BBD" w14:textId="77777777" w:rsidR="00107865" w:rsidRPr="00184227" w:rsidRDefault="00107865" w:rsidP="00107865">
      <w:pPr>
        <w:pStyle w:val="a5"/>
        <w:rPr>
          <w:lang w:val="en-US"/>
        </w:rPr>
      </w:pPr>
      <w:r>
        <w:rPr>
          <w:rFonts w:hint="eastAsia"/>
          <w:lang w:val="en-US"/>
        </w:rPr>
        <w:t>11</w:t>
      </w:r>
      <w:r w:rsidRPr="00184227">
        <w:rPr>
          <w:rFonts w:hint="eastAsia"/>
          <w:lang w:val="en-US"/>
        </w:rPr>
        <w:tab/>
      </w:r>
      <w:r>
        <w:rPr>
          <w:lang w:val="en-US"/>
        </w:rPr>
        <w:t xml:space="preserve">    for (i = 0; i &lt; 512; i++)</w:t>
      </w:r>
      <w:r>
        <w:rPr>
          <w:lang w:val="en-US"/>
        </w:rPr>
        <w:tab/>
      </w:r>
      <w:r>
        <w:rPr>
          <w:lang w:val="en-US"/>
        </w:rPr>
        <w:tab/>
      </w:r>
      <w:r w:rsidRPr="00184227">
        <w:rPr>
          <w:rFonts w:hint="eastAsia"/>
          <w:lang w:val="en-US"/>
        </w:rPr>
        <w:t xml:space="preserve">buf[i] = 0x0;        // </w:t>
      </w:r>
      <w:r w:rsidRPr="00184227">
        <w:rPr>
          <w:rFonts w:hint="eastAsia"/>
        </w:rPr>
        <w:t>将所有数据清零</w:t>
      </w:r>
    </w:p>
    <w:p w14:paraId="489DA953" w14:textId="77777777" w:rsidR="00107865" w:rsidRPr="00184227" w:rsidRDefault="00107865" w:rsidP="00107865">
      <w:pPr>
        <w:pStyle w:val="a5"/>
        <w:rPr>
          <w:lang w:val="en-US"/>
        </w:rPr>
      </w:pPr>
      <w:r w:rsidRPr="00184227">
        <w:rPr>
          <w:rFonts w:hint="eastAsia"/>
          <w:lang w:val="en-US"/>
        </w:rPr>
        <w:t>1</w:t>
      </w:r>
      <w:r>
        <w:rPr>
          <w:lang w:val="en-US"/>
        </w:rPr>
        <w:t>2</w:t>
      </w:r>
      <w:r w:rsidRPr="00184227">
        <w:rPr>
          <w:rFonts w:hint="eastAsia"/>
          <w:lang w:val="en-US"/>
        </w:rPr>
        <w:tab/>
      </w:r>
      <w:r w:rsidRPr="00184227">
        <w:rPr>
          <w:lang w:val="en-US"/>
        </w:rPr>
        <w:t xml:space="preserve">    am_ftl_read(ftl_handle, 2, buf);</w:t>
      </w:r>
    </w:p>
    <w:p w14:paraId="6375C2EC" w14:textId="77777777" w:rsidR="00107865" w:rsidRPr="00184227" w:rsidRDefault="00107865" w:rsidP="00107865">
      <w:pPr>
        <w:pStyle w:val="a5"/>
        <w:rPr>
          <w:lang w:val="en-US"/>
        </w:rPr>
      </w:pPr>
      <w:r>
        <w:rPr>
          <w:rFonts w:hint="eastAsia"/>
          <w:lang w:val="en-US"/>
        </w:rPr>
        <w:t>13</w:t>
      </w:r>
      <w:r w:rsidRPr="00184227">
        <w:rPr>
          <w:rFonts w:hint="eastAsia"/>
          <w:lang w:val="en-US"/>
        </w:rPr>
        <w:tab/>
      </w:r>
      <w:r w:rsidRPr="00184227">
        <w:rPr>
          <w:lang w:val="en-US"/>
        </w:rPr>
        <w:t xml:space="preserve">    for(i = 0; i &lt; 512; i++) {</w:t>
      </w:r>
    </w:p>
    <w:p w14:paraId="37C3B58C" w14:textId="77777777" w:rsidR="00107865" w:rsidRPr="00184227" w:rsidRDefault="00107865" w:rsidP="00107865">
      <w:pPr>
        <w:pStyle w:val="a5"/>
        <w:rPr>
          <w:lang w:val="en-US"/>
        </w:rPr>
      </w:pPr>
      <w:r>
        <w:rPr>
          <w:rFonts w:hint="eastAsia"/>
          <w:lang w:val="en-US"/>
        </w:rPr>
        <w:t>14</w:t>
      </w:r>
      <w:r w:rsidRPr="00184227">
        <w:rPr>
          <w:rFonts w:hint="eastAsia"/>
          <w:lang w:val="en-US"/>
        </w:rPr>
        <w:tab/>
      </w:r>
      <w:r w:rsidRPr="00184227">
        <w:rPr>
          <w:lang w:val="en-US"/>
        </w:rPr>
        <w:t xml:space="preserve">        if (buf[i] != (i &amp; 0xFF)) {</w:t>
      </w:r>
    </w:p>
    <w:p w14:paraId="6A187F38" w14:textId="77777777" w:rsidR="00107865" w:rsidRPr="00184227" w:rsidRDefault="00107865" w:rsidP="00107865">
      <w:pPr>
        <w:pStyle w:val="a5"/>
        <w:rPr>
          <w:lang w:val="en-US"/>
        </w:rPr>
      </w:pPr>
      <w:r>
        <w:rPr>
          <w:rFonts w:hint="eastAsia"/>
          <w:lang w:val="en-US"/>
        </w:rPr>
        <w:t>15</w:t>
      </w:r>
      <w:r w:rsidRPr="00184227">
        <w:rPr>
          <w:rFonts w:hint="eastAsia"/>
          <w:lang w:val="en-US"/>
        </w:rPr>
        <w:tab/>
      </w:r>
      <w:r w:rsidRPr="00184227">
        <w:rPr>
          <w:lang w:val="en-US"/>
        </w:rPr>
        <w:t xml:space="preserve">            return AM_ERROR;</w:t>
      </w:r>
    </w:p>
    <w:p w14:paraId="48D56C7F" w14:textId="77777777" w:rsidR="00107865" w:rsidRPr="00184227" w:rsidRDefault="00107865" w:rsidP="00107865">
      <w:pPr>
        <w:pStyle w:val="a5"/>
        <w:rPr>
          <w:lang w:val="en-US"/>
        </w:rPr>
      </w:pPr>
      <w:r>
        <w:rPr>
          <w:rFonts w:hint="eastAsia"/>
          <w:lang w:val="en-US"/>
        </w:rPr>
        <w:t>16</w:t>
      </w:r>
      <w:r w:rsidRPr="00184227">
        <w:rPr>
          <w:rFonts w:hint="eastAsia"/>
          <w:lang w:val="en-US"/>
        </w:rPr>
        <w:tab/>
      </w:r>
      <w:r w:rsidRPr="00184227">
        <w:rPr>
          <w:lang w:val="en-US"/>
        </w:rPr>
        <w:t xml:space="preserve">        }</w:t>
      </w:r>
    </w:p>
    <w:p w14:paraId="3EB02638" w14:textId="77777777" w:rsidR="00107865" w:rsidRPr="00184227" w:rsidRDefault="00107865" w:rsidP="00107865">
      <w:pPr>
        <w:pStyle w:val="a5"/>
        <w:rPr>
          <w:lang w:val="en-US"/>
        </w:rPr>
      </w:pPr>
      <w:r>
        <w:rPr>
          <w:rFonts w:hint="eastAsia"/>
          <w:lang w:val="en-US"/>
        </w:rPr>
        <w:t>17</w:t>
      </w:r>
      <w:r w:rsidRPr="00184227">
        <w:rPr>
          <w:rFonts w:hint="eastAsia"/>
          <w:lang w:val="en-US"/>
        </w:rPr>
        <w:tab/>
      </w:r>
      <w:r w:rsidRPr="00184227">
        <w:rPr>
          <w:lang w:val="en-US"/>
        </w:rPr>
        <w:t xml:space="preserve">    }</w:t>
      </w:r>
    </w:p>
    <w:p w14:paraId="06B70345" w14:textId="77777777" w:rsidR="00107865" w:rsidRPr="00184227" w:rsidRDefault="00107865" w:rsidP="00107865">
      <w:pPr>
        <w:pStyle w:val="a5"/>
        <w:rPr>
          <w:lang w:val="en-US"/>
        </w:rPr>
      </w:pPr>
      <w:r>
        <w:rPr>
          <w:rFonts w:hint="eastAsia"/>
          <w:lang w:val="en-US"/>
        </w:rPr>
        <w:t>18</w:t>
      </w:r>
      <w:r w:rsidRPr="00184227">
        <w:rPr>
          <w:rFonts w:hint="eastAsia"/>
          <w:lang w:val="en-US"/>
        </w:rPr>
        <w:tab/>
      </w:r>
      <w:r w:rsidRPr="00184227">
        <w:rPr>
          <w:lang w:val="en-US"/>
        </w:rPr>
        <w:t xml:space="preserve">    return AM_OK;</w:t>
      </w:r>
    </w:p>
    <w:p w14:paraId="36052823" w14:textId="77777777" w:rsidR="00107865" w:rsidRPr="00184227" w:rsidRDefault="00107865" w:rsidP="00107865">
      <w:pPr>
        <w:pStyle w:val="a5"/>
        <w:rPr>
          <w:lang w:val="en-US"/>
        </w:rPr>
      </w:pPr>
      <w:r>
        <w:rPr>
          <w:rFonts w:hint="eastAsia"/>
          <w:lang w:val="en-US"/>
        </w:rPr>
        <w:t>19</w:t>
      </w:r>
      <w:r w:rsidRPr="00184227">
        <w:rPr>
          <w:rFonts w:hint="eastAsia"/>
          <w:lang w:val="en-US"/>
        </w:rPr>
        <w:tab/>
      </w:r>
      <w:r w:rsidRPr="00184227">
        <w:rPr>
          <w:lang w:val="en-US"/>
        </w:rPr>
        <w:t>}</w:t>
      </w:r>
    </w:p>
    <w:p w14:paraId="7EE197C9" w14:textId="5536FA6E" w:rsidR="00107865" w:rsidRPr="00184227" w:rsidRDefault="00107865" w:rsidP="00107865">
      <w:pPr>
        <w:pStyle w:val="a7"/>
        <w:spacing w:before="62" w:after="62"/>
      </w:pPr>
      <w:bookmarkStart w:id="373" w:name="_Ref459826724"/>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45</w:t>
      </w:r>
      <w:r w:rsidR="00A26C7F">
        <w:fldChar w:fldCharType="end"/>
      </w:r>
      <w:bookmarkEnd w:id="373"/>
      <w:r w:rsidRPr="00184227">
        <w:rPr>
          <w:rFonts w:hint="eastAsia"/>
        </w:rPr>
        <w:t xml:space="preserve">  FTL</w:t>
      </w:r>
      <w:r w:rsidRPr="00184227">
        <w:rPr>
          <w:rFonts w:hint="eastAsia"/>
          <w:lang w:val="de-DE"/>
        </w:rPr>
        <w:t>测试接口声明</w:t>
      </w:r>
      <w:r w:rsidRPr="00184227">
        <w:rPr>
          <w:rFonts w:hint="eastAsia"/>
        </w:rPr>
        <w:t>（</w:t>
      </w:r>
      <w:r w:rsidRPr="00184227">
        <w:rPr>
          <w:rFonts w:hint="eastAsia"/>
        </w:rPr>
        <w:t>app_test_ftl.h</w:t>
      </w:r>
      <w:r w:rsidRPr="00184227">
        <w:rPr>
          <w:rFonts w:hint="eastAsia"/>
        </w:rPr>
        <w:t>）</w:t>
      </w:r>
    </w:p>
    <w:p w14:paraId="2F88E864" w14:textId="77777777" w:rsidR="00107865" w:rsidRPr="00184227" w:rsidRDefault="00107865" w:rsidP="00107865">
      <w:pPr>
        <w:pStyle w:val="a5"/>
        <w:rPr>
          <w:lang w:val="en-US"/>
        </w:rPr>
      </w:pPr>
      <w:r w:rsidRPr="00184227">
        <w:rPr>
          <w:rFonts w:hint="eastAsia"/>
          <w:lang w:val="en-US"/>
        </w:rPr>
        <w:t>1</w:t>
      </w:r>
      <w:r w:rsidRPr="00184227">
        <w:rPr>
          <w:rFonts w:hint="eastAsia"/>
          <w:lang w:val="en-US"/>
        </w:rPr>
        <w:tab/>
      </w:r>
      <w:r w:rsidRPr="00184227">
        <w:rPr>
          <w:lang w:val="en-US"/>
        </w:rPr>
        <w:t>#pragma once</w:t>
      </w:r>
    </w:p>
    <w:p w14:paraId="32480D3C" w14:textId="77777777" w:rsidR="00107865" w:rsidRPr="00184227" w:rsidRDefault="00107865" w:rsidP="00107865">
      <w:pPr>
        <w:pStyle w:val="a5"/>
        <w:rPr>
          <w:lang w:val="en-US"/>
        </w:rPr>
      </w:pPr>
      <w:r w:rsidRPr="00184227">
        <w:rPr>
          <w:lang w:val="en-US"/>
        </w:rPr>
        <w:t>2</w:t>
      </w:r>
      <w:r w:rsidRPr="00184227">
        <w:rPr>
          <w:rFonts w:hint="eastAsia"/>
          <w:lang w:val="en-US"/>
        </w:rPr>
        <w:tab/>
      </w:r>
      <w:r w:rsidRPr="00184227">
        <w:rPr>
          <w:lang w:val="en-US"/>
        </w:rPr>
        <w:t>#include "ametal.h"</w:t>
      </w:r>
    </w:p>
    <w:p w14:paraId="11308686" w14:textId="77777777" w:rsidR="00107865" w:rsidRPr="00184227" w:rsidRDefault="00107865" w:rsidP="00107865">
      <w:pPr>
        <w:pStyle w:val="a5"/>
        <w:rPr>
          <w:lang w:val="en-US"/>
        </w:rPr>
      </w:pPr>
      <w:r w:rsidRPr="00184227">
        <w:rPr>
          <w:rFonts w:hint="eastAsia"/>
          <w:lang w:val="en-US"/>
        </w:rPr>
        <w:t>3</w:t>
      </w:r>
      <w:r w:rsidRPr="00184227">
        <w:rPr>
          <w:rFonts w:hint="eastAsia"/>
          <w:lang w:val="en-US"/>
        </w:rPr>
        <w:tab/>
      </w:r>
      <w:r w:rsidRPr="00184227">
        <w:rPr>
          <w:lang w:val="en-US"/>
        </w:rPr>
        <w:t>#include "am_ftl.h"</w:t>
      </w:r>
    </w:p>
    <w:p w14:paraId="0DA58059" w14:textId="77777777" w:rsidR="00107865" w:rsidRPr="00184227" w:rsidRDefault="00107865" w:rsidP="00107865">
      <w:pPr>
        <w:pStyle w:val="a5"/>
        <w:rPr>
          <w:lang w:val="en-US"/>
        </w:rPr>
      </w:pPr>
      <w:r w:rsidRPr="00184227">
        <w:rPr>
          <w:rFonts w:hint="eastAsia"/>
          <w:lang w:val="en-US"/>
        </w:rPr>
        <w:t>4</w:t>
      </w:r>
    </w:p>
    <w:p w14:paraId="21399C9E" w14:textId="77777777" w:rsidR="00107865" w:rsidRPr="00184227" w:rsidRDefault="00107865" w:rsidP="00107865">
      <w:pPr>
        <w:pStyle w:val="a5"/>
        <w:rPr>
          <w:lang w:val="en-US"/>
        </w:rPr>
      </w:pPr>
      <w:r w:rsidRPr="00184227">
        <w:rPr>
          <w:rFonts w:hint="eastAsia"/>
          <w:lang w:val="en-US"/>
        </w:rPr>
        <w:t>5</w:t>
      </w:r>
      <w:r w:rsidRPr="00184227">
        <w:rPr>
          <w:rFonts w:hint="eastAsia"/>
          <w:lang w:val="en-US"/>
        </w:rPr>
        <w:tab/>
      </w:r>
      <w:r w:rsidRPr="00184227">
        <w:rPr>
          <w:lang w:val="en-US"/>
        </w:rPr>
        <w:t>int app_test_ftl (am_ftl_handle_t ftl_handle);</w:t>
      </w:r>
    </w:p>
    <w:p w14:paraId="3A3A1B69" w14:textId="77777777" w:rsidR="00107865" w:rsidRPr="0058735A" w:rsidRDefault="00107865" w:rsidP="00107865">
      <w:pPr>
        <w:spacing w:before="62" w:after="62"/>
        <w:ind w:firstLine="420"/>
      </w:pPr>
      <w:r w:rsidRPr="0058735A">
        <w:rPr>
          <w:rFonts w:hint="eastAsia"/>
        </w:rPr>
        <w:t>由于写入前无需再执行擦除操作，则编写应用程序更加便捷。同样，由于应用程序仅仅只需要</w:t>
      </w:r>
      <w:r w:rsidRPr="0058735A">
        <w:rPr>
          <w:rFonts w:hint="eastAsia"/>
        </w:rPr>
        <w:t>FTL</w:t>
      </w:r>
      <w:r w:rsidRPr="0058735A">
        <w:rPr>
          <w:rFonts w:hint="eastAsia"/>
        </w:rPr>
        <w:t>句柄，则所有接口也全部为</w:t>
      </w:r>
      <w:r w:rsidRPr="0058735A">
        <w:rPr>
          <w:rFonts w:hint="eastAsia"/>
        </w:rPr>
        <w:t>FTL</w:t>
      </w:r>
      <w:r w:rsidRPr="0058735A">
        <w:rPr>
          <w:rFonts w:hint="eastAsia"/>
        </w:rPr>
        <w:t>通用接口，因此应用程序是可以跨平台复用的，范例程序详见</w:t>
      </w:r>
      <w:r>
        <w:fldChar w:fldCharType="begin"/>
      </w:r>
      <w:r>
        <w:instrText xml:space="preserve">REF _Ref459828261 \h  \* MERGEFORMAT </w:instrText>
      </w:r>
      <w:r>
        <w:fldChar w:fldCharType="separate"/>
      </w:r>
      <w:r w:rsidR="00B93B10" w:rsidRPr="00184227">
        <w:rPr>
          <w:rFonts w:hint="eastAsia"/>
        </w:rPr>
        <w:t>程序清单</w:t>
      </w:r>
      <w:r w:rsidR="00B93B10">
        <w:t>5.46</w:t>
      </w:r>
      <w:r>
        <w:fldChar w:fldCharType="end"/>
      </w:r>
      <w:r w:rsidRPr="0058735A">
        <w:rPr>
          <w:rFonts w:hint="eastAsia"/>
        </w:rPr>
        <w:t>。</w:t>
      </w:r>
    </w:p>
    <w:p w14:paraId="623A65F5" w14:textId="44346C3C" w:rsidR="00107865" w:rsidRPr="00184227" w:rsidRDefault="00107865" w:rsidP="00107865">
      <w:pPr>
        <w:pStyle w:val="a7"/>
        <w:spacing w:before="62" w:after="62"/>
        <w:rPr>
          <w:lang w:val="de-DE"/>
        </w:rPr>
      </w:pPr>
      <w:bookmarkStart w:id="374" w:name="_Ref459828261"/>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46</w:t>
      </w:r>
      <w:r w:rsidR="00A26C7F">
        <w:fldChar w:fldCharType="end"/>
      </w:r>
      <w:bookmarkEnd w:id="374"/>
      <w:r w:rsidRPr="00184227">
        <w:rPr>
          <w:rFonts w:hint="eastAsia"/>
          <w:lang w:val="de-DE"/>
        </w:rPr>
        <w:t xml:space="preserve">  FTL</w:t>
      </w:r>
      <w:r w:rsidRPr="00184227">
        <w:rPr>
          <w:rFonts w:hint="eastAsia"/>
          <w:lang w:val="de-DE"/>
        </w:rPr>
        <w:t>读写范例程序</w:t>
      </w:r>
    </w:p>
    <w:p w14:paraId="75664789" w14:textId="77777777" w:rsidR="00107865" w:rsidRPr="00184227" w:rsidRDefault="00107865" w:rsidP="00107865">
      <w:pPr>
        <w:pStyle w:val="a5"/>
        <w:rPr>
          <w:lang w:val="en-US"/>
        </w:rPr>
      </w:pPr>
      <w:r w:rsidRPr="00184227">
        <w:rPr>
          <w:rFonts w:hint="eastAsia"/>
          <w:lang w:val="en-US"/>
        </w:rPr>
        <w:t>1</w:t>
      </w:r>
      <w:r w:rsidRPr="00184227">
        <w:rPr>
          <w:rFonts w:hint="eastAsia"/>
          <w:lang w:val="en-US"/>
        </w:rPr>
        <w:tab/>
      </w:r>
      <w:r w:rsidRPr="00184227">
        <w:rPr>
          <w:lang w:val="en-US"/>
        </w:rPr>
        <w:t>#include "ametal.h"</w:t>
      </w:r>
    </w:p>
    <w:p w14:paraId="6FD3434F" w14:textId="77777777" w:rsidR="00107865" w:rsidRPr="00184227" w:rsidRDefault="00107865" w:rsidP="00107865">
      <w:pPr>
        <w:pStyle w:val="a5"/>
        <w:rPr>
          <w:lang w:val="en-US"/>
        </w:rPr>
      </w:pPr>
      <w:r w:rsidRPr="00184227">
        <w:rPr>
          <w:rFonts w:hint="eastAsia"/>
          <w:lang w:val="en-US"/>
        </w:rPr>
        <w:t>2</w:t>
      </w:r>
      <w:r w:rsidRPr="00184227">
        <w:rPr>
          <w:rFonts w:hint="eastAsia"/>
          <w:lang w:val="en-US"/>
        </w:rPr>
        <w:tab/>
      </w:r>
      <w:r w:rsidRPr="00184227">
        <w:rPr>
          <w:lang w:val="en-US"/>
        </w:rPr>
        <w:t>#include "am_delay.h"</w:t>
      </w:r>
    </w:p>
    <w:p w14:paraId="16CA2750" w14:textId="77777777" w:rsidR="00107865" w:rsidRPr="00184227" w:rsidRDefault="00107865" w:rsidP="00107865">
      <w:pPr>
        <w:pStyle w:val="a5"/>
        <w:rPr>
          <w:lang w:val="en-US"/>
        </w:rPr>
      </w:pPr>
      <w:r w:rsidRPr="00184227">
        <w:rPr>
          <w:rFonts w:hint="eastAsia"/>
          <w:lang w:val="en-US"/>
        </w:rPr>
        <w:t>3</w:t>
      </w:r>
      <w:r w:rsidRPr="00184227">
        <w:rPr>
          <w:rFonts w:hint="eastAsia"/>
          <w:lang w:val="en-US"/>
        </w:rPr>
        <w:tab/>
      </w:r>
      <w:r w:rsidRPr="00184227">
        <w:rPr>
          <w:lang w:val="en-US"/>
        </w:rPr>
        <w:t>#include "am_led.h"</w:t>
      </w:r>
    </w:p>
    <w:p w14:paraId="6452D40B" w14:textId="77777777" w:rsidR="00107865" w:rsidRPr="00184227" w:rsidRDefault="00107865" w:rsidP="00107865">
      <w:pPr>
        <w:pStyle w:val="a5"/>
        <w:rPr>
          <w:lang w:val="en-US"/>
        </w:rPr>
      </w:pPr>
      <w:r w:rsidRPr="00184227">
        <w:rPr>
          <w:rFonts w:hint="eastAsia"/>
          <w:lang w:val="en-US"/>
        </w:rPr>
        <w:t>4</w:t>
      </w:r>
      <w:r w:rsidRPr="00184227">
        <w:rPr>
          <w:rFonts w:hint="eastAsia"/>
          <w:lang w:val="en-US"/>
        </w:rPr>
        <w:tab/>
      </w:r>
      <w:r w:rsidRPr="00184227">
        <w:rPr>
          <w:lang w:val="en-US"/>
        </w:rPr>
        <w:t>#include "am_mx25xx.h"</w:t>
      </w:r>
    </w:p>
    <w:p w14:paraId="589D9BBC" w14:textId="77777777" w:rsidR="00107865" w:rsidRPr="00914E36" w:rsidRDefault="00107865" w:rsidP="00107865">
      <w:pPr>
        <w:pStyle w:val="a5"/>
        <w:rPr>
          <w:color w:val="000000" w:themeColor="text1"/>
          <w:lang w:val="en-US"/>
        </w:rPr>
      </w:pPr>
      <w:r w:rsidRPr="00914E36">
        <w:rPr>
          <w:rFonts w:hint="eastAsia"/>
          <w:color w:val="000000" w:themeColor="text1"/>
          <w:lang w:val="en-US"/>
        </w:rPr>
        <w:t>5</w:t>
      </w:r>
      <w:r w:rsidRPr="00914E36">
        <w:rPr>
          <w:rFonts w:hint="eastAsia"/>
          <w:color w:val="000000" w:themeColor="text1"/>
          <w:lang w:val="en-US"/>
        </w:rPr>
        <w:tab/>
      </w:r>
      <w:r w:rsidRPr="00914E36">
        <w:rPr>
          <w:color w:val="000000" w:themeColor="text1"/>
          <w:lang w:val="en-US"/>
        </w:rPr>
        <w:t>#include "am_hwconf_mx25xx.h"</w:t>
      </w:r>
    </w:p>
    <w:p w14:paraId="316C7129" w14:textId="77777777" w:rsidR="00107865" w:rsidRPr="00184227" w:rsidRDefault="00107865" w:rsidP="00107865">
      <w:pPr>
        <w:pStyle w:val="a5"/>
        <w:rPr>
          <w:lang w:val="en-US"/>
        </w:rPr>
      </w:pPr>
      <w:r w:rsidRPr="00184227">
        <w:rPr>
          <w:rFonts w:hint="eastAsia"/>
          <w:lang w:val="en-US"/>
        </w:rPr>
        <w:t>6</w:t>
      </w:r>
      <w:r w:rsidRPr="00184227">
        <w:rPr>
          <w:rFonts w:hint="eastAsia"/>
          <w:lang w:val="en-US"/>
        </w:rPr>
        <w:tab/>
      </w:r>
      <w:r w:rsidRPr="00184227">
        <w:rPr>
          <w:lang w:val="en-US"/>
        </w:rPr>
        <w:t>#include "app_test_mtd.h"</w:t>
      </w:r>
    </w:p>
    <w:p w14:paraId="283E0105" w14:textId="77777777" w:rsidR="00107865" w:rsidRPr="00184227" w:rsidRDefault="00107865" w:rsidP="00107865">
      <w:pPr>
        <w:pStyle w:val="a5"/>
      </w:pPr>
      <w:r w:rsidRPr="00184227">
        <w:rPr>
          <w:rFonts w:hint="eastAsia"/>
        </w:rPr>
        <w:t>7</w:t>
      </w:r>
    </w:p>
    <w:p w14:paraId="6DB9EF76" w14:textId="77777777" w:rsidR="00107865" w:rsidRPr="00184227" w:rsidRDefault="00107865" w:rsidP="00107865">
      <w:pPr>
        <w:pStyle w:val="a5"/>
      </w:pPr>
      <w:r w:rsidRPr="00184227">
        <w:rPr>
          <w:rFonts w:hint="eastAsia"/>
        </w:rPr>
        <w:t>8</w:t>
      </w:r>
      <w:r w:rsidRPr="00184227">
        <w:rPr>
          <w:rFonts w:hint="eastAsia"/>
        </w:rPr>
        <w:tab/>
      </w:r>
      <w:r w:rsidRPr="00184227">
        <w:t>int am_main (void)</w:t>
      </w:r>
    </w:p>
    <w:p w14:paraId="1124691F" w14:textId="77777777" w:rsidR="00107865" w:rsidRPr="00184227" w:rsidRDefault="00107865" w:rsidP="00107865">
      <w:pPr>
        <w:pStyle w:val="a5"/>
      </w:pPr>
      <w:r w:rsidRPr="00184227">
        <w:rPr>
          <w:rFonts w:hint="eastAsia"/>
        </w:rPr>
        <w:t>9</w:t>
      </w:r>
      <w:r w:rsidRPr="00184227">
        <w:rPr>
          <w:rFonts w:hint="eastAsia"/>
        </w:rPr>
        <w:tab/>
      </w:r>
      <w:r w:rsidRPr="00184227">
        <w:t>{</w:t>
      </w:r>
    </w:p>
    <w:p w14:paraId="3CE1896D" w14:textId="77777777" w:rsidR="00107865" w:rsidRPr="00184227" w:rsidRDefault="00107865" w:rsidP="00107865">
      <w:pPr>
        <w:pStyle w:val="a5"/>
      </w:pPr>
      <w:r w:rsidRPr="00184227">
        <w:rPr>
          <w:rFonts w:hint="eastAsia"/>
        </w:rPr>
        <w:t>10</w:t>
      </w:r>
      <w:r w:rsidRPr="00184227">
        <w:rPr>
          <w:rFonts w:hint="eastAsia"/>
        </w:rPr>
        <w:tab/>
      </w:r>
      <w:r>
        <w:tab/>
      </w:r>
      <w:r w:rsidRPr="00184227">
        <w:t>am_ftl_handle_t ftl_handle = am_mx25xx_ftl_inst_init();</w:t>
      </w:r>
    </w:p>
    <w:p w14:paraId="3361F929" w14:textId="77777777" w:rsidR="00107865" w:rsidRPr="00184227" w:rsidRDefault="00107865" w:rsidP="00107865">
      <w:pPr>
        <w:pStyle w:val="a5"/>
        <w:rPr>
          <w:lang w:val="en-US"/>
        </w:rPr>
      </w:pPr>
      <w:r w:rsidRPr="00184227">
        <w:rPr>
          <w:rFonts w:hint="eastAsia"/>
          <w:lang w:val="en-US"/>
        </w:rPr>
        <w:t>11</w:t>
      </w:r>
      <w:r w:rsidRPr="00184227">
        <w:rPr>
          <w:rFonts w:hint="eastAsia"/>
          <w:lang w:val="en-US"/>
        </w:rPr>
        <w:tab/>
      </w:r>
      <w:r w:rsidRPr="00184227">
        <w:rPr>
          <w:lang w:val="en-US"/>
        </w:rPr>
        <w:t xml:space="preserve">    </w:t>
      </w:r>
      <w:r>
        <w:rPr>
          <w:lang w:val="en-US"/>
        </w:rPr>
        <w:tab/>
      </w:r>
      <w:r w:rsidRPr="00184227">
        <w:rPr>
          <w:lang w:val="en-US"/>
        </w:rPr>
        <w:t>if (app_test_</w:t>
      </w:r>
      <w:r w:rsidRPr="00184227">
        <w:rPr>
          <w:rFonts w:hint="eastAsia"/>
          <w:lang w:val="en-US"/>
        </w:rPr>
        <w:t>ftl</w:t>
      </w:r>
      <w:r w:rsidRPr="00184227">
        <w:rPr>
          <w:lang w:val="en-US"/>
        </w:rPr>
        <w:t>(</w:t>
      </w:r>
      <w:r w:rsidRPr="00184227">
        <w:rPr>
          <w:rFonts w:hint="eastAsia"/>
          <w:lang w:val="en-US"/>
        </w:rPr>
        <w:t>ftl</w:t>
      </w:r>
      <w:r w:rsidRPr="00184227">
        <w:rPr>
          <w:lang w:val="en-US"/>
        </w:rPr>
        <w:t>_handle) != AM_OK) {</w:t>
      </w:r>
    </w:p>
    <w:p w14:paraId="50A05636" w14:textId="77777777" w:rsidR="00107865" w:rsidRPr="00184227" w:rsidRDefault="00107865" w:rsidP="00107865">
      <w:pPr>
        <w:pStyle w:val="a5"/>
        <w:rPr>
          <w:lang w:val="en-US"/>
        </w:rPr>
      </w:pPr>
      <w:r w:rsidRPr="00184227">
        <w:rPr>
          <w:rFonts w:hint="eastAsia"/>
          <w:lang w:val="en-US"/>
        </w:rPr>
        <w:t>12</w:t>
      </w:r>
      <w:r w:rsidRPr="00184227">
        <w:rPr>
          <w:rFonts w:hint="eastAsia"/>
          <w:lang w:val="en-US"/>
        </w:rPr>
        <w:tab/>
      </w:r>
      <w:r w:rsidRPr="00184227">
        <w:rPr>
          <w:lang w:val="en-US"/>
        </w:rPr>
        <w:t xml:space="preserve">        am_led_on(</w:t>
      </w:r>
      <w:r w:rsidRPr="00184227">
        <w:rPr>
          <w:rFonts w:hint="eastAsia"/>
          <w:lang w:val="en-US"/>
        </w:rPr>
        <w:t>0</w:t>
      </w:r>
      <w:r w:rsidRPr="00184227">
        <w:rPr>
          <w:lang w:val="en-US"/>
        </w:rPr>
        <w:t>);</w:t>
      </w:r>
      <w:r>
        <w:rPr>
          <w:lang w:val="en-US"/>
        </w:rPr>
        <w:tab/>
      </w:r>
      <w:r>
        <w:rPr>
          <w:lang w:val="en-US"/>
        </w:rPr>
        <w:tab/>
      </w:r>
      <w:r w:rsidRPr="00184227">
        <w:rPr>
          <w:lang w:val="en-US"/>
        </w:rPr>
        <w:t>while(1);</w:t>
      </w:r>
    </w:p>
    <w:p w14:paraId="321837ED" w14:textId="77777777" w:rsidR="00107865" w:rsidRPr="00184227" w:rsidRDefault="00107865" w:rsidP="00107865">
      <w:pPr>
        <w:pStyle w:val="a5"/>
        <w:rPr>
          <w:lang w:val="en-US"/>
        </w:rPr>
      </w:pPr>
      <w:r>
        <w:rPr>
          <w:rFonts w:hint="eastAsia"/>
          <w:lang w:val="en-US"/>
        </w:rPr>
        <w:t>13</w:t>
      </w:r>
      <w:r w:rsidRPr="00184227">
        <w:rPr>
          <w:rFonts w:hint="eastAsia"/>
          <w:lang w:val="en-US"/>
        </w:rPr>
        <w:tab/>
      </w:r>
      <w:r w:rsidRPr="00184227">
        <w:rPr>
          <w:lang w:val="en-US"/>
        </w:rPr>
        <w:t xml:space="preserve">    }</w:t>
      </w:r>
    </w:p>
    <w:p w14:paraId="66263E8F" w14:textId="77777777" w:rsidR="00107865" w:rsidRPr="00184227" w:rsidRDefault="00107865" w:rsidP="00107865">
      <w:pPr>
        <w:pStyle w:val="a5"/>
        <w:rPr>
          <w:lang w:val="en-US"/>
        </w:rPr>
      </w:pPr>
      <w:r>
        <w:rPr>
          <w:rFonts w:hint="eastAsia"/>
          <w:lang w:val="en-US"/>
        </w:rPr>
        <w:t>14</w:t>
      </w:r>
      <w:r w:rsidRPr="00184227">
        <w:rPr>
          <w:rFonts w:hint="eastAsia"/>
          <w:lang w:val="en-US"/>
        </w:rPr>
        <w:tab/>
      </w:r>
      <w:r w:rsidRPr="00184227">
        <w:rPr>
          <w:lang w:val="en-US"/>
        </w:rPr>
        <w:t xml:space="preserve">    while(1) {</w:t>
      </w:r>
    </w:p>
    <w:p w14:paraId="643AEE61" w14:textId="77777777" w:rsidR="00107865" w:rsidRPr="00184227" w:rsidRDefault="00107865" w:rsidP="00107865">
      <w:pPr>
        <w:pStyle w:val="a5"/>
      </w:pPr>
      <w:r>
        <w:rPr>
          <w:rFonts w:hint="eastAsia"/>
          <w:lang w:val="en-US"/>
        </w:rPr>
        <w:t>15</w:t>
      </w:r>
      <w:r w:rsidRPr="00184227">
        <w:rPr>
          <w:rFonts w:hint="eastAsia"/>
          <w:lang w:val="en-US"/>
        </w:rPr>
        <w:tab/>
      </w:r>
      <w:r w:rsidRPr="00184227">
        <w:rPr>
          <w:lang w:val="en-US"/>
        </w:rPr>
        <w:t xml:space="preserve">        am_led_toggle(</w:t>
      </w:r>
      <w:r w:rsidRPr="00184227">
        <w:rPr>
          <w:rFonts w:hint="eastAsia"/>
          <w:lang w:val="en-US"/>
        </w:rPr>
        <w:t>0</w:t>
      </w:r>
      <w:r w:rsidRPr="00184227">
        <w:rPr>
          <w:lang w:val="en-US"/>
        </w:rPr>
        <w:t>);</w:t>
      </w:r>
      <w:r>
        <w:rPr>
          <w:lang w:val="en-US"/>
        </w:rPr>
        <w:tab/>
      </w:r>
      <w:r>
        <w:rPr>
          <w:lang w:val="en-US"/>
        </w:rPr>
        <w:tab/>
      </w:r>
      <w:r w:rsidRPr="00184227">
        <w:t>am_mdelay(200);</w:t>
      </w:r>
    </w:p>
    <w:p w14:paraId="43D7F7CC" w14:textId="77777777" w:rsidR="00107865" w:rsidRPr="00184227" w:rsidRDefault="00107865" w:rsidP="00107865">
      <w:pPr>
        <w:pStyle w:val="a5"/>
      </w:pPr>
      <w:r w:rsidRPr="00184227">
        <w:rPr>
          <w:rFonts w:hint="eastAsia"/>
        </w:rPr>
        <w:t>1</w:t>
      </w:r>
      <w:r>
        <w:t>6</w:t>
      </w:r>
      <w:r w:rsidRPr="00184227">
        <w:rPr>
          <w:rFonts w:hint="eastAsia"/>
        </w:rPr>
        <w:tab/>
      </w:r>
      <w:r w:rsidRPr="00184227">
        <w:t xml:space="preserve">    }</w:t>
      </w:r>
    </w:p>
    <w:p w14:paraId="4F4A30EA" w14:textId="77777777" w:rsidR="00107865" w:rsidRPr="00184227" w:rsidRDefault="00107865" w:rsidP="00107865">
      <w:pPr>
        <w:pStyle w:val="a5"/>
      </w:pPr>
      <w:r>
        <w:rPr>
          <w:rFonts w:hint="eastAsia"/>
        </w:rPr>
        <w:t>17</w:t>
      </w:r>
      <w:r w:rsidRPr="00184227">
        <w:rPr>
          <w:rFonts w:hint="eastAsia"/>
        </w:rPr>
        <w:tab/>
      </w:r>
      <w:r w:rsidRPr="00184227">
        <w:t xml:space="preserve">    return 0;</w:t>
      </w:r>
    </w:p>
    <w:p w14:paraId="6C4358BF" w14:textId="77777777" w:rsidR="00107865" w:rsidRPr="00184227" w:rsidRDefault="00107865" w:rsidP="00107865">
      <w:pPr>
        <w:pStyle w:val="a5"/>
        <w:spacing w:before="62" w:after="62"/>
      </w:pPr>
      <w:r>
        <w:rPr>
          <w:rFonts w:hint="eastAsia"/>
        </w:rPr>
        <w:t>18</w:t>
      </w:r>
      <w:r w:rsidRPr="00184227">
        <w:rPr>
          <w:rFonts w:hint="eastAsia"/>
        </w:rPr>
        <w:tab/>
      </w:r>
      <w:r w:rsidRPr="00184227">
        <w:t>}</w:t>
      </w:r>
    </w:p>
    <w:p w14:paraId="6EB08C1F" w14:textId="77777777" w:rsidR="00107865" w:rsidRPr="00184227" w:rsidRDefault="00107865" w:rsidP="00107865">
      <w:pPr>
        <w:pStyle w:val="30"/>
        <w:rPr>
          <w:lang w:val="de-DE"/>
        </w:rPr>
      </w:pPr>
      <w:bookmarkStart w:id="375" w:name="_Toc472450838"/>
      <w:bookmarkStart w:id="376" w:name="_Toc476819923"/>
      <w:bookmarkStart w:id="377" w:name="_Toc479459103"/>
      <w:bookmarkStart w:id="378" w:name="_Toc481666783"/>
      <w:bookmarkStart w:id="379" w:name="_Toc487711564"/>
      <w:bookmarkStart w:id="380" w:name="_Toc487717393"/>
      <w:bookmarkStart w:id="381" w:name="_Toc518911011"/>
      <w:bookmarkStart w:id="382" w:name="_Toc6175840"/>
      <w:r w:rsidRPr="00184227">
        <w:rPr>
          <w:rFonts w:hint="eastAsia"/>
          <w:lang w:val="de-DE"/>
        </w:rPr>
        <w:lastRenderedPageBreak/>
        <w:t>微型数据库</w:t>
      </w:r>
      <w:bookmarkEnd w:id="375"/>
      <w:bookmarkEnd w:id="376"/>
      <w:bookmarkEnd w:id="377"/>
      <w:bookmarkEnd w:id="378"/>
      <w:bookmarkEnd w:id="379"/>
      <w:bookmarkEnd w:id="380"/>
      <w:bookmarkEnd w:id="381"/>
      <w:bookmarkEnd w:id="382"/>
    </w:p>
    <w:p w14:paraId="05FC8178" w14:textId="77777777" w:rsidR="00107865" w:rsidRPr="0058735A" w:rsidRDefault="00107865" w:rsidP="00107865">
      <w:pPr>
        <w:spacing w:before="62" w:after="62"/>
        <w:ind w:firstLine="420"/>
      </w:pPr>
      <w:r w:rsidRPr="0058735A">
        <w:rPr>
          <w:rFonts w:hint="eastAsia"/>
        </w:rPr>
        <w:t>由于哈希表所使用的链表头数组空间、关键字和记录值等都存储在</w:t>
      </w:r>
      <w:r w:rsidRPr="0058735A">
        <w:t>malloc</w:t>
      </w:r>
      <w:r w:rsidRPr="0058735A">
        <w:rPr>
          <w:rFonts w:hint="eastAsia"/>
        </w:rPr>
        <w:t>分配的动态空间中，这些信息在程序结束或系统掉电后都会丢失。在实际的应用中，往往希望将信息存储在非易失存储器中。典型的应用是将信息存储在文件中，从本质上来看，只要掌握了哈希表的原理，无论信息存储在什么地方，操作的方式都是一样的。</w:t>
      </w:r>
    </w:p>
    <w:p w14:paraId="42FF83FA" w14:textId="77777777" w:rsidR="00107865" w:rsidRPr="0058735A" w:rsidRDefault="00107865" w:rsidP="00107865">
      <w:pPr>
        <w:spacing w:before="62" w:after="62"/>
        <w:ind w:firstLine="420"/>
      </w:pPr>
      <w:r w:rsidRPr="0058735A">
        <w:rPr>
          <w:rFonts w:hint="eastAsia"/>
        </w:rPr>
        <w:t>在</w:t>
      </w:r>
      <w:r w:rsidRPr="0058735A">
        <w:t>AMetal</w:t>
      </w:r>
      <w:r w:rsidRPr="0058735A">
        <w:rPr>
          <w:rFonts w:hint="eastAsia"/>
        </w:rPr>
        <w:t>中，基于非易失存储器实现了一套可以直接使用的哈希表接口，由于数据不会因为掉电或程序终止而丢失，因此可以将其视为一个微型数据库，相关接口详见</w:t>
      </w:r>
      <w:r>
        <w:fldChar w:fldCharType="begin"/>
      </w:r>
      <w:r>
        <w:instrText xml:space="preserve">REF _Ref427781030 \h  \* MERGEFORMAT </w:instrText>
      </w:r>
      <w:r>
        <w:fldChar w:fldCharType="separate"/>
      </w:r>
      <w:r w:rsidR="00B93B10" w:rsidRPr="00184227">
        <w:rPr>
          <w:rFonts w:hint="eastAsia"/>
        </w:rPr>
        <w:t>表</w:t>
      </w:r>
      <w:r w:rsidR="00B93B10">
        <w:t>5.10</w:t>
      </w:r>
      <w:r>
        <w:fldChar w:fldCharType="end"/>
      </w:r>
      <w:r w:rsidRPr="0058735A">
        <w:rPr>
          <w:rFonts w:hint="eastAsia"/>
        </w:rPr>
        <w:t>。</w:t>
      </w:r>
    </w:p>
    <w:p w14:paraId="5F76EE2D" w14:textId="77777777" w:rsidR="00107865" w:rsidRPr="00184227" w:rsidRDefault="00107865" w:rsidP="00107865">
      <w:pPr>
        <w:pStyle w:val="a7"/>
        <w:spacing w:before="62" w:after="62"/>
      </w:pPr>
      <w:bookmarkStart w:id="383" w:name="_Ref427781030"/>
      <w:r w:rsidRPr="00184227">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10</w:t>
      </w:r>
      <w:r>
        <w:fldChar w:fldCharType="end"/>
      </w:r>
      <w:bookmarkEnd w:id="383"/>
      <w:r>
        <w:t xml:space="preserve">  </w:t>
      </w:r>
      <w:r w:rsidRPr="00184227">
        <w:rPr>
          <w:rFonts w:hint="eastAsia"/>
        </w:rPr>
        <w:t>数据库接口（</w:t>
      </w:r>
      <w:r w:rsidRPr="00184227">
        <w:rPr>
          <w:lang w:val="de-DE"/>
        </w:rPr>
        <w:t>hash_kv.h</w:t>
      </w:r>
      <w:r w:rsidRPr="00184227">
        <w:rPr>
          <w:rFonts w:hint="eastAsia"/>
        </w:rPr>
        <w:t>）</w:t>
      </w:r>
    </w:p>
    <w:tbl>
      <w:tblPr>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16"/>
        <w:gridCol w:w="1931"/>
      </w:tblGrid>
      <w:tr w:rsidR="00107865" w:rsidRPr="00184227" w14:paraId="13B60B8B" w14:textId="77777777" w:rsidTr="00107865">
        <w:trPr>
          <w:jc w:val="center"/>
        </w:trPr>
        <w:tc>
          <w:tcPr>
            <w:tcW w:w="5716" w:type="dxa"/>
            <w:tcBorders>
              <w:top w:val="thinThickSmallGap" w:sz="24" w:space="0" w:color="auto"/>
              <w:left w:val="single" w:sz="6" w:space="0" w:color="000000"/>
              <w:bottom w:val="double" w:sz="4" w:space="0" w:color="auto"/>
              <w:right w:val="double" w:sz="4" w:space="0" w:color="auto"/>
            </w:tcBorders>
            <w:shd w:val="pct10" w:color="auto" w:fill="auto"/>
          </w:tcPr>
          <w:p w14:paraId="709C24D0" w14:textId="77777777" w:rsidR="00107865" w:rsidRPr="00184227" w:rsidRDefault="00107865" w:rsidP="00107865">
            <w:pPr>
              <w:pStyle w:val="ab"/>
              <w:spacing w:before="62" w:after="62"/>
            </w:pPr>
            <w:r w:rsidRPr="00184227">
              <w:rPr>
                <w:rFonts w:hint="eastAsia"/>
              </w:rPr>
              <w:t>函数原型</w:t>
            </w:r>
          </w:p>
        </w:tc>
        <w:tc>
          <w:tcPr>
            <w:tcW w:w="1931" w:type="dxa"/>
            <w:tcBorders>
              <w:top w:val="thinThickSmallGap" w:sz="24" w:space="0" w:color="auto"/>
              <w:left w:val="double" w:sz="4" w:space="0" w:color="auto"/>
              <w:bottom w:val="double" w:sz="4" w:space="0" w:color="auto"/>
              <w:right w:val="single" w:sz="6" w:space="0" w:color="000000"/>
            </w:tcBorders>
            <w:shd w:val="pct10" w:color="auto" w:fill="auto"/>
          </w:tcPr>
          <w:p w14:paraId="313D320E" w14:textId="77777777" w:rsidR="00107865" w:rsidRPr="00184227" w:rsidRDefault="00107865" w:rsidP="00107865">
            <w:pPr>
              <w:pStyle w:val="ab"/>
              <w:spacing w:before="62" w:after="62"/>
            </w:pPr>
            <w:r w:rsidRPr="00184227">
              <w:rPr>
                <w:rFonts w:hint="eastAsia"/>
              </w:rPr>
              <w:t>功能简介</w:t>
            </w:r>
          </w:p>
        </w:tc>
      </w:tr>
      <w:tr w:rsidR="00107865" w:rsidRPr="00184227" w14:paraId="2B95B579" w14:textId="77777777" w:rsidTr="00107865">
        <w:trPr>
          <w:jc w:val="center"/>
        </w:trPr>
        <w:tc>
          <w:tcPr>
            <w:tcW w:w="5716" w:type="dxa"/>
            <w:tcBorders>
              <w:top w:val="double" w:sz="4" w:space="0" w:color="auto"/>
              <w:left w:val="single" w:sz="6" w:space="0" w:color="000000"/>
              <w:bottom w:val="single" w:sz="4" w:space="0" w:color="auto"/>
              <w:right w:val="double" w:sz="4" w:space="0" w:color="auto"/>
            </w:tcBorders>
          </w:tcPr>
          <w:p w14:paraId="49E59FC6" w14:textId="77777777" w:rsidR="00107865" w:rsidRDefault="00107865" w:rsidP="00107865">
            <w:pPr>
              <w:pStyle w:val="ad"/>
              <w:jc w:val="left"/>
            </w:pPr>
            <w:r w:rsidRPr="00184227">
              <w:t>int hash_kv_init (</w:t>
            </w:r>
          </w:p>
          <w:p w14:paraId="092F4553" w14:textId="77777777" w:rsidR="00107865" w:rsidRPr="00184227" w:rsidRDefault="00107865" w:rsidP="00107865">
            <w:pPr>
              <w:pStyle w:val="ad"/>
              <w:ind w:firstLineChars="300" w:firstLine="540"/>
              <w:jc w:val="left"/>
            </w:pPr>
            <w:r w:rsidRPr="00184227">
              <w:t>hash_kv_t    *p_hash,</w:t>
            </w:r>
          </w:p>
          <w:p w14:paraId="7583452F" w14:textId="77777777" w:rsidR="00107865" w:rsidRPr="00184227" w:rsidRDefault="00107865" w:rsidP="00107865">
            <w:pPr>
              <w:pStyle w:val="ad"/>
              <w:jc w:val="left"/>
            </w:pPr>
            <w:r w:rsidRPr="00184227">
              <w:t xml:space="preserve">     </w:t>
            </w:r>
            <w:r>
              <w:t xml:space="preserve"> </w:t>
            </w:r>
            <w:r w:rsidRPr="00184227">
              <w:t>uint16_t      size,</w:t>
            </w:r>
          </w:p>
          <w:p w14:paraId="48021994" w14:textId="77777777" w:rsidR="00107865" w:rsidRPr="00184227" w:rsidRDefault="00107865" w:rsidP="00107865">
            <w:pPr>
              <w:pStyle w:val="ad"/>
              <w:jc w:val="left"/>
            </w:pPr>
            <w:r w:rsidRPr="00184227">
              <w:t xml:space="preserve">      uint16_t      key_size,</w:t>
            </w:r>
          </w:p>
          <w:p w14:paraId="139C2633" w14:textId="77777777" w:rsidR="00107865" w:rsidRPr="00184227" w:rsidRDefault="00107865" w:rsidP="00107865">
            <w:pPr>
              <w:pStyle w:val="ad"/>
              <w:jc w:val="left"/>
            </w:pPr>
            <w:r w:rsidRPr="00184227">
              <w:t xml:space="preserve">      uint16_t      value_size,</w:t>
            </w:r>
          </w:p>
          <w:p w14:paraId="6872276D" w14:textId="77777777" w:rsidR="00107865" w:rsidRPr="00184227" w:rsidRDefault="00107865" w:rsidP="00107865">
            <w:pPr>
              <w:pStyle w:val="ad"/>
              <w:jc w:val="left"/>
            </w:pPr>
            <w:r w:rsidRPr="00184227">
              <w:t xml:space="preserve">      hash_func_t   hash,</w:t>
            </w:r>
          </w:p>
          <w:p w14:paraId="7E5F6393" w14:textId="77777777" w:rsidR="00107865" w:rsidRPr="00184227" w:rsidRDefault="00107865" w:rsidP="00107865">
            <w:pPr>
              <w:pStyle w:val="ad"/>
              <w:spacing w:before="62" w:after="62"/>
              <w:jc w:val="left"/>
            </w:pPr>
            <w:r w:rsidRPr="00184227">
              <w:t xml:space="preserve">     </w:t>
            </w:r>
            <w:r>
              <w:t xml:space="preserve"> </w:t>
            </w:r>
            <w:r w:rsidRPr="00184227">
              <w:t>const char    *file_name);</w:t>
            </w:r>
          </w:p>
        </w:tc>
        <w:tc>
          <w:tcPr>
            <w:tcW w:w="1931" w:type="dxa"/>
            <w:tcBorders>
              <w:top w:val="double" w:sz="4" w:space="0" w:color="auto"/>
              <w:left w:val="double" w:sz="4" w:space="0" w:color="auto"/>
              <w:bottom w:val="single" w:sz="4" w:space="0" w:color="auto"/>
              <w:right w:val="single" w:sz="6" w:space="0" w:color="000000"/>
            </w:tcBorders>
            <w:vAlign w:val="center"/>
          </w:tcPr>
          <w:p w14:paraId="2C7BFC95" w14:textId="77777777" w:rsidR="00107865" w:rsidRPr="00184227" w:rsidRDefault="00107865" w:rsidP="00107865">
            <w:pPr>
              <w:pStyle w:val="ad"/>
              <w:spacing w:before="62" w:after="62"/>
              <w:jc w:val="both"/>
            </w:pPr>
            <w:r w:rsidRPr="00184227">
              <w:rPr>
                <w:rFonts w:hint="eastAsia"/>
              </w:rPr>
              <w:t>哈希表初始化</w:t>
            </w:r>
          </w:p>
        </w:tc>
      </w:tr>
      <w:tr w:rsidR="00107865" w:rsidRPr="00184227" w14:paraId="4AE8D147" w14:textId="77777777" w:rsidTr="00107865">
        <w:trPr>
          <w:jc w:val="center"/>
        </w:trPr>
        <w:tc>
          <w:tcPr>
            <w:tcW w:w="5716" w:type="dxa"/>
            <w:tcBorders>
              <w:top w:val="single" w:sz="4" w:space="0" w:color="auto"/>
              <w:left w:val="single" w:sz="6" w:space="0" w:color="000000"/>
              <w:bottom w:val="single" w:sz="6" w:space="0" w:color="000000"/>
              <w:right w:val="double" w:sz="4" w:space="0" w:color="auto"/>
            </w:tcBorders>
          </w:tcPr>
          <w:p w14:paraId="295FB887" w14:textId="77777777" w:rsidR="00107865" w:rsidRPr="00184227" w:rsidRDefault="00107865" w:rsidP="00107865">
            <w:pPr>
              <w:pStyle w:val="ad"/>
              <w:spacing w:before="62" w:after="62"/>
              <w:jc w:val="left"/>
            </w:pPr>
            <w:r w:rsidRPr="00184227">
              <w:t>int hash_kv_add (hash_kv_t *p_hash, const void *key, const void *value);</w:t>
            </w:r>
          </w:p>
        </w:tc>
        <w:tc>
          <w:tcPr>
            <w:tcW w:w="1931" w:type="dxa"/>
            <w:tcBorders>
              <w:top w:val="single" w:sz="4" w:space="0" w:color="auto"/>
              <w:left w:val="double" w:sz="4" w:space="0" w:color="auto"/>
              <w:bottom w:val="single" w:sz="6" w:space="0" w:color="000000"/>
              <w:right w:val="single" w:sz="6" w:space="0" w:color="000000"/>
            </w:tcBorders>
            <w:vAlign w:val="center"/>
          </w:tcPr>
          <w:p w14:paraId="5836D727" w14:textId="77777777" w:rsidR="00107865" w:rsidRPr="00184227" w:rsidRDefault="00107865" w:rsidP="00107865">
            <w:pPr>
              <w:pStyle w:val="ad"/>
              <w:spacing w:before="62" w:after="62"/>
              <w:jc w:val="both"/>
            </w:pPr>
            <w:r w:rsidRPr="00184227">
              <w:rPr>
                <w:rFonts w:hint="eastAsia"/>
              </w:rPr>
              <w:t>增加一条记录</w:t>
            </w:r>
          </w:p>
        </w:tc>
      </w:tr>
      <w:tr w:rsidR="00107865" w:rsidRPr="00184227" w14:paraId="7986A832" w14:textId="77777777" w:rsidTr="00107865">
        <w:trPr>
          <w:jc w:val="center"/>
        </w:trPr>
        <w:tc>
          <w:tcPr>
            <w:tcW w:w="5716" w:type="dxa"/>
            <w:tcBorders>
              <w:top w:val="single" w:sz="6" w:space="0" w:color="000000"/>
              <w:left w:val="single" w:sz="6" w:space="0" w:color="000000"/>
              <w:bottom w:val="single" w:sz="6" w:space="0" w:color="000000"/>
              <w:right w:val="double" w:sz="4" w:space="0" w:color="auto"/>
            </w:tcBorders>
          </w:tcPr>
          <w:p w14:paraId="60B17006" w14:textId="77777777" w:rsidR="00107865" w:rsidRPr="00184227" w:rsidRDefault="00107865" w:rsidP="00107865">
            <w:pPr>
              <w:pStyle w:val="ad"/>
              <w:spacing w:before="62" w:after="62"/>
              <w:jc w:val="left"/>
            </w:pPr>
            <w:r w:rsidRPr="00184227">
              <w:t>int hash_kv_search (hash_kv_t *p_hash, const void *key, void *value);</w:t>
            </w:r>
          </w:p>
        </w:tc>
        <w:tc>
          <w:tcPr>
            <w:tcW w:w="1931" w:type="dxa"/>
            <w:tcBorders>
              <w:top w:val="single" w:sz="6" w:space="0" w:color="000000"/>
              <w:left w:val="double" w:sz="4" w:space="0" w:color="auto"/>
              <w:bottom w:val="single" w:sz="6" w:space="0" w:color="000000"/>
              <w:right w:val="single" w:sz="6" w:space="0" w:color="000000"/>
            </w:tcBorders>
            <w:vAlign w:val="center"/>
          </w:tcPr>
          <w:p w14:paraId="12239137" w14:textId="77777777" w:rsidR="00107865" w:rsidRPr="00184227" w:rsidRDefault="00107865" w:rsidP="00107865">
            <w:pPr>
              <w:pStyle w:val="ad"/>
              <w:spacing w:before="62" w:after="62"/>
              <w:jc w:val="both"/>
            </w:pPr>
            <w:r w:rsidRPr="00184227">
              <w:rPr>
                <w:rFonts w:hint="eastAsia"/>
              </w:rPr>
              <w:t>根据关键字查找记录</w:t>
            </w:r>
          </w:p>
        </w:tc>
      </w:tr>
      <w:tr w:rsidR="00107865" w:rsidRPr="00184227" w14:paraId="24C9763F" w14:textId="77777777" w:rsidTr="00107865">
        <w:trPr>
          <w:jc w:val="center"/>
        </w:trPr>
        <w:tc>
          <w:tcPr>
            <w:tcW w:w="5716" w:type="dxa"/>
            <w:tcBorders>
              <w:top w:val="single" w:sz="6" w:space="0" w:color="000000"/>
              <w:left w:val="single" w:sz="6" w:space="0" w:color="000000"/>
              <w:bottom w:val="single" w:sz="6" w:space="0" w:color="000000"/>
              <w:right w:val="double" w:sz="4" w:space="0" w:color="auto"/>
            </w:tcBorders>
          </w:tcPr>
          <w:p w14:paraId="3DEF6F5D" w14:textId="77777777" w:rsidR="00107865" w:rsidRPr="00184227" w:rsidRDefault="00107865" w:rsidP="00107865">
            <w:pPr>
              <w:pStyle w:val="ad"/>
              <w:spacing w:before="62" w:after="62"/>
              <w:jc w:val="left"/>
            </w:pPr>
            <w:r w:rsidRPr="00184227">
              <w:t>int hash_kv_del (hash_kv_t *p_hash, const void *key);</w:t>
            </w:r>
          </w:p>
        </w:tc>
        <w:tc>
          <w:tcPr>
            <w:tcW w:w="1931" w:type="dxa"/>
            <w:tcBorders>
              <w:top w:val="single" w:sz="6" w:space="0" w:color="000000"/>
              <w:left w:val="double" w:sz="4" w:space="0" w:color="auto"/>
              <w:bottom w:val="single" w:sz="6" w:space="0" w:color="000000"/>
              <w:right w:val="single" w:sz="6" w:space="0" w:color="000000"/>
            </w:tcBorders>
            <w:vAlign w:val="center"/>
          </w:tcPr>
          <w:p w14:paraId="25901D86" w14:textId="77777777" w:rsidR="00107865" w:rsidRPr="00184227" w:rsidRDefault="00107865" w:rsidP="00107865">
            <w:pPr>
              <w:pStyle w:val="ad"/>
              <w:spacing w:before="62" w:after="62"/>
              <w:jc w:val="both"/>
            </w:pPr>
            <w:r w:rsidRPr="00184227">
              <w:rPr>
                <w:rFonts w:hint="eastAsia"/>
              </w:rPr>
              <w:t>删除一条记录</w:t>
            </w:r>
          </w:p>
        </w:tc>
      </w:tr>
      <w:tr w:rsidR="00107865" w:rsidRPr="00184227" w14:paraId="7A0A25BF" w14:textId="77777777" w:rsidTr="00107865">
        <w:trPr>
          <w:jc w:val="center"/>
        </w:trPr>
        <w:tc>
          <w:tcPr>
            <w:tcW w:w="5716" w:type="dxa"/>
            <w:tcBorders>
              <w:top w:val="single" w:sz="6" w:space="0" w:color="000000"/>
              <w:left w:val="single" w:sz="6" w:space="0" w:color="000000"/>
              <w:bottom w:val="thickThinSmallGap" w:sz="24" w:space="0" w:color="auto"/>
              <w:right w:val="double" w:sz="4" w:space="0" w:color="auto"/>
            </w:tcBorders>
          </w:tcPr>
          <w:p w14:paraId="5FCA1D2F" w14:textId="77777777" w:rsidR="00107865" w:rsidRPr="00184227" w:rsidRDefault="00107865" w:rsidP="00107865">
            <w:pPr>
              <w:pStyle w:val="ad"/>
              <w:spacing w:before="62" w:after="62"/>
              <w:jc w:val="left"/>
            </w:pPr>
            <w:r w:rsidRPr="00184227">
              <w:t>int hash_kv_deinit (hash_kv_t *p_hash);</w:t>
            </w:r>
          </w:p>
        </w:tc>
        <w:tc>
          <w:tcPr>
            <w:tcW w:w="1931" w:type="dxa"/>
            <w:tcBorders>
              <w:top w:val="single" w:sz="6" w:space="0" w:color="000000"/>
              <w:left w:val="double" w:sz="4" w:space="0" w:color="auto"/>
              <w:bottom w:val="thickThinSmallGap" w:sz="24" w:space="0" w:color="auto"/>
              <w:right w:val="single" w:sz="6" w:space="0" w:color="000000"/>
            </w:tcBorders>
            <w:vAlign w:val="center"/>
          </w:tcPr>
          <w:p w14:paraId="67CE8D28" w14:textId="77777777" w:rsidR="00107865" w:rsidRPr="00184227" w:rsidRDefault="00107865" w:rsidP="00107865">
            <w:pPr>
              <w:pStyle w:val="ad"/>
              <w:spacing w:before="62" w:after="62"/>
              <w:jc w:val="both"/>
            </w:pPr>
            <w:r w:rsidRPr="00184227">
              <w:rPr>
                <w:rFonts w:hint="eastAsia"/>
              </w:rPr>
              <w:t>资源释放</w:t>
            </w:r>
          </w:p>
        </w:tc>
      </w:tr>
    </w:tbl>
    <w:p w14:paraId="72571801" w14:textId="77777777" w:rsidR="00107865" w:rsidRPr="0058735A" w:rsidRDefault="00107865" w:rsidP="00107865">
      <w:pPr>
        <w:spacing w:before="62" w:after="62"/>
        <w:ind w:firstLine="420"/>
      </w:pPr>
      <w:r w:rsidRPr="0058735A">
        <w:rPr>
          <w:rFonts w:hint="eastAsia"/>
        </w:rPr>
        <w:t>显然，除命名空间由</w:t>
      </w:r>
      <w:r w:rsidRPr="0058735A">
        <w:t xml:space="preserve"> hash_db_*</w:t>
      </w:r>
      <w:r w:rsidRPr="0058735A">
        <w:rPr>
          <w:rFonts w:hint="eastAsia"/>
        </w:rPr>
        <w:t>修改为了</w:t>
      </w:r>
      <w:r w:rsidRPr="0058735A">
        <w:t>hash_kv_*</w:t>
      </w:r>
      <w:r w:rsidRPr="0058735A">
        <w:rPr>
          <w:rFonts w:hint="eastAsia"/>
        </w:rPr>
        <w:t>（为了与之前的程序进行区分）外，仅仅是初始化函数中，多了一个文件名参数，即内部不再使用</w:t>
      </w:r>
      <w:r w:rsidRPr="0058735A">
        <w:t>malloc</w:t>
      </w:r>
      <w:r w:rsidRPr="0058735A">
        <w:rPr>
          <w:rFonts w:hint="eastAsia"/>
        </w:rPr>
        <w:t>分配空间存储记录信息，而是使用该文件名指定的文件存储相关信息。如此一来记录存储在文件中，信息不会因掉电或程序终止而丢失。其中，</w:t>
      </w:r>
      <w:r w:rsidRPr="0058735A">
        <w:t>hash_kv_t</w:t>
      </w:r>
      <w:r w:rsidRPr="0058735A">
        <w:rPr>
          <w:rFonts w:hint="eastAsia"/>
        </w:rPr>
        <w:t>为数据库结构体类型，使用数据库前，应使用该类型定义一个数据库实例，比如：</w:t>
      </w:r>
    </w:p>
    <w:p w14:paraId="1240D5E1" w14:textId="77777777" w:rsidR="00107865" w:rsidRPr="00184227" w:rsidRDefault="00107865" w:rsidP="00107865">
      <w:pPr>
        <w:pStyle w:val="a5"/>
        <w:ind w:firstLine="420"/>
        <w:rPr>
          <w:lang w:val="en-US"/>
        </w:rPr>
      </w:pPr>
      <w:r w:rsidRPr="00184227">
        <w:rPr>
          <w:lang w:val="en-US"/>
        </w:rPr>
        <w:t>hash_kv_t  hash;</w:t>
      </w:r>
    </w:p>
    <w:p w14:paraId="5C59C16C" w14:textId="77777777" w:rsidR="00107865" w:rsidRPr="00914E36" w:rsidRDefault="00107865" w:rsidP="00107865">
      <w:pPr>
        <w:spacing w:before="62" w:after="62"/>
        <w:ind w:firstLine="420"/>
      </w:pPr>
      <w:r w:rsidRPr="00914E36">
        <w:rPr>
          <w:rFonts w:hint="eastAsia"/>
        </w:rPr>
        <w:t>由于各个函数的功能与《程序设计与数据结构》一书中介绍的哈希表的各个函数的功能完全一致，因此可以使用如</w:t>
      </w:r>
      <w:r>
        <w:fldChar w:fldCharType="begin"/>
      </w:r>
      <w:r>
        <w:instrText xml:space="preserve">REF _Ref472434305 \h  \* MERGEFORMAT </w:instrText>
      </w:r>
      <w:r>
        <w:fldChar w:fldCharType="separate"/>
      </w:r>
      <w:r w:rsidR="00B93B10" w:rsidRPr="00184227">
        <w:rPr>
          <w:rFonts w:hint="eastAsia"/>
        </w:rPr>
        <w:t>程序清单</w:t>
      </w:r>
      <w:r w:rsidR="00B93B10">
        <w:t>5.47</w:t>
      </w:r>
      <w:r>
        <w:fldChar w:fldCharType="end"/>
      </w:r>
      <w:r w:rsidRPr="00914E36">
        <w:rPr>
          <w:rFonts w:hint="eastAsia"/>
        </w:rPr>
        <w:t>所示的代码进行测试验证。</w:t>
      </w:r>
    </w:p>
    <w:p w14:paraId="7A5E3E46" w14:textId="6DBC586B" w:rsidR="00107865" w:rsidRPr="00184227" w:rsidRDefault="00107865" w:rsidP="00107865">
      <w:pPr>
        <w:pStyle w:val="a7"/>
        <w:spacing w:before="62" w:after="62"/>
        <w:rPr>
          <w:lang w:val="de-DE"/>
        </w:rPr>
      </w:pPr>
      <w:bookmarkStart w:id="384" w:name="_Ref472434305"/>
      <w:r w:rsidRPr="0018422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47</w:t>
      </w:r>
      <w:r w:rsidR="00A26C7F">
        <w:fldChar w:fldCharType="end"/>
      </w:r>
      <w:bookmarkEnd w:id="384"/>
      <w:r>
        <w:t xml:space="preserve">  </w:t>
      </w:r>
      <w:r w:rsidRPr="00184227">
        <w:rPr>
          <w:rFonts w:hint="eastAsia"/>
          <w:lang w:val="de-DE"/>
        </w:rPr>
        <w:t>数据库综合范例程序</w:t>
      </w:r>
    </w:p>
    <w:p w14:paraId="0C87EECE" w14:textId="77777777" w:rsidR="00107865" w:rsidRPr="00184227" w:rsidRDefault="00107865" w:rsidP="00107865">
      <w:pPr>
        <w:pStyle w:val="a5"/>
        <w:rPr>
          <w:lang w:val="en-US"/>
        </w:rPr>
      </w:pPr>
      <w:r w:rsidRPr="00184227">
        <w:rPr>
          <w:lang w:val="en-US"/>
        </w:rPr>
        <w:t>1     #include &lt;stdio.h&gt;</w:t>
      </w:r>
    </w:p>
    <w:p w14:paraId="55E1138D" w14:textId="77777777" w:rsidR="00107865" w:rsidRPr="00184227" w:rsidRDefault="00107865" w:rsidP="00107865">
      <w:pPr>
        <w:pStyle w:val="a5"/>
        <w:rPr>
          <w:lang w:val="en-US"/>
        </w:rPr>
      </w:pPr>
      <w:r w:rsidRPr="00184227">
        <w:rPr>
          <w:lang w:val="en-US"/>
        </w:rPr>
        <w:t>2     #include &lt;stdlib.h&gt;</w:t>
      </w:r>
    </w:p>
    <w:p w14:paraId="36B7E356" w14:textId="77777777" w:rsidR="00107865" w:rsidRPr="00184227" w:rsidRDefault="00107865" w:rsidP="00107865">
      <w:pPr>
        <w:pStyle w:val="a5"/>
        <w:rPr>
          <w:lang w:val="en-US"/>
        </w:rPr>
      </w:pPr>
      <w:r w:rsidRPr="00184227">
        <w:rPr>
          <w:lang w:val="en-US"/>
        </w:rPr>
        <w:t>3     #include "hash_kv.h"</w:t>
      </w:r>
    </w:p>
    <w:p w14:paraId="47992F49" w14:textId="77777777" w:rsidR="00107865" w:rsidRPr="00184227" w:rsidRDefault="00107865" w:rsidP="00107865">
      <w:pPr>
        <w:pStyle w:val="a5"/>
        <w:rPr>
          <w:lang w:val="en-US"/>
        </w:rPr>
      </w:pPr>
      <w:r w:rsidRPr="00184227">
        <w:rPr>
          <w:lang w:val="en-US"/>
        </w:rPr>
        <w:t>4</w:t>
      </w:r>
    </w:p>
    <w:p w14:paraId="5AB7E394" w14:textId="77777777" w:rsidR="00107865" w:rsidRPr="00184227" w:rsidRDefault="00107865" w:rsidP="00107865">
      <w:pPr>
        <w:pStyle w:val="a5"/>
        <w:rPr>
          <w:lang w:val="en-US"/>
        </w:rPr>
      </w:pPr>
      <w:r w:rsidRPr="00184227">
        <w:rPr>
          <w:lang w:val="en-US"/>
        </w:rPr>
        <w:t>5     typedef struct _student{</w:t>
      </w:r>
    </w:p>
    <w:p w14:paraId="5BA2795C" w14:textId="77777777" w:rsidR="00107865" w:rsidRPr="00184227" w:rsidRDefault="00107865" w:rsidP="00107865">
      <w:pPr>
        <w:pStyle w:val="a5"/>
        <w:rPr>
          <w:lang w:val="en-US"/>
        </w:rPr>
      </w:pPr>
      <w:r w:rsidRPr="00184227">
        <w:rPr>
          <w:lang w:val="en-US"/>
        </w:rPr>
        <w:t>6         char</w:t>
      </w:r>
      <w:r w:rsidRPr="00184227">
        <w:rPr>
          <w:rFonts w:hint="eastAsia"/>
          <w:lang w:val="en-US"/>
        </w:rPr>
        <w:tab/>
      </w:r>
      <w:r>
        <w:rPr>
          <w:lang w:val="en-US"/>
        </w:rPr>
        <w:tab/>
      </w:r>
      <w:r w:rsidRPr="00184227">
        <w:rPr>
          <w:lang w:val="en-US"/>
        </w:rPr>
        <w:t xml:space="preserve">name[10];            </w:t>
      </w:r>
      <w:r w:rsidRPr="00184227">
        <w:rPr>
          <w:lang w:val="en-US"/>
        </w:rPr>
        <w:tab/>
      </w:r>
      <w:r w:rsidRPr="00184227">
        <w:rPr>
          <w:lang w:val="en-US"/>
        </w:rPr>
        <w:tab/>
      </w:r>
      <w:r w:rsidRPr="00184227">
        <w:rPr>
          <w:lang w:val="en-US"/>
        </w:rPr>
        <w:tab/>
        <w:t xml:space="preserve">// </w:t>
      </w:r>
      <w:r w:rsidRPr="00184227">
        <w:rPr>
          <w:rFonts w:hint="eastAsia"/>
        </w:rPr>
        <w:t>姓名</w:t>
      </w:r>
    </w:p>
    <w:p w14:paraId="03169B0A" w14:textId="77777777" w:rsidR="00107865" w:rsidRPr="00184227" w:rsidRDefault="00107865" w:rsidP="00107865">
      <w:pPr>
        <w:pStyle w:val="a5"/>
        <w:rPr>
          <w:lang w:val="en-US"/>
        </w:rPr>
      </w:pPr>
      <w:r w:rsidRPr="00184227">
        <w:rPr>
          <w:lang w:val="en-US"/>
        </w:rPr>
        <w:t>7         char</w:t>
      </w:r>
      <w:r w:rsidRPr="00184227">
        <w:rPr>
          <w:rFonts w:hint="eastAsia"/>
          <w:lang w:val="en-US"/>
        </w:rPr>
        <w:tab/>
      </w:r>
      <w:r>
        <w:rPr>
          <w:lang w:val="en-US"/>
        </w:rPr>
        <w:tab/>
      </w:r>
      <w:r w:rsidRPr="00184227">
        <w:rPr>
          <w:lang w:val="en-US"/>
        </w:rPr>
        <w:t xml:space="preserve">sex;                   </w:t>
      </w:r>
      <w:r w:rsidRPr="00184227">
        <w:rPr>
          <w:lang w:val="en-US"/>
        </w:rPr>
        <w:tab/>
      </w:r>
      <w:r w:rsidRPr="00184227">
        <w:rPr>
          <w:lang w:val="en-US"/>
        </w:rPr>
        <w:tab/>
      </w:r>
      <w:r w:rsidRPr="00184227">
        <w:rPr>
          <w:lang w:val="en-US"/>
        </w:rPr>
        <w:tab/>
        <w:t xml:space="preserve">// </w:t>
      </w:r>
      <w:r w:rsidRPr="00184227">
        <w:rPr>
          <w:rFonts w:hint="eastAsia"/>
        </w:rPr>
        <w:t>性别</w:t>
      </w:r>
    </w:p>
    <w:p w14:paraId="15466F3B" w14:textId="77777777" w:rsidR="00107865" w:rsidRPr="00184227" w:rsidRDefault="00107865" w:rsidP="00107865">
      <w:pPr>
        <w:pStyle w:val="a5"/>
        <w:rPr>
          <w:lang w:val="en-US"/>
        </w:rPr>
      </w:pPr>
      <w:r w:rsidRPr="00184227">
        <w:rPr>
          <w:lang w:val="en-US"/>
        </w:rPr>
        <w:t>8         float</w:t>
      </w:r>
      <w:r w:rsidRPr="00184227">
        <w:rPr>
          <w:rFonts w:hint="eastAsia"/>
          <w:lang w:val="en-US"/>
        </w:rPr>
        <w:tab/>
      </w:r>
      <w:r>
        <w:rPr>
          <w:lang w:val="en-US"/>
        </w:rPr>
        <w:tab/>
      </w:r>
      <w:r w:rsidRPr="00184227">
        <w:rPr>
          <w:lang w:val="en-US"/>
        </w:rPr>
        <w:t xml:space="preserve">height, weight;                  </w:t>
      </w:r>
      <w:r w:rsidRPr="00184227">
        <w:rPr>
          <w:lang w:val="en-US"/>
        </w:rPr>
        <w:tab/>
        <w:t xml:space="preserve">// </w:t>
      </w:r>
      <w:r w:rsidRPr="00184227">
        <w:rPr>
          <w:rFonts w:hint="eastAsia"/>
        </w:rPr>
        <w:t>身高、体重</w:t>
      </w:r>
    </w:p>
    <w:p w14:paraId="4A25DE70" w14:textId="77777777" w:rsidR="00107865" w:rsidRPr="00184227" w:rsidRDefault="00107865" w:rsidP="00107865">
      <w:pPr>
        <w:pStyle w:val="a5"/>
        <w:rPr>
          <w:lang w:val="en-US"/>
        </w:rPr>
      </w:pPr>
      <w:r w:rsidRPr="00184227">
        <w:rPr>
          <w:lang w:val="en-US"/>
        </w:rPr>
        <w:t>9     } student_t;</w:t>
      </w:r>
    </w:p>
    <w:p w14:paraId="29D33B6A" w14:textId="77777777" w:rsidR="00107865" w:rsidRPr="00184227" w:rsidRDefault="00107865" w:rsidP="00107865">
      <w:pPr>
        <w:pStyle w:val="a5"/>
        <w:rPr>
          <w:lang w:val="en-US"/>
        </w:rPr>
      </w:pPr>
      <w:r w:rsidRPr="00184227">
        <w:rPr>
          <w:lang w:val="en-US"/>
        </w:rPr>
        <w:t>10</w:t>
      </w:r>
    </w:p>
    <w:p w14:paraId="279B2B59" w14:textId="77777777" w:rsidR="00107865" w:rsidRPr="00184227" w:rsidRDefault="00107865" w:rsidP="00107865">
      <w:pPr>
        <w:pStyle w:val="a5"/>
        <w:rPr>
          <w:lang w:val="en-US"/>
        </w:rPr>
      </w:pPr>
      <w:r w:rsidRPr="00184227">
        <w:rPr>
          <w:lang w:val="en-US"/>
        </w:rPr>
        <w:lastRenderedPageBreak/>
        <w:t xml:space="preserve">11    int db_id_to_idx (unsigned char id[6])               // </w:t>
      </w:r>
      <w:r w:rsidRPr="00184227">
        <w:rPr>
          <w:rFonts w:hint="eastAsia"/>
        </w:rPr>
        <w:t>通过</w:t>
      </w:r>
      <w:r w:rsidRPr="00184227">
        <w:rPr>
          <w:lang w:val="en-US"/>
        </w:rPr>
        <w:t>ID</w:t>
      </w:r>
      <w:r w:rsidRPr="00184227">
        <w:rPr>
          <w:rFonts w:hint="eastAsia"/>
        </w:rPr>
        <w:t>得到数组索引</w:t>
      </w:r>
    </w:p>
    <w:p w14:paraId="06DAC702" w14:textId="77777777" w:rsidR="00107865" w:rsidRPr="00184227" w:rsidRDefault="00107865" w:rsidP="00107865">
      <w:pPr>
        <w:pStyle w:val="a5"/>
        <w:rPr>
          <w:lang w:val="en-US"/>
        </w:rPr>
      </w:pPr>
      <w:r w:rsidRPr="00184227">
        <w:rPr>
          <w:lang w:val="en-US"/>
        </w:rPr>
        <w:t>12    {</w:t>
      </w:r>
    </w:p>
    <w:p w14:paraId="12114AC2" w14:textId="77777777" w:rsidR="00107865" w:rsidRPr="00184227" w:rsidRDefault="00107865" w:rsidP="00107865">
      <w:pPr>
        <w:pStyle w:val="a5"/>
        <w:rPr>
          <w:lang w:val="en-US"/>
        </w:rPr>
      </w:pPr>
      <w:r w:rsidRPr="00184227">
        <w:rPr>
          <w:lang w:val="en-US"/>
        </w:rPr>
        <w:t>13        int i;</w:t>
      </w:r>
    </w:p>
    <w:p w14:paraId="3C6D9C57" w14:textId="77777777" w:rsidR="00107865" w:rsidRPr="00184227" w:rsidRDefault="00107865" w:rsidP="00107865">
      <w:pPr>
        <w:pStyle w:val="a5"/>
        <w:rPr>
          <w:lang w:val="en-US"/>
        </w:rPr>
      </w:pPr>
      <w:r w:rsidRPr="00184227">
        <w:rPr>
          <w:lang w:val="en-US"/>
        </w:rPr>
        <w:t>14        int sum = 0;</w:t>
      </w:r>
    </w:p>
    <w:p w14:paraId="5413815B" w14:textId="77777777" w:rsidR="00107865" w:rsidRPr="00184227" w:rsidRDefault="00107865" w:rsidP="00107865">
      <w:pPr>
        <w:pStyle w:val="a5"/>
        <w:rPr>
          <w:lang w:val="en-US"/>
        </w:rPr>
      </w:pPr>
      <w:r w:rsidRPr="00184227">
        <w:rPr>
          <w:lang w:val="en-US"/>
        </w:rPr>
        <w:t>15        for (i = 0; i &lt; 6; i++)</w:t>
      </w:r>
    </w:p>
    <w:p w14:paraId="0B567267" w14:textId="77777777" w:rsidR="00107865" w:rsidRPr="00184227" w:rsidRDefault="00107865" w:rsidP="00107865">
      <w:pPr>
        <w:pStyle w:val="a5"/>
        <w:rPr>
          <w:lang w:val="en-US"/>
        </w:rPr>
      </w:pPr>
      <w:r w:rsidRPr="00184227">
        <w:rPr>
          <w:lang w:val="en-US"/>
        </w:rPr>
        <w:t>16            sum += id[0];</w:t>
      </w:r>
    </w:p>
    <w:p w14:paraId="0E6F93F1" w14:textId="77777777" w:rsidR="00107865" w:rsidRPr="00184227" w:rsidRDefault="00107865" w:rsidP="00107865">
      <w:pPr>
        <w:pStyle w:val="a5"/>
        <w:rPr>
          <w:lang w:val="en-US"/>
        </w:rPr>
      </w:pPr>
      <w:r w:rsidRPr="00184227">
        <w:rPr>
          <w:lang w:val="en-US"/>
        </w:rPr>
        <w:t>17        return sum % 250;</w:t>
      </w:r>
    </w:p>
    <w:p w14:paraId="698B32B4" w14:textId="77777777" w:rsidR="00107865" w:rsidRPr="00184227" w:rsidRDefault="00107865" w:rsidP="00107865">
      <w:pPr>
        <w:pStyle w:val="a5"/>
        <w:rPr>
          <w:lang w:val="en-US"/>
        </w:rPr>
      </w:pPr>
      <w:r w:rsidRPr="00184227">
        <w:rPr>
          <w:lang w:val="en-US"/>
        </w:rPr>
        <w:t>18    }</w:t>
      </w:r>
    </w:p>
    <w:p w14:paraId="1C251F66" w14:textId="77777777" w:rsidR="00107865" w:rsidRPr="00184227" w:rsidRDefault="00107865" w:rsidP="00107865">
      <w:pPr>
        <w:pStyle w:val="a5"/>
        <w:rPr>
          <w:lang w:val="en-US"/>
        </w:rPr>
      </w:pPr>
      <w:r w:rsidRPr="00184227">
        <w:rPr>
          <w:lang w:val="en-US"/>
        </w:rPr>
        <w:t>19</w:t>
      </w:r>
    </w:p>
    <w:p w14:paraId="57325722" w14:textId="77777777" w:rsidR="00107865" w:rsidRPr="00184227" w:rsidRDefault="00107865" w:rsidP="00107865">
      <w:pPr>
        <w:pStyle w:val="a5"/>
        <w:rPr>
          <w:lang w:val="en-US"/>
        </w:rPr>
      </w:pPr>
      <w:r w:rsidRPr="00184227">
        <w:rPr>
          <w:lang w:val="en-US"/>
        </w:rPr>
        <w:t>20    int student_info_generate (unsigned char *p_id, student_t *p_student)</w:t>
      </w:r>
      <w:r w:rsidRPr="00184227">
        <w:rPr>
          <w:rFonts w:hint="eastAsia"/>
          <w:lang w:val="en-US"/>
        </w:rPr>
        <w:tab/>
      </w:r>
      <w:r w:rsidRPr="00184227">
        <w:rPr>
          <w:lang w:val="en-US"/>
        </w:rPr>
        <w:t xml:space="preserve">// </w:t>
      </w:r>
      <w:r w:rsidRPr="00184227">
        <w:rPr>
          <w:rFonts w:hint="eastAsia"/>
        </w:rPr>
        <w:t>随机产生一条学生记录</w:t>
      </w:r>
    </w:p>
    <w:p w14:paraId="41458D57" w14:textId="77777777" w:rsidR="00107865" w:rsidRPr="00184227" w:rsidRDefault="00107865" w:rsidP="00107865">
      <w:pPr>
        <w:pStyle w:val="a5"/>
        <w:rPr>
          <w:lang w:val="en-US"/>
        </w:rPr>
      </w:pPr>
      <w:r w:rsidRPr="00184227">
        <w:rPr>
          <w:lang w:val="en-US"/>
        </w:rPr>
        <w:t>21    {</w:t>
      </w:r>
    </w:p>
    <w:p w14:paraId="244C2237" w14:textId="77777777" w:rsidR="00107865" w:rsidRPr="00184227" w:rsidRDefault="00107865" w:rsidP="00107865">
      <w:pPr>
        <w:pStyle w:val="a5"/>
        <w:rPr>
          <w:lang w:val="en-US"/>
        </w:rPr>
      </w:pPr>
      <w:r w:rsidRPr="00184227">
        <w:rPr>
          <w:lang w:val="en-US"/>
        </w:rPr>
        <w:t>22        int i;</w:t>
      </w:r>
    </w:p>
    <w:p w14:paraId="17C96921" w14:textId="77777777" w:rsidR="00107865" w:rsidRPr="00184227" w:rsidRDefault="00107865" w:rsidP="00107865">
      <w:pPr>
        <w:pStyle w:val="a5"/>
        <w:rPr>
          <w:lang w:val="en-US"/>
        </w:rPr>
      </w:pPr>
      <w:r w:rsidRPr="00184227">
        <w:rPr>
          <w:lang w:val="en-US"/>
        </w:rPr>
        <w:t>23        for (i = 0; i &lt; 6; i++)</w:t>
      </w:r>
      <w:r w:rsidRPr="00184227">
        <w:rPr>
          <w:rFonts w:hint="eastAsia"/>
          <w:lang w:val="en-US"/>
        </w:rPr>
        <w:tab/>
      </w:r>
      <w:r w:rsidRPr="00184227">
        <w:rPr>
          <w:rFonts w:hint="eastAsia"/>
          <w:lang w:val="en-US"/>
        </w:rPr>
        <w:tab/>
      </w:r>
      <w:r w:rsidRPr="00184227">
        <w:rPr>
          <w:rFonts w:hint="eastAsia"/>
          <w:lang w:val="en-US"/>
        </w:rPr>
        <w:tab/>
      </w:r>
      <w:r w:rsidRPr="00184227">
        <w:rPr>
          <w:rFonts w:hint="eastAsia"/>
          <w:lang w:val="en-US"/>
        </w:rPr>
        <w:tab/>
      </w:r>
      <w:r w:rsidRPr="00184227">
        <w:rPr>
          <w:rFonts w:hint="eastAsia"/>
          <w:lang w:val="en-US"/>
        </w:rPr>
        <w:tab/>
      </w:r>
      <w:r w:rsidRPr="00184227">
        <w:rPr>
          <w:rFonts w:hint="eastAsia"/>
          <w:lang w:val="en-US"/>
        </w:rPr>
        <w:tab/>
      </w:r>
      <w:r w:rsidRPr="00184227">
        <w:rPr>
          <w:lang w:val="en-US"/>
        </w:rPr>
        <w:t xml:space="preserve">// </w:t>
      </w:r>
      <w:r w:rsidRPr="00184227">
        <w:rPr>
          <w:rFonts w:hint="eastAsia"/>
        </w:rPr>
        <w:t>随机产生一个学号</w:t>
      </w:r>
    </w:p>
    <w:p w14:paraId="24D2E5F7" w14:textId="77777777" w:rsidR="00107865" w:rsidRPr="00184227" w:rsidRDefault="00107865" w:rsidP="00107865">
      <w:pPr>
        <w:pStyle w:val="a5"/>
        <w:rPr>
          <w:lang w:val="en-US"/>
        </w:rPr>
      </w:pPr>
      <w:r w:rsidRPr="00184227">
        <w:rPr>
          <w:lang w:val="en-US"/>
        </w:rPr>
        <w:t>24            p_id[i] = rand();</w:t>
      </w:r>
    </w:p>
    <w:p w14:paraId="49CCF970" w14:textId="77777777" w:rsidR="00107865" w:rsidRPr="00184227" w:rsidRDefault="00107865" w:rsidP="00107865">
      <w:pPr>
        <w:pStyle w:val="a5"/>
        <w:rPr>
          <w:lang w:val="en-US"/>
        </w:rPr>
      </w:pPr>
      <w:r w:rsidRPr="00184227">
        <w:rPr>
          <w:lang w:val="en-US"/>
        </w:rPr>
        <w:t>25        for (i = 0; i &lt; 9; i++)</w:t>
      </w:r>
      <w:r w:rsidRPr="00184227">
        <w:rPr>
          <w:lang w:val="en-US"/>
        </w:rPr>
        <w:tab/>
        <w:t xml:space="preserve">                       // </w:t>
      </w:r>
      <w:r w:rsidRPr="00184227">
        <w:rPr>
          <w:rFonts w:hint="eastAsia"/>
        </w:rPr>
        <w:t>随机名字</w:t>
      </w:r>
      <w:r w:rsidRPr="00184227">
        <w:rPr>
          <w:rFonts w:hint="eastAsia"/>
          <w:lang w:val="en-US"/>
        </w:rPr>
        <w:t>，</w:t>
      </w:r>
      <w:r w:rsidRPr="00184227">
        <w:rPr>
          <w:rFonts w:hint="eastAsia"/>
        </w:rPr>
        <w:t>由</w:t>
      </w:r>
      <w:r w:rsidRPr="00184227">
        <w:rPr>
          <w:lang w:val="en-US"/>
        </w:rPr>
        <w:t xml:space="preserve"> 'a' ~ 'z' </w:t>
      </w:r>
      <w:r w:rsidRPr="00184227">
        <w:rPr>
          <w:rFonts w:hint="eastAsia"/>
        </w:rPr>
        <w:t>组成</w:t>
      </w:r>
    </w:p>
    <w:p w14:paraId="578A2D2E" w14:textId="77777777" w:rsidR="00107865" w:rsidRPr="00184227" w:rsidRDefault="00107865" w:rsidP="00107865">
      <w:pPr>
        <w:pStyle w:val="a5"/>
        <w:rPr>
          <w:lang w:val="en-US"/>
        </w:rPr>
      </w:pPr>
      <w:r w:rsidRPr="00184227">
        <w:rPr>
          <w:lang w:val="en-US"/>
        </w:rPr>
        <w:t>26            p_student-&gt;name[i] = (rand() % ('z' - 'a')) + 'a';</w:t>
      </w:r>
    </w:p>
    <w:p w14:paraId="6AF42256" w14:textId="77777777" w:rsidR="00107865" w:rsidRPr="00184227" w:rsidRDefault="00107865" w:rsidP="00107865">
      <w:pPr>
        <w:pStyle w:val="a5"/>
        <w:rPr>
          <w:lang w:val="en-US"/>
        </w:rPr>
      </w:pPr>
      <w:r w:rsidRPr="00184227">
        <w:rPr>
          <w:lang w:val="en-US"/>
        </w:rPr>
        <w:t xml:space="preserve">27        p_student-&gt;name[i]= '\0';                   </w:t>
      </w:r>
      <w:r w:rsidRPr="00184227">
        <w:rPr>
          <w:rFonts w:hint="eastAsia"/>
          <w:lang w:val="en-US"/>
        </w:rPr>
        <w:tab/>
      </w:r>
      <w:r w:rsidRPr="00184227">
        <w:rPr>
          <w:lang w:val="en-US"/>
        </w:rPr>
        <w:t xml:space="preserve">// </w:t>
      </w:r>
      <w:r w:rsidRPr="00184227">
        <w:rPr>
          <w:rFonts w:hint="eastAsia"/>
        </w:rPr>
        <w:t>字符串结束符</w:t>
      </w:r>
    </w:p>
    <w:p w14:paraId="32D63B46" w14:textId="77777777" w:rsidR="00107865" w:rsidRPr="00184227" w:rsidRDefault="00107865" w:rsidP="00107865">
      <w:pPr>
        <w:pStyle w:val="a5"/>
        <w:rPr>
          <w:lang w:val="en-US"/>
        </w:rPr>
      </w:pPr>
      <w:r w:rsidRPr="00184227">
        <w:rPr>
          <w:lang w:val="en-US"/>
        </w:rPr>
        <w:t xml:space="preserve">28        p_student-&gt;sex    = (rand() &amp; 0x01) ? 'F' : 'M';  </w:t>
      </w:r>
      <w:r w:rsidRPr="00184227">
        <w:rPr>
          <w:lang w:val="en-US"/>
        </w:rPr>
        <w:tab/>
        <w:t xml:space="preserve">// </w:t>
      </w:r>
      <w:r w:rsidRPr="00184227">
        <w:rPr>
          <w:rFonts w:hint="eastAsia"/>
        </w:rPr>
        <w:t>随机性别</w:t>
      </w:r>
    </w:p>
    <w:p w14:paraId="5FACB3FC" w14:textId="77777777" w:rsidR="00107865" w:rsidRPr="00184227" w:rsidRDefault="00107865" w:rsidP="00107865">
      <w:pPr>
        <w:pStyle w:val="a5"/>
        <w:rPr>
          <w:lang w:val="en-US"/>
        </w:rPr>
      </w:pPr>
      <w:r w:rsidRPr="00184227">
        <w:rPr>
          <w:lang w:val="en-US"/>
        </w:rPr>
        <w:t>29        p_student-&gt;height = (float)rand() / rand();</w:t>
      </w:r>
    </w:p>
    <w:p w14:paraId="7F81B64A" w14:textId="77777777" w:rsidR="00107865" w:rsidRPr="00184227" w:rsidRDefault="00107865" w:rsidP="00107865">
      <w:pPr>
        <w:pStyle w:val="a5"/>
        <w:rPr>
          <w:lang w:val="en-US"/>
        </w:rPr>
      </w:pPr>
      <w:r w:rsidRPr="00184227">
        <w:rPr>
          <w:lang w:val="en-US"/>
        </w:rPr>
        <w:t>30        p_student-&gt;weight = (float)rand() / rand();</w:t>
      </w:r>
    </w:p>
    <w:p w14:paraId="2E3B3CBB" w14:textId="77777777" w:rsidR="00107865" w:rsidRPr="00184227" w:rsidRDefault="00107865" w:rsidP="00107865">
      <w:pPr>
        <w:pStyle w:val="a5"/>
        <w:rPr>
          <w:lang w:val="en-US"/>
        </w:rPr>
      </w:pPr>
      <w:r w:rsidRPr="00184227">
        <w:rPr>
          <w:lang w:val="en-US"/>
        </w:rPr>
        <w:t>31        return 0;</w:t>
      </w:r>
    </w:p>
    <w:p w14:paraId="3195918D" w14:textId="77777777" w:rsidR="00107865" w:rsidRPr="00184227" w:rsidRDefault="00107865" w:rsidP="00107865">
      <w:pPr>
        <w:pStyle w:val="a5"/>
        <w:rPr>
          <w:lang w:val="en-US"/>
        </w:rPr>
      </w:pPr>
      <w:r w:rsidRPr="00184227">
        <w:rPr>
          <w:lang w:val="en-US"/>
        </w:rPr>
        <w:t>32    }</w:t>
      </w:r>
    </w:p>
    <w:p w14:paraId="51FD89DD" w14:textId="77777777" w:rsidR="00107865" w:rsidRPr="00184227" w:rsidRDefault="00107865" w:rsidP="00107865">
      <w:pPr>
        <w:pStyle w:val="a5"/>
        <w:rPr>
          <w:lang w:val="en-US"/>
        </w:rPr>
      </w:pPr>
      <w:r w:rsidRPr="00184227">
        <w:rPr>
          <w:lang w:val="en-US"/>
        </w:rPr>
        <w:t>33</w:t>
      </w:r>
    </w:p>
    <w:p w14:paraId="069ED39B" w14:textId="77777777" w:rsidR="00107865" w:rsidRPr="00184227" w:rsidRDefault="00107865" w:rsidP="00107865">
      <w:pPr>
        <w:pStyle w:val="a5"/>
        <w:rPr>
          <w:lang w:val="en-US"/>
        </w:rPr>
      </w:pPr>
      <w:r w:rsidRPr="00184227">
        <w:rPr>
          <w:lang w:val="en-US"/>
        </w:rPr>
        <w:t>34    int main ()</w:t>
      </w:r>
    </w:p>
    <w:p w14:paraId="16289F81" w14:textId="77777777" w:rsidR="00107865" w:rsidRPr="00184227" w:rsidRDefault="00107865" w:rsidP="00107865">
      <w:pPr>
        <w:pStyle w:val="a5"/>
        <w:rPr>
          <w:lang w:val="en-US"/>
        </w:rPr>
      </w:pPr>
      <w:r w:rsidRPr="00184227">
        <w:rPr>
          <w:lang w:val="en-US"/>
        </w:rPr>
        <w:t>35    {</w:t>
      </w:r>
    </w:p>
    <w:p w14:paraId="2F7BC233" w14:textId="77777777" w:rsidR="00107865" w:rsidRPr="00184227" w:rsidRDefault="00107865" w:rsidP="00107865">
      <w:pPr>
        <w:pStyle w:val="a5"/>
        <w:rPr>
          <w:lang w:val="en-US"/>
        </w:rPr>
      </w:pPr>
      <w:r w:rsidRPr="00184227">
        <w:rPr>
          <w:lang w:val="en-US"/>
        </w:rPr>
        <w:t xml:space="preserve">36       </w:t>
      </w:r>
      <w:r>
        <w:rPr>
          <w:lang w:val="en-US"/>
        </w:rPr>
        <w:tab/>
      </w:r>
      <w:r w:rsidRPr="00184227">
        <w:rPr>
          <w:lang w:val="en-US"/>
        </w:rPr>
        <w:t xml:space="preserve">student_t     </w:t>
      </w:r>
      <w:r w:rsidRPr="00184227">
        <w:rPr>
          <w:lang w:val="en-US"/>
        </w:rPr>
        <w:tab/>
        <w:t>stu;</w:t>
      </w:r>
    </w:p>
    <w:p w14:paraId="39D5EA0E" w14:textId="77777777" w:rsidR="00107865" w:rsidRPr="00184227" w:rsidRDefault="00107865" w:rsidP="00107865">
      <w:pPr>
        <w:pStyle w:val="a5"/>
        <w:rPr>
          <w:lang w:val="en-US"/>
        </w:rPr>
      </w:pPr>
      <w:r w:rsidRPr="00184227">
        <w:rPr>
          <w:lang w:val="en-US"/>
        </w:rPr>
        <w:t xml:space="preserve">37       </w:t>
      </w:r>
      <w:r>
        <w:rPr>
          <w:lang w:val="en-US"/>
        </w:rPr>
        <w:tab/>
      </w:r>
      <w:r w:rsidRPr="00184227">
        <w:rPr>
          <w:lang w:val="en-US"/>
        </w:rPr>
        <w:t xml:space="preserve">unsigned char </w:t>
      </w:r>
      <w:r w:rsidRPr="00184227">
        <w:rPr>
          <w:lang w:val="en-US"/>
        </w:rPr>
        <w:tab/>
        <w:t>id[6];</w:t>
      </w:r>
    </w:p>
    <w:p w14:paraId="5E80F885" w14:textId="77777777" w:rsidR="00107865" w:rsidRPr="00184227" w:rsidRDefault="00107865" w:rsidP="00107865">
      <w:pPr>
        <w:pStyle w:val="a5"/>
        <w:rPr>
          <w:lang w:val="en-US"/>
        </w:rPr>
      </w:pPr>
      <w:r>
        <w:rPr>
          <w:lang w:val="en-US"/>
        </w:rPr>
        <w:t xml:space="preserve">38       </w:t>
      </w:r>
      <w:r>
        <w:rPr>
          <w:lang w:val="en-US"/>
        </w:rPr>
        <w:tab/>
      </w:r>
      <w:r w:rsidRPr="00184227">
        <w:rPr>
          <w:lang w:val="en-US"/>
        </w:rPr>
        <w:t xml:space="preserve">int           </w:t>
      </w:r>
      <w:r w:rsidRPr="00184227">
        <w:rPr>
          <w:lang w:val="en-US"/>
        </w:rPr>
        <w:tab/>
        <w:t>i;</w:t>
      </w:r>
    </w:p>
    <w:p w14:paraId="14CAF391" w14:textId="77777777" w:rsidR="00107865" w:rsidRPr="00184227" w:rsidRDefault="00107865" w:rsidP="00107865">
      <w:pPr>
        <w:pStyle w:val="a5"/>
        <w:rPr>
          <w:lang w:val="en-US"/>
        </w:rPr>
      </w:pPr>
      <w:r>
        <w:rPr>
          <w:lang w:val="en-US"/>
        </w:rPr>
        <w:t xml:space="preserve">39    </w:t>
      </w:r>
      <w:r>
        <w:rPr>
          <w:lang w:val="en-US"/>
        </w:rPr>
        <w:tab/>
      </w:r>
      <w:r w:rsidRPr="00184227">
        <w:rPr>
          <w:lang w:val="en-US"/>
        </w:rPr>
        <w:t xml:space="preserve">hash_kv_t     </w:t>
      </w:r>
      <w:r>
        <w:rPr>
          <w:lang w:val="en-US"/>
        </w:rPr>
        <w:tab/>
      </w:r>
      <w:r w:rsidRPr="00184227">
        <w:rPr>
          <w:lang w:val="en-US"/>
        </w:rPr>
        <w:t>hash_students;</w:t>
      </w:r>
    </w:p>
    <w:p w14:paraId="48EEAEB5" w14:textId="77777777" w:rsidR="00107865" w:rsidRPr="00184227" w:rsidRDefault="00107865" w:rsidP="00107865">
      <w:pPr>
        <w:pStyle w:val="a5"/>
        <w:rPr>
          <w:lang w:val="en-US"/>
        </w:rPr>
      </w:pPr>
      <w:r w:rsidRPr="00184227">
        <w:rPr>
          <w:lang w:val="en-US"/>
        </w:rPr>
        <w:t>40</w:t>
      </w:r>
    </w:p>
    <w:p w14:paraId="07B135F7" w14:textId="77777777" w:rsidR="00107865" w:rsidRPr="00184227" w:rsidRDefault="00107865" w:rsidP="00107865">
      <w:pPr>
        <w:pStyle w:val="a5"/>
        <w:rPr>
          <w:lang w:val="en-US"/>
        </w:rPr>
      </w:pPr>
      <w:r w:rsidRPr="00184227">
        <w:rPr>
          <w:lang w:val="en-US"/>
        </w:rPr>
        <w:t>41        hash_kv_init(&amp;hash_students, 250, 6, sizeof(student_t), (hash_func_t)db_id_to_idx, "hash_students");</w:t>
      </w:r>
    </w:p>
    <w:p w14:paraId="347000E6" w14:textId="77777777" w:rsidR="00107865" w:rsidRPr="00184227" w:rsidRDefault="00107865" w:rsidP="00107865">
      <w:pPr>
        <w:pStyle w:val="a5"/>
        <w:rPr>
          <w:lang w:val="en-US"/>
        </w:rPr>
      </w:pPr>
      <w:r w:rsidRPr="00184227">
        <w:rPr>
          <w:lang w:val="en-US"/>
        </w:rPr>
        <w:t xml:space="preserve">42        for (i = 0; i &lt; 100; i++){             </w:t>
      </w:r>
      <w:r w:rsidRPr="00184227">
        <w:rPr>
          <w:lang w:val="en-US"/>
        </w:rPr>
        <w:tab/>
      </w:r>
      <w:r w:rsidRPr="00184227">
        <w:rPr>
          <w:lang w:val="en-US"/>
        </w:rPr>
        <w:tab/>
      </w:r>
      <w:r w:rsidRPr="00184227">
        <w:rPr>
          <w:rFonts w:hint="eastAsia"/>
          <w:lang w:val="en-US"/>
        </w:rPr>
        <w:tab/>
      </w:r>
      <w:r w:rsidRPr="00184227">
        <w:rPr>
          <w:rFonts w:hint="eastAsia"/>
          <w:lang w:val="en-US"/>
        </w:rPr>
        <w:tab/>
      </w:r>
      <w:r w:rsidRPr="00184227">
        <w:rPr>
          <w:lang w:val="en-US"/>
        </w:rPr>
        <w:t xml:space="preserve">// </w:t>
      </w:r>
      <w:r w:rsidRPr="00184227">
        <w:rPr>
          <w:rFonts w:hint="eastAsia"/>
        </w:rPr>
        <w:t>添加</w:t>
      </w:r>
      <w:r w:rsidRPr="00184227">
        <w:rPr>
          <w:lang w:val="en-US"/>
        </w:rPr>
        <w:t>100</w:t>
      </w:r>
      <w:r w:rsidRPr="00184227">
        <w:rPr>
          <w:rFonts w:hint="eastAsia"/>
        </w:rPr>
        <w:t>个学生的信息</w:t>
      </w:r>
    </w:p>
    <w:p w14:paraId="47DF4BEC" w14:textId="77777777" w:rsidR="00107865" w:rsidRPr="00184227" w:rsidRDefault="00107865" w:rsidP="00107865">
      <w:pPr>
        <w:pStyle w:val="a5"/>
        <w:rPr>
          <w:lang w:val="en-US"/>
        </w:rPr>
      </w:pPr>
      <w:r w:rsidRPr="00184227">
        <w:rPr>
          <w:lang w:val="en-US"/>
        </w:rPr>
        <w:t xml:space="preserve">43            student_info_generate(id, &amp;stu);     </w:t>
      </w:r>
      <w:r w:rsidRPr="00184227">
        <w:rPr>
          <w:lang w:val="en-US"/>
        </w:rPr>
        <w:tab/>
      </w:r>
      <w:r w:rsidRPr="00184227">
        <w:rPr>
          <w:lang w:val="en-US"/>
        </w:rPr>
        <w:tab/>
      </w:r>
      <w:r w:rsidRPr="00184227">
        <w:rPr>
          <w:rFonts w:hint="eastAsia"/>
          <w:lang w:val="en-US"/>
        </w:rPr>
        <w:tab/>
      </w:r>
      <w:r w:rsidRPr="00184227">
        <w:rPr>
          <w:rFonts w:hint="eastAsia"/>
          <w:lang w:val="en-US"/>
        </w:rPr>
        <w:tab/>
      </w:r>
      <w:r w:rsidRPr="00184227">
        <w:rPr>
          <w:lang w:val="en-US"/>
        </w:rPr>
        <w:t xml:space="preserve">// </w:t>
      </w:r>
      <w:r w:rsidRPr="00184227">
        <w:rPr>
          <w:rFonts w:hint="eastAsia"/>
        </w:rPr>
        <w:t>设置学生信息</w:t>
      </w:r>
      <w:r w:rsidRPr="00184227">
        <w:rPr>
          <w:rFonts w:hint="eastAsia"/>
          <w:lang w:val="en-US"/>
        </w:rPr>
        <w:t>，</w:t>
      </w:r>
      <w:r w:rsidRPr="00184227">
        <w:rPr>
          <w:rFonts w:hint="eastAsia"/>
        </w:rPr>
        <w:t>用随机数作为测试</w:t>
      </w:r>
    </w:p>
    <w:p w14:paraId="5C708ACD" w14:textId="77777777" w:rsidR="00107865" w:rsidRPr="00184227" w:rsidRDefault="00107865" w:rsidP="00107865">
      <w:pPr>
        <w:pStyle w:val="a5"/>
        <w:rPr>
          <w:lang w:val="en-US"/>
        </w:rPr>
      </w:pPr>
      <w:r w:rsidRPr="00184227">
        <w:rPr>
          <w:lang w:val="en-US"/>
        </w:rPr>
        <w:t>44            if (hash_kv_search(&amp;hash_students, id, &amp;stu) == 0){</w:t>
      </w:r>
      <w:r w:rsidRPr="00184227">
        <w:rPr>
          <w:lang w:val="en-US"/>
        </w:rPr>
        <w:tab/>
        <w:t xml:space="preserve">// </w:t>
      </w:r>
      <w:r w:rsidRPr="00184227">
        <w:rPr>
          <w:rFonts w:hint="eastAsia"/>
        </w:rPr>
        <w:t>查找到已经存在该</w:t>
      </w:r>
      <w:r w:rsidRPr="00184227">
        <w:rPr>
          <w:lang w:val="en-US"/>
        </w:rPr>
        <w:t>ID</w:t>
      </w:r>
      <w:r w:rsidRPr="00184227">
        <w:rPr>
          <w:rFonts w:hint="eastAsia"/>
        </w:rPr>
        <w:t>的学生记录</w:t>
      </w:r>
    </w:p>
    <w:p w14:paraId="6489D427" w14:textId="77777777" w:rsidR="00107865" w:rsidRPr="00184227" w:rsidRDefault="00107865" w:rsidP="00107865">
      <w:pPr>
        <w:pStyle w:val="a5"/>
        <w:rPr>
          <w:lang w:val="en-US"/>
        </w:rPr>
      </w:pPr>
      <w:r w:rsidRPr="00184227">
        <w:rPr>
          <w:lang w:val="en-US"/>
        </w:rPr>
        <w:t>45                printf("</w:t>
      </w:r>
      <w:r w:rsidRPr="00184227">
        <w:rPr>
          <w:rFonts w:hint="eastAsia"/>
        </w:rPr>
        <w:t>该</w:t>
      </w:r>
      <w:r w:rsidRPr="00184227">
        <w:rPr>
          <w:lang w:val="en-US"/>
        </w:rPr>
        <w:t>ID</w:t>
      </w:r>
      <w:r w:rsidRPr="00184227">
        <w:rPr>
          <w:rFonts w:hint="eastAsia"/>
        </w:rPr>
        <w:t>的记录已经存在</w:t>
      </w:r>
      <w:r w:rsidRPr="00184227">
        <w:rPr>
          <w:rFonts w:hint="eastAsia"/>
          <w:lang w:val="en-US"/>
        </w:rPr>
        <w:t>！</w:t>
      </w:r>
      <w:r w:rsidRPr="00184227">
        <w:rPr>
          <w:lang w:val="en-US"/>
        </w:rPr>
        <w:t>\n");</w:t>
      </w:r>
    </w:p>
    <w:p w14:paraId="169CDBC6" w14:textId="77777777" w:rsidR="00107865" w:rsidRPr="00184227" w:rsidRDefault="00107865" w:rsidP="00107865">
      <w:pPr>
        <w:pStyle w:val="a5"/>
        <w:rPr>
          <w:lang w:val="en-US"/>
        </w:rPr>
      </w:pPr>
      <w:r w:rsidRPr="00184227">
        <w:rPr>
          <w:lang w:val="en-US"/>
        </w:rPr>
        <w:t>46                continue;</w:t>
      </w:r>
    </w:p>
    <w:p w14:paraId="1AA7FB39" w14:textId="77777777" w:rsidR="00107865" w:rsidRPr="00184227" w:rsidRDefault="00107865" w:rsidP="00107865">
      <w:pPr>
        <w:pStyle w:val="a5"/>
        <w:rPr>
          <w:lang w:val="en-US"/>
        </w:rPr>
      </w:pPr>
      <w:r w:rsidRPr="00184227">
        <w:rPr>
          <w:lang w:val="en-US"/>
        </w:rPr>
        <w:t>47            }</w:t>
      </w:r>
    </w:p>
    <w:p w14:paraId="395D6757" w14:textId="77777777" w:rsidR="00107865" w:rsidRPr="00184227" w:rsidRDefault="00107865" w:rsidP="00107865">
      <w:pPr>
        <w:pStyle w:val="a5"/>
        <w:rPr>
          <w:lang w:val="en-US"/>
        </w:rPr>
      </w:pPr>
      <w:r w:rsidRPr="00184227">
        <w:rPr>
          <w:lang w:val="en-US"/>
        </w:rPr>
        <w:t>48            printf("</w:t>
      </w:r>
      <w:r w:rsidRPr="00184227">
        <w:rPr>
          <w:rFonts w:hint="eastAsia"/>
        </w:rPr>
        <w:t>增加记录</w:t>
      </w:r>
      <w:r w:rsidRPr="00184227">
        <w:rPr>
          <w:rFonts w:hint="eastAsia"/>
          <w:lang w:val="en-US"/>
        </w:rPr>
        <w:t>：</w:t>
      </w:r>
      <w:r w:rsidRPr="00184227">
        <w:rPr>
          <w:lang w:val="en-US"/>
        </w:rPr>
        <w:t>ID : %02x%02x%02x%02x%02x%02x",id[0],id[1],id[2],id[3],id[4],id[5]);</w:t>
      </w:r>
    </w:p>
    <w:p w14:paraId="4F523FD5" w14:textId="77777777" w:rsidR="00107865" w:rsidRPr="00184227" w:rsidRDefault="00107865" w:rsidP="00107865">
      <w:pPr>
        <w:pStyle w:val="a5"/>
        <w:rPr>
          <w:lang w:val="en-US"/>
        </w:rPr>
      </w:pPr>
      <w:r w:rsidRPr="00184227">
        <w:rPr>
          <w:lang w:val="en-US"/>
        </w:rPr>
        <w:t>49            printf("</w:t>
      </w:r>
      <w:r w:rsidRPr="00184227">
        <w:rPr>
          <w:rFonts w:hint="eastAsia"/>
        </w:rPr>
        <w:t>信息</w:t>
      </w:r>
      <w:r w:rsidRPr="00184227">
        <w:rPr>
          <w:rFonts w:hint="eastAsia"/>
          <w:lang w:val="en-US"/>
        </w:rPr>
        <w:t>：</w:t>
      </w:r>
      <w:r w:rsidRPr="00184227">
        <w:rPr>
          <w:lang w:val="en-US"/>
        </w:rPr>
        <w:t xml:space="preserve"> %s  %c %</w:t>
      </w:r>
      <w:smartTag w:uri="urn:schemas-microsoft-com:office:smarttags" w:element="chmetcnv">
        <w:smartTagPr>
          <w:attr w:name="UnitName" w:val="F"/>
          <w:attr w:name="SourceValue" w:val=".2"/>
          <w:attr w:name="HasSpace" w:val="False"/>
          <w:attr w:name="Negative" w:val="False"/>
          <w:attr w:name="NumberType" w:val="1"/>
          <w:attr w:name="TCSC" w:val="0"/>
        </w:smartTagPr>
        <w:r w:rsidRPr="00184227">
          <w:rPr>
            <w:lang w:val="en-US"/>
          </w:rPr>
          <w:t>.2f</w:t>
        </w:r>
      </w:smartTag>
      <w:r w:rsidRPr="00184227">
        <w:rPr>
          <w:lang w:val="en-US"/>
        </w:rPr>
        <w:t xml:space="preserve"> %</w:t>
      </w:r>
      <w:smartTag w:uri="urn:schemas-microsoft-com:office:smarttags" w:element="chmetcnv">
        <w:smartTagPr>
          <w:attr w:name="UnitName" w:val="F"/>
          <w:attr w:name="SourceValue" w:val=".2"/>
          <w:attr w:name="HasSpace" w:val="False"/>
          <w:attr w:name="Negative" w:val="False"/>
          <w:attr w:name="NumberType" w:val="1"/>
          <w:attr w:name="TCSC" w:val="0"/>
        </w:smartTagPr>
        <w:r w:rsidRPr="00184227">
          <w:rPr>
            <w:lang w:val="en-US"/>
          </w:rPr>
          <w:t>.2f</w:t>
        </w:r>
      </w:smartTag>
      <w:r w:rsidRPr="00184227">
        <w:rPr>
          <w:lang w:val="en-US"/>
        </w:rPr>
        <w:t>\n", stu.name, stu.sex, stu.height, stu.weight);</w:t>
      </w:r>
    </w:p>
    <w:p w14:paraId="2167B64E" w14:textId="77777777" w:rsidR="00107865" w:rsidRPr="00184227" w:rsidRDefault="00107865" w:rsidP="00107865">
      <w:pPr>
        <w:pStyle w:val="a5"/>
        <w:rPr>
          <w:lang w:val="en-US"/>
        </w:rPr>
      </w:pPr>
      <w:r w:rsidRPr="00184227">
        <w:rPr>
          <w:lang w:val="en-US"/>
        </w:rPr>
        <w:t>50            if (hash_kv_add(&amp;hash_students, id, &amp;stu) != 0){</w:t>
      </w:r>
    </w:p>
    <w:p w14:paraId="22C9A5B4" w14:textId="77777777" w:rsidR="00107865" w:rsidRPr="00184227" w:rsidRDefault="00107865" w:rsidP="00107865">
      <w:pPr>
        <w:pStyle w:val="a5"/>
        <w:rPr>
          <w:lang w:val="en-US"/>
        </w:rPr>
      </w:pPr>
      <w:r w:rsidRPr="00184227">
        <w:rPr>
          <w:lang w:val="en-US"/>
        </w:rPr>
        <w:t>51                printf("</w:t>
      </w:r>
      <w:r w:rsidRPr="00184227">
        <w:rPr>
          <w:rFonts w:hint="eastAsia"/>
        </w:rPr>
        <w:t>添加失败</w:t>
      </w:r>
      <w:r w:rsidRPr="00184227">
        <w:rPr>
          <w:lang w:val="en-US"/>
        </w:rPr>
        <w:t>");</w:t>
      </w:r>
    </w:p>
    <w:p w14:paraId="2CE6BC4A" w14:textId="77777777" w:rsidR="00107865" w:rsidRPr="00184227" w:rsidRDefault="00107865" w:rsidP="00107865">
      <w:pPr>
        <w:pStyle w:val="a5"/>
        <w:rPr>
          <w:lang w:val="en-US"/>
        </w:rPr>
      </w:pPr>
      <w:r w:rsidRPr="00184227">
        <w:rPr>
          <w:lang w:val="en-US"/>
        </w:rPr>
        <w:t>52            }</w:t>
      </w:r>
    </w:p>
    <w:p w14:paraId="2AD22AD1" w14:textId="77777777" w:rsidR="00107865" w:rsidRPr="00184227" w:rsidRDefault="00107865" w:rsidP="00107865">
      <w:pPr>
        <w:pStyle w:val="a5"/>
        <w:rPr>
          <w:lang w:val="en-US"/>
        </w:rPr>
      </w:pPr>
      <w:r w:rsidRPr="00184227">
        <w:rPr>
          <w:lang w:val="en-US"/>
        </w:rPr>
        <w:t>53        }</w:t>
      </w:r>
    </w:p>
    <w:p w14:paraId="5BC155C9" w14:textId="77777777" w:rsidR="00107865" w:rsidRPr="00184227" w:rsidRDefault="00107865" w:rsidP="00107865">
      <w:pPr>
        <w:pStyle w:val="a5"/>
        <w:rPr>
          <w:lang w:val="en-US"/>
        </w:rPr>
      </w:pPr>
      <w:r w:rsidRPr="00184227">
        <w:rPr>
          <w:lang w:val="en-US"/>
        </w:rPr>
        <w:lastRenderedPageBreak/>
        <w:t>54        printf("</w:t>
      </w:r>
      <w:r w:rsidRPr="00184227">
        <w:rPr>
          <w:rFonts w:hint="eastAsia"/>
        </w:rPr>
        <w:t>查找</w:t>
      </w:r>
      <w:r w:rsidRPr="00184227">
        <w:rPr>
          <w:lang w:val="en-US"/>
        </w:rPr>
        <w:t>ID</w:t>
      </w:r>
      <w:r w:rsidRPr="00184227">
        <w:rPr>
          <w:rFonts w:hint="eastAsia"/>
        </w:rPr>
        <w:t>为</w:t>
      </w:r>
      <w:r w:rsidRPr="00184227">
        <w:rPr>
          <w:rFonts w:hint="eastAsia"/>
          <w:lang w:val="en-US"/>
        </w:rPr>
        <w:t>：</w:t>
      </w:r>
      <w:r w:rsidRPr="00184227">
        <w:rPr>
          <w:lang w:val="en-US"/>
        </w:rPr>
        <w:t>%02x%02x%02x%02x%02x%02x</w:t>
      </w:r>
      <w:r w:rsidRPr="00184227">
        <w:rPr>
          <w:rFonts w:hint="eastAsia"/>
        </w:rPr>
        <w:t>的信息</w:t>
      </w:r>
      <w:r w:rsidRPr="00184227">
        <w:rPr>
          <w:lang w:val="en-US"/>
        </w:rPr>
        <w:t>\n",id[0],id[1],id[2],id[3],id[4],id[5]);</w:t>
      </w:r>
    </w:p>
    <w:p w14:paraId="2304F343" w14:textId="77777777" w:rsidR="00107865" w:rsidRPr="00184227" w:rsidRDefault="00107865" w:rsidP="00107865">
      <w:pPr>
        <w:pStyle w:val="a5"/>
        <w:rPr>
          <w:lang w:val="en-US"/>
        </w:rPr>
      </w:pPr>
      <w:r w:rsidRPr="00184227">
        <w:rPr>
          <w:lang w:val="en-US"/>
        </w:rPr>
        <w:t>55        if (hash_kv_search(&amp;hash_students, id, &amp;stu) == 0)</w:t>
      </w:r>
    </w:p>
    <w:p w14:paraId="0FF512C1" w14:textId="77777777" w:rsidR="00107865" w:rsidRPr="00184227" w:rsidRDefault="00107865" w:rsidP="00107865">
      <w:pPr>
        <w:pStyle w:val="a5"/>
        <w:rPr>
          <w:lang w:val="en-US"/>
        </w:rPr>
      </w:pPr>
      <w:r w:rsidRPr="00184227">
        <w:rPr>
          <w:lang w:val="en-US"/>
        </w:rPr>
        <w:t>56            printf("</w:t>
      </w:r>
      <w:r w:rsidRPr="00184227">
        <w:rPr>
          <w:rFonts w:hint="eastAsia"/>
        </w:rPr>
        <w:t>学生信息</w:t>
      </w:r>
      <w:r w:rsidRPr="00184227">
        <w:rPr>
          <w:rFonts w:hint="eastAsia"/>
          <w:lang w:val="en-US"/>
        </w:rPr>
        <w:t>：</w:t>
      </w:r>
      <w:r w:rsidRPr="00184227">
        <w:rPr>
          <w:lang w:val="en-US"/>
        </w:rPr>
        <w:t xml:space="preserve"> %s  %c %</w:t>
      </w:r>
      <w:smartTag w:uri="urn:schemas-microsoft-com:office:smarttags" w:element="chmetcnv">
        <w:smartTagPr>
          <w:attr w:name="UnitName" w:val="F"/>
          <w:attr w:name="SourceValue" w:val=".2"/>
          <w:attr w:name="HasSpace" w:val="False"/>
          <w:attr w:name="Negative" w:val="False"/>
          <w:attr w:name="NumberType" w:val="1"/>
          <w:attr w:name="TCSC" w:val="0"/>
        </w:smartTagPr>
        <w:r w:rsidRPr="00184227">
          <w:rPr>
            <w:lang w:val="en-US"/>
          </w:rPr>
          <w:t>.2f</w:t>
        </w:r>
      </w:smartTag>
      <w:r w:rsidRPr="00184227">
        <w:rPr>
          <w:lang w:val="en-US"/>
        </w:rPr>
        <w:t xml:space="preserve"> %</w:t>
      </w:r>
      <w:smartTag w:uri="urn:schemas-microsoft-com:office:smarttags" w:element="chmetcnv">
        <w:smartTagPr>
          <w:attr w:name="UnitName" w:val="F"/>
          <w:attr w:name="SourceValue" w:val=".2"/>
          <w:attr w:name="HasSpace" w:val="False"/>
          <w:attr w:name="Negative" w:val="False"/>
          <w:attr w:name="NumberType" w:val="1"/>
          <w:attr w:name="TCSC" w:val="0"/>
        </w:smartTagPr>
        <w:r w:rsidRPr="00184227">
          <w:rPr>
            <w:lang w:val="en-US"/>
          </w:rPr>
          <w:t>.2f</w:t>
        </w:r>
      </w:smartTag>
      <w:r w:rsidRPr="00184227">
        <w:rPr>
          <w:lang w:val="en-US"/>
        </w:rPr>
        <w:t>\n", stu.name, stu.sex, stu.height, stu.weight);</w:t>
      </w:r>
    </w:p>
    <w:p w14:paraId="47DD3F8B" w14:textId="77777777" w:rsidR="00107865" w:rsidRPr="00184227" w:rsidRDefault="00107865" w:rsidP="00107865">
      <w:pPr>
        <w:pStyle w:val="a5"/>
        <w:rPr>
          <w:lang w:val="en-US"/>
        </w:rPr>
      </w:pPr>
      <w:r w:rsidRPr="00184227">
        <w:rPr>
          <w:lang w:val="en-US"/>
        </w:rPr>
        <w:t>57        else</w:t>
      </w:r>
    </w:p>
    <w:p w14:paraId="0DDB91A3" w14:textId="77777777" w:rsidR="00107865" w:rsidRPr="00184227" w:rsidRDefault="00107865" w:rsidP="00107865">
      <w:pPr>
        <w:pStyle w:val="a5"/>
        <w:rPr>
          <w:lang w:val="en-US"/>
        </w:rPr>
      </w:pPr>
      <w:r w:rsidRPr="00184227">
        <w:rPr>
          <w:lang w:val="en-US"/>
        </w:rPr>
        <w:t>58            printf("</w:t>
      </w:r>
      <w:r w:rsidRPr="00184227">
        <w:rPr>
          <w:rFonts w:hint="eastAsia"/>
        </w:rPr>
        <w:t>未找到该</w:t>
      </w:r>
      <w:r w:rsidRPr="00184227">
        <w:rPr>
          <w:lang w:val="en-US"/>
        </w:rPr>
        <w:t>ID</w:t>
      </w:r>
      <w:r w:rsidRPr="00184227">
        <w:rPr>
          <w:rFonts w:hint="eastAsia"/>
        </w:rPr>
        <w:t>的记录</w:t>
      </w:r>
      <w:r w:rsidRPr="00184227">
        <w:rPr>
          <w:rFonts w:hint="eastAsia"/>
          <w:lang w:val="en-US"/>
        </w:rPr>
        <w:t>！</w:t>
      </w:r>
      <w:r w:rsidRPr="00184227">
        <w:rPr>
          <w:lang w:val="en-US"/>
        </w:rPr>
        <w:t>\r\n");</w:t>
      </w:r>
    </w:p>
    <w:p w14:paraId="3B6EE166" w14:textId="77777777" w:rsidR="00107865" w:rsidRPr="00184227" w:rsidRDefault="00107865" w:rsidP="00107865">
      <w:pPr>
        <w:pStyle w:val="a5"/>
        <w:rPr>
          <w:lang w:val="en-US"/>
        </w:rPr>
      </w:pPr>
      <w:r w:rsidRPr="00184227">
        <w:rPr>
          <w:lang w:val="en-US"/>
        </w:rPr>
        <w:t>59        hash_kv_deinit(&amp;hash_students);</w:t>
      </w:r>
    </w:p>
    <w:p w14:paraId="27C9CEF6" w14:textId="77777777" w:rsidR="00107865" w:rsidRPr="00184227" w:rsidRDefault="00107865" w:rsidP="00107865">
      <w:pPr>
        <w:pStyle w:val="a5"/>
        <w:rPr>
          <w:lang w:val="en-US"/>
        </w:rPr>
      </w:pPr>
      <w:r w:rsidRPr="00184227">
        <w:rPr>
          <w:lang w:val="en-US"/>
        </w:rPr>
        <w:t>60        return 0;</w:t>
      </w:r>
    </w:p>
    <w:p w14:paraId="69B695DF" w14:textId="3C028F49" w:rsidR="00107865" w:rsidRPr="005A43A4" w:rsidRDefault="00107865" w:rsidP="005A43A4">
      <w:pPr>
        <w:pStyle w:val="a5"/>
        <w:spacing w:before="62" w:after="62"/>
        <w:rPr>
          <w:lang w:val="en-US"/>
        </w:rPr>
      </w:pPr>
      <w:r w:rsidRPr="00184227">
        <w:rPr>
          <w:lang w:val="en-US"/>
        </w:rPr>
        <w:t>61    }</w:t>
      </w:r>
    </w:p>
    <w:p w14:paraId="2814B351" w14:textId="5C8B0112" w:rsidR="006A3A5C" w:rsidRDefault="006A3A5C" w:rsidP="006A3A5C">
      <w:pPr>
        <w:pStyle w:val="20"/>
      </w:pPr>
      <w:bookmarkStart w:id="385" w:name="_Toc6175841"/>
      <w:r>
        <w:rPr>
          <w:rFonts w:hint="eastAsia"/>
        </w:rPr>
        <w:t>数码管</w:t>
      </w:r>
      <w:r>
        <w:t>组件</w:t>
      </w:r>
      <w:bookmarkEnd w:id="385"/>
    </w:p>
    <w:p w14:paraId="3D2FE997" w14:textId="0489B1B0" w:rsidR="006A3A5C" w:rsidRDefault="006A3A5C" w:rsidP="006A3A5C">
      <w:pPr>
        <w:pStyle w:val="20"/>
      </w:pPr>
      <w:bookmarkStart w:id="386" w:name="_Toc6175842"/>
      <w:r>
        <w:rPr>
          <w:rFonts w:hint="eastAsia"/>
        </w:rPr>
        <w:t>72128</w:t>
      </w:r>
      <w:r>
        <w:rPr>
          <w:rFonts w:hint="eastAsia"/>
        </w:rPr>
        <w:t>组件</w:t>
      </w:r>
      <w:bookmarkEnd w:id="386"/>
    </w:p>
    <w:p w14:paraId="7221246A" w14:textId="0DC45242" w:rsidR="006A3A5C" w:rsidRDefault="006A3A5C" w:rsidP="006A3A5C">
      <w:pPr>
        <w:pStyle w:val="20"/>
      </w:pPr>
      <w:bookmarkStart w:id="387" w:name="_Toc6175843"/>
      <w:r>
        <w:rPr>
          <w:rFonts w:hint="eastAsia"/>
        </w:rPr>
        <w:t>液晶驱动</w:t>
      </w:r>
      <w:r>
        <w:t>组件</w:t>
      </w:r>
      <w:bookmarkEnd w:id="387"/>
    </w:p>
    <w:p w14:paraId="7C7ED92F" w14:textId="32F685DE" w:rsidR="006A3A5C" w:rsidRDefault="006A3A5C" w:rsidP="006A3A5C">
      <w:pPr>
        <w:pStyle w:val="20"/>
      </w:pPr>
      <w:bookmarkStart w:id="388" w:name="_Toc6175844"/>
      <w:r>
        <w:rPr>
          <w:rFonts w:hint="eastAsia"/>
        </w:rPr>
        <w:t>RTC</w:t>
      </w:r>
      <w:r>
        <w:t>组件</w:t>
      </w:r>
      <w:bookmarkEnd w:id="388"/>
    </w:p>
    <w:p w14:paraId="2DC90BDE" w14:textId="377E3394" w:rsidR="00202A2E" w:rsidRDefault="00202A2E" w:rsidP="00202A2E">
      <w:pPr>
        <w:pStyle w:val="20"/>
        <w:rPr>
          <w:lang w:val="de-DE"/>
        </w:rPr>
      </w:pPr>
      <w:bookmarkStart w:id="389" w:name="_Toc6175845"/>
      <w:r>
        <w:rPr>
          <w:rFonts w:hint="eastAsia"/>
        </w:rPr>
        <w:t>读卡</w:t>
      </w:r>
      <w:r>
        <w:t>组件</w:t>
      </w:r>
      <w:bookmarkEnd w:id="389"/>
    </w:p>
    <w:p w14:paraId="0A8D02A2" w14:textId="77777777" w:rsidR="0004664E" w:rsidRDefault="0004664E" w:rsidP="0004664E">
      <w:pPr>
        <w:pStyle w:val="23"/>
        <w:spacing w:before="62" w:after="62"/>
      </w:pPr>
      <w:r w:rsidRPr="00DC5BDC">
        <w:t>AMetal</w:t>
      </w:r>
      <w:r w:rsidRPr="00DC5BDC">
        <w:rPr>
          <w:rFonts w:hint="eastAsia"/>
        </w:rPr>
        <w:t>已经提供了</w:t>
      </w:r>
      <w:r>
        <w:rPr>
          <w:rFonts w:hint="eastAsia"/>
        </w:rPr>
        <w:t>读卡组件</w:t>
      </w:r>
      <w:r w:rsidRPr="00DC5BDC">
        <w:rPr>
          <w:rFonts w:hint="eastAsia"/>
        </w:rPr>
        <w:t>的驱动函数，</w:t>
      </w:r>
      <w:r>
        <w:rPr>
          <w:rFonts w:hint="eastAsia"/>
        </w:rPr>
        <w:t>本</w:t>
      </w:r>
      <w:r>
        <w:t>节以</w:t>
      </w:r>
      <w:r>
        <w:t>FM1750</w:t>
      </w:r>
      <w:r>
        <w:rPr>
          <w:rFonts w:hint="eastAsia"/>
        </w:rPr>
        <w:t>为例详解</w:t>
      </w:r>
      <w:r>
        <w:t>该组件。</w:t>
      </w:r>
    </w:p>
    <w:p w14:paraId="238559C5" w14:textId="5EAAACFC" w:rsidR="0004664E" w:rsidRDefault="0004664E" w:rsidP="0004664E">
      <w:pPr>
        <w:pStyle w:val="23"/>
        <w:spacing w:before="62" w:after="62"/>
      </w:pPr>
      <w:r>
        <w:rPr>
          <w:rFonts w:hint="eastAsia"/>
        </w:rPr>
        <w:t>读卡</w:t>
      </w:r>
      <w:r>
        <w:t>芯片</w:t>
      </w:r>
      <w:r>
        <w:rPr>
          <w:rFonts w:hint="eastAsia"/>
        </w:rPr>
        <w:t>FM</w:t>
      </w:r>
      <w:r>
        <w:t>17520</w:t>
      </w:r>
      <w:r>
        <w:t>内部集成了强大的内部</w:t>
      </w:r>
      <w:r>
        <w:rPr>
          <w:rFonts w:hint="eastAsia"/>
        </w:rPr>
        <w:t>电路</w:t>
      </w:r>
      <w:r>
        <w:t>，外部电路设计通常比较简单，主要</w:t>
      </w:r>
      <w:r>
        <w:rPr>
          <w:rFonts w:hint="eastAsia"/>
        </w:rPr>
        <w:t>组成</w:t>
      </w:r>
      <w:r>
        <w:t>为：供电电路、通信接口电路、天线电路和振荡电路。</w:t>
      </w:r>
      <w:r>
        <w:rPr>
          <w:rFonts w:hint="eastAsia"/>
        </w:rPr>
        <w:t>其中</w:t>
      </w:r>
      <w:r>
        <w:t>天线电路设计由为重要，读卡器天线电路主要分成四个部分：</w:t>
      </w:r>
      <w:r>
        <w:t>EMC</w:t>
      </w:r>
      <w:r>
        <w:t>滤波、匹配电路、天线和</w:t>
      </w:r>
      <w:r>
        <w:rPr>
          <w:rFonts w:hint="eastAsia"/>
        </w:rPr>
        <w:t>接收</w:t>
      </w:r>
      <w:r>
        <w:t>电路</w:t>
      </w:r>
      <w:r>
        <w:rPr>
          <w:rFonts w:hint="eastAsia"/>
        </w:rPr>
        <w:t>，如</w:t>
      </w:r>
      <w:r w:rsidRPr="00591F3D">
        <w:fldChar w:fldCharType="begin"/>
      </w:r>
      <w:r w:rsidRPr="00591F3D">
        <w:rPr>
          <w:rStyle w:val="Charf1"/>
          <w:kern w:val="0"/>
        </w:rPr>
        <w:instrText xml:space="preserve"> </w:instrText>
      </w:r>
      <w:r w:rsidRPr="00591F3D">
        <w:rPr>
          <w:rStyle w:val="Charf1"/>
          <w:rFonts w:hint="eastAsia"/>
          <w:kern w:val="0"/>
        </w:rPr>
        <w:instrText>REF _Ref525321601 \h</w:instrText>
      </w:r>
      <w:r w:rsidRPr="00591F3D">
        <w:rPr>
          <w:rStyle w:val="Charf1"/>
          <w:kern w:val="0"/>
        </w:rPr>
        <w:instrText xml:space="preserve"> </w:instrText>
      </w:r>
      <w:r>
        <w:instrText xml:space="preserve"> \* MERGEFORMAT </w:instrText>
      </w:r>
      <w:r w:rsidRPr="00591F3D">
        <w:fldChar w:fldCharType="separate"/>
      </w:r>
      <w:r w:rsidR="00B93B10" w:rsidRPr="00591F3D">
        <w:rPr>
          <w:rFonts w:hint="eastAsia"/>
        </w:rPr>
        <w:t>图</w:t>
      </w:r>
      <w:r w:rsidR="00B93B10">
        <w:t>5.1</w:t>
      </w:r>
      <w:r w:rsidRPr="00591F3D">
        <w:fldChar w:fldCharType="end"/>
      </w:r>
      <w:r>
        <w:t>所示。</w:t>
      </w:r>
    </w:p>
    <w:p w14:paraId="4DD190F7" w14:textId="45F3DC82" w:rsidR="0004664E" w:rsidRDefault="0004664E" w:rsidP="0004664E">
      <w:pPr>
        <w:pStyle w:val="aff4"/>
        <w:spacing w:before="62" w:after="62"/>
        <w:jc w:val="center"/>
      </w:pPr>
      <w:r>
        <w:rPr>
          <w:rFonts w:hint="eastAsia"/>
          <w:noProof/>
        </w:rPr>
        <w:drawing>
          <wp:inline distT="0" distB="0" distL="0" distR="0" wp14:anchorId="75B8597F" wp14:editId="3A1B5760">
            <wp:extent cx="3971925" cy="2533650"/>
            <wp:effectExtent l="0" t="0" r="9525" b="0"/>
            <wp:docPr id="20" name="图片 20" descr="E:\Ametal\ZLG116&amp;217项目汇总\自主芯片方案\方案.读卡_已完成\Images\读卡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E:\Ametal\ZLG116&amp;217项目汇总\自主芯片方案\方案.读卡_已完成\Images\读卡模块.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71925" cy="2533650"/>
                    </a:xfrm>
                    <a:prstGeom prst="rect">
                      <a:avLst/>
                    </a:prstGeom>
                    <a:noFill/>
                    <a:ln>
                      <a:noFill/>
                    </a:ln>
                  </pic:spPr>
                </pic:pic>
              </a:graphicData>
            </a:graphic>
          </wp:inline>
        </w:drawing>
      </w:r>
    </w:p>
    <w:p w14:paraId="7BB3289F" w14:textId="582A53D0" w:rsidR="0004664E" w:rsidRPr="00065014" w:rsidRDefault="0004664E" w:rsidP="0004664E">
      <w:pPr>
        <w:pStyle w:val="a7"/>
      </w:pPr>
      <w:r w:rsidRPr="00591F3D">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5</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4</w:t>
      </w:r>
      <w:r w:rsidR="006352F3">
        <w:fldChar w:fldCharType="end"/>
      </w:r>
      <w:r w:rsidRPr="00591F3D">
        <w:rPr>
          <w:rFonts w:hint="eastAsia"/>
        </w:rPr>
        <w:t xml:space="preserve">  </w:t>
      </w:r>
      <w:r>
        <w:rPr>
          <w:rFonts w:hint="eastAsia"/>
        </w:rPr>
        <w:t>读卡</w:t>
      </w:r>
      <w:r w:rsidRPr="00591F3D">
        <w:rPr>
          <w:rFonts w:hint="eastAsia"/>
        </w:rPr>
        <w:t>电路</w:t>
      </w:r>
    </w:p>
    <w:p w14:paraId="232A5440" w14:textId="77777777" w:rsidR="0004664E" w:rsidRPr="008D71B0" w:rsidRDefault="0004664E" w:rsidP="0004664E">
      <w:pPr>
        <w:pStyle w:val="23"/>
        <w:spacing w:before="62" w:after="62"/>
      </w:pPr>
      <w:r w:rsidRPr="008D71B0">
        <w:rPr>
          <w:rFonts w:hint="eastAsia"/>
        </w:rPr>
        <w:t>滤波电路主要用于滤去高于</w:t>
      </w:r>
      <w:r w:rsidRPr="008D71B0">
        <w:t>13.56MHz</w:t>
      </w:r>
      <w:r w:rsidRPr="008D71B0">
        <w:rPr>
          <w:rFonts w:hint="eastAsia"/>
        </w:rPr>
        <w:t>的衍生谐波，由</w:t>
      </w:r>
      <w:r w:rsidRPr="008D71B0">
        <w:t>L0</w:t>
      </w:r>
      <w:r w:rsidRPr="008D71B0">
        <w:rPr>
          <w:rFonts w:hint="eastAsia"/>
        </w:rPr>
        <w:t>和</w:t>
      </w:r>
      <w:r w:rsidRPr="008D71B0">
        <w:t>C0</w:t>
      </w:r>
      <w:r w:rsidRPr="008D71B0">
        <w:rPr>
          <w:rFonts w:hint="eastAsia"/>
        </w:rPr>
        <w:t>组成的低通滤波器，滤波器截止频率设计在</w:t>
      </w:r>
      <w:r w:rsidRPr="008D71B0">
        <w:t>14MHz</w:t>
      </w:r>
      <w:r w:rsidRPr="008D71B0">
        <w:rPr>
          <w:rFonts w:hint="eastAsia"/>
        </w:rPr>
        <w:t>以上。这里推荐</w:t>
      </w:r>
      <w:r w:rsidRPr="008D71B0">
        <w:t>680nH</w:t>
      </w:r>
      <w:r w:rsidRPr="008D71B0">
        <w:rPr>
          <w:rFonts w:hint="eastAsia"/>
        </w:rPr>
        <w:t>电感和</w:t>
      </w:r>
      <w:r w:rsidRPr="008D71B0">
        <w:t>180pF</w:t>
      </w:r>
      <w:r w:rsidRPr="008D71B0">
        <w:rPr>
          <w:rFonts w:hint="eastAsia"/>
        </w:rPr>
        <w:t>电容或者</w:t>
      </w:r>
      <w:r w:rsidRPr="008D71B0">
        <w:t>1μH</w:t>
      </w:r>
      <w:r w:rsidRPr="008D71B0">
        <w:rPr>
          <w:rFonts w:hint="eastAsia"/>
        </w:rPr>
        <w:t>电感和</w:t>
      </w:r>
      <w:r w:rsidRPr="008D71B0">
        <w:t>120pF</w:t>
      </w:r>
      <w:r w:rsidRPr="008D71B0">
        <w:rPr>
          <w:rFonts w:hint="eastAsia"/>
        </w:rPr>
        <w:t>电容。这两组组合使得匹配网络既不偏感性也不偏容性，设计合理。</w:t>
      </w:r>
    </w:p>
    <w:p w14:paraId="29EED1B9" w14:textId="77777777" w:rsidR="0004664E" w:rsidRPr="008D71B0" w:rsidRDefault="0004664E" w:rsidP="0004664E">
      <w:pPr>
        <w:pStyle w:val="23"/>
        <w:spacing w:before="62" w:after="62"/>
      </w:pPr>
      <w:r w:rsidRPr="008D71B0">
        <w:rPr>
          <w:rFonts w:hint="eastAsia"/>
        </w:rPr>
        <w:t>匹配电路用于调节发射负载和谐振频率。电路由电容</w:t>
      </w:r>
      <w:r w:rsidRPr="008D71B0">
        <w:t>C1</w:t>
      </w:r>
      <w:r w:rsidRPr="008D71B0">
        <w:rPr>
          <w:rFonts w:hint="eastAsia"/>
        </w:rPr>
        <w:t>和</w:t>
      </w:r>
      <w:r w:rsidRPr="008D71B0">
        <w:t>C2</w:t>
      </w:r>
      <w:r w:rsidRPr="008D71B0">
        <w:rPr>
          <w:rFonts w:hint="eastAsia"/>
        </w:rPr>
        <w:t>组成。射频电路发射功率一般受芯片内阻抗和外阻抗影响，当芯片内阻抗和外阻抗一致时，发射功率最大。</w:t>
      </w:r>
      <w:r w:rsidRPr="008D71B0">
        <w:t>C1</w:t>
      </w:r>
      <w:r w:rsidRPr="008D71B0">
        <w:rPr>
          <w:rFonts w:hint="eastAsia"/>
        </w:rPr>
        <w:t>是负载电容，天线电感量越大，</w:t>
      </w:r>
      <w:r w:rsidRPr="008D71B0">
        <w:t>C1</w:t>
      </w:r>
      <w:r w:rsidRPr="008D71B0">
        <w:rPr>
          <w:rFonts w:hint="eastAsia"/>
        </w:rPr>
        <w:t>取值越小。电容</w:t>
      </w:r>
      <w:r w:rsidRPr="008D71B0">
        <w:t>C2</w:t>
      </w:r>
      <w:r w:rsidRPr="008D71B0">
        <w:rPr>
          <w:rFonts w:hint="eastAsia"/>
        </w:rPr>
        <w:t>是谐振电容，通常设计由两个电容并联。</w:t>
      </w:r>
      <w:r w:rsidRPr="008D71B0">
        <w:t>C2</w:t>
      </w:r>
      <w:r w:rsidRPr="008D71B0">
        <w:rPr>
          <w:rFonts w:hint="eastAsia"/>
        </w:rPr>
        <w:t>取值和天线电感量直接相关，使得谐振频率在</w:t>
      </w:r>
      <w:r w:rsidRPr="008D71B0">
        <w:t>13.56MHz</w:t>
      </w:r>
      <w:r w:rsidRPr="008D71B0">
        <w:rPr>
          <w:rFonts w:hint="eastAsia"/>
        </w:rPr>
        <w:t>。</w:t>
      </w:r>
      <w:r w:rsidRPr="008D71B0">
        <w:t xml:space="preserve"> </w:t>
      </w:r>
    </w:p>
    <w:p w14:paraId="49F08212" w14:textId="77777777" w:rsidR="0004664E" w:rsidRDefault="0004664E" w:rsidP="0004664E">
      <w:pPr>
        <w:pStyle w:val="23"/>
        <w:spacing w:before="62" w:after="62"/>
      </w:pPr>
      <w:r w:rsidRPr="008D71B0">
        <w:rPr>
          <w:rFonts w:hint="eastAsia"/>
        </w:rPr>
        <w:t>天线设计由</w:t>
      </w:r>
      <w:r w:rsidRPr="008D71B0">
        <w:t>Q</w:t>
      </w:r>
      <w:r w:rsidRPr="008D71B0">
        <w:rPr>
          <w:rFonts w:hint="eastAsia"/>
        </w:rPr>
        <w:t>值电阻</w:t>
      </w:r>
      <w:r w:rsidRPr="008D71B0">
        <w:t>Rq (</w:t>
      </w:r>
      <w:r w:rsidRPr="008D71B0">
        <w:rPr>
          <w:rFonts w:hint="eastAsia"/>
        </w:rPr>
        <w:t>通常</w:t>
      </w:r>
      <w:r w:rsidRPr="008D71B0">
        <w:t>1Ω</w:t>
      </w:r>
      <w:r w:rsidRPr="008D71B0">
        <w:rPr>
          <w:rFonts w:hint="eastAsia"/>
        </w:rPr>
        <w:t>或者</w:t>
      </w:r>
      <w:r w:rsidRPr="008D71B0">
        <w:t>0Ω)</w:t>
      </w:r>
      <w:r w:rsidRPr="008D71B0">
        <w:rPr>
          <w:rFonts w:hint="eastAsia"/>
        </w:rPr>
        <w:t>和印制</w:t>
      </w:r>
      <w:r w:rsidRPr="008D71B0">
        <w:t>PCB</w:t>
      </w:r>
      <w:r w:rsidRPr="008D71B0">
        <w:rPr>
          <w:rFonts w:hint="eastAsia"/>
        </w:rPr>
        <w:t>线路组成。</w:t>
      </w:r>
      <w:r w:rsidRPr="008D71B0">
        <w:t xml:space="preserve"> </w:t>
      </w:r>
      <w:r w:rsidRPr="008D71B0">
        <w:rPr>
          <w:rFonts w:hint="eastAsia"/>
        </w:rPr>
        <w:t>接收电路由</w:t>
      </w:r>
      <w:r w:rsidRPr="008D71B0">
        <w:t>R1</w:t>
      </w:r>
      <w:r w:rsidRPr="008D71B0">
        <w:rPr>
          <w:rFonts w:hint="eastAsia"/>
        </w:rPr>
        <w:t>、</w:t>
      </w:r>
      <w:r w:rsidRPr="008D71B0">
        <w:lastRenderedPageBreak/>
        <w:t>R2</w:t>
      </w:r>
      <w:r w:rsidRPr="008D71B0">
        <w:rPr>
          <w:rFonts w:hint="eastAsia"/>
        </w:rPr>
        <w:t>和</w:t>
      </w:r>
      <w:r w:rsidRPr="008D71B0">
        <w:t>C3</w:t>
      </w:r>
      <w:r w:rsidRPr="008D71B0">
        <w:rPr>
          <w:rFonts w:hint="eastAsia"/>
        </w:rPr>
        <w:t>、</w:t>
      </w:r>
      <w:r w:rsidRPr="008D71B0">
        <w:t>C4</w:t>
      </w:r>
      <w:r w:rsidRPr="008D71B0">
        <w:rPr>
          <w:rFonts w:hint="eastAsia"/>
        </w:rPr>
        <w:t>组成，其中</w:t>
      </w:r>
      <w:r w:rsidRPr="008D71B0">
        <w:t>C3=102pF</w:t>
      </w:r>
      <w:r w:rsidRPr="008D71B0">
        <w:rPr>
          <w:rFonts w:hint="eastAsia"/>
        </w:rPr>
        <w:t>、</w:t>
      </w:r>
      <w:r w:rsidRPr="008D71B0">
        <w:t>C4=104pF</w:t>
      </w:r>
      <w:r w:rsidRPr="008D71B0">
        <w:rPr>
          <w:rFonts w:hint="eastAsia"/>
        </w:rPr>
        <w:t>。</w:t>
      </w:r>
      <w:r w:rsidRPr="008D71B0">
        <w:t>R1</w:t>
      </w:r>
      <w:r w:rsidRPr="008D71B0">
        <w:rPr>
          <w:rFonts w:hint="eastAsia"/>
        </w:rPr>
        <w:t>和</w:t>
      </w:r>
      <w:r w:rsidRPr="008D71B0">
        <w:t>R2</w:t>
      </w:r>
      <w:r w:rsidRPr="008D71B0">
        <w:rPr>
          <w:rFonts w:hint="eastAsia"/>
        </w:rPr>
        <w:t>组成分压电路，使得</w:t>
      </w:r>
      <w:r w:rsidRPr="008D71B0">
        <w:t>RX</w:t>
      </w:r>
      <w:r w:rsidRPr="008D71B0">
        <w:rPr>
          <w:rFonts w:hint="eastAsia"/>
        </w:rPr>
        <w:t>端接收正弦波幅度电压在</w:t>
      </w:r>
      <w:r w:rsidRPr="008D71B0">
        <w:t>1.5V-3V</w:t>
      </w:r>
      <w:r w:rsidRPr="008D71B0">
        <w:rPr>
          <w:rFonts w:hint="eastAsia"/>
        </w:rPr>
        <w:t>之间。</w:t>
      </w:r>
      <w:r w:rsidRPr="008D71B0">
        <w:rPr>
          <w:rFonts w:hint="eastAsia"/>
        </w:rPr>
        <w:t xml:space="preserve"> </w:t>
      </w:r>
    </w:p>
    <w:p w14:paraId="2ABABA8B" w14:textId="77777777" w:rsidR="0004664E" w:rsidRPr="00E01818" w:rsidRDefault="0004664E" w:rsidP="0004664E">
      <w:pPr>
        <w:pStyle w:val="23"/>
        <w:spacing w:before="62" w:after="62"/>
      </w:pPr>
      <w:r w:rsidRPr="00E01818">
        <w:rPr>
          <w:rFonts w:hint="eastAsia"/>
        </w:rPr>
        <w:t>接收电路由</w:t>
      </w:r>
      <w:r w:rsidRPr="00E01818">
        <w:t>R1</w:t>
      </w:r>
      <w:r w:rsidRPr="00E01818">
        <w:rPr>
          <w:rFonts w:hint="eastAsia"/>
        </w:rPr>
        <w:t>、</w:t>
      </w:r>
      <w:r w:rsidRPr="00E01818">
        <w:t>R2</w:t>
      </w:r>
      <w:r w:rsidRPr="00E01818">
        <w:rPr>
          <w:rFonts w:hint="eastAsia"/>
        </w:rPr>
        <w:t>和</w:t>
      </w:r>
      <w:r w:rsidRPr="00E01818">
        <w:t>C3</w:t>
      </w:r>
      <w:r w:rsidRPr="00E01818">
        <w:rPr>
          <w:rFonts w:hint="eastAsia"/>
        </w:rPr>
        <w:t>、</w:t>
      </w:r>
      <w:r w:rsidRPr="00E01818">
        <w:t>C4</w:t>
      </w:r>
      <w:r w:rsidRPr="00E01818">
        <w:rPr>
          <w:rFonts w:hint="eastAsia"/>
        </w:rPr>
        <w:t>组成接收电路。</w:t>
      </w:r>
      <w:r w:rsidRPr="00E01818">
        <w:t>R1</w:t>
      </w:r>
      <w:r w:rsidRPr="00E01818">
        <w:rPr>
          <w:rFonts w:hint="eastAsia"/>
        </w:rPr>
        <w:t>和</w:t>
      </w:r>
      <w:r w:rsidRPr="00E01818">
        <w:t>R2</w:t>
      </w:r>
      <w:r w:rsidRPr="00E01818">
        <w:rPr>
          <w:rFonts w:hint="eastAsia"/>
        </w:rPr>
        <w:t>组成分压电路，确保</w:t>
      </w:r>
      <w:r w:rsidRPr="00E01818">
        <w:t>RX</w:t>
      </w:r>
      <w:r w:rsidRPr="00E01818">
        <w:rPr>
          <w:rFonts w:hint="eastAsia"/>
        </w:rPr>
        <w:t>端接收到的正弦波峰峰值</w:t>
      </w:r>
      <w:r w:rsidRPr="00E01818">
        <w:rPr>
          <w:rFonts w:hint="eastAsia"/>
        </w:rPr>
        <w:t>Vpp</w:t>
      </w:r>
      <w:r w:rsidRPr="00E01818">
        <w:rPr>
          <w:rFonts w:hint="eastAsia"/>
        </w:rPr>
        <w:t>在</w:t>
      </w:r>
      <w:r w:rsidRPr="00E01818">
        <w:t>1.5V-3V</w:t>
      </w:r>
      <w:r w:rsidRPr="00E01818">
        <w:rPr>
          <w:rFonts w:hint="eastAsia"/>
        </w:rPr>
        <w:t>之间。</w:t>
      </w:r>
    </w:p>
    <w:p w14:paraId="58931D58" w14:textId="77777777" w:rsidR="0004664E" w:rsidRPr="00065014" w:rsidRDefault="0004664E" w:rsidP="0004664E">
      <w:pPr>
        <w:pStyle w:val="30"/>
      </w:pPr>
      <w:bookmarkStart w:id="390" w:name="_Toc527380178"/>
      <w:bookmarkStart w:id="391" w:name="_Toc6175846"/>
      <w:r>
        <w:rPr>
          <w:rFonts w:hint="eastAsia"/>
        </w:rPr>
        <w:t>读卡通信设计</w:t>
      </w:r>
      <w:bookmarkEnd w:id="390"/>
      <w:bookmarkEnd w:id="391"/>
    </w:p>
    <w:p w14:paraId="1ED99150" w14:textId="77777777" w:rsidR="0004664E" w:rsidRDefault="0004664E" w:rsidP="0004664E">
      <w:pPr>
        <w:pStyle w:val="23"/>
        <w:spacing w:before="62" w:after="62"/>
      </w:pPr>
      <w:r>
        <w:rPr>
          <w:rFonts w:hint="eastAsia"/>
        </w:rPr>
        <w:t>A</w:t>
      </w:r>
      <w:r>
        <w:t>Metal</w:t>
      </w:r>
      <w:r>
        <w:rPr>
          <w:rFonts w:hint="eastAsia"/>
        </w:rPr>
        <w:t>已经提供</w:t>
      </w:r>
      <w:r>
        <w:t>了</w:t>
      </w:r>
      <w:r>
        <w:t>FM175XX</w:t>
      </w:r>
      <w:r>
        <w:t>系列</w:t>
      </w:r>
      <w:r>
        <w:rPr>
          <w:rFonts w:hint="eastAsia"/>
        </w:rPr>
        <w:t>的</w:t>
      </w:r>
      <w:r>
        <w:t>驱动</w:t>
      </w:r>
      <w:r>
        <w:rPr>
          <w:rFonts w:hint="eastAsia"/>
        </w:rPr>
        <w:t>函数</w:t>
      </w:r>
      <w:r>
        <w:t>，在使用之前，必须先完成初始化，初始化函数</w:t>
      </w:r>
      <w:r>
        <w:rPr>
          <w:rFonts w:hint="eastAsia"/>
        </w:rPr>
        <w:t>详</w:t>
      </w:r>
      <w:r>
        <w:t>见</w:t>
      </w:r>
      <w:r>
        <w:fldChar w:fldCharType="begin"/>
      </w:r>
      <w:r>
        <w:instrText xml:space="preserve"> REF _Ref527017487 \h </w:instrText>
      </w:r>
      <w:r>
        <w:fldChar w:fldCharType="separate"/>
      </w:r>
      <w:r w:rsidR="00B93B10">
        <w:rPr>
          <w:rFonts w:hint="eastAsia"/>
        </w:rPr>
        <w:t>表</w:t>
      </w:r>
      <w:r w:rsidR="00B93B10">
        <w:rPr>
          <w:noProof/>
        </w:rPr>
        <w:t>5</w:t>
      </w:r>
      <w:r w:rsidR="00B93B10">
        <w:t>.</w:t>
      </w:r>
      <w:r w:rsidR="00B93B10">
        <w:rPr>
          <w:noProof/>
        </w:rPr>
        <w:t>11</w:t>
      </w:r>
      <w:r>
        <w:fldChar w:fldCharType="end"/>
      </w:r>
      <w:r>
        <w:t>。</w:t>
      </w:r>
    </w:p>
    <w:p w14:paraId="1BA86376" w14:textId="77777777" w:rsidR="0004664E" w:rsidRPr="008D71B0" w:rsidRDefault="0004664E" w:rsidP="0004664E">
      <w:pPr>
        <w:pStyle w:val="a7"/>
      </w:pPr>
      <w:bookmarkStart w:id="392" w:name="_Ref527017487"/>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11</w:t>
      </w:r>
      <w:r>
        <w:fldChar w:fldCharType="end"/>
      </w:r>
      <w:bookmarkEnd w:id="392"/>
      <w:r>
        <w:t xml:space="preserve">  FM175xx</w:t>
      </w:r>
      <w:r>
        <w:rPr>
          <w:rFonts w:hint="eastAsia"/>
        </w:rPr>
        <w:t>初始化接口函数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41"/>
        <w:gridCol w:w="2052"/>
      </w:tblGrid>
      <w:tr w:rsidR="0004664E" w:rsidRPr="00184227" w14:paraId="7ED59F4F" w14:textId="77777777" w:rsidTr="0004664E">
        <w:trPr>
          <w:jc w:val="center"/>
        </w:trPr>
        <w:tc>
          <w:tcPr>
            <w:tcW w:w="0" w:type="auto"/>
            <w:tcBorders>
              <w:top w:val="thinThickSmallGap" w:sz="24" w:space="0" w:color="auto"/>
              <w:left w:val="single" w:sz="6" w:space="0" w:color="000000"/>
              <w:bottom w:val="double" w:sz="4" w:space="0" w:color="auto"/>
              <w:right w:val="double" w:sz="4" w:space="0" w:color="auto"/>
            </w:tcBorders>
            <w:shd w:val="pct10" w:color="auto" w:fill="auto"/>
          </w:tcPr>
          <w:p w14:paraId="25FC5E97" w14:textId="77777777" w:rsidR="0004664E" w:rsidRPr="00184227" w:rsidRDefault="0004664E" w:rsidP="0004664E">
            <w:pPr>
              <w:pStyle w:val="ab"/>
              <w:spacing w:before="62" w:after="62"/>
            </w:pPr>
            <w:r w:rsidRPr="00184227">
              <w:rPr>
                <w:rFonts w:hint="eastAsia"/>
              </w:rPr>
              <w:t>函数原型</w:t>
            </w:r>
          </w:p>
        </w:tc>
        <w:tc>
          <w:tcPr>
            <w:tcW w:w="0" w:type="auto"/>
            <w:tcBorders>
              <w:top w:val="thinThickSmallGap" w:sz="24" w:space="0" w:color="auto"/>
              <w:left w:val="double" w:sz="4" w:space="0" w:color="auto"/>
              <w:bottom w:val="double" w:sz="4" w:space="0" w:color="auto"/>
              <w:right w:val="single" w:sz="6" w:space="0" w:color="000000"/>
            </w:tcBorders>
            <w:shd w:val="pct10" w:color="auto" w:fill="auto"/>
          </w:tcPr>
          <w:p w14:paraId="5DC58D96" w14:textId="77777777" w:rsidR="0004664E" w:rsidRPr="00184227" w:rsidRDefault="0004664E" w:rsidP="0004664E">
            <w:pPr>
              <w:pStyle w:val="ab"/>
              <w:spacing w:before="62" w:after="62"/>
            </w:pPr>
            <w:r w:rsidRPr="00184227">
              <w:rPr>
                <w:rFonts w:hint="eastAsia"/>
              </w:rPr>
              <w:t>功能简介</w:t>
            </w:r>
          </w:p>
        </w:tc>
      </w:tr>
      <w:tr w:rsidR="0004664E" w:rsidRPr="003116BC" w14:paraId="2B61B95B" w14:textId="77777777" w:rsidTr="0004664E">
        <w:trPr>
          <w:trHeight w:val="951"/>
          <w:jc w:val="center"/>
        </w:trPr>
        <w:tc>
          <w:tcPr>
            <w:tcW w:w="0" w:type="auto"/>
            <w:tcBorders>
              <w:top w:val="double" w:sz="4" w:space="0" w:color="auto"/>
              <w:left w:val="single" w:sz="6" w:space="0" w:color="000000"/>
              <w:bottom w:val="thickThinSmallGap" w:sz="24" w:space="0" w:color="auto"/>
              <w:right w:val="double" w:sz="4" w:space="0" w:color="auto"/>
            </w:tcBorders>
          </w:tcPr>
          <w:p w14:paraId="644DA883" w14:textId="77777777" w:rsidR="0004664E" w:rsidRPr="003116BC" w:rsidRDefault="0004664E" w:rsidP="0004664E">
            <w:pPr>
              <w:pStyle w:val="ad"/>
              <w:jc w:val="left"/>
            </w:pPr>
            <w:r w:rsidRPr="003116BC">
              <w:t xml:space="preserve">uint8_t am_fm175xx_init (am_fm175xx_dev_t           </w:t>
            </w:r>
            <w:r>
              <w:t xml:space="preserve">  </w:t>
            </w:r>
            <w:r w:rsidRPr="003116BC">
              <w:t>*p_dev,</w:t>
            </w:r>
          </w:p>
          <w:p w14:paraId="12468B86" w14:textId="77777777" w:rsidR="0004664E" w:rsidRPr="003116BC" w:rsidRDefault="0004664E" w:rsidP="0004664E">
            <w:pPr>
              <w:pStyle w:val="ad"/>
              <w:jc w:val="left"/>
            </w:pPr>
            <w:r w:rsidRPr="003116BC">
              <w:t xml:space="preserve">                     </w:t>
            </w:r>
            <w:r>
              <w:t xml:space="preserve">    am_spi_handle_t             </w:t>
            </w:r>
            <w:r w:rsidRPr="003116BC">
              <w:t>spi_handle,</w:t>
            </w:r>
          </w:p>
          <w:p w14:paraId="376356AB" w14:textId="77777777" w:rsidR="0004664E" w:rsidRPr="00184227" w:rsidRDefault="0004664E" w:rsidP="0004664E">
            <w:pPr>
              <w:pStyle w:val="ad"/>
              <w:jc w:val="left"/>
              <w:rPr>
                <w:lang w:val="de-DE"/>
              </w:rPr>
            </w:pPr>
            <w:r w:rsidRPr="003116BC">
              <w:t xml:space="preserve">                         const am_fm175xx_devinfo_t </w:t>
            </w:r>
            <w:r>
              <w:t xml:space="preserve"> </w:t>
            </w:r>
            <w:r w:rsidRPr="003116BC">
              <w:t>*p_devinfo);</w:t>
            </w:r>
          </w:p>
        </w:tc>
        <w:tc>
          <w:tcPr>
            <w:tcW w:w="0" w:type="auto"/>
            <w:tcBorders>
              <w:top w:val="double" w:sz="4" w:space="0" w:color="auto"/>
              <w:left w:val="double" w:sz="4" w:space="0" w:color="auto"/>
              <w:bottom w:val="thickThinSmallGap" w:sz="24" w:space="0" w:color="auto"/>
              <w:right w:val="single" w:sz="6" w:space="0" w:color="000000"/>
            </w:tcBorders>
            <w:vAlign w:val="center"/>
          </w:tcPr>
          <w:p w14:paraId="7900A06E" w14:textId="77777777" w:rsidR="0004664E" w:rsidRDefault="0004664E" w:rsidP="0004664E">
            <w:pPr>
              <w:pStyle w:val="ad"/>
              <w:rPr>
                <w:lang w:val="de-DE"/>
              </w:rPr>
            </w:pPr>
            <w:r>
              <w:rPr>
                <w:lang w:val="de-DE"/>
              </w:rPr>
              <w:t>FM175xx</w:t>
            </w:r>
            <w:r>
              <w:rPr>
                <w:lang w:val="de-DE"/>
              </w:rPr>
              <w:t>初始化，得到</w:t>
            </w:r>
          </w:p>
          <w:p w14:paraId="281792A6" w14:textId="4FC3A7B4" w:rsidR="0004664E" w:rsidRPr="00184227" w:rsidRDefault="0004664E" w:rsidP="004D3371">
            <w:pPr>
              <w:pStyle w:val="ad"/>
              <w:rPr>
                <w:lang w:val="de-DE"/>
              </w:rPr>
            </w:pPr>
            <w:r>
              <w:rPr>
                <w:rFonts w:hint="eastAsia"/>
                <w:lang w:val="de-DE"/>
              </w:rPr>
              <w:t>FM</w:t>
            </w:r>
            <w:r>
              <w:rPr>
                <w:lang w:val="de-DE"/>
              </w:rPr>
              <w:t>175xx</w:t>
            </w:r>
            <w:r>
              <w:rPr>
                <w:rFonts w:hint="eastAsia"/>
                <w:lang w:val="de-DE"/>
              </w:rPr>
              <w:t>设备</w:t>
            </w:r>
            <w:r>
              <w:rPr>
                <w:lang w:val="de-DE"/>
              </w:rPr>
              <w:t>信息</w:t>
            </w:r>
            <w:r w:rsidR="004D3371">
              <w:rPr>
                <w:rFonts w:hint="eastAsia"/>
                <w:lang w:val="de-DE"/>
              </w:rPr>
              <w:t>。</w:t>
            </w:r>
          </w:p>
        </w:tc>
      </w:tr>
    </w:tbl>
    <w:p w14:paraId="5F10A3BC" w14:textId="77777777" w:rsidR="0004664E" w:rsidRDefault="0004664E" w:rsidP="00A141DF">
      <w:pPr>
        <w:pStyle w:val="23"/>
        <w:numPr>
          <w:ilvl w:val="0"/>
          <w:numId w:val="59"/>
        </w:numPr>
        <w:spacing w:before="62" w:after="62"/>
      </w:pPr>
      <w:r>
        <w:rPr>
          <w:rFonts w:hint="eastAsia"/>
        </w:rPr>
        <w:t>初始化</w:t>
      </w:r>
    </w:p>
    <w:p w14:paraId="1C664EAC" w14:textId="77777777" w:rsidR="0004664E" w:rsidRDefault="0004664E" w:rsidP="0004664E">
      <w:pPr>
        <w:pStyle w:val="23"/>
        <w:spacing w:before="62" w:after="62"/>
      </w:pPr>
      <w:r w:rsidRPr="00E51DA0">
        <w:rPr>
          <w:rFonts w:hint="eastAsia"/>
        </w:rPr>
        <w:t>初始化</w:t>
      </w:r>
      <w:r>
        <w:rPr>
          <w:rFonts w:hint="eastAsia"/>
        </w:rPr>
        <w:t>意在</w:t>
      </w:r>
      <w:r>
        <w:t>获取</w:t>
      </w:r>
      <w:r w:rsidRPr="00E51DA0">
        <w:rPr>
          <w:lang w:val="de-DE"/>
        </w:rPr>
        <w:t>FM175xx</w:t>
      </w:r>
      <w:r>
        <w:rPr>
          <w:rFonts w:hint="eastAsia"/>
        </w:rPr>
        <w:t>实例</w:t>
      </w:r>
      <w:r>
        <w:t>句柄</w:t>
      </w:r>
      <w:r w:rsidRPr="00E51DA0">
        <w:rPr>
          <w:rFonts w:hint="eastAsia"/>
          <w:lang w:val="de-DE"/>
        </w:rPr>
        <w:t>（</w:t>
      </w:r>
      <w:r w:rsidRPr="00E51DA0">
        <w:rPr>
          <w:lang w:val="de-DE"/>
        </w:rPr>
        <w:t>handle</w:t>
      </w:r>
      <w:r w:rsidRPr="00E51DA0">
        <w:rPr>
          <w:rFonts w:hint="eastAsia"/>
          <w:lang w:val="de-DE"/>
        </w:rPr>
        <w:t>），</w:t>
      </w:r>
      <w:r>
        <w:t>该实例句柄将作为其他功能</w:t>
      </w:r>
      <w:r>
        <w:rPr>
          <w:rFonts w:hint="eastAsia"/>
        </w:rPr>
        <w:t>接口</w:t>
      </w:r>
      <w:r>
        <w:t>函数</w:t>
      </w:r>
      <w:r w:rsidRPr="00E51DA0">
        <w:rPr>
          <w:lang w:val="de-DE"/>
        </w:rPr>
        <w:t>handle</w:t>
      </w:r>
      <w:r>
        <w:rPr>
          <w:rFonts w:hint="eastAsia"/>
        </w:rPr>
        <w:t>的</w:t>
      </w:r>
      <w:r>
        <w:t>实参。</w:t>
      </w:r>
      <w:r>
        <w:rPr>
          <w:rFonts w:hint="eastAsia"/>
        </w:rPr>
        <w:t>其</w:t>
      </w:r>
      <w:r>
        <w:t>函数初始化原型为：</w:t>
      </w:r>
    </w:p>
    <w:p w14:paraId="1BE4DB21" w14:textId="77777777" w:rsidR="0004664E" w:rsidRPr="003116BC" w:rsidRDefault="0004664E" w:rsidP="0004664E">
      <w:pPr>
        <w:pStyle w:val="a5"/>
      </w:pPr>
      <w:r w:rsidRPr="003116BC">
        <w:t xml:space="preserve">uint8_t am_fm175xx_init (am_fm175xx_dev_t           </w:t>
      </w:r>
      <w:r>
        <w:t xml:space="preserve">  </w:t>
      </w:r>
      <w:r w:rsidRPr="003116BC">
        <w:t>*p_dev,</w:t>
      </w:r>
    </w:p>
    <w:p w14:paraId="35B72EC5" w14:textId="77777777" w:rsidR="0004664E" w:rsidRPr="003116BC" w:rsidRDefault="0004664E" w:rsidP="0004664E">
      <w:pPr>
        <w:pStyle w:val="a5"/>
      </w:pPr>
      <w:r w:rsidRPr="003116BC">
        <w:t xml:space="preserve">                         am_spi_handle_t             spi_handle,</w:t>
      </w:r>
    </w:p>
    <w:p w14:paraId="4F8A14BB" w14:textId="77777777" w:rsidR="0004664E" w:rsidRDefault="0004664E" w:rsidP="0004664E">
      <w:pPr>
        <w:pStyle w:val="a5"/>
      </w:pPr>
      <w:r w:rsidRPr="003116BC">
        <w:t xml:space="preserve">                         const am_fm175xx_devinfo_t </w:t>
      </w:r>
      <w:r>
        <w:t xml:space="preserve"> </w:t>
      </w:r>
      <w:r w:rsidRPr="003116BC">
        <w:t>*p_devinfo);</w:t>
      </w:r>
    </w:p>
    <w:p w14:paraId="7F4A299D" w14:textId="77777777" w:rsidR="0004664E" w:rsidRPr="008E3DD2" w:rsidRDefault="0004664E" w:rsidP="0004664E">
      <w:pPr>
        <w:pStyle w:val="afffb"/>
        <w:numPr>
          <w:ilvl w:val="0"/>
          <w:numId w:val="48"/>
        </w:numPr>
        <w:spacing w:before="62" w:after="62"/>
        <w:ind w:firstLineChars="0"/>
        <w:rPr>
          <w:lang w:val="de-DE"/>
        </w:rPr>
      </w:pPr>
      <w:r w:rsidRPr="008E3DD2">
        <w:rPr>
          <w:lang w:val="de-DE"/>
        </w:rPr>
        <w:t>p_dev</w:t>
      </w:r>
      <w:r w:rsidRPr="00DC5BDC">
        <w:rPr>
          <w:rFonts w:hint="eastAsia"/>
        </w:rPr>
        <w:t>为指向</w:t>
      </w:r>
      <w:r w:rsidRPr="008E3DD2">
        <w:rPr>
          <w:lang w:val="de-DE"/>
        </w:rPr>
        <w:t>am_</w:t>
      </w:r>
      <w:r>
        <w:rPr>
          <w:rFonts w:hint="eastAsia"/>
          <w:lang w:val="de-DE"/>
        </w:rPr>
        <w:t>fm</w:t>
      </w:r>
      <w:r>
        <w:rPr>
          <w:lang w:val="de-DE"/>
        </w:rPr>
        <w:t>175xx</w:t>
      </w:r>
      <w:r w:rsidRPr="008E3DD2">
        <w:rPr>
          <w:lang w:val="de-DE"/>
        </w:rPr>
        <w:t xml:space="preserve"> _dev_t</w:t>
      </w:r>
      <w:r w:rsidRPr="00DC5BDC">
        <w:rPr>
          <w:rFonts w:hint="eastAsia"/>
        </w:rPr>
        <w:t>类型实例的指针</w:t>
      </w:r>
      <w:r w:rsidRPr="008E3DD2">
        <w:rPr>
          <w:rFonts w:hint="eastAsia"/>
          <w:lang w:val="de-DE"/>
        </w:rPr>
        <w:t>；</w:t>
      </w:r>
    </w:p>
    <w:p w14:paraId="5B2B6A83" w14:textId="77777777" w:rsidR="0004664E" w:rsidRPr="00262E9A" w:rsidRDefault="0004664E" w:rsidP="0004664E">
      <w:pPr>
        <w:pStyle w:val="afffb"/>
        <w:numPr>
          <w:ilvl w:val="0"/>
          <w:numId w:val="48"/>
        </w:numPr>
        <w:spacing w:before="62" w:after="62"/>
        <w:ind w:firstLineChars="0"/>
        <w:rPr>
          <w:lang w:val="de-DE"/>
        </w:rPr>
      </w:pPr>
      <w:r w:rsidRPr="00262E9A">
        <w:rPr>
          <w:lang w:val="de-DE"/>
        </w:rPr>
        <w:t>p_devinfo</w:t>
      </w:r>
      <w:r w:rsidRPr="00DC5BDC">
        <w:rPr>
          <w:rFonts w:hint="eastAsia"/>
        </w:rPr>
        <w:t>为指向</w:t>
      </w:r>
      <w:r w:rsidRPr="00262E9A">
        <w:rPr>
          <w:lang w:val="de-DE"/>
        </w:rPr>
        <w:t>am_</w:t>
      </w:r>
      <w:r w:rsidRPr="00262E9A">
        <w:rPr>
          <w:rFonts w:hint="eastAsia"/>
          <w:lang w:val="de-DE"/>
        </w:rPr>
        <w:t xml:space="preserve"> fm</w:t>
      </w:r>
      <w:r w:rsidRPr="00262E9A">
        <w:rPr>
          <w:lang w:val="de-DE"/>
        </w:rPr>
        <w:t>175xx _devinfo_t</w:t>
      </w:r>
      <w:r w:rsidRPr="00DC5BDC">
        <w:rPr>
          <w:rFonts w:hint="eastAsia"/>
        </w:rPr>
        <w:t>类型实例信息的指针</w:t>
      </w:r>
      <w:r>
        <w:rPr>
          <w:rFonts w:hint="eastAsia"/>
        </w:rPr>
        <w:t>；</w:t>
      </w:r>
    </w:p>
    <w:p w14:paraId="2BA214CF" w14:textId="77777777" w:rsidR="0004664E" w:rsidRDefault="0004664E" w:rsidP="0004664E">
      <w:pPr>
        <w:pStyle w:val="afffb"/>
        <w:numPr>
          <w:ilvl w:val="0"/>
          <w:numId w:val="48"/>
        </w:numPr>
        <w:spacing w:before="62" w:after="62"/>
        <w:ind w:firstLineChars="0"/>
        <w:rPr>
          <w:lang w:val="de-DE"/>
        </w:rPr>
      </w:pPr>
      <w:r>
        <w:rPr>
          <w:rFonts w:hint="eastAsia"/>
          <w:lang w:val="de-DE"/>
        </w:rPr>
        <w:t>spi</w:t>
      </w:r>
      <w:r>
        <w:rPr>
          <w:lang w:val="de-DE"/>
        </w:rPr>
        <w:t>_handle</w:t>
      </w:r>
      <w:r>
        <w:rPr>
          <w:rFonts w:hint="eastAsia"/>
          <w:lang w:val="de-DE"/>
        </w:rPr>
        <w:t>为</w:t>
      </w:r>
      <w:r>
        <w:rPr>
          <w:lang w:val="de-DE"/>
        </w:rPr>
        <w:t>获取</w:t>
      </w:r>
      <w:r>
        <w:rPr>
          <w:lang w:val="de-DE"/>
        </w:rPr>
        <w:t>SPI</w:t>
      </w:r>
      <w:r>
        <w:rPr>
          <w:lang w:val="de-DE"/>
        </w:rPr>
        <w:t>服务的实例化句柄。</w:t>
      </w:r>
    </w:p>
    <w:p w14:paraId="04050E49" w14:textId="77777777" w:rsidR="0004664E" w:rsidRDefault="0004664E" w:rsidP="00A141DF">
      <w:pPr>
        <w:pStyle w:val="23"/>
        <w:numPr>
          <w:ilvl w:val="0"/>
          <w:numId w:val="59"/>
        </w:numPr>
        <w:spacing w:before="62" w:after="62"/>
        <w:rPr>
          <w:lang w:val="de-DE"/>
        </w:rPr>
      </w:pPr>
      <w:r>
        <w:rPr>
          <w:rFonts w:hint="eastAsia"/>
          <w:lang w:val="de-DE"/>
        </w:rPr>
        <w:t>实例</w:t>
      </w:r>
      <w:r>
        <w:rPr>
          <w:lang w:val="de-DE"/>
        </w:rPr>
        <w:t>信息</w:t>
      </w:r>
    </w:p>
    <w:p w14:paraId="5101CC21" w14:textId="77777777" w:rsidR="0004664E" w:rsidRDefault="0004664E" w:rsidP="0004664E">
      <w:pPr>
        <w:pStyle w:val="23"/>
        <w:spacing w:before="62" w:after="62"/>
        <w:rPr>
          <w:lang w:val="de-DE"/>
        </w:rPr>
      </w:pPr>
      <w:r w:rsidRPr="00184227">
        <w:rPr>
          <w:rFonts w:hint="eastAsia"/>
        </w:rPr>
        <w:t>实例信息主要描述了</w:t>
      </w:r>
      <w:r>
        <w:rPr>
          <w:lang w:val="de-DE"/>
        </w:rPr>
        <w:t>FM175xx</w:t>
      </w:r>
      <w:r w:rsidRPr="00184227">
        <w:rPr>
          <w:rFonts w:hint="eastAsia"/>
        </w:rPr>
        <w:t>的相关信息</w:t>
      </w:r>
      <w:r w:rsidRPr="00184227">
        <w:rPr>
          <w:rFonts w:hint="eastAsia"/>
          <w:lang w:val="de-DE"/>
        </w:rPr>
        <w:t>，包括</w:t>
      </w:r>
      <w:r>
        <w:rPr>
          <w:lang w:val="de-DE"/>
        </w:rPr>
        <w:t>SPI</w:t>
      </w:r>
      <w:r>
        <w:rPr>
          <w:rFonts w:hint="eastAsia"/>
          <w:lang w:val="de-DE"/>
        </w:rPr>
        <w:t>设备</w:t>
      </w:r>
      <w:r w:rsidRPr="00184227">
        <w:rPr>
          <w:rFonts w:hint="eastAsia"/>
          <w:lang w:val="de-DE"/>
        </w:rPr>
        <w:t>信息、</w:t>
      </w:r>
      <w:r>
        <w:rPr>
          <w:rFonts w:hint="eastAsia"/>
          <w:lang w:val="de-DE"/>
        </w:rPr>
        <w:t>软件定时器</w:t>
      </w:r>
      <w:r>
        <w:rPr>
          <w:lang w:val="de-DE"/>
        </w:rPr>
        <w:t>、超时计数器、保存读卡芯片协议、命令信息</w:t>
      </w:r>
      <w:r>
        <w:rPr>
          <w:rFonts w:hint="eastAsia"/>
          <w:lang w:val="de-DE"/>
        </w:rPr>
        <w:t>、</w:t>
      </w:r>
      <w:r>
        <w:rPr>
          <w:lang w:val="de-DE"/>
        </w:rPr>
        <w:t>天线状态、掉电标志</w:t>
      </w:r>
      <w:r w:rsidRPr="00184227">
        <w:rPr>
          <w:rFonts w:hint="eastAsia"/>
          <w:lang w:val="de-DE"/>
        </w:rPr>
        <w:t>等信息。其类型</w:t>
      </w:r>
      <w:r w:rsidRPr="00817363">
        <w:rPr>
          <w:lang w:val="de-DE"/>
        </w:rPr>
        <w:t>am_fm175xx_dev_t</w:t>
      </w:r>
      <w:r w:rsidRPr="00184227">
        <w:rPr>
          <w:rFonts w:hint="eastAsia"/>
        </w:rPr>
        <w:t>定义</w:t>
      </w:r>
      <w:r w:rsidRPr="00184227">
        <w:rPr>
          <w:rFonts w:hint="eastAsia"/>
          <w:lang w:val="de-DE"/>
        </w:rPr>
        <w:t>（</w:t>
      </w:r>
      <w:r w:rsidRPr="00184227">
        <w:rPr>
          <w:lang w:val="de-DE"/>
        </w:rPr>
        <w:t>am_</w:t>
      </w:r>
      <w:r>
        <w:rPr>
          <w:lang w:val="de-DE"/>
        </w:rPr>
        <w:t>fm175xx</w:t>
      </w:r>
      <w:r w:rsidRPr="00184227">
        <w:rPr>
          <w:lang w:val="de-DE"/>
        </w:rPr>
        <w:t>.h</w:t>
      </w:r>
      <w:r w:rsidRPr="00184227">
        <w:rPr>
          <w:rFonts w:hint="eastAsia"/>
          <w:lang w:val="de-DE"/>
        </w:rPr>
        <w:t>）</w:t>
      </w:r>
      <w:r w:rsidRPr="00184227">
        <w:rPr>
          <w:rFonts w:hint="eastAsia"/>
        </w:rPr>
        <w:t>如下</w:t>
      </w:r>
      <w:r w:rsidRPr="00184227">
        <w:rPr>
          <w:rFonts w:hint="eastAsia"/>
          <w:lang w:val="de-DE"/>
        </w:rPr>
        <w:t>：</w:t>
      </w:r>
    </w:p>
    <w:p w14:paraId="4D00DE03" w14:textId="77777777" w:rsidR="0004664E" w:rsidRPr="00817363" w:rsidRDefault="0004664E" w:rsidP="0004664E">
      <w:pPr>
        <w:pStyle w:val="a5"/>
      </w:pPr>
      <w:r w:rsidRPr="00817363">
        <w:t>/**</w:t>
      </w:r>
    </w:p>
    <w:p w14:paraId="3551F2A1" w14:textId="77777777" w:rsidR="0004664E" w:rsidRPr="00817363" w:rsidRDefault="0004664E" w:rsidP="0004664E">
      <w:pPr>
        <w:pStyle w:val="a5"/>
      </w:pPr>
      <w:r w:rsidRPr="00817363">
        <w:rPr>
          <w:rFonts w:hint="eastAsia"/>
        </w:rPr>
        <w:t xml:space="preserve"> * \brief FM175XX </w:t>
      </w:r>
      <w:r w:rsidRPr="00817363">
        <w:rPr>
          <w:rFonts w:hint="eastAsia"/>
        </w:rPr>
        <w:t>设备定义</w:t>
      </w:r>
    </w:p>
    <w:p w14:paraId="23D5E6A7" w14:textId="77777777" w:rsidR="0004664E" w:rsidRPr="00817363" w:rsidRDefault="0004664E" w:rsidP="0004664E">
      <w:pPr>
        <w:pStyle w:val="a5"/>
      </w:pPr>
      <w:r w:rsidRPr="00817363">
        <w:t xml:space="preserve"> */</w:t>
      </w:r>
    </w:p>
    <w:p w14:paraId="5FFE582D" w14:textId="77777777" w:rsidR="0004664E" w:rsidRPr="00817363" w:rsidRDefault="0004664E" w:rsidP="0004664E">
      <w:pPr>
        <w:pStyle w:val="a5"/>
      </w:pPr>
      <w:r w:rsidRPr="00817363">
        <w:t>typedef struct am_fm175xx_dev {</w:t>
      </w:r>
    </w:p>
    <w:p w14:paraId="3B89A970" w14:textId="77777777" w:rsidR="0004664E" w:rsidRPr="00817363" w:rsidRDefault="0004664E" w:rsidP="0004664E">
      <w:pPr>
        <w:pStyle w:val="a5"/>
      </w:pPr>
      <w:r w:rsidRPr="00817363">
        <w:rPr>
          <w:rFonts w:hint="eastAsia"/>
        </w:rPr>
        <w:t xml:space="preserve">    am_spi_device_t</w:t>
      </w:r>
      <w:r>
        <w:tab/>
      </w:r>
      <w:r>
        <w:tab/>
      </w:r>
      <w:r>
        <w:tab/>
      </w:r>
      <w:r w:rsidRPr="00817363">
        <w:rPr>
          <w:rFonts w:hint="eastAsia"/>
        </w:rPr>
        <w:t xml:space="preserve">spi_dev;           </w:t>
      </w:r>
      <w:r>
        <w:t>//</w:t>
      </w:r>
      <w:r w:rsidRPr="00817363">
        <w:rPr>
          <w:rFonts w:hint="eastAsia"/>
        </w:rPr>
        <w:t xml:space="preserve"> SPI </w:t>
      </w:r>
      <w:r w:rsidRPr="00817363">
        <w:rPr>
          <w:rFonts w:hint="eastAsia"/>
        </w:rPr>
        <w:t>设备</w:t>
      </w:r>
    </w:p>
    <w:p w14:paraId="2B360787" w14:textId="77777777" w:rsidR="0004664E" w:rsidRPr="00817363" w:rsidRDefault="0004664E" w:rsidP="0004664E">
      <w:pPr>
        <w:pStyle w:val="a5"/>
      </w:pPr>
      <w:r w:rsidRPr="00817363">
        <w:rPr>
          <w:rFonts w:hint="eastAsia"/>
        </w:rPr>
        <w:t xml:space="preserve">    am_softimer_t</w:t>
      </w:r>
      <w:r>
        <w:tab/>
      </w:r>
      <w:r>
        <w:tab/>
      </w:r>
      <w:r>
        <w:tab/>
      </w:r>
      <w:r w:rsidRPr="00817363">
        <w:rPr>
          <w:rFonts w:hint="eastAsia"/>
        </w:rPr>
        <w:t xml:space="preserve">timer;             </w:t>
      </w:r>
      <w:r>
        <w:t>//</w:t>
      </w:r>
      <w:r w:rsidRPr="00817363">
        <w:rPr>
          <w:rFonts w:hint="eastAsia"/>
        </w:rPr>
        <w:t>软件定时器，用于超时</w:t>
      </w:r>
      <w:r>
        <w:rPr>
          <w:rFonts w:hint="eastAsia"/>
        </w:rPr>
        <w:t xml:space="preserve">  </w:t>
      </w:r>
    </w:p>
    <w:p w14:paraId="52CB97B7" w14:textId="77777777" w:rsidR="0004664E" w:rsidRPr="00817363" w:rsidRDefault="0004664E" w:rsidP="0004664E">
      <w:pPr>
        <w:pStyle w:val="a5"/>
      </w:pPr>
      <w:r w:rsidRPr="00817363">
        <w:rPr>
          <w:rFonts w:hint="eastAsia"/>
        </w:rPr>
        <w:t xml:space="preserve">    volatile uint32_t </w:t>
      </w:r>
      <w:r>
        <w:tab/>
      </w:r>
      <w:r>
        <w:tab/>
      </w:r>
      <w:r>
        <w:tab/>
      </w:r>
      <w:r w:rsidRPr="00817363">
        <w:rPr>
          <w:rFonts w:hint="eastAsia"/>
        </w:rPr>
        <w:t xml:space="preserve">tmo_cnt;            </w:t>
      </w:r>
      <w:r>
        <w:t>//</w:t>
      </w:r>
      <w:r w:rsidRPr="00817363">
        <w:rPr>
          <w:rFonts w:hint="eastAsia"/>
        </w:rPr>
        <w:t>超时计数器</w:t>
      </w:r>
    </w:p>
    <w:p w14:paraId="678820DE" w14:textId="77777777" w:rsidR="0004664E" w:rsidRPr="00817363" w:rsidRDefault="0004664E" w:rsidP="0004664E">
      <w:pPr>
        <w:pStyle w:val="a5"/>
      </w:pPr>
      <w:r w:rsidRPr="00817363">
        <w:rPr>
          <w:rFonts w:hint="eastAsia"/>
        </w:rPr>
        <w:t xml:space="preserve">    am_fm175xx_prot_type_t  </w:t>
      </w:r>
      <w:r>
        <w:t xml:space="preserve"> </w:t>
      </w:r>
      <w:r w:rsidRPr="00817363">
        <w:rPr>
          <w:rFonts w:hint="eastAsia"/>
        </w:rPr>
        <w:t xml:space="preserve">iso_type;          </w:t>
      </w:r>
      <w:r>
        <w:t>//</w:t>
      </w:r>
      <w:r w:rsidRPr="00817363">
        <w:rPr>
          <w:rFonts w:hint="eastAsia"/>
        </w:rPr>
        <w:t>保存读卡芯片协议</w:t>
      </w:r>
      <w:r>
        <w:rPr>
          <w:rFonts w:hint="eastAsia"/>
        </w:rPr>
        <w:t xml:space="preserve"> </w:t>
      </w:r>
    </w:p>
    <w:p w14:paraId="6C61D93C" w14:textId="77777777" w:rsidR="0004664E" w:rsidRPr="00817363" w:rsidRDefault="0004664E" w:rsidP="0004664E">
      <w:pPr>
        <w:pStyle w:val="a5"/>
      </w:pPr>
      <w:r w:rsidRPr="00817363">
        <w:rPr>
          <w:rFonts w:hint="eastAsia"/>
        </w:rPr>
        <w:t xml:space="preserve">    am_fm175xx_c</w:t>
      </w:r>
      <w:r>
        <w:rPr>
          <w:rFonts w:hint="eastAsia"/>
        </w:rPr>
        <w:t xml:space="preserve">md_info_t   cmd_info;         </w:t>
      </w:r>
      <w:r>
        <w:t>//</w:t>
      </w:r>
      <w:r w:rsidRPr="00817363">
        <w:rPr>
          <w:rFonts w:hint="eastAsia"/>
        </w:rPr>
        <w:t>命令信息</w:t>
      </w:r>
      <w:r>
        <w:rPr>
          <w:rFonts w:hint="eastAsia"/>
        </w:rPr>
        <w:t xml:space="preserve"> </w:t>
      </w:r>
    </w:p>
    <w:p w14:paraId="00D7C4EB" w14:textId="77777777" w:rsidR="0004664E" w:rsidRPr="00817363" w:rsidRDefault="0004664E" w:rsidP="0004664E">
      <w:pPr>
        <w:pStyle w:val="a5"/>
      </w:pPr>
      <w:r w:rsidRPr="00817363">
        <w:rPr>
          <w:rFonts w:hint="eastAsia"/>
        </w:rPr>
        <w:t xml:space="preserve">    volatile uint8_t       </w:t>
      </w:r>
      <w:r>
        <w:tab/>
      </w:r>
      <w:r>
        <w:tab/>
      </w:r>
      <w:r w:rsidRPr="00817363">
        <w:rPr>
          <w:rFonts w:hint="eastAsia"/>
        </w:rPr>
        <w:t xml:space="preserve">tx_state;         </w:t>
      </w:r>
      <w:r>
        <w:tab/>
        <w:t>//</w:t>
      </w:r>
      <w:r w:rsidRPr="00817363">
        <w:rPr>
          <w:rFonts w:hint="eastAsia"/>
        </w:rPr>
        <w:t>天线状态</w:t>
      </w:r>
      <w:r>
        <w:rPr>
          <w:rFonts w:hint="eastAsia"/>
        </w:rPr>
        <w:t xml:space="preserve"> </w:t>
      </w:r>
    </w:p>
    <w:p w14:paraId="475D544D" w14:textId="5F640327" w:rsidR="0004664E" w:rsidRPr="00817363" w:rsidRDefault="0004664E" w:rsidP="0004664E">
      <w:pPr>
        <w:pStyle w:val="a5"/>
        <w:rPr>
          <w:rFonts w:hint="eastAsia"/>
        </w:rPr>
      </w:pPr>
      <w:r w:rsidRPr="00817363">
        <w:rPr>
          <w:rFonts w:hint="eastAsia"/>
        </w:rPr>
        <w:t xml:space="preserve">    volatile am_bool_t      </w:t>
      </w:r>
      <w:r>
        <w:tab/>
      </w:r>
      <w:r w:rsidRPr="00817363">
        <w:rPr>
          <w:rFonts w:hint="eastAsia"/>
        </w:rPr>
        <w:t xml:space="preserve">power_down;      </w:t>
      </w:r>
      <w:r>
        <w:t>//</w:t>
      </w:r>
      <w:r w:rsidRPr="00817363">
        <w:rPr>
          <w:rFonts w:hint="eastAsia"/>
        </w:rPr>
        <w:t xml:space="preserve"> </w:t>
      </w:r>
      <w:r w:rsidRPr="00817363">
        <w:rPr>
          <w:rFonts w:hint="eastAsia"/>
        </w:rPr>
        <w:t>掉电标志</w:t>
      </w:r>
      <w:r>
        <w:rPr>
          <w:rFonts w:hint="eastAsia"/>
        </w:rPr>
        <w:t xml:space="preserve"> </w:t>
      </w:r>
    </w:p>
    <w:p w14:paraId="2D55649D" w14:textId="0EB8221F" w:rsidR="0004664E" w:rsidRPr="00817363" w:rsidRDefault="0004664E" w:rsidP="0004664E">
      <w:pPr>
        <w:pStyle w:val="a5"/>
        <w:rPr>
          <w:rFonts w:hint="eastAsia"/>
        </w:rPr>
      </w:pPr>
      <w:r w:rsidRPr="00817363">
        <w:rPr>
          <w:rFonts w:hint="eastAsia"/>
        </w:rPr>
        <w:t xml:space="preserve">    am_fm175xx_tpcl_prot_para_t  cur_prot_para; </w:t>
      </w:r>
      <w:r>
        <w:tab/>
      </w:r>
      <w:r w:rsidRPr="00817363">
        <w:rPr>
          <w:rFonts w:hint="eastAsia"/>
        </w:rPr>
        <w:t>/</w:t>
      </w:r>
      <w:r>
        <w:t>/</w:t>
      </w:r>
      <w:r w:rsidRPr="00817363">
        <w:rPr>
          <w:rFonts w:hint="eastAsia"/>
        </w:rPr>
        <w:t>T=CL</w:t>
      </w:r>
      <w:r w:rsidRPr="00817363">
        <w:rPr>
          <w:rFonts w:hint="eastAsia"/>
        </w:rPr>
        <w:t>通信协议参数</w:t>
      </w:r>
      <w:r>
        <w:rPr>
          <w:rFonts w:hint="eastAsia"/>
        </w:rPr>
        <w:t xml:space="preserve"> </w:t>
      </w:r>
    </w:p>
    <w:p w14:paraId="1C680858" w14:textId="4901A6AC" w:rsidR="0004664E" w:rsidRPr="00817363" w:rsidRDefault="0004664E" w:rsidP="0004664E">
      <w:pPr>
        <w:pStyle w:val="a5"/>
        <w:rPr>
          <w:rFonts w:hint="eastAsia"/>
        </w:rPr>
      </w:pPr>
      <w:r w:rsidRPr="00817363">
        <w:rPr>
          <w:rFonts w:hint="eastAsia"/>
        </w:rPr>
        <w:t xml:space="preserve">    const am_fm175xx_devinfo_t  *p_devinfo;     </w:t>
      </w:r>
      <w:r>
        <w:tab/>
      </w:r>
      <w:r w:rsidRPr="00817363">
        <w:rPr>
          <w:rFonts w:hint="eastAsia"/>
        </w:rPr>
        <w:t>/</w:t>
      </w:r>
      <w:r>
        <w:t>/</w:t>
      </w:r>
      <w:r w:rsidRPr="00817363">
        <w:rPr>
          <w:rFonts w:hint="eastAsia"/>
        </w:rPr>
        <w:t>设备信息</w:t>
      </w:r>
      <w:r>
        <w:rPr>
          <w:rFonts w:hint="eastAsia"/>
        </w:rPr>
        <w:t xml:space="preserve"> </w:t>
      </w:r>
    </w:p>
    <w:p w14:paraId="5E14CDD7" w14:textId="77777777" w:rsidR="0004664E" w:rsidRPr="00817363" w:rsidRDefault="0004664E" w:rsidP="0004664E">
      <w:pPr>
        <w:pStyle w:val="a5"/>
      </w:pPr>
      <w:r w:rsidRPr="00817363">
        <w:t xml:space="preserve">    void                       (*lpcd_int_cb)(void *p_arg);</w:t>
      </w:r>
    </w:p>
    <w:p w14:paraId="5F29A1F2" w14:textId="77777777" w:rsidR="0004664E" w:rsidRPr="00817363" w:rsidRDefault="0004664E" w:rsidP="0004664E">
      <w:pPr>
        <w:pStyle w:val="a5"/>
      </w:pPr>
      <w:r w:rsidRPr="00817363">
        <w:t xml:space="preserve">    void                        *p_lpcd_cb_arg;</w:t>
      </w:r>
    </w:p>
    <w:p w14:paraId="5B36AFE2" w14:textId="77777777" w:rsidR="0004664E" w:rsidRPr="00184227" w:rsidRDefault="0004664E" w:rsidP="0004664E">
      <w:pPr>
        <w:pStyle w:val="a5"/>
      </w:pPr>
      <w:r w:rsidRPr="00817363">
        <w:lastRenderedPageBreak/>
        <w:t>} am_fm175xx_dev_t;</w:t>
      </w:r>
    </w:p>
    <w:p w14:paraId="5C064B50" w14:textId="77777777" w:rsidR="0004664E" w:rsidRDefault="0004664E" w:rsidP="0004664E">
      <w:pPr>
        <w:pStyle w:val="a5"/>
      </w:pPr>
    </w:p>
    <w:p w14:paraId="78843093" w14:textId="77777777" w:rsidR="0004664E" w:rsidRPr="00184227" w:rsidRDefault="0004664E" w:rsidP="0004664E">
      <w:pPr>
        <w:pStyle w:val="30"/>
        <w:keepNext w:val="0"/>
        <w:spacing w:before="48" w:after="48"/>
      </w:pPr>
      <w:bookmarkStart w:id="393" w:name="_Toc460529815"/>
      <w:bookmarkStart w:id="394" w:name="_Toc476819933"/>
      <w:bookmarkStart w:id="395" w:name="_Toc479459113"/>
      <w:bookmarkStart w:id="396" w:name="_Toc479807176"/>
      <w:bookmarkStart w:id="397" w:name="_Toc487711574"/>
      <w:bookmarkStart w:id="398" w:name="_Toc487717403"/>
      <w:bookmarkStart w:id="399" w:name="_Toc518911023"/>
      <w:bookmarkStart w:id="400" w:name="_Toc527380179"/>
      <w:bookmarkStart w:id="401" w:name="_Toc6175847"/>
      <w:r w:rsidRPr="00184227">
        <w:rPr>
          <w:rFonts w:hint="eastAsia"/>
        </w:rPr>
        <w:t>设备控制类接口函数</w:t>
      </w:r>
      <w:bookmarkEnd w:id="393"/>
      <w:bookmarkEnd w:id="394"/>
      <w:bookmarkEnd w:id="395"/>
      <w:bookmarkEnd w:id="396"/>
      <w:bookmarkEnd w:id="397"/>
      <w:bookmarkEnd w:id="398"/>
      <w:bookmarkEnd w:id="399"/>
      <w:bookmarkEnd w:id="400"/>
      <w:bookmarkEnd w:id="401"/>
    </w:p>
    <w:p w14:paraId="0248628E" w14:textId="77777777" w:rsidR="0004664E" w:rsidRDefault="0004664E" w:rsidP="0004664E">
      <w:pPr>
        <w:spacing w:before="62" w:after="62"/>
        <w:ind w:firstLine="420"/>
      </w:pPr>
      <w:r>
        <w:t>FM17520</w:t>
      </w:r>
      <w:r w:rsidRPr="00896E6E">
        <w:rPr>
          <w:rFonts w:hint="eastAsia"/>
        </w:rPr>
        <w:t>支持多种</w:t>
      </w:r>
      <w:r w:rsidRPr="00896E6E">
        <w:rPr>
          <w:rFonts w:hint="eastAsia"/>
        </w:rPr>
        <w:t>IC</w:t>
      </w:r>
      <w:r w:rsidRPr="00896E6E">
        <w:rPr>
          <w:rFonts w:hint="eastAsia"/>
        </w:rPr>
        <w:t>卡，比如，</w:t>
      </w:r>
      <w:r w:rsidRPr="00896E6E">
        <w:t>Mifare S50/S70</w:t>
      </w:r>
      <w:r w:rsidRPr="00896E6E">
        <w:rPr>
          <w:rFonts w:hint="eastAsia"/>
        </w:rPr>
        <w:t>、</w:t>
      </w:r>
      <w:r w:rsidRPr="00896E6E">
        <w:t>ISO7816-3</w:t>
      </w:r>
      <w:r w:rsidRPr="00896E6E">
        <w:rPr>
          <w:rFonts w:hint="eastAsia"/>
        </w:rPr>
        <w:t>、</w:t>
      </w:r>
      <w:r w:rsidRPr="00896E6E">
        <w:t>ISO14443</w:t>
      </w:r>
      <w:r w:rsidRPr="00896E6E">
        <w:rPr>
          <w:rFonts w:hint="eastAsia"/>
        </w:rPr>
        <w:t>（</w:t>
      </w:r>
      <w:r w:rsidRPr="00896E6E">
        <w:t>PICC</w:t>
      </w:r>
      <w:r w:rsidRPr="00896E6E">
        <w:rPr>
          <w:rFonts w:hint="eastAsia"/>
        </w:rPr>
        <w:t>）、</w:t>
      </w:r>
      <w:r w:rsidRPr="00896E6E">
        <w:t>PLUS CPU</w:t>
      </w:r>
      <w:r w:rsidRPr="00896E6E">
        <w:rPr>
          <w:rFonts w:hint="eastAsia"/>
        </w:rPr>
        <w:t>卡等，每种卡都有对应的命令。命令与接口函数基本上是一一对应的关系</w:t>
      </w:r>
      <w:r>
        <w:rPr>
          <w:rFonts w:hint="eastAsia"/>
        </w:rPr>
        <w:t>，</w:t>
      </w:r>
      <w:r>
        <w:rPr>
          <w:rFonts w:hint="eastAsia"/>
        </w:rPr>
        <w:t>AM</w:t>
      </w:r>
      <w:r>
        <w:t>etal</w:t>
      </w:r>
      <w:r>
        <w:t>提供了</w:t>
      </w:r>
      <w:r>
        <w:rPr>
          <w:rFonts w:hint="eastAsia"/>
        </w:rPr>
        <w:t>标准</w:t>
      </w:r>
      <w:r>
        <w:t>接口函数，与具体卡片没有</w:t>
      </w:r>
      <w:r>
        <w:rPr>
          <w:rFonts w:hint="eastAsia"/>
        </w:rPr>
        <w:t>直接</w:t>
      </w:r>
      <w:r>
        <w:t>关系，直接作用于</w:t>
      </w:r>
      <w:r>
        <w:t>FM17520</w:t>
      </w:r>
      <w:r>
        <w:rPr>
          <w:rFonts w:hint="eastAsia"/>
        </w:rPr>
        <w:t>，</w:t>
      </w:r>
      <w:r>
        <w:t>获取相应的设备信息</w:t>
      </w:r>
      <w:r>
        <w:rPr>
          <w:rFonts w:hint="eastAsia"/>
        </w:rPr>
        <w:t>、通信加密</w:t>
      </w:r>
      <w:r>
        <w:t>、设置</w:t>
      </w:r>
      <w:r>
        <w:rPr>
          <w:rFonts w:hint="eastAsia"/>
        </w:rPr>
        <w:t>防</w:t>
      </w:r>
      <w:r>
        <w:t>碰撞</w:t>
      </w:r>
      <w:r>
        <w:rPr>
          <w:rFonts w:hint="eastAsia"/>
        </w:rPr>
        <w:t>及卡请求</w:t>
      </w:r>
      <w:r>
        <w:t>模式等。</w:t>
      </w:r>
    </w:p>
    <w:p w14:paraId="2DF98B79" w14:textId="77777777" w:rsidR="0004664E" w:rsidRDefault="0004664E" w:rsidP="0004664E">
      <w:pPr>
        <w:pStyle w:val="a7"/>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12</w:t>
      </w:r>
      <w:r>
        <w:fldChar w:fldCharType="end"/>
      </w:r>
      <w:r>
        <w:t xml:space="preserve">  FM17520</w:t>
      </w:r>
      <w:r>
        <w:rPr>
          <w:rFonts w:hint="eastAsia"/>
        </w:rPr>
        <w:t>设备控制接口函数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04"/>
        <w:gridCol w:w="2007"/>
      </w:tblGrid>
      <w:tr w:rsidR="0004664E" w:rsidRPr="00184227" w14:paraId="31FC0342" w14:textId="77777777" w:rsidTr="0004664E">
        <w:trPr>
          <w:jc w:val="center"/>
        </w:trPr>
        <w:tc>
          <w:tcPr>
            <w:tcW w:w="5604" w:type="dxa"/>
            <w:tcBorders>
              <w:top w:val="thinThickSmallGap" w:sz="24" w:space="0" w:color="auto"/>
              <w:left w:val="single" w:sz="6" w:space="0" w:color="000000"/>
              <w:bottom w:val="double" w:sz="4" w:space="0" w:color="auto"/>
              <w:right w:val="double" w:sz="4" w:space="0" w:color="auto"/>
            </w:tcBorders>
            <w:shd w:val="pct10" w:color="auto" w:fill="auto"/>
          </w:tcPr>
          <w:p w14:paraId="5968690A" w14:textId="77777777" w:rsidR="0004664E" w:rsidRPr="00184227" w:rsidRDefault="0004664E" w:rsidP="0004664E">
            <w:pPr>
              <w:pStyle w:val="ab"/>
              <w:spacing w:before="62" w:after="62"/>
            </w:pPr>
            <w:r w:rsidRPr="00184227">
              <w:rPr>
                <w:rFonts w:hint="eastAsia"/>
              </w:rPr>
              <w:t>函数原型</w:t>
            </w:r>
          </w:p>
        </w:tc>
        <w:tc>
          <w:tcPr>
            <w:tcW w:w="2007" w:type="dxa"/>
            <w:tcBorders>
              <w:top w:val="thinThickSmallGap" w:sz="24" w:space="0" w:color="auto"/>
              <w:left w:val="double" w:sz="4" w:space="0" w:color="auto"/>
              <w:bottom w:val="double" w:sz="4" w:space="0" w:color="auto"/>
              <w:right w:val="single" w:sz="6" w:space="0" w:color="000000"/>
            </w:tcBorders>
            <w:shd w:val="pct10" w:color="auto" w:fill="auto"/>
          </w:tcPr>
          <w:p w14:paraId="15928B70" w14:textId="77777777" w:rsidR="0004664E" w:rsidRPr="00184227" w:rsidRDefault="0004664E" w:rsidP="0004664E">
            <w:pPr>
              <w:pStyle w:val="ab"/>
              <w:spacing w:before="62" w:after="62"/>
            </w:pPr>
            <w:r w:rsidRPr="00184227">
              <w:rPr>
                <w:rFonts w:hint="eastAsia"/>
              </w:rPr>
              <w:t>功能简介</w:t>
            </w:r>
          </w:p>
        </w:tc>
      </w:tr>
      <w:tr w:rsidR="0004664E" w:rsidRPr="00184227" w14:paraId="2FBAB18C" w14:textId="77777777" w:rsidTr="0004664E">
        <w:trPr>
          <w:jc w:val="center"/>
        </w:trPr>
        <w:tc>
          <w:tcPr>
            <w:tcW w:w="5604" w:type="dxa"/>
            <w:tcBorders>
              <w:top w:val="single" w:sz="6" w:space="0" w:color="000000"/>
              <w:left w:val="single" w:sz="6" w:space="0" w:color="000000"/>
              <w:bottom w:val="single" w:sz="6" w:space="0" w:color="000000"/>
              <w:right w:val="double" w:sz="4" w:space="0" w:color="auto"/>
            </w:tcBorders>
          </w:tcPr>
          <w:p w14:paraId="2C15BDF7" w14:textId="77777777" w:rsidR="0004664E" w:rsidRPr="00A477BB" w:rsidRDefault="0004664E" w:rsidP="0004664E">
            <w:pPr>
              <w:pStyle w:val="ad"/>
              <w:jc w:val="left"/>
              <w:rPr>
                <w:lang w:val="de-DE"/>
              </w:rPr>
            </w:pPr>
            <w:r w:rsidRPr="00A477BB">
              <w:rPr>
                <w:lang w:val="de-DE"/>
              </w:rPr>
              <w:t>uint8_t am_fm175xx_crypto1 (am_fm175xx_dev_t</w:t>
            </w:r>
            <w:r>
              <w:rPr>
                <w:lang w:val="de-DE"/>
              </w:rPr>
              <w:t xml:space="preserve">    </w:t>
            </w:r>
            <w:r w:rsidRPr="00A477BB">
              <w:rPr>
                <w:lang w:val="de-DE"/>
              </w:rPr>
              <w:t>*p_dev,</w:t>
            </w:r>
          </w:p>
          <w:p w14:paraId="59256F0A" w14:textId="77777777" w:rsidR="0004664E" w:rsidRPr="00A477BB" w:rsidRDefault="0004664E" w:rsidP="0004664E">
            <w:pPr>
              <w:pStyle w:val="ad"/>
              <w:jc w:val="left"/>
              <w:rPr>
                <w:lang w:val="de-DE"/>
              </w:rPr>
            </w:pPr>
            <w:r w:rsidRPr="00A477BB">
              <w:rPr>
                <w:lang w:val="de-DE"/>
              </w:rPr>
              <w:t xml:space="preserve">               uint8_t         </w:t>
            </w:r>
            <w:r>
              <w:rPr>
                <w:lang w:val="de-DE"/>
              </w:rPr>
              <w:t xml:space="preserve"> </w:t>
            </w:r>
            <w:r w:rsidRPr="00A477BB">
              <w:rPr>
                <w:lang w:val="de-DE"/>
              </w:rPr>
              <w:t xml:space="preserve">  mode,</w:t>
            </w:r>
          </w:p>
          <w:p w14:paraId="0C21C953" w14:textId="77777777" w:rsidR="0004664E" w:rsidRPr="00A477BB" w:rsidRDefault="0004664E" w:rsidP="0004664E">
            <w:pPr>
              <w:pStyle w:val="ad"/>
              <w:jc w:val="left"/>
              <w:rPr>
                <w:lang w:val="de-DE"/>
              </w:rPr>
            </w:pPr>
            <w:r w:rsidRPr="00A477BB">
              <w:rPr>
                <w:lang w:val="de-DE"/>
              </w:rPr>
              <w:t xml:space="preserve">               const uint8_t   </w:t>
            </w:r>
            <w:r>
              <w:rPr>
                <w:lang w:val="de-DE"/>
              </w:rPr>
              <w:t xml:space="preserve">  </w:t>
            </w:r>
            <w:r w:rsidRPr="00A477BB">
              <w:rPr>
                <w:lang w:val="de-DE"/>
              </w:rPr>
              <w:t xml:space="preserve">  p_key[6],</w:t>
            </w:r>
          </w:p>
          <w:p w14:paraId="07351DD8" w14:textId="77777777" w:rsidR="0004664E" w:rsidRPr="00A477BB" w:rsidRDefault="0004664E" w:rsidP="0004664E">
            <w:pPr>
              <w:pStyle w:val="ad"/>
              <w:jc w:val="left"/>
              <w:rPr>
                <w:lang w:val="de-DE"/>
              </w:rPr>
            </w:pPr>
            <w:r w:rsidRPr="00A477BB">
              <w:rPr>
                <w:lang w:val="de-DE"/>
              </w:rPr>
              <w:t xml:space="preserve">               const uint8_t    </w:t>
            </w:r>
            <w:r>
              <w:rPr>
                <w:lang w:val="de-DE"/>
              </w:rPr>
              <w:t xml:space="preserve">  </w:t>
            </w:r>
            <w:r w:rsidRPr="00A477BB">
              <w:rPr>
                <w:lang w:val="de-DE"/>
              </w:rPr>
              <w:t xml:space="preserve"> p_uid[4],</w:t>
            </w:r>
          </w:p>
          <w:p w14:paraId="1BC68CC9" w14:textId="77777777" w:rsidR="0004664E" w:rsidRPr="00184227" w:rsidRDefault="0004664E" w:rsidP="0004664E">
            <w:pPr>
              <w:pStyle w:val="ad"/>
              <w:ind w:firstLineChars="300" w:firstLine="540"/>
              <w:jc w:val="left"/>
            </w:pPr>
            <w:r w:rsidRPr="00A477BB">
              <w:rPr>
                <w:lang w:val="de-DE"/>
              </w:rPr>
              <w:t xml:space="preserve">         uint8_t          </w:t>
            </w:r>
            <w:r>
              <w:rPr>
                <w:lang w:val="de-DE"/>
              </w:rPr>
              <w:t xml:space="preserve"> </w:t>
            </w:r>
            <w:r w:rsidRPr="00A477BB">
              <w:rPr>
                <w:lang w:val="de-DE"/>
              </w:rPr>
              <w:t xml:space="preserve"> nblock);</w:t>
            </w:r>
          </w:p>
        </w:tc>
        <w:tc>
          <w:tcPr>
            <w:tcW w:w="2007" w:type="dxa"/>
            <w:tcBorders>
              <w:top w:val="single" w:sz="6" w:space="0" w:color="000000"/>
              <w:left w:val="double" w:sz="4" w:space="0" w:color="auto"/>
              <w:bottom w:val="single" w:sz="6" w:space="0" w:color="000000"/>
              <w:right w:val="single" w:sz="6" w:space="0" w:color="000000"/>
            </w:tcBorders>
            <w:vAlign w:val="center"/>
          </w:tcPr>
          <w:p w14:paraId="2B13C008" w14:textId="77777777" w:rsidR="0004664E" w:rsidRPr="00184227" w:rsidRDefault="0004664E" w:rsidP="0004664E">
            <w:pPr>
              <w:pStyle w:val="ad"/>
            </w:pPr>
            <w:r>
              <w:rPr>
                <w:rFonts w:hint="eastAsia"/>
              </w:rPr>
              <w:t>设置通信</w:t>
            </w:r>
            <w:r>
              <w:t>加密</w:t>
            </w:r>
          </w:p>
        </w:tc>
      </w:tr>
      <w:tr w:rsidR="0004664E" w:rsidRPr="00184227" w14:paraId="283ABED5" w14:textId="77777777" w:rsidTr="0004664E">
        <w:trPr>
          <w:jc w:val="center"/>
        </w:trPr>
        <w:tc>
          <w:tcPr>
            <w:tcW w:w="5604" w:type="dxa"/>
            <w:tcBorders>
              <w:top w:val="single" w:sz="6" w:space="0" w:color="000000"/>
              <w:left w:val="single" w:sz="6" w:space="0" w:color="000000"/>
              <w:bottom w:val="single" w:sz="6" w:space="0" w:color="000000"/>
              <w:right w:val="double" w:sz="4" w:space="0" w:color="auto"/>
            </w:tcBorders>
          </w:tcPr>
          <w:p w14:paraId="283A1C01" w14:textId="77777777" w:rsidR="0004664E" w:rsidRDefault="0004664E" w:rsidP="0004664E">
            <w:pPr>
              <w:pStyle w:val="ad"/>
              <w:jc w:val="left"/>
            </w:pPr>
            <w:r>
              <w:t>uint8_t am_fm175xx_picca_anticoll (am_fm175xx_dev_t  *p_dev,</w:t>
            </w:r>
          </w:p>
          <w:p w14:paraId="58512B87" w14:textId="77777777" w:rsidR="0004664E" w:rsidRDefault="0004664E" w:rsidP="0004664E">
            <w:pPr>
              <w:pStyle w:val="ad"/>
              <w:jc w:val="left"/>
            </w:pPr>
            <w:r>
              <w:t xml:space="preserve">               uint8_t            anticoll_level,</w:t>
            </w:r>
          </w:p>
          <w:p w14:paraId="3CFFB9BA" w14:textId="77777777" w:rsidR="0004664E" w:rsidRDefault="0004664E" w:rsidP="0004664E">
            <w:pPr>
              <w:pStyle w:val="ad"/>
              <w:jc w:val="left"/>
            </w:pPr>
            <w:r>
              <w:t xml:space="preserve">               uint8_t           *p_uid,</w:t>
            </w:r>
          </w:p>
          <w:p w14:paraId="3984ECB0" w14:textId="77777777" w:rsidR="0004664E" w:rsidRPr="00184227" w:rsidRDefault="0004664E" w:rsidP="0004664E">
            <w:pPr>
              <w:pStyle w:val="ad"/>
              <w:ind w:firstLineChars="300" w:firstLine="540"/>
              <w:jc w:val="left"/>
            </w:pPr>
            <w:r>
              <w:t xml:space="preserve">         uint8_t           *p_real_uid_len);</w:t>
            </w:r>
          </w:p>
        </w:tc>
        <w:tc>
          <w:tcPr>
            <w:tcW w:w="2007" w:type="dxa"/>
            <w:tcBorders>
              <w:top w:val="single" w:sz="6" w:space="0" w:color="000000"/>
              <w:left w:val="double" w:sz="4" w:space="0" w:color="auto"/>
              <w:bottom w:val="single" w:sz="6" w:space="0" w:color="000000"/>
              <w:right w:val="single" w:sz="6" w:space="0" w:color="000000"/>
            </w:tcBorders>
            <w:vAlign w:val="center"/>
          </w:tcPr>
          <w:p w14:paraId="3B78E6CB" w14:textId="77777777" w:rsidR="0004664E" w:rsidRPr="00184227" w:rsidRDefault="0004664E" w:rsidP="0004664E">
            <w:pPr>
              <w:pStyle w:val="ad"/>
            </w:pPr>
            <w:r>
              <w:rPr>
                <w:rFonts w:hint="eastAsia"/>
              </w:rPr>
              <w:t>设置防碰撞等级</w:t>
            </w:r>
          </w:p>
        </w:tc>
      </w:tr>
      <w:tr w:rsidR="0004664E" w:rsidRPr="00184227" w14:paraId="5E8199F0" w14:textId="77777777" w:rsidTr="0004664E">
        <w:trPr>
          <w:jc w:val="center"/>
        </w:trPr>
        <w:tc>
          <w:tcPr>
            <w:tcW w:w="5604" w:type="dxa"/>
            <w:tcBorders>
              <w:top w:val="single" w:sz="6" w:space="0" w:color="000000"/>
              <w:left w:val="single" w:sz="6" w:space="0" w:color="000000"/>
              <w:bottom w:val="thickThinSmallGap" w:sz="24" w:space="0" w:color="auto"/>
              <w:right w:val="double" w:sz="4" w:space="0" w:color="auto"/>
            </w:tcBorders>
          </w:tcPr>
          <w:p w14:paraId="70B7B6FC" w14:textId="77777777" w:rsidR="0004664E" w:rsidRDefault="0004664E" w:rsidP="0004664E">
            <w:pPr>
              <w:pStyle w:val="ad"/>
              <w:jc w:val="left"/>
            </w:pPr>
            <w:r>
              <w:t>uint8_t am_fm175xx_picca_request (am_fm175xx_dev_t  *p_dev,</w:t>
            </w:r>
          </w:p>
          <w:p w14:paraId="52F3D7EF" w14:textId="77777777" w:rsidR="0004664E" w:rsidRDefault="0004664E" w:rsidP="0004664E">
            <w:pPr>
              <w:pStyle w:val="ad"/>
              <w:jc w:val="left"/>
            </w:pPr>
            <w:r>
              <w:t xml:space="preserve">               uint8_t            req_mode,</w:t>
            </w:r>
          </w:p>
          <w:p w14:paraId="6FAFC55C" w14:textId="77777777" w:rsidR="0004664E" w:rsidRDefault="0004664E" w:rsidP="0004664E">
            <w:pPr>
              <w:pStyle w:val="ad"/>
              <w:jc w:val="left"/>
            </w:pPr>
            <w:r>
              <w:t xml:space="preserve">               uint8_t            p_atq[2]);</w:t>
            </w:r>
          </w:p>
        </w:tc>
        <w:tc>
          <w:tcPr>
            <w:tcW w:w="2007" w:type="dxa"/>
            <w:tcBorders>
              <w:top w:val="single" w:sz="6" w:space="0" w:color="000000"/>
              <w:left w:val="double" w:sz="4" w:space="0" w:color="auto"/>
              <w:bottom w:val="thickThinSmallGap" w:sz="24" w:space="0" w:color="auto"/>
              <w:right w:val="single" w:sz="6" w:space="0" w:color="000000"/>
            </w:tcBorders>
            <w:vAlign w:val="center"/>
          </w:tcPr>
          <w:p w14:paraId="45335CF2" w14:textId="77777777" w:rsidR="0004664E" w:rsidRDefault="0004664E" w:rsidP="0004664E">
            <w:pPr>
              <w:pStyle w:val="ad"/>
            </w:pPr>
            <w:r>
              <w:rPr>
                <w:rFonts w:hint="eastAsia"/>
              </w:rPr>
              <w:t>卡请求</w:t>
            </w:r>
            <w:r>
              <w:t>模式</w:t>
            </w:r>
          </w:p>
        </w:tc>
      </w:tr>
    </w:tbl>
    <w:p w14:paraId="2CFB66DA" w14:textId="77777777" w:rsidR="0004664E" w:rsidRPr="00A477BB" w:rsidRDefault="0004664E" w:rsidP="0004664E">
      <w:pPr>
        <w:spacing w:before="62" w:after="62"/>
      </w:pPr>
    </w:p>
    <w:p w14:paraId="43A58ACB" w14:textId="77777777" w:rsidR="0004664E" w:rsidRDefault="0004664E" w:rsidP="00A141DF">
      <w:pPr>
        <w:pStyle w:val="23"/>
        <w:numPr>
          <w:ilvl w:val="0"/>
          <w:numId w:val="60"/>
        </w:numPr>
        <w:spacing w:before="62" w:after="62"/>
      </w:pPr>
      <w:r>
        <w:rPr>
          <w:rFonts w:hint="eastAsia"/>
        </w:rPr>
        <w:t>设置</w:t>
      </w:r>
      <w:r>
        <w:t>通信加密</w:t>
      </w:r>
    </w:p>
    <w:p w14:paraId="40CA602B" w14:textId="77777777" w:rsidR="0004664E" w:rsidRDefault="0004664E" w:rsidP="0004664E">
      <w:pPr>
        <w:pStyle w:val="23"/>
        <w:spacing w:before="62" w:after="62"/>
      </w:pPr>
      <w:r>
        <w:rPr>
          <w:rFonts w:hint="eastAsia"/>
        </w:rPr>
        <w:t>该</w:t>
      </w:r>
      <w:r>
        <w:t>函数意在设置通信加密类型，</w:t>
      </w:r>
      <w:r w:rsidRPr="00DC5BDC">
        <w:rPr>
          <w:rFonts w:hint="eastAsia"/>
        </w:rPr>
        <w:t>卡片内存储的数据均是加密的，必须验证成功后才能读写数据。验证就是将用户提供的密钥与卡片内部存储的密钥对比，只有相同才认为验证成功。</w:t>
      </w:r>
      <w:r>
        <w:t>设置密钥类型，</w:t>
      </w:r>
      <w:r>
        <w:rPr>
          <w:rFonts w:hint="eastAsia"/>
        </w:rPr>
        <w:t>主要</w:t>
      </w:r>
      <w:r>
        <w:t>有密钥</w:t>
      </w:r>
      <w:r>
        <w:t>A</w:t>
      </w:r>
      <w:r>
        <w:t>、密钥</w:t>
      </w:r>
      <w:r>
        <w:t>B</w:t>
      </w:r>
      <w:r>
        <w:t>，可设置为外部输入的密钥验证，或使用内部</w:t>
      </w:r>
      <w:r>
        <w:t>E2</w:t>
      </w:r>
      <w:r>
        <w:rPr>
          <w:rFonts w:hint="eastAsia"/>
        </w:rPr>
        <w:t>的</w:t>
      </w:r>
      <w:r>
        <w:t>密钥验证。使用</w:t>
      </w:r>
      <w:r>
        <w:rPr>
          <w:rFonts w:hint="eastAsia"/>
        </w:rPr>
        <w:t>内部</w:t>
      </w:r>
      <w:r>
        <w:t>密钥</w:t>
      </w:r>
      <w:r>
        <w:rPr>
          <w:rFonts w:hint="eastAsia"/>
        </w:rPr>
        <w:t>时</w:t>
      </w:r>
      <w:r>
        <w:t>，第一字节为密钥存放扇区。</w:t>
      </w:r>
      <w:r>
        <w:rPr>
          <w:rFonts w:hint="eastAsia"/>
        </w:rPr>
        <w:t>其</w:t>
      </w:r>
      <w:r>
        <w:t>函数定义如下：</w:t>
      </w:r>
    </w:p>
    <w:p w14:paraId="2ED823F8" w14:textId="77777777" w:rsidR="0004664E" w:rsidRDefault="0004664E" w:rsidP="0004664E">
      <w:pPr>
        <w:pStyle w:val="a5"/>
      </w:pPr>
      <w:r>
        <w:t>uint8_t am_fm175xx_crypto1 (am_fm175xx_dev_t  *p_dev,</w:t>
      </w:r>
    </w:p>
    <w:p w14:paraId="34E8AC79" w14:textId="77777777" w:rsidR="0004664E" w:rsidRDefault="0004664E" w:rsidP="0004664E">
      <w:pPr>
        <w:pStyle w:val="a5"/>
      </w:pPr>
      <w:r>
        <w:t xml:space="preserve">                            uint8_t           mode,</w:t>
      </w:r>
    </w:p>
    <w:p w14:paraId="5D2D6D74" w14:textId="77777777" w:rsidR="0004664E" w:rsidRDefault="0004664E" w:rsidP="0004664E">
      <w:pPr>
        <w:pStyle w:val="a5"/>
      </w:pPr>
      <w:r>
        <w:t xml:space="preserve">                            const uint8_t      p_key[6],</w:t>
      </w:r>
    </w:p>
    <w:p w14:paraId="32CCF0A1" w14:textId="77777777" w:rsidR="0004664E" w:rsidRDefault="0004664E" w:rsidP="0004664E">
      <w:pPr>
        <w:pStyle w:val="a5"/>
      </w:pPr>
      <w:r>
        <w:t xml:space="preserve">                            const uint8_t      p_uid[4],</w:t>
      </w:r>
    </w:p>
    <w:p w14:paraId="7B382322" w14:textId="77777777" w:rsidR="0004664E" w:rsidRDefault="0004664E" w:rsidP="0004664E">
      <w:pPr>
        <w:pStyle w:val="a5"/>
      </w:pPr>
      <w:r>
        <w:t xml:space="preserve">                            uint8_t           nblock);</w:t>
      </w:r>
    </w:p>
    <w:p w14:paraId="33A8B69B" w14:textId="77777777" w:rsidR="0004664E" w:rsidRDefault="0004664E" w:rsidP="0004664E">
      <w:pPr>
        <w:spacing w:before="62" w:after="62"/>
        <w:rPr>
          <w:lang w:val="de-DE"/>
        </w:rPr>
      </w:pPr>
      <w:r>
        <w:rPr>
          <w:rFonts w:hint="eastAsia"/>
          <w:lang w:val="de-DE"/>
        </w:rPr>
        <w:t>IC</w:t>
      </w:r>
      <w:r>
        <w:rPr>
          <w:lang w:val="de-DE"/>
        </w:rPr>
        <w:t>卡密钥类型</w:t>
      </w:r>
      <w:r>
        <w:rPr>
          <w:rFonts w:hint="eastAsia"/>
          <w:lang w:val="de-DE"/>
        </w:rPr>
        <w:t>定义如下</w:t>
      </w:r>
      <w:r>
        <w:rPr>
          <w:lang w:val="de-DE"/>
        </w:rPr>
        <w:t>：</w:t>
      </w:r>
    </w:p>
    <w:p w14:paraId="6A721779" w14:textId="77777777" w:rsidR="0004664E" w:rsidRPr="0053598E" w:rsidRDefault="0004664E" w:rsidP="0004664E">
      <w:pPr>
        <w:pStyle w:val="a5"/>
      </w:pPr>
      <w:r w:rsidRPr="0053598E">
        <w:rPr>
          <w:rFonts w:hint="eastAsia"/>
        </w:rPr>
        <w:t xml:space="preserve">#define  AM_FM175XX_IC_KEY_TYPE_A      0x60    /**&lt; \brief </w:t>
      </w:r>
      <w:r w:rsidRPr="0053598E">
        <w:rPr>
          <w:rFonts w:hint="eastAsia"/>
        </w:rPr>
        <w:t>类型</w:t>
      </w:r>
      <w:r w:rsidRPr="0053598E">
        <w:rPr>
          <w:rFonts w:hint="eastAsia"/>
        </w:rPr>
        <w:t xml:space="preserve"> A  */</w:t>
      </w:r>
    </w:p>
    <w:p w14:paraId="35FB5B84" w14:textId="77777777" w:rsidR="0004664E" w:rsidRDefault="0004664E" w:rsidP="0004664E">
      <w:pPr>
        <w:pStyle w:val="a5"/>
      </w:pPr>
      <w:r w:rsidRPr="0053598E">
        <w:rPr>
          <w:rFonts w:hint="eastAsia"/>
        </w:rPr>
        <w:t xml:space="preserve">#define  AM_FM175XX_IC_KEY_TYPE_B      0x61    /**&lt; \brief </w:t>
      </w:r>
      <w:r w:rsidRPr="0053598E">
        <w:rPr>
          <w:rFonts w:hint="eastAsia"/>
        </w:rPr>
        <w:t>类型</w:t>
      </w:r>
      <w:r w:rsidRPr="0053598E">
        <w:rPr>
          <w:rFonts w:hint="eastAsia"/>
        </w:rPr>
        <w:t xml:space="preserve"> B  */</w:t>
      </w:r>
    </w:p>
    <w:p w14:paraId="06F2B9A3" w14:textId="77777777" w:rsidR="0004664E" w:rsidRPr="008D6C30" w:rsidRDefault="0004664E" w:rsidP="0004664E">
      <w:pPr>
        <w:pStyle w:val="a8"/>
        <w:spacing w:before="62" w:after="62"/>
        <w:rPr>
          <w:rFonts w:eastAsia="楷体"/>
          <w:lang w:val="de-DE"/>
        </w:rPr>
      </w:pPr>
      <w:r w:rsidRPr="00184227">
        <w:rPr>
          <w:rFonts w:eastAsia="楷体"/>
        </w:rPr>
        <w:t>注</w:t>
      </w:r>
      <w:r w:rsidRPr="008D6C30">
        <w:rPr>
          <w:rFonts w:eastAsia="楷体"/>
          <w:lang w:val="de-DE"/>
        </w:rPr>
        <w:t>：</w:t>
      </w:r>
      <w:r w:rsidRPr="00184227">
        <w:rPr>
          <w:rFonts w:eastAsia="楷体"/>
        </w:rPr>
        <w:t>之所以存在两类密钥</w:t>
      </w:r>
      <w:r w:rsidRPr="008D6C30">
        <w:rPr>
          <w:rFonts w:eastAsia="楷体"/>
          <w:lang w:val="de-DE"/>
        </w:rPr>
        <w:t>，</w:t>
      </w:r>
      <w:r w:rsidRPr="00184227">
        <w:rPr>
          <w:rFonts w:eastAsia="楷体"/>
        </w:rPr>
        <w:t>是由于实际卡片中往往存在两类密钥</w:t>
      </w:r>
      <w:r w:rsidRPr="008D6C30">
        <w:rPr>
          <w:rFonts w:eastAsia="楷体"/>
          <w:lang w:val="de-DE"/>
        </w:rPr>
        <w:t>，</w:t>
      </w:r>
      <w:r w:rsidRPr="00184227">
        <w:rPr>
          <w:rFonts w:eastAsia="楷体"/>
        </w:rPr>
        <w:t>两类密钥可以更加方便地进行权限管理</w:t>
      </w:r>
      <w:r w:rsidRPr="008D6C30">
        <w:rPr>
          <w:rFonts w:eastAsia="楷体"/>
          <w:lang w:val="de-DE"/>
        </w:rPr>
        <w:t>，</w:t>
      </w:r>
      <w:r w:rsidRPr="00184227">
        <w:rPr>
          <w:rFonts w:eastAsia="楷体"/>
        </w:rPr>
        <w:t>比如</w:t>
      </w:r>
      <w:r w:rsidRPr="008D6C30">
        <w:rPr>
          <w:rFonts w:eastAsia="楷体"/>
          <w:lang w:val="de-DE"/>
        </w:rPr>
        <w:t>，</w:t>
      </w:r>
      <w:r w:rsidRPr="008D6C30">
        <w:rPr>
          <w:rFonts w:eastAsia="楷体"/>
          <w:lang w:val="de-DE"/>
        </w:rPr>
        <w:t>TypeA</w:t>
      </w:r>
      <w:r w:rsidRPr="00184227">
        <w:rPr>
          <w:rFonts w:eastAsia="楷体"/>
        </w:rPr>
        <w:t>验证成功后只能读</w:t>
      </w:r>
      <w:r w:rsidRPr="008D6C30">
        <w:rPr>
          <w:rFonts w:eastAsia="楷体"/>
          <w:lang w:val="de-DE"/>
        </w:rPr>
        <w:t>，</w:t>
      </w:r>
      <w:r w:rsidRPr="00184227">
        <w:rPr>
          <w:rFonts w:eastAsia="楷体"/>
        </w:rPr>
        <w:t>而</w:t>
      </w:r>
      <w:r w:rsidRPr="008D6C30">
        <w:rPr>
          <w:rFonts w:eastAsia="楷体"/>
          <w:lang w:val="de-DE"/>
        </w:rPr>
        <w:t>TypeB</w:t>
      </w:r>
      <w:r w:rsidRPr="00184227">
        <w:rPr>
          <w:rFonts w:eastAsia="楷体"/>
        </w:rPr>
        <w:t>只有验证成功后才能写入</w:t>
      </w:r>
      <w:r w:rsidRPr="008D6C30">
        <w:rPr>
          <w:rFonts w:eastAsia="楷体"/>
          <w:lang w:val="de-DE"/>
        </w:rPr>
        <w:t>，</w:t>
      </w:r>
      <w:r w:rsidRPr="00184227">
        <w:rPr>
          <w:rFonts w:eastAsia="楷体"/>
        </w:rPr>
        <w:t>但权限可以自定义设置。</w:t>
      </w:r>
    </w:p>
    <w:p w14:paraId="28C85E29" w14:textId="77777777" w:rsidR="0004664E" w:rsidRPr="008D6C30" w:rsidRDefault="0004664E" w:rsidP="0004664E">
      <w:pPr>
        <w:spacing w:before="62" w:after="62"/>
        <w:rPr>
          <w:lang w:val="de-DE"/>
        </w:rPr>
      </w:pPr>
    </w:p>
    <w:p w14:paraId="29D10A5C" w14:textId="77777777" w:rsidR="0004664E" w:rsidRDefault="0004664E" w:rsidP="00A141DF">
      <w:pPr>
        <w:pStyle w:val="23"/>
        <w:numPr>
          <w:ilvl w:val="0"/>
          <w:numId w:val="60"/>
        </w:numPr>
        <w:spacing w:before="62" w:after="62"/>
      </w:pPr>
      <w:r>
        <w:rPr>
          <w:rFonts w:hint="eastAsia"/>
        </w:rPr>
        <w:t>设置</w:t>
      </w:r>
      <w:r>
        <w:t>防碰撞等级</w:t>
      </w:r>
    </w:p>
    <w:p w14:paraId="53873F7E" w14:textId="77777777" w:rsidR="0004664E" w:rsidRDefault="0004664E" w:rsidP="0004664E">
      <w:pPr>
        <w:pStyle w:val="23"/>
        <w:spacing w:before="62" w:after="62"/>
      </w:pPr>
      <w:r>
        <w:rPr>
          <w:rFonts w:hint="eastAsia"/>
        </w:rPr>
        <w:t>设置</w:t>
      </w:r>
      <w:r>
        <w:t>防碰撞等级，</w:t>
      </w:r>
      <w:r>
        <w:rPr>
          <w:rFonts w:hint="eastAsia"/>
        </w:rPr>
        <w:t>符合</w:t>
      </w:r>
      <w:r>
        <w:rPr>
          <w:rFonts w:hint="eastAsia"/>
        </w:rPr>
        <w:t>ISO</w:t>
      </w:r>
      <w:r>
        <w:t>14443A</w:t>
      </w:r>
      <w:r>
        <w:t>标准卡的序列号都是全球唯一的，正</w:t>
      </w:r>
      <w:r>
        <w:rPr>
          <w:rFonts w:hint="eastAsia"/>
        </w:rPr>
        <w:t>是</w:t>
      </w:r>
      <w:r>
        <w:t>这种唯一</w:t>
      </w:r>
      <w:r>
        <w:lastRenderedPageBreak/>
        <w:t>性，才能实现防碰撞的算法</w:t>
      </w:r>
      <w:r>
        <w:rPr>
          <w:rFonts w:hint="eastAsia"/>
        </w:rPr>
        <w:t>逻辑，</w:t>
      </w:r>
      <w:r>
        <w:t>当若干卡同时在天线感应区内，则</w:t>
      </w:r>
      <w:r>
        <w:rPr>
          <w:rFonts w:hint="eastAsia"/>
        </w:rPr>
        <w:t>这个</w:t>
      </w:r>
      <w:r>
        <w:t>函数能够找到一张序列号较大的卡来操作。</w:t>
      </w:r>
      <w:r>
        <w:rPr>
          <w:rFonts w:hint="eastAsia"/>
        </w:rPr>
        <w:t>该函数</w:t>
      </w:r>
      <w:r>
        <w:t>需要执行一次请求命令，并返回请求</w:t>
      </w:r>
      <w:r>
        <w:rPr>
          <w:rFonts w:hint="eastAsia"/>
        </w:rPr>
        <w:t>成功</w:t>
      </w:r>
      <w:r>
        <w:t>，才能执行防碰撞操作，否则返回错误。</w:t>
      </w:r>
    </w:p>
    <w:p w14:paraId="069B96F9" w14:textId="77777777" w:rsidR="0004664E" w:rsidRDefault="0004664E" w:rsidP="0004664E">
      <w:pPr>
        <w:pStyle w:val="a5"/>
      </w:pPr>
      <w:r>
        <w:t>uint8_t am_fm175xx_picca_anticoll (am_fm175xx_dev_t  *p_dev,</w:t>
      </w:r>
    </w:p>
    <w:p w14:paraId="19FB8BE7" w14:textId="77777777" w:rsidR="0004664E" w:rsidRDefault="0004664E" w:rsidP="0004664E">
      <w:pPr>
        <w:pStyle w:val="a5"/>
      </w:pPr>
      <w:r>
        <w:t xml:space="preserve">                                   uint8_t            anticoll_level,</w:t>
      </w:r>
    </w:p>
    <w:p w14:paraId="6232CE4B" w14:textId="77777777" w:rsidR="0004664E" w:rsidRDefault="0004664E" w:rsidP="0004664E">
      <w:pPr>
        <w:pStyle w:val="a5"/>
      </w:pPr>
      <w:r>
        <w:t xml:space="preserve">                                   uint8_t           *p_uid,</w:t>
      </w:r>
    </w:p>
    <w:p w14:paraId="522107FC" w14:textId="77777777" w:rsidR="0004664E" w:rsidRDefault="0004664E" w:rsidP="0004664E">
      <w:pPr>
        <w:pStyle w:val="a5"/>
      </w:pPr>
      <w:r>
        <w:t xml:space="preserve">                                   uint8_t           *p_real_uid_len);</w:t>
      </w:r>
    </w:p>
    <w:p w14:paraId="583C283C" w14:textId="77777777" w:rsidR="0004664E" w:rsidRDefault="0004664E" w:rsidP="0004664E">
      <w:pPr>
        <w:pStyle w:val="23"/>
        <w:spacing w:before="62" w:after="62"/>
        <w:rPr>
          <w:lang w:val="de-DE"/>
        </w:rPr>
      </w:pPr>
      <w:r>
        <w:rPr>
          <w:rFonts w:hint="eastAsia"/>
          <w:lang w:val="de-DE"/>
        </w:rPr>
        <w:t>防</w:t>
      </w:r>
      <w:r>
        <w:rPr>
          <w:lang w:val="de-DE"/>
        </w:rPr>
        <w:t>碰撞等级设置有如下三级设置：</w:t>
      </w:r>
    </w:p>
    <w:p w14:paraId="16E06FE6" w14:textId="77777777" w:rsidR="0004664E" w:rsidRPr="00296C96" w:rsidRDefault="0004664E" w:rsidP="0004664E">
      <w:pPr>
        <w:pStyle w:val="a5"/>
      </w:pPr>
      <w:r w:rsidRPr="00296C96">
        <w:rPr>
          <w:rFonts w:hint="eastAsia"/>
        </w:rPr>
        <w:t xml:space="preserve">#define AM_FM175XX_PICCA_ANTICOLL_1  0x93  /**&lt; \brief </w:t>
      </w:r>
      <w:r w:rsidRPr="00296C96">
        <w:rPr>
          <w:rFonts w:hint="eastAsia"/>
        </w:rPr>
        <w:t>第一级防碰撞</w:t>
      </w:r>
      <w:r w:rsidRPr="00296C96">
        <w:rPr>
          <w:rFonts w:hint="eastAsia"/>
        </w:rPr>
        <w:t xml:space="preserve">  */</w:t>
      </w:r>
    </w:p>
    <w:p w14:paraId="3B3185D3" w14:textId="77777777" w:rsidR="0004664E" w:rsidRPr="00296C96" w:rsidRDefault="0004664E" w:rsidP="0004664E">
      <w:pPr>
        <w:pStyle w:val="a5"/>
      </w:pPr>
      <w:r w:rsidRPr="00296C96">
        <w:rPr>
          <w:rFonts w:hint="eastAsia"/>
        </w:rPr>
        <w:t xml:space="preserve">#define AM_FM175XX_PICCA_ANTICOLL_2  0x95  /**&lt; \brief </w:t>
      </w:r>
      <w:r w:rsidRPr="00296C96">
        <w:rPr>
          <w:rFonts w:hint="eastAsia"/>
        </w:rPr>
        <w:t>第二级防碰撞</w:t>
      </w:r>
      <w:r w:rsidRPr="00296C96">
        <w:rPr>
          <w:rFonts w:hint="eastAsia"/>
        </w:rPr>
        <w:t xml:space="preserve">  */</w:t>
      </w:r>
    </w:p>
    <w:p w14:paraId="75E7BD20" w14:textId="77777777" w:rsidR="0004664E" w:rsidRDefault="0004664E" w:rsidP="0004664E">
      <w:pPr>
        <w:pStyle w:val="a5"/>
      </w:pPr>
      <w:r w:rsidRPr="00296C96">
        <w:rPr>
          <w:rFonts w:hint="eastAsia"/>
        </w:rPr>
        <w:t xml:space="preserve">#define AM_FM175XX_PICCA_ANTICOLL_3  0x97  /**&lt; \brief </w:t>
      </w:r>
      <w:r w:rsidRPr="00296C96">
        <w:rPr>
          <w:rFonts w:hint="eastAsia"/>
        </w:rPr>
        <w:t>第三级防碰撞</w:t>
      </w:r>
      <w:r w:rsidRPr="00296C96">
        <w:rPr>
          <w:rFonts w:hint="eastAsia"/>
        </w:rPr>
        <w:t xml:space="preserve">  */</w:t>
      </w:r>
    </w:p>
    <w:p w14:paraId="564F6DC8" w14:textId="77777777" w:rsidR="0004664E" w:rsidRPr="00893C28" w:rsidRDefault="0004664E" w:rsidP="0004664E">
      <w:pPr>
        <w:pStyle w:val="23"/>
        <w:spacing w:before="62" w:after="62"/>
        <w:rPr>
          <w:lang w:val="de-DE"/>
        </w:rPr>
      </w:pPr>
      <w:r>
        <w:rPr>
          <w:rFonts w:hint="eastAsia"/>
          <w:lang w:val="de-DE"/>
        </w:rPr>
        <w:t>防碰撞</w:t>
      </w:r>
      <w:r>
        <w:rPr>
          <w:lang w:val="de-DE"/>
        </w:rPr>
        <w:t>等级设置参考卡的序列号</w:t>
      </w:r>
      <w:r>
        <w:rPr>
          <w:rFonts w:hint="eastAsia"/>
          <w:lang w:val="de-DE"/>
        </w:rPr>
        <w:t>长度</w:t>
      </w:r>
      <w:r>
        <w:rPr>
          <w:lang w:val="de-DE"/>
        </w:rPr>
        <w:t>，目前主流</w:t>
      </w:r>
      <w:r>
        <w:rPr>
          <w:rFonts w:hint="eastAsia"/>
          <w:lang w:val="de-DE"/>
        </w:rPr>
        <w:t>卡</w:t>
      </w:r>
      <w:r>
        <w:rPr>
          <w:lang w:val="de-DE"/>
        </w:rPr>
        <w:t>的序列号长度有</w:t>
      </w:r>
      <w:r>
        <w:rPr>
          <w:rFonts w:hint="eastAsia"/>
          <w:lang w:val="de-DE"/>
        </w:rPr>
        <w:t>三种</w:t>
      </w:r>
      <w:r>
        <w:rPr>
          <w:lang w:val="de-DE"/>
        </w:rPr>
        <w:t>，</w:t>
      </w:r>
      <w:r>
        <w:rPr>
          <w:rFonts w:hint="eastAsia"/>
          <w:lang w:val="de-DE"/>
        </w:rPr>
        <w:t>4</w:t>
      </w:r>
      <w:r>
        <w:rPr>
          <w:rFonts w:hint="eastAsia"/>
          <w:lang w:val="de-DE"/>
        </w:rPr>
        <w:t>字节</w:t>
      </w:r>
      <w:r>
        <w:rPr>
          <w:lang w:val="de-DE"/>
        </w:rPr>
        <w:t>、</w:t>
      </w:r>
      <w:r>
        <w:rPr>
          <w:rFonts w:hint="eastAsia"/>
          <w:lang w:val="de-DE"/>
        </w:rPr>
        <w:t>7</w:t>
      </w:r>
      <w:r>
        <w:rPr>
          <w:rFonts w:hint="eastAsia"/>
          <w:lang w:val="de-DE"/>
        </w:rPr>
        <w:t>字节和</w:t>
      </w:r>
      <w:r>
        <w:rPr>
          <w:rFonts w:hint="eastAsia"/>
          <w:lang w:val="de-DE"/>
        </w:rPr>
        <w:t>10</w:t>
      </w:r>
      <w:r>
        <w:rPr>
          <w:rFonts w:hint="eastAsia"/>
          <w:lang w:val="de-DE"/>
        </w:rPr>
        <w:t>字节</w:t>
      </w:r>
      <w:r>
        <w:rPr>
          <w:lang w:val="de-DE"/>
        </w:rPr>
        <w:t>，</w:t>
      </w:r>
      <w:r>
        <w:rPr>
          <w:rFonts w:hint="eastAsia"/>
          <w:lang w:val="de-DE"/>
        </w:rPr>
        <w:t>4</w:t>
      </w:r>
      <w:r>
        <w:rPr>
          <w:rFonts w:hint="eastAsia"/>
          <w:lang w:val="de-DE"/>
        </w:rPr>
        <w:t>字节选择</w:t>
      </w:r>
      <w:r>
        <w:rPr>
          <w:lang w:val="de-DE"/>
        </w:rPr>
        <w:t>第一级防碰撞即可得到完整的</w:t>
      </w:r>
      <w:r>
        <w:rPr>
          <w:rFonts w:hint="eastAsia"/>
          <w:lang w:val="de-DE"/>
        </w:rPr>
        <w:t>序列号</w:t>
      </w:r>
      <w:r>
        <w:rPr>
          <w:lang w:val="de-DE"/>
        </w:rPr>
        <w:t>，</w:t>
      </w:r>
      <w:r>
        <w:rPr>
          <w:rFonts w:hint="eastAsia"/>
          <w:lang w:val="de-DE"/>
        </w:rPr>
        <w:t>7</w:t>
      </w:r>
      <w:r>
        <w:rPr>
          <w:rFonts w:hint="eastAsia"/>
          <w:lang w:val="de-DE"/>
        </w:rPr>
        <w:t>字节</w:t>
      </w:r>
      <w:r>
        <w:rPr>
          <w:lang w:val="de-DE"/>
        </w:rPr>
        <w:t>使用第二等级防碰撞可得到完整序列号</w:t>
      </w:r>
      <w:r>
        <w:rPr>
          <w:rFonts w:hint="eastAsia"/>
          <w:lang w:val="de-DE"/>
        </w:rPr>
        <w:t>，</w:t>
      </w:r>
      <w:r>
        <w:rPr>
          <w:lang w:val="de-DE"/>
        </w:rPr>
        <w:t>前一级多得到的序列号的最低字节为级联标志</w:t>
      </w:r>
      <w:r>
        <w:rPr>
          <w:rFonts w:hint="eastAsia"/>
          <w:lang w:val="de-DE"/>
        </w:rPr>
        <w:t>0</w:t>
      </w:r>
      <w:r>
        <w:rPr>
          <w:lang w:val="de-DE"/>
        </w:rPr>
        <w:t>x88</w:t>
      </w:r>
      <w:r>
        <w:rPr>
          <w:rFonts w:hint="eastAsia"/>
          <w:lang w:val="de-DE"/>
        </w:rPr>
        <w:t>，</w:t>
      </w:r>
      <w:r>
        <w:rPr>
          <w:lang w:val="de-DE"/>
        </w:rPr>
        <w:t>在序列号内，只有</w:t>
      </w:r>
      <w:r>
        <w:rPr>
          <w:rFonts w:hint="eastAsia"/>
          <w:lang w:val="de-DE"/>
        </w:rPr>
        <w:t>3</w:t>
      </w:r>
      <w:r>
        <w:rPr>
          <w:rFonts w:hint="eastAsia"/>
          <w:lang w:val="de-DE"/>
        </w:rPr>
        <w:t>字节</w:t>
      </w:r>
      <w:r>
        <w:rPr>
          <w:lang w:val="de-DE"/>
        </w:rPr>
        <w:t>可用，后一级选择能得到</w:t>
      </w:r>
      <w:r>
        <w:rPr>
          <w:rFonts w:hint="eastAsia"/>
          <w:lang w:val="de-DE"/>
        </w:rPr>
        <w:t>4</w:t>
      </w:r>
      <w:r>
        <w:rPr>
          <w:rFonts w:hint="eastAsia"/>
          <w:lang w:val="de-DE"/>
        </w:rPr>
        <w:t>字节</w:t>
      </w:r>
      <w:r>
        <w:rPr>
          <w:lang w:val="de-DE"/>
        </w:rPr>
        <w:t>序列号，两者按顺序连接为</w:t>
      </w:r>
      <w:r>
        <w:rPr>
          <w:rFonts w:hint="eastAsia"/>
          <w:lang w:val="de-DE"/>
        </w:rPr>
        <w:t>7</w:t>
      </w:r>
      <w:r>
        <w:rPr>
          <w:rFonts w:hint="eastAsia"/>
          <w:lang w:val="de-DE"/>
        </w:rPr>
        <w:t>字节</w:t>
      </w:r>
      <w:r>
        <w:rPr>
          <w:lang w:val="de-DE"/>
        </w:rPr>
        <w:t>序列号，</w:t>
      </w:r>
      <w:r>
        <w:rPr>
          <w:rFonts w:hint="eastAsia"/>
          <w:lang w:val="de-DE"/>
        </w:rPr>
        <w:t>10</w:t>
      </w:r>
      <w:r>
        <w:rPr>
          <w:rFonts w:hint="eastAsia"/>
          <w:lang w:val="de-DE"/>
        </w:rPr>
        <w:t>字节</w:t>
      </w:r>
      <w:r>
        <w:rPr>
          <w:lang w:val="de-DE"/>
        </w:rPr>
        <w:t>以此类推</w:t>
      </w:r>
      <w:r>
        <w:rPr>
          <w:rFonts w:hint="eastAsia"/>
          <w:lang w:val="de-DE"/>
        </w:rPr>
        <w:t>。</w:t>
      </w:r>
    </w:p>
    <w:p w14:paraId="403386EB" w14:textId="77777777" w:rsidR="0004664E" w:rsidRDefault="0004664E" w:rsidP="00A141DF">
      <w:pPr>
        <w:pStyle w:val="23"/>
        <w:numPr>
          <w:ilvl w:val="0"/>
          <w:numId w:val="60"/>
        </w:numPr>
        <w:spacing w:before="62" w:after="62"/>
      </w:pPr>
      <w:r>
        <w:rPr>
          <w:rFonts w:hint="eastAsia"/>
        </w:rPr>
        <w:t>卡请求模式</w:t>
      </w:r>
      <w:r>
        <w:t>设置</w:t>
      </w:r>
    </w:p>
    <w:p w14:paraId="13CBC97A" w14:textId="77777777" w:rsidR="0004664E" w:rsidRPr="0053598E" w:rsidRDefault="0004664E" w:rsidP="0004664E">
      <w:pPr>
        <w:pStyle w:val="23"/>
        <w:spacing w:before="62" w:after="62"/>
      </w:pPr>
      <w:r>
        <w:rPr>
          <w:rFonts w:hint="eastAsia"/>
        </w:rPr>
        <w:t>卡</w:t>
      </w:r>
      <w:r>
        <w:t>进入天线后，从射频场中获取能量，</w:t>
      </w:r>
      <w:r>
        <w:rPr>
          <w:rFonts w:hint="eastAsia"/>
        </w:rPr>
        <w:t>从而</w:t>
      </w:r>
      <w:r>
        <w:t>得电复位，复位后卡处于</w:t>
      </w:r>
      <w:r>
        <w:t>IDLE</w:t>
      </w:r>
      <w:r>
        <w:t>模式，用两种请求模式的任一种请求时，此时的卡均能</w:t>
      </w:r>
      <w:r>
        <w:rPr>
          <w:rFonts w:hint="eastAsia"/>
        </w:rPr>
        <w:t>响应</w:t>
      </w:r>
      <w:r>
        <w:t>，若对某一张卡成功挂起，则进入</w:t>
      </w:r>
      <w:r>
        <w:t>Halt</w:t>
      </w:r>
      <w:r>
        <w:t>模式，此时卡只响应</w:t>
      </w:r>
      <w:r>
        <w:t>ALL</w:t>
      </w:r>
      <w:r>
        <w:t>（</w:t>
      </w:r>
      <w:r>
        <w:rPr>
          <w:rFonts w:hint="eastAsia"/>
        </w:rPr>
        <w:t>0</w:t>
      </w:r>
      <w:r>
        <w:t>x52</w:t>
      </w:r>
      <w:r>
        <w:t>）</w:t>
      </w:r>
      <w:r>
        <w:rPr>
          <w:rFonts w:hint="eastAsia"/>
        </w:rPr>
        <w:t>模式</w:t>
      </w:r>
      <w:r>
        <w:t>的请求，除非将卡离开天线感应区后再进入。</w:t>
      </w:r>
    </w:p>
    <w:p w14:paraId="0BFD1A93" w14:textId="77777777" w:rsidR="0004664E" w:rsidRDefault="0004664E" w:rsidP="0004664E">
      <w:pPr>
        <w:pStyle w:val="a5"/>
      </w:pPr>
      <w:r>
        <w:t>uint8_t am_fm175xx_picca_request (am_fm175xx_dev_t  *p_dev,</w:t>
      </w:r>
    </w:p>
    <w:p w14:paraId="07F1374C" w14:textId="77777777" w:rsidR="0004664E" w:rsidRDefault="0004664E" w:rsidP="0004664E">
      <w:pPr>
        <w:pStyle w:val="a5"/>
      </w:pPr>
      <w:r>
        <w:t xml:space="preserve">                                  uint8_t            req_mode,</w:t>
      </w:r>
    </w:p>
    <w:p w14:paraId="4BE3136F" w14:textId="77777777" w:rsidR="0004664E" w:rsidRDefault="0004664E" w:rsidP="0004664E">
      <w:pPr>
        <w:pStyle w:val="a5"/>
      </w:pPr>
      <w:r>
        <w:t xml:space="preserve">                                  uint8_t            p_atq[2]);</w:t>
      </w:r>
    </w:p>
    <w:p w14:paraId="616D6556" w14:textId="77777777" w:rsidR="0004664E" w:rsidRDefault="0004664E" w:rsidP="0004664E">
      <w:pPr>
        <w:pStyle w:val="23"/>
        <w:spacing w:before="62" w:after="62"/>
        <w:rPr>
          <w:lang w:val="de-DE"/>
        </w:rPr>
      </w:pPr>
      <w:r>
        <w:rPr>
          <w:rFonts w:hint="eastAsia"/>
          <w:lang w:val="de-DE"/>
        </w:rPr>
        <w:t>卡</w:t>
      </w:r>
      <w:r>
        <w:rPr>
          <w:lang w:val="de-DE"/>
        </w:rPr>
        <w:t>请求模式主要有</w:t>
      </w:r>
      <w:r>
        <w:rPr>
          <w:lang w:val="de-DE"/>
        </w:rPr>
        <w:t>IDLE</w:t>
      </w:r>
      <w:r>
        <w:rPr>
          <w:lang w:val="de-DE"/>
        </w:rPr>
        <w:t>和</w:t>
      </w:r>
      <w:r>
        <w:rPr>
          <w:lang w:val="de-DE"/>
        </w:rPr>
        <w:t>ALL</w:t>
      </w:r>
      <w:r>
        <w:rPr>
          <w:lang w:val="de-DE"/>
        </w:rPr>
        <w:t>两种，如下所示：</w:t>
      </w:r>
    </w:p>
    <w:p w14:paraId="3CD5702E" w14:textId="77777777" w:rsidR="0004664E" w:rsidRPr="0053598E" w:rsidRDefault="0004664E" w:rsidP="0004664E">
      <w:pPr>
        <w:pStyle w:val="a5"/>
      </w:pPr>
      <w:r w:rsidRPr="0053598E">
        <w:rPr>
          <w:rFonts w:hint="eastAsia"/>
        </w:rPr>
        <w:t>#define AM_FM175XX_PICCA_REQ_IDLE</w:t>
      </w:r>
      <w:r>
        <w:tab/>
      </w:r>
      <w:r>
        <w:tab/>
      </w:r>
      <w:r w:rsidRPr="0053598E">
        <w:rPr>
          <w:rFonts w:hint="eastAsia"/>
        </w:rPr>
        <w:t>0x26 /**&lt; \brief IDLE</w:t>
      </w:r>
      <w:r w:rsidRPr="0053598E">
        <w:rPr>
          <w:rFonts w:hint="eastAsia"/>
        </w:rPr>
        <w:t>模式，请求空闲的卡</w:t>
      </w:r>
      <w:r w:rsidRPr="0053598E">
        <w:rPr>
          <w:rFonts w:hint="eastAsia"/>
        </w:rPr>
        <w:t xml:space="preserve"> */</w:t>
      </w:r>
    </w:p>
    <w:p w14:paraId="633D69AE" w14:textId="77777777" w:rsidR="0004664E" w:rsidRDefault="0004664E" w:rsidP="0004664E">
      <w:pPr>
        <w:pStyle w:val="a5"/>
      </w:pPr>
      <w:r w:rsidRPr="0053598E">
        <w:rPr>
          <w:rFonts w:hint="eastAsia"/>
        </w:rPr>
        <w:t>#define AM_FM175XX_PICCA_REQ_ALL</w:t>
      </w:r>
      <w:r>
        <w:tab/>
      </w:r>
      <w:r>
        <w:tab/>
      </w:r>
      <w:r w:rsidRPr="0053598E">
        <w:rPr>
          <w:rFonts w:hint="eastAsia"/>
        </w:rPr>
        <w:t>0x52 /**&lt; \brief ALL</w:t>
      </w:r>
      <w:r w:rsidRPr="0053598E">
        <w:rPr>
          <w:rFonts w:hint="eastAsia"/>
        </w:rPr>
        <w:t>模式，请求所有的卡</w:t>
      </w:r>
      <w:r w:rsidRPr="0053598E">
        <w:rPr>
          <w:rFonts w:hint="eastAsia"/>
        </w:rPr>
        <w:t xml:space="preserve">  */</w:t>
      </w:r>
    </w:p>
    <w:p w14:paraId="460C114D" w14:textId="77777777" w:rsidR="0004664E" w:rsidRDefault="0004664E" w:rsidP="0004664E">
      <w:pPr>
        <w:pStyle w:val="30"/>
        <w:keepNext w:val="0"/>
        <w:spacing w:before="48" w:after="48"/>
      </w:pPr>
      <w:bookmarkStart w:id="402" w:name="_Toc527380180"/>
      <w:bookmarkStart w:id="403" w:name="_Toc6175848"/>
      <w:r>
        <w:rPr>
          <w:rFonts w:hint="eastAsia"/>
        </w:rPr>
        <w:t>操作</w:t>
      </w:r>
      <w:r w:rsidRPr="00184227">
        <w:rPr>
          <w:rFonts w:hint="eastAsia"/>
        </w:rPr>
        <w:t>接口函数</w:t>
      </w:r>
      <w:bookmarkEnd w:id="402"/>
      <w:bookmarkEnd w:id="403"/>
    </w:p>
    <w:p w14:paraId="58008FB0" w14:textId="77777777" w:rsidR="0004664E" w:rsidRDefault="0004664E" w:rsidP="0004664E">
      <w:pPr>
        <w:pStyle w:val="23"/>
        <w:spacing w:before="62" w:after="62"/>
      </w:pPr>
      <w:r w:rsidRPr="00184227">
        <w:t>Mifare</w:t>
      </w:r>
      <w:r w:rsidRPr="00184227">
        <w:rPr>
          <w:rFonts w:hint="eastAsia"/>
        </w:rPr>
        <w:t>卡是一种符合</w:t>
      </w:r>
      <w:r w:rsidRPr="00184227">
        <w:t>ISO14443</w:t>
      </w:r>
      <w:r w:rsidRPr="00184227">
        <w:rPr>
          <w:rFonts w:hint="eastAsia"/>
        </w:rPr>
        <w:t>标准的</w:t>
      </w:r>
      <w:r w:rsidRPr="00184227">
        <w:t>A</w:t>
      </w:r>
      <w:r w:rsidRPr="00184227">
        <w:rPr>
          <w:rFonts w:hint="eastAsia"/>
        </w:rPr>
        <w:t>型卡，其接口函数详见</w:t>
      </w:r>
      <w:r>
        <w:fldChar w:fldCharType="begin"/>
      </w:r>
      <w:r>
        <w:instrText xml:space="preserve"> </w:instrText>
      </w:r>
      <w:r>
        <w:rPr>
          <w:rFonts w:hint="eastAsia"/>
        </w:rPr>
        <w:instrText>REF _Ref527379335 \h</w:instrText>
      </w:r>
      <w:r>
        <w:instrText xml:space="preserve"> </w:instrText>
      </w:r>
      <w:r>
        <w:fldChar w:fldCharType="separate"/>
      </w:r>
      <w:r w:rsidR="00B93B10">
        <w:rPr>
          <w:rFonts w:hint="eastAsia"/>
        </w:rPr>
        <w:t>表</w:t>
      </w:r>
      <w:r w:rsidR="00B93B10">
        <w:rPr>
          <w:noProof/>
        </w:rPr>
        <w:t>5</w:t>
      </w:r>
      <w:r w:rsidR="00B93B10">
        <w:t>.</w:t>
      </w:r>
      <w:r w:rsidR="00B93B10">
        <w:rPr>
          <w:noProof/>
        </w:rPr>
        <w:t>13</w:t>
      </w:r>
      <w:r>
        <w:fldChar w:fldCharType="end"/>
      </w:r>
      <w:r>
        <w:rPr>
          <w:rFonts w:hint="eastAsia"/>
        </w:rPr>
        <w:t>。</w:t>
      </w:r>
    </w:p>
    <w:p w14:paraId="28952F2D" w14:textId="77777777" w:rsidR="0004664E" w:rsidRDefault="0004664E" w:rsidP="0004664E">
      <w:pPr>
        <w:pStyle w:val="a7"/>
      </w:pPr>
      <w:bookmarkStart w:id="404" w:name="_Ref52737933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13</w:t>
      </w:r>
      <w:r>
        <w:fldChar w:fldCharType="end"/>
      </w:r>
      <w:bookmarkEnd w:id="404"/>
      <w:r>
        <w:t xml:space="preserve">  </w:t>
      </w:r>
      <w:r>
        <w:rPr>
          <w:rFonts w:hint="eastAsia"/>
        </w:rPr>
        <w:t>读卡操作接口函数</w:t>
      </w:r>
    </w:p>
    <w:tbl>
      <w:tblPr>
        <w:tblW w:w="79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7"/>
        <w:gridCol w:w="5139"/>
        <w:gridCol w:w="1429"/>
      </w:tblGrid>
      <w:tr w:rsidR="0004664E" w:rsidRPr="00184227" w14:paraId="3F9FB9D7" w14:textId="77777777" w:rsidTr="0004664E">
        <w:trPr>
          <w:jc w:val="center"/>
        </w:trPr>
        <w:tc>
          <w:tcPr>
            <w:tcW w:w="1377" w:type="dxa"/>
            <w:tcBorders>
              <w:top w:val="thinThickSmallGap" w:sz="24" w:space="0" w:color="auto"/>
              <w:left w:val="single" w:sz="6" w:space="0" w:color="000000"/>
              <w:bottom w:val="double" w:sz="4" w:space="0" w:color="auto"/>
              <w:right w:val="double" w:sz="4" w:space="0" w:color="auto"/>
            </w:tcBorders>
            <w:shd w:val="pct10" w:color="auto" w:fill="auto"/>
          </w:tcPr>
          <w:p w14:paraId="7E3F9BD3" w14:textId="77777777" w:rsidR="0004664E" w:rsidRPr="00184227" w:rsidRDefault="0004664E" w:rsidP="0004664E">
            <w:pPr>
              <w:pStyle w:val="ab"/>
              <w:spacing w:before="62" w:after="62"/>
            </w:pPr>
            <w:r w:rsidRPr="00184227">
              <w:rPr>
                <w:rFonts w:hint="eastAsia"/>
              </w:rPr>
              <w:t>接口类型</w:t>
            </w:r>
          </w:p>
        </w:tc>
        <w:tc>
          <w:tcPr>
            <w:tcW w:w="5139" w:type="dxa"/>
            <w:tcBorders>
              <w:top w:val="thinThickSmallGap" w:sz="24" w:space="0" w:color="auto"/>
              <w:left w:val="single" w:sz="6" w:space="0" w:color="000000"/>
              <w:bottom w:val="double" w:sz="4" w:space="0" w:color="auto"/>
              <w:right w:val="double" w:sz="4" w:space="0" w:color="auto"/>
            </w:tcBorders>
            <w:shd w:val="pct10" w:color="auto" w:fill="auto"/>
          </w:tcPr>
          <w:p w14:paraId="6949DC9E" w14:textId="77777777" w:rsidR="0004664E" w:rsidRPr="00184227" w:rsidRDefault="0004664E" w:rsidP="0004664E">
            <w:pPr>
              <w:pStyle w:val="ab"/>
              <w:spacing w:before="62" w:after="62"/>
            </w:pPr>
            <w:r w:rsidRPr="00184227">
              <w:rPr>
                <w:rFonts w:hint="eastAsia"/>
              </w:rPr>
              <w:t>函数原型</w:t>
            </w:r>
          </w:p>
        </w:tc>
        <w:tc>
          <w:tcPr>
            <w:tcW w:w="1429" w:type="dxa"/>
            <w:tcBorders>
              <w:top w:val="thinThickSmallGap" w:sz="24" w:space="0" w:color="auto"/>
              <w:left w:val="double" w:sz="4" w:space="0" w:color="auto"/>
              <w:bottom w:val="double" w:sz="4" w:space="0" w:color="auto"/>
              <w:right w:val="single" w:sz="6" w:space="0" w:color="000000"/>
            </w:tcBorders>
            <w:shd w:val="pct10" w:color="auto" w:fill="auto"/>
          </w:tcPr>
          <w:p w14:paraId="51A19A0D" w14:textId="77777777" w:rsidR="0004664E" w:rsidRPr="00184227" w:rsidRDefault="0004664E" w:rsidP="0004664E">
            <w:pPr>
              <w:pStyle w:val="ab"/>
              <w:spacing w:before="62" w:after="62"/>
            </w:pPr>
            <w:r w:rsidRPr="00184227">
              <w:rPr>
                <w:rFonts w:hint="eastAsia"/>
              </w:rPr>
              <w:t>功能简介</w:t>
            </w:r>
          </w:p>
        </w:tc>
      </w:tr>
      <w:tr w:rsidR="0004664E" w:rsidRPr="00184227" w14:paraId="67860F58" w14:textId="77777777" w:rsidTr="0004664E">
        <w:trPr>
          <w:jc w:val="center"/>
        </w:trPr>
        <w:tc>
          <w:tcPr>
            <w:tcW w:w="1377" w:type="dxa"/>
            <w:tcBorders>
              <w:top w:val="single" w:sz="6" w:space="0" w:color="000000"/>
              <w:left w:val="single" w:sz="6" w:space="0" w:color="000000"/>
              <w:bottom w:val="single" w:sz="6" w:space="0" w:color="000000"/>
              <w:right w:val="double" w:sz="4" w:space="0" w:color="auto"/>
            </w:tcBorders>
            <w:vAlign w:val="center"/>
          </w:tcPr>
          <w:p w14:paraId="6DA95421" w14:textId="77777777" w:rsidR="0004664E" w:rsidRPr="00184227" w:rsidRDefault="0004664E" w:rsidP="0004664E">
            <w:pPr>
              <w:spacing w:before="62" w:after="62"/>
              <w:jc w:val="center"/>
              <w:rPr>
                <w:rFonts w:ascii="黑体" w:eastAsia="黑体" w:hAnsi="黑体"/>
                <w:sz w:val="18"/>
                <w:szCs w:val="18"/>
              </w:rPr>
            </w:pPr>
            <w:r w:rsidRPr="00184227">
              <w:rPr>
                <w:rFonts w:ascii="黑体" w:eastAsia="黑体" w:hAnsi="黑体"/>
                <w:sz w:val="18"/>
                <w:szCs w:val="18"/>
              </w:rPr>
              <w:t>卡片自动</w:t>
            </w:r>
          </w:p>
          <w:p w14:paraId="140D6CD4" w14:textId="77777777" w:rsidR="0004664E" w:rsidRPr="00184227" w:rsidRDefault="0004664E" w:rsidP="0004664E">
            <w:pPr>
              <w:pStyle w:val="ad"/>
              <w:rPr>
                <w:rFonts w:eastAsia="黑体"/>
              </w:rPr>
            </w:pPr>
            <w:r>
              <w:rPr>
                <w:rFonts w:eastAsia="黑体"/>
              </w:rPr>
              <w:t>检测</w:t>
            </w:r>
            <w:r w:rsidRPr="00184227">
              <w:rPr>
                <w:rFonts w:eastAsia="黑体"/>
              </w:rPr>
              <w:t>接口函数</w:t>
            </w:r>
          </w:p>
        </w:tc>
        <w:tc>
          <w:tcPr>
            <w:tcW w:w="5139" w:type="dxa"/>
            <w:tcBorders>
              <w:top w:val="single" w:sz="6" w:space="0" w:color="000000"/>
              <w:left w:val="single" w:sz="6" w:space="0" w:color="000000"/>
              <w:bottom w:val="single" w:sz="6" w:space="0" w:color="000000"/>
              <w:right w:val="double" w:sz="4" w:space="0" w:color="auto"/>
            </w:tcBorders>
          </w:tcPr>
          <w:p w14:paraId="6214B7C9" w14:textId="77777777" w:rsidR="0004664E" w:rsidRDefault="0004664E" w:rsidP="0004664E">
            <w:pPr>
              <w:pStyle w:val="ad"/>
              <w:jc w:val="left"/>
            </w:pPr>
            <w:r>
              <w:t>uint8_t am_fm175xx_picca_authent (am_fm175xx_dev_t  *p_dev,</w:t>
            </w:r>
          </w:p>
          <w:p w14:paraId="4FDB91C1" w14:textId="77777777" w:rsidR="0004664E" w:rsidRDefault="0004664E" w:rsidP="0004664E">
            <w:pPr>
              <w:pStyle w:val="ad"/>
              <w:jc w:val="left"/>
            </w:pPr>
            <w:r>
              <w:t xml:space="preserve">    uint8_t            key_type,</w:t>
            </w:r>
          </w:p>
          <w:p w14:paraId="35737CFE" w14:textId="77777777" w:rsidR="0004664E" w:rsidRDefault="0004664E" w:rsidP="0004664E">
            <w:pPr>
              <w:pStyle w:val="ad"/>
              <w:jc w:val="left"/>
            </w:pPr>
            <w:r>
              <w:t xml:space="preserve">    const uint8_t       p_uid[4],</w:t>
            </w:r>
          </w:p>
          <w:p w14:paraId="2A8EFAFC" w14:textId="77777777" w:rsidR="0004664E" w:rsidRDefault="0004664E" w:rsidP="0004664E">
            <w:pPr>
              <w:pStyle w:val="ad"/>
              <w:jc w:val="left"/>
            </w:pPr>
            <w:r>
              <w:t xml:space="preserve">    const uint8_t       p_key[6],</w:t>
            </w:r>
          </w:p>
          <w:p w14:paraId="4A3F5FCD" w14:textId="77777777" w:rsidR="0004664E" w:rsidRPr="00184227" w:rsidRDefault="0004664E" w:rsidP="0004664E">
            <w:pPr>
              <w:pStyle w:val="ad"/>
              <w:jc w:val="left"/>
            </w:pPr>
            <w:r>
              <w:t xml:space="preserve">    uint8_t            nblock);</w:t>
            </w:r>
          </w:p>
        </w:tc>
        <w:tc>
          <w:tcPr>
            <w:tcW w:w="1429" w:type="dxa"/>
            <w:tcBorders>
              <w:top w:val="single" w:sz="6" w:space="0" w:color="000000"/>
              <w:left w:val="double" w:sz="4" w:space="0" w:color="auto"/>
              <w:bottom w:val="single" w:sz="6" w:space="0" w:color="000000"/>
              <w:right w:val="single" w:sz="6" w:space="0" w:color="000000"/>
            </w:tcBorders>
            <w:vAlign w:val="center"/>
          </w:tcPr>
          <w:p w14:paraId="7C4B1588" w14:textId="77777777" w:rsidR="0004664E" w:rsidRPr="00184227" w:rsidRDefault="0004664E" w:rsidP="0004664E">
            <w:pPr>
              <w:pStyle w:val="ad"/>
              <w:rPr>
                <w:rFonts w:eastAsia="黑体"/>
              </w:rPr>
            </w:pPr>
            <w:r>
              <w:rPr>
                <w:rFonts w:eastAsia="黑体" w:hint="eastAsia"/>
              </w:rPr>
              <w:t>密钥验证</w:t>
            </w:r>
          </w:p>
        </w:tc>
      </w:tr>
      <w:tr w:rsidR="0004664E" w:rsidRPr="00184227" w14:paraId="5941E6A5" w14:textId="77777777" w:rsidTr="0004664E">
        <w:trPr>
          <w:jc w:val="center"/>
        </w:trPr>
        <w:tc>
          <w:tcPr>
            <w:tcW w:w="1377" w:type="dxa"/>
            <w:vMerge w:val="restart"/>
            <w:tcBorders>
              <w:top w:val="single" w:sz="6" w:space="0" w:color="000000"/>
              <w:left w:val="single" w:sz="6" w:space="0" w:color="000000"/>
              <w:right w:val="double" w:sz="4" w:space="0" w:color="auto"/>
            </w:tcBorders>
            <w:vAlign w:val="center"/>
          </w:tcPr>
          <w:p w14:paraId="1D079670" w14:textId="77777777" w:rsidR="0004664E" w:rsidRPr="008D6C30" w:rsidRDefault="0004664E" w:rsidP="0004664E">
            <w:pPr>
              <w:pStyle w:val="afff"/>
              <w:spacing w:before="62" w:after="62"/>
              <w:jc w:val="center"/>
            </w:pPr>
            <w:r w:rsidRPr="008D6C30">
              <w:rPr>
                <w:rFonts w:hint="eastAsia"/>
              </w:rPr>
              <w:t>读卡</w:t>
            </w:r>
            <w:r w:rsidRPr="008D6C30">
              <w:t>操作接口函数</w:t>
            </w:r>
          </w:p>
        </w:tc>
        <w:tc>
          <w:tcPr>
            <w:tcW w:w="5139" w:type="dxa"/>
            <w:tcBorders>
              <w:top w:val="single" w:sz="6" w:space="0" w:color="000000"/>
              <w:left w:val="single" w:sz="6" w:space="0" w:color="000000"/>
              <w:bottom w:val="single" w:sz="6" w:space="0" w:color="000000"/>
              <w:right w:val="double" w:sz="4" w:space="0" w:color="auto"/>
            </w:tcBorders>
          </w:tcPr>
          <w:p w14:paraId="4722F6A4" w14:textId="77777777" w:rsidR="0004664E" w:rsidRDefault="0004664E" w:rsidP="0004664E">
            <w:pPr>
              <w:pStyle w:val="ad"/>
              <w:jc w:val="left"/>
            </w:pPr>
            <w:r>
              <w:t>uint8_t am_fm175xx_picca_read (am_fm175xx_dev_t  *p_dev,</w:t>
            </w:r>
          </w:p>
          <w:p w14:paraId="235CD503" w14:textId="77777777" w:rsidR="0004664E" w:rsidRDefault="0004664E" w:rsidP="0004664E">
            <w:pPr>
              <w:pStyle w:val="ad"/>
              <w:jc w:val="left"/>
            </w:pPr>
            <w:r>
              <w:t xml:space="preserve">    uint8_t            nblock,</w:t>
            </w:r>
          </w:p>
          <w:p w14:paraId="3B6488FD" w14:textId="77777777" w:rsidR="0004664E" w:rsidRPr="00184227" w:rsidRDefault="0004664E" w:rsidP="0004664E">
            <w:pPr>
              <w:pStyle w:val="ad"/>
              <w:ind w:firstLineChars="200" w:firstLine="360"/>
              <w:jc w:val="left"/>
            </w:pPr>
            <w:r>
              <w:t>uint8_t            p_buf[16]);</w:t>
            </w:r>
          </w:p>
        </w:tc>
        <w:tc>
          <w:tcPr>
            <w:tcW w:w="1429" w:type="dxa"/>
            <w:tcBorders>
              <w:top w:val="single" w:sz="6" w:space="0" w:color="000000"/>
              <w:left w:val="double" w:sz="4" w:space="0" w:color="auto"/>
              <w:bottom w:val="single" w:sz="6" w:space="0" w:color="000000"/>
              <w:right w:val="single" w:sz="6" w:space="0" w:color="000000"/>
            </w:tcBorders>
            <w:vAlign w:val="center"/>
          </w:tcPr>
          <w:p w14:paraId="1AE834E5" w14:textId="77777777" w:rsidR="0004664E" w:rsidRPr="00184227" w:rsidRDefault="0004664E" w:rsidP="0004664E">
            <w:pPr>
              <w:pStyle w:val="ad"/>
              <w:rPr>
                <w:rFonts w:eastAsia="黑体"/>
              </w:rPr>
            </w:pPr>
            <w:r>
              <w:rPr>
                <w:rFonts w:eastAsia="黑体" w:hint="eastAsia"/>
              </w:rPr>
              <w:t>卡读数据</w:t>
            </w:r>
          </w:p>
        </w:tc>
      </w:tr>
      <w:tr w:rsidR="0004664E" w:rsidRPr="00184227" w14:paraId="19F483C8" w14:textId="77777777" w:rsidTr="0004664E">
        <w:trPr>
          <w:jc w:val="center"/>
        </w:trPr>
        <w:tc>
          <w:tcPr>
            <w:tcW w:w="1377" w:type="dxa"/>
            <w:vMerge/>
            <w:tcBorders>
              <w:left w:val="single" w:sz="6" w:space="0" w:color="000000"/>
              <w:right w:val="double" w:sz="4" w:space="0" w:color="auto"/>
            </w:tcBorders>
            <w:vAlign w:val="center"/>
          </w:tcPr>
          <w:p w14:paraId="503A1D49" w14:textId="77777777" w:rsidR="0004664E" w:rsidRPr="00184227" w:rsidRDefault="0004664E" w:rsidP="0004664E">
            <w:pPr>
              <w:widowControl/>
              <w:spacing w:beforeLines="0" w:afterLines="0"/>
              <w:jc w:val="left"/>
              <w:rPr>
                <w:rFonts w:eastAsia="黑体"/>
                <w:sz w:val="18"/>
                <w:szCs w:val="18"/>
              </w:rPr>
            </w:pPr>
          </w:p>
        </w:tc>
        <w:tc>
          <w:tcPr>
            <w:tcW w:w="5139" w:type="dxa"/>
            <w:tcBorders>
              <w:top w:val="single" w:sz="6" w:space="0" w:color="000000"/>
              <w:left w:val="single" w:sz="6" w:space="0" w:color="000000"/>
              <w:bottom w:val="single" w:sz="4" w:space="0" w:color="000000"/>
              <w:right w:val="double" w:sz="4" w:space="0" w:color="auto"/>
            </w:tcBorders>
          </w:tcPr>
          <w:p w14:paraId="60824F16" w14:textId="77777777" w:rsidR="0004664E" w:rsidRDefault="0004664E" w:rsidP="0004664E">
            <w:pPr>
              <w:pStyle w:val="ad"/>
              <w:jc w:val="left"/>
            </w:pPr>
            <w:r>
              <w:t>uint8_t am_fm175xx_picca_write (am_fm175xx_dev_t  *p_dev,</w:t>
            </w:r>
          </w:p>
          <w:p w14:paraId="0220E978" w14:textId="77777777" w:rsidR="0004664E" w:rsidRDefault="0004664E" w:rsidP="0004664E">
            <w:pPr>
              <w:pStyle w:val="ad"/>
              <w:jc w:val="left"/>
            </w:pPr>
            <w:r>
              <w:t xml:space="preserve">    uint8_t            nblock,</w:t>
            </w:r>
          </w:p>
          <w:p w14:paraId="43A95857" w14:textId="77777777" w:rsidR="0004664E" w:rsidRPr="00184227" w:rsidRDefault="0004664E" w:rsidP="0004664E">
            <w:pPr>
              <w:pStyle w:val="ad"/>
              <w:ind w:firstLineChars="300" w:firstLine="540"/>
              <w:jc w:val="left"/>
            </w:pPr>
            <w:r>
              <w:lastRenderedPageBreak/>
              <w:t>const uint8_t      p_buf[16]);</w:t>
            </w:r>
          </w:p>
        </w:tc>
        <w:tc>
          <w:tcPr>
            <w:tcW w:w="1429" w:type="dxa"/>
            <w:tcBorders>
              <w:top w:val="single" w:sz="6" w:space="0" w:color="000000"/>
              <w:left w:val="double" w:sz="4" w:space="0" w:color="auto"/>
              <w:bottom w:val="single" w:sz="4" w:space="0" w:color="000000"/>
              <w:right w:val="single" w:sz="6" w:space="0" w:color="000000"/>
            </w:tcBorders>
            <w:vAlign w:val="center"/>
          </w:tcPr>
          <w:p w14:paraId="52AEE0D7" w14:textId="77777777" w:rsidR="0004664E" w:rsidRPr="00184227" w:rsidRDefault="0004664E" w:rsidP="0004664E">
            <w:pPr>
              <w:pStyle w:val="ad"/>
              <w:rPr>
                <w:rFonts w:eastAsia="黑体"/>
              </w:rPr>
            </w:pPr>
            <w:r>
              <w:rPr>
                <w:rFonts w:eastAsia="黑体" w:hint="eastAsia"/>
              </w:rPr>
              <w:lastRenderedPageBreak/>
              <w:t>卡</w:t>
            </w:r>
            <w:r>
              <w:rPr>
                <w:rFonts w:eastAsia="黑体"/>
              </w:rPr>
              <w:t>写数据</w:t>
            </w:r>
          </w:p>
        </w:tc>
      </w:tr>
      <w:tr w:rsidR="0004664E" w:rsidRPr="00184227" w14:paraId="25D8416C" w14:textId="77777777" w:rsidTr="0004664E">
        <w:trPr>
          <w:jc w:val="center"/>
        </w:trPr>
        <w:tc>
          <w:tcPr>
            <w:tcW w:w="1377" w:type="dxa"/>
            <w:vMerge/>
            <w:tcBorders>
              <w:left w:val="single" w:sz="6" w:space="0" w:color="000000"/>
              <w:right w:val="double" w:sz="4" w:space="0" w:color="auto"/>
            </w:tcBorders>
            <w:vAlign w:val="center"/>
          </w:tcPr>
          <w:p w14:paraId="547043CE" w14:textId="77777777" w:rsidR="0004664E" w:rsidRPr="00184227" w:rsidRDefault="0004664E" w:rsidP="0004664E">
            <w:pPr>
              <w:widowControl/>
              <w:spacing w:beforeLines="0" w:afterLines="0"/>
              <w:jc w:val="left"/>
              <w:rPr>
                <w:rFonts w:eastAsia="黑体"/>
                <w:sz w:val="18"/>
                <w:szCs w:val="18"/>
              </w:rPr>
            </w:pPr>
          </w:p>
        </w:tc>
        <w:tc>
          <w:tcPr>
            <w:tcW w:w="5139" w:type="dxa"/>
            <w:tcBorders>
              <w:top w:val="single" w:sz="6" w:space="0" w:color="000000"/>
              <w:left w:val="single" w:sz="6" w:space="0" w:color="000000"/>
              <w:bottom w:val="single" w:sz="4" w:space="0" w:color="000000"/>
              <w:right w:val="double" w:sz="4" w:space="0" w:color="auto"/>
            </w:tcBorders>
          </w:tcPr>
          <w:p w14:paraId="71E61FDB" w14:textId="77777777" w:rsidR="0004664E" w:rsidRDefault="0004664E" w:rsidP="0004664E">
            <w:pPr>
              <w:pStyle w:val="ad"/>
              <w:jc w:val="left"/>
            </w:pPr>
            <w:r>
              <w:t>uint8_t am_fm175xx_picca_val_set (am_fm175xx_dev_t  *p_dev,</w:t>
            </w:r>
          </w:p>
          <w:p w14:paraId="24611596" w14:textId="77777777" w:rsidR="0004664E" w:rsidRDefault="0004664E" w:rsidP="0004664E">
            <w:pPr>
              <w:pStyle w:val="ad"/>
              <w:jc w:val="left"/>
            </w:pPr>
            <w:r>
              <w:t xml:space="preserve">    uint8_t            nblock,</w:t>
            </w:r>
          </w:p>
          <w:p w14:paraId="3B85ED3D" w14:textId="77777777" w:rsidR="0004664E" w:rsidRDefault="0004664E" w:rsidP="0004664E">
            <w:pPr>
              <w:pStyle w:val="ad"/>
              <w:jc w:val="left"/>
            </w:pPr>
            <w:r>
              <w:t xml:space="preserve">    int32_t            value);</w:t>
            </w:r>
          </w:p>
        </w:tc>
        <w:tc>
          <w:tcPr>
            <w:tcW w:w="1429" w:type="dxa"/>
            <w:tcBorders>
              <w:top w:val="single" w:sz="6" w:space="0" w:color="000000"/>
              <w:left w:val="double" w:sz="4" w:space="0" w:color="auto"/>
              <w:bottom w:val="single" w:sz="4" w:space="0" w:color="000000"/>
              <w:right w:val="single" w:sz="6" w:space="0" w:color="000000"/>
            </w:tcBorders>
            <w:vAlign w:val="center"/>
          </w:tcPr>
          <w:p w14:paraId="1BEB1D85" w14:textId="77777777" w:rsidR="0004664E" w:rsidRDefault="0004664E" w:rsidP="0004664E">
            <w:pPr>
              <w:pStyle w:val="ad"/>
              <w:rPr>
                <w:rFonts w:eastAsia="黑体"/>
              </w:rPr>
            </w:pPr>
            <w:r>
              <w:rPr>
                <w:rFonts w:eastAsia="黑体" w:hint="eastAsia"/>
              </w:rPr>
              <w:t>卡值块写</w:t>
            </w:r>
            <w:r>
              <w:rPr>
                <w:rFonts w:eastAsia="黑体"/>
              </w:rPr>
              <w:t>值</w:t>
            </w:r>
          </w:p>
        </w:tc>
      </w:tr>
      <w:tr w:rsidR="0004664E" w:rsidRPr="00184227" w14:paraId="35F224EB" w14:textId="77777777" w:rsidTr="0004664E">
        <w:trPr>
          <w:trHeight w:val="546"/>
          <w:jc w:val="center"/>
        </w:trPr>
        <w:tc>
          <w:tcPr>
            <w:tcW w:w="1377" w:type="dxa"/>
            <w:vMerge/>
            <w:tcBorders>
              <w:left w:val="single" w:sz="6" w:space="0" w:color="000000"/>
              <w:bottom w:val="thickThinSmallGap" w:sz="24" w:space="0" w:color="auto"/>
              <w:right w:val="double" w:sz="4" w:space="0" w:color="auto"/>
            </w:tcBorders>
            <w:vAlign w:val="center"/>
          </w:tcPr>
          <w:p w14:paraId="7452985C" w14:textId="77777777" w:rsidR="0004664E" w:rsidRPr="00184227" w:rsidRDefault="0004664E" w:rsidP="0004664E">
            <w:pPr>
              <w:widowControl/>
              <w:spacing w:beforeLines="0" w:afterLines="0"/>
              <w:jc w:val="left"/>
              <w:rPr>
                <w:rFonts w:eastAsia="黑体"/>
                <w:sz w:val="18"/>
                <w:szCs w:val="18"/>
              </w:rPr>
            </w:pPr>
          </w:p>
        </w:tc>
        <w:tc>
          <w:tcPr>
            <w:tcW w:w="5139" w:type="dxa"/>
            <w:tcBorders>
              <w:top w:val="single" w:sz="6" w:space="0" w:color="000000"/>
              <w:left w:val="single" w:sz="6" w:space="0" w:color="000000"/>
              <w:bottom w:val="thickThinSmallGap" w:sz="24" w:space="0" w:color="auto"/>
              <w:right w:val="double" w:sz="4" w:space="0" w:color="auto"/>
            </w:tcBorders>
          </w:tcPr>
          <w:p w14:paraId="1FABF03E" w14:textId="77777777" w:rsidR="0004664E" w:rsidRDefault="0004664E" w:rsidP="0004664E">
            <w:pPr>
              <w:pStyle w:val="ad"/>
              <w:jc w:val="left"/>
            </w:pPr>
            <w:r>
              <w:t>uint8_t am_fm175xx_picca_val_get (am_fm175xx_dev_t  *p_dev,</w:t>
            </w:r>
          </w:p>
          <w:p w14:paraId="222C46E1" w14:textId="77777777" w:rsidR="0004664E" w:rsidRDefault="0004664E" w:rsidP="0004664E">
            <w:pPr>
              <w:pStyle w:val="ad"/>
              <w:jc w:val="left"/>
            </w:pPr>
            <w:r>
              <w:t xml:space="preserve">    uint8_t            nblock,</w:t>
            </w:r>
          </w:p>
          <w:p w14:paraId="17A7DCBD" w14:textId="77777777" w:rsidR="0004664E" w:rsidRDefault="0004664E" w:rsidP="0004664E">
            <w:pPr>
              <w:pStyle w:val="ad"/>
              <w:jc w:val="left"/>
            </w:pPr>
            <w:r>
              <w:t xml:space="preserve">    int32_t           *p_value);</w:t>
            </w:r>
          </w:p>
        </w:tc>
        <w:tc>
          <w:tcPr>
            <w:tcW w:w="1429" w:type="dxa"/>
            <w:tcBorders>
              <w:top w:val="single" w:sz="6" w:space="0" w:color="000000"/>
              <w:left w:val="double" w:sz="4" w:space="0" w:color="auto"/>
              <w:bottom w:val="thickThinSmallGap" w:sz="24" w:space="0" w:color="auto"/>
              <w:right w:val="single" w:sz="6" w:space="0" w:color="000000"/>
            </w:tcBorders>
            <w:vAlign w:val="center"/>
          </w:tcPr>
          <w:p w14:paraId="1DCBFE94" w14:textId="77777777" w:rsidR="0004664E" w:rsidRDefault="0004664E" w:rsidP="0004664E">
            <w:pPr>
              <w:pStyle w:val="ad"/>
              <w:rPr>
                <w:rFonts w:eastAsia="黑体"/>
              </w:rPr>
            </w:pPr>
            <w:r>
              <w:rPr>
                <w:rFonts w:eastAsia="黑体" w:hint="eastAsia"/>
              </w:rPr>
              <w:t>卡值块读取</w:t>
            </w:r>
          </w:p>
        </w:tc>
      </w:tr>
    </w:tbl>
    <w:p w14:paraId="257F2B35" w14:textId="77777777" w:rsidR="0004664E" w:rsidRDefault="0004664E" w:rsidP="0004664E">
      <w:pPr>
        <w:spacing w:before="62" w:after="62"/>
        <w:ind w:firstLine="420"/>
      </w:pPr>
      <w:r w:rsidRPr="00896E6E">
        <w:rPr>
          <w:rFonts w:hint="eastAsia"/>
        </w:rPr>
        <w:t>经常使用的公交卡、房卡、水卡和饭卡等均是</w:t>
      </w:r>
      <w:r w:rsidRPr="00896E6E">
        <w:t>Mifare</w:t>
      </w:r>
      <w:r w:rsidRPr="00896E6E">
        <w:rPr>
          <w:rFonts w:hint="eastAsia"/>
        </w:rPr>
        <w:t>卡。比如，</w:t>
      </w:r>
      <w:r w:rsidRPr="00896E6E">
        <w:t>S50</w:t>
      </w:r>
      <w:r w:rsidRPr="00896E6E">
        <w:rPr>
          <w:rFonts w:hint="eastAsia"/>
        </w:rPr>
        <w:t>和</w:t>
      </w:r>
      <w:r w:rsidRPr="00896E6E">
        <w:t>S70</w:t>
      </w:r>
      <w:r w:rsidRPr="00896E6E">
        <w:rPr>
          <w:rFonts w:hint="eastAsia"/>
        </w:rPr>
        <w:t>，它们的区别在于容量的不同。</w:t>
      </w:r>
      <w:r w:rsidRPr="00896E6E">
        <w:t>S50</w:t>
      </w:r>
      <w:r w:rsidRPr="00896E6E">
        <w:rPr>
          <w:rFonts w:hint="eastAsia"/>
        </w:rPr>
        <w:t>为</w:t>
      </w:r>
      <w:r w:rsidRPr="00896E6E">
        <w:t>1Kbyte</w:t>
      </w:r>
      <w:r w:rsidRPr="00896E6E">
        <w:rPr>
          <w:rFonts w:hint="eastAsia"/>
        </w:rPr>
        <w:t>，共</w:t>
      </w:r>
      <w:r w:rsidRPr="00896E6E">
        <w:t>16</w:t>
      </w:r>
      <w:r w:rsidRPr="00896E6E">
        <w:rPr>
          <w:rFonts w:hint="eastAsia"/>
        </w:rPr>
        <w:t>个扇区，每个扇区</w:t>
      </w:r>
      <w:r w:rsidRPr="00896E6E">
        <w:t>4</w:t>
      </w:r>
      <w:r w:rsidRPr="00896E6E">
        <w:rPr>
          <w:rFonts w:hint="eastAsia"/>
        </w:rPr>
        <w:t>块，每块</w:t>
      </w:r>
      <w:r w:rsidRPr="00896E6E">
        <w:t>16</w:t>
      </w:r>
      <w:r w:rsidRPr="00896E6E">
        <w:rPr>
          <w:rFonts w:hint="eastAsia"/>
        </w:rPr>
        <w:t>字节。</w:t>
      </w:r>
      <w:r w:rsidRPr="00896E6E">
        <w:t>S70</w:t>
      </w:r>
      <w:r w:rsidRPr="00896E6E">
        <w:rPr>
          <w:rFonts w:hint="eastAsia"/>
        </w:rPr>
        <w:t>为</w:t>
      </w:r>
      <w:r w:rsidRPr="00896E6E">
        <w:t>4K byte</w:t>
      </w:r>
      <w:r w:rsidRPr="00896E6E">
        <w:rPr>
          <w:rFonts w:hint="eastAsia"/>
        </w:rPr>
        <w:t>，共</w:t>
      </w:r>
      <w:r w:rsidRPr="00896E6E">
        <w:t>40</w:t>
      </w:r>
      <w:r w:rsidRPr="00896E6E">
        <w:rPr>
          <w:rFonts w:hint="eastAsia"/>
        </w:rPr>
        <w:t>个扇区，前</w:t>
      </w:r>
      <w:r w:rsidRPr="00896E6E">
        <w:t>32</w:t>
      </w:r>
      <w:r w:rsidRPr="00896E6E">
        <w:rPr>
          <w:rFonts w:hint="eastAsia"/>
        </w:rPr>
        <w:t>个扇区每个扇区</w:t>
      </w:r>
      <w:r w:rsidRPr="00896E6E">
        <w:t>4</w:t>
      </w:r>
      <w:r w:rsidRPr="00896E6E">
        <w:rPr>
          <w:rFonts w:hint="eastAsia"/>
        </w:rPr>
        <w:t>块，每块</w:t>
      </w:r>
      <w:r w:rsidRPr="00896E6E">
        <w:t>16</w:t>
      </w:r>
      <w:r w:rsidRPr="00896E6E">
        <w:rPr>
          <w:rFonts w:hint="eastAsia"/>
        </w:rPr>
        <w:t>字节，后</w:t>
      </w:r>
      <w:r w:rsidRPr="00896E6E">
        <w:t>8</w:t>
      </w:r>
      <w:r w:rsidRPr="00896E6E">
        <w:rPr>
          <w:rFonts w:hint="eastAsia"/>
        </w:rPr>
        <w:t>个扇区每个扇区</w:t>
      </w:r>
      <w:r w:rsidRPr="00896E6E">
        <w:t>16</w:t>
      </w:r>
      <w:r w:rsidRPr="00896E6E">
        <w:rPr>
          <w:rFonts w:hint="eastAsia"/>
        </w:rPr>
        <w:t>块，每块</w:t>
      </w:r>
      <w:r w:rsidRPr="00896E6E">
        <w:t>16</w:t>
      </w:r>
      <w:r w:rsidRPr="00896E6E">
        <w:rPr>
          <w:rFonts w:hint="eastAsia"/>
        </w:rPr>
        <w:t>字节。</w:t>
      </w:r>
    </w:p>
    <w:p w14:paraId="1AA94FF2" w14:textId="77777777" w:rsidR="0004664E" w:rsidRPr="00896E6E" w:rsidRDefault="0004664E" w:rsidP="00A141DF">
      <w:pPr>
        <w:numPr>
          <w:ilvl w:val="0"/>
          <w:numId w:val="60"/>
        </w:numPr>
        <w:spacing w:before="62" w:after="62"/>
      </w:pPr>
      <w:r>
        <w:rPr>
          <w:rFonts w:hint="eastAsia"/>
        </w:rPr>
        <w:t>密钥</w:t>
      </w:r>
      <w:r>
        <w:t>验证</w:t>
      </w:r>
    </w:p>
    <w:p w14:paraId="6C6CB986" w14:textId="77777777" w:rsidR="0004664E" w:rsidRDefault="0004664E" w:rsidP="0004664E">
      <w:pPr>
        <w:pStyle w:val="23"/>
        <w:spacing w:before="62" w:after="62"/>
      </w:pPr>
      <w:r>
        <w:rPr>
          <w:rFonts w:hint="eastAsia"/>
        </w:rPr>
        <w:t>由于绝大部分卡片在检测到</w:t>
      </w:r>
      <w:r w:rsidRPr="00DC5BDC">
        <w:rPr>
          <w:rFonts w:hint="eastAsia"/>
        </w:rPr>
        <w:t>时，都要先读取一块数据，因此可以将读取数据作为自动检测的一个附加功能。即在检测到卡片时，自动读取</w:t>
      </w:r>
      <w:r w:rsidRPr="00DC5BDC">
        <w:t>1</w:t>
      </w:r>
      <w:r w:rsidRPr="00DC5BDC">
        <w:rPr>
          <w:rFonts w:hint="eastAsia"/>
        </w:rPr>
        <w:t>块（</w:t>
      </w:r>
      <w:r w:rsidRPr="00DC5BDC">
        <w:t>16</w:t>
      </w:r>
      <w:r w:rsidRPr="00DC5BDC">
        <w:rPr>
          <w:rFonts w:hint="eastAsia"/>
        </w:rPr>
        <w:t>字节）数据。由于读取数据前均需要验证，这就需要在启动自动检测时，指定密钥验证相关的信息。</w:t>
      </w:r>
      <w:r>
        <w:rPr>
          <w:rFonts w:hint="eastAsia"/>
        </w:rPr>
        <w:t>将</w:t>
      </w:r>
      <w:r>
        <w:t>传入的密钥与卡的密钥进行验证，对应的卡</w:t>
      </w:r>
      <w:r>
        <w:rPr>
          <w:rFonts w:hint="eastAsia"/>
        </w:rPr>
        <w:t>的</w:t>
      </w:r>
      <w:r>
        <w:t>序列号有</w:t>
      </w:r>
      <w:r>
        <w:rPr>
          <w:rFonts w:hint="eastAsia"/>
        </w:rPr>
        <w:t>4</w:t>
      </w:r>
      <w:r>
        <w:rPr>
          <w:rFonts w:hint="eastAsia"/>
        </w:rPr>
        <w:t>字节</w:t>
      </w:r>
      <w:r>
        <w:t>和</w:t>
      </w:r>
      <w:r>
        <w:rPr>
          <w:rFonts w:hint="eastAsia"/>
        </w:rPr>
        <w:t>7</w:t>
      </w:r>
      <w:r>
        <w:rPr>
          <w:rFonts w:hint="eastAsia"/>
        </w:rPr>
        <w:t>字节</w:t>
      </w:r>
      <w:r>
        <w:t>之分，对于</w:t>
      </w:r>
      <w:r>
        <w:rPr>
          <w:rFonts w:hint="eastAsia"/>
        </w:rPr>
        <w:t>7</w:t>
      </w:r>
      <w:r>
        <w:rPr>
          <w:rFonts w:hint="eastAsia"/>
        </w:rPr>
        <w:t>字节</w:t>
      </w:r>
      <w:r>
        <w:t>的卡，只需将卡号的高</w:t>
      </w:r>
      <w:r>
        <w:rPr>
          <w:rFonts w:hint="eastAsia"/>
        </w:rPr>
        <w:t>4</w:t>
      </w:r>
      <w:r>
        <w:rPr>
          <w:rFonts w:hint="eastAsia"/>
        </w:rPr>
        <w:t>字节</w:t>
      </w:r>
      <w:r>
        <w:t>，即第二防碰撞等级得到的序列号作为验证</w:t>
      </w:r>
      <w:r>
        <w:rPr>
          <w:rFonts w:hint="eastAsia"/>
        </w:rPr>
        <w:t>的</w:t>
      </w:r>
      <w:r>
        <w:t>卡号即可。</w:t>
      </w:r>
    </w:p>
    <w:p w14:paraId="221635E1" w14:textId="77777777" w:rsidR="0004664E" w:rsidRDefault="0004664E" w:rsidP="0004664E">
      <w:pPr>
        <w:pStyle w:val="23"/>
        <w:spacing w:before="62" w:after="62"/>
      </w:pPr>
      <w:r w:rsidRPr="00184227">
        <w:rPr>
          <w:rFonts w:hint="eastAsia"/>
          <w:lang w:val="de-DE"/>
        </w:rPr>
        <w:t>每张卡片都具有一个唯一序列号，即</w:t>
      </w:r>
      <w:r w:rsidRPr="00184227">
        <w:rPr>
          <w:lang w:val="de-DE"/>
        </w:rPr>
        <w:t>UID</w:t>
      </w:r>
      <w:r w:rsidRPr="00184227">
        <w:rPr>
          <w:rFonts w:hint="eastAsia"/>
          <w:lang w:val="de-DE"/>
        </w:rPr>
        <w:t>。所有卡片的</w:t>
      </w:r>
      <w:r w:rsidRPr="00184227">
        <w:rPr>
          <w:lang w:val="de-DE"/>
        </w:rPr>
        <w:t>UID</w:t>
      </w:r>
      <w:r w:rsidRPr="00184227">
        <w:rPr>
          <w:rFonts w:hint="eastAsia"/>
          <w:lang w:val="de-DE"/>
        </w:rPr>
        <w:t>都是不相同的。</w:t>
      </w:r>
      <w:r w:rsidRPr="00184227">
        <w:rPr>
          <w:rFonts w:hint="eastAsia"/>
        </w:rPr>
        <w:t>卡的序列号长度有三种：</w:t>
      </w:r>
      <w:r w:rsidRPr="00184227">
        <w:t>4</w:t>
      </w:r>
      <w:r w:rsidRPr="00184227">
        <w:rPr>
          <w:rFonts w:hint="eastAsia"/>
        </w:rPr>
        <w:t>字节、</w:t>
      </w:r>
      <w:r w:rsidRPr="00184227">
        <w:t>7</w:t>
      </w:r>
      <w:r w:rsidRPr="00184227">
        <w:rPr>
          <w:rFonts w:hint="eastAsia"/>
        </w:rPr>
        <w:t>字节和</w:t>
      </w:r>
      <w:r w:rsidRPr="00184227">
        <w:t>10</w:t>
      </w:r>
      <w:r w:rsidRPr="00184227">
        <w:rPr>
          <w:rFonts w:hint="eastAsia"/>
        </w:rPr>
        <w:t>字节。</w:t>
      </w:r>
      <w:r w:rsidRPr="00184227">
        <w:t>uid_len</w:t>
      </w:r>
      <w:r w:rsidRPr="00184227">
        <w:rPr>
          <w:rFonts w:hint="eastAsia"/>
        </w:rPr>
        <w:t>表明了读取到的</w:t>
      </w:r>
      <w:r w:rsidRPr="00184227">
        <w:t>UID</w:t>
      </w:r>
      <w:r w:rsidRPr="00184227">
        <w:rPr>
          <w:rFonts w:hint="eastAsia"/>
        </w:rPr>
        <w:t>的长度，</w:t>
      </w:r>
      <w:r w:rsidRPr="00184227">
        <w:t>uid[</w:t>
      </w:r>
      <w:r>
        <w:t>4</w:t>
      </w:r>
      <w:r w:rsidRPr="00184227">
        <w:t>]</w:t>
      </w:r>
      <w:r w:rsidRPr="00184227">
        <w:rPr>
          <w:rFonts w:hint="eastAsia"/>
        </w:rPr>
        <w:t>中存放了读取到的</w:t>
      </w:r>
      <w:r w:rsidRPr="00184227">
        <w:t>UID</w:t>
      </w:r>
      <w:r w:rsidRPr="00184227">
        <w:rPr>
          <w:rFonts w:hint="eastAsia"/>
        </w:rPr>
        <w:t>（字节数）。</w:t>
      </w:r>
    </w:p>
    <w:p w14:paraId="491DB74E" w14:textId="77777777" w:rsidR="0004664E" w:rsidRDefault="0004664E" w:rsidP="0004664E">
      <w:pPr>
        <w:pStyle w:val="a5"/>
      </w:pPr>
      <w:r>
        <w:t>uint8_t am_fm175xx_picca_authent (am_fm175xx_dev_t    *p_dev,</w:t>
      </w:r>
    </w:p>
    <w:p w14:paraId="140DF884" w14:textId="77777777" w:rsidR="0004664E" w:rsidRPr="009A2507" w:rsidRDefault="0004664E" w:rsidP="0004664E">
      <w:pPr>
        <w:pStyle w:val="a5"/>
      </w:pPr>
      <w:r>
        <w:t xml:space="preserve">                                  uint8_t            key_type,</w:t>
      </w:r>
      <w:r>
        <w:tab/>
      </w:r>
      <w:r>
        <w:tab/>
        <w:t>//</w:t>
      </w:r>
      <w:r>
        <w:rPr>
          <w:rFonts w:hint="eastAsia"/>
        </w:rPr>
        <w:t>密钥</w:t>
      </w:r>
      <w:r>
        <w:t>类型</w:t>
      </w:r>
    </w:p>
    <w:p w14:paraId="770396DF" w14:textId="77777777" w:rsidR="0004664E" w:rsidRDefault="0004664E" w:rsidP="0004664E">
      <w:pPr>
        <w:pStyle w:val="a5"/>
      </w:pPr>
      <w:r>
        <w:t xml:space="preserve">                                  const uint8_t       p_uid[4],</w:t>
      </w:r>
      <w:r>
        <w:tab/>
      </w:r>
      <w:r>
        <w:tab/>
        <w:t>//</w:t>
      </w:r>
      <w:r>
        <w:rPr>
          <w:rFonts w:hint="eastAsia"/>
        </w:rPr>
        <w:t>卡</w:t>
      </w:r>
      <w:r>
        <w:t>序列号，</w:t>
      </w:r>
      <w:r>
        <w:rPr>
          <w:rFonts w:hint="eastAsia"/>
        </w:rPr>
        <w:t>4</w:t>
      </w:r>
      <w:r>
        <w:rPr>
          <w:rFonts w:hint="eastAsia"/>
        </w:rPr>
        <w:t>字节</w:t>
      </w:r>
    </w:p>
    <w:p w14:paraId="5FBFEEAF" w14:textId="77777777" w:rsidR="0004664E" w:rsidRDefault="0004664E" w:rsidP="0004664E">
      <w:pPr>
        <w:pStyle w:val="a5"/>
      </w:pPr>
      <w:r>
        <w:t xml:space="preserve">                                  const uint8_t       p_key[6],</w:t>
      </w:r>
      <w:r>
        <w:tab/>
      </w:r>
      <w:r>
        <w:tab/>
      </w:r>
      <w:r>
        <w:rPr>
          <w:rFonts w:hint="eastAsia"/>
        </w:rPr>
        <w:t>//</w:t>
      </w:r>
      <w:r>
        <w:rPr>
          <w:rFonts w:hint="eastAsia"/>
        </w:rPr>
        <w:t>密钥，</w:t>
      </w:r>
      <w:r>
        <w:rPr>
          <w:rFonts w:hint="eastAsia"/>
        </w:rPr>
        <w:t>6</w:t>
      </w:r>
      <w:r>
        <w:rPr>
          <w:rFonts w:hint="eastAsia"/>
        </w:rPr>
        <w:t>字节</w:t>
      </w:r>
    </w:p>
    <w:p w14:paraId="61348B36" w14:textId="77777777" w:rsidR="0004664E" w:rsidRDefault="0004664E" w:rsidP="0004664E">
      <w:pPr>
        <w:pStyle w:val="a5"/>
      </w:pPr>
      <w:r>
        <w:t xml:space="preserve">                                  uint8_t            nblock);</w:t>
      </w:r>
      <w:r>
        <w:tab/>
      </w:r>
      <w:r>
        <w:tab/>
        <w:t>//</w:t>
      </w:r>
      <w:r>
        <w:rPr>
          <w:rFonts w:hint="eastAsia"/>
        </w:rPr>
        <w:t>需</w:t>
      </w:r>
      <w:r>
        <w:t>验证卡块号，与卡有</w:t>
      </w:r>
      <w:r>
        <w:rPr>
          <w:rFonts w:hint="eastAsia"/>
        </w:rPr>
        <w:t>关</w:t>
      </w:r>
    </w:p>
    <w:p w14:paraId="37CD7614" w14:textId="77777777" w:rsidR="0004664E" w:rsidRDefault="0004664E" w:rsidP="00A141DF">
      <w:pPr>
        <w:numPr>
          <w:ilvl w:val="0"/>
          <w:numId w:val="60"/>
        </w:numPr>
        <w:spacing w:before="62" w:after="62"/>
        <w:rPr>
          <w:lang w:val="de-DE"/>
        </w:rPr>
      </w:pPr>
      <w:r>
        <w:rPr>
          <w:rFonts w:hint="eastAsia"/>
          <w:lang w:val="de-DE"/>
        </w:rPr>
        <w:t>卡</w:t>
      </w:r>
      <w:r>
        <w:rPr>
          <w:lang w:val="de-DE"/>
        </w:rPr>
        <w:t>读</w:t>
      </w:r>
      <w:r>
        <w:rPr>
          <w:rFonts w:hint="eastAsia"/>
          <w:lang w:val="de-DE"/>
        </w:rPr>
        <w:t>数据</w:t>
      </w:r>
    </w:p>
    <w:p w14:paraId="6037A07A" w14:textId="77777777" w:rsidR="0004664E" w:rsidRDefault="0004664E" w:rsidP="0004664E">
      <w:pPr>
        <w:pStyle w:val="23"/>
        <w:spacing w:before="62" w:after="62"/>
        <w:rPr>
          <w:lang w:val="de-DE"/>
        </w:rPr>
      </w:pPr>
      <w:r>
        <w:rPr>
          <w:rFonts w:hint="eastAsia"/>
          <w:lang w:val="de-DE"/>
        </w:rPr>
        <w:t>验证</w:t>
      </w:r>
      <w:r>
        <w:rPr>
          <w:lang w:val="de-DE"/>
        </w:rPr>
        <w:t>成功后，才能读</w:t>
      </w:r>
      <w:r>
        <w:rPr>
          <w:rFonts w:hint="eastAsia"/>
          <w:lang w:val="de-DE"/>
        </w:rPr>
        <w:t>相应</w:t>
      </w:r>
      <w:r>
        <w:rPr>
          <w:lang w:val="de-DE"/>
        </w:rPr>
        <w:t>的块数据，所验证的块号与读块号必须在同一个扇区内，</w:t>
      </w:r>
      <w:r>
        <w:rPr>
          <w:lang w:val="de-DE"/>
        </w:rPr>
        <w:t>Mifare1</w:t>
      </w:r>
      <w:r>
        <w:rPr>
          <w:rFonts w:hint="eastAsia"/>
          <w:lang w:val="de-DE"/>
        </w:rPr>
        <w:t>卡</w:t>
      </w:r>
      <w:r>
        <w:rPr>
          <w:lang w:val="de-DE"/>
        </w:rPr>
        <w:t>从块号</w:t>
      </w:r>
      <w:r>
        <w:rPr>
          <w:rFonts w:hint="eastAsia"/>
          <w:lang w:val="de-DE"/>
        </w:rPr>
        <w:t>0</w:t>
      </w:r>
      <w:r>
        <w:rPr>
          <w:rFonts w:hint="eastAsia"/>
          <w:lang w:val="de-DE"/>
        </w:rPr>
        <w:t>开始</w:t>
      </w:r>
      <w:r>
        <w:rPr>
          <w:lang w:val="de-DE"/>
        </w:rPr>
        <w:t>，按顺序每</w:t>
      </w:r>
      <w:r>
        <w:rPr>
          <w:rFonts w:hint="eastAsia"/>
          <w:lang w:val="de-DE"/>
        </w:rPr>
        <w:t>4</w:t>
      </w:r>
      <w:r>
        <w:rPr>
          <w:rFonts w:hint="eastAsia"/>
          <w:lang w:val="de-DE"/>
        </w:rPr>
        <w:t>个</w:t>
      </w:r>
      <w:r>
        <w:rPr>
          <w:lang w:val="de-DE"/>
        </w:rPr>
        <w:t>块</w:t>
      </w:r>
      <w:r>
        <w:rPr>
          <w:rFonts w:hint="eastAsia"/>
          <w:lang w:val="de-DE"/>
        </w:rPr>
        <w:t>1</w:t>
      </w:r>
      <w:r>
        <w:rPr>
          <w:rFonts w:hint="eastAsia"/>
          <w:lang w:val="de-DE"/>
        </w:rPr>
        <w:t>个</w:t>
      </w:r>
      <w:r>
        <w:rPr>
          <w:lang w:val="de-DE"/>
        </w:rPr>
        <w:t>扇区，若要对一张卡中的多个扇区进行操作，在</w:t>
      </w:r>
      <w:r>
        <w:rPr>
          <w:rFonts w:hint="eastAsia"/>
          <w:lang w:val="de-DE"/>
        </w:rPr>
        <w:t>对</w:t>
      </w:r>
      <w:r>
        <w:rPr>
          <w:lang w:val="de-DE"/>
        </w:rPr>
        <w:t>某一个扇区操作</w:t>
      </w:r>
      <w:r>
        <w:rPr>
          <w:rFonts w:hint="eastAsia"/>
          <w:lang w:val="de-DE"/>
        </w:rPr>
        <w:t>完成</w:t>
      </w:r>
      <w:r>
        <w:rPr>
          <w:lang w:val="de-DE"/>
        </w:rPr>
        <w:t>后，必须进行一条读命令才能对另一个扇区直接进行验证命令，否则必须从请求开始操作，对于</w:t>
      </w:r>
      <w:r>
        <w:rPr>
          <w:lang w:val="de-DE"/>
        </w:rPr>
        <w:t>PLUS CPU</w:t>
      </w:r>
      <w:r>
        <w:rPr>
          <w:lang w:val="de-DE"/>
        </w:rPr>
        <w:t>卡，若对下一个</w:t>
      </w:r>
      <w:r>
        <w:rPr>
          <w:rFonts w:hint="eastAsia"/>
          <w:lang w:val="de-DE"/>
        </w:rPr>
        <w:t>读</w:t>
      </w:r>
      <w:r>
        <w:rPr>
          <w:lang w:val="de-DE"/>
        </w:rPr>
        <w:t>扇区</w:t>
      </w:r>
      <w:r>
        <w:rPr>
          <w:rFonts w:hint="eastAsia"/>
          <w:lang w:val="de-DE"/>
        </w:rPr>
        <w:t>的</w:t>
      </w:r>
      <w:r>
        <w:rPr>
          <w:lang w:val="de-DE"/>
        </w:rPr>
        <w:t>密钥和当前扇区的密钥</w:t>
      </w:r>
      <w:r>
        <w:rPr>
          <w:rFonts w:hint="eastAsia"/>
          <w:lang w:val="de-DE"/>
        </w:rPr>
        <w:t>相同</w:t>
      </w:r>
      <w:r>
        <w:rPr>
          <w:lang w:val="de-DE"/>
        </w:rPr>
        <w:t>，则不需要再次验证密钥，直接读即可。</w:t>
      </w:r>
    </w:p>
    <w:p w14:paraId="51143F89" w14:textId="77777777" w:rsidR="0004664E" w:rsidRDefault="0004664E" w:rsidP="0004664E">
      <w:pPr>
        <w:pStyle w:val="23"/>
        <w:spacing w:before="62" w:after="62"/>
        <w:rPr>
          <w:lang w:val="de-DE"/>
        </w:rPr>
      </w:pPr>
      <w:r w:rsidRPr="00184227">
        <w:rPr>
          <w:rFonts w:hint="eastAsia"/>
        </w:rPr>
        <w:t>对应的密钥正确，验证成功，将读取启动自动检测时信息结构体的</w:t>
      </w:r>
      <w:r w:rsidRPr="00184227">
        <w:t>nblock</w:t>
      </w:r>
      <w:r w:rsidRPr="00184227">
        <w:rPr>
          <w:rFonts w:hint="eastAsia"/>
        </w:rPr>
        <w:t>成员指定的块（由信息结构体的</w:t>
      </w:r>
      <w:r w:rsidRPr="00184227">
        <w:t>nblock</w:t>
      </w:r>
      <w:r w:rsidRPr="00184227">
        <w:rPr>
          <w:rFonts w:hint="eastAsia"/>
        </w:rPr>
        <w:t>指定）的数据。读取的数据存放在</w:t>
      </w:r>
      <w:r>
        <w:t>p_buf</w:t>
      </w:r>
      <w:r w:rsidRPr="00184227">
        <w:t>[16]</w:t>
      </w:r>
      <w:r w:rsidRPr="00184227">
        <w:rPr>
          <w:rFonts w:hint="eastAsia"/>
        </w:rPr>
        <w:t>数组中</w:t>
      </w:r>
      <w:r>
        <w:rPr>
          <w:rFonts w:hint="eastAsia"/>
        </w:rPr>
        <w:t>。</w:t>
      </w:r>
    </w:p>
    <w:p w14:paraId="10D65519" w14:textId="77777777" w:rsidR="0004664E" w:rsidRPr="006C1F79" w:rsidRDefault="0004664E" w:rsidP="0004664E">
      <w:pPr>
        <w:pStyle w:val="a5"/>
      </w:pPr>
      <w:r w:rsidRPr="006C1F79">
        <w:t xml:space="preserve">uint8_t am_fm175xx_picca_read (am_fm175xx_dev_t  </w:t>
      </w:r>
      <w:r>
        <w:t xml:space="preserve">  </w:t>
      </w:r>
      <w:r w:rsidRPr="006C1F79">
        <w:t>*p_dev,</w:t>
      </w:r>
    </w:p>
    <w:p w14:paraId="098B49E5" w14:textId="77777777" w:rsidR="0004664E" w:rsidRPr="006C1F79" w:rsidRDefault="0004664E" w:rsidP="0004664E">
      <w:pPr>
        <w:pStyle w:val="a5"/>
      </w:pPr>
      <w:r w:rsidRPr="006C1F79">
        <w:t xml:space="preserve">                               uint8_t            nblock,</w:t>
      </w:r>
      <w:r>
        <w:tab/>
      </w:r>
      <w:r>
        <w:tab/>
      </w:r>
      <w:r>
        <w:tab/>
        <w:t>//</w:t>
      </w:r>
      <w:r>
        <w:rPr>
          <w:rFonts w:hint="eastAsia"/>
        </w:rPr>
        <w:t>读取</w:t>
      </w:r>
      <w:r>
        <w:t>数据的块号</w:t>
      </w:r>
    </w:p>
    <w:p w14:paraId="3F9E974E" w14:textId="77777777" w:rsidR="0004664E" w:rsidRDefault="0004664E" w:rsidP="0004664E">
      <w:pPr>
        <w:pStyle w:val="a5"/>
      </w:pPr>
      <w:r w:rsidRPr="006C1F79">
        <w:t xml:space="preserve">                               uint8_t            p_buf[16]);</w:t>
      </w:r>
      <w:r w:rsidRPr="008008B2">
        <w:t xml:space="preserve"> </w:t>
      </w:r>
      <w:r>
        <w:tab/>
      </w:r>
      <w:r>
        <w:tab/>
        <w:t>//</w:t>
      </w:r>
      <w:r>
        <w:rPr>
          <w:rFonts w:hint="eastAsia"/>
        </w:rPr>
        <w:t>存放读取</w:t>
      </w:r>
      <w:r>
        <w:t>数据，</w:t>
      </w:r>
      <w:r>
        <w:rPr>
          <w:rFonts w:hint="eastAsia"/>
        </w:rPr>
        <w:t>1</w:t>
      </w:r>
      <w:r>
        <w:t>6bytes</w:t>
      </w:r>
    </w:p>
    <w:p w14:paraId="421F5F41" w14:textId="77777777" w:rsidR="0004664E" w:rsidRDefault="0004664E" w:rsidP="00A141DF">
      <w:pPr>
        <w:numPr>
          <w:ilvl w:val="0"/>
          <w:numId w:val="60"/>
        </w:numPr>
        <w:spacing w:before="62" w:after="62"/>
        <w:rPr>
          <w:lang w:val="de-DE"/>
        </w:rPr>
      </w:pPr>
      <w:r>
        <w:rPr>
          <w:rFonts w:hint="eastAsia"/>
          <w:lang w:val="de-DE"/>
        </w:rPr>
        <w:t>卡</w:t>
      </w:r>
      <w:r>
        <w:rPr>
          <w:lang w:val="de-DE"/>
        </w:rPr>
        <w:t>写数据</w:t>
      </w:r>
    </w:p>
    <w:p w14:paraId="48962B3C" w14:textId="77777777" w:rsidR="0004664E" w:rsidRDefault="0004664E" w:rsidP="0004664E">
      <w:pPr>
        <w:pStyle w:val="23"/>
        <w:spacing w:before="62" w:after="62"/>
        <w:rPr>
          <w:lang w:val="de-DE"/>
        </w:rPr>
      </w:pPr>
      <w:r>
        <w:rPr>
          <w:rFonts w:hint="eastAsia"/>
          <w:lang w:val="de-DE"/>
        </w:rPr>
        <w:t>对</w:t>
      </w:r>
      <w:r>
        <w:rPr>
          <w:lang w:val="de-DE"/>
        </w:rPr>
        <w:t>卡内某一块进行验证成功后，即可对同一个扇区的各个块</w:t>
      </w:r>
      <w:r>
        <w:rPr>
          <w:rFonts w:hint="eastAsia"/>
          <w:lang w:val="de-DE"/>
        </w:rPr>
        <w:t>进行</w:t>
      </w:r>
      <w:r>
        <w:rPr>
          <w:lang w:val="de-DE"/>
        </w:rPr>
        <w:t>写操作</w:t>
      </w:r>
      <w:r>
        <w:rPr>
          <w:rFonts w:hint="eastAsia"/>
          <w:lang w:val="de-DE"/>
        </w:rPr>
        <w:t>（只要</w:t>
      </w:r>
      <w:r>
        <w:rPr>
          <w:lang w:val="de-DE"/>
        </w:rPr>
        <w:t>访问条件允许</w:t>
      </w:r>
      <w:r>
        <w:rPr>
          <w:rFonts w:hint="eastAsia"/>
          <w:lang w:val="de-DE"/>
        </w:rPr>
        <w:t>）</w:t>
      </w:r>
      <w:r>
        <w:rPr>
          <w:lang w:val="de-DE"/>
        </w:rPr>
        <w:t>，</w:t>
      </w:r>
      <w:r>
        <w:rPr>
          <w:rFonts w:hint="eastAsia"/>
          <w:lang w:val="de-DE"/>
        </w:rPr>
        <w:t>其中</w:t>
      </w:r>
      <w:r>
        <w:rPr>
          <w:lang w:val="de-DE"/>
        </w:rPr>
        <w:t>包括位于扇区尾</w:t>
      </w:r>
      <w:r>
        <w:rPr>
          <w:rFonts w:hint="eastAsia"/>
          <w:lang w:val="de-DE"/>
        </w:rPr>
        <w:t>的</w:t>
      </w:r>
      <w:r>
        <w:rPr>
          <w:lang w:val="de-DE"/>
        </w:rPr>
        <w:t>密码块，这是更改密码的唯一方法，对于</w:t>
      </w:r>
      <w:r>
        <w:rPr>
          <w:lang w:val="de-DE"/>
        </w:rPr>
        <w:t>PLUS CPU</w:t>
      </w:r>
      <w:r>
        <w:rPr>
          <w:lang w:val="de-DE"/>
        </w:rPr>
        <w:t>卡等级</w:t>
      </w:r>
      <w:r>
        <w:rPr>
          <w:rFonts w:hint="eastAsia"/>
          <w:lang w:val="de-DE"/>
        </w:rPr>
        <w:t>2</w:t>
      </w:r>
      <w:r>
        <w:rPr>
          <w:rFonts w:hint="eastAsia"/>
          <w:lang w:val="de-DE"/>
        </w:rPr>
        <w:t>、</w:t>
      </w:r>
      <w:r>
        <w:rPr>
          <w:rFonts w:hint="eastAsia"/>
          <w:lang w:val="de-DE"/>
        </w:rPr>
        <w:t>3</w:t>
      </w:r>
      <w:r>
        <w:rPr>
          <w:rFonts w:hint="eastAsia"/>
          <w:lang w:val="de-DE"/>
        </w:rPr>
        <w:t>的</w:t>
      </w:r>
      <w:r>
        <w:rPr>
          <w:lang w:val="de-DE"/>
        </w:rPr>
        <w:t>AES</w:t>
      </w:r>
      <w:r>
        <w:rPr>
          <w:rFonts w:hint="eastAsia"/>
          <w:lang w:val="de-DE"/>
        </w:rPr>
        <w:t>密钥</w:t>
      </w:r>
      <w:r>
        <w:rPr>
          <w:lang w:val="de-DE"/>
        </w:rPr>
        <w:t>则是其他位置修改密钥</w:t>
      </w:r>
      <w:r>
        <w:rPr>
          <w:rFonts w:hint="eastAsia"/>
          <w:lang w:val="de-DE"/>
        </w:rPr>
        <w:t>，</w:t>
      </w:r>
      <w:r>
        <w:rPr>
          <w:lang w:val="de-DE"/>
        </w:rPr>
        <w:t>写入</w:t>
      </w:r>
      <w:r>
        <w:rPr>
          <w:rFonts w:hint="eastAsia"/>
          <w:lang w:val="de-DE"/>
        </w:rPr>
        <w:t>数据</w:t>
      </w:r>
      <w:r>
        <w:rPr>
          <w:lang w:val="de-DE"/>
        </w:rPr>
        <w:t>缓冲区</w:t>
      </w:r>
      <w:r>
        <w:rPr>
          <w:rFonts w:hint="eastAsia"/>
          <w:lang w:val="de-DE"/>
        </w:rPr>
        <w:t>，</w:t>
      </w:r>
      <w:r>
        <w:rPr>
          <w:lang w:val="de-DE"/>
        </w:rPr>
        <w:t>大小必须为</w:t>
      </w:r>
      <w:r>
        <w:rPr>
          <w:rFonts w:hint="eastAsia"/>
          <w:lang w:val="de-DE"/>
        </w:rPr>
        <w:t>16</w:t>
      </w:r>
      <w:r>
        <w:rPr>
          <w:rFonts w:hint="eastAsia"/>
          <w:lang w:val="de-DE"/>
        </w:rPr>
        <w:t>。</w:t>
      </w:r>
    </w:p>
    <w:p w14:paraId="440588D8" w14:textId="77777777" w:rsidR="0004664E" w:rsidRPr="002607B3" w:rsidRDefault="0004664E" w:rsidP="0004664E">
      <w:pPr>
        <w:pStyle w:val="a5"/>
      </w:pPr>
      <w:r w:rsidRPr="002607B3">
        <w:t>uint8_t am_fm175xx_picca_write (am_fm175xx_dev_t  *p_dev,</w:t>
      </w:r>
    </w:p>
    <w:p w14:paraId="235F9D76" w14:textId="77777777" w:rsidR="0004664E" w:rsidRPr="002607B3" w:rsidRDefault="0004664E" w:rsidP="0004664E">
      <w:pPr>
        <w:pStyle w:val="a5"/>
      </w:pPr>
      <w:r w:rsidRPr="002607B3">
        <w:t xml:space="preserve">                                uint8_t            nblock,</w:t>
      </w:r>
      <w:r>
        <w:tab/>
      </w:r>
      <w:r>
        <w:tab/>
      </w:r>
      <w:r>
        <w:tab/>
        <w:t>//</w:t>
      </w:r>
      <w:r>
        <w:rPr>
          <w:rFonts w:hint="eastAsia"/>
        </w:rPr>
        <w:t>读取</w:t>
      </w:r>
      <w:r>
        <w:t>数据的块号</w:t>
      </w:r>
    </w:p>
    <w:p w14:paraId="26288D4A" w14:textId="77777777" w:rsidR="0004664E" w:rsidRDefault="0004664E" w:rsidP="0004664E">
      <w:pPr>
        <w:pStyle w:val="a5"/>
      </w:pPr>
      <w:r w:rsidRPr="002607B3">
        <w:lastRenderedPageBreak/>
        <w:t xml:space="preserve">                                const uint8_t      p_buf[16]);</w:t>
      </w:r>
      <w:r>
        <w:tab/>
      </w:r>
      <w:r>
        <w:tab/>
        <w:t>//</w:t>
      </w:r>
      <w:r>
        <w:rPr>
          <w:rFonts w:hint="eastAsia"/>
        </w:rPr>
        <w:t>写入缓冲区</w:t>
      </w:r>
      <w:r>
        <w:t>，</w:t>
      </w:r>
      <w:r>
        <w:rPr>
          <w:rFonts w:hint="eastAsia"/>
        </w:rPr>
        <w:t>大小</w:t>
      </w:r>
      <w:r>
        <w:t>必须为</w:t>
      </w:r>
      <w:r>
        <w:rPr>
          <w:rFonts w:hint="eastAsia"/>
        </w:rPr>
        <w:t>16</w:t>
      </w:r>
    </w:p>
    <w:p w14:paraId="7CC1060D" w14:textId="77777777" w:rsidR="0004664E" w:rsidRDefault="0004664E" w:rsidP="00A141DF">
      <w:pPr>
        <w:numPr>
          <w:ilvl w:val="0"/>
          <w:numId w:val="60"/>
        </w:numPr>
        <w:spacing w:before="62" w:after="62"/>
        <w:rPr>
          <w:lang w:val="de-DE"/>
        </w:rPr>
      </w:pPr>
      <w:r>
        <w:rPr>
          <w:rFonts w:hint="eastAsia"/>
          <w:lang w:val="de-DE"/>
        </w:rPr>
        <w:t>卡</w:t>
      </w:r>
      <w:r>
        <w:rPr>
          <w:lang w:val="de-DE"/>
        </w:rPr>
        <w:t>块值</w:t>
      </w:r>
      <w:r>
        <w:rPr>
          <w:rFonts w:hint="eastAsia"/>
          <w:lang w:val="de-DE"/>
        </w:rPr>
        <w:t>写操作</w:t>
      </w:r>
    </w:p>
    <w:p w14:paraId="14122D71" w14:textId="77777777" w:rsidR="0004664E" w:rsidRDefault="0004664E" w:rsidP="0004664E">
      <w:pPr>
        <w:pStyle w:val="23"/>
        <w:spacing w:before="62" w:after="62"/>
        <w:rPr>
          <w:lang w:val="de-DE"/>
        </w:rPr>
      </w:pPr>
      <w:r>
        <w:rPr>
          <w:rFonts w:hint="eastAsia"/>
          <w:lang w:val="de-DE"/>
        </w:rPr>
        <w:t>对</w:t>
      </w:r>
      <w:r>
        <w:rPr>
          <w:lang w:val="de-DE"/>
        </w:rPr>
        <w:t>Mifare</w:t>
      </w:r>
      <w:r>
        <w:rPr>
          <w:lang w:val="de-DE"/>
        </w:rPr>
        <w:t>卡</w:t>
      </w:r>
      <w:r>
        <w:rPr>
          <w:rFonts w:hint="eastAsia"/>
          <w:lang w:val="de-DE"/>
        </w:rPr>
        <w:t>块值的设置</w:t>
      </w:r>
      <w:r>
        <w:rPr>
          <w:lang w:val="de-DE"/>
        </w:rPr>
        <w:t>，</w:t>
      </w:r>
      <w:r w:rsidRPr="00184227">
        <w:rPr>
          <w:rFonts w:hint="eastAsia"/>
          <w:lang w:val="de-DE"/>
        </w:rPr>
        <w:t>其中，</w:t>
      </w:r>
      <w:r w:rsidRPr="00184227">
        <w:rPr>
          <w:lang w:val="de-DE"/>
        </w:rPr>
        <w:t>nblock</w:t>
      </w:r>
      <w:r w:rsidRPr="00184227">
        <w:rPr>
          <w:rFonts w:hint="eastAsia"/>
          <w:lang w:val="de-DE"/>
        </w:rPr>
        <w:t>指定写入的块号，</w:t>
      </w:r>
      <w:r>
        <w:rPr>
          <w:lang w:val="de-DE"/>
        </w:rPr>
        <w:t>value</w:t>
      </w:r>
      <w:r w:rsidRPr="00184227">
        <w:rPr>
          <w:rFonts w:hint="eastAsia"/>
          <w:lang w:val="de-DE"/>
        </w:rPr>
        <w:t>为指向写入数据的</w:t>
      </w:r>
      <w:r>
        <w:rPr>
          <w:rFonts w:hint="eastAsia"/>
          <w:lang w:val="de-DE"/>
        </w:rPr>
        <w:t>值</w:t>
      </w:r>
      <w:r w:rsidRPr="00184227">
        <w:rPr>
          <w:rFonts w:hint="eastAsia"/>
          <w:lang w:val="de-DE"/>
        </w:rPr>
        <w:t>，缓冲区大小为</w:t>
      </w:r>
      <w:r w:rsidRPr="00184227">
        <w:rPr>
          <w:lang w:val="de-DE"/>
        </w:rPr>
        <w:t>16</w:t>
      </w:r>
      <w:r>
        <w:rPr>
          <w:rFonts w:hint="eastAsia"/>
          <w:lang w:val="de-DE"/>
        </w:rPr>
        <w:t>字节。</w:t>
      </w:r>
      <w:r>
        <w:rPr>
          <w:lang w:val="de-DE"/>
        </w:rPr>
        <w:t>对卡内某一块进行验证成功后，并且</w:t>
      </w:r>
      <w:r>
        <w:rPr>
          <w:rFonts w:hint="eastAsia"/>
          <w:lang w:val="de-DE"/>
        </w:rPr>
        <w:t>访问</w:t>
      </w:r>
      <w:r>
        <w:rPr>
          <w:lang w:val="de-DE"/>
        </w:rPr>
        <w:t>条件允许，才能进行该写值操作。</w:t>
      </w:r>
    </w:p>
    <w:p w14:paraId="18660053" w14:textId="77777777" w:rsidR="0004664E" w:rsidRPr="00456FE6" w:rsidRDefault="0004664E" w:rsidP="0004664E">
      <w:pPr>
        <w:pStyle w:val="a5"/>
      </w:pPr>
      <w:r w:rsidRPr="00456FE6">
        <w:t>uint8_t am_fm175xx_picca_val_set (am_fm175xx_dev_t  *p_dev,</w:t>
      </w:r>
    </w:p>
    <w:p w14:paraId="1C273371" w14:textId="77777777" w:rsidR="0004664E" w:rsidRPr="00456FE6" w:rsidRDefault="0004664E" w:rsidP="0004664E">
      <w:pPr>
        <w:pStyle w:val="a5"/>
      </w:pPr>
      <w:r w:rsidRPr="00456FE6">
        <w:t xml:space="preserve">                                  uint8_t            nblock,</w:t>
      </w:r>
      <w:r>
        <w:tab/>
      </w:r>
      <w:r>
        <w:tab/>
        <w:t>//</w:t>
      </w:r>
      <w:r>
        <w:rPr>
          <w:rFonts w:hint="eastAsia"/>
        </w:rPr>
        <w:t>块值</w:t>
      </w:r>
      <w:r>
        <w:t>地址</w:t>
      </w:r>
    </w:p>
    <w:p w14:paraId="26ED2DE0" w14:textId="77777777" w:rsidR="0004664E" w:rsidRDefault="0004664E" w:rsidP="0004664E">
      <w:pPr>
        <w:pStyle w:val="a5"/>
      </w:pPr>
      <w:r w:rsidRPr="00456FE6">
        <w:t xml:space="preserve">                                  int32_t            value);</w:t>
      </w:r>
      <w:r w:rsidRPr="006A19CE">
        <w:t xml:space="preserve"> </w:t>
      </w:r>
      <w:r>
        <w:tab/>
      </w:r>
      <w:r>
        <w:tab/>
        <w:t>//</w:t>
      </w:r>
      <w:r>
        <w:rPr>
          <w:rFonts w:hint="eastAsia"/>
        </w:rPr>
        <w:t>写入值</w:t>
      </w:r>
    </w:p>
    <w:p w14:paraId="7405AA36" w14:textId="77777777" w:rsidR="0004664E" w:rsidRDefault="0004664E" w:rsidP="00A141DF">
      <w:pPr>
        <w:numPr>
          <w:ilvl w:val="0"/>
          <w:numId w:val="60"/>
        </w:numPr>
        <w:spacing w:before="62" w:after="62"/>
        <w:rPr>
          <w:lang w:val="de-DE"/>
        </w:rPr>
      </w:pPr>
      <w:r>
        <w:rPr>
          <w:rFonts w:hint="eastAsia"/>
          <w:lang w:val="de-DE"/>
        </w:rPr>
        <w:t>卡</w:t>
      </w:r>
      <w:r>
        <w:rPr>
          <w:lang w:val="de-DE"/>
        </w:rPr>
        <w:t>块值</w:t>
      </w:r>
      <w:r>
        <w:rPr>
          <w:rFonts w:hint="eastAsia"/>
          <w:lang w:val="de-DE"/>
        </w:rPr>
        <w:t>获取</w:t>
      </w:r>
    </w:p>
    <w:p w14:paraId="185FD088" w14:textId="77777777" w:rsidR="0004664E" w:rsidRDefault="0004664E" w:rsidP="0004664E">
      <w:pPr>
        <w:pStyle w:val="23"/>
        <w:spacing w:before="62" w:after="62"/>
        <w:rPr>
          <w:lang w:val="de-DE"/>
        </w:rPr>
      </w:pPr>
      <w:r>
        <w:rPr>
          <w:rFonts w:hint="eastAsia"/>
          <w:lang w:val="de-DE"/>
        </w:rPr>
        <w:t>对</w:t>
      </w:r>
      <w:r>
        <w:rPr>
          <w:lang w:val="de-DE"/>
        </w:rPr>
        <w:t>Mifare</w:t>
      </w:r>
      <w:r>
        <w:rPr>
          <w:lang w:val="de-DE"/>
        </w:rPr>
        <w:t>卡</w:t>
      </w:r>
      <w:r>
        <w:rPr>
          <w:rFonts w:hint="eastAsia"/>
          <w:lang w:val="de-DE"/>
        </w:rPr>
        <w:t>块值的读取</w:t>
      </w:r>
      <w:r>
        <w:rPr>
          <w:lang w:val="de-DE"/>
        </w:rPr>
        <w:t>，</w:t>
      </w:r>
      <w:r w:rsidRPr="00DC5BDC">
        <w:rPr>
          <w:rFonts w:hint="eastAsia"/>
        </w:rPr>
        <w:t>若验证成功，则开始读写已验证的块。读写数据都是以块为单位的，其大小为</w:t>
      </w:r>
      <w:r w:rsidRPr="00DC5BDC">
        <w:t>16</w:t>
      </w:r>
      <w:r w:rsidRPr="00DC5BDC">
        <w:rPr>
          <w:rFonts w:hint="eastAsia"/>
        </w:rPr>
        <w:t>字节</w:t>
      </w:r>
      <w:r>
        <w:rPr>
          <w:rFonts w:hint="eastAsia"/>
        </w:rPr>
        <w:t>，</w:t>
      </w:r>
      <w:r>
        <w:rPr>
          <w:lang w:val="de-DE"/>
        </w:rPr>
        <w:t>指定</w:t>
      </w:r>
      <w:r>
        <w:rPr>
          <w:rFonts w:hint="eastAsia"/>
          <w:lang w:val="de-DE"/>
        </w:rPr>
        <w:t>读取数据</w:t>
      </w:r>
      <w:r>
        <w:rPr>
          <w:lang w:val="de-DE"/>
        </w:rPr>
        <w:t>的</w:t>
      </w:r>
      <w:r>
        <w:rPr>
          <w:rFonts w:hint="eastAsia"/>
          <w:lang w:val="de-DE"/>
        </w:rPr>
        <w:t>值</w:t>
      </w:r>
      <w:r>
        <w:rPr>
          <w:lang w:val="de-DE"/>
        </w:rPr>
        <w:t>块地址，</w:t>
      </w:r>
      <w:r w:rsidRPr="00896E6E">
        <w:t>nblock</w:t>
      </w:r>
      <w:r w:rsidRPr="00896E6E">
        <w:rPr>
          <w:rFonts w:hint="eastAsia"/>
        </w:rPr>
        <w:t>指定本次验证的块号</w:t>
      </w:r>
      <w:r>
        <w:rPr>
          <w:rFonts w:hint="eastAsia"/>
        </w:rPr>
        <w:t>，</w:t>
      </w:r>
      <w:r>
        <w:rPr>
          <w:lang w:val="de-DE"/>
        </w:rPr>
        <w:t>可以使用该函数</w:t>
      </w:r>
      <w:r>
        <w:rPr>
          <w:rFonts w:hint="eastAsia"/>
          <w:lang w:val="de-DE"/>
        </w:rPr>
        <w:t>读取</w:t>
      </w:r>
      <w:r>
        <w:rPr>
          <w:lang w:val="de-DE"/>
        </w:rPr>
        <w:t>数值块的值</w:t>
      </w:r>
      <w:r>
        <w:rPr>
          <w:rFonts w:hint="eastAsia"/>
          <w:lang w:val="de-DE"/>
        </w:rPr>
        <w:t>。</w:t>
      </w:r>
      <w:r>
        <w:rPr>
          <w:lang w:val="de-DE"/>
        </w:rPr>
        <w:t>对卡内某一块进行验证成功后，并且</w:t>
      </w:r>
      <w:r>
        <w:rPr>
          <w:rFonts w:hint="eastAsia"/>
          <w:lang w:val="de-DE"/>
        </w:rPr>
        <w:t>访问</w:t>
      </w:r>
      <w:r>
        <w:rPr>
          <w:lang w:val="de-DE"/>
        </w:rPr>
        <w:t>条件允许，才能进行</w:t>
      </w:r>
      <w:r>
        <w:rPr>
          <w:rFonts w:hint="eastAsia"/>
          <w:lang w:val="de-DE"/>
        </w:rPr>
        <w:t>读</w:t>
      </w:r>
      <w:r>
        <w:rPr>
          <w:lang w:val="de-DE"/>
        </w:rPr>
        <w:t>值操作。</w:t>
      </w:r>
    </w:p>
    <w:p w14:paraId="2ECFAF13" w14:textId="77777777" w:rsidR="0004664E" w:rsidRPr="001E1D28" w:rsidRDefault="0004664E" w:rsidP="0004664E">
      <w:pPr>
        <w:pStyle w:val="a5"/>
      </w:pPr>
      <w:r w:rsidRPr="001E1D28">
        <w:t>uint8_t am_fm175xx_picca_val_get (am_fm175xx_dev_t  *p_dev,</w:t>
      </w:r>
    </w:p>
    <w:p w14:paraId="707C322F" w14:textId="77777777" w:rsidR="0004664E" w:rsidRPr="001E1D28" w:rsidRDefault="0004664E" w:rsidP="0004664E">
      <w:pPr>
        <w:pStyle w:val="a5"/>
      </w:pPr>
      <w:r w:rsidRPr="001E1D28">
        <w:t xml:space="preserve">                                  uint8_t            nblock,</w:t>
      </w:r>
      <w:r>
        <w:tab/>
      </w:r>
      <w:r>
        <w:tab/>
        <w:t>//</w:t>
      </w:r>
      <w:r>
        <w:rPr>
          <w:rFonts w:hint="eastAsia"/>
        </w:rPr>
        <w:t>块值</w:t>
      </w:r>
      <w:r>
        <w:t>地址</w:t>
      </w:r>
    </w:p>
    <w:p w14:paraId="679E1D72" w14:textId="77777777" w:rsidR="0004664E" w:rsidRPr="00D416A6" w:rsidRDefault="0004664E" w:rsidP="0004664E">
      <w:pPr>
        <w:pStyle w:val="a5"/>
      </w:pPr>
      <w:r w:rsidRPr="001E1D28">
        <w:t xml:space="preserve">                                  int32_t           *p_value);</w:t>
      </w:r>
      <w:r w:rsidRPr="006A19CE">
        <w:t xml:space="preserve"> </w:t>
      </w:r>
      <w:r>
        <w:tab/>
      </w:r>
      <w:r>
        <w:tab/>
        <w:t>//</w:t>
      </w:r>
      <w:r>
        <w:rPr>
          <w:rFonts w:hint="eastAsia"/>
        </w:rPr>
        <w:t>获取值</w:t>
      </w:r>
      <w:r>
        <w:t>指针</w:t>
      </w:r>
    </w:p>
    <w:p w14:paraId="37DC9FAB" w14:textId="77777777" w:rsidR="0004664E" w:rsidRPr="00927379" w:rsidRDefault="0004664E" w:rsidP="0004664E">
      <w:pPr>
        <w:pStyle w:val="30"/>
        <w:rPr>
          <w:lang w:val="de-DE"/>
        </w:rPr>
      </w:pPr>
      <w:bookmarkStart w:id="405" w:name="_Toc460529817"/>
      <w:bookmarkStart w:id="406" w:name="_Toc476819935"/>
      <w:bookmarkStart w:id="407" w:name="_Toc479459115"/>
      <w:bookmarkStart w:id="408" w:name="_Toc479807178"/>
      <w:bookmarkStart w:id="409" w:name="_Toc487711576"/>
      <w:bookmarkStart w:id="410" w:name="_Toc487717405"/>
      <w:bookmarkStart w:id="411" w:name="_Toc518911025"/>
      <w:bookmarkStart w:id="412" w:name="_Toc527380181"/>
      <w:bookmarkStart w:id="413" w:name="_Toc6175849"/>
      <w:r w:rsidRPr="00927379">
        <w:rPr>
          <w:rFonts w:hint="eastAsia"/>
          <w:lang w:val="de-DE"/>
        </w:rPr>
        <w:t>密钥和权限控制</w:t>
      </w:r>
      <w:bookmarkEnd w:id="405"/>
      <w:bookmarkEnd w:id="406"/>
      <w:bookmarkEnd w:id="407"/>
      <w:bookmarkEnd w:id="408"/>
      <w:bookmarkEnd w:id="409"/>
      <w:bookmarkEnd w:id="410"/>
      <w:bookmarkEnd w:id="411"/>
      <w:bookmarkEnd w:id="412"/>
      <w:bookmarkEnd w:id="413"/>
    </w:p>
    <w:p w14:paraId="25E62343" w14:textId="01331CF3" w:rsidR="0004664E" w:rsidRPr="00184227" w:rsidRDefault="0004664E" w:rsidP="0004664E">
      <w:pPr>
        <w:framePr w:w="5269" w:h="4831" w:hRule="exact" w:hSpace="180" w:wrap="around" w:vAnchor="text" w:hAnchor="page" w:x="4824" w:y="374"/>
        <w:shd w:val="solid" w:color="FFFFFF" w:fill="FFFFFF"/>
        <w:spacing w:before="62" w:after="62"/>
        <w:jc w:val="center"/>
      </w:pPr>
      <w:r w:rsidRPr="009C1C84">
        <w:rPr>
          <w:noProof/>
          <w:sz w:val="20"/>
          <w:szCs w:val="20"/>
        </w:rPr>
        <w:drawing>
          <wp:inline distT="0" distB="0" distL="0" distR="0" wp14:anchorId="3C4E50FA" wp14:editId="42EFB658">
            <wp:extent cx="3248025" cy="2609850"/>
            <wp:effectExtent l="0" t="0" r="9525" b="0"/>
            <wp:docPr id="19" name="图片 19" descr="尾块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尾块格式"/>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8025" cy="2609850"/>
                    </a:xfrm>
                    <a:prstGeom prst="rect">
                      <a:avLst/>
                    </a:prstGeom>
                    <a:noFill/>
                    <a:ln>
                      <a:noFill/>
                    </a:ln>
                  </pic:spPr>
                </pic:pic>
              </a:graphicData>
            </a:graphic>
          </wp:inline>
        </w:drawing>
      </w:r>
    </w:p>
    <w:p w14:paraId="08E38767" w14:textId="36AD3C89" w:rsidR="0004664E" w:rsidRPr="00184227" w:rsidRDefault="0004664E" w:rsidP="0004664E">
      <w:pPr>
        <w:pStyle w:val="a7"/>
        <w:framePr w:w="5269" w:h="4831" w:hRule="exact" w:hSpace="180" w:wrap="around" w:vAnchor="text" w:hAnchor="page" w:x="4824" w:y="374"/>
        <w:spacing w:before="62" w:after="62"/>
      </w:pPr>
      <w:bookmarkStart w:id="414" w:name="_Ref460535198"/>
      <w:r w:rsidRPr="00184227">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5</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5</w:t>
      </w:r>
      <w:r w:rsidR="006352F3">
        <w:fldChar w:fldCharType="end"/>
      </w:r>
      <w:bookmarkEnd w:id="414"/>
      <w:r>
        <w:t xml:space="preserve">  </w:t>
      </w:r>
      <w:r w:rsidRPr="00184227">
        <w:rPr>
          <w:rFonts w:hint="eastAsia"/>
        </w:rPr>
        <w:t>尾块格式</w:t>
      </w:r>
    </w:p>
    <w:p w14:paraId="1BCE2787" w14:textId="77777777" w:rsidR="0004664E" w:rsidRPr="00DC5BDC" w:rsidRDefault="0004664E" w:rsidP="0004664E">
      <w:pPr>
        <w:spacing w:before="62" w:after="62"/>
        <w:ind w:firstLine="420"/>
      </w:pPr>
      <w:r w:rsidRPr="00DC5BDC">
        <w:t>Mifare S50/S70</w:t>
      </w:r>
      <w:r>
        <w:rPr>
          <w:rFonts w:hint="eastAsia"/>
        </w:rPr>
        <w:t>卡</w:t>
      </w:r>
      <w:r w:rsidRPr="00DC5BDC">
        <w:rPr>
          <w:rFonts w:hint="eastAsia"/>
        </w:rPr>
        <w:t>的初始密钥全为</w:t>
      </w:r>
      <w:r w:rsidRPr="00DC5BDC">
        <w:t>0xFF</w:t>
      </w:r>
      <w:r w:rsidRPr="00DC5BDC">
        <w:rPr>
          <w:rFonts w:hint="eastAsia"/>
        </w:rPr>
        <w:t>，显然，对于实际产品来讲，希望能够更改其密钥为其它值。由于存在密钥</w:t>
      </w:r>
      <w:r w:rsidRPr="00DC5BDC">
        <w:t>A</w:t>
      </w:r>
      <w:r w:rsidRPr="00DC5BDC">
        <w:rPr>
          <w:rFonts w:hint="eastAsia"/>
        </w:rPr>
        <w:t>和密钥</w:t>
      </w:r>
      <w:r w:rsidRPr="00DC5BDC">
        <w:t>B</w:t>
      </w:r>
      <w:r w:rsidRPr="00DC5BDC">
        <w:rPr>
          <w:rFonts w:hint="eastAsia"/>
        </w:rPr>
        <w:t>，可以对每个密钥设定不一样的权限，如验证密钥</w:t>
      </w:r>
      <w:r w:rsidRPr="00DC5BDC">
        <w:t>A</w:t>
      </w:r>
      <w:r w:rsidRPr="00DC5BDC">
        <w:rPr>
          <w:rFonts w:hint="eastAsia"/>
        </w:rPr>
        <w:t>后仅只读，验证密钥</w:t>
      </w:r>
      <w:r w:rsidRPr="00DC5BDC">
        <w:t>B</w:t>
      </w:r>
      <w:r w:rsidRPr="00DC5BDC">
        <w:rPr>
          <w:rFonts w:hint="eastAsia"/>
        </w:rPr>
        <w:t>后可写。下面以</w:t>
      </w:r>
      <w:r w:rsidRPr="00DC5BDC">
        <w:t>Mifare S50</w:t>
      </w:r>
      <w:r w:rsidRPr="00DC5BDC">
        <w:rPr>
          <w:rFonts w:hint="eastAsia"/>
        </w:rPr>
        <w:t>为例，介绍密钥和权限控制的修改方法。</w:t>
      </w:r>
    </w:p>
    <w:p w14:paraId="4ECF26DB" w14:textId="77777777" w:rsidR="0004664E" w:rsidRPr="00DC5BDC" w:rsidRDefault="0004664E" w:rsidP="0004664E">
      <w:pPr>
        <w:spacing w:before="62" w:after="62"/>
        <w:ind w:firstLine="420"/>
      </w:pPr>
      <w:r w:rsidRPr="00DC5BDC">
        <w:rPr>
          <w:rFonts w:hint="eastAsia"/>
        </w:rPr>
        <w:t>密钥和权限控制是针对扇区而言的，即一个扇区的密钥是相同的，不同扇区的密钥可以不同。</w:t>
      </w:r>
      <w:r w:rsidRPr="00DC5BDC">
        <w:t>S50</w:t>
      </w:r>
      <w:r w:rsidRPr="00DC5BDC">
        <w:rPr>
          <w:rFonts w:hint="eastAsia"/>
        </w:rPr>
        <w:t>共计</w:t>
      </w:r>
      <w:r w:rsidRPr="00DC5BDC">
        <w:t>16</w:t>
      </w:r>
      <w:r w:rsidRPr="00DC5BDC">
        <w:rPr>
          <w:rFonts w:hint="eastAsia"/>
        </w:rPr>
        <w:t>个扇区，每个扇区</w:t>
      </w:r>
      <w:r w:rsidRPr="00DC5BDC">
        <w:t>4</w:t>
      </w:r>
      <w:r w:rsidRPr="00DC5BDC">
        <w:rPr>
          <w:rFonts w:hint="eastAsia"/>
        </w:rPr>
        <w:t>块，每块</w:t>
      </w:r>
      <w:r w:rsidRPr="00DC5BDC">
        <w:t>16</w:t>
      </w:r>
      <w:r w:rsidRPr="00DC5BDC">
        <w:rPr>
          <w:rFonts w:hint="eastAsia"/>
        </w:rPr>
        <w:t>字节，前</w:t>
      </w:r>
      <w:r w:rsidRPr="00DC5BDC">
        <w:t>3</w:t>
      </w:r>
      <w:r w:rsidRPr="00DC5BDC">
        <w:rPr>
          <w:rFonts w:hint="eastAsia"/>
        </w:rPr>
        <w:t>块为普通的数据块，最后一块（尾块）为密钥和权限控制块。对最后一块存储的数据进行修改，即可完成密钥和权限控制的修改。操作最后一块的存储数据时要格外小心，数据稍有错误，就可能导致扇区被锁死。尾块的前</w:t>
      </w:r>
      <w:r w:rsidRPr="00DC5BDC">
        <w:t>6</w:t>
      </w:r>
      <w:r w:rsidRPr="00DC5BDC">
        <w:rPr>
          <w:rFonts w:hint="eastAsia"/>
        </w:rPr>
        <w:t>字节为</w:t>
      </w:r>
      <w:r w:rsidRPr="00DC5BDC">
        <w:t>A</w:t>
      </w:r>
      <w:r w:rsidRPr="00DC5BDC">
        <w:rPr>
          <w:rFonts w:hint="eastAsia"/>
        </w:rPr>
        <w:t>密钥，后</w:t>
      </w:r>
      <w:r w:rsidRPr="00DC5BDC">
        <w:t>6</w:t>
      </w:r>
      <w:r w:rsidRPr="00DC5BDC">
        <w:rPr>
          <w:rFonts w:hint="eastAsia"/>
        </w:rPr>
        <w:t>字节为</w:t>
      </w:r>
      <w:r w:rsidRPr="00DC5BDC">
        <w:t>B</w:t>
      </w:r>
      <w:r w:rsidRPr="00DC5BDC">
        <w:rPr>
          <w:rFonts w:hint="eastAsia"/>
        </w:rPr>
        <w:t>密钥，中间</w:t>
      </w:r>
      <w:r w:rsidRPr="00DC5BDC">
        <w:t>4</w:t>
      </w:r>
      <w:r w:rsidRPr="00DC5BDC">
        <w:rPr>
          <w:rFonts w:hint="eastAsia"/>
        </w:rPr>
        <w:t>字节用于权限控制，详见</w:t>
      </w:r>
      <w:r>
        <w:fldChar w:fldCharType="begin"/>
      </w:r>
      <w:r>
        <w:instrText xml:space="preserve">REF _Ref460535198 \h  \* MERGEFORMAT </w:instrText>
      </w:r>
      <w:r>
        <w:fldChar w:fldCharType="separate"/>
      </w:r>
      <w:r w:rsidR="00B93B10" w:rsidRPr="00184227">
        <w:rPr>
          <w:rFonts w:hint="eastAsia"/>
        </w:rPr>
        <w:t>图</w:t>
      </w:r>
      <w:r w:rsidR="00B93B10">
        <w:t>5.5</w:t>
      </w:r>
      <w:r>
        <w:fldChar w:fldCharType="end"/>
      </w:r>
      <w:r w:rsidRPr="00DC5BDC">
        <w:rPr>
          <w:rFonts w:hint="eastAsia"/>
        </w:rPr>
        <w:t>。</w:t>
      </w:r>
    </w:p>
    <w:p w14:paraId="7C127DF7" w14:textId="77777777" w:rsidR="0004664E" w:rsidRPr="00CF3460" w:rsidRDefault="0004664E" w:rsidP="0004664E">
      <w:pPr>
        <w:spacing w:before="62" w:after="62"/>
        <w:ind w:firstLine="420"/>
      </w:pPr>
      <w:r w:rsidRPr="00CF3460">
        <w:rPr>
          <w:rFonts w:hint="eastAsia"/>
        </w:rPr>
        <w:t>如需修改密钥和控制权限，重点在理解字节</w:t>
      </w:r>
      <w:r w:rsidRPr="00CF3460">
        <w:t>6</w:t>
      </w:r>
      <w:r w:rsidRPr="00CF3460">
        <w:rPr>
          <w:rFonts w:hint="eastAsia"/>
        </w:rPr>
        <w:t>、</w:t>
      </w:r>
      <w:r w:rsidRPr="00CF3460">
        <w:t>7</w:t>
      </w:r>
      <w:r w:rsidRPr="00CF3460">
        <w:rPr>
          <w:rFonts w:hint="eastAsia"/>
        </w:rPr>
        <w:t>和</w:t>
      </w:r>
      <w:r w:rsidRPr="00CF3460">
        <w:t>8</w:t>
      </w:r>
      <w:r w:rsidRPr="00CF3460">
        <w:rPr>
          <w:rFonts w:hint="eastAsia"/>
        </w:rPr>
        <w:t>（字节</w:t>
      </w:r>
      <w:r w:rsidRPr="00CF3460">
        <w:t>9</w:t>
      </w:r>
      <w:r w:rsidRPr="00CF3460">
        <w:rPr>
          <w:rFonts w:hint="eastAsia"/>
        </w:rPr>
        <w:t>是一个普通的数据）的含义。</w:t>
      </w:r>
      <w:r w:rsidRPr="00CF3460">
        <w:t>3</w:t>
      </w:r>
      <w:r w:rsidRPr="00CF3460">
        <w:rPr>
          <w:rFonts w:hint="eastAsia"/>
        </w:rPr>
        <w:t>个字节共计</w:t>
      </w:r>
      <w:r w:rsidRPr="00CF3460">
        <w:t>24</w:t>
      </w:r>
      <w:r w:rsidRPr="00CF3460">
        <w:rPr>
          <w:rFonts w:hint="eastAsia"/>
        </w:rPr>
        <w:t>位，每</w:t>
      </w:r>
      <w:r w:rsidRPr="00CF3460">
        <w:t>6</w:t>
      </w:r>
      <w:r w:rsidRPr="00CF3460">
        <w:rPr>
          <w:rFonts w:hint="eastAsia"/>
        </w:rPr>
        <w:t>位（分别为</w:t>
      </w:r>
      <w:r w:rsidRPr="00CF3460">
        <w:t>C1</w:t>
      </w:r>
      <w:r w:rsidRPr="00CF3460">
        <w:rPr>
          <w:rFonts w:hint="eastAsia"/>
        </w:rPr>
        <w:t>、</w:t>
      </w:r>
      <w:r w:rsidRPr="00CF3460">
        <w:t>C2</w:t>
      </w:r>
      <w:r w:rsidRPr="00CF3460">
        <w:rPr>
          <w:rFonts w:hint="eastAsia"/>
        </w:rPr>
        <w:t>、</w:t>
      </w:r>
      <w:r w:rsidRPr="00CF3460">
        <w:t>C3</w:t>
      </w:r>
      <w:r w:rsidRPr="00CF3460">
        <w:rPr>
          <w:rFonts w:hint="eastAsia"/>
        </w:rPr>
        <w:t>、</w:t>
      </w:r>
      <w:r w:rsidRPr="00CF3460">
        <w:rPr>
          <w:sz w:val="18"/>
          <w:szCs w:val="18"/>
        </w:rPr>
        <w:fldChar w:fldCharType="begin"/>
      </w:r>
      <w:r w:rsidRPr="00CF3460">
        <w:rPr>
          <w:sz w:val="18"/>
          <w:szCs w:val="18"/>
        </w:rPr>
        <w:instrText>EQ \o(\s\up4(</w:instrText>
      </w:r>
      <w:r w:rsidRPr="00CF3460">
        <w:rPr>
          <w:rFonts w:hint="eastAsia"/>
          <w:sz w:val="18"/>
          <w:szCs w:val="18"/>
        </w:rPr>
        <w:instrText>—</w:instrText>
      </w:r>
      <w:r w:rsidRPr="00CF3460">
        <w:rPr>
          <w:sz w:val="18"/>
          <w:szCs w:val="18"/>
        </w:rPr>
        <w:instrText>),\s\do1(C1))</w:instrText>
      </w:r>
      <w:r w:rsidRPr="00CF3460">
        <w:rPr>
          <w:sz w:val="18"/>
          <w:szCs w:val="18"/>
        </w:rPr>
        <w:fldChar w:fldCharType="end"/>
      </w:r>
      <w:r w:rsidRPr="00CF3460">
        <w:rPr>
          <w:rFonts w:hint="eastAsia"/>
          <w:sz w:val="18"/>
          <w:szCs w:val="18"/>
        </w:rPr>
        <w:t>、</w:t>
      </w:r>
      <w:r w:rsidRPr="00CF3460">
        <w:rPr>
          <w:sz w:val="18"/>
          <w:szCs w:val="18"/>
        </w:rPr>
        <w:fldChar w:fldCharType="begin"/>
      </w:r>
      <w:r w:rsidRPr="00CF3460">
        <w:rPr>
          <w:sz w:val="18"/>
          <w:szCs w:val="18"/>
        </w:rPr>
        <w:instrText>EQ \o(\s\up4(</w:instrText>
      </w:r>
      <w:r w:rsidRPr="00CF3460">
        <w:rPr>
          <w:rFonts w:hint="eastAsia"/>
          <w:sz w:val="18"/>
          <w:szCs w:val="18"/>
        </w:rPr>
        <w:instrText>—</w:instrText>
      </w:r>
      <w:r w:rsidRPr="00CF3460">
        <w:rPr>
          <w:sz w:val="18"/>
          <w:szCs w:val="18"/>
        </w:rPr>
        <w:instrText>),\s\do1(C2))</w:instrText>
      </w:r>
      <w:r w:rsidRPr="00CF3460">
        <w:rPr>
          <w:sz w:val="18"/>
          <w:szCs w:val="18"/>
        </w:rPr>
        <w:fldChar w:fldCharType="end"/>
      </w:r>
      <w:r w:rsidRPr="00CF3460">
        <w:rPr>
          <w:rFonts w:hint="eastAsia"/>
          <w:sz w:val="18"/>
          <w:szCs w:val="18"/>
        </w:rPr>
        <w:t>、</w:t>
      </w:r>
      <w:r w:rsidRPr="00CF3460">
        <w:rPr>
          <w:sz w:val="18"/>
          <w:szCs w:val="18"/>
        </w:rPr>
        <w:fldChar w:fldCharType="begin"/>
      </w:r>
      <w:r w:rsidRPr="00CF3460">
        <w:rPr>
          <w:sz w:val="18"/>
          <w:szCs w:val="18"/>
        </w:rPr>
        <w:instrText>EQ \o(\s\up4(</w:instrText>
      </w:r>
      <w:r w:rsidRPr="00CF3460">
        <w:rPr>
          <w:rFonts w:hint="eastAsia"/>
          <w:sz w:val="18"/>
          <w:szCs w:val="18"/>
        </w:rPr>
        <w:instrText>—</w:instrText>
      </w:r>
      <w:r w:rsidRPr="00CF3460">
        <w:rPr>
          <w:sz w:val="18"/>
          <w:szCs w:val="18"/>
        </w:rPr>
        <w:instrText>),\s\do1(C3))</w:instrText>
      </w:r>
      <w:r w:rsidRPr="00CF3460">
        <w:rPr>
          <w:sz w:val="18"/>
          <w:szCs w:val="18"/>
        </w:rPr>
        <w:fldChar w:fldCharType="end"/>
      </w:r>
      <w:r w:rsidRPr="00CF3460">
        <w:rPr>
          <w:rFonts w:hint="eastAsia"/>
        </w:rPr>
        <w:t>）控制扇区中的一个块，刚好可以控制</w:t>
      </w:r>
      <w:r w:rsidRPr="00CF3460">
        <w:t>4</w:t>
      </w:r>
      <w:r w:rsidRPr="00CF3460">
        <w:rPr>
          <w:rFonts w:hint="eastAsia"/>
        </w:rPr>
        <w:t>个块，图中的下标</w:t>
      </w:r>
      <w:r w:rsidRPr="00CF3460">
        <w:t>0</w:t>
      </w:r>
      <w:r w:rsidRPr="00CF3460">
        <w:rPr>
          <w:rFonts w:hint="eastAsia"/>
        </w:rPr>
        <w:t>、</w:t>
      </w:r>
      <w:r w:rsidRPr="00CF3460">
        <w:t>1</w:t>
      </w:r>
      <w:r w:rsidRPr="00CF3460">
        <w:rPr>
          <w:rFonts w:hint="eastAsia"/>
        </w:rPr>
        <w:t>、</w:t>
      </w:r>
      <w:r w:rsidRPr="00CF3460">
        <w:t>2</w:t>
      </w:r>
      <w:r w:rsidRPr="00CF3460">
        <w:rPr>
          <w:rFonts w:hint="eastAsia"/>
        </w:rPr>
        <w:t>、</w:t>
      </w:r>
      <w:r w:rsidRPr="00CF3460">
        <w:t>3</w:t>
      </w:r>
      <w:r w:rsidRPr="00CF3460">
        <w:rPr>
          <w:rFonts w:hint="eastAsia"/>
        </w:rPr>
        <w:t>对应块</w:t>
      </w:r>
      <w:r w:rsidRPr="00CF3460">
        <w:t>0</w:t>
      </w:r>
      <w:r w:rsidRPr="00CF3460">
        <w:rPr>
          <w:rFonts w:hint="eastAsia"/>
        </w:rPr>
        <w:t>、</w:t>
      </w:r>
      <w:r w:rsidRPr="00CF3460">
        <w:t>1</w:t>
      </w:r>
      <w:r w:rsidRPr="00CF3460">
        <w:rPr>
          <w:rFonts w:hint="eastAsia"/>
        </w:rPr>
        <w:t>、</w:t>
      </w:r>
      <w:r w:rsidRPr="00CF3460">
        <w:t>2</w:t>
      </w:r>
      <w:r w:rsidRPr="00CF3460">
        <w:rPr>
          <w:rFonts w:hint="eastAsia"/>
        </w:rPr>
        <w:t>、</w:t>
      </w:r>
      <w:r w:rsidRPr="00CF3460">
        <w:t>3</w:t>
      </w:r>
      <w:r w:rsidRPr="00CF3460">
        <w:rPr>
          <w:rFonts w:hint="eastAsia"/>
        </w:rPr>
        <w:t>。如</w:t>
      </w:r>
      <w:r w:rsidRPr="00CF3460">
        <w:t xml:space="preserve">  C10</w:t>
      </w:r>
      <w:r w:rsidRPr="00CF3460">
        <w:rPr>
          <w:rFonts w:hint="eastAsia"/>
        </w:rPr>
        <w:t>表示块</w:t>
      </w:r>
      <w:r w:rsidRPr="00CF3460">
        <w:t>0</w:t>
      </w:r>
      <w:r w:rsidRPr="00CF3460">
        <w:rPr>
          <w:rFonts w:hint="eastAsia"/>
        </w:rPr>
        <w:t>的</w:t>
      </w:r>
      <w:r w:rsidRPr="00CF3460">
        <w:t>C1</w:t>
      </w:r>
      <w:r w:rsidRPr="00CF3460">
        <w:rPr>
          <w:rFonts w:hint="eastAsia"/>
        </w:rPr>
        <w:t>控制位。同样的标志位，上方带横线的位必须与不带横线的位的值相反，即如果</w:t>
      </w:r>
      <w:r w:rsidRPr="00CF3460">
        <w:t>C10</w:t>
      </w:r>
      <w:r w:rsidRPr="00CF3460">
        <w:rPr>
          <w:rFonts w:hint="eastAsia"/>
        </w:rPr>
        <w:lastRenderedPageBreak/>
        <w:t>的值为</w:t>
      </w:r>
      <w:r w:rsidRPr="00CF3460">
        <w:t>1</w:t>
      </w:r>
      <w:r w:rsidRPr="00CF3460">
        <w:rPr>
          <w:rFonts w:hint="eastAsia"/>
        </w:rPr>
        <w:t>，则</w:t>
      </w:r>
      <w:r w:rsidRPr="00CF3460">
        <w:rPr>
          <w:sz w:val="18"/>
          <w:szCs w:val="18"/>
        </w:rPr>
        <w:fldChar w:fldCharType="begin"/>
      </w:r>
      <w:r w:rsidRPr="00CF3460">
        <w:rPr>
          <w:sz w:val="18"/>
          <w:szCs w:val="18"/>
        </w:rPr>
        <w:instrText xml:space="preserve"> EQ \o(\s\up4(</w:instrText>
      </w:r>
      <w:r w:rsidRPr="00CF3460">
        <w:rPr>
          <w:rFonts w:hint="eastAsia"/>
          <w:sz w:val="18"/>
          <w:szCs w:val="18"/>
        </w:rPr>
        <w:instrText>—</w:instrText>
      </w:r>
      <w:r w:rsidRPr="00CF3460">
        <w:rPr>
          <w:sz w:val="18"/>
          <w:szCs w:val="18"/>
        </w:rPr>
        <w:instrText xml:space="preserve">),\s\do2(C10)) </w:instrText>
      </w:r>
      <w:r w:rsidRPr="00CF3460">
        <w:rPr>
          <w:sz w:val="18"/>
          <w:szCs w:val="18"/>
        </w:rPr>
        <w:fldChar w:fldCharType="end"/>
      </w:r>
      <w:r w:rsidRPr="00CF3460">
        <w:rPr>
          <w:rFonts w:hint="eastAsia"/>
        </w:rPr>
        <w:t>的值就必须为</w:t>
      </w:r>
      <w:r w:rsidRPr="00CF3460">
        <w:t>0</w:t>
      </w:r>
      <w:r w:rsidRPr="00CF3460">
        <w:rPr>
          <w:rFonts w:hint="eastAsia"/>
        </w:rPr>
        <w:t>。</w:t>
      </w:r>
    </w:p>
    <w:p w14:paraId="6C7767D6" w14:textId="77777777" w:rsidR="0004664E" w:rsidRPr="002F2E54" w:rsidRDefault="0004664E" w:rsidP="0004664E">
      <w:pPr>
        <w:spacing w:before="62" w:after="62"/>
        <w:ind w:firstLine="420"/>
      </w:pPr>
      <w:r w:rsidRPr="002F2E54">
        <w:rPr>
          <w:rFonts w:hint="eastAsia"/>
        </w:rPr>
        <w:t>由于存在此关系，因此实际控制位的含义仅通过</w:t>
      </w:r>
      <w:r w:rsidRPr="002F2E54">
        <w:t>C1</w:t>
      </w:r>
      <w:r w:rsidRPr="002F2E54">
        <w:rPr>
          <w:rFonts w:hint="eastAsia"/>
        </w:rPr>
        <w:t>、</w:t>
      </w:r>
      <w:r w:rsidRPr="002F2E54">
        <w:t>C2</w:t>
      </w:r>
      <w:r w:rsidRPr="002F2E54">
        <w:rPr>
          <w:rFonts w:hint="eastAsia"/>
        </w:rPr>
        <w:t>、</w:t>
      </w:r>
      <w:r w:rsidRPr="002F2E54">
        <w:t>C3</w:t>
      </w:r>
      <w:r w:rsidRPr="002F2E54">
        <w:rPr>
          <w:rFonts w:hint="eastAsia"/>
        </w:rPr>
        <w:t>三个位即可确定。控制尾块和数据块的控制位含义是不同的。对于尾块，其控制了密钥</w:t>
      </w:r>
      <w:r w:rsidRPr="002F2E54">
        <w:t>A</w:t>
      </w:r>
      <w:r w:rsidRPr="002F2E54">
        <w:rPr>
          <w:rFonts w:hint="eastAsia"/>
        </w:rPr>
        <w:t>、密钥</w:t>
      </w:r>
      <w:r w:rsidRPr="002F2E54">
        <w:t>B</w:t>
      </w:r>
      <w:r w:rsidRPr="002F2E54">
        <w:rPr>
          <w:rFonts w:hint="eastAsia"/>
        </w:rPr>
        <w:t>以及控制区域的访问权限。控制位的含义详见</w:t>
      </w:r>
      <w:r>
        <w:fldChar w:fldCharType="begin"/>
      </w:r>
      <w:r>
        <w:instrText xml:space="preserve">REF _Ref460526512 \h  \* MERGEFORMAT </w:instrText>
      </w:r>
      <w:r>
        <w:fldChar w:fldCharType="separate"/>
      </w:r>
      <w:r w:rsidR="00B93B10" w:rsidRPr="00184227">
        <w:rPr>
          <w:rFonts w:hint="eastAsia"/>
        </w:rPr>
        <w:t>表</w:t>
      </w:r>
      <w:r w:rsidR="00B93B10">
        <w:t>5.14</w:t>
      </w:r>
      <w:r>
        <w:fldChar w:fldCharType="end"/>
      </w:r>
      <w:r w:rsidRPr="002F2E54">
        <w:rPr>
          <w:rFonts w:hint="eastAsia"/>
        </w:rPr>
        <w:t>。</w:t>
      </w:r>
    </w:p>
    <w:p w14:paraId="3BD7675E" w14:textId="77777777" w:rsidR="0004664E" w:rsidRPr="00184227" w:rsidRDefault="0004664E" w:rsidP="0004664E">
      <w:pPr>
        <w:pStyle w:val="a7"/>
        <w:spacing w:before="62" w:after="62"/>
      </w:pPr>
      <w:bookmarkStart w:id="415" w:name="_Ref460526512"/>
      <w:r w:rsidRPr="00184227">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14</w:t>
      </w:r>
      <w:r>
        <w:fldChar w:fldCharType="end"/>
      </w:r>
      <w:bookmarkEnd w:id="415"/>
      <w:r>
        <w:t xml:space="preserve">  </w:t>
      </w:r>
      <w:r w:rsidRPr="00184227">
        <w:rPr>
          <w:rFonts w:hint="eastAsia"/>
        </w:rPr>
        <w:t>尾块控制位含义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
        <w:gridCol w:w="564"/>
        <w:gridCol w:w="565"/>
        <w:gridCol w:w="539"/>
        <w:gridCol w:w="646"/>
        <w:gridCol w:w="1083"/>
        <w:gridCol w:w="842"/>
        <w:gridCol w:w="851"/>
        <w:gridCol w:w="885"/>
      </w:tblGrid>
      <w:tr w:rsidR="0004664E" w:rsidRPr="00184227" w14:paraId="66E1EBD2" w14:textId="77777777" w:rsidTr="0004664E">
        <w:trPr>
          <w:trHeight w:val="172"/>
          <w:jc w:val="center"/>
        </w:trPr>
        <w:tc>
          <w:tcPr>
            <w:tcW w:w="1661" w:type="dxa"/>
            <w:gridSpan w:val="3"/>
            <w:vMerge w:val="restart"/>
            <w:tcBorders>
              <w:top w:val="thinThickSmallGap" w:sz="24" w:space="0" w:color="auto"/>
              <w:left w:val="single" w:sz="4" w:space="0" w:color="auto"/>
              <w:bottom w:val="single" w:sz="4" w:space="0" w:color="auto"/>
              <w:right w:val="double" w:sz="4" w:space="0" w:color="auto"/>
            </w:tcBorders>
            <w:shd w:val="pct10" w:color="auto" w:fill="auto"/>
            <w:vAlign w:val="center"/>
          </w:tcPr>
          <w:p w14:paraId="51A546E8" w14:textId="77777777" w:rsidR="0004664E" w:rsidRPr="00184227" w:rsidRDefault="0004664E" w:rsidP="0004664E">
            <w:pPr>
              <w:pStyle w:val="ab"/>
              <w:spacing w:before="62" w:after="62"/>
              <w:rPr>
                <w:rFonts w:ascii="Times New Roman" w:hAnsi="Times New Roman"/>
              </w:rPr>
            </w:pPr>
            <w:r w:rsidRPr="00184227">
              <w:rPr>
                <w:rFonts w:ascii="Times New Roman"/>
              </w:rPr>
              <w:t>控制位</w:t>
            </w:r>
          </w:p>
        </w:tc>
        <w:tc>
          <w:tcPr>
            <w:tcW w:w="4846" w:type="dxa"/>
            <w:gridSpan w:val="6"/>
            <w:tcBorders>
              <w:top w:val="thinThickSmallGap" w:sz="24" w:space="0" w:color="auto"/>
              <w:left w:val="double" w:sz="4" w:space="0" w:color="auto"/>
              <w:bottom w:val="single" w:sz="4" w:space="0" w:color="auto"/>
              <w:right w:val="single" w:sz="4" w:space="0" w:color="auto"/>
            </w:tcBorders>
            <w:shd w:val="pct10" w:color="auto" w:fill="auto"/>
            <w:vAlign w:val="center"/>
          </w:tcPr>
          <w:p w14:paraId="4C9E103E" w14:textId="77777777" w:rsidR="0004664E" w:rsidRPr="00184227" w:rsidRDefault="0004664E" w:rsidP="0004664E">
            <w:pPr>
              <w:pStyle w:val="ab"/>
              <w:rPr>
                <w:rFonts w:ascii="Times New Roman" w:hAnsi="Times New Roman"/>
              </w:rPr>
            </w:pPr>
            <w:r w:rsidRPr="00184227">
              <w:rPr>
                <w:rFonts w:ascii="Times New Roman"/>
              </w:rPr>
              <w:t>访问权限</w:t>
            </w:r>
          </w:p>
        </w:tc>
      </w:tr>
      <w:tr w:rsidR="0004664E" w:rsidRPr="00184227" w14:paraId="02B16F83" w14:textId="77777777" w:rsidTr="0004664E">
        <w:trPr>
          <w:trHeight w:val="128"/>
          <w:jc w:val="center"/>
        </w:trPr>
        <w:tc>
          <w:tcPr>
            <w:tcW w:w="1661" w:type="dxa"/>
            <w:gridSpan w:val="3"/>
            <w:vMerge/>
            <w:tcBorders>
              <w:top w:val="single" w:sz="4" w:space="0" w:color="auto"/>
              <w:left w:val="single" w:sz="4" w:space="0" w:color="auto"/>
              <w:bottom w:val="single" w:sz="4" w:space="0" w:color="auto"/>
              <w:right w:val="double" w:sz="4" w:space="0" w:color="auto"/>
            </w:tcBorders>
            <w:vAlign w:val="center"/>
          </w:tcPr>
          <w:p w14:paraId="0420B434" w14:textId="77777777" w:rsidR="0004664E" w:rsidRPr="00184227" w:rsidRDefault="0004664E" w:rsidP="0004664E">
            <w:pPr>
              <w:widowControl/>
              <w:spacing w:beforeLines="0" w:afterLines="0"/>
              <w:jc w:val="left"/>
              <w:rPr>
                <w:rFonts w:eastAsia="黑体"/>
                <w:sz w:val="18"/>
                <w:szCs w:val="18"/>
              </w:rPr>
            </w:pPr>
          </w:p>
        </w:tc>
        <w:tc>
          <w:tcPr>
            <w:tcW w:w="1185" w:type="dxa"/>
            <w:gridSpan w:val="2"/>
            <w:tcBorders>
              <w:top w:val="single" w:sz="4" w:space="0" w:color="auto"/>
              <w:left w:val="double" w:sz="4" w:space="0" w:color="auto"/>
              <w:bottom w:val="single" w:sz="4" w:space="0" w:color="auto"/>
              <w:right w:val="single" w:sz="4" w:space="0" w:color="auto"/>
            </w:tcBorders>
            <w:shd w:val="pct10" w:color="auto" w:fill="auto"/>
            <w:vAlign w:val="center"/>
          </w:tcPr>
          <w:p w14:paraId="75ADEB5B" w14:textId="77777777" w:rsidR="0004664E" w:rsidRPr="00184227" w:rsidRDefault="0004664E" w:rsidP="0004664E">
            <w:pPr>
              <w:pStyle w:val="ab"/>
              <w:rPr>
                <w:rFonts w:ascii="Times New Roman" w:hAnsi="Times New Roman"/>
              </w:rPr>
            </w:pPr>
            <w:r w:rsidRPr="00184227">
              <w:rPr>
                <w:rFonts w:ascii="Times New Roman"/>
              </w:rPr>
              <w:t>密钥</w:t>
            </w:r>
            <w:r w:rsidRPr="00184227">
              <w:rPr>
                <w:rFonts w:ascii="Times New Roman" w:hAnsi="Times New Roman"/>
              </w:rPr>
              <w:t>A</w:t>
            </w:r>
            <w:r w:rsidRPr="00184227">
              <w:rPr>
                <w:rFonts w:ascii="Times New Roman"/>
              </w:rPr>
              <w:t>区域</w:t>
            </w:r>
          </w:p>
        </w:tc>
        <w:tc>
          <w:tcPr>
            <w:tcW w:w="1925" w:type="dxa"/>
            <w:gridSpan w:val="2"/>
            <w:tcBorders>
              <w:top w:val="single" w:sz="4" w:space="0" w:color="auto"/>
              <w:left w:val="single" w:sz="4" w:space="0" w:color="auto"/>
              <w:bottom w:val="single" w:sz="4" w:space="0" w:color="auto"/>
              <w:right w:val="single" w:sz="4" w:space="0" w:color="auto"/>
            </w:tcBorders>
            <w:shd w:val="pct10" w:color="auto" w:fill="auto"/>
            <w:vAlign w:val="center"/>
          </w:tcPr>
          <w:p w14:paraId="2C2AF24D" w14:textId="77777777" w:rsidR="0004664E" w:rsidRPr="00184227" w:rsidRDefault="0004664E" w:rsidP="0004664E">
            <w:pPr>
              <w:pStyle w:val="ab"/>
              <w:rPr>
                <w:rFonts w:ascii="Times New Roman" w:hAnsi="Times New Roman"/>
              </w:rPr>
            </w:pPr>
            <w:r w:rsidRPr="00184227">
              <w:rPr>
                <w:rFonts w:ascii="Times New Roman"/>
              </w:rPr>
              <w:t>控制区域</w:t>
            </w:r>
          </w:p>
        </w:tc>
        <w:tc>
          <w:tcPr>
            <w:tcW w:w="1736" w:type="dxa"/>
            <w:gridSpan w:val="2"/>
            <w:tcBorders>
              <w:top w:val="single" w:sz="4" w:space="0" w:color="auto"/>
              <w:left w:val="single" w:sz="4" w:space="0" w:color="auto"/>
              <w:bottom w:val="single" w:sz="4" w:space="0" w:color="auto"/>
              <w:right w:val="single" w:sz="4" w:space="0" w:color="auto"/>
            </w:tcBorders>
            <w:shd w:val="pct10" w:color="auto" w:fill="auto"/>
            <w:vAlign w:val="center"/>
          </w:tcPr>
          <w:p w14:paraId="069E51B6" w14:textId="77777777" w:rsidR="0004664E" w:rsidRPr="00184227" w:rsidRDefault="0004664E" w:rsidP="0004664E">
            <w:pPr>
              <w:pStyle w:val="ab"/>
              <w:rPr>
                <w:rFonts w:ascii="Times New Roman" w:hAnsi="Times New Roman"/>
              </w:rPr>
            </w:pPr>
            <w:r w:rsidRPr="00184227">
              <w:rPr>
                <w:rFonts w:ascii="Times New Roman"/>
              </w:rPr>
              <w:t>密钥</w:t>
            </w:r>
            <w:r w:rsidRPr="00184227">
              <w:rPr>
                <w:rFonts w:ascii="Times New Roman" w:hAnsi="Times New Roman"/>
              </w:rPr>
              <w:t>B</w:t>
            </w:r>
            <w:r w:rsidRPr="00184227">
              <w:rPr>
                <w:rFonts w:ascii="Times New Roman"/>
              </w:rPr>
              <w:t>区域</w:t>
            </w:r>
          </w:p>
        </w:tc>
      </w:tr>
      <w:tr w:rsidR="0004664E" w:rsidRPr="00184227" w14:paraId="75C31339" w14:textId="77777777" w:rsidTr="0004664E">
        <w:trPr>
          <w:trHeight w:val="122"/>
          <w:jc w:val="center"/>
        </w:trPr>
        <w:tc>
          <w:tcPr>
            <w:tcW w:w="532" w:type="dxa"/>
            <w:tcBorders>
              <w:top w:val="single" w:sz="4" w:space="0" w:color="auto"/>
              <w:left w:val="single" w:sz="4" w:space="0" w:color="auto"/>
              <w:bottom w:val="double" w:sz="4" w:space="0" w:color="auto"/>
              <w:right w:val="single" w:sz="4" w:space="0" w:color="auto"/>
            </w:tcBorders>
            <w:shd w:val="pct10" w:color="auto" w:fill="auto"/>
            <w:vAlign w:val="center"/>
          </w:tcPr>
          <w:p w14:paraId="6C0FB780" w14:textId="77777777" w:rsidR="0004664E" w:rsidRPr="00184227" w:rsidRDefault="0004664E" w:rsidP="0004664E">
            <w:pPr>
              <w:pStyle w:val="ab"/>
              <w:spacing w:before="62" w:after="62"/>
              <w:rPr>
                <w:rFonts w:ascii="Times New Roman" w:hAnsi="Times New Roman"/>
              </w:rPr>
            </w:pPr>
            <w:r w:rsidRPr="00184227">
              <w:rPr>
                <w:rFonts w:ascii="Times New Roman" w:hAnsi="Times New Roman"/>
              </w:rPr>
              <w:t>C1</w:t>
            </w:r>
          </w:p>
        </w:tc>
        <w:tc>
          <w:tcPr>
            <w:tcW w:w="564" w:type="dxa"/>
            <w:tcBorders>
              <w:top w:val="single" w:sz="4" w:space="0" w:color="auto"/>
              <w:left w:val="single" w:sz="4" w:space="0" w:color="auto"/>
              <w:bottom w:val="double" w:sz="4" w:space="0" w:color="auto"/>
              <w:right w:val="single" w:sz="4" w:space="0" w:color="auto"/>
            </w:tcBorders>
            <w:shd w:val="pct10" w:color="auto" w:fill="auto"/>
            <w:vAlign w:val="center"/>
          </w:tcPr>
          <w:p w14:paraId="31FF8B36" w14:textId="77777777" w:rsidR="0004664E" w:rsidRPr="00184227" w:rsidRDefault="0004664E" w:rsidP="0004664E">
            <w:pPr>
              <w:pStyle w:val="ab"/>
              <w:rPr>
                <w:rFonts w:ascii="Times New Roman" w:hAnsi="Times New Roman"/>
              </w:rPr>
            </w:pPr>
            <w:r w:rsidRPr="00184227">
              <w:rPr>
                <w:rFonts w:ascii="Times New Roman" w:hAnsi="Times New Roman"/>
              </w:rPr>
              <w:t>C2</w:t>
            </w:r>
          </w:p>
        </w:tc>
        <w:tc>
          <w:tcPr>
            <w:tcW w:w="565" w:type="dxa"/>
            <w:tcBorders>
              <w:top w:val="single" w:sz="4" w:space="0" w:color="auto"/>
              <w:left w:val="single" w:sz="4" w:space="0" w:color="auto"/>
              <w:bottom w:val="double" w:sz="4" w:space="0" w:color="auto"/>
              <w:right w:val="double" w:sz="4" w:space="0" w:color="auto"/>
            </w:tcBorders>
            <w:shd w:val="pct10" w:color="auto" w:fill="auto"/>
            <w:vAlign w:val="center"/>
          </w:tcPr>
          <w:p w14:paraId="338C5BC7" w14:textId="77777777" w:rsidR="0004664E" w:rsidRPr="00184227" w:rsidRDefault="0004664E" w:rsidP="0004664E">
            <w:pPr>
              <w:pStyle w:val="ab"/>
              <w:rPr>
                <w:rFonts w:ascii="Times New Roman" w:hAnsi="Times New Roman"/>
              </w:rPr>
            </w:pPr>
            <w:r w:rsidRPr="00184227">
              <w:rPr>
                <w:rFonts w:ascii="Times New Roman" w:hAnsi="Times New Roman"/>
              </w:rPr>
              <w:t>C3</w:t>
            </w:r>
          </w:p>
        </w:tc>
        <w:tc>
          <w:tcPr>
            <w:tcW w:w="539" w:type="dxa"/>
            <w:tcBorders>
              <w:top w:val="single" w:sz="4" w:space="0" w:color="auto"/>
              <w:left w:val="double" w:sz="4" w:space="0" w:color="auto"/>
              <w:bottom w:val="double" w:sz="4" w:space="0" w:color="auto"/>
              <w:right w:val="single" w:sz="4" w:space="0" w:color="auto"/>
            </w:tcBorders>
            <w:shd w:val="pct10" w:color="auto" w:fill="auto"/>
            <w:vAlign w:val="center"/>
          </w:tcPr>
          <w:p w14:paraId="2AA9ADDF" w14:textId="77777777" w:rsidR="0004664E" w:rsidRPr="00184227" w:rsidRDefault="0004664E" w:rsidP="0004664E">
            <w:pPr>
              <w:pStyle w:val="ab"/>
              <w:rPr>
                <w:rFonts w:ascii="Times New Roman" w:hAnsi="Times New Roman"/>
              </w:rPr>
            </w:pPr>
            <w:r w:rsidRPr="00184227">
              <w:rPr>
                <w:rFonts w:ascii="Times New Roman"/>
              </w:rPr>
              <w:t>读</w:t>
            </w:r>
          </w:p>
        </w:tc>
        <w:tc>
          <w:tcPr>
            <w:tcW w:w="646" w:type="dxa"/>
            <w:tcBorders>
              <w:top w:val="single" w:sz="4" w:space="0" w:color="auto"/>
              <w:left w:val="single" w:sz="4" w:space="0" w:color="auto"/>
              <w:bottom w:val="double" w:sz="4" w:space="0" w:color="auto"/>
              <w:right w:val="single" w:sz="4" w:space="0" w:color="auto"/>
            </w:tcBorders>
            <w:shd w:val="pct10" w:color="auto" w:fill="auto"/>
            <w:vAlign w:val="center"/>
          </w:tcPr>
          <w:p w14:paraId="4A800FEA" w14:textId="77777777" w:rsidR="0004664E" w:rsidRPr="00184227" w:rsidRDefault="0004664E" w:rsidP="0004664E">
            <w:pPr>
              <w:pStyle w:val="ab"/>
              <w:rPr>
                <w:rFonts w:ascii="Times New Roman" w:hAnsi="Times New Roman"/>
              </w:rPr>
            </w:pPr>
            <w:r w:rsidRPr="00184227">
              <w:rPr>
                <w:rFonts w:ascii="Times New Roman"/>
              </w:rPr>
              <w:t>写</w:t>
            </w:r>
          </w:p>
        </w:tc>
        <w:tc>
          <w:tcPr>
            <w:tcW w:w="1083" w:type="dxa"/>
            <w:tcBorders>
              <w:top w:val="single" w:sz="4" w:space="0" w:color="auto"/>
              <w:left w:val="single" w:sz="4" w:space="0" w:color="auto"/>
              <w:bottom w:val="double" w:sz="4" w:space="0" w:color="auto"/>
              <w:right w:val="single" w:sz="4" w:space="0" w:color="auto"/>
            </w:tcBorders>
            <w:shd w:val="pct10" w:color="auto" w:fill="auto"/>
            <w:vAlign w:val="center"/>
          </w:tcPr>
          <w:p w14:paraId="2DEF5DEC" w14:textId="77777777" w:rsidR="0004664E" w:rsidRPr="00184227" w:rsidRDefault="0004664E" w:rsidP="0004664E">
            <w:pPr>
              <w:pStyle w:val="ab"/>
              <w:rPr>
                <w:rFonts w:ascii="Times New Roman" w:hAnsi="Times New Roman"/>
              </w:rPr>
            </w:pPr>
            <w:r w:rsidRPr="00184227">
              <w:rPr>
                <w:rFonts w:ascii="Times New Roman"/>
              </w:rPr>
              <w:t>读</w:t>
            </w:r>
          </w:p>
        </w:tc>
        <w:tc>
          <w:tcPr>
            <w:tcW w:w="842" w:type="dxa"/>
            <w:tcBorders>
              <w:top w:val="single" w:sz="4" w:space="0" w:color="auto"/>
              <w:left w:val="single" w:sz="4" w:space="0" w:color="auto"/>
              <w:bottom w:val="double" w:sz="4" w:space="0" w:color="auto"/>
              <w:right w:val="single" w:sz="4" w:space="0" w:color="auto"/>
            </w:tcBorders>
            <w:shd w:val="pct10" w:color="auto" w:fill="auto"/>
            <w:vAlign w:val="center"/>
          </w:tcPr>
          <w:p w14:paraId="52F2FF60" w14:textId="77777777" w:rsidR="0004664E" w:rsidRPr="00184227" w:rsidRDefault="0004664E" w:rsidP="0004664E">
            <w:pPr>
              <w:pStyle w:val="ab"/>
              <w:rPr>
                <w:rFonts w:ascii="Times New Roman" w:hAnsi="Times New Roman"/>
              </w:rPr>
            </w:pPr>
            <w:r w:rsidRPr="00184227">
              <w:rPr>
                <w:rFonts w:ascii="Times New Roman"/>
              </w:rPr>
              <w:t>写</w:t>
            </w:r>
          </w:p>
        </w:tc>
        <w:tc>
          <w:tcPr>
            <w:tcW w:w="851" w:type="dxa"/>
            <w:tcBorders>
              <w:top w:val="single" w:sz="4" w:space="0" w:color="auto"/>
              <w:left w:val="single" w:sz="4" w:space="0" w:color="auto"/>
              <w:bottom w:val="double" w:sz="4" w:space="0" w:color="auto"/>
              <w:right w:val="single" w:sz="4" w:space="0" w:color="auto"/>
            </w:tcBorders>
            <w:shd w:val="pct10" w:color="auto" w:fill="auto"/>
            <w:vAlign w:val="center"/>
          </w:tcPr>
          <w:p w14:paraId="4F3BDB25" w14:textId="77777777" w:rsidR="0004664E" w:rsidRPr="00184227" w:rsidRDefault="0004664E" w:rsidP="0004664E">
            <w:pPr>
              <w:pStyle w:val="ab"/>
              <w:rPr>
                <w:rFonts w:ascii="Times New Roman" w:hAnsi="Times New Roman"/>
              </w:rPr>
            </w:pPr>
            <w:r w:rsidRPr="00184227">
              <w:rPr>
                <w:rFonts w:ascii="Times New Roman"/>
              </w:rPr>
              <w:t>读</w:t>
            </w:r>
          </w:p>
        </w:tc>
        <w:tc>
          <w:tcPr>
            <w:tcW w:w="885" w:type="dxa"/>
            <w:tcBorders>
              <w:top w:val="single" w:sz="4" w:space="0" w:color="auto"/>
              <w:left w:val="single" w:sz="4" w:space="0" w:color="auto"/>
              <w:bottom w:val="double" w:sz="4" w:space="0" w:color="auto"/>
              <w:right w:val="single" w:sz="4" w:space="0" w:color="auto"/>
            </w:tcBorders>
            <w:shd w:val="pct10" w:color="auto" w:fill="auto"/>
            <w:vAlign w:val="center"/>
          </w:tcPr>
          <w:p w14:paraId="4652E90B" w14:textId="77777777" w:rsidR="0004664E" w:rsidRPr="00184227" w:rsidRDefault="0004664E" w:rsidP="0004664E">
            <w:pPr>
              <w:pStyle w:val="ab"/>
              <w:rPr>
                <w:rFonts w:ascii="Times New Roman" w:hAnsi="Times New Roman"/>
              </w:rPr>
            </w:pPr>
            <w:r w:rsidRPr="00184227">
              <w:rPr>
                <w:rFonts w:ascii="Times New Roman"/>
              </w:rPr>
              <w:t>写</w:t>
            </w:r>
          </w:p>
        </w:tc>
      </w:tr>
      <w:tr w:rsidR="0004664E" w:rsidRPr="00184227" w14:paraId="119B66EA" w14:textId="77777777" w:rsidTr="0004664E">
        <w:trPr>
          <w:jc w:val="center"/>
        </w:trPr>
        <w:tc>
          <w:tcPr>
            <w:tcW w:w="532" w:type="dxa"/>
            <w:tcBorders>
              <w:top w:val="double" w:sz="4" w:space="0" w:color="auto"/>
              <w:left w:val="single" w:sz="4" w:space="0" w:color="auto"/>
              <w:bottom w:val="single" w:sz="4" w:space="0" w:color="auto"/>
              <w:right w:val="single" w:sz="4" w:space="0" w:color="auto"/>
            </w:tcBorders>
          </w:tcPr>
          <w:p w14:paraId="57C575CE" w14:textId="77777777" w:rsidR="0004664E" w:rsidRPr="00184227" w:rsidRDefault="0004664E" w:rsidP="0004664E">
            <w:pPr>
              <w:pStyle w:val="ad"/>
            </w:pPr>
            <w:r w:rsidRPr="00184227">
              <w:t>0</w:t>
            </w:r>
          </w:p>
        </w:tc>
        <w:tc>
          <w:tcPr>
            <w:tcW w:w="564" w:type="dxa"/>
            <w:tcBorders>
              <w:top w:val="double" w:sz="4" w:space="0" w:color="auto"/>
              <w:left w:val="single" w:sz="4" w:space="0" w:color="auto"/>
              <w:bottom w:val="single" w:sz="4" w:space="0" w:color="auto"/>
              <w:right w:val="single" w:sz="4" w:space="0" w:color="auto"/>
            </w:tcBorders>
          </w:tcPr>
          <w:p w14:paraId="4D4542AA" w14:textId="77777777" w:rsidR="0004664E" w:rsidRPr="00184227" w:rsidRDefault="0004664E" w:rsidP="0004664E">
            <w:pPr>
              <w:pStyle w:val="ad"/>
            </w:pPr>
            <w:r w:rsidRPr="00184227">
              <w:t>0</w:t>
            </w:r>
          </w:p>
        </w:tc>
        <w:tc>
          <w:tcPr>
            <w:tcW w:w="565" w:type="dxa"/>
            <w:tcBorders>
              <w:top w:val="double" w:sz="4" w:space="0" w:color="auto"/>
              <w:left w:val="single" w:sz="4" w:space="0" w:color="auto"/>
              <w:bottom w:val="single" w:sz="4" w:space="0" w:color="auto"/>
              <w:right w:val="double" w:sz="4" w:space="0" w:color="auto"/>
            </w:tcBorders>
          </w:tcPr>
          <w:p w14:paraId="751B63FF" w14:textId="77777777" w:rsidR="0004664E" w:rsidRPr="00184227" w:rsidRDefault="0004664E" w:rsidP="0004664E">
            <w:pPr>
              <w:pStyle w:val="ad"/>
            </w:pPr>
            <w:r w:rsidRPr="00184227">
              <w:t>0</w:t>
            </w:r>
          </w:p>
        </w:tc>
        <w:tc>
          <w:tcPr>
            <w:tcW w:w="539" w:type="dxa"/>
            <w:tcBorders>
              <w:top w:val="double" w:sz="4" w:space="0" w:color="auto"/>
              <w:left w:val="double" w:sz="4" w:space="0" w:color="auto"/>
              <w:bottom w:val="single" w:sz="4" w:space="0" w:color="auto"/>
              <w:right w:val="single" w:sz="4" w:space="0" w:color="auto"/>
            </w:tcBorders>
          </w:tcPr>
          <w:p w14:paraId="36D83196" w14:textId="77777777" w:rsidR="0004664E" w:rsidRPr="00184227" w:rsidRDefault="0004664E" w:rsidP="0004664E">
            <w:pPr>
              <w:pStyle w:val="ad"/>
            </w:pPr>
            <w:r w:rsidRPr="00184227">
              <w:rPr>
                <w:rFonts w:hint="eastAsia"/>
              </w:rPr>
              <w:t>×</w:t>
            </w:r>
          </w:p>
        </w:tc>
        <w:tc>
          <w:tcPr>
            <w:tcW w:w="646" w:type="dxa"/>
            <w:tcBorders>
              <w:top w:val="double" w:sz="4" w:space="0" w:color="auto"/>
              <w:left w:val="single" w:sz="4" w:space="0" w:color="auto"/>
              <w:bottom w:val="single" w:sz="4" w:space="0" w:color="auto"/>
              <w:right w:val="single" w:sz="4" w:space="0" w:color="auto"/>
            </w:tcBorders>
          </w:tcPr>
          <w:p w14:paraId="1EF31C63" w14:textId="77777777" w:rsidR="0004664E" w:rsidRPr="00184227" w:rsidRDefault="0004664E" w:rsidP="0004664E">
            <w:pPr>
              <w:pStyle w:val="ad"/>
            </w:pPr>
            <w:r w:rsidRPr="00184227">
              <w:t>KeyA</w:t>
            </w:r>
          </w:p>
        </w:tc>
        <w:tc>
          <w:tcPr>
            <w:tcW w:w="1083" w:type="dxa"/>
            <w:tcBorders>
              <w:top w:val="double" w:sz="4" w:space="0" w:color="auto"/>
              <w:left w:val="single" w:sz="4" w:space="0" w:color="auto"/>
              <w:bottom w:val="single" w:sz="4" w:space="0" w:color="auto"/>
              <w:right w:val="single" w:sz="4" w:space="0" w:color="auto"/>
            </w:tcBorders>
          </w:tcPr>
          <w:p w14:paraId="6F94D415" w14:textId="77777777" w:rsidR="0004664E" w:rsidRPr="00184227" w:rsidRDefault="0004664E" w:rsidP="0004664E">
            <w:pPr>
              <w:pStyle w:val="ad"/>
            </w:pPr>
            <w:r w:rsidRPr="00184227">
              <w:t>KeyA</w:t>
            </w:r>
          </w:p>
        </w:tc>
        <w:tc>
          <w:tcPr>
            <w:tcW w:w="842" w:type="dxa"/>
            <w:tcBorders>
              <w:top w:val="double" w:sz="4" w:space="0" w:color="auto"/>
              <w:left w:val="single" w:sz="4" w:space="0" w:color="auto"/>
              <w:bottom w:val="single" w:sz="4" w:space="0" w:color="auto"/>
              <w:right w:val="single" w:sz="4" w:space="0" w:color="auto"/>
            </w:tcBorders>
          </w:tcPr>
          <w:p w14:paraId="3B992CD4" w14:textId="77777777" w:rsidR="0004664E" w:rsidRPr="00184227" w:rsidRDefault="0004664E" w:rsidP="0004664E">
            <w:pPr>
              <w:pStyle w:val="ad"/>
            </w:pPr>
            <w:r w:rsidRPr="00184227">
              <w:rPr>
                <w:rFonts w:hint="eastAsia"/>
              </w:rPr>
              <w:t>×</w:t>
            </w:r>
          </w:p>
        </w:tc>
        <w:tc>
          <w:tcPr>
            <w:tcW w:w="851" w:type="dxa"/>
            <w:tcBorders>
              <w:top w:val="double" w:sz="4" w:space="0" w:color="auto"/>
              <w:left w:val="single" w:sz="4" w:space="0" w:color="auto"/>
              <w:bottom w:val="single" w:sz="4" w:space="0" w:color="auto"/>
              <w:right w:val="single" w:sz="4" w:space="0" w:color="auto"/>
            </w:tcBorders>
          </w:tcPr>
          <w:p w14:paraId="7E599CF3" w14:textId="77777777" w:rsidR="0004664E" w:rsidRPr="00184227" w:rsidRDefault="0004664E" w:rsidP="0004664E">
            <w:pPr>
              <w:pStyle w:val="ad"/>
            </w:pPr>
            <w:r w:rsidRPr="00184227">
              <w:t>KeyA</w:t>
            </w:r>
          </w:p>
        </w:tc>
        <w:tc>
          <w:tcPr>
            <w:tcW w:w="885" w:type="dxa"/>
            <w:tcBorders>
              <w:top w:val="double" w:sz="4" w:space="0" w:color="auto"/>
              <w:left w:val="single" w:sz="4" w:space="0" w:color="auto"/>
              <w:bottom w:val="single" w:sz="4" w:space="0" w:color="auto"/>
              <w:right w:val="single" w:sz="4" w:space="0" w:color="auto"/>
            </w:tcBorders>
          </w:tcPr>
          <w:p w14:paraId="4EE7119C" w14:textId="77777777" w:rsidR="0004664E" w:rsidRPr="00184227" w:rsidRDefault="0004664E" w:rsidP="0004664E">
            <w:pPr>
              <w:pStyle w:val="ad"/>
            </w:pPr>
            <w:r w:rsidRPr="00184227">
              <w:t>KeyA</w:t>
            </w:r>
          </w:p>
        </w:tc>
      </w:tr>
      <w:tr w:rsidR="0004664E" w:rsidRPr="00184227" w14:paraId="307BFD51" w14:textId="77777777" w:rsidTr="0004664E">
        <w:trPr>
          <w:jc w:val="center"/>
        </w:trPr>
        <w:tc>
          <w:tcPr>
            <w:tcW w:w="532" w:type="dxa"/>
            <w:tcBorders>
              <w:top w:val="single" w:sz="4" w:space="0" w:color="auto"/>
              <w:left w:val="single" w:sz="4" w:space="0" w:color="auto"/>
              <w:bottom w:val="single" w:sz="4" w:space="0" w:color="auto"/>
              <w:right w:val="single" w:sz="4" w:space="0" w:color="auto"/>
            </w:tcBorders>
          </w:tcPr>
          <w:p w14:paraId="11C7DF4D" w14:textId="77777777" w:rsidR="0004664E" w:rsidRPr="00184227" w:rsidRDefault="0004664E" w:rsidP="0004664E">
            <w:pPr>
              <w:pStyle w:val="ad"/>
            </w:pPr>
            <w:r w:rsidRPr="00184227">
              <w:t>0</w:t>
            </w:r>
          </w:p>
        </w:tc>
        <w:tc>
          <w:tcPr>
            <w:tcW w:w="564" w:type="dxa"/>
            <w:tcBorders>
              <w:top w:val="single" w:sz="4" w:space="0" w:color="auto"/>
              <w:left w:val="single" w:sz="4" w:space="0" w:color="auto"/>
              <w:bottom w:val="single" w:sz="4" w:space="0" w:color="auto"/>
              <w:right w:val="single" w:sz="4" w:space="0" w:color="auto"/>
            </w:tcBorders>
          </w:tcPr>
          <w:p w14:paraId="3BCE3A9B" w14:textId="77777777" w:rsidR="0004664E" w:rsidRPr="00184227" w:rsidRDefault="0004664E" w:rsidP="0004664E">
            <w:pPr>
              <w:pStyle w:val="ad"/>
            </w:pPr>
            <w:r w:rsidRPr="00184227">
              <w:t>1</w:t>
            </w:r>
          </w:p>
        </w:tc>
        <w:tc>
          <w:tcPr>
            <w:tcW w:w="565" w:type="dxa"/>
            <w:tcBorders>
              <w:top w:val="single" w:sz="4" w:space="0" w:color="auto"/>
              <w:left w:val="single" w:sz="4" w:space="0" w:color="auto"/>
              <w:bottom w:val="single" w:sz="4" w:space="0" w:color="auto"/>
              <w:right w:val="double" w:sz="4" w:space="0" w:color="auto"/>
            </w:tcBorders>
          </w:tcPr>
          <w:p w14:paraId="71AB1789" w14:textId="77777777" w:rsidR="0004664E" w:rsidRPr="00184227" w:rsidRDefault="0004664E" w:rsidP="0004664E">
            <w:pPr>
              <w:pStyle w:val="ad"/>
            </w:pPr>
            <w:r w:rsidRPr="00184227">
              <w:t>0</w:t>
            </w:r>
          </w:p>
        </w:tc>
        <w:tc>
          <w:tcPr>
            <w:tcW w:w="539" w:type="dxa"/>
            <w:tcBorders>
              <w:top w:val="single" w:sz="4" w:space="0" w:color="auto"/>
              <w:left w:val="double" w:sz="4" w:space="0" w:color="auto"/>
              <w:bottom w:val="single" w:sz="4" w:space="0" w:color="auto"/>
              <w:right w:val="single" w:sz="4" w:space="0" w:color="auto"/>
            </w:tcBorders>
          </w:tcPr>
          <w:p w14:paraId="4BB2CAB2" w14:textId="77777777" w:rsidR="0004664E" w:rsidRPr="00184227" w:rsidRDefault="0004664E" w:rsidP="0004664E">
            <w:pPr>
              <w:pStyle w:val="ad"/>
            </w:pPr>
            <w:r w:rsidRPr="00184227">
              <w:rPr>
                <w:rFonts w:hint="eastAsia"/>
              </w:rPr>
              <w:t>×</w:t>
            </w:r>
          </w:p>
        </w:tc>
        <w:tc>
          <w:tcPr>
            <w:tcW w:w="646" w:type="dxa"/>
            <w:tcBorders>
              <w:top w:val="single" w:sz="4" w:space="0" w:color="auto"/>
              <w:left w:val="single" w:sz="4" w:space="0" w:color="auto"/>
              <w:bottom w:val="single" w:sz="4" w:space="0" w:color="auto"/>
              <w:right w:val="single" w:sz="4" w:space="0" w:color="auto"/>
            </w:tcBorders>
          </w:tcPr>
          <w:p w14:paraId="2516E61B" w14:textId="77777777" w:rsidR="0004664E" w:rsidRPr="00184227" w:rsidRDefault="0004664E" w:rsidP="0004664E">
            <w:pPr>
              <w:pStyle w:val="ad"/>
            </w:pPr>
            <w:r w:rsidRPr="00184227">
              <w:rPr>
                <w:rFonts w:hint="eastAsia"/>
              </w:rPr>
              <w:t>×</w:t>
            </w:r>
          </w:p>
        </w:tc>
        <w:tc>
          <w:tcPr>
            <w:tcW w:w="1083" w:type="dxa"/>
            <w:tcBorders>
              <w:top w:val="single" w:sz="4" w:space="0" w:color="auto"/>
              <w:left w:val="single" w:sz="4" w:space="0" w:color="auto"/>
              <w:bottom w:val="single" w:sz="4" w:space="0" w:color="auto"/>
              <w:right w:val="single" w:sz="4" w:space="0" w:color="auto"/>
            </w:tcBorders>
          </w:tcPr>
          <w:p w14:paraId="7A8672AC" w14:textId="77777777" w:rsidR="0004664E" w:rsidRPr="00184227" w:rsidRDefault="0004664E" w:rsidP="0004664E">
            <w:pPr>
              <w:pStyle w:val="ad"/>
            </w:pPr>
            <w:r w:rsidRPr="00184227">
              <w:t>KeyA</w:t>
            </w:r>
          </w:p>
        </w:tc>
        <w:tc>
          <w:tcPr>
            <w:tcW w:w="842" w:type="dxa"/>
            <w:tcBorders>
              <w:top w:val="single" w:sz="4" w:space="0" w:color="auto"/>
              <w:left w:val="single" w:sz="4" w:space="0" w:color="auto"/>
              <w:bottom w:val="single" w:sz="4" w:space="0" w:color="auto"/>
              <w:right w:val="single" w:sz="4" w:space="0" w:color="auto"/>
            </w:tcBorders>
          </w:tcPr>
          <w:p w14:paraId="12EA1AA9" w14:textId="77777777" w:rsidR="0004664E" w:rsidRPr="00184227" w:rsidRDefault="0004664E" w:rsidP="0004664E">
            <w:pPr>
              <w:pStyle w:val="ad"/>
            </w:pPr>
            <w:r w:rsidRPr="00184227">
              <w:rPr>
                <w:rFonts w:hint="eastAsia"/>
              </w:rPr>
              <w:t>×</w:t>
            </w:r>
          </w:p>
        </w:tc>
        <w:tc>
          <w:tcPr>
            <w:tcW w:w="851" w:type="dxa"/>
            <w:tcBorders>
              <w:top w:val="single" w:sz="4" w:space="0" w:color="auto"/>
              <w:left w:val="single" w:sz="4" w:space="0" w:color="auto"/>
              <w:bottom w:val="single" w:sz="4" w:space="0" w:color="auto"/>
              <w:right w:val="single" w:sz="4" w:space="0" w:color="auto"/>
            </w:tcBorders>
          </w:tcPr>
          <w:p w14:paraId="3A0D87B5" w14:textId="77777777" w:rsidR="0004664E" w:rsidRPr="00184227" w:rsidRDefault="0004664E" w:rsidP="0004664E">
            <w:pPr>
              <w:pStyle w:val="ad"/>
            </w:pPr>
            <w:r w:rsidRPr="00184227">
              <w:t>KeyA</w:t>
            </w:r>
          </w:p>
        </w:tc>
        <w:tc>
          <w:tcPr>
            <w:tcW w:w="885" w:type="dxa"/>
            <w:tcBorders>
              <w:top w:val="single" w:sz="4" w:space="0" w:color="auto"/>
              <w:left w:val="single" w:sz="4" w:space="0" w:color="auto"/>
              <w:bottom w:val="single" w:sz="4" w:space="0" w:color="auto"/>
              <w:right w:val="single" w:sz="4" w:space="0" w:color="auto"/>
            </w:tcBorders>
          </w:tcPr>
          <w:p w14:paraId="341BFB14" w14:textId="77777777" w:rsidR="0004664E" w:rsidRPr="00184227" w:rsidRDefault="0004664E" w:rsidP="0004664E">
            <w:pPr>
              <w:pStyle w:val="ad"/>
            </w:pPr>
            <w:r w:rsidRPr="00184227">
              <w:rPr>
                <w:rFonts w:hint="eastAsia"/>
              </w:rPr>
              <w:t>×</w:t>
            </w:r>
          </w:p>
        </w:tc>
      </w:tr>
      <w:tr w:rsidR="0004664E" w:rsidRPr="00184227" w14:paraId="1BE82CF8" w14:textId="77777777" w:rsidTr="0004664E">
        <w:trPr>
          <w:jc w:val="center"/>
        </w:trPr>
        <w:tc>
          <w:tcPr>
            <w:tcW w:w="532" w:type="dxa"/>
            <w:tcBorders>
              <w:top w:val="single" w:sz="4" w:space="0" w:color="auto"/>
              <w:left w:val="single" w:sz="4" w:space="0" w:color="auto"/>
              <w:bottom w:val="single" w:sz="4" w:space="0" w:color="auto"/>
              <w:right w:val="single" w:sz="4" w:space="0" w:color="auto"/>
            </w:tcBorders>
          </w:tcPr>
          <w:p w14:paraId="1FB1D81B" w14:textId="77777777" w:rsidR="0004664E" w:rsidRPr="00184227" w:rsidRDefault="0004664E" w:rsidP="0004664E">
            <w:pPr>
              <w:pStyle w:val="ad"/>
            </w:pPr>
            <w:r w:rsidRPr="00184227">
              <w:t>1</w:t>
            </w:r>
          </w:p>
        </w:tc>
        <w:tc>
          <w:tcPr>
            <w:tcW w:w="564" w:type="dxa"/>
            <w:tcBorders>
              <w:top w:val="single" w:sz="4" w:space="0" w:color="auto"/>
              <w:left w:val="single" w:sz="4" w:space="0" w:color="auto"/>
              <w:bottom w:val="single" w:sz="4" w:space="0" w:color="auto"/>
              <w:right w:val="single" w:sz="4" w:space="0" w:color="auto"/>
            </w:tcBorders>
          </w:tcPr>
          <w:p w14:paraId="04BC48D2" w14:textId="77777777" w:rsidR="0004664E" w:rsidRPr="00184227" w:rsidRDefault="0004664E" w:rsidP="0004664E">
            <w:pPr>
              <w:pStyle w:val="ad"/>
            </w:pPr>
            <w:r w:rsidRPr="00184227">
              <w:t>0</w:t>
            </w:r>
          </w:p>
        </w:tc>
        <w:tc>
          <w:tcPr>
            <w:tcW w:w="565" w:type="dxa"/>
            <w:tcBorders>
              <w:top w:val="single" w:sz="4" w:space="0" w:color="auto"/>
              <w:left w:val="single" w:sz="4" w:space="0" w:color="auto"/>
              <w:bottom w:val="single" w:sz="4" w:space="0" w:color="auto"/>
              <w:right w:val="double" w:sz="4" w:space="0" w:color="auto"/>
            </w:tcBorders>
          </w:tcPr>
          <w:p w14:paraId="46425EEE" w14:textId="77777777" w:rsidR="0004664E" w:rsidRPr="00184227" w:rsidRDefault="0004664E" w:rsidP="0004664E">
            <w:pPr>
              <w:pStyle w:val="ad"/>
            </w:pPr>
            <w:r w:rsidRPr="00184227">
              <w:t>0</w:t>
            </w:r>
          </w:p>
        </w:tc>
        <w:tc>
          <w:tcPr>
            <w:tcW w:w="539" w:type="dxa"/>
            <w:tcBorders>
              <w:top w:val="single" w:sz="4" w:space="0" w:color="auto"/>
              <w:left w:val="double" w:sz="4" w:space="0" w:color="auto"/>
              <w:bottom w:val="single" w:sz="4" w:space="0" w:color="auto"/>
              <w:right w:val="single" w:sz="4" w:space="0" w:color="auto"/>
            </w:tcBorders>
          </w:tcPr>
          <w:p w14:paraId="7B40A49A" w14:textId="77777777" w:rsidR="0004664E" w:rsidRPr="00184227" w:rsidRDefault="0004664E" w:rsidP="0004664E">
            <w:pPr>
              <w:pStyle w:val="ad"/>
            </w:pPr>
            <w:r w:rsidRPr="00184227">
              <w:rPr>
                <w:rFonts w:hint="eastAsia"/>
              </w:rPr>
              <w:t>×</w:t>
            </w:r>
          </w:p>
        </w:tc>
        <w:tc>
          <w:tcPr>
            <w:tcW w:w="646" w:type="dxa"/>
            <w:tcBorders>
              <w:top w:val="single" w:sz="4" w:space="0" w:color="auto"/>
              <w:left w:val="single" w:sz="4" w:space="0" w:color="auto"/>
              <w:bottom w:val="single" w:sz="4" w:space="0" w:color="auto"/>
              <w:right w:val="single" w:sz="4" w:space="0" w:color="auto"/>
            </w:tcBorders>
          </w:tcPr>
          <w:p w14:paraId="79F7A778" w14:textId="77777777" w:rsidR="0004664E" w:rsidRPr="00184227" w:rsidRDefault="0004664E" w:rsidP="0004664E">
            <w:pPr>
              <w:pStyle w:val="ad"/>
            </w:pPr>
            <w:r w:rsidRPr="00184227">
              <w:t>KeyB</w:t>
            </w:r>
          </w:p>
        </w:tc>
        <w:tc>
          <w:tcPr>
            <w:tcW w:w="1083" w:type="dxa"/>
            <w:tcBorders>
              <w:top w:val="single" w:sz="4" w:space="0" w:color="auto"/>
              <w:left w:val="single" w:sz="4" w:space="0" w:color="auto"/>
              <w:bottom w:val="single" w:sz="4" w:space="0" w:color="auto"/>
              <w:right w:val="single" w:sz="4" w:space="0" w:color="auto"/>
            </w:tcBorders>
          </w:tcPr>
          <w:p w14:paraId="2CE0ACCB" w14:textId="77777777" w:rsidR="0004664E" w:rsidRPr="00184227" w:rsidRDefault="0004664E" w:rsidP="0004664E">
            <w:pPr>
              <w:pStyle w:val="ad"/>
            </w:pPr>
            <w:r w:rsidRPr="00184227">
              <w:t>KeyA | B</w:t>
            </w:r>
          </w:p>
        </w:tc>
        <w:tc>
          <w:tcPr>
            <w:tcW w:w="842" w:type="dxa"/>
            <w:tcBorders>
              <w:top w:val="single" w:sz="4" w:space="0" w:color="auto"/>
              <w:left w:val="single" w:sz="4" w:space="0" w:color="auto"/>
              <w:bottom w:val="single" w:sz="4" w:space="0" w:color="auto"/>
              <w:right w:val="single" w:sz="4" w:space="0" w:color="auto"/>
            </w:tcBorders>
          </w:tcPr>
          <w:p w14:paraId="4251A783" w14:textId="77777777" w:rsidR="0004664E" w:rsidRPr="00184227" w:rsidRDefault="0004664E" w:rsidP="0004664E">
            <w:pPr>
              <w:pStyle w:val="ad"/>
            </w:pPr>
            <w:r w:rsidRPr="00184227">
              <w:rPr>
                <w:rFonts w:hint="eastAsia"/>
              </w:rPr>
              <w:t>×</w:t>
            </w:r>
          </w:p>
        </w:tc>
        <w:tc>
          <w:tcPr>
            <w:tcW w:w="851" w:type="dxa"/>
            <w:tcBorders>
              <w:top w:val="single" w:sz="4" w:space="0" w:color="auto"/>
              <w:left w:val="single" w:sz="4" w:space="0" w:color="auto"/>
              <w:bottom w:val="single" w:sz="4" w:space="0" w:color="auto"/>
              <w:right w:val="single" w:sz="4" w:space="0" w:color="auto"/>
            </w:tcBorders>
          </w:tcPr>
          <w:p w14:paraId="5194162B" w14:textId="77777777" w:rsidR="0004664E" w:rsidRPr="00184227" w:rsidRDefault="0004664E" w:rsidP="0004664E">
            <w:pPr>
              <w:pStyle w:val="ad"/>
            </w:pPr>
            <w:r w:rsidRPr="00184227">
              <w:rPr>
                <w:rFonts w:hint="eastAsia"/>
              </w:rPr>
              <w:t>×</w:t>
            </w:r>
          </w:p>
        </w:tc>
        <w:tc>
          <w:tcPr>
            <w:tcW w:w="885" w:type="dxa"/>
            <w:tcBorders>
              <w:top w:val="single" w:sz="4" w:space="0" w:color="auto"/>
              <w:left w:val="single" w:sz="4" w:space="0" w:color="auto"/>
              <w:bottom w:val="single" w:sz="4" w:space="0" w:color="auto"/>
              <w:right w:val="single" w:sz="4" w:space="0" w:color="auto"/>
            </w:tcBorders>
          </w:tcPr>
          <w:p w14:paraId="392357B2" w14:textId="77777777" w:rsidR="0004664E" w:rsidRPr="00184227" w:rsidRDefault="0004664E" w:rsidP="0004664E">
            <w:pPr>
              <w:pStyle w:val="ad"/>
            </w:pPr>
            <w:r w:rsidRPr="00184227">
              <w:t>KeyB</w:t>
            </w:r>
          </w:p>
        </w:tc>
      </w:tr>
      <w:tr w:rsidR="0004664E" w:rsidRPr="00184227" w14:paraId="36874E18" w14:textId="77777777" w:rsidTr="0004664E">
        <w:trPr>
          <w:jc w:val="center"/>
        </w:trPr>
        <w:tc>
          <w:tcPr>
            <w:tcW w:w="532" w:type="dxa"/>
            <w:tcBorders>
              <w:top w:val="single" w:sz="4" w:space="0" w:color="auto"/>
              <w:left w:val="single" w:sz="4" w:space="0" w:color="auto"/>
              <w:bottom w:val="single" w:sz="4" w:space="0" w:color="auto"/>
              <w:right w:val="single" w:sz="4" w:space="0" w:color="auto"/>
            </w:tcBorders>
          </w:tcPr>
          <w:p w14:paraId="3511EFC0" w14:textId="77777777" w:rsidR="0004664E" w:rsidRPr="00184227" w:rsidRDefault="0004664E" w:rsidP="0004664E">
            <w:pPr>
              <w:pStyle w:val="ad"/>
            </w:pPr>
            <w:r w:rsidRPr="00184227">
              <w:t>1</w:t>
            </w:r>
          </w:p>
        </w:tc>
        <w:tc>
          <w:tcPr>
            <w:tcW w:w="564" w:type="dxa"/>
            <w:tcBorders>
              <w:top w:val="single" w:sz="4" w:space="0" w:color="auto"/>
              <w:left w:val="single" w:sz="4" w:space="0" w:color="auto"/>
              <w:bottom w:val="single" w:sz="4" w:space="0" w:color="auto"/>
              <w:right w:val="single" w:sz="4" w:space="0" w:color="auto"/>
            </w:tcBorders>
          </w:tcPr>
          <w:p w14:paraId="0C27616F" w14:textId="77777777" w:rsidR="0004664E" w:rsidRPr="00184227" w:rsidRDefault="0004664E" w:rsidP="0004664E">
            <w:pPr>
              <w:pStyle w:val="ad"/>
            </w:pPr>
            <w:r w:rsidRPr="00184227">
              <w:t>1</w:t>
            </w:r>
          </w:p>
        </w:tc>
        <w:tc>
          <w:tcPr>
            <w:tcW w:w="565" w:type="dxa"/>
            <w:tcBorders>
              <w:top w:val="single" w:sz="4" w:space="0" w:color="auto"/>
              <w:left w:val="single" w:sz="4" w:space="0" w:color="auto"/>
              <w:bottom w:val="single" w:sz="4" w:space="0" w:color="auto"/>
              <w:right w:val="double" w:sz="4" w:space="0" w:color="auto"/>
            </w:tcBorders>
          </w:tcPr>
          <w:p w14:paraId="5DD19A24" w14:textId="77777777" w:rsidR="0004664E" w:rsidRPr="00184227" w:rsidRDefault="0004664E" w:rsidP="0004664E">
            <w:pPr>
              <w:pStyle w:val="ad"/>
            </w:pPr>
            <w:r w:rsidRPr="00184227">
              <w:t>0</w:t>
            </w:r>
          </w:p>
        </w:tc>
        <w:tc>
          <w:tcPr>
            <w:tcW w:w="539" w:type="dxa"/>
            <w:tcBorders>
              <w:top w:val="single" w:sz="4" w:space="0" w:color="auto"/>
              <w:left w:val="double" w:sz="4" w:space="0" w:color="auto"/>
              <w:bottom w:val="single" w:sz="4" w:space="0" w:color="auto"/>
              <w:right w:val="single" w:sz="4" w:space="0" w:color="auto"/>
            </w:tcBorders>
          </w:tcPr>
          <w:p w14:paraId="4D134778" w14:textId="77777777" w:rsidR="0004664E" w:rsidRPr="00184227" w:rsidRDefault="0004664E" w:rsidP="0004664E">
            <w:pPr>
              <w:pStyle w:val="ad"/>
            </w:pPr>
            <w:r w:rsidRPr="00184227">
              <w:rPr>
                <w:rFonts w:hint="eastAsia"/>
              </w:rPr>
              <w:t>×</w:t>
            </w:r>
          </w:p>
        </w:tc>
        <w:tc>
          <w:tcPr>
            <w:tcW w:w="646" w:type="dxa"/>
            <w:tcBorders>
              <w:top w:val="single" w:sz="4" w:space="0" w:color="auto"/>
              <w:left w:val="single" w:sz="4" w:space="0" w:color="auto"/>
              <w:bottom w:val="single" w:sz="4" w:space="0" w:color="auto"/>
              <w:right w:val="single" w:sz="4" w:space="0" w:color="auto"/>
            </w:tcBorders>
          </w:tcPr>
          <w:p w14:paraId="77A9B21D" w14:textId="77777777" w:rsidR="0004664E" w:rsidRPr="00184227" w:rsidRDefault="0004664E" w:rsidP="0004664E">
            <w:pPr>
              <w:pStyle w:val="ad"/>
            </w:pPr>
            <w:r w:rsidRPr="00184227">
              <w:rPr>
                <w:rFonts w:hint="eastAsia"/>
              </w:rPr>
              <w:t>×</w:t>
            </w:r>
          </w:p>
        </w:tc>
        <w:tc>
          <w:tcPr>
            <w:tcW w:w="1083" w:type="dxa"/>
            <w:tcBorders>
              <w:top w:val="single" w:sz="4" w:space="0" w:color="auto"/>
              <w:left w:val="single" w:sz="4" w:space="0" w:color="auto"/>
              <w:bottom w:val="single" w:sz="4" w:space="0" w:color="auto"/>
              <w:right w:val="single" w:sz="4" w:space="0" w:color="auto"/>
            </w:tcBorders>
          </w:tcPr>
          <w:p w14:paraId="4422F57A" w14:textId="77777777" w:rsidR="0004664E" w:rsidRPr="00184227" w:rsidRDefault="0004664E" w:rsidP="0004664E">
            <w:pPr>
              <w:pStyle w:val="ad"/>
            </w:pPr>
            <w:r w:rsidRPr="00184227">
              <w:t>KeyA | B</w:t>
            </w:r>
          </w:p>
        </w:tc>
        <w:tc>
          <w:tcPr>
            <w:tcW w:w="842" w:type="dxa"/>
            <w:tcBorders>
              <w:top w:val="single" w:sz="4" w:space="0" w:color="auto"/>
              <w:left w:val="single" w:sz="4" w:space="0" w:color="auto"/>
              <w:bottom w:val="single" w:sz="4" w:space="0" w:color="auto"/>
              <w:right w:val="single" w:sz="4" w:space="0" w:color="auto"/>
            </w:tcBorders>
          </w:tcPr>
          <w:p w14:paraId="0C301560" w14:textId="77777777" w:rsidR="0004664E" w:rsidRPr="00184227" w:rsidRDefault="0004664E" w:rsidP="0004664E">
            <w:pPr>
              <w:pStyle w:val="ad"/>
            </w:pPr>
            <w:r w:rsidRPr="00184227">
              <w:rPr>
                <w:rFonts w:hint="eastAsia"/>
              </w:rPr>
              <w:t>×</w:t>
            </w:r>
          </w:p>
        </w:tc>
        <w:tc>
          <w:tcPr>
            <w:tcW w:w="851" w:type="dxa"/>
            <w:tcBorders>
              <w:top w:val="single" w:sz="4" w:space="0" w:color="auto"/>
              <w:left w:val="single" w:sz="4" w:space="0" w:color="auto"/>
              <w:bottom w:val="single" w:sz="4" w:space="0" w:color="auto"/>
              <w:right w:val="single" w:sz="4" w:space="0" w:color="auto"/>
            </w:tcBorders>
          </w:tcPr>
          <w:p w14:paraId="2BB0C55D" w14:textId="77777777" w:rsidR="0004664E" w:rsidRPr="00184227" w:rsidRDefault="0004664E" w:rsidP="0004664E">
            <w:pPr>
              <w:pStyle w:val="ad"/>
            </w:pPr>
            <w:r w:rsidRPr="00184227">
              <w:rPr>
                <w:rFonts w:hint="eastAsia"/>
              </w:rPr>
              <w:t>×</w:t>
            </w:r>
          </w:p>
        </w:tc>
        <w:tc>
          <w:tcPr>
            <w:tcW w:w="885" w:type="dxa"/>
            <w:tcBorders>
              <w:top w:val="single" w:sz="4" w:space="0" w:color="auto"/>
              <w:left w:val="single" w:sz="4" w:space="0" w:color="auto"/>
              <w:bottom w:val="single" w:sz="4" w:space="0" w:color="auto"/>
              <w:right w:val="single" w:sz="4" w:space="0" w:color="auto"/>
            </w:tcBorders>
          </w:tcPr>
          <w:p w14:paraId="3790512F" w14:textId="77777777" w:rsidR="0004664E" w:rsidRPr="00184227" w:rsidRDefault="0004664E" w:rsidP="0004664E">
            <w:pPr>
              <w:pStyle w:val="ad"/>
            </w:pPr>
            <w:r w:rsidRPr="00184227">
              <w:rPr>
                <w:rFonts w:hint="eastAsia"/>
              </w:rPr>
              <w:t>×</w:t>
            </w:r>
          </w:p>
        </w:tc>
      </w:tr>
      <w:tr w:rsidR="0004664E" w:rsidRPr="00184227" w14:paraId="5BCF6FFE" w14:textId="77777777" w:rsidTr="0004664E">
        <w:trPr>
          <w:jc w:val="center"/>
        </w:trPr>
        <w:tc>
          <w:tcPr>
            <w:tcW w:w="532" w:type="dxa"/>
            <w:tcBorders>
              <w:top w:val="single" w:sz="4" w:space="0" w:color="auto"/>
              <w:left w:val="single" w:sz="4" w:space="0" w:color="auto"/>
              <w:bottom w:val="single" w:sz="4" w:space="0" w:color="auto"/>
              <w:right w:val="single" w:sz="4" w:space="0" w:color="auto"/>
            </w:tcBorders>
          </w:tcPr>
          <w:p w14:paraId="7FCBB646" w14:textId="77777777" w:rsidR="0004664E" w:rsidRPr="00184227" w:rsidRDefault="0004664E" w:rsidP="0004664E">
            <w:pPr>
              <w:pStyle w:val="ad"/>
            </w:pPr>
            <w:r w:rsidRPr="00184227">
              <w:t>0</w:t>
            </w:r>
          </w:p>
        </w:tc>
        <w:tc>
          <w:tcPr>
            <w:tcW w:w="564" w:type="dxa"/>
            <w:tcBorders>
              <w:top w:val="single" w:sz="4" w:space="0" w:color="auto"/>
              <w:left w:val="single" w:sz="4" w:space="0" w:color="auto"/>
              <w:bottom w:val="single" w:sz="4" w:space="0" w:color="auto"/>
              <w:right w:val="single" w:sz="4" w:space="0" w:color="auto"/>
            </w:tcBorders>
          </w:tcPr>
          <w:p w14:paraId="451C872D" w14:textId="77777777" w:rsidR="0004664E" w:rsidRPr="00184227" w:rsidRDefault="0004664E" w:rsidP="0004664E">
            <w:pPr>
              <w:pStyle w:val="ad"/>
            </w:pPr>
            <w:r w:rsidRPr="00184227">
              <w:t>0</w:t>
            </w:r>
          </w:p>
        </w:tc>
        <w:tc>
          <w:tcPr>
            <w:tcW w:w="565" w:type="dxa"/>
            <w:tcBorders>
              <w:top w:val="single" w:sz="4" w:space="0" w:color="auto"/>
              <w:left w:val="single" w:sz="4" w:space="0" w:color="auto"/>
              <w:bottom w:val="single" w:sz="4" w:space="0" w:color="auto"/>
              <w:right w:val="double" w:sz="4" w:space="0" w:color="auto"/>
            </w:tcBorders>
          </w:tcPr>
          <w:p w14:paraId="727AAAFA" w14:textId="77777777" w:rsidR="0004664E" w:rsidRPr="00184227" w:rsidRDefault="0004664E" w:rsidP="0004664E">
            <w:pPr>
              <w:pStyle w:val="ad"/>
            </w:pPr>
            <w:r w:rsidRPr="00184227">
              <w:t>1</w:t>
            </w:r>
          </w:p>
        </w:tc>
        <w:tc>
          <w:tcPr>
            <w:tcW w:w="539" w:type="dxa"/>
            <w:tcBorders>
              <w:top w:val="single" w:sz="4" w:space="0" w:color="auto"/>
              <w:left w:val="double" w:sz="4" w:space="0" w:color="auto"/>
              <w:bottom w:val="single" w:sz="4" w:space="0" w:color="auto"/>
              <w:right w:val="single" w:sz="4" w:space="0" w:color="auto"/>
            </w:tcBorders>
          </w:tcPr>
          <w:p w14:paraId="66FE2CA8" w14:textId="77777777" w:rsidR="0004664E" w:rsidRPr="00184227" w:rsidRDefault="0004664E" w:rsidP="0004664E">
            <w:pPr>
              <w:pStyle w:val="ad"/>
            </w:pPr>
            <w:r w:rsidRPr="00184227">
              <w:rPr>
                <w:rFonts w:hint="eastAsia"/>
              </w:rPr>
              <w:t>×</w:t>
            </w:r>
          </w:p>
        </w:tc>
        <w:tc>
          <w:tcPr>
            <w:tcW w:w="646" w:type="dxa"/>
            <w:tcBorders>
              <w:top w:val="single" w:sz="4" w:space="0" w:color="auto"/>
              <w:left w:val="single" w:sz="4" w:space="0" w:color="auto"/>
              <w:bottom w:val="single" w:sz="4" w:space="0" w:color="auto"/>
              <w:right w:val="single" w:sz="4" w:space="0" w:color="auto"/>
            </w:tcBorders>
          </w:tcPr>
          <w:p w14:paraId="40042257" w14:textId="77777777" w:rsidR="0004664E" w:rsidRPr="00184227" w:rsidRDefault="0004664E" w:rsidP="0004664E">
            <w:pPr>
              <w:pStyle w:val="ad"/>
            </w:pPr>
            <w:r w:rsidRPr="00184227">
              <w:t>KeyA</w:t>
            </w:r>
          </w:p>
        </w:tc>
        <w:tc>
          <w:tcPr>
            <w:tcW w:w="1083" w:type="dxa"/>
            <w:tcBorders>
              <w:top w:val="single" w:sz="4" w:space="0" w:color="auto"/>
              <w:left w:val="single" w:sz="4" w:space="0" w:color="auto"/>
              <w:bottom w:val="single" w:sz="4" w:space="0" w:color="auto"/>
              <w:right w:val="single" w:sz="4" w:space="0" w:color="auto"/>
            </w:tcBorders>
          </w:tcPr>
          <w:p w14:paraId="79A6405D" w14:textId="77777777" w:rsidR="0004664E" w:rsidRPr="00184227" w:rsidRDefault="0004664E" w:rsidP="0004664E">
            <w:pPr>
              <w:pStyle w:val="ad"/>
            </w:pPr>
            <w:r w:rsidRPr="00184227">
              <w:t>KeyA</w:t>
            </w:r>
          </w:p>
        </w:tc>
        <w:tc>
          <w:tcPr>
            <w:tcW w:w="842" w:type="dxa"/>
            <w:tcBorders>
              <w:top w:val="single" w:sz="4" w:space="0" w:color="auto"/>
              <w:left w:val="single" w:sz="4" w:space="0" w:color="auto"/>
              <w:bottom w:val="single" w:sz="4" w:space="0" w:color="auto"/>
              <w:right w:val="single" w:sz="4" w:space="0" w:color="auto"/>
            </w:tcBorders>
          </w:tcPr>
          <w:p w14:paraId="7A002B0A" w14:textId="77777777" w:rsidR="0004664E" w:rsidRPr="00184227" w:rsidRDefault="0004664E" w:rsidP="0004664E">
            <w:pPr>
              <w:pStyle w:val="ad"/>
            </w:pPr>
            <w:r w:rsidRPr="00184227">
              <w:t>KeyA</w:t>
            </w:r>
          </w:p>
        </w:tc>
        <w:tc>
          <w:tcPr>
            <w:tcW w:w="851" w:type="dxa"/>
            <w:tcBorders>
              <w:top w:val="single" w:sz="4" w:space="0" w:color="auto"/>
              <w:left w:val="single" w:sz="4" w:space="0" w:color="auto"/>
              <w:bottom w:val="single" w:sz="4" w:space="0" w:color="auto"/>
              <w:right w:val="single" w:sz="4" w:space="0" w:color="auto"/>
            </w:tcBorders>
          </w:tcPr>
          <w:p w14:paraId="73801731" w14:textId="77777777" w:rsidR="0004664E" w:rsidRPr="00184227" w:rsidRDefault="0004664E" w:rsidP="0004664E">
            <w:pPr>
              <w:pStyle w:val="ad"/>
            </w:pPr>
            <w:r w:rsidRPr="00184227">
              <w:t>KeyA</w:t>
            </w:r>
          </w:p>
        </w:tc>
        <w:tc>
          <w:tcPr>
            <w:tcW w:w="885" w:type="dxa"/>
            <w:tcBorders>
              <w:top w:val="single" w:sz="4" w:space="0" w:color="auto"/>
              <w:left w:val="single" w:sz="4" w:space="0" w:color="auto"/>
              <w:bottom w:val="single" w:sz="4" w:space="0" w:color="auto"/>
              <w:right w:val="single" w:sz="4" w:space="0" w:color="auto"/>
            </w:tcBorders>
          </w:tcPr>
          <w:p w14:paraId="140696AF" w14:textId="77777777" w:rsidR="0004664E" w:rsidRPr="00184227" w:rsidRDefault="0004664E" w:rsidP="0004664E">
            <w:pPr>
              <w:pStyle w:val="ad"/>
            </w:pPr>
            <w:r w:rsidRPr="00184227">
              <w:t>KeyA</w:t>
            </w:r>
          </w:p>
        </w:tc>
      </w:tr>
      <w:tr w:rsidR="0004664E" w:rsidRPr="00184227" w14:paraId="5D487C93" w14:textId="77777777" w:rsidTr="0004664E">
        <w:trPr>
          <w:jc w:val="center"/>
        </w:trPr>
        <w:tc>
          <w:tcPr>
            <w:tcW w:w="532" w:type="dxa"/>
            <w:tcBorders>
              <w:top w:val="single" w:sz="4" w:space="0" w:color="auto"/>
              <w:left w:val="single" w:sz="4" w:space="0" w:color="auto"/>
              <w:bottom w:val="single" w:sz="4" w:space="0" w:color="auto"/>
              <w:right w:val="single" w:sz="4" w:space="0" w:color="auto"/>
            </w:tcBorders>
          </w:tcPr>
          <w:p w14:paraId="40085ADC" w14:textId="77777777" w:rsidR="0004664E" w:rsidRPr="00184227" w:rsidRDefault="0004664E" w:rsidP="0004664E">
            <w:pPr>
              <w:pStyle w:val="ad"/>
            </w:pPr>
            <w:r w:rsidRPr="00184227">
              <w:t>0</w:t>
            </w:r>
          </w:p>
        </w:tc>
        <w:tc>
          <w:tcPr>
            <w:tcW w:w="564" w:type="dxa"/>
            <w:tcBorders>
              <w:top w:val="single" w:sz="4" w:space="0" w:color="auto"/>
              <w:left w:val="single" w:sz="4" w:space="0" w:color="auto"/>
              <w:bottom w:val="single" w:sz="4" w:space="0" w:color="auto"/>
              <w:right w:val="single" w:sz="4" w:space="0" w:color="auto"/>
            </w:tcBorders>
          </w:tcPr>
          <w:p w14:paraId="1B927FDE" w14:textId="77777777" w:rsidR="0004664E" w:rsidRPr="00184227" w:rsidRDefault="0004664E" w:rsidP="0004664E">
            <w:pPr>
              <w:pStyle w:val="ad"/>
            </w:pPr>
            <w:r w:rsidRPr="00184227">
              <w:t>1</w:t>
            </w:r>
          </w:p>
        </w:tc>
        <w:tc>
          <w:tcPr>
            <w:tcW w:w="565" w:type="dxa"/>
            <w:tcBorders>
              <w:top w:val="single" w:sz="4" w:space="0" w:color="auto"/>
              <w:left w:val="single" w:sz="4" w:space="0" w:color="auto"/>
              <w:bottom w:val="single" w:sz="4" w:space="0" w:color="auto"/>
              <w:right w:val="double" w:sz="4" w:space="0" w:color="auto"/>
            </w:tcBorders>
          </w:tcPr>
          <w:p w14:paraId="5E40283C" w14:textId="77777777" w:rsidR="0004664E" w:rsidRPr="00184227" w:rsidRDefault="0004664E" w:rsidP="0004664E">
            <w:pPr>
              <w:pStyle w:val="ad"/>
            </w:pPr>
            <w:r w:rsidRPr="00184227">
              <w:t>1</w:t>
            </w:r>
          </w:p>
        </w:tc>
        <w:tc>
          <w:tcPr>
            <w:tcW w:w="539" w:type="dxa"/>
            <w:tcBorders>
              <w:top w:val="single" w:sz="4" w:space="0" w:color="auto"/>
              <w:left w:val="double" w:sz="4" w:space="0" w:color="auto"/>
              <w:bottom w:val="single" w:sz="4" w:space="0" w:color="auto"/>
              <w:right w:val="single" w:sz="4" w:space="0" w:color="auto"/>
            </w:tcBorders>
          </w:tcPr>
          <w:p w14:paraId="5E5475AA" w14:textId="77777777" w:rsidR="0004664E" w:rsidRPr="00184227" w:rsidRDefault="0004664E" w:rsidP="0004664E">
            <w:pPr>
              <w:pStyle w:val="ad"/>
            </w:pPr>
            <w:r w:rsidRPr="00184227">
              <w:rPr>
                <w:rFonts w:hint="eastAsia"/>
              </w:rPr>
              <w:t>×</w:t>
            </w:r>
          </w:p>
        </w:tc>
        <w:tc>
          <w:tcPr>
            <w:tcW w:w="646" w:type="dxa"/>
            <w:tcBorders>
              <w:top w:val="single" w:sz="4" w:space="0" w:color="auto"/>
              <w:left w:val="single" w:sz="4" w:space="0" w:color="auto"/>
              <w:bottom w:val="single" w:sz="4" w:space="0" w:color="auto"/>
              <w:right w:val="single" w:sz="4" w:space="0" w:color="auto"/>
            </w:tcBorders>
          </w:tcPr>
          <w:p w14:paraId="6932DBDD" w14:textId="77777777" w:rsidR="0004664E" w:rsidRPr="00184227" w:rsidRDefault="0004664E" w:rsidP="0004664E">
            <w:pPr>
              <w:pStyle w:val="ad"/>
            </w:pPr>
            <w:r w:rsidRPr="00184227">
              <w:t>KeyB</w:t>
            </w:r>
          </w:p>
        </w:tc>
        <w:tc>
          <w:tcPr>
            <w:tcW w:w="1083" w:type="dxa"/>
            <w:tcBorders>
              <w:top w:val="single" w:sz="4" w:space="0" w:color="auto"/>
              <w:left w:val="single" w:sz="4" w:space="0" w:color="auto"/>
              <w:bottom w:val="single" w:sz="4" w:space="0" w:color="auto"/>
              <w:right w:val="single" w:sz="4" w:space="0" w:color="auto"/>
            </w:tcBorders>
          </w:tcPr>
          <w:p w14:paraId="5F2996B5" w14:textId="77777777" w:rsidR="0004664E" w:rsidRPr="00184227" w:rsidRDefault="0004664E" w:rsidP="0004664E">
            <w:pPr>
              <w:pStyle w:val="ad"/>
            </w:pPr>
            <w:r w:rsidRPr="00184227">
              <w:t>KeyA | B</w:t>
            </w:r>
          </w:p>
        </w:tc>
        <w:tc>
          <w:tcPr>
            <w:tcW w:w="842" w:type="dxa"/>
            <w:tcBorders>
              <w:top w:val="single" w:sz="4" w:space="0" w:color="auto"/>
              <w:left w:val="single" w:sz="4" w:space="0" w:color="auto"/>
              <w:bottom w:val="single" w:sz="4" w:space="0" w:color="auto"/>
              <w:right w:val="single" w:sz="4" w:space="0" w:color="auto"/>
            </w:tcBorders>
          </w:tcPr>
          <w:p w14:paraId="59878D65" w14:textId="77777777" w:rsidR="0004664E" w:rsidRPr="00184227" w:rsidRDefault="0004664E" w:rsidP="0004664E">
            <w:pPr>
              <w:pStyle w:val="ad"/>
            </w:pPr>
            <w:r w:rsidRPr="00184227">
              <w:t>KeyB</w:t>
            </w:r>
          </w:p>
        </w:tc>
        <w:tc>
          <w:tcPr>
            <w:tcW w:w="851" w:type="dxa"/>
            <w:tcBorders>
              <w:top w:val="single" w:sz="4" w:space="0" w:color="auto"/>
              <w:left w:val="single" w:sz="4" w:space="0" w:color="auto"/>
              <w:bottom w:val="single" w:sz="4" w:space="0" w:color="auto"/>
              <w:right w:val="single" w:sz="4" w:space="0" w:color="auto"/>
            </w:tcBorders>
          </w:tcPr>
          <w:p w14:paraId="40484E42" w14:textId="77777777" w:rsidR="0004664E" w:rsidRPr="00184227" w:rsidRDefault="0004664E" w:rsidP="0004664E">
            <w:pPr>
              <w:pStyle w:val="ad"/>
            </w:pPr>
            <w:r w:rsidRPr="00184227">
              <w:rPr>
                <w:rFonts w:hint="eastAsia"/>
              </w:rPr>
              <w:t>×</w:t>
            </w:r>
          </w:p>
        </w:tc>
        <w:tc>
          <w:tcPr>
            <w:tcW w:w="885" w:type="dxa"/>
            <w:tcBorders>
              <w:top w:val="single" w:sz="4" w:space="0" w:color="auto"/>
              <w:left w:val="single" w:sz="4" w:space="0" w:color="auto"/>
              <w:bottom w:val="single" w:sz="4" w:space="0" w:color="auto"/>
              <w:right w:val="single" w:sz="4" w:space="0" w:color="auto"/>
            </w:tcBorders>
          </w:tcPr>
          <w:p w14:paraId="30EF0967" w14:textId="77777777" w:rsidR="0004664E" w:rsidRPr="00184227" w:rsidRDefault="0004664E" w:rsidP="0004664E">
            <w:pPr>
              <w:pStyle w:val="ad"/>
            </w:pPr>
            <w:r w:rsidRPr="00184227">
              <w:t>KeyB</w:t>
            </w:r>
          </w:p>
        </w:tc>
      </w:tr>
      <w:tr w:rsidR="0004664E" w:rsidRPr="00184227" w14:paraId="0D89EB33" w14:textId="77777777" w:rsidTr="0004664E">
        <w:trPr>
          <w:jc w:val="center"/>
        </w:trPr>
        <w:tc>
          <w:tcPr>
            <w:tcW w:w="532" w:type="dxa"/>
            <w:tcBorders>
              <w:top w:val="single" w:sz="4" w:space="0" w:color="auto"/>
              <w:left w:val="single" w:sz="4" w:space="0" w:color="auto"/>
              <w:bottom w:val="single" w:sz="4" w:space="0" w:color="auto"/>
              <w:right w:val="single" w:sz="4" w:space="0" w:color="auto"/>
            </w:tcBorders>
          </w:tcPr>
          <w:p w14:paraId="40DFEA2B" w14:textId="77777777" w:rsidR="0004664E" w:rsidRPr="00184227" w:rsidRDefault="0004664E" w:rsidP="0004664E">
            <w:pPr>
              <w:pStyle w:val="ad"/>
            </w:pPr>
            <w:r w:rsidRPr="00184227">
              <w:t>1</w:t>
            </w:r>
          </w:p>
        </w:tc>
        <w:tc>
          <w:tcPr>
            <w:tcW w:w="564" w:type="dxa"/>
            <w:tcBorders>
              <w:top w:val="single" w:sz="4" w:space="0" w:color="auto"/>
              <w:left w:val="single" w:sz="4" w:space="0" w:color="auto"/>
              <w:bottom w:val="single" w:sz="4" w:space="0" w:color="auto"/>
              <w:right w:val="single" w:sz="4" w:space="0" w:color="auto"/>
            </w:tcBorders>
          </w:tcPr>
          <w:p w14:paraId="69275A7F" w14:textId="77777777" w:rsidR="0004664E" w:rsidRPr="00184227" w:rsidRDefault="0004664E" w:rsidP="0004664E">
            <w:pPr>
              <w:pStyle w:val="ad"/>
            </w:pPr>
            <w:r w:rsidRPr="00184227">
              <w:t>0</w:t>
            </w:r>
          </w:p>
        </w:tc>
        <w:tc>
          <w:tcPr>
            <w:tcW w:w="565" w:type="dxa"/>
            <w:tcBorders>
              <w:top w:val="single" w:sz="4" w:space="0" w:color="auto"/>
              <w:left w:val="single" w:sz="4" w:space="0" w:color="auto"/>
              <w:bottom w:val="single" w:sz="4" w:space="0" w:color="auto"/>
              <w:right w:val="double" w:sz="4" w:space="0" w:color="auto"/>
            </w:tcBorders>
          </w:tcPr>
          <w:p w14:paraId="25C7A30A" w14:textId="77777777" w:rsidR="0004664E" w:rsidRPr="00184227" w:rsidRDefault="0004664E" w:rsidP="0004664E">
            <w:pPr>
              <w:pStyle w:val="ad"/>
            </w:pPr>
            <w:r w:rsidRPr="00184227">
              <w:t>1</w:t>
            </w:r>
          </w:p>
        </w:tc>
        <w:tc>
          <w:tcPr>
            <w:tcW w:w="539" w:type="dxa"/>
            <w:tcBorders>
              <w:top w:val="single" w:sz="4" w:space="0" w:color="auto"/>
              <w:left w:val="double" w:sz="4" w:space="0" w:color="auto"/>
              <w:bottom w:val="single" w:sz="4" w:space="0" w:color="auto"/>
              <w:right w:val="single" w:sz="4" w:space="0" w:color="auto"/>
            </w:tcBorders>
          </w:tcPr>
          <w:p w14:paraId="76C6757F" w14:textId="77777777" w:rsidR="0004664E" w:rsidRPr="00184227" w:rsidRDefault="0004664E" w:rsidP="0004664E">
            <w:pPr>
              <w:pStyle w:val="ad"/>
            </w:pPr>
            <w:r w:rsidRPr="00184227">
              <w:rPr>
                <w:rFonts w:hint="eastAsia"/>
              </w:rPr>
              <w:t>×</w:t>
            </w:r>
          </w:p>
        </w:tc>
        <w:tc>
          <w:tcPr>
            <w:tcW w:w="646" w:type="dxa"/>
            <w:tcBorders>
              <w:top w:val="single" w:sz="4" w:space="0" w:color="auto"/>
              <w:left w:val="single" w:sz="4" w:space="0" w:color="auto"/>
              <w:bottom w:val="single" w:sz="4" w:space="0" w:color="auto"/>
              <w:right w:val="single" w:sz="4" w:space="0" w:color="auto"/>
            </w:tcBorders>
          </w:tcPr>
          <w:p w14:paraId="36967230" w14:textId="77777777" w:rsidR="0004664E" w:rsidRPr="00184227" w:rsidRDefault="0004664E" w:rsidP="0004664E">
            <w:pPr>
              <w:pStyle w:val="ad"/>
            </w:pPr>
            <w:r w:rsidRPr="00184227">
              <w:rPr>
                <w:rFonts w:hint="eastAsia"/>
              </w:rPr>
              <w:t>×</w:t>
            </w:r>
          </w:p>
        </w:tc>
        <w:tc>
          <w:tcPr>
            <w:tcW w:w="1083" w:type="dxa"/>
            <w:tcBorders>
              <w:top w:val="single" w:sz="4" w:space="0" w:color="auto"/>
              <w:left w:val="single" w:sz="4" w:space="0" w:color="auto"/>
              <w:bottom w:val="single" w:sz="4" w:space="0" w:color="auto"/>
              <w:right w:val="single" w:sz="4" w:space="0" w:color="auto"/>
            </w:tcBorders>
          </w:tcPr>
          <w:p w14:paraId="44A76864" w14:textId="77777777" w:rsidR="0004664E" w:rsidRPr="00184227" w:rsidRDefault="0004664E" w:rsidP="0004664E">
            <w:pPr>
              <w:pStyle w:val="ad"/>
            </w:pPr>
            <w:r w:rsidRPr="00184227">
              <w:t>KeyA | B</w:t>
            </w:r>
          </w:p>
        </w:tc>
        <w:tc>
          <w:tcPr>
            <w:tcW w:w="842" w:type="dxa"/>
            <w:tcBorders>
              <w:top w:val="single" w:sz="4" w:space="0" w:color="auto"/>
              <w:left w:val="single" w:sz="4" w:space="0" w:color="auto"/>
              <w:bottom w:val="single" w:sz="4" w:space="0" w:color="auto"/>
              <w:right w:val="single" w:sz="4" w:space="0" w:color="auto"/>
            </w:tcBorders>
          </w:tcPr>
          <w:p w14:paraId="655C8CB5" w14:textId="77777777" w:rsidR="0004664E" w:rsidRPr="00184227" w:rsidRDefault="0004664E" w:rsidP="0004664E">
            <w:pPr>
              <w:pStyle w:val="ad"/>
            </w:pPr>
            <w:r w:rsidRPr="00184227">
              <w:t>KeyB</w:t>
            </w:r>
          </w:p>
        </w:tc>
        <w:tc>
          <w:tcPr>
            <w:tcW w:w="851" w:type="dxa"/>
            <w:tcBorders>
              <w:top w:val="single" w:sz="4" w:space="0" w:color="auto"/>
              <w:left w:val="single" w:sz="4" w:space="0" w:color="auto"/>
              <w:bottom w:val="single" w:sz="4" w:space="0" w:color="auto"/>
              <w:right w:val="single" w:sz="4" w:space="0" w:color="auto"/>
            </w:tcBorders>
          </w:tcPr>
          <w:p w14:paraId="2A8EE76D" w14:textId="77777777" w:rsidR="0004664E" w:rsidRPr="00184227" w:rsidRDefault="0004664E" w:rsidP="0004664E">
            <w:pPr>
              <w:pStyle w:val="ad"/>
            </w:pPr>
            <w:r w:rsidRPr="00184227">
              <w:rPr>
                <w:rFonts w:hint="eastAsia"/>
              </w:rPr>
              <w:t>×</w:t>
            </w:r>
          </w:p>
        </w:tc>
        <w:tc>
          <w:tcPr>
            <w:tcW w:w="885" w:type="dxa"/>
            <w:tcBorders>
              <w:top w:val="single" w:sz="4" w:space="0" w:color="auto"/>
              <w:left w:val="single" w:sz="4" w:space="0" w:color="auto"/>
              <w:bottom w:val="single" w:sz="4" w:space="0" w:color="auto"/>
              <w:right w:val="single" w:sz="4" w:space="0" w:color="auto"/>
            </w:tcBorders>
          </w:tcPr>
          <w:p w14:paraId="47511B1C" w14:textId="77777777" w:rsidR="0004664E" w:rsidRPr="00184227" w:rsidRDefault="0004664E" w:rsidP="0004664E">
            <w:pPr>
              <w:pStyle w:val="ad"/>
            </w:pPr>
            <w:r w:rsidRPr="00184227">
              <w:rPr>
                <w:rFonts w:hint="eastAsia"/>
              </w:rPr>
              <w:t>×</w:t>
            </w:r>
          </w:p>
        </w:tc>
      </w:tr>
      <w:tr w:rsidR="0004664E" w:rsidRPr="00184227" w14:paraId="523CBE51" w14:textId="77777777" w:rsidTr="0004664E">
        <w:trPr>
          <w:jc w:val="center"/>
        </w:trPr>
        <w:tc>
          <w:tcPr>
            <w:tcW w:w="532" w:type="dxa"/>
            <w:tcBorders>
              <w:top w:val="single" w:sz="4" w:space="0" w:color="auto"/>
              <w:left w:val="single" w:sz="4" w:space="0" w:color="auto"/>
              <w:bottom w:val="thickThinSmallGap" w:sz="24" w:space="0" w:color="auto"/>
              <w:right w:val="single" w:sz="4" w:space="0" w:color="auto"/>
            </w:tcBorders>
          </w:tcPr>
          <w:p w14:paraId="7F10B7D3" w14:textId="77777777" w:rsidR="0004664E" w:rsidRPr="00184227" w:rsidRDefault="0004664E" w:rsidP="0004664E">
            <w:pPr>
              <w:pStyle w:val="ad"/>
            </w:pPr>
            <w:r w:rsidRPr="00184227">
              <w:t>1</w:t>
            </w:r>
          </w:p>
        </w:tc>
        <w:tc>
          <w:tcPr>
            <w:tcW w:w="564" w:type="dxa"/>
            <w:tcBorders>
              <w:top w:val="single" w:sz="4" w:space="0" w:color="auto"/>
              <w:left w:val="single" w:sz="4" w:space="0" w:color="auto"/>
              <w:bottom w:val="thickThinSmallGap" w:sz="24" w:space="0" w:color="auto"/>
              <w:right w:val="single" w:sz="4" w:space="0" w:color="auto"/>
            </w:tcBorders>
          </w:tcPr>
          <w:p w14:paraId="3F69119D" w14:textId="77777777" w:rsidR="0004664E" w:rsidRPr="00184227" w:rsidRDefault="0004664E" w:rsidP="0004664E">
            <w:pPr>
              <w:pStyle w:val="ad"/>
            </w:pPr>
            <w:r w:rsidRPr="00184227">
              <w:t>1</w:t>
            </w:r>
          </w:p>
        </w:tc>
        <w:tc>
          <w:tcPr>
            <w:tcW w:w="565" w:type="dxa"/>
            <w:tcBorders>
              <w:top w:val="single" w:sz="4" w:space="0" w:color="auto"/>
              <w:left w:val="single" w:sz="4" w:space="0" w:color="auto"/>
              <w:bottom w:val="thickThinSmallGap" w:sz="24" w:space="0" w:color="auto"/>
              <w:right w:val="double" w:sz="4" w:space="0" w:color="auto"/>
            </w:tcBorders>
          </w:tcPr>
          <w:p w14:paraId="3CD58688" w14:textId="77777777" w:rsidR="0004664E" w:rsidRPr="00184227" w:rsidRDefault="0004664E" w:rsidP="0004664E">
            <w:pPr>
              <w:pStyle w:val="ad"/>
            </w:pPr>
            <w:r w:rsidRPr="00184227">
              <w:t>1</w:t>
            </w:r>
          </w:p>
        </w:tc>
        <w:tc>
          <w:tcPr>
            <w:tcW w:w="539" w:type="dxa"/>
            <w:tcBorders>
              <w:top w:val="single" w:sz="4" w:space="0" w:color="auto"/>
              <w:left w:val="double" w:sz="4" w:space="0" w:color="auto"/>
              <w:bottom w:val="thickThinSmallGap" w:sz="24" w:space="0" w:color="auto"/>
              <w:right w:val="single" w:sz="4" w:space="0" w:color="auto"/>
            </w:tcBorders>
          </w:tcPr>
          <w:p w14:paraId="6696E8B8" w14:textId="77777777" w:rsidR="0004664E" w:rsidRPr="00184227" w:rsidRDefault="0004664E" w:rsidP="0004664E">
            <w:pPr>
              <w:pStyle w:val="ad"/>
            </w:pPr>
            <w:r w:rsidRPr="00184227">
              <w:rPr>
                <w:rFonts w:hint="eastAsia"/>
              </w:rPr>
              <w:t>×</w:t>
            </w:r>
          </w:p>
        </w:tc>
        <w:tc>
          <w:tcPr>
            <w:tcW w:w="646" w:type="dxa"/>
            <w:tcBorders>
              <w:top w:val="single" w:sz="4" w:space="0" w:color="auto"/>
              <w:left w:val="single" w:sz="4" w:space="0" w:color="auto"/>
              <w:bottom w:val="thickThinSmallGap" w:sz="24" w:space="0" w:color="auto"/>
              <w:right w:val="single" w:sz="4" w:space="0" w:color="auto"/>
            </w:tcBorders>
          </w:tcPr>
          <w:p w14:paraId="466AC877" w14:textId="77777777" w:rsidR="0004664E" w:rsidRPr="00184227" w:rsidRDefault="0004664E" w:rsidP="0004664E">
            <w:pPr>
              <w:pStyle w:val="ad"/>
            </w:pPr>
            <w:r w:rsidRPr="00184227">
              <w:rPr>
                <w:rFonts w:hint="eastAsia"/>
              </w:rPr>
              <w:t>×</w:t>
            </w:r>
          </w:p>
        </w:tc>
        <w:tc>
          <w:tcPr>
            <w:tcW w:w="1083" w:type="dxa"/>
            <w:tcBorders>
              <w:top w:val="single" w:sz="4" w:space="0" w:color="auto"/>
              <w:left w:val="single" w:sz="4" w:space="0" w:color="auto"/>
              <w:bottom w:val="thickThinSmallGap" w:sz="24" w:space="0" w:color="auto"/>
              <w:right w:val="single" w:sz="4" w:space="0" w:color="auto"/>
            </w:tcBorders>
          </w:tcPr>
          <w:p w14:paraId="09994D1C" w14:textId="77777777" w:rsidR="0004664E" w:rsidRPr="00184227" w:rsidRDefault="0004664E" w:rsidP="0004664E">
            <w:pPr>
              <w:pStyle w:val="ad"/>
            </w:pPr>
            <w:r w:rsidRPr="00184227">
              <w:t>KeyA | B</w:t>
            </w:r>
          </w:p>
        </w:tc>
        <w:tc>
          <w:tcPr>
            <w:tcW w:w="842" w:type="dxa"/>
            <w:tcBorders>
              <w:top w:val="single" w:sz="4" w:space="0" w:color="auto"/>
              <w:left w:val="single" w:sz="4" w:space="0" w:color="auto"/>
              <w:bottom w:val="thickThinSmallGap" w:sz="24" w:space="0" w:color="auto"/>
              <w:right w:val="single" w:sz="4" w:space="0" w:color="auto"/>
            </w:tcBorders>
          </w:tcPr>
          <w:p w14:paraId="592FD069" w14:textId="77777777" w:rsidR="0004664E" w:rsidRPr="00184227" w:rsidRDefault="0004664E" w:rsidP="0004664E">
            <w:pPr>
              <w:pStyle w:val="ad"/>
            </w:pPr>
            <w:r w:rsidRPr="00184227">
              <w:rPr>
                <w:rFonts w:hint="eastAsia"/>
              </w:rPr>
              <w:t>×</w:t>
            </w:r>
          </w:p>
        </w:tc>
        <w:tc>
          <w:tcPr>
            <w:tcW w:w="851" w:type="dxa"/>
            <w:tcBorders>
              <w:top w:val="single" w:sz="4" w:space="0" w:color="auto"/>
              <w:left w:val="single" w:sz="4" w:space="0" w:color="auto"/>
              <w:bottom w:val="thickThinSmallGap" w:sz="24" w:space="0" w:color="auto"/>
              <w:right w:val="single" w:sz="4" w:space="0" w:color="auto"/>
            </w:tcBorders>
          </w:tcPr>
          <w:p w14:paraId="1A5B308D" w14:textId="77777777" w:rsidR="0004664E" w:rsidRPr="00184227" w:rsidRDefault="0004664E" w:rsidP="0004664E">
            <w:pPr>
              <w:pStyle w:val="ad"/>
            </w:pPr>
            <w:r w:rsidRPr="00184227">
              <w:rPr>
                <w:rFonts w:hint="eastAsia"/>
              </w:rPr>
              <w:t>×</w:t>
            </w:r>
          </w:p>
        </w:tc>
        <w:tc>
          <w:tcPr>
            <w:tcW w:w="885" w:type="dxa"/>
            <w:tcBorders>
              <w:top w:val="single" w:sz="4" w:space="0" w:color="auto"/>
              <w:left w:val="single" w:sz="4" w:space="0" w:color="auto"/>
              <w:bottom w:val="thickThinSmallGap" w:sz="24" w:space="0" w:color="auto"/>
              <w:right w:val="single" w:sz="4" w:space="0" w:color="auto"/>
            </w:tcBorders>
          </w:tcPr>
          <w:p w14:paraId="376253FC" w14:textId="77777777" w:rsidR="0004664E" w:rsidRPr="00184227" w:rsidRDefault="0004664E" w:rsidP="0004664E">
            <w:pPr>
              <w:pStyle w:val="ad"/>
            </w:pPr>
            <w:r w:rsidRPr="00184227">
              <w:rPr>
                <w:rFonts w:hint="eastAsia"/>
              </w:rPr>
              <w:t>×</w:t>
            </w:r>
          </w:p>
        </w:tc>
      </w:tr>
    </w:tbl>
    <w:p w14:paraId="7F5E061C" w14:textId="77777777" w:rsidR="0004664E" w:rsidRPr="002F2E54" w:rsidRDefault="0004664E" w:rsidP="0004664E">
      <w:pPr>
        <w:spacing w:before="62" w:after="62"/>
        <w:ind w:firstLine="420"/>
      </w:pPr>
      <w:r w:rsidRPr="002F2E54">
        <w:rPr>
          <w:rFonts w:hint="eastAsia"/>
        </w:rPr>
        <w:t>表中，“×”表示任何情况下都无权限，“</w:t>
      </w:r>
      <w:r w:rsidRPr="002F2E54">
        <w:t>KeyA</w:t>
      </w:r>
      <w:r w:rsidRPr="002F2E54">
        <w:rPr>
          <w:rFonts w:hint="eastAsia"/>
        </w:rPr>
        <w:t>”表示通过密钥</w:t>
      </w:r>
      <w:r w:rsidRPr="002F2E54">
        <w:t>A</w:t>
      </w:r>
      <w:r w:rsidRPr="002F2E54">
        <w:rPr>
          <w:rFonts w:hint="eastAsia"/>
        </w:rPr>
        <w:t>验证后可以取得权限，</w:t>
      </w:r>
      <w:r w:rsidRPr="002F2E54">
        <w:t>KeyB</w:t>
      </w:r>
      <w:r w:rsidRPr="002F2E54">
        <w:rPr>
          <w:rFonts w:hint="eastAsia"/>
        </w:rPr>
        <w:t>表示通过密钥</w:t>
      </w:r>
      <w:r w:rsidRPr="002F2E54">
        <w:t>B</w:t>
      </w:r>
      <w:r w:rsidRPr="002F2E54">
        <w:rPr>
          <w:rFonts w:hint="eastAsia"/>
        </w:rPr>
        <w:t>验证后可以取得权限，“</w:t>
      </w:r>
      <w:r w:rsidRPr="002F2E54">
        <w:t>KeyA | B</w:t>
      </w:r>
      <w:r w:rsidRPr="002F2E54">
        <w:rPr>
          <w:rFonts w:hint="eastAsia"/>
        </w:rPr>
        <w:t>”表示通过密钥</w:t>
      </w:r>
      <w:r w:rsidRPr="002F2E54">
        <w:t>A</w:t>
      </w:r>
      <w:r w:rsidRPr="002F2E54">
        <w:rPr>
          <w:rFonts w:hint="eastAsia"/>
        </w:rPr>
        <w:t>或者密钥</w:t>
      </w:r>
      <w:r w:rsidRPr="002F2E54">
        <w:t>B</w:t>
      </w:r>
      <w:r w:rsidRPr="002F2E54">
        <w:rPr>
          <w:rFonts w:hint="eastAsia"/>
        </w:rPr>
        <w:t>验证后均可取得权限。由此可见，密钥</w:t>
      </w:r>
      <w:r w:rsidRPr="002F2E54">
        <w:t>A</w:t>
      </w:r>
      <w:r w:rsidRPr="002F2E54">
        <w:rPr>
          <w:rFonts w:hint="eastAsia"/>
        </w:rPr>
        <w:t>的安全性很高，任何情况下都无法读出。特殊情况下，当</w:t>
      </w:r>
      <w:r w:rsidRPr="002F2E54">
        <w:t>C</w:t>
      </w:r>
      <w:smartTag w:uri="urn:schemas-microsoft-com:office:smarttags" w:element="chmetcnv">
        <w:smartTagPr>
          <w:attr w:name="UnitName" w:val="C"/>
          <w:attr w:name="SourceValue" w:val="1"/>
          <w:attr w:name="HasSpace" w:val="False"/>
          <w:attr w:name="Negative" w:val="False"/>
          <w:attr w:name="NumberType" w:val="1"/>
          <w:attr w:name="TCSC" w:val="0"/>
        </w:smartTagPr>
        <w:r w:rsidRPr="002F2E54">
          <w:t>1C</w:t>
        </w:r>
      </w:smartTag>
      <w:smartTag w:uri="urn:schemas-microsoft-com:office:smarttags" w:element="chmetcnv">
        <w:smartTagPr>
          <w:attr w:name="UnitName" w:val="C"/>
          <w:attr w:name="SourceValue" w:val="2"/>
          <w:attr w:name="HasSpace" w:val="False"/>
          <w:attr w:name="Negative" w:val="False"/>
          <w:attr w:name="NumberType" w:val="1"/>
          <w:attr w:name="TCSC" w:val="0"/>
        </w:smartTagPr>
        <w:r w:rsidRPr="002F2E54">
          <w:t>2C</w:t>
        </w:r>
      </w:smartTag>
      <w:r w:rsidRPr="002F2E54">
        <w:t>3</w:t>
      </w:r>
      <w:r w:rsidRPr="002F2E54">
        <w:rPr>
          <w:rFonts w:hint="eastAsia"/>
        </w:rPr>
        <w:t>的值为</w:t>
      </w:r>
      <w:r w:rsidRPr="002F2E54">
        <w:t>000</w:t>
      </w:r>
      <w:r w:rsidRPr="002F2E54">
        <w:rPr>
          <w:rFonts w:hint="eastAsia"/>
        </w:rPr>
        <w:t>、</w:t>
      </w:r>
      <w:r w:rsidRPr="002F2E54">
        <w:t>010</w:t>
      </w:r>
      <w:r w:rsidRPr="002F2E54">
        <w:rPr>
          <w:rFonts w:hint="eastAsia"/>
        </w:rPr>
        <w:t>或</w:t>
      </w:r>
      <w:r w:rsidRPr="002F2E54">
        <w:t>001</w:t>
      </w:r>
      <w:r w:rsidRPr="002F2E54">
        <w:rPr>
          <w:rFonts w:hint="eastAsia"/>
        </w:rPr>
        <w:t>时，验证密钥</w:t>
      </w:r>
      <w:r w:rsidRPr="002F2E54">
        <w:t>A</w:t>
      </w:r>
      <w:r w:rsidRPr="002F2E54">
        <w:rPr>
          <w:rFonts w:hint="eastAsia"/>
        </w:rPr>
        <w:t>后即可读取密钥</w:t>
      </w:r>
      <w:r w:rsidRPr="002F2E54">
        <w:t>B</w:t>
      </w:r>
      <w:r w:rsidRPr="002F2E54">
        <w:rPr>
          <w:rFonts w:hint="eastAsia"/>
        </w:rPr>
        <w:t>区域的数据。</w:t>
      </w:r>
    </w:p>
    <w:p w14:paraId="551D5476" w14:textId="77777777" w:rsidR="0004664E" w:rsidRPr="002F2E54" w:rsidRDefault="0004664E" w:rsidP="0004664E">
      <w:pPr>
        <w:spacing w:before="62" w:after="62"/>
        <w:ind w:firstLine="420"/>
      </w:pPr>
      <w:r w:rsidRPr="002F2E54">
        <w:rPr>
          <w:rFonts w:hint="eastAsia"/>
        </w:rPr>
        <w:t>无论什么情况，验证密钥</w:t>
      </w:r>
      <w:r w:rsidRPr="002F2E54">
        <w:t>A</w:t>
      </w:r>
      <w:r w:rsidRPr="002F2E54">
        <w:rPr>
          <w:rFonts w:hint="eastAsia"/>
        </w:rPr>
        <w:t>后，均可获得控制区域的读权限。通过读取控制区域，可以知道当前</w:t>
      </w:r>
      <w:r w:rsidRPr="002F2E54">
        <w:t>C1</w:t>
      </w:r>
      <w:r w:rsidRPr="002F2E54">
        <w:rPr>
          <w:rFonts w:hint="eastAsia"/>
        </w:rPr>
        <w:t>、</w:t>
      </w:r>
      <w:r w:rsidRPr="002F2E54">
        <w:t>C2</w:t>
      </w:r>
      <w:r w:rsidRPr="002F2E54">
        <w:rPr>
          <w:rFonts w:hint="eastAsia"/>
        </w:rPr>
        <w:t>、</w:t>
      </w:r>
      <w:r w:rsidRPr="002F2E54">
        <w:t>C3</w:t>
      </w:r>
      <w:r w:rsidRPr="002F2E54">
        <w:rPr>
          <w:rFonts w:hint="eastAsia"/>
        </w:rPr>
        <w:t>的值，以判断需要验证哪个密钥后可以获得密钥区域或控制区域的写权限，进而修改密钥和控制区域的值。比如，当前的</w:t>
      </w:r>
      <w:r w:rsidRPr="002F2E54">
        <w:t>C1</w:t>
      </w:r>
      <w:r w:rsidRPr="002F2E54">
        <w:rPr>
          <w:rFonts w:hint="eastAsia"/>
        </w:rPr>
        <w:t>、</w:t>
      </w:r>
      <w:r w:rsidRPr="002F2E54">
        <w:t>C2</w:t>
      </w:r>
      <w:r w:rsidRPr="002F2E54">
        <w:rPr>
          <w:rFonts w:hint="eastAsia"/>
        </w:rPr>
        <w:t>、</w:t>
      </w:r>
      <w:r w:rsidRPr="002F2E54">
        <w:t>C3</w:t>
      </w:r>
      <w:r w:rsidRPr="002F2E54">
        <w:rPr>
          <w:rFonts w:hint="eastAsia"/>
        </w:rPr>
        <w:t>的值为</w:t>
      </w:r>
      <w:r w:rsidRPr="002F2E54">
        <w:t>0</w:t>
      </w:r>
      <w:r w:rsidRPr="002F2E54">
        <w:rPr>
          <w:rFonts w:hint="eastAsia"/>
        </w:rPr>
        <w:t>、</w:t>
      </w:r>
      <w:r w:rsidRPr="002F2E54">
        <w:t>1</w:t>
      </w:r>
      <w:r w:rsidRPr="002F2E54">
        <w:rPr>
          <w:rFonts w:hint="eastAsia"/>
        </w:rPr>
        <w:t>、</w:t>
      </w:r>
      <w:r w:rsidRPr="002F2E54">
        <w:t>1</w:t>
      </w:r>
      <w:r w:rsidRPr="002F2E54">
        <w:rPr>
          <w:rFonts w:hint="eastAsia"/>
        </w:rPr>
        <w:t>，为了修改密钥</w:t>
      </w:r>
      <w:r w:rsidRPr="002F2E54">
        <w:t>A</w:t>
      </w:r>
      <w:r w:rsidRPr="002F2E54">
        <w:rPr>
          <w:rFonts w:hint="eastAsia"/>
        </w:rPr>
        <w:t>，则需要先验证密钥</w:t>
      </w:r>
      <w:r w:rsidRPr="002F2E54">
        <w:t>B</w:t>
      </w:r>
      <w:r w:rsidRPr="002F2E54">
        <w:rPr>
          <w:rFonts w:hint="eastAsia"/>
        </w:rPr>
        <w:t>，验证密钥</w:t>
      </w:r>
      <w:r w:rsidRPr="002F2E54">
        <w:t>B</w:t>
      </w:r>
      <w:r w:rsidRPr="002F2E54">
        <w:rPr>
          <w:rFonts w:hint="eastAsia"/>
        </w:rPr>
        <w:t>后，即可对尾块进行写入，写入时其它数据保持不变，仅修改前</w:t>
      </w:r>
      <w:r w:rsidRPr="002F2E54">
        <w:t>6</w:t>
      </w:r>
      <w:r w:rsidRPr="002F2E54">
        <w:rPr>
          <w:rFonts w:hint="eastAsia"/>
        </w:rPr>
        <w:t>字节（</w:t>
      </w:r>
      <w:r w:rsidRPr="002F2E54">
        <w:t>KeyA</w:t>
      </w:r>
      <w:r w:rsidRPr="002F2E54">
        <w:rPr>
          <w:rFonts w:hint="eastAsia"/>
        </w:rPr>
        <w:t>区域）的值即可完全对密钥</w:t>
      </w:r>
      <w:r w:rsidRPr="002F2E54">
        <w:t>A</w:t>
      </w:r>
      <w:r w:rsidRPr="002F2E54">
        <w:rPr>
          <w:rFonts w:hint="eastAsia"/>
        </w:rPr>
        <w:t>的修改。</w:t>
      </w:r>
    </w:p>
    <w:p w14:paraId="613E091C" w14:textId="77777777" w:rsidR="0004664E" w:rsidRPr="00184227" w:rsidRDefault="0004664E" w:rsidP="0004664E">
      <w:pPr>
        <w:pStyle w:val="23"/>
        <w:spacing w:before="62" w:after="62"/>
      </w:pPr>
      <w:r w:rsidRPr="00184227">
        <w:rPr>
          <w:rFonts w:hint="eastAsia"/>
        </w:rPr>
        <w:t>对于数据块，</w:t>
      </w:r>
      <w:r w:rsidRPr="00184227">
        <w:t>C1</w:t>
      </w:r>
      <w:r w:rsidRPr="00184227">
        <w:rPr>
          <w:rFonts w:hint="eastAsia"/>
        </w:rPr>
        <w:t>、</w:t>
      </w:r>
      <w:r w:rsidRPr="00184227">
        <w:t>C2</w:t>
      </w:r>
      <w:r w:rsidRPr="00184227">
        <w:rPr>
          <w:rFonts w:hint="eastAsia"/>
        </w:rPr>
        <w:t>、</w:t>
      </w:r>
      <w:r w:rsidRPr="00184227">
        <w:t>C3</w:t>
      </w:r>
      <w:r w:rsidRPr="00184227">
        <w:rPr>
          <w:rFonts w:hint="eastAsia"/>
        </w:rPr>
        <w:t>控制了对块中存储数据的操作权限，详见</w:t>
      </w:r>
      <w:r>
        <w:fldChar w:fldCharType="begin"/>
      </w:r>
      <w:r>
        <w:instrText xml:space="preserve">REF _Ref460525716 \h \* MERGEFORMAT </w:instrText>
      </w:r>
      <w:r>
        <w:fldChar w:fldCharType="separate"/>
      </w:r>
      <w:r w:rsidR="00B93B10" w:rsidRPr="00184227">
        <w:rPr>
          <w:rFonts w:hint="eastAsia"/>
        </w:rPr>
        <w:t>表</w:t>
      </w:r>
      <w:r w:rsidR="00B93B10">
        <w:t>5.15</w:t>
      </w:r>
      <w:r>
        <w:fldChar w:fldCharType="end"/>
      </w:r>
      <w:r w:rsidRPr="00184227">
        <w:rPr>
          <w:rFonts w:hint="eastAsia"/>
        </w:rPr>
        <w:t>。</w:t>
      </w:r>
    </w:p>
    <w:p w14:paraId="23F053A3" w14:textId="77777777" w:rsidR="0004664E" w:rsidRPr="00184227" w:rsidRDefault="0004664E" w:rsidP="0004664E">
      <w:pPr>
        <w:pStyle w:val="a7"/>
        <w:spacing w:before="62" w:after="62"/>
      </w:pPr>
      <w:bookmarkStart w:id="416" w:name="_Ref460525716"/>
      <w:bookmarkStart w:id="417" w:name="_Ref460525538"/>
      <w:r w:rsidRPr="00184227">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15</w:t>
      </w:r>
      <w:r>
        <w:fldChar w:fldCharType="end"/>
      </w:r>
      <w:bookmarkEnd w:id="416"/>
      <w:r>
        <w:t xml:space="preserve">   </w:t>
      </w:r>
      <w:r w:rsidRPr="00184227">
        <w:rPr>
          <w:rFonts w:hint="eastAsia"/>
        </w:rPr>
        <w:t>数据块控制位含义</w:t>
      </w:r>
      <w:bookmarkEnd w:id="4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2"/>
        <w:gridCol w:w="564"/>
        <w:gridCol w:w="565"/>
        <w:gridCol w:w="1126"/>
        <w:gridCol w:w="1072"/>
        <w:gridCol w:w="992"/>
        <w:gridCol w:w="1134"/>
      </w:tblGrid>
      <w:tr w:rsidR="0004664E" w:rsidRPr="00184227" w14:paraId="26111FC2" w14:textId="77777777" w:rsidTr="0004664E">
        <w:trPr>
          <w:trHeight w:val="172"/>
          <w:jc w:val="center"/>
        </w:trPr>
        <w:tc>
          <w:tcPr>
            <w:tcW w:w="1661" w:type="dxa"/>
            <w:gridSpan w:val="3"/>
            <w:tcBorders>
              <w:top w:val="thinThickSmallGap" w:sz="24" w:space="0" w:color="auto"/>
              <w:left w:val="single" w:sz="4" w:space="0" w:color="auto"/>
              <w:bottom w:val="single" w:sz="4" w:space="0" w:color="auto"/>
              <w:right w:val="double" w:sz="4" w:space="0" w:color="auto"/>
            </w:tcBorders>
            <w:shd w:val="pct10" w:color="auto" w:fill="auto"/>
            <w:vAlign w:val="center"/>
          </w:tcPr>
          <w:p w14:paraId="55C54D3C" w14:textId="77777777" w:rsidR="0004664E" w:rsidRPr="00184227" w:rsidRDefault="0004664E" w:rsidP="0004664E">
            <w:pPr>
              <w:pStyle w:val="ab"/>
              <w:spacing w:before="62" w:after="62"/>
              <w:rPr>
                <w:rFonts w:ascii="Times New Roman" w:hAnsi="Times New Roman"/>
              </w:rPr>
            </w:pPr>
            <w:r w:rsidRPr="00184227">
              <w:rPr>
                <w:rFonts w:ascii="Times New Roman"/>
              </w:rPr>
              <w:t>控制位</w:t>
            </w:r>
          </w:p>
        </w:tc>
        <w:tc>
          <w:tcPr>
            <w:tcW w:w="4324" w:type="dxa"/>
            <w:gridSpan w:val="4"/>
            <w:tcBorders>
              <w:top w:val="thinThickSmallGap" w:sz="24" w:space="0" w:color="auto"/>
              <w:left w:val="double" w:sz="4" w:space="0" w:color="auto"/>
              <w:bottom w:val="single" w:sz="4" w:space="0" w:color="auto"/>
              <w:right w:val="single" w:sz="4" w:space="0" w:color="auto"/>
            </w:tcBorders>
            <w:shd w:val="pct10" w:color="auto" w:fill="auto"/>
            <w:vAlign w:val="center"/>
          </w:tcPr>
          <w:p w14:paraId="0D30D968" w14:textId="77777777" w:rsidR="0004664E" w:rsidRPr="00184227" w:rsidRDefault="0004664E" w:rsidP="0004664E">
            <w:pPr>
              <w:pStyle w:val="ab"/>
              <w:rPr>
                <w:rFonts w:ascii="Times New Roman" w:hAnsi="Times New Roman"/>
              </w:rPr>
            </w:pPr>
            <w:r w:rsidRPr="00184227">
              <w:rPr>
                <w:rFonts w:ascii="Times New Roman"/>
              </w:rPr>
              <w:t>数据访问权限</w:t>
            </w:r>
          </w:p>
        </w:tc>
      </w:tr>
      <w:tr w:rsidR="0004664E" w:rsidRPr="00184227" w14:paraId="02F0B2CD" w14:textId="77777777" w:rsidTr="0004664E">
        <w:trPr>
          <w:trHeight w:val="122"/>
          <w:jc w:val="center"/>
        </w:trPr>
        <w:tc>
          <w:tcPr>
            <w:tcW w:w="532" w:type="dxa"/>
            <w:tcBorders>
              <w:top w:val="single" w:sz="4" w:space="0" w:color="auto"/>
              <w:left w:val="single" w:sz="4" w:space="0" w:color="auto"/>
              <w:bottom w:val="double" w:sz="4" w:space="0" w:color="auto"/>
              <w:right w:val="single" w:sz="4" w:space="0" w:color="auto"/>
            </w:tcBorders>
            <w:shd w:val="pct10" w:color="auto" w:fill="auto"/>
            <w:vAlign w:val="center"/>
          </w:tcPr>
          <w:p w14:paraId="79FC190F" w14:textId="77777777" w:rsidR="0004664E" w:rsidRPr="00184227" w:rsidRDefault="0004664E" w:rsidP="0004664E">
            <w:pPr>
              <w:pStyle w:val="ab"/>
              <w:spacing w:before="62" w:after="62"/>
              <w:rPr>
                <w:rFonts w:ascii="Times New Roman" w:hAnsi="Times New Roman"/>
              </w:rPr>
            </w:pPr>
            <w:r w:rsidRPr="00184227">
              <w:rPr>
                <w:rFonts w:ascii="Times New Roman" w:hAnsi="Times New Roman"/>
              </w:rPr>
              <w:t>C1</w:t>
            </w:r>
          </w:p>
        </w:tc>
        <w:tc>
          <w:tcPr>
            <w:tcW w:w="564" w:type="dxa"/>
            <w:tcBorders>
              <w:top w:val="single" w:sz="4" w:space="0" w:color="auto"/>
              <w:left w:val="single" w:sz="4" w:space="0" w:color="auto"/>
              <w:bottom w:val="double" w:sz="4" w:space="0" w:color="auto"/>
              <w:right w:val="single" w:sz="4" w:space="0" w:color="auto"/>
            </w:tcBorders>
            <w:shd w:val="pct10" w:color="auto" w:fill="auto"/>
            <w:vAlign w:val="center"/>
          </w:tcPr>
          <w:p w14:paraId="575A4E82" w14:textId="77777777" w:rsidR="0004664E" w:rsidRPr="00184227" w:rsidRDefault="0004664E" w:rsidP="0004664E">
            <w:pPr>
              <w:pStyle w:val="ab"/>
              <w:rPr>
                <w:rFonts w:ascii="Times New Roman" w:hAnsi="Times New Roman"/>
              </w:rPr>
            </w:pPr>
            <w:r w:rsidRPr="00184227">
              <w:rPr>
                <w:rFonts w:ascii="Times New Roman" w:hAnsi="Times New Roman"/>
              </w:rPr>
              <w:t>C2</w:t>
            </w:r>
          </w:p>
        </w:tc>
        <w:tc>
          <w:tcPr>
            <w:tcW w:w="565" w:type="dxa"/>
            <w:tcBorders>
              <w:top w:val="single" w:sz="4" w:space="0" w:color="auto"/>
              <w:left w:val="single" w:sz="4" w:space="0" w:color="auto"/>
              <w:bottom w:val="double" w:sz="4" w:space="0" w:color="auto"/>
              <w:right w:val="double" w:sz="4" w:space="0" w:color="auto"/>
            </w:tcBorders>
            <w:shd w:val="pct10" w:color="auto" w:fill="auto"/>
            <w:vAlign w:val="center"/>
          </w:tcPr>
          <w:p w14:paraId="3E82A705" w14:textId="77777777" w:rsidR="0004664E" w:rsidRPr="00184227" w:rsidRDefault="0004664E" w:rsidP="0004664E">
            <w:pPr>
              <w:pStyle w:val="ab"/>
              <w:rPr>
                <w:rFonts w:ascii="Times New Roman" w:hAnsi="Times New Roman"/>
              </w:rPr>
            </w:pPr>
            <w:r w:rsidRPr="00184227">
              <w:rPr>
                <w:rFonts w:ascii="Times New Roman" w:hAnsi="Times New Roman"/>
              </w:rPr>
              <w:t>C3</w:t>
            </w:r>
          </w:p>
        </w:tc>
        <w:tc>
          <w:tcPr>
            <w:tcW w:w="1126" w:type="dxa"/>
            <w:tcBorders>
              <w:top w:val="single" w:sz="4" w:space="0" w:color="auto"/>
              <w:left w:val="double" w:sz="4" w:space="0" w:color="auto"/>
              <w:bottom w:val="double" w:sz="4" w:space="0" w:color="auto"/>
              <w:right w:val="single" w:sz="4" w:space="0" w:color="auto"/>
            </w:tcBorders>
            <w:shd w:val="pct10" w:color="auto" w:fill="auto"/>
            <w:vAlign w:val="center"/>
          </w:tcPr>
          <w:p w14:paraId="354E43D5" w14:textId="77777777" w:rsidR="0004664E" w:rsidRPr="00184227" w:rsidRDefault="0004664E" w:rsidP="0004664E">
            <w:pPr>
              <w:pStyle w:val="ab"/>
              <w:rPr>
                <w:rFonts w:ascii="Times New Roman" w:hAnsi="Times New Roman"/>
              </w:rPr>
            </w:pPr>
            <w:r w:rsidRPr="00184227">
              <w:rPr>
                <w:rFonts w:ascii="Times New Roman"/>
              </w:rPr>
              <w:t>读</w:t>
            </w:r>
          </w:p>
        </w:tc>
        <w:tc>
          <w:tcPr>
            <w:tcW w:w="1072" w:type="dxa"/>
            <w:tcBorders>
              <w:top w:val="single" w:sz="4" w:space="0" w:color="auto"/>
              <w:left w:val="single" w:sz="4" w:space="0" w:color="auto"/>
              <w:bottom w:val="double" w:sz="4" w:space="0" w:color="auto"/>
              <w:right w:val="single" w:sz="4" w:space="0" w:color="auto"/>
            </w:tcBorders>
            <w:shd w:val="pct10" w:color="auto" w:fill="auto"/>
            <w:vAlign w:val="center"/>
          </w:tcPr>
          <w:p w14:paraId="168D1421" w14:textId="77777777" w:rsidR="0004664E" w:rsidRPr="00184227" w:rsidRDefault="0004664E" w:rsidP="0004664E">
            <w:pPr>
              <w:pStyle w:val="ab"/>
              <w:rPr>
                <w:rFonts w:ascii="Times New Roman" w:hAnsi="Times New Roman"/>
              </w:rPr>
            </w:pPr>
            <w:r w:rsidRPr="00184227">
              <w:rPr>
                <w:rFonts w:ascii="Times New Roman"/>
              </w:rPr>
              <w:t>写</w:t>
            </w:r>
          </w:p>
        </w:tc>
        <w:tc>
          <w:tcPr>
            <w:tcW w:w="992" w:type="dxa"/>
            <w:tcBorders>
              <w:top w:val="single" w:sz="4" w:space="0" w:color="auto"/>
              <w:left w:val="single" w:sz="4" w:space="0" w:color="auto"/>
              <w:bottom w:val="double" w:sz="4" w:space="0" w:color="auto"/>
              <w:right w:val="single" w:sz="4" w:space="0" w:color="auto"/>
            </w:tcBorders>
            <w:shd w:val="pct10" w:color="auto" w:fill="auto"/>
            <w:vAlign w:val="center"/>
          </w:tcPr>
          <w:p w14:paraId="3D49EFFC" w14:textId="77777777" w:rsidR="0004664E" w:rsidRPr="00184227" w:rsidRDefault="0004664E" w:rsidP="0004664E">
            <w:pPr>
              <w:pStyle w:val="ab"/>
              <w:rPr>
                <w:rFonts w:ascii="Times New Roman" w:hAnsi="Times New Roman"/>
              </w:rPr>
            </w:pPr>
            <w:r w:rsidRPr="00184227">
              <w:rPr>
                <w:rFonts w:ascii="Times New Roman"/>
              </w:rPr>
              <w:t>加值操作</w:t>
            </w:r>
          </w:p>
        </w:tc>
        <w:tc>
          <w:tcPr>
            <w:tcW w:w="1134" w:type="dxa"/>
            <w:tcBorders>
              <w:top w:val="single" w:sz="4" w:space="0" w:color="auto"/>
              <w:left w:val="single" w:sz="4" w:space="0" w:color="auto"/>
              <w:bottom w:val="double" w:sz="4" w:space="0" w:color="auto"/>
              <w:right w:val="single" w:sz="4" w:space="0" w:color="auto"/>
            </w:tcBorders>
            <w:shd w:val="pct10" w:color="auto" w:fill="auto"/>
            <w:vAlign w:val="center"/>
          </w:tcPr>
          <w:p w14:paraId="588860A6" w14:textId="77777777" w:rsidR="0004664E" w:rsidRPr="00184227" w:rsidRDefault="0004664E" w:rsidP="0004664E">
            <w:pPr>
              <w:pStyle w:val="ab"/>
              <w:rPr>
                <w:rFonts w:ascii="Times New Roman" w:hAnsi="Times New Roman"/>
              </w:rPr>
            </w:pPr>
            <w:r w:rsidRPr="00184227">
              <w:rPr>
                <w:rFonts w:ascii="Times New Roman"/>
              </w:rPr>
              <w:t>减值操作</w:t>
            </w:r>
          </w:p>
        </w:tc>
      </w:tr>
      <w:tr w:rsidR="0004664E" w:rsidRPr="00184227" w14:paraId="7D4D7D74" w14:textId="77777777" w:rsidTr="0004664E">
        <w:trPr>
          <w:jc w:val="center"/>
        </w:trPr>
        <w:tc>
          <w:tcPr>
            <w:tcW w:w="532" w:type="dxa"/>
            <w:tcBorders>
              <w:top w:val="double" w:sz="4" w:space="0" w:color="auto"/>
              <w:left w:val="single" w:sz="4" w:space="0" w:color="auto"/>
              <w:bottom w:val="single" w:sz="4" w:space="0" w:color="auto"/>
              <w:right w:val="single" w:sz="4" w:space="0" w:color="auto"/>
            </w:tcBorders>
          </w:tcPr>
          <w:p w14:paraId="67080490" w14:textId="77777777" w:rsidR="0004664E" w:rsidRPr="00184227" w:rsidRDefault="0004664E" w:rsidP="0004664E">
            <w:pPr>
              <w:pStyle w:val="ad"/>
            </w:pPr>
            <w:r w:rsidRPr="00184227">
              <w:t>0</w:t>
            </w:r>
          </w:p>
        </w:tc>
        <w:tc>
          <w:tcPr>
            <w:tcW w:w="564" w:type="dxa"/>
            <w:tcBorders>
              <w:top w:val="double" w:sz="4" w:space="0" w:color="auto"/>
              <w:left w:val="single" w:sz="4" w:space="0" w:color="auto"/>
              <w:bottom w:val="single" w:sz="4" w:space="0" w:color="auto"/>
              <w:right w:val="single" w:sz="4" w:space="0" w:color="auto"/>
            </w:tcBorders>
          </w:tcPr>
          <w:p w14:paraId="39A3FAF5" w14:textId="77777777" w:rsidR="0004664E" w:rsidRPr="00184227" w:rsidRDefault="0004664E" w:rsidP="0004664E">
            <w:pPr>
              <w:pStyle w:val="ad"/>
            </w:pPr>
            <w:r w:rsidRPr="00184227">
              <w:t>0</w:t>
            </w:r>
          </w:p>
        </w:tc>
        <w:tc>
          <w:tcPr>
            <w:tcW w:w="565" w:type="dxa"/>
            <w:tcBorders>
              <w:top w:val="double" w:sz="4" w:space="0" w:color="auto"/>
              <w:left w:val="single" w:sz="4" w:space="0" w:color="auto"/>
              <w:bottom w:val="single" w:sz="4" w:space="0" w:color="auto"/>
              <w:right w:val="double" w:sz="4" w:space="0" w:color="auto"/>
            </w:tcBorders>
          </w:tcPr>
          <w:p w14:paraId="62DF5009" w14:textId="77777777" w:rsidR="0004664E" w:rsidRPr="00184227" w:rsidRDefault="0004664E" w:rsidP="0004664E">
            <w:pPr>
              <w:pStyle w:val="ad"/>
            </w:pPr>
          </w:p>
        </w:tc>
        <w:tc>
          <w:tcPr>
            <w:tcW w:w="1126" w:type="dxa"/>
            <w:tcBorders>
              <w:top w:val="double" w:sz="4" w:space="0" w:color="auto"/>
              <w:left w:val="double" w:sz="4" w:space="0" w:color="auto"/>
              <w:bottom w:val="single" w:sz="4" w:space="0" w:color="auto"/>
              <w:right w:val="single" w:sz="4" w:space="0" w:color="auto"/>
            </w:tcBorders>
          </w:tcPr>
          <w:p w14:paraId="2C0E4A9A" w14:textId="77777777" w:rsidR="0004664E" w:rsidRPr="00184227" w:rsidRDefault="0004664E" w:rsidP="0004664E">
            <w:pPr>
              <w:pStyle w:val="ad"/>
            </w:pPr>
            <w:r w:rsidRPr="00184227">
              <w:t>KeyA | B</w:t>
            </w:r>
          </w:p>
        </w:tc>
        <w:tc>
          <w:tcPr>
            <w:tcW w:w="1072" w:type="dxa"/>
            <w:tcBorders>
              <w:top w:val="double" w:sz="4" w:space="0" w:color="auto"/>
              <w:left w:val="single" w:sz="4" w:space="0" w:color="auto"/>
              <w:bottom w:val="single" w:sz="4" w:space="0" w:color="auto"/>
              <w:right w:val="single" w:sz="4" w:space="0" w:color="auto"/>
            </w:tcBorders>
          </w:tcPr>
          <w:p w14:paraId="3B50CDE9" w14:textId="77777777" w:rsidR="0004664E" w:rsidRPr="00184227" w:rsidRDefault="0004664E" w:rsidP="0004664E">
            <w:pPr>
              <w:pStyle w:val="ad"/>
            </w:pPr>
            <w:r w:rsidRPr="00184227">
              <w:t>KeyA | B</w:t>
            </w:r>
          </w:p>
        </w:tc>
        <w:tc>
          <w:tcPr>
            <w:tcW w:w="992" w:type="dxa"/>
            <w:tcBorders>
              <w:top w:val="double" w:sz="4" w:space="0" w:color="auto"/>
              <w:left w:val="single" w:sz="4" w:space="0" w:color="auto"/>
              <w:bottom w:val="single" w:sz="4" w:space="0" w:color="auto"/>
              <w:right w:val="single" w:sz="4" w:space="0" w:color="auto"/>
            </w:tcBorders>
          </w:tcPr>
          <w:p w14:paraId="25F846ED" w14:textId="77777777" w:rsidR="0004664E" w:rsidRPr="00184227" w:rsidRDefault="0004664E" w:rsidP="0004664E">
            <w:pPr>
              <w:pStyle w:val="ad"/>
            </w:pPr>
            <w:r w:rsidRPr="00184227">
              <w:t>KeyA | B</w:t>
            </w:r>
          </w:p>
        </w:tc>
        <w:tc>
          <w:tcPr>
            <w:tcW w:w="1134" w:type="dxa"/>
            <w:tcBorders>
              <w:top w:val="double" w:sz="4" w:space="0" w:color="auto"/>
              <w:left w:val="single" w:sz="4" w:space="0" w:color="auto"/>
              <w:bottom w:val="single" w:sz="4" w:space="0" w:color="auto"/>
              <w:right w:val="single" w:sz="4" w:space="0" w:color="auto"/>
            </w:tcBorders>
          </w:tcPr>
          <w:p w14:paraId="40C5BF6D" w14:textId="77777777" w:rsidR="0004664E" w:rsidRPr="00184227" w:rsidRDefault="0004664E" w:rsidP="0004664E">
            <w:pPr>
              <w:pStyle w:val="ad"/>
            </w:pPr>
            <w:r w:rsidRPr="00184227">
              <w:t>KeyA | B</w:t>
            </w:r>
          </w:p>
        </w:tc>
      </w:tr>
      <w:tr w:rsidR="0004664E" w:rsidRPr="00184227" w14:paraId="78E085C7" w14:textId="77777777" w:rsidTr="0004664E">
        <w:trPr>
          <w:jc w:val="center"/>
        </w:trPr>
        <w:tc>
          <w:tcPr>
            <w:tcW w:w="532" w:type="dxa"/>
            <w:tcBorders>
              <w:top w:val="single" w:sz="4" w:space="0" w:color="auto"/>
              <w:left w:val="single" w:sz="4" w:space="0" w:color="auto"/>
              <w:bottom w:val="single" w:sz="4" w:space="0" w:color="auto"/>
              <w:right w:val="single" w:sz="4" w:space="0" w:color="auto"/>
            </w:tcBorders>
          </w:tcPr>
          <w:p w14:paraId="20D2C893" w14:textId="77777777" w:rsidR="0004664E" w:rsidRPr="00184227" w:rsidRDefault="0004664E" w:rsidP="0004664E">
            <w:pPr>
              <w:pStyle w:val="ad"/>
            </w:pPr>
            <w:r w:rsidRPr="00184227">
              <w:t>0</w:t>
            </w:r>
          </w:p>
        </w:tc>
        <w:tc>
          <w:tcPr>
            <w:tcW w:w="564" w:type="dxa"/>
            <w:tcBorders>
              <w:top w:val="single" w:sz="4" w:space="0" w:color="auto"/>
              <w:left w:val="single" w:sz="4" w:space="0" w:color="auto"/>
              <w:bottom w:val="single" w:sz="4" w:space="0" w:color="auto"/>
              <w:right w:val="single" w:sz="4" w:space="0" w:color="auto"/>
            </w:tcBorders>
          </w:tcPr>
          <w:p w14:paraId="51656593" w14:textId="77777777" w:rsidR="0004664E" w:rsidRPr="00184227" w:rsidRDefault="0004664E" w:rsidP="0004664E">
            <w:pPr>
              <w:pStyle w:val="ad"/>
            </w:pPr>
            <w:r w:rsidRPr="00184227">
              <w:t>1</w:t>
            </w:r>
          </w:p>
        </w:tc>
        <w:tc>
          <w:tcPr>
            <w:tcW w:w="565" w:type="dxa"/>
            <w:tcBorders>
              <w:top w:val="single" w:sz="4" w:space="0" w:color="auto"/>
              <w:left w:val="single" w:sz="4" w:space="0" w:color="auto"/>
              <w:bottom w:val="single" w:sz="4" w:space="0" w:color="auto"/>
              <w:right w:val="double" w:sz="4" w:space="0" w:color="auto"/>
            </w:tcBorders>
          </w:tcPr>
          <w:p w14:paraId="39F69EC1" w14:textId="77777777" w:rsidR="0004664E" w:rsidRPr="00184227" w:rsidRDefault="0004664E" w:rsidP="0004664E">
            <w:pPr>
              <w:pStyle w:val="ad"/>
            </w:pPr>
            <w:r w:rsidRPr="00184227">
              <w:t>0</w:t>
            </w:r>
          </w:p>
        </w:tc>
        <w:tc>
          <w:tcPr>
            <w:tcW w:w="1126" w:type="dxa"/>
            <w:tcBorders>
              <w:top w:val="single" w:sz="4" w:space="0" w:color="auto"/>
              <w:left w:val="double" w:sz="4" w:space="0" w:color="auto"/>
              <w:bottom w:val="single" w:sz="4" w:space="0" w:color="auto"/>
              <w:right w:val="single" w:sz="4" w:space="0" w:color="auto"/>
            </w:tcBorders>
          </w:tcPr>
          <w:p w14:paraId="45353099" w14:textId="77777777" w:rsidR="0004664E" w:rsidRPr="00184227" w:rsidRDefault="0004664E" w:rsidP="0004664E">
            <w:pPr>
              <w:pStyle w:val="ad"/>
            </w:pPr>
            <w:r w:rsidRPr="00184227">
              <w:t>KeyA | B</w:t>
            </w:r>
          </w:p>
        </w:tc>
        <w:tc>
          <w:tcPr>
            <w:tcW w:w="1072" w:type="dxa"/>
            <w:tcBorders>
              <w:top w:val="single" w:sz="4" w:space="0" w:color="auto"/>
              <w:left w:val="single" w:sz="4" w:space="0" w:color="auto"/>
              <w:bottom w:val="single" w:sz="4" w:space="0" w:color="auto"/>
              <w:right w:val="single" w:sz="4" w:space="0" w:color="auto"/>
            </w:tcBorders>
          </w:tcPr>
          <w:p w14:paraId="2496394C" w14:textId="77777777" w:rsidR="0004664E" w:rsidRPr="00184227" w:rsidRDefault="0004664E" w:rsidP="0004664E">
            <w:pPr>
              <w:pStyle w:val="ad"/>
            </w:pPr>
            <w:r w:rsidRPr="00184227">
              <w:rPr>
                <w:rFonts w:hint="eastAsia"/>
              </w:rPr>
              <w:t>×</w:t>
            </w:r>
          </w:p>
        </w:tc>
        <w:tc>
          <w:tcPr>
            <w:tcW w:w="992" w:type="dxa"/>
            <w:tcBorders>
              <w:top w:val="single" w:sz="4" w:space="0" w:color="auto"/>
              <w:left w:val="single" w:sz="4" w:space="0" w:color="auto"/>
              <w:bottom w:val="single" w:sz="4" w:space="0" w:color="auto"/>
              <w:right w:val="single" w:sz="4" w:space="0" w:color="auto"/>
            </w:tcBorders>
          </w:tcPr>
          <w:p w14:paraId="3220D8AD" w14:textId="77777777" w:rsidR="0004664E" w:rsidRPr="00184227" w:rsidRDefault="0004664E" w:rsidP="0004664E">
            <w:pPr>
              <w:pStyle w:val="ad"/>
            </w:pPr>
            <w:r w:rsidRPr="00184227">
              <w:rPr>
                <w:rFonts w:hint="eastAsia"/>
              </w:rPr>
              <w:t>×</w:t>
            </w:r>
          </w:p>
        </w:tc>
        <w:tc>
          <w:tcPr>
            <w:tcW w:w="1134" w:type="dxa"/>
            <w:tcBorders>
              <w:top w:val="single" w:sz="4" w:space="0" w:color="auto"/>
              <w:left w:val="single" w:sz="4" w:space="0" w:color="auto"/>
              <w:bottom w:val="single" w:sz="4" w:space="0" w:color="auto"/>
              <w:right w:val="single" w:sz="4" w:space="0" w:color="auto"/>
            </w:tcBorders>
          </w:tcPr>
          <w:p w14:paraId="312523F0" w14:textId="77777777" w:rsidR="0004664E" w:rsidRPr="00184227" w:rsidRDefault="0004664E" w:rsidP="0004664E">
            <w:pPr>
              <w:pStyle w:val="ad"/>
            </w:pPr>
            <w:r w:rsidRPr="00184227">
              <w:rPr>
                <w:rFonts w:hint="eastAsia"/>
              </w:rPr>
              <w:t>×</w:t>
            </w:r>
          </w:p>
        </w:tc>
      </w:tr>
      <w:tr w:rsidR="0004664E" w:rsidRPr="00184227" w14:paraId="2E924AE5" w14:textId="77777777" w:rsidTr="0004664E">
        <w:trPr>
          <w:jc w:val="center"/>
        </w:trPr>
        <w:tc>
          <w:tcPr>
            <w:tcW w:w="532" w:type="dxa"/>
            <w:tcBorders>
              <w:top w:val="single" w:sz="4" w:space="0" w:color="auto"/>
              <w:left w:val="single" w:sz="4" w:space="0" w:color="auto"/>
              <w:bottom w:val="single" w:sz="4" w:space="0" w:color="auto"/>
              <w:right w:val="single" w:sz="4" w:space="0" w:color="auto"/>
            </w:tcBorders>
          </w:tcPr>
          <w:p w14:paraId="58790A18" w14:textId="77777777" w:rsidR="0004664E" w:rsidRPr="00184227" w:rsidRDefault="0004664E" w:rsidP="0004664E">
            <w:pPr>
              <w:pStyle w:val="ad"/>
            </w:pPr>
            <w:r w:rsidRPr="00184227">
              <w:t>1</w:t>
            </w:r>
          </w:p>
        </w:tc>
        <w:tc>
          <w:tcPr>
            <w:tcW w:w="564" w:type="dxa"/>
            <w:tcBorders>
              <w:top w:val="single" w:sz="4" w:space="0" w:color="auto"/>
              <w:left w:val="single" w:sz="4" w:space="0" w:color="auto"/>
              <w:bottom w:val="single" w:sz="4" w:space="0" w:color="auto"/>
              <w:right w:val="single" w:sz="4" w:space="0" w:color="auto"/>
            </w:tcBorders>
          </w:tcPr>
          <w:p w14:paraId="36851CA7" w14:textId="77777777" w:rsidR="0004664E" w:rsidRPr="00184227" w:rsidRDefault="0004664E" w:rsidP="0004664E">
            <w:pPr>
              <w:pStyle w:val="ad"/>
            </w:pPr>
            <w:r w:rsidRPr="00184227">
              <w:t>0</w:t>
            </w:r>
          </w:p>
        </w:tc>
        <w:tc>
          <w:tcPr>
            <w:tcW w:w="565" w:type="dxa"/>
            <w:tcBorders>
              <w:top w:val="single" w:sz="4" w:space="0" w:color="auto"/>
              <w:left w:val="single" w:sz="4" w:space="0" w:color="auto"/>
              <w:bottom w:val="single" w:sz="4" w:space="0" w:color="auto"/>
              <w:right w:val="double" w:sz="4" w:space="0" w:color="auto"/>
            </w:tcBorders>
          </w:tcPr>
          <w:p w14:paraId="2BA8F5A8" w14:textId="77777777" w:rsidR="0004664E" w:rsidRPr="00184227" w:rsidRDefault="0004664E" w:rsidP="0004664E">
            <w:pPr>
              <w:pStyle w:val="ad"/>
            </w:pPr>
            <w:r w:rsidRPr="00184227">
              <w:t>0</w:t>
            </w:r>
          </w:p>
        </w:tc>
        <w:tc>
          <w:tcPr>
            <w:tcW w:w="1126" w:type="dxa"/>
            <w:tcBorders>
              <w:top w:val="single" w:sz="4" w:space="0" w:color="auto"/>
              <w:left w:val="double" w:sz="4" w:space="0" w:color="auto"/>
              <w:bottom w:val="single" w:sz="4" w:space="0" w:color="auto"/>
              <w:right w:val="single" w:sz="4" w:space="0" w:color="auto"/>
            </w:tcBorders>
          </w:tcPr>
          <w:p w14:paraId="0BE4F059" w14:textId="77777777" w:rsidR="0004664E" w:rsidRPr="00184227" w:rsidRDefault="0004664E" w:rsidP="0004664E">
            <w:pPr>
              <w:pStyle w:val="ad"/>
            </w:pPr>
            <w:r w:rsidRPr="00184227">
              <w:t>KeyA | B</w:t>
            </w:r>
          </w:p>
        </w:tc>
        <w:tc>
          <w:tcPr>
            <w:tcW w:w="1072" w:type="dxa"/>
            <w:tcBorders>
              <w:top w:val="single" w:sz="4" w:space="0" w:color="auto"/>
              <w:left w:val="single" w:sz="4" w:space="0" w:color="auto"/>
              <w:bottom w:val="single" w:sz="4" w:space="0" w:color="auto"/>
              <w:right w:val="single" w:sz="4" w:space="0" w:color="auto"/>
            </w:tcBorders>
          </w:tcPr>
          <w:p w14:paraId="68E5304A" w14:textId="77777777" w:rsidR="0004664E" w:rsidRPr="00184227" w:rsidRDefault="0004664E" w:rsidP="0004664E">
            <w:pPr>
              <w:pStyle w:val="ad"/>
            </w:pPr>
            <w:r w:rsidRPr="00184227">
              <w:t>KeyB</w:t>
            </w:r>
          </w:p>
        </w:tc>
        <w:tc>
          <w:tcPr>
            <w:tcW w:w="992" w:type="dxa"/>
            <w:tcBorders>
              <w:top w:val="single" w:sz="4" w:space="0" w:color="auto"/>
              <w:left w:val="single" w:sz="4" w:space="0" w:color="auto"/>
              <w:bottom w:val="single" w:sz="4" w:space="0" w:color="auto"/>
              <w:right w:val="single" w:sz="4" w:space="0" w:color="auto"/>
            </w:tcBorders>
          </w:tcPr>
          <w:p w14:paraId="3B7A7C4C" w14:textId="77777777" w:rsidR="0004664E" w:rsidRPr="00184227" w:rsidRDefault="0004664E" w:rsidP="0004664E">
            <w:pPr>
              <w:pStyle w:val="ad"/>
            </w:pPr>
            <w:r w:rsidRPr="00184227">
              <w:rPr>
                <w:rFonts w:hint="eastAsia"/>
              </w:rPr>
              <w:t>×</w:t>
            </w:r>
          </w:p>
        </w:tc>
        <w:tc>
          <w:tcPr>
            <w:tcW w:w="1134" w:type="dxa"/>
            <w:tcBorders>
              <w:top w:val="single" w:sz="4" w:space="0" w:color="auto"/>
              <w:left w:val="single" w:sz="4" w:space="0" w:color="auto"/>
              <w:bottom w:val="single" w:sz="4" w:space="0" w:color="auto"/>
              <w:right w:val="single" w:sz="4" w:space="0" w:color="auto"/>
            </w:tcBorders>
          </w:tcPr>
          <w:p w14:paraId="64FF3B49" w14:textId="77777777" w:rsidR="0004664E" w:rsidRPr="00184227" w:rsidRDefault="0004664E" w:rsidP="0004664E">
            <w:pPr>
              <w:pStyle w:val="ad"/>
            </w:pPr>
            <w:r w:rsidRPr="00184227">
              <w:rPr>
                <w:rFonts w:hint="eastAsia"/>
              </w:rPr>
              <w:t>×</w:t>
            </w:r>
          </w:p>
        </w:tc>
      </w:tr>
      <w:tr w:rsidR="0004664E" w:rsidRPr="00184227" w14:paraId="75BEFC45" w14:textId="77777777" w:rsidTr="0004664E">
        <w:trPr>
          <w:jc w:val="center"/>
        </w:trPr>
        <w:tc>
          <w:tcPr>
            <w:tcW w:w="532" w:type="dxa"/>
            <w:tcBorders>
              <w:top w:val="single" w:sz="4" w:space="0" w:color="auto"/>
              <w:left w:val="single" w:sz="4" w:space="0" w:color="auto"/>
              <w:bottom w:val="single" w:sz="4" w:space="0" w:color="auto"/>
              <w:right w:val="single" w:sz="4" w:space="0" w:color="auto"/>
            </w:tcBorders>
          </w:tcPr>
          <w:p w14:paraId="3D4FF1D5" w14:textId="77777777" w:rsidR="0004664E" w:rsidRPr="00184227" w:rsidRDefault="0004664E" w:rsidP="0004664E">
            <w:pPr>
              <w:pStyle w:val="ad"/>
            </w:pPr>
            <w:r w:rsidRPr="00184227">
              <w:t>1</w:t>
            </w:r>
          </w:p>
        </w:tc>
        <w:tc>
          <w:tcPr>
            <w:tcW w:w="564" w:type="dxa"/>
            <w:tcBorders>
              <w:top w:val="single" w:sz="4" w:space="0" w:color="auto"/>
              <w:left w:val="single" w:sz="4" w:space="0" w:color="auto"/>
              <w:bottom w:val="single" w:sz="4" w:space="0" w:color="auto"/>
              <w:right w:val="single" w:sz="4" w:space="0" w:color="auto"/>
            </w:tcBorders>
          </w:tcPr>
          <w:p w14:paraId="3EFD4C86" w14:textId="77777777" w:rsidR="0004664E" w:rsidRPr="00184227" w:rsidRDefault="0004664E" w:rsidP="0004664E">
            <w:pPr>
              <w:pStyle w:val="ad"/>
            </w:pPr>
            <w:r w:rsidRPr="00184227">
              <w:t>1</w:t>
            </w:r>
          </w:p>
        </w:tc>
        <w:tc>
          <w:tcPr>
            <w:tcW w:w="565" w:type="dxa"/>
            <w:tcBorders>
              <w:top w:val="single" w:sz="4" w:space="0" w:color="auto"/>
              <w:left w:val="single" w:sz="4" w:space="0" w:color="auto"/>
              <w:bottom w:val="single" w:sz="4" w:space="0" w:color="auto"/>
              <w:right w:val="double" w:sz="4" w:space="0" w:color="auto"/>
            </w:tcBorders>
          </w:tcPr>
          <w:p w14:paraId="166D89D9" w14:textId="77777777" w:rsidR="0004664E" w:rsidRPr="00184227" w:rsidRDefault="0004664E" w:rsidP="0004664E">
            <w:pPr>
              <w:pStyle w:val="ad"/>
            </w:pPr>
            <w:r w:rsidRPr="00184227">
              <w:t>0</w:t>
            </w:r>
          </w:p>
        </w:tc>
        <w:tc>
          <w:tcPr>
            <w:tcW w:w="1126" w:type="dxa"/>
            <w:tcBorders>
              <w:top w:val="single" w:sz="4" w:space="0" w:color="auto"/>
              <w:left w:val="double" w:sz="4" w:space="0" w:color="auto"/>
              <w:bottom w:val="single" w:sz="4" w:space="0" w:color="auto"/>
              <w:right w:val="single" w:sz="4" w:space="0" w:color="auto"/>
            </w:tcBorders>
          </w:tcPr>
          <w:p w14:paraId="034E0328" w14:textId="77777777" w:rsidR="0004664E" w:rsidRPr="00184227" w:rsidRDefault="0004664E" w:rsidP="0004664E">
            <w:pPr>
              <w:pStyle w:val="ad"/>
            </w:pPr>
            <w:r w:rsidRPr="00184227">
              <w:t>KeyA | B</w:t>
            </w:r>
          </w:p>
        </w:tc>
        <w:tc>
          <w:tcPr>
            <w:tcW w:w="1072" w:type="dxa"/>
            <w:tcBorders>
              <w:top w:val="single" w:sz="4" w:space="0" w:color="auto"/>
              <w:left w:val="single" w:sz="4" w:space="0" w:color="auto"/>
              <w:bottom w:val="single" w:sz="4" w:space="0" w:color="auto"/>
              <w:right w:val="single" w:sz="4" w:space="0" w:color="auto"/>
            </w:tcBorders>
          </w:tcPr>
          <w:p w14:paraId="62DBC748" w14:textId="77777777" w:rsidR="0004664E" w:rsidRPr="00184227" w:rsidRDefault="0004664E" w:rsidP="0004664E">
            <w:pPr>
              <w:pStyle w:val="ad"/>
            </w:pPr>
            <w:r w:rsidRPr="00184227">
              <w:t>KeyB</w:t>
            </w:r>
          </w:p>
        </w:tc>
        <w:tc>
          <w:tcPr>
            <w:tcW w:w="992" w:type="dxa"/>
            <w:tcBorders>
              <w:top w:val="single" w:sz="4" w:space="0" w:color="auto"/>
              <w:left w:val="single" w:sz="4" w:space="0" w:color="auto"/>
              <w:bottom w:val="single" w:sz="4" w:space="0" w:color="auto"/>
              <w:right w:val="single" w:sz="4" w:space="0" w:color="auto"/>
            </w:tcBorders>
          </w:tcPr>
          <w:p w14:paraId="24790661" w14:textId="77777777" w:rsidR="0004664E" w:rsidRPr="00184227" w:rsidRDefault="0004664E" w:rsidP="0004664E">
            <w:pPr>
              <w:pStyle w:val="ad"/>
            </w:pPr>
            <w:r w:rsidRPr="00184227">
              <w:t>KeyB</w:t>
            </w:r>
          </w:p>
        </w:tc>
        <w:tc>
          <w:tcPr>
            <w:tcW w:w="1134" w:type="dxa"/>
            <w:tcBorders>
              <w:top w:val="single" w:sz="4" w:space="0" w:color="auto"/>
              <w:left w:val="single" w:sz="4" w:space="0" w:color="auto"/>
              <w:bottom w:val="single" w:sz="4" w:space="0" w:color="auto"/>
              <w:right w:val="single" w:sz="4" w:space="0" w:color="auto"/>
            </w:tcBorders>
          </w:tcPr>
          <w:p w14:paraId="51F66CF6" w14:textId="77777777" w:rsidR="0004664E" w:rsidRPr="00184227" w:rsidRDefault="0004664E" w:rsidP="0004664E">
            <w:pPr>
              <w:pStyle w:val="ad"/>
            </w:pPr>
            <w:r w:rsidRPr="00184227">
              <w:t>KeyA | B</w:t>
            </w:r>
          </w:p>
        </w:tc>
      </w:tr>
      <w:tr w:rsidR="0004664E" w:rsidRPr="00184227" w14:paraId="0FC0CE74" w14:textId="77777777" w:rsidTr="0004664E">
        <w:trPr>
          <w:jc w:val="center"/>
        </w:trPr>
        <w:tc>
          <w:tcPr>
            <w:tcW w:w="532" w:type="dxa"/>
            <w:tcBorders>
              <w:top w:val="single" w:sz="4" w:space="0" w:color="auto"/>
              <w:left w:val="single" w:sz="4" w:space="0" w:color="auto"/>
              <w:bottom w:val="single" w:sz="4" w:space="0" w:color="auto"/>
              <w:right w:val="single" w:sz="4" w:space="0" w:color="auto"/>
            </w:tcBorders>
          </w:tcPr>
          <w:p w14:paraId="3AE0DA47" w14:textId="77777777" w:rsidR="0004664E" w:rsidRPr="00184227" w:rsidRDefault="0004664E" w:rsidP="0004664E">
            <w:pPr>
              <w:pStyle w:val="ad"/>
            </w:pPr>
            <w:r w:rsidRPr="00184227">
              <w:t>0</w:t>
            </w:r>
          </w:p>
        </w:tc>
        <w:tc>
          <w:tcPr>
            <w:tcW w:w="564" w:type="dxa"/>
            <w:tcBorders>
              <w:top w:val="single" w:sz="4" w:space="0" w:color="auto"/>
              <w:left w:val="single" w:sz="4" w:space="0" w:color="auto"/>
              <w:bottom w:val="single" w:sz="4" w:space="0" w:color="auto"/>
              <w:right w:val="single" w:sz="4" w:space="0" w:color="auto"/>
            </w:tcBorders>
          </w:tcPr>
          <w:p w14:paraId="5F22AF55" w14:textId="77777777" w:rsidR="0004664E" w:rsidRPr="00184227" w:rsidRDefault="0004664E" w:rsidP="0004664E">
            <w:pPr>
              <w:pStyle w:val="ad"/>
            </w:pPr>
            <w:r w:rsidRPr="00184227">
              <w:t>0</w:t>
            </w:r>
          </w:p>
        </w:tc>
        <w:tc>
          <w:tcPr>
            <w:tcW w:w="565" w:type="dxa"/>
            <w:tcBorders>
              <w:top w:val="single" w:sz="4" w:space="0" w:color="auto"/>
              <w:left w:val="single" w:sz="4" w:space="0" w:color="auto"/>
              <w:bottom w:val="single" w:sz="4" w:space="0" w:color="auto"/>
              <w:right w:val="double" w:sz="4" w:space="0" w:color="auto"/>
            </w:tcBorders>
          </w:tcPr>
          <w:p w14:paraId="50AD2C0A" w14:textId="77777777" w:rsidR="0004664E" w:rsidRPr="00184227" w:rsidRDefault="0004664E" w:rsidP="0004664E">
            <w:pPr>
              <w:pStyle w:val="ad"/>
            </w:pPr>
            <w:r w:rsidRPr="00184227">
              <w:t>1</w:t>
            </w:r>
          </w:p>
        </w:tc>
        <w:tc>
          <w:tcPr>
            <w:tcW w:w="1126" w:type="dxa"/>
            <w:tcBorders>
              <w:top w:val="single" w:sz="4" w:space="0" w:color="auto"/>
              <w:left w:val="double" w:sz="4" w:space="0" w:color="auto"/>
              <w:bottom w:val="single" w:sz="4" w:space="0" w:color="auto"/>
              <w:right w:val="single" w:sz="4" w:space="0" w:color="auto"/>
            </w:tcBorders>
          </w:tcPr>
          <w:p w14:paraId="1E7F6582" w14:textId="77777777" w:rsidR="0004664E" w:rsidRPr="00184227" w:rsidRDefault="0004664E" w:rsidP="0004664E">
            <w:pPr>
              <w:pStyle w:val="ad"/>
            </w:pPr>
            <w:r w:rsidRPr="00184227">
              <w:t>KeyA | B</w:t>
            </w:r>
          </w:p>
        </w:tc>
        <w:tc>
          <w:tcPr>
            <w:tcW w:w="1072" w:type="dxa"/>
            <w:tcBorders>
              <w:top w:val="single" w:sz="4" w:space="0" w:color="auto"/>
              <w:left w:val="single" w:sz="4" w:space="0" w:color="auto"/>
              <w:bottom w:val="single" w:sz="4" w:space="0" w:color="auto"/>
              <w:right w:val="single" w:sz="4" w:space="0" w:color="auto"/>
            </w:tcBorders>
          </w:tcPr>
          <w:p w14:paraId="1865F8F5" w14:textId="77777777" w:rsidR="0004664E" w:rsidRPr="00184227" w:rsidRDefault="0004664E" w:rsidP="0004664E">
            <w:pPr>
              <w:pStyle w:val="ad"/>
            </w:pPr>
            <w:r w:rsidRPr="00184227">
              <w:rPr>
                <w:rFonts w:hint="eastAsia"/>
              </w:rPr>
              <w:t>×</w:t>
            </w:r>
          </w:p>
        </w:tc>
        <w:tc>
          <w:tcPr>
            <w:tcW w:w="992" w:type="dxa"/>
            <w:tcBorders>
              <w:top w:val="single" w:sz="4" w:space="0" w:color="auto"/>
              <w:left w:val="single" w:sz="4" w:space="0" w:color="auto"/>
              <w:bottom w:val="single" w:sz="4" w:space="0" w:color="auto"/>
              <w:right w:val="single" w:sz="4" w:space="0" w:color="auto"/>
            </w:tcBorders>
          </w:tcPr>
          <w:p w14:paraId="1B0C827B" w14:textId="77777777" w:rsidR="0004664E" w:rsidRPr="00184227" w:rsidRDefault="0004664E" w:rsidP="0004664E">
            <w:pPr>
              <w:pStyle w:val="ad"/>
            </w:pPr>
            <w:r w:rsidRPr="00184227">
              <w:rPr>
                <w:rFonts w:hint="eastAsia"/>
              </w:rPr>
              <w:t>×</w:t>
            </w:r>
          </w:p>
        </w:tc>
        <w:tc>
          <w:tcPr>
            <w:tcW w:w="1134" w:type="dxa"/>
            <w:tcBorders>
              <w:top w:val="single" w:sz="4" w:space="0" w:color="auto"/>
              <w:left w:val="single" w:sz="4" w:space="0" w:color="auto"/>
              <w:bottom w:val="single" w:sz="4" w:space="0" w:color="auto"/>
              <w:right w:val="single" w:sz="4" w:space="0" w:color="auto"/>
            </w:tcBorders>
          </w:tcPr>
          <w:p w14:paraId="49F67A5B" w14:textId="77777777" w:rsidR="0004664E" w:rsidRPr="00184227" w:rsidRDefault="0004664E" w:rsidP="0004664E">
            <w:pPr>
              <w:pStyle w:val="ad"/>
            </w:pPr>
            <w:r w:rsidRPr="00184227">
              <w:t>KeyA | B</w:t>
            </w:r>
          </w:p>
        </w:tc>
      </w:tr>
      <w:tr w:rsidR="0004664E" w:rsidRPr="00184227" w14:paraId="417ECFA0" w14:textId="77777777" w:rsidTr="0004664E">
        <w:trPr>
          <w:jc w:val="center"/>
        </w:trPr>
        <w:tc>
          <w:tcPr>
            <w:tcW w:w="532" w:type="dxa"/>
            <w:tcBorders>
              <w:top w:val="single" w:sz="4" w:space="0" w:color="auto"/>
              <w:left w:val="single" w:sz="4" w:space="0" w:color="auto"/>
              <w:bottom w:val="single" w:sz="4" w:space="0" w:color="auto"/>
              <w:right w:val="single" w:sz="4" w:space="0" w:color="auto"/>
            </w:tcBorders>
          </w:tcPr>
          <w:p w14:paraId="72BCE000" w14:textId="77777777" w:rsidR="0004664E" w:rsidRPr="00184227" w:rsidRDefault="0004664E" w:rsidP="0004664E">
            <w:pPr>
              <w:pStyle w:val="ad"/>
            </w:pPr>
            <w:r w:rsidRPr="00184227">
              <w:t>0</w:t>
            </w:r>
          </w:p>
        </w:tc>
        <w:tc>
          <w:tcPr>
            <w:tcW w:w="564" w:type="dxa"/>
            <w:tcBorders>
              <w:top w:val="single" w:sz="4" w:space="0" w:color="auto"/>
              <w:left w:val="single" w:sz="4" w:space="0" w:color="auto"/>
              <w:bottom w:val="single" w:sz="4" w:space="0" w:color="auto"/>
              <w:right w:val="single" w:sz="4" w:space="0" w:color="auto"/>
            </w:tcBorders>
          </w:tcPr>
          <w:p w14:paraId="52EA521D" w14:textId="77777777" w:rsidR="0004664E" w:rsidRPr="00184227" w:rsidRDefault="0004664E" w:rsidP="0004664E">
            <w:pPr>
              <w:pStyle w:val="ad"/>
            </w:pPr>
            <w:r w:rsidRPr="00184227">
              <w:t>1</w:t>
            </w:r>
          </w:p>
        </w:tc>
        <w:tc>
          <w:tcPr>
            <w:tcW w:w="565" w:type="dxa"/>
            <w:tcBorders>
              <w:top w:val="single" w:sz="4" w:space="0" w:color="auto"/>
              <w:left w:val="single" w:sz="4" w:space="0" w:color="auto"/>
              <w:bottom w:val="single" w:sz="4" w:space="0" w:color="auto"/>
              <w:right w:val="double" w:sz="4" w:space="0" w:color="auto"/>
            </w:tcBorders>
          </w:tcPr>
          <w:p w14:paraId="025D14F4" w14:textId="77777777" w:rsidR="0004664E" w:rsidRPr="00184227" w:rsidRDefault="0004664E" w:rsidP="0004664E">
            <w:pPr>
              <w:pStyle w:val="ad"/>
            </w:pPr>
            <w:r w:rsidRPr="00184227">
              <w:t>1</w:t>
            </w:r>
          </w:p>
        </w:tc>
        <w:tc>
          <w:tcPr>
            <w:tcW w:w="1126" w:type="dxa"/>
            <w:tcBorders>
              <w:top w:val="single" w:sz="4" w:space="0" w:color="auto"/>
              <w:left w:val="double" w:sz="4" w:space="0" w:color="auto"/>
              <w:bottom w:val="single" w:sz="4" w:space="0" w:color="auto"/>
              <w:right w:val="single" w:sz="4" w:space="0" w:color="auto"/>
            </w:tcBorders>
          </w:tcPr>
          <w:p w14:paraId="47F99621" w14:textId="77777777" w:rsidR="0004664E" w:rsidRPr="00184227" w:rsidRDefault="0004664E" w:rsidP="0004664E">
            <w:pPr>
              <w:pStyle w:val="ad"/>
            </w:pPr>
            <w:r w:rsidRPr="00184227">
              <w:t>KeyB</w:t>
            </w:r>
          </w:p>
        </w:tc>
        <w:tc>
          <w:tcPr>
            <w:tcW w:w="1072" w:type="dxa"/>
            <w:tcBorders>
              <w:top w:val="single" w:sz="4" w:space="0" w:color="auto"/>
              <w:left w:val="single" w:sz="4" w:space="0" w:color="auto"/>
              <w:bottom w:val="single" w:sz="4" w:space="0" w:color="auto"/>
              <w:right w:val="single" w:sz="4" w:space="0" w:color="auto"/>
            </w:tcBorders>
          </w:tcPr>
          <w:p w14:paraId="4D014063" w14:textId="77777777" w:rsidR="0004664E" w:rsidRPr="00184227" w:rsidRDefault="0004664E" w:rsidP="0004664E">
            <w:pPr>
              <w:pStyle w:val="ad"/>
            </w:pPr>
            <w:r w:rsidRPr="00184227">
              <w:t>KeyB</w:t>
            </w:r>
          </w:p>
        </w:tc>
        <w:tc>
          <w:tcPr>
            <w:tcW w:w="992" w:type="dxa"/>
            <w:tcBorders>
              <w:top w:val="single" w:sz="4" w:space="0" w:color="auto"/>
              <w:left w:val="single" w:sz="4" w:space="0" w:color="auto"/>
              <w:bottom w:val="single" w:sz="4" w:space="0" w:color="auto"/>
              <w:right w:val="single" w:sz="4" w:space="0" w:color="auto"/>
            </w:tcBorders>
          </w:tcPr>
          <w:p w14:paraId="441002FC" w14:textId="77777777" w:rsidR="0004664E" w:rsidRPr="00184227" w:rsidRDefault="0004664E" w:rsidP="0004664E">
            <w:pPr>
              <w:pStyle w:val="ad"/>
            </w:pPr>
            <w:r w:rsidRPr="00184227">
              <w:rPr>
                <w:rFonts w:hint="eastAsia"/>
              </w:rPr>
              <w:t>×</w:t>
            </w:r>
          </w:p>
        </w:tc>
        <w:tc>
          <w:tcPr>
            <w:tcW w:w="1134" w:type="dxa"/>
            <w:tcBorders>
              <w:top w:val="single" w:sz="4" w:space="0" w:color="auto"/>
              <w:left w:val="single" w:sz="4" w:space="0" w:color="auto"/>
              <w:bottom w:val="single" w:sz="4" w:space="0" w:color="auto"/>
              <w:right w:val="single" w:sz="4" w:space="0" w:color="auto"/>
            </w:tcBorders>
          </w:tcPr>
          <w:p w14:paraId="354F6267" w14:textId="77777777" w:rsidR="0004664E" w:rsidRPr="00184227" w:rsidRDefault="0004664E" w:rsidP="0004664E">
            <w:pPr>
              <w:pStyle w:val="ad"/>
            </w:pPr>
            <w:r w:rsidRPr="00184227">
              <w:rPr>
                <w:rFonts w:hint="eastAsia"/>
              </w:rPr>
              <w:t>×</w:t>
            </w:r>
          </w:p>
        </w:tc>
      </w:tr>
      <w:tr w:rsidR="0004664E" w:rsidRPr="00184227" w14:paraId="4CB7E0A3" w14:textId="77777777" w:rsidTr="0004664E">
        <w:trPr>
          <w:jc w:val="center"/>
        </w:trPr>
        <w:tc>
          <w:tcPr>
            <w:tcW w:w="532" w:type="dxa"/>
            <w:tcBorders>
              <w:top w:val="single" w:sz="4" w:space="0" w:color="auto"/>
              <w:left w:val="single" w:sz="4" w:space="0" w:color="auto"/>
              <w:bottom w:val="single" w:sz="4" w:space="0" w:color="auto"/>
              <w:right w:val="single" w:sz="4" w:space="0" w:color="auto"/>
            </w:tcBorders>
          </w:tcPr>
          <w:p w14:paraId="38F00E88" w14:textId="77777777" w:rsidR="0004664E" w:rsidRPr="00184227" w:rsidRDefault="0004664E" w:rsidP="0004664E">
            <w:pPr>
              <w:pStyle w:val="ad"/>
            </w:pPr>
            <w:r w:rsidRPr="00184227">
              <w:t>1</w:t>
            </w:r>
          </w:p>
        </w:tc>
        <w:tc>
          <w:tcPr>
            <w:tcW w:w="564" w:type="dxa"/>
            <w:tcBorders>
              <w:top w:val="single" w:sz="4" w:space="0" w:color="auto"/>
              <w:left w:val="single" w:sz="4" w:space="0" w:color="auto"/>
              <w:bottom w:val="single" w:sz="4" w:space="0" w:color="auto"/>
              <w:right w:val="single" w:sz="4" w:space="0" w:color="auto"/>
            </w:tcBorders>
          </w:tcPr>
          <w:p w14:paraId="6C6A5657" w14:textId="77777777" w:rsidR="0004664E" w:rsidRPr="00184227" w:rsidRDefault="0004664E" w:rsidP="0004664E">
            <w:pPr>
              <w:pStyle w:val="ad"/>
            </w:pPr>
            <w:r w:rsidRPr="00184227">
              <w:t>0</w:t>
            </w:r>
          </w:p>
        </w:tc>
        <w:tc>
          <w:tcPr>
            <w:tcW w:w="565" w:type="dxa"/>
            <w:tcBorders>
              <w:top w:val="single" w:sz="4" w:space="0" w:color="auto"/>
              <w:left w:val="single" w:sz="4" w:space="0" w:color="auto"/>
              <w:bottom w:val="single" w:sz="4" w:space="0" w:color="auto"/>
              <w:right w:val="double" w:sz="4" w:space="0" w:color="auto"/>
            </w:tcBorders>
          </w:tcPr>
          <w:p w14:paraId="467F26C4" w14:textId="77777777" w:rsidR="0004664E" w:rsidRPr="00184227" w:rsidRDefault="0004664E" w:rsidP="0004664E">
            <w:pPr>
              <w:pStyle w:val="ad"/>
            </w:pPr>
            <w:r w:rsidRPr="00184227">
              <w:t>1</w:t>
            </w:r>
          </w:p>
        </w:tc>
        <w:tc>
          <w:tcPr>
            <w:tcW w:w="1126" w:type="dxa"/>
            <w:tcBorders>
              <w:top w:val="single" w:sz="4" w:space="0" w:color="auto"/>
              <w:left w:val="double" w:sz="4" w:space="0" w:color="auto"/>
              <w:bottom w:val="single" w:sz="4" w:space="0" w:color="auto"/>
              <w:right w:val="single" w:sz="4" w:space="0" w:color="auto"/>
            </w:tcBorders>
          </w:tcPr>
          <w:p w14:paraId="16FEFB0E" w14:textId="77777777" w:rsidR="0004664E" w:rsidRPr="00184227" w:rsidRDefault="0004664E" w:rsidP="0004664E">
            <w:pPr>
              <w:pStyle w:val="ad"/>
            </w:pPr>
            <w:r w:rsidRPr="00184227">
              <w:t>KeyB</w:t>
            </w:r>
          </w:p>
        </w:tc>
        <w:tc>
          <w:tcPr>
            <w:tcW w:w="1072" w:type="dxa"/>
            <w:tcBorders>
              <w:top w:val="single" w:sz="4" w:space="0" w:color="auto"/>
              <w:left w:val="single" w:sz="4" w:space="0" w:color="auto"/>
              <w:bottom w:val="single" w:sz="4" w:space="0" w:color="auto"/>
              <w:right w:val="single" w:sz="4" w:space="0" w:color="auto"/>
            </w:tcBorders>
          </w:tcPr>
          <w:p w14:paraId="4EF2175C" w14:textId="77777777" w:rsidR="0004664E" w:rsidRPr="00184227" w:rsidRDefault="0004664E" w:rsidP="0004664E">
            <w:pPr>
              <w:pStyle w:val="ad"/>
            </w:pPr>
            <w:r w:rsidRPr="00184227">
              <w:rPr>
                <w:rFonts w:hint="eastAsia"/>
              </w:rPr>
              <w:t>×</w:t>
            </w:r>
          </w:p>
        </w:tc>
        <w:tc>
          <w:tcPr>
            <w:tcW w:w="992" w:type="dxa"/>
            <w:tcBorders>
              <w:top w:val="single" w:sz="4" w:space="0" w:color="auto"/>
              <w:left w:val="single" w:sz="4" w:space="0" w:color="auto"/>
              <w:bottom w:val="single" w:sz="4" w:space="0" w:color="auto"/>
              <w:right w:val="single" w:sz="4" w:space="0" w:color="auto"/>
            </w:tcBorders>
          </w:tcPr>
          <w:p w14:paraId="38770501" w14:textId="77777777" w:rsidR="0004664E" w:rsidRPr="00184227" w:rsidRDefault="0004664E" w:rsidP="0004664E">
            <w:pPr>
              <w:pStyle w:val="ad"/>
            </w:pPr>
            <w:r w:rsidRPr="00184227">
              <w:rPr>
                <w:rFonts w:hint="eastAsia"/>
              </w:rPr>
              <w:t>×</w:t>
            </w:r>
          </w:p>
        </w:tc>
        <w:tc>
          <w:tcPr>
            <w:tcW w:w="1134" w:type="dxa"/>
            <w:tcBorders>
              <w:top w:val="single" w:sz="4" w:space="0" w:color="auto"/>
              <w:left w:val="single" w:sz="4" w:space="0" w:color="auto"/>
              <w:bottom w:val="single" w:sz="4" w:space="0" w:color="auto"/>
              <w:right w:val="single" w:sz="4" w:space="0" w:color="auto"/>
            </w:tcBorders>
          </w:tcPr>
          <w:p w14:paraId="4907D65F" w14:textId="77777777" w:rsidR="0004664E" w:rsidRPr="00184227" w:rsidRDefault="0004664E" w:rsidP="0004664E">
            <w:pPr>
              <w:pStyle w:val="ad"/>
            </w:pPr>
            <w:r w:rsidRPr="00184227">
              <w:rPr>
                <w:rFonts w:hint="eastAsia"/>
              </w:rPr>
              <w:t>×</w:t>
            </w:r>
          </w:p>
        </w:tc>
      </w:tr>
      <w:tr w:rsidR="0004664E" w:rsidRPr="00184227" w14:paraId="1DA357BE" w14:textId="77777777" w:rsidTr="0004664E">
        <w:trPr>
          <w:jc w:val="center"/>
        </w:trPr>
        <w:tc>
          <w:tcPr>
            <w:tcW w:w="532" w:type="dxa"/>
            <w:tcBorders>
              <w:top w:val="single" w:sz="4" w:space="0" w:color="auto"/>
              <w:left w:val="single" w:sz="4" w:space="0" w:color="auto"/>
              <w:bottom w:val="thickThinSmallGap" w:sz="24" w:space="0" w:color="auto"/>
              <w:right w:val="single" w:sz="4" w:space="0" w:color="auto"/>
            </w:tcBorders>
          </w:tcPr>
          <w:p w14:paraId="4531BD28" w14:textId="77777777" w:rsidR="0004664E" w:rsidRPr="00184227" w:rsidRDefault="0004664E" w:rsidP="0004664E">
            <w:pPr>
              <w:pStyle w:val="ad"/>
            </w:pPr>
            <w:r w:rsidRPr="00184227">
              <w:t>1</w:t>
            </w:r>
          </w:p>
        </w:tc>
        <w:tc>
          <w:tcPr>
            <w:tcW w:w="564" w:type="dxa"/>
            <w:tcBorders>
              <w:top w:val="single" w:sz="4" w:space="0" w:color="auto"/>
              <w:left w:val="single" w:sz="4" w:space="0" w:color="auto"/>
              <w:bottom w:val="thickThinSmallGap" w:sz="24" w:space="0" w:color="auto"/>
              <w:right w:val="single" w:sz="4" w:space="0" w:color="auto"/>
            </w:tcBorders>
          </w:tcPr>
          <w:p w14:paraId="20328F9C" w14:textId="77777777" w:rsidR="0004664E" w:rsidRPr="00184227" w:rsidRDefault="0004664E" w:rsidP="0004664E">
            <w:pPr>
              <w:pStyle w:val="ad"/>
            </w:pPr>
            <w:r w:rsidRPr="00184227">
              <w:t>1</w:t>
            </w:r>
          </w:p>
        </w:tc>
        <w:tc>
          <w:tcPr>
            <w:tcW w:w="565" w:type="dxa"/>
            <w:tcBorders>
              <w:top w:val="single" w:sz="4" w:space="0" w:color="auto"/>
              <w:left w:val="single" w:sz="4" w:space="0" w:color="auto"/>
              <w:bottom w:val="thickThinSmallGap" w:sz="24" w:space="0" w:color="auto"/>
              <w:right w:val="single" w:sz="4" w:space="0" w:color="auto"/>
            </w:tcBorders>
          </w:tcPr>
          <w:p w14:paraId="4EBC129C" w14:textId="77777777" w:rsidR="0004664E" w:rsidRPr="00184227" w:rsidRDefault="0004664E" w:rsidP="0004664E">
            <w:pPr>
              <w:pStyle w:val="ad"/>
            </w:pPr>
            <w:r w:rsidRPr="00184227">
              <w:t>1</w:t>
            </w:r>
          </w:p>
        </w:tc>
        <w:tc>
          <w:tcPr>
            <w:tcW w:w="1126" w:type="dxa"/>
            <w:tcBorders>
              <w:top w:val="single" w:sz="4" w:space="0" w:color="auto"/>
              <w:left w:val="single" w:sz="4" w:space="0" w:color="auto"/>
              <w:bottom w:val="thickThinSmallGap" w:sz="24" w:space="0" w:color="auto"/>
              <w:right w:val="single" w:sz="4" w:space="0" w:color="auto"/>
            </w:tcBorders>
          </w:tcPr>
          <w:p w14:paraId="2022DAB1" w14:textId="77777777" w:rsidR="0004664E" w:rsidRPr="00184227" w:rsidRDefault="0004664E" w:rsidP="0004664E">
            <w:pPr>
              <w:pStyle w:val="ad"/>
            </w:pPr>
            <w:r w:rsidRPr="00184227">
              <w:rPr>
                <w:rFonts w:hint="eastAsia"/>
              </w:rPr>
              <w:t>×</w:t>
            </w:r>
          </w:p>
        </w:tc>
        <w:tc>
          <w:tcPr>
            <w:tcW w:w="1072" w:type="dxa"/>
            <w:tcBorders>
              <w:top w:val="single" w:sz="4" w:space="0" w:color="auto"/>
              <w:left w:val="single" w:sz="4" w:space="0" w:color="auto"/>
              <w:bottom w:val="thickThinSmallGap" w:sz="24" w:space="0" w:color="auto"/>
              <w:right w:val="single" w:sz="4" w:space="0" w:color="auto"/>
            </w:tcBorders>
          </w:tcPr>
          <w:p w14:paraId="742C80FA" w14:textId="77777777" w:rsidR="0004664E" w:rsidRPr="00184227" w:rsidRDefault="0004664E" w:rsidP="0004664E">
            <w:pPr>
              <w:pStyle w:val="ad"/>
            </w:pPr>
            <w:r w:rsidRPr="00184227">
              <w:rPr>
                <w:rFonts w:hint="eastAsia"/>
              </w:rPr>
              <w:t>×</w:t>
            </w:r>
          </w:p>
        </w:tc>
        <w:tc>
          <w:tcPr>
            <w:tcW w:w="992" w:type="dxa"/>
            <w:tcBorders>
              <w:top w:val="single" w:sz="4" w:space="0" w:color="auto"/>
              <w:left w:val="single" w:sz="4" w:space="0" w:color="auto"/>
              <w:bottom w:val="thickThinSmallGap" w:sz="24" w:space="0" w:color="auto"/>
              <w:right w:val="single" w:sz="4" w:space="0" w:color="auto"/>
            </w:tcBorders>
          </w:tcPr>
          <w:p w14:paraId="6A5CFE5D" w14:textId="77777777" w:rsidR="0004664E" w:rsidRPr="00184227" w:rsidRDefault="0004664E" w:rsidP="0004664E">
            <w:pPr>
              <w:pStyle w:val="ad"/>
            </w:pPr>
            <w:r w:rsidRPr="00184227">
              <w:rPr>
                <w:rFonts w:hint="eastAsia"/>
              </w:rPr>
              <w:t>×</w:t>
            </w:r>
          </w:p>
        </w:tc>
        <w:tc>
          <w:tcPr>
            <w:tcW w:w="1134" w:type="dxa"/>
            <w:tcBorders>
              <w:top w:val="single" w:sz="4" w:space="0" w:color="auto"/>
              <w:left w:val="single" w:sz="4" w:space="0" w:color="auto"/>
              <w:bottom w:val="thickThinSmallGap" w:sz="24" w:space="0" w:color="auto"/>
              <w:right w:val="single" w:sz="4" w:space="0" w:color="auto"/>
            </w:tcBorders>
          </w:tcPr>
          <w:p w14:paraId="0C972642" w14:textId="77777777" w:rsidR="0004664E" w:rsidRPr="00184227" w:rsidRDefault="0004664E" w:rsidP="0004664E">
            <w:pPr>
              <w:pStyle w:val="ad"/>
            </w:pPr>
            <w:r w:rsidRPr="00184227">
              <w:rPr>
                <w:rFonts w:hint="eastAsia"/>
              </w:rPr>
              <w:t>×</w:t>
            </w:r>
          </w:p>
        </w:tc>
      </w:tr>
    </w:tbl>
    <w:p w14:paraId="1E69DC7B" w14:textId="77777777" w:rsidR="0004664E" w:rsidRPr="002F2E54" w:rsidRDefault="0004664E" w:rsidP="0004664E">
      <w:pPr>
        <w:spacing w:before="62" w:after="62"/>
        <w:ind w:firstLine="420"/>
      </w:pPr>
      <w:r w:rsidRPr="002F2E54">
        <w:rPr>
          <w:rFonts w:hint="eastAsia"/>
        </w:rPr>
        <w:t>同样，表中“×”表示任何情况下都无权限，“</w:t>
      </w:r>
      <w:r w:rsidRPr="002F2E54">
        <w:t>KeyA</w:t>
      </w:r>
      <w:r w:rsidRPr="002F2E54">
        <w:rPr>
          <w:rFonts w:hint="eastAsia"/>
        </w:rPr>
        <w:t>”表示通过密钥</w:t>
      </w:r>
      <w:r w:rsidRPr="002F2E54">
        <w:t>A</w:t>
      </w:r>
      <w:r w:rsidRPr="002F2E54">
        <w:rPr>
          <w:rFonts w:hint="eastAsia"/>
        </w:rPr>
        <w:t>验证后可以取得</w:t>
      </w:r>
      <w:r w:rsidRPr="002F2E54">
        <w:rPr>
          <w:rFonts w:hint="eastAsia"/>
        </w:rPr>
        <w:lastRenderedPageBreak/>
        <w:t>权限，</w:t>
      </w:r>
      <w:r w:rsidRPr="002F2E54">
        <w:t>KeyB</w:t>
      </w:r>
      <w:r w:rsidRPr="002F2E54">
        <w:rPr>
          <w:rFonts w:hint="eastAsia"/>
        </w:rPr>
        <w:t>表示通过密钥</w:t>
      </w:r>
      <w:r w:rsidRPr="002F2E54">
        <w:t>B</w:t>
      </w:r>
      <w:r w:rsidRPr="002F2E54">
        <w:rPr>
          <w:rFonts w:hint="eastAsia"/>
        </w:rPr>
        <w:t>验证后可以取得权限，“</w:t>
      </w:r>
      <w:r w:rsidRPr="002F2E54">
        <w:t>KeyA | B</w:t>
      </w:r>
      <w:r w:rsidRPr="002F2E54">
        <w:rPr>
          <w:rFonts w:hint="eastAsia"/>
        </w:rPr>
        <w:t>”表示通过密钥</w:t>
      </w:r>
      <w:r w:rsidRPr="002F2E54">
        <w:t>A</w:t>
      </w:r>
      <w:r w:rsidRPr="002F2E54">
        <w:rPr>
          <w:rFonts w:hint="eastAsia"/>
        </w:rPr>
        <w:t>或者密钥</w:t>
      </w:r>
      <w:r w:rsidRPr="002F2E54">
        <w:t>B</w:t>
      </w:r>
      <w:r w:rsidRPr="002F2E54">
        <w:rPr>
          <w:rFonts w:hint="eastAsia"/>
        </w:rPr>
        <w:t>验证后均可取得权限。</w:t>
      </w:r>
    </w:p>
    <w:p w14:paraId="5E3C26F6" w14:textId="77777777" w:rsidR="0004664E" w:rsidRPr="002F2E54" w:rsidRDefault="0004664E" w:rsidP="0004664E">
      <w:pPr>
        <w:spacing w:before="62" w:after="62"/>
        <w:ind w:firstLine="420"/>
      </w:pPr>
      <w:r w:rsidRPr="002F2E54">
        <w:rPr>
          <w:rFonts w:hint="eastAsia"/>
        </w:rPr>
        <w:t>加值操作（相当于充值）和减值操作（相当于消费）是对块中存放的值进行增加和减少操作，加值和减值均有对应的命令可以直接使用。例如，当前块</w:t>
      </w:r>
      <w:r w:rsidRPr="002F2E54">
        <w:t>1</w:t>
      </w:r>
      <w:r w:rsidRPr="002F2E54">
        <w:rPr>
          <w:rFonts w:hint="eastAsia"/>
        </w:rPr>
        <w:t>的</w:t>
      </w:r>
      <w:r w:rsidRPr="002F2E54">
        <w:t>C1</w:t>
      </w:r>
      <w:r w:rsidRPr="002F2E54">
        <w:rPr>
          <w:rFonts w:hint="eastAsia"/>
        </w:rPr>
        <w:t>、</w:t>
      </w:r>
      <w:r w:rsidRPr="002F2E54">
        <w:t>C2</w:t>
      </w:r>
      <w:r w:rsidRPr="002F2E54">
        <w:rPr>
          <w:rFonts w:hint="eastAsia"/>
        </w:rPr>
        <w:t>、</w:t>
      </w:r>
      <w:r w:rsidRPr="002F2E54">
        <w:t>C3</w:t>
      </w:r>
      <w:r w:rsidRPr="002F2E54">
        <w:rPr>
          <w:rFonts w:hint="eastAsia"/>
        </w:rPr>
        <w:t>控制位的值为</w:t>
      </w:r>
      <w:r w:rsidRPr="002F2E54">
        <w:t>0</w:t>
      </w:r>
      <w:r w:rsidRPr="002F2E54">
        <w:rPr>
          <w:rFonts w:hint="eastAsia"/>
        </w:rPr>
        <w:t>、</w:t>
      </w:r>
      <w:r w:rsidRPr="002F2E54">
        <w:t>0</w:t>
      </w:r>
      <w:r w:rsidRPr="002F2E54">
        <w:rPr>
          <w:rFonts w:hint="eastAsia"/>
        </w:rPr>
        <w:t>、</w:t>
      </w:r>
      <w:r w:rsidRPr="002F2E54">
        <w:t>0</w:t>
      </w:r>
      <w:r w:rsidRPr="002F2E54">
        <w:rPr>
          <w:rFonts w:hint="eastAsia"/>
        </w:rPr>
        <w:t>（默认值），只要密钥</w:t>
      </w:r>
      <w:r w:rsidRPr="002F2E54">
        <w:t>A</w:t>
      </w:r>
      <w:r w:rsidRPr="002F2E54">
        <w:rPr>
          <w:rFonts w:hint="eastAsia"/>
        </w:rPr>
        <w:t>或密钥</w:t>
      </w:r>
      <w:r w:rsidRPr="002F2E54">
        <w:t>B</w:t>
      </w:r>
      <w:r w:rsidRPr="002F2E54">
        <w:rPr>
          <w:rFonts w:hint="eastAsia"/>
        </w:rPr>
        <w:t>验证通过后，均可取得数据块的读、写、加值、减值的权限。可以根据实际需要，修改尾块中相应控制位的值（修改时，需确保具有写入控制区域的权限），以对数据进行保护。</w:t>
      </w:r>
    </w:p>
    <w:p w14:paraId="4FB3CCBD" w14:textId="232CE11E" w:rsidR="005A43A4" w:rsidRDefault="0004664E" w:rsidP="00B55A68">
      <w:pPr>
        <w:spacing w:before="62" w:after="62"/>
        <w:ind w:firstLine="420"/>
      </w:pPr>
      <w:r w:rsidRPr="002F2E54">
        <w:rPr>
          <w:rFonts w:hint="eastAsia"/>
        </w:rPr>
        <w:t>需要注意的是，凡是表中标识验证密钥</w:t>
      </w:r>
      <w:r w:rsidRPr="002F2E54">
        <w:t>B</w:t>
      </w:r>
      <w:r w:rsidRPr="002F2E54">
        <w:rPr>
          <w:rFonts w:hint="eastAsia"/>
        </w:rPr>
        <w:t>后可以取得权限的，在特殊情况下验证密钥</w:t>
      </w:r>
      <w:r w:rsidRPr="002F2E54">
        <w:t>B</w:t>
      </w:r>
      <w:r w:rsidRPr="002F2E54">
        <w:rPr>
          <w:rFonts w:hint="eastAsia"/>
        </w:rPr>
        <w:t>后可能并不能取得权限。在介绍尾块控制位含义时，当</w:t>
      </w:r>
      <w:r w:rsidRPr="002F2E54">
        <w:t>C1</w:t>
      </w:r>
      <w:r w:rsidRPr="002F2E54">
        <w:rPr>
          <w:rFonts w:hint="eastAsia"/>
        </w:rPr>
        <w:t>、</w:t>
      </w:r>
      <w:r w:rsidRPr="002F2E54">
        <w:t>C2</w:t>
      </w:r>
      <w:r w:rsidRPr="002F2E54">
        <w:rPr>
          <w:rFonts w:hint="eastAsia"/>
        </w:rPr>
        <w:t>、</w:t>
      </w:r>
      <w:r w:rsidRPr="002F2E54">
        <w:t>C3</w:t>
      </w:r>
      <w:r w:rsidRPr="002F2E54">
        <w:rPr>
          <w:rFonts w:hint="eastAsia"/>
        </w:rPr>
        <w:t>的值为</w:t>
      </w:r>
      <w:r w:rsidRPr="002F2E54">
        <w:t>000</w:t>
      </w:r>
      <w:r w:rsidRPr="002F2E54">
        <w:rPr>
          <w:rFonts w:hint="eastAsia"/>
        </w:rPr>
        <w:t>、</w:t>
      </w:r>
      <w:r w:rsidRPr="002F2E54">
        <w:t>010</w:t>
      </w:r>
      <w:r w:rsidRPr="002F2E54">
        <w:rPr>
          <w:rFonts w:hint="eastAsia"/>
        </w:rPr>
        <w:t>或</w:t>
      </w:r>
      <w:r w:rsidRPr="002F2E54">
        <w:t>001</w:t>
      </w:r>
      <w:r w:rsidRPr="002F2E54">
        <w:rPr>
          <w:rFonts w:hint="eastAsia"/>
        </w:rPr>
        <w:t>时，</w:t>
      </w:r>
      <w:r w:rsidRPr="002F2E54">
        <w:t>KeyB</w:t>
      </w:r>
      <w:r w:rsidRPr="002F2E54">
        <w:rPr>
          <w:rFonts w:hint="eastAsia"/>
        </w:rPr>
        <w:t>区域将可能被读取，详见</w:t>
      </w:r>
      <w:r>
        <w:fldChar w:fldCharType="begin"/>
      </w:r>
      <w:r>
        <w:instrText xml:space="preserve"> REF _Ref460526512 \h  \* MERGEFORMAT </w:instrText>
      </w:r>
      <w:r>
        <w:fldChar w:fldCharType="separate"/>
      </w:r>
      <w:r w:rsidR="00B93B10" w:rsidRPr="00184227">
        <w:rPr>
          <w:rFonts w:hint="eastAsia"/>
        </w:rPr>
        <w:t>表</w:t>
      </w:r>
      <w:r w:rsidR="00B93B10">
        <w:t>5.14</w:t>
      </w:r>
      <w:r>
        <w:fldChar w:fldCharType="end"/>
      </w:r>
      <w:r w:rsidRPr="002F2E54">
        <w:rPr>
          <w:rFonts w:hint="eastAsia"/>
        </w:rPr>
        <w:t>。这些情况下，由于密钥</w:t>
      </w:r>
      <w:r w:rsidRPr="002F2E54">
        <w:t>B</w:t>
      </w:r>
      <w:r w:rsidRPr="002F2E54">
        <w:rPr>
          <w:rFonts w:hint="eastAsia"/>
        </w:rPr>
        <w:t>可能被读取，为了确保安全，此时密钥</w:t>
      </w:r>
      <w:r w:rsidRPr="002F2E54">
        <w:t>B</w:t>
      </w:r>
      <w:r w:rsidRPr="002F2E54">
        <w:rPr>
          <w:rFonts w:hint="eastAsia"/>
        </w:rPr>
        <w:t>验证将无效，即使密钥</w:t>
      </w:r>
      <w:r w:rsidRPr="002F2E54">
        <w:t>B</w:t>
      </w:r>
      <w:r w:rsidRPr="002F2E54">
        <w:rPr>
          <w:rFonts w:hint="eastAsia"/>
        </w:rPr>
        <w:t>验证通过，同样无法取得相应的权限。</w:t>
      </w:r>
    </w:p>
    <w:p w14:paraId="2B6BAB2B" w14:textId="4C5F5E03" w:rsidR="0002043A" w:rsidRPr="00280741" w:rsidRDefault="0002043A" w:rsidP="0002043A">
      <w:pPr>
        <w:pStyle w:val="20"/>
      </w:pPr>
      <w:bookmarkStart w:id="418" w:name="_Toc528750821"/>
      <w:bookmarkStart w:id="419" w:name="_Toc6175850"/>
      <w:r>
        <w:rPr>
          <w:rFonts w:hint="eastAsia"/>
        </w:rPr>
        <w:t>LSM</w:t>
      </w:r>
      <w:r>
        <w:t>6DSL</w:t>
      </w:r>
      <w:bookmarkEnd w:id="418"/>
      <w:r>
        <w:rPr>
          <w:rFonts w:hint="eastAsia"/>
        </w:rPr>
        <w:t>传感器组件</w:t>
      </w:r>
      <w:bookmarkEnd w:id="419"/>
    </w:p>
    <w:p w14:paraId="5C926CA2" w14:textId="77777777" w:rsidR="0002043A" w:rsidRDefault="0002043A" w:rsidP="0002043A">
      <w:pPr>
        <w:pStyle w:val="23"/>
        <w:spacing w:before="62" w:after="62"/>
      </w:pPr>
      <w:r>
        <w:rPr>
          <w:rFonts w:hint="eastAsia"/>
        </w:rPr>
        <w:t>LSM</w:t>
      </w:r>
      <w:r>
        <w:t>6DSL</w:t>
      </w:r>
      <w:r>
        <w:rPr>
          <w:rFonts w:hint="eastAsia"/>
        </w:rPr>
        <w:t>是</w:t>
      </w:r>
      <w:r>
        <w:rPr>
          <w:rFonts w:hint="eastAsia"/>
        </w:rPr>
        <w:t>ST</w:t>
      </w:r>
      <w:r>
        <w:rPr>
          <w:rFonts w:hint="eastAsia"/>
        </w:rPr>
        <w:t>半导体</w:t>
      </w:r>
      <w:r>
        <w:t>推出的</w:t>
      </w:r>
      <w:r>
        <w:rPr>
          <w:rFonts w:hint="eastAsia"/>
        </w:rPr>
        <w:t>具有</w:t>
      </w:r>
      <w:r>
        <w:t>I</w:t>
      </w:r>
      <w:r w:rsidRPr="00F00140">
        <w:rPr>
          <w:vertAlign w:val="superscript"/>
        </w:rPr>
        <w:t>2</w:t>
      </w:r>
      <w:r>
        <w:t>C</w:t>
      </w:r>
      <w:r>
        <w:t>和</w:t>
      </w:r>
      <w:r>
        <w:t>SPI</w:t>
      </w:r>
      <w:r>
        <w:t>接口的数字加速度计和</w:t>
      </w:r>
      <w:r>
        <w:rPr>
          <w:rFonts w:hint="eastAsia"/>
        </w:rPr>
        <w:t>3</w:t>
      </w:r>
      <w:r>
        <w:t>D</w:t>
      </w:r>
      <w:r>
        <w:t>数字陀螺仪</w:t>
      </w:r>
      <w:r>
        <w:rPr>
          <w:rFonts w:hint="eastAsia"/>
        </w:rPr>
        <w:t>，</w:t>
      </w:r>
      <w:r>
        <w:t>可以检测方向</w:t>
      </w:r>
      <w:r>
        <w:rPr>
          <w:rFonts w:hint="eastAsia"/>
        </w:rPr>
        <w:t>、倾斜</w:t>
      </w:r>
      <w:r>
        <w:t>角度</w:t>
      </w:r>
      <w:r>
        <w:rPr>
          <w:rFonts w:hint="eastAsia"/>
        </w:rPr>
        <w:t>、</w:t>
      </w:r>
      <w:r>
        <w:t>温度等</w:t>
      </w:r>
      <w:r>
        <w:rPr>
          <w:rFonts w:hint="eastAsia"/>
        </w:rPr>
        <w:t>，高性能</w:t>
      </w:r>
      <w:r>
        <w:t>模式下功耗仅</w:t>
      </w:r>
      <w:r>
        <w:rPr>
          <w:rFonts w:hint="eastAsia"/>
        </w:rPr>
        <w:t>0.65</w:t>
      </w:r>
      <w:r>
        <w:t>mA</w:t>
      </w:r>
      <w:r>
        <w:t>，适用于计步等</w:t>
      </w:r>
      <w:r>
        <w:rPr>
          <w:rFonts w:hint="eastAsia"/>
        </w:rPr>
        <w:t>产品</w:t>
      </w:r>
      <w:r>
        <w:t>开发</w:t>
      </w:r>
      <w:r>
        <w:rPr>
          <w:rFonts w:hint="eastAsia"/>
        </w:rPr>
        <w:t>，其</w:t>
      </w:r>
      <w:r>
        <w:t>硬件</w:t>
      </w:r>
      <w:r>
        <w:rPr>
          <w:rFonts w:hint="eastAsia"/>
        </w:rPr>
        <w:t>使用</w:t>
      </w:r>
      <w:r>
        <w:t>较为灵活</w:t>
      </w:r>
      <w:r>
        <w:rPr>
          <w:rFonts w:hint="eastAsia"/>
        </w:rPr>
        <w:t>。</w:t>
      </w:r>
    </w:p>
    <w:p w14:paraId="785E5EC9" w14:textId="3114396B" w:rsidR="0002043A" w:rsidRPr="00184227" w:rsidRDefault="0002043A" w:rsidP="0002043A">
      <w:pPr>
        <w:framePr w:w="4021" w:h="3226" w:hRule="exact" w:hSpace="180" w:wrap="around" w:vAnchor="text" w:hAnchor="page" w:x="5986" w:y="319"/>
        <w:shd w:val="solid" w:color="FFFFFF" w:fill="FFFFFF"/>
        <w:spacing w:before="62" w:after="62"/>
        <w:jc w:val="center"/>
      </w:pPr>
      <w:r>
        <w:rPr>
          <w:noProof/>
        </w:rPr>
        <w:drawing>
          <wp:inline distT="0" distB="0" distL="0" distR="0" wp14:anchorId="2E7589A6" wp14:editId="60016889">
            <wp:extent cx="2103120" cy="1645920"/>
            <wp:effectExtent l="0" t="0" r="0" b="0"/>
            <wp:docPr id="131" name="图片 131" descr="LSM6DSL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LSM6DSL模式"/>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03120" cy="1645920"/>
                    </a:xfrm>
                    <a:prstGeom prst="rect">
                      <a:avLst/>
                    </a:prstGeom>
                    <a:noFill/>
                    <a:ln>
                      <a:noFill/>
                    </a:ln>
                  </pic:spPr>
                </pic:pic>
              </a:graphicData>
            </a:graphic>
          </wp:inline>
        </w:drawing>
      </w:r>
    </w:p>
    <w:p w14:paraId="5767405A" w14:textId="0AA4626A" w:rsidR="0002043A" w:rsidRPr="00184227" w:rsidRDefault="0002043A" w:rsidP="0002043A">
      <w:pPr>
        <w:pStyle w:val="a7"/>
        <w:framePr w:w="4021" w:h="3226" w:hRule="exact" w:hSpace="180" w:wrap="around" w:vAnchor="text" w:hAnchor="page" w:x="5986" w:y="319"/>
        <w:spacing w:before="62" w:after="62"/>
      </w:pPr>
      <w:bookmarkStart w:id="420" w:name="_Ref429573084"/>
      <w:r w:rsidRPr="00184227">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5</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6</w:t>
      </w:r>
      <w:r w:rsidR="006352F3">
        <w:fldChar w:fldCharType="end"/>
      </w:r>
      <w:bookmarkEnd w:id="420"/>
      <w:r w:rsidRPr="00184227">
        <w:rPr>
          <w:rFonts w:hint="eastAsia"/>
        </w:rPr>
        <w:t xml:space="preserve">  </w:t>
      </w:r>
      <w:r>
        <w:t>LSM6DSL</w:t>
      </w:r>
      <w:r>
        <w:rPr>
          <w:rFonts w:hint="eastAsia"/>
        </w:rPr>
        <w:t>工作模式</w:t>
      </w:r>
    </w:p>
    <w:p w14:paraId="2F1C95F0" w14:textId="77777777" w:rsidR="0002043A" w:rsidRPr="00184227" w:rsidRDefault="0002043A" w:rsidP="0002043A">
      <w:pPr>
        <w:framePr w:w="4021" w:h="3226" w:hRule="exact" w:hSpace="180" w:wrap="around" w:vAnchor="text" w:hAnchor="page" w:x="5986" w:y="319"/>
        <w:shd w:val="solid" w:color="FFFFFF" w:fill="FFFFFF"/>
        <w:spacing w:before="62" w:after="62"/>
        <w:jc w:val="center"/>
      </w:pPr>
    </w:p>
    <w:p w14:paraId="76B0D879" w14:textId="77777777" w:rsidR="0002043A" w:rsidRDefault="0002043A" w:rsidP="0002043A">
      <w:pPr>
        <w:pStyle w:val="30"/>
      </w:pPr>
      <w:bookmarkStart w:id="421" w:name="_Toc528750822"/>
      <w:bookmarkStart w:id="422" w:name="_Toc6175851"/>
      <w:r>
        <w:rPr>
          <w:rFonts w:hint="eastAsia"/>
        </w:rPr>
        <w:t>器件</w:t>
      </w:r>
      <w:bookmarkEnd w:id="421"/>
      <w:r>
        <w:rPr>
          <w:rFonts w:hint="eastAsia"/>
        </w:rPr>
        <w:t>简介</w:t>
      </w:r>
      <w:bookmarkEnd w:id="422"/>
    </w:p>
    <w:p w14:paraId="796D9450" w14:textId="77777777" w:rsidR="0002043A" w:rsidRDefault="0002043A" w:rsidP="0002043A">
      <w:pPr>
        <w:pStyle w:val="23"/>
        <w:spacing w:before="62" w:after="62"/>
      </w:pPr>
      <w:r>
        <w:rPr>
          <w:rFonts w:hint="eastAsia"/>
        </w:rPr>
        <w:t>LSM</w:t>
      </w:r>
      <w:r>
        <w:t>6DSL</w:t>
      </w:r>
      <w:r>
        <w:t>是一种</w:t>
      </w:r>
      <w:r>
        <w:rPr>
          <w:rFonts w:hint="eastAsia"/>
        </w:rPr>
        <w:t>系统级</w:t>
      </w:r>
      <w:r>
        <w:t>封装，</w:t>
      </w:r>
      <w:r>
        <w:rPr>
          <w:rFonts w:hint="eastAsia"/>
        </w:rPr>
        <w:t>属</w:t>
      </w:r>
      <w:r>
        <w:t>高性能</w:t>
      </w:r>
      <w:r>
        <w:rPr>
          <w:rFonts w:hint="eastAsia"/>
        </w:rPr>
        <w:t>的</w:t>
      </w:r>
      <w:r>
        <w:rPr>
          <w:rFonts w:hint="eastAsia"/>
        </w:rPr>
        <w:t>3</w:t>
      </w:r>
      <w:r>
        <w:rPr>
          <w:rFonts w:hint="eastAsia"/>
        </w:rPr>
        <w:t>轴数字</w:t>
      </w:r>
      <w:r>
        <w:t>加速度计和</w:t>
      </w:r>
      <w:r>
        <w:rPr>
          <w:rFonts w:hint="eastAsia"/>
        </w:rPr>
        <w:t>3</w:t>
      </w:r>
      <w:r>
        <w:rPr>
          <w:rFonts w:hint="eastAsia"/>
        </w:rPr>
        <w:t>轴</w:t>
      </w:r>
      <w:r>
        <w:t>陀螺仪</w:t>
      </w:r>
      <w:r>
        <w:rPr>
          <w:rFonts w:hint="eastAsia"/>
        </w:rPr>
        <w:t>，</w:t>
      </w:r>
      <w:r>
        <w:t>集成的低功耗模式能够在高性能模式下</w:t>
      </w:r>
      <w:r>
        <w:rPr>
          <w:rFonts w:hint="eastAsia"/>
        </w:rPr>
        <w:t>将</w:t>
      </w:r>
      <w:r>
        <w:t>功耗降低至</w:t>
      </w:r>
      <w:r>
        <w:rPr>
          <w:rFonts w:hint="eastAsia"/>
        </w:rPr>
        <w:t>0.65</w:t>
      </w:r>
      <w:r>
        <w:t>mA</w:t>
      </w:r>
      <w:r>
        <w:t>，使</w:t>
      </w:r>
      <w:r>
        <w:rPr>
          <w:rFonts w:hint="eastAsia"/>
        </w:rPr>
        <w:t>高精度</w:t>
      </w:r>
      <w:r>
        <w:t>与低功耗相结合，可以检测方向和手势，</w:t>
      </w:r>
      <w:r>
        <w:rPr>
          <w:rFonts w:hint="eastAsia"/>
        </w:rPr>
        <w:t>提供</w:t>
      </w:r>
      <w:r>
        <w:t>设备定位到纵向和横向</w:t>
      </w:r>
      <w:r>
        <w:rPr>
          <w:rFonts w:hint="eastAsia"/>
        </w:rPr>
        <w:t>模式</w:t>
      </w:r>
      <w:r>
        <w:t>更复杂的特性和功能，事件检测中断可以</w:t>
      </w:r>
      <w:r>
        <w:rPr>
          <w:rFonts w:hint="eastAsia"/>
        </w:rPr>
        <w:t>实现</w:t>
      </w:r>
      <w:r>
        <w:t>高效的运动跟踪</w:t>
      </w:r>
      <w:r>
        <w:rPr>
          <w:rFonts w:hint="eastAsia"/>
        </w:rPr>
        <w:t>感知</w:t>
      </w:r>
      <w:r>
        <w:t>。</w:t>
      </w:r>
    </w:p>
    <w:p w14:paraId="7BDFB2BA" w14:textId="77777777" w:rsidR="0002043A" w:rsidRDefault="0002043A" w:rsidP="0002043A">
      <w:pPr>
        <w:pStyle w:val="23"/>
        <w:spacing w:before="62" w:after="62"/>
      </w:pPr>
      <w:r>
        <w:rPr>
          <w:rFonts w:hint="eastAsia"/>
        </w:rPr>
        <w:t>LSM</w:t>
      </w:r>
      <w:r>
        <w:t>6DSL</w:t>
      </w:r>
      <w:r>
        <w:rPr>
          <w:rFonts w:hint="eastAsia"/>
        </w:rPr>
        <w:t>使用灵活，详见</w:t>
      </w:r>
      <w:r>
        <w:fldChar w:fldCharType="begin"/>
      </w:r>
      <w:r>
        <w:instrText xml:space="preserve"> REF _Ref429573084 \h </w:instrText>
      </w:r>
      <w:r>
        <w:fldChar w:fldCharType="separate"/>
      </w:r>
      <w:r w:rsidR="00B93B10" w:rsidRPr="00184227">
        <w:rPr>
          <w:rFonts w:hint="eastAsia"/>
        </w:rPr>
        <w:t>图</w:t>
      </w:r>
      <w:r w:rsidR="00B93B10">
        <w:rPr>
          <w:noProof/>
        </w:rPr>
        <w:t>5</w:t>
      </w:r>
      <w:r w:rsidR="00B93B10">
        <w:t>.</w:t>
      </w:r>
      <w:r w:rsidR="00B93B10">
        <w:rPr>
          <w:noProof/>
        </w:rPr>
        <w:t>6</w:t>
      </w:r>
      <w:r>
        <w:fldChar w:fldCharType="end"/>
      </w:r>
      <w:r>
        <w:rPr>
          <w:rFonts w:hint="eastAsia"/>
        </w:rPr>
        <w:t>。采用模式</w:t>
      </w:r>
      <w:r>
        <w:rPr>
          <w:rFonts w:hint="eastAsia"/>
        </w:rPr>
        <w:t>1</w:t>
      </w:r>
      <w:r>
        <w:rPr>
          <w:rFonts w:hint="eastAsia"/>
        </w:rPr>
        <w:t>，</w:t>
      </w:r>
      <w:r>
        <w:t>作为从机</w:t>
      </w:r>
      <w:r>
        <w:rPr>
          <w:rFonts w:hint="eastAsia"/>
        </w:rPr>
        <w:t>与处理器</w:t>
      </w:r>
      <w:r>
        <w:t>通信</w:t>
      </w:r>
      <w:r>
        <w:rPr>
          <w:rFonts w:hint="eastAsia"/>
        </w:rPr>
        <w:t>；采用模式</w:t>
      </w:r>
      <w:r>
        <w:rPr>
          <w:rFonts w:hint="eastAsia"/>
        </w:rPr>
        <w:t>2</w:t>
      </w:r>
      <w:r>
        <w:t>，可</w:t>
      </w:r>
      <w:r>
        <w:rPr>
          <w:rFonts w:hint="eastAsia"/>
        </w:rPr>
        <w:t>作为</w:t>
      </w:r>
      <w:r>
        <w:t>主机与外部传感器</w:t>
      </w:r>
      <w:r>
        <w:rPr>
          <w:rFonts w:hint="eastAsia"/>
        </w:rPr>
        <w:t>通信</w:t>
      </w:r>
      <w:r>
        <w:t>，</w:t>
      </w:r>
      <w:r>
        <w:rPr>
          <w:rFonts w:hint="eastAsia"/>
        </w:rPr>
        <w:t>同时</w:t>
      </w:r>
      <w:r>
        <w:t>可作为从机与处理器通信，</w:t>
      </w:r>
      <w:r>
        <w:rPr>
          <w:rFonts w:hint="eastAsia"/>
        </w:rPr>
        <w:t>以拓展</w:t>
      </w:r>
      <w:r>
        <w:t>功能。</w:t>
      </w:r>
    </w:p>
    <w:p w14:paraId="4FD8788A" w14:textId="73BCF6FC" w:rsidR="0002043A" w:rsidRPr="00184227" w:rsidRDefault="0002043A" w:rsidP="0002043A">
      <w:pPr>
        <w:framePr w:w="3676" w:h="2647" w:hRule="exact" w:hSpace="180" w:wrap="around" w:vAnchor="text" w:hAnchor="page" w:x="5956" w:y="324"/>
        <w:shd w:val="solid" w:color="FFFFFF" w:fill="FFFFFF"/>
        <w:spacing w:before="62" w:after="62"/>
        <w:jc w:val="center"/>
      </w:pPr>
      <w:r>
        <w:rPr>
          <w:noProof/>
        </w:rPr>
        <w:drawing>
          <wp:inline distT="0" distB="0" distL="0" distR="0" wp14:anchorId="6E2E7C72" wp14:editId="384CC20B">
            <wp:extent cx="2103120" cy="1188720"/>
            <wp:effectExtent l="0" t="0" r="0" b="0"/>
            <wp:docPr id="130" name="图片 130" descr="传感器应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传感器应用图"/>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03120" cy="1188720"/>
                    </a:xfrm>
                    <a:prstGeom prst="rect">
                      <a:avLst/>
                    </a:prstGeom>
                    <a:noFill/>
                    <a:ln>
                      <a:noFill/>
                    </a:ln>
                  </pic:spPr>
                </pic:pic>
              </a:graphicData>
            </a:graphic>
          </wp:inline>
        </w:drawing>
      </w:r>
    </w:p>
    <w:p w14:paraId="3E95206C" w14:textId="1EE76CA2" w:rsidR="0002043A" w:rsidRPr="00184227" w:rsidRDefault="0002043A" w:rsidP="0002043A">
      <w:pPr>
        <w:pStyle w:val="a7"/>
        <w:framePr w:w="3676" w:h="2647" w:hRule="exact" w:hSpace="180" w:wrap="around" w:vAnchor="text" w:hAnchor="page" w:x="5956" w:y="324"/>
        <w:spacing w:before="62" w:after="62"/>
      </w:pPr>
      <w:bookmarkStart w:id="423" w:name="_Ref528761518"/>
      <w:r w:rsidRPr="00184227">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5</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7</w:t>
      </w:r>
      <w:r w:rsidR="006352F3">
        <w:fldChar w:fldCharType="end"/>
      </w:r>
      <w:bookmarkEnd w:id="423"/>
      <w:r w:rsidRPr="00184227">
        <w:rPr>
          <w:rFonts w:hint="eastAsia"/>
        </w:rPr>
        <w:t xml:space="preserve">  </w:t>
      </w:r>
      <w:r>
        <w:t>LSM6DSL</w:t>
      </w:r>
      <w:r w:rsidRPr="00184227">
        <w:rPr>
          <w:rFonts w:hint="eastAsia"/>
        </w:rPr>
        <w:t>电路原理图</w:t>
      </w:r>
    </w:p>
    <w:p w14:paraId="7A09A45A" w14:textId="77777777" w:rsidR="0002043A" w:rsidRPr="00184227" w:rsidRDefault="0002043A" w:rsidP="0002043A">
      <w:pPr>
        <w:framePr w:w="3676" w:h="2647" w:hRule="exact" w:hSpace="180" w:wrap="around" w:vAnchor="text" w:hAnchor="page" w:x="5956" w:y="324"/>
        <w:shd w:val="solid" w:color="FFFFFF" w:fill="FFFFFF"/>
        <w:spacing w:before="62" w:after="62"/>
        <w:jc w:val="center"/>
      </w:pPr>
    </w:p>
    <w:p w14:paraId="5EF2F7B8" w14:textId="77777777" w:rsidR="0002043A" w:rsidRDefault="0002043A" w:rsidP="0002043A">
      <w:pPr>
        <w:pStyle w:val="23"/>
        <w:spacing w:before="62" w:after="62"/>
      </w:pPr>
      <w:r>
        <w:rPr>
          <w:rFonts w:hint="eastAsia"/>
        </w:rPr>
        <w:t>LSM</w:t>
      </w:r>
      <w:r>
        <w:t>6DSL</w:t>
      </w:r>
      <w:r>
        <w:t>传感器</w:t>
      </w:r>
      <w:r>
        <w:rPr>
          <w:rFonts w:hint="eastAsia"/>
        </w:rPr>
        <w:t>支持</w:t>
      </w:r>
      <w:r>
        <w:t>I</w:t>
      </w:r>
      <w:r w:rsidRPr="00F00140">
        <w:rPr>
          <w:vertAlign w:val="superscript"/>
        </w:rPr>
        <w:t>2</w:t>
      </w:r>
      <w:r>
        <w:t>C</w:t>
      </w:r>
      <w:r>
        <w:t>和</w:t>
      </w:r>
      <w:r>
        <w:t>SPI</w:t>
      </w:r>
      <w:r>
        <w:rPr>
          <w:rFonts w:hint="eastAsia"/>
        </w:rPr>
        <w:t>通信（硬件</w:t>
      </w:r>
      <w:r>
        <w:t>I/O</w:t>
      </w:r>
      <w:r>
        <w:rPr>
          <w:rFonts w:hint="eastAsia"/>
        </w:rPr>
        <w:t>选择）。以</w:t>
      </w:r>
      <w:r>
        <w:t>使用</w:t>
      </w:r>
      <w:r>
        <w:t>I</w:t>
      </w:r>
      <w:r w:rsidRPr="00F00140">
        <w:rPr>
          <w:vertAlign w:val="superscript"/>
        </w:rPr>
        <w:t>2</w:t>
      </w:r>
      <w:r>
        <w:t>C</w:t>
      </w:r>
      <w:r>
        <w:t>通信</w:t>
      </w:r>
      <w:r>
        <w:rPr>
          <w:rFonts w:hint="eastAsia"/>
        </w:rPr>
        <w:t>为例</w:t>
      </w:r>
      <w:r>
        <w:t>，</w:t>
      </w:r>
      <w:r>
        <w:rPr>
          <w:rFonts w:hint="eastAsia"/>
        </w:rPr>
        <w:t>只需使用</w:t>
      </w:r>
      <w:r>
        <w:t>SDA</w:t>
      </w:r>
      <w:r>
        <w:t>和</w:t>
      </w:r>
      <w:r>
        <w:t>SCL</w:t>
      </w:r>
      <w:r>
        <w:t>两根信号线</w:t>
      </w:r>
      <w:r>
        <w:rPr>
          <w:rFonts w:hint="eastAsia"/>
        </w:rPr>
        <w:t>，</w:t>
      </w:r>
      <w:r>
        <w:rPr>
          <w:rFonts w:hint="eastAsia"/>
        </w:rPr>
        <w:t>SD</w:t>
      </w:r>
      <w:r>
        <w:t>O</w:t>
      </w:r>
      <w:r>
        <w:t>引脚用于地址</w:t>
      </w:r>
      <w:r>
        <w:rPr>
          <w:rFonts w:hint="eastAsia"/>
        </w:rPr>
        <w:t>选择</w:t>
      </w:r>
      <w:r>
        <w:t>，</w:t>
      </w:r>
      <w:r>
        <w:rPr>
          <w:rFonts w:hint="eastAsia"/>
        </w:rPr>
        <w:t>从机</w:t>
      </w:r>
      <w:r>
        <w:t>地址为</w:t>
      </w:r>
      <w:r>
        <w:rPr>
          <w:rFonts w:hint="eastAsia"/>
        </w:rPr>
        <w:t>110101</w:t>
      </w:r>
      <w:r>
        <w:t>x</w:t>
      </w:r>
      <w:r>
        <w:rPr>
          <w:rFonts w:hint="eastAsia"/>
        </w:rPr>
        <w:t>。</w:t>
      </w:r>
      <w:r>
        <w:t>该引脚接</w:t>
      </w:r>
      <w:r>
        <w:rPr>
          <w:rFonts w:hint="eastAsia"/>
        </w:rPr>
        <w:t>高</w:t>
      </w:r>
      <w:r>
        <w:t>电平，</w:t>
      </w:r>
      <w:r>
        <w:rPr>
          <w:rFonts w:hint="eastAsia"/>
        </w:rPr>
        <w:t>则</w:t>
      </w:r>
      <w:r>
        <w:t>从机地址为</w:t>
      </w:r>
      <w:r>
        <w:rPr>
          <w:rFonts w:hint="eastAsia"/>
        </w:rPr>
        <w:t>0</w:t>
      </w:r>
      <w:r>
        <w:t>x6B</w:t>
      </w:r>
      <w:r>
        <w:t>，该引脚接</w:t>
      </w:r>
      <w:r>
        <w:rPr>
          <w:rFonts w:hint="eastAsia"/>
        </w:rPr>
        <w:t>低</w:t>
      </w:r>
      <w:r>
        <w:t>，则</w:t>
      </w:r>
      <w:r>
        <w:rPr>
          <w:rFonts w:hint="eastAsia"/>
        </w:rPr>
        <w:t>从机</w:t>
      </w:r>
      <w:r>
        <w:t>地址为</w:t>
      </w:r>
      <w:r>
        <w:rPr>
          <w:rFonts w:hint="eastAsia"/>
        </w:rPr>
        <w:t>0</w:t>
      </w:r>
      <w:r>
        <w:t>x6A</w:t>
      </w:r>
      <w:r>
        <w:t>。</w:t>
      </w:r>
    </w:p>
    <w:p w14:paraId="2A1644C2" w14:textId="77777777" w:rsidR="0002043A" w:rsidRPr="00E7072C" w:rsidRDefault="0002043A" w:rsidP="0002043A">
      <w:pPr>
        <w:pStyle w:val="23"/>
        <w:spacing w:before="62" w:after="62"/>
      </w:pPr>
      <w:r>
        <w:rPr>
          <w:rFonts w:hint="eastAsia"/>
        </w:rPr>
        <w:t>以</w:t>
      </w:r>
      <w:r>
        <w:t>SDO</w:t>
      </w:r>
      <w:r>
        <w:t>引脚接高</w:t>
      </w:r>
      <w:r>
        <w:rPr>
          <w:rFonts w:hint="eastAsia"/>
        </w:rPr>
        <w:t>为例</w:t>
      </w:r>
      <w:r>
        <w:t>，该器件</w:t>
      </w:r>
      <w:r>
        <w:rPr>
          <w:rFonts w:hint="eastAsia"/>
        </w:rPr>
        <w:t>从机</w:t>
      </w:r>
      <w:r>
        <w:t>地址为</w:t>
      </w:r>
      <w:r>
        <w:rPr>
          <w:rFonts w:hint="eastAsia"/>
        </w:rPr>
        <w:t>0</w:t>
      </w:r>
      <w:r>
        <w:t>x6B</w:t>
      </w:r>
      <w:r>
        <w:t>，将传感器与</w:t>
      </w:r>
      <w:r>
        <w:rPr>
          <w:rFonts w:hint="eastAsia"/>
        </w:rPr>
        <w:t>ZLG116</w:t>
      </w:r>
      <w:r>
        <w:rPr>
          <w:rFonts w:hint="eastAsia"/>
        </w:rPr>
        <w:t>芯片</w:t>
      </w:r>
      <w:r>
        <w:t>连接通信</w:t>
      </w:r>
      <w:r>
        <w:rPr>
          <w:rFonts w:hint="eastAsia"/>
        </w:rPr>
        <w:t>，电路图详见</w:t>
      </w:r>
      <w:r>
        <w:fldChar w:fldCharType="begin"/>
      </w:r>
      <w:r>
        <w:instrText xml:space="preserve"> </w:instrText>
      </w:r>
      <w:r>
        <w:rPr>
          <w:rFonts w:hint="eastAsia"/>
        </w:rPr>
        <w:instrText>REF _Ref528761518 \h</w:instrText>
      </w:r>
      <w:r>
        <w:instrText xml:space="preserve"> </w:instrText>
      </w:r>
      <w:r>
        <w:fldChar w:fldCharType="separate"/>
      </w:r>
      <w:r w:rsidR="00B93B10" w:rsidRPr="00184227">
        <w:rPr>
          <w:rFonts w:hint="eastAsia"/>
        </w:rPr>
        <w:t>图</w:t>
      </w:r>
      <w:r w:rsidR="00B93B10">
        <w:rPr>
          <w:noProof/>
        </w:rPr>
        <w:t>5</w:t>
      </w:r>
      <w:r w:rsidR="00B93B10">
        <w:t>.</w:t>
      </w:r>
      <w:r w:rsidR="00B93B10">
        <w:rPr>
          <w:noProof/>
        </w:rPr>
        <w:t>7</w:t>
      </w:r>
      <w:r>
        <w:fldChar w:fldCharType="end"/>
      </w:r>
      <w:r>
        <w:t>。</w:t>
      </w:r>
    </w:p>
    <w:p w14:paraId="33588412" w14:textId="77777777" w:rsidR="0002043A" w:rsidRDefault="0002043A" w:rsidP="0002043A">
      <w:pPr>
        <w:pStyle w:val="30"/>
      </w:pPr>
      <w:bookmarkStart w:id="424" w:name="_Toc528750823"/>
      <w:bookmarkStart w:id="425" w:name="_Toc6175852"/>
      <w:r>
        <w:rPr>
          <w:rFonts w:hint="eastAsia"/>
        </w:rPr>
        <w:t>LSM6DSL</w:t>
      </w:r>
      <w:r>
        <w:rPr>
          <w:rFonts w:hint="eastAsia"/>
        </w:rPr>
        <w:t>初始化</w:t>
      </w:r>
      <w:bookmarkEnd w:id="424"/>
      <w:bookmarkEnd w:id="425"/>
    </w:p>
    <w:p w14:paraId="65CF65DA" w14:textId="77777777" w:rsidR="0002043A" w:rsidRDefault="0002043A" w:rsidP="0002043A">
      <w:pPr>
        <w:pStyle w:val="23"/>
        <w:spacing w:before="62" w:after="62"/>
      </w:pPr>
      <w:r>
        <w:t>AMetal</w:t>
      </w:r>
      <w:r>
        <w:rPr>
          <w:rFonts w:hint="eastAsia"/>
        </w:rPr>
        <w:t>提供</w:t>
      </w:r>
      <w:r>
        <w:t>了</w:t>
      </w:r>
      <w:r>
        <w:rPr>
          <w:rFonts w:hint="eastAsia"/>
        </w:rPr>
        <w:t>LSM</w:t>
      </w:r>
      <w:r>
        <w:t>6DSL</w:t>
      </w:r>
      <w:r>
        <w:t>的驱动，</w:t>
      </w:r>
      <w:r>
        <w:rPr>
          <w:rFonts w:hint="eastAsia"/>
        </w:rPr>
        <w:t>在</w:t>
      </w:r>
      <w:r>
        <w:t>使用</w:t>
      </w:r>
      <w:r>
        <w:rPr>
          <w:rFonts w:hint="eastAsia"/>
        </w:rPr>
        <w:t>LSM</w:t>
      </w:r>
      <w:r>
        <w:t>6DSL</w:t>
      </w:r>
      <w:r>
        <w:rPr>
          <w:rFonts w:hint="eastAsia"/>
        </w:rPr>
        <w:t>前</w:t>
      </w:r>
      <w:r>
        <w:t>，必须完成</w:t>
      </w:r>
      <w:r>
        <w:rPr>
          <w:rFonts w:hint="eastAsia"/>
        </w:rPr>
        <w:t>LSM</w:t>
      </w:r>
      <w:r>
        <w:t>6DSL</w:t>
      </w:r>
      <w:r>
        <w:rPr>
          <w:rFonts w:hint="eastAsia"/>
        </w:rPr>
        <w:t>初始化</w:t>
      </w:r>
      <w:r>
        <w:t>操作，以获取</w:t>
      </w:r>
      <w:r>
        <w:rPr>
          <w:rFonts w:hint="eastAsia"/>
        </w:rPr>
        <w:t>到</w:t>
      </w:r>
      <w:r>
        <w:t>对应</w:t>
      </w:r>
      <w:r>
        <w:rPr>
          <w:rFonts w:hint="eastAsia"/>
        </w:rPr>
        <w:t>的</w:t>
      </w:r>
      <w:r>
        <w:t>操作句柄，进而使用</w:t>
      </w:r>
      <w:r>
        <w:rPr>
          <w:rFonts w:hint="eastAsia"/>
        </w:rPr>
        <w:t>LSM</w:t>
      </w:r>
      <w:r>
        <w:t>6DSL</w:t>
      </w:r>
      <w:r>
        <w:rPr>
          <w:rFonts w:hint="eastAsia"/>
        </w:rPr>
        <w:t>的</w:t>
      </w:r>
      <w:r>
        <w:t>各种功能，初始化函数的原型</w:t>
      </w:r>
      <w:r w:rsidRPr="00821DA8">
        <w:rPr>
          <w:rFonts w:hint="eastAsia"/>
        </w:rPr>
        <w:t>（</w:t>
      </w:r>
      <w:r w:rsidRPr="00821DA8">
        <w:rPr>
          <w:rFonts w:hint="eastAsia"/>
        </w:rPr>
        <w:t>am_</w:t>
      </w:r>
      <w:r>
        <w:t>lsm6dsl</w:t>
      </w:r>
      <w:r w:rsidRPr="00821DA8">
        <w:rPr>
          <w:rFonts w:hint="eastAsia"/>
        </w:rPr>
        <w:t>.h</w:t>
      </w:r>
      <w:r w:rsidRPr="00821DA8">
        <w:rPr>
          <w:rFonts w:hint="eastAsia"/>
        </w:rPr>
        <w:t>）</w:t>
      </w:r>
      <w:r>
        <w:t>为：</w:t>
      </w:r>
    </w:p>
    <w:p w14:paraId="608348B1" w14:textId="77777777" w:rsidR="0002043A" w:rsidRDefault="0002043A" w:rsidP="00C63A76">
      <w:pPr>
        <w:pStyle w:val="a5"/>
      </w:pPr>
      <w:r>
        <w:t>am_lsm6dsl_handle_t am_lsm6dsl_init (</w:t>
      </w:r>
    </w:p>
    <w:p w14:paraId="278888BE" w14:textId="77777777" w:rsidR="0002043A" w:rsidRDefault="0002043A" w:rsidP="00C63A76">
      <w:pPr>
        <w:pStyle w:val="a5"/>
      </w:pPr>
      <w:r>
        <w:t>am_lsm6dsl_dev_t</w:t>
      </w:r>
      <w:r>
        <w:tab/>
      </w:r>
      <w:r>
        <w:tab/>
      </w:r>
      <w:r>
        <w:tab/>
      </w:r>
      <w:r>
        <w:tab/>
        <w:t>*p_dev,</w:t>
      </w:r>
    </w:p>
    <w:p w14:paraId="3BF29DB7" w14:textId="77777777" w:rsidR="0002043A" w:rsidRDefault="0002043A" w:rsidP="00C63A76">
      <w:pPr>
        <w:pStyle w:val="a5"/>
      </w:pPr>
      <w:r>
        <w:lastRenderedPageBreak/>
        <w:t>const am_lsm6dsl_devinfo_t</w:t>
      </w:r>
      <w:r>
        <w:tab/>
      </w:r>
      <w:r>
        <w:tab/>
      </w:r>
      <w:r>
        <w:tab/>
        <w:t xml:space="preserve">*p_devinfo,  </w:t>
      </w:r>
    </w:p>
    <w:p w14:paraId="65995443" w14:textId="77777777" w:rsidR="0002043A" w:rsidRDefault="0002043A" w:rsidP="00C63A76">
      <w:pPr>
        <w:pStyle w:val="a5"/>
      </w:pPr>
      <w:r>
        <w:t>am_i2c_handle_t</w:t>
      </w:r>
      <w:r>
        <w:tab/>
      </w:r>
      <w:r>
        <w:tab/>
      </w:r>
      <w:r>
        <w:tab/>
      </w:r>
      <w:r>
        <w:tab/>
      </w:r>
      <w:r>
        <w:tab/>
        <w:t xml:space="preserve"> i2c_handle);</w:t>
      </w:r>
    </w:p>
    <w:p w14:paraId="464285ED" w14:textId="77777777" w:rsidR="0002043A" w:rsidRDefault="0002043A" w:rsidP="0002043A">
      <w:pPr>
        <w:pStyle w:val="23"/>
        <w:spacing w:before="62" w:after="62"/>
        <w:rPr>
          <w:lang w:val="de-DE"/>
        </w:rPr>
      </w:pPr>
      <w:r>
        <w:rPr>
          <w:rFonts w:hint="eastAsia"/>
          <w:lang w:val="de-DE"/>
        </w:rPr>
        <w:t>该函数意在</w:t>
      </w:r>
      <w:r>
        <w:rPr>
          <w:lang w:val="de-DE"/>
        </w:rPr>
        <w:t>获取</w:t>
      </w:r>
      <w:r>
        <w:rPr>
          <w:lang w:val="de-DE"/>
        </w:rPr>
        <w:t>LSM6DSL</w:t>
      </w:r>
      <w:r>
        <w:rPr>
          <w:lang w:val="de-DE"/>
        </w:rPr>
        <w:t>传感器的</w:t>
      </w:r>
      <w:r>
        <w:rPr>
          <w:rFonts w:hint="eastAsia"/>
          <w:lang w:val="de-DE"/>
        </w:rPr>
        <w:t>初始化实</w:t>
      </w:r>
      <w:r>
        <w:rPr>
          <w:lang w:val="de-DE"/>
        </w:rPr>
        <w:t>例句柄</w:t>
      </w:r>
      <w:r>
        <w:rPr>
          <w:rFonts w:hint="eastAsia"/>
          <w:lang w:val="de-DE"/>
        </w:rPr>
        <w:t>，初始化</w:t>
      </w:r>
      <w:r>
        <w:rPr>
          <w:lang w:val="de-DE"/>
        </w:rPr>
        <w:t>完成后，</w:t>
      </w:r>
      <w:r>
        <w:rPr>
          <w:rFonts w:hint="eastAsia"/>
          <w:lang w:val="de-DE"/>
        </w:rPr>
        <w:t>即可</w:t>
      </w:r>
      <w:r>
        <w:rPr>
          <w:lang w:val="de-DE"/>
        </w:rPr>
        <w:t>使用</w:t>
      </w:r>
      <w:r>
        <w:rPr>
          <w:rFonts w:hint="eastAsia"/>
          <w:lang w:val="de-DE"/>
        </w:rPr>
        <w:t>通用</w:t>
      </w:r>
      <w:r>
        <w:rPr>
          <w:lang w:val="de-DE"/>
        </w:rPr>
        <w:t>接口读取</w:t>
      </w:r>
      <w:r>
        <w:rPr>
          <w:rFonts w:hint="eastAsia"/>
          <w:lang w:val="de-DE"/>
        </w:rPr>
        <w:t>应用</w:t>
      </w:r>
      <w:r>
        <w:rPr>
          <w:lang w:val="de-DE"/>
        </w:rPr>
        <w:t>数据，</w:t>
      </w:r>
      <w:r>
        <w:rPr>
          <w:rFonts w:hint="eastAsia"/>
          <w:lang w:val="de-DE"/>
        </w:rPr>
        <w:t>其中</w:t>
      </w:r>
      <w:r>
        <w:rPr>
          <w:lang w:val="de-DE"/>
        </w:rPr>
        <w:t>：</w:t>
      </w:r>
    </w:p>
    <w:p w14:paraId="0118AB0B" w14:textId="77777777" w:rsidR="0002043A" w:rsidRDefault="0002043A" w:rsidP="00A141DF">
      <w:pPr>
        <w:pStyle w:val="23"/>
        <w:numPr>
          <w:ilvl w:val="0"/>
          <w:numId w:val="57"/>
        </w:numPr>
        <w:spacing w:before="62" w:after="62"/>
        <w:jc w:val="both"/>
        <w:rPr>
          <w:lang w:val="de-DE"/>
        </w:rPr>
      </w:pPr>
      <w:r w:rsidRPr="00184227">
        <w:rPr>
          <w:lang w:val="de-DE"/>
        </w:rPr>
        <w:t>p_</w:t>
      </w:r>
      <w:r>
        <w:rPr>
          <w:lang w:val="de-DE"/>
        </w:rPr>
        <w:t>dev</w:t>
      </w:r>
      <w:r w:rsidRPr="00184227">
        <w:rPr>
          <w:rFonts w:hint="eastAsia"/>
          <w:lang w:val="de-DE"/>
        </w:rPr>
        <w:t>为指向</w:t>
      </w:r>
      <w:r w:rsidRPr="00184227">
        <w:rPr>
          <w:lang w:val="de-DE"/>
        </w:rPr>
        <w:t>am_</w:t>
      </w:r>
      <w:r>
        <w:rPr>
          <w:lang w:val="de-DE"/>
        </w:rPr>
        <w:t>lsm6dsl_dev</w:t>
      </w:r>
      <w:r w:rsidRPr="00184227">
        <w:rPr>
          <w:lang w:val="de-DE"/>
        </w:rPr>
        <w:t>_t</w:t>
      </w:r>
      <w:r w:rsidRPr="00184227">
        <w:rPr>
          <w:rFonts w:hint="eastAsia"/>
        </w:rPr>
        <w:t>类型实例的指针</w:t>
      </w:r>
      <w:r>
        <w:rPr>
          <w:rFonts w:hint="eastAsia"/>
          <w:lang w:val="de-DE"/>
        </w:rPr>
        <w:t>；</w:t>
      </w:r>
    </w:p>
    <w:p w14:paraId="2A668596" w14:textId="77777777" w:rsidR="0002043A" w:rsidRDefault="0002043A" w:rsidP="00A141DF">
      <w:pPr>
        <w:pStyle w:val="23"/>
        <w:numPr>
          <w:ilvl w:val="0"/>
          <w:numId w:val="57"/>
        </w:numPr>
        <w:spacing w:before="62" w:after="62"/>
        <w:jc w:val="both"/>
        <w:rPr>
          <w:lang w:val="de-DE"/>
        </w:rPr>
      </w:pPr>
      <w:r w:rsidRPr="00184227">
        <w:rPr>
          <w:lang w:val="de-DE"/>
        </w:rPr>
        <w:t>p_devinfo</w:t>
      </w:r>
      <w:r w:rsidRPr="00184227">
        <w:rPr>
          <w:rFonts w:hint="eastAsia"/>
          <w:lang w:val="de-DE"/>
        </w:rPr>
        <w:t>为</w:t>
      </w:r>
      <w:r w:rsidRPr="00184227">
        <w:rPr>
          <w:rFonts w:hint="eastAsia"/>
        </w:rPr>
        <w:t>指向</w:t>
      </w:r>
      <w:r w:rsidRPr="006C4ECB">
        <w:rPr>
          <w:lang w:val="de-DE"/>
        </w:rPr>
        <w:t>am_lsm6dsl_devinfo_t</w:t>
      </w:r>
      <w:r w:rsidRPr="00184227">
        <w:rPr>
          <w:rFonts w:hint="eastAsia"/>
        </w:rPr>
        <w:t>类型实例信息的指针</w:t>
      </w:r>
      <w:r w:rsidRPr="00184227">
        <w:rPr>
          <w:rFonts w:hint="eastAsia"/>
          <w:lang w:val="de-DE"/>
        </w:rPr>
        <w:t>。</w:t>
      </w:r>
    </w:p>
    <w:p w14:paraId="3A1F9500" w14:textId="77777777" w:rsidR="0002043A" w:rsidRPr="00524387" w:rsidRDefault="0002043A" w:rsidP="00A141DF">
      <w:pPr>
        <w:pStyle w:val="afffb"/>
        <w:numPr>
          <w:ilvl w:val="0"/>
          <w:numId w:val="61"/>
        </w:numPr>
        <w:spacing w:before="62" w:after="62"/>
        <w:ind w:left="780" w:firstLineChars="0" w:hanging="360"/>
        <w:rPr>
          <w:b/>
        </w:rPr>
      </w:pPr>
      <w:r w:rsidRPr="00524387">
        <w:rPr>
          <w:rFonts w:hint="eastAsia"/>
          <w:b/>
        </w:rPr>
        <w:t>实例</w:t>
      </w:r>
    </w:p>
    <w:p w14:paraId="68A3E73E" w14:textId="77777777" w:rsidR="0002043A" w:rsidRPr="00524387" w:rsidRDefault="0002043A" w:rsidP="0002043A">
      <w:pPr>
        <w:pStyle w:val="23"/>
        <w:spacing w:before="62" w:after="62"/>
        <w:ind w:left="840" w:firstLine="0"/>
        <w:jc w:val="both"/>
        <w:rPr>
          <w:lang w:val="de-DE"/>
        </w:rPr>
      </w:pPr>
      <w:r>
        <w:rPr>
          <w:rFonts w:hint="eastAsia"/>
          <w:lang w:val="de-DE"/>
        </w:rPr>
        <w:t>定义</w:t>
      </w:r>
      <w:r w:rsidRPr="00524387">
        <w:rPr>
          <w:lang w:val="de-DE"/>
        </w:rPr>
        <w:t>am_lsm6dsl_dev_t</w:t>
      </w:r>
      <w:r>
        <w:rPr>
          <w:rFonts w:hint="eastAsia"/>
          <w:lang w:val="de-DE"/>
        </w:rPr>
        <w:t>类型</w:t>
      </w:r>
      <w:r w:rsidRPr="00524387">
        <w:rPr>
          <w:rFonts w:hint="eastAsia"/>
          <w:lang w:val="de-DE"/>
        </w:rPr>
        <w:t>（</w:t>
      </w:r>
      <w:r w:rsidRPr="00524387">
        <w:rPr>
          <w:rFonts w:hint="eastAsia"/>
          <w:lang w:val="de-DE"/>
        </w:rPr>
        <w:t>am_</w:t>
      </w:r>
      <w:r w:rsidRPr="00524387">
        <w:rPr>
          <w:lang w:val="de-DE"/>
        </w:rPr>
        <w:t>lsm6dsl</w:t>
      </w:r>
      <w:r w:rsidRPr="00524387">
        <w:rPr>
          <w:rFonts w:hint="eastAsia"/>
          <w:lang w:val="de-DE"/>
        </w:rPr>
        <w:t>.h</w:t>
      </w:r>
      <w:r w:rsidRPr="00524387">
        <w:rPr>
          <w:rFonts w:hint="eastAsia"/>
          <w:lang w:val="de-DE"/>
        </w:rPr>
        <w:t>）</w:t>
      </w:r>
      <w:r>
        <w:rPr>
          <w:rFonts w:hint="eastAsia"/>
        </w:rPr>
        <w:t>实例</w:t>
      </w:r>
      <w:r>
        <w:t>如下</w:t>
      </w:r>
      <w:r w:rsidRPr="00524387">
        <w:rPr>
          <w:lang w:val="de-DE"/>
        </w:rPr>
        <w:t>：</w:t>
      </w:r>
    </w:p>
    <w:p w14:paraId="72EB2D8E" w14:textId="77777777" w:rsidR="0002043A" w:rsidRDefault="0002043A" w:rsidP="00BD4929">
      <w:pPr>
        <w:pStyle w:val="a5"/>
        <w:ind w:firstLine="420"/>
      </w:pPr>
      <w:r w:rsidRPr="00514598">
        <w:t>am_local am_lsm6dsl_dev_t __g_lsm6dsl_dev;</w:t>
      </w:r>
    </w:p>
    <w:p w14:paraId="433FA057" w14:textId="77777777" w:rsidR="0002043A" w:rsidRPr="00524774" w:rsidRDefault="0002043A" w:rsidP="0002043A">
      <w:pPr>
        <w:pStyle w:val="23"/>
        <w:spacing w:before="62" w:after="62"/>
        <w:rPr>
          <w:lang w:val="de-DE"/>
        </w:rPr>
      </w:pPr>
      <w:r>
        <w:rPr>
          <w:rFonts w:hint="eastAsia"/>
          <w:lang w:val="de-DE"/>
        </w:rPr>
        <w:t>其中</w:t>
      </w:r>
      <w:r>
        <w:rPr>
          <w:lang w:val="de-DE"/>
        </w:rPr>
        <w:t>，</w:t>
      </w:r>
      <w:r w:rsidRPr="00524387">
        <w:rPr>
          <w:lang w:val="de-DE"/>
        </w:rPr>
        <w:t>am_lsm6dsl_dev</w:t>
      </w:r>
      <w:r>
        <w:rPr>
          <w:rFonts w:hint="eastAsia"/>
          <w:lang w:val="de-DE"/>
        </w:rPr>
        <w:t>为</w:t>
      </w:r>
      <w:r>
        <w:rPr>
          <w:lang w:val="de-DE"/>
        </w:rPr>
        <w:t>用户自定义的</w:t>
      </w:r>
      <w:r>
        <w:rPr>
          <w:rFonts w:hint="eastAsia"/>
          <w:lang w:val="de-DE"/>
        </w:rPr>
        <w:t>实</w:t>
      </w:r>
      <w:r>
        <w:rPr>
          <w:lang w:val="de-DE"/>
        </w:rPr>
        <w:t>例，为</w:t>
      </w:r>
      <w:r>
        <w:t>p_dev</w:t>
      </w:r>
      <w:r>
        <w:rPr>
          <w:rFonts w:hint="eastAsia"/>
        </w:rPr>
        <w:t>提供</w:t>
      </w:r>
      <w:r>
        <w:t>实参传递。</w:t>
      </w:r>
    </w:p>
    <w:p w14:paraId="7AF6F7E7" w14:textId="77777777" w:rsidR="0002043A" w:rsidRPr="00524387" w:rsidRDefault="0002043A" w:rsidP="00A141DF">
      <w:pPr>
        <w:pStyle w:val="afffb"/>
        <w:numPr>
          <w:ilvl w:val="0"/>
          <w:numId w:val="61"/>
        </w:numPr>
        <w:spacing w:before="62" w:after="62"/>
        <w:ind w:left="780" w:firstLineChars="0" w:hanging="360"/>
        <w:rPr>
          <w:b/>
        </w:rPr>
      </w:pPr>
      <w:r w:rsidRPr="00524387">
        <w:rPr>
          <w:rFonts w:hint="eastAsia"/>
          <w:b/>
        </w:rPr>
        <w:t>实例</w:t>
      </w:r>
      <w:r w:rsidRPr="00524387">
        <w:rPr>
          <w:b/>
        </w:rPr>
        <w:t>信息</w:t>
      </w:r>
    </w:p>
    <w:p w14:paraId="6F915200" w14:textId="77777777" w:rsidR="0002043A" w:rsidRPr="00AC1C12" w:rsidRDefault="0002043A" w:rsidP="0002043A">
      <w:pPr>
        <w:pStyle w:val="23"/>
        <w:spacing w:before="62" w:after="62"/>
        <w:rPr>
          <w:lang w:val="de-DE"/>
        </w:rPr>
      </w:pPr>
      <w:r w:rsidRPr="00184227">
        <w:rPr>
          <w:rFonts w:hint="eastAsia"/>
        </w:rPr>
        <w:t>实例信息主要描述了与</w:t>
      </w:r>
      <w:r>
        <w:rPr>
          <w:lang w:val="de-DE"/>
        </w:rPr>
        <w:t>LSM6DSL</w:t>
      </w:r>
      <w:r w:rsidRPr="00184227">
        <w:rPr>
          <w:rFonts w:hint="eastAsia"/>
        </w:rPr>
        <w:t>相关的信息</w:t>
      </w:r>
      <w:r w:rsidRPr="00AC1C12">
        <w:rPr>
          <w:rFonts w:hint="eastAsia"/>
          <w:lang w:val="de-DE"/>
        </w:rPr>
        <w:t>，</w:t>
      </w:r>
      <w:r w:rsidRPr="00184227">
        <w:rPr>
          <w:rFonts w:hint="eastAsia"/>
          <w:lang w:val="de-DE"/>
        </w:rPr>
        <w:t>即</w:t>
      </w:r>
      <w:r>
        <w:rPr>
          <w:lang w:val="de-DE"/>
        </w:rPr>
        <w:t>LSM6DSL</w:t>
      </w:r>
      <w:r w:rsidRPr="00184227">
        <w:rPr>
          <w:rFonts w:hint="eastAsia"/>
          <w:lang w:val="de-DE"/>
        </w:rPr>
        <w:t>的</w:t>
      </w:r>
      <w:r>
        <w:rPr>
          <w:rFonts w:hint="eastAsia"/>
          <w:lang w:val="de-DE"/>
        </w:rPr>
        <w:t>配置信息</w:t>
      </w:r>
      <w:r w:rsidRPr="00184227">
        <w:rPr>
          <w:rFonts w:hint="eastAsia"/>
          <w:lang w:val="de-DE"/>
        </w:rPr>
        <w:t>等</w:t>
      </w:r>
      <w:r w:rsidRPr="00AC1C12">
        <w:rPr>
          <w:rFonts w:hint="eastAsia"/>
          <w:lang w:val="de-DE"/>
        </w:rPr>
        <w:t>，</w:t>
      </w:r>
      <w:r w:rsidRPr="00184227">
        <w:rPr>
          <w:rFonts w:hint="eastAsia"/>
          <w:lang w:val="de-DE"/>
        </w:rPr>
        <w:t>其类型</w:t>
      </w:r>
      <w:r w:rsidRPr="00524387">
        <w:rPr>
          <w:lang w:val="de-DE"/>
        </w:rPr>
        <w:t>am_lsm6dsl_devinfo</w:t>
      </w:r>
      <w:r w:rsidRPr="00184227">
        <w:rPr>
          <w:rFonts w:hint="eastAsia"/>
        </w:rPr>
        <w:t>的定义</w:t>
      </w:r>
      <w:r w:rsidRPr="00524387">
        <w:rPr>
          <w:rFonts w:hint="eastAsia"/>
          <w:lang w:val="de-DE"/>
        </w:rPr>
        <w:t>（</w:t>
      </w:r>
      <w:r w:rsidRPr="00524387">
        <w:rPr>
          <w:rFonts w:hint="eastAsia"/>
          <w:lang w:val="de-DE"/>
        </w:rPr>
        <w:t>am_</w:t>
      </w:r>
      <w:r w:rsidRPr="00524387">
        <w:rPr>
          <w:lang w:val="de-DE"/>
        </w:rPr>
        <w:t>lsm6dsl</w:t>
      </w:r>
      <w:r w:rsidRPr="00524387">
        <w:rPr>
          <w:rFonts w:hint="eastAsia"/>
          <w:lang w:val="de-DE"/>
        </w:rPr>
        <w:t>.h</w:t>
      </w:r>
      <w:r w:rsidRPr="00524387">
        <w:rPr>
          <w:rFonts w:hint="eastAsia"/>
          <w:lang w:val="de-DE"/>
        </w:rPr>
        <w:t>）</w:t>
      </w:r>
      <w:r w:rsidRPr="00184227">
        <w:rPr>
          <w:rFonts w:hint="eastAsia"/>
        </w:rPr>
        <w:t>如下</w:t>
      </w:r>
      <w:r w:rsidRPr="00AC1C12">
        <w:rPr>
          <w:rFonts w:hint="eastAsia"/>
          <w:lang w:val="de-DE"/>
        </w:rPr>
        <w:t>：</w:t>
      </w:r>
    </w:p>
    <w:p w14:paraId="3503B838" w14:textId="77777777" w:rsidR="0002043A" w:rsidRPr="00524387" w:rsidRDefault="0002043A" w:rsidP="00C63A76">
      <w:pPr>
        <w:pStyle w:val="a5"/>
      </w:pPr>
      <w:r w:rsidRPr="00524387">
        <w:t xml:space="preserve">typedef struct am_lsm6dsl_devinfo {    </w:t>
      </w:r>
    </w:p>
    <w:p w14:paraId="6ABF1DAC" w14:textId="77777777" w:rsidR="0002043A" w:rsidRPr="00524387" w:rsidRDefault="0002043A" w:rsidP="00C63A76">
      <w:pPr>
        <w:pStyle w:val="a5"/>
      </w:pPr>
      <w:r w:rsidRPr="00524387">
        <w:t xml:space="preserve">    uint8_t ctrl1_xl;</w:t>
      </w:r>
      <w:r>
        <w:tab/>
      </w:r>
      <w:r>
        <w:tab/>
      </w:r>
      <w:r>
        <w:tab/>
        <w:t xml:space="preserve"> </w:t>
      </w:r>
      <w:r w:rsidRPr="00524387">
        <w:rPr>
          <w:rFonts w:hint="eastAsia"/>
        </w:rPr>
        <w:t xml:space="preserve">/**&lt; \brief </w:t>
      </w:r>
      <w:r>
        <w:rPr>
          <w:rFonts w:hint="eastAsia"/>
        </w:rPr>
        <w:t>传感器状态配置</w:t>
      </w:r>
      <w:r>
        <w:tab/>
      </w:r>
      <w:r>
        <w:tab/>
      </w:r>
      <w:r w:rsidRPr="00524387">
        <w:rPr>
          <w:rFonts w:hint="eastAsia"/>
        </w:rPr>
        <w:t>*/</w:t>
      </w:r>
    </w:p>
    <w:p w14:paraId="40E24DD0" w14:textId="77777777" w:rsidR="0002043A" w:rsidRPr="00524387" w:rsidRDefault="0002043A" w:rsidP="00C63A76">
      <w:pPr>
        <w:pStyle w:val="a5"/>
      </w:pPr>
      <w:r w:rsidRPr="00524387">
        <w:rPr>
          <w:rFonts w:hint="eastAsia"/>
        </w:rPr>
        <w:t xml:space="preserve">    uint8_t status_reg;          /**&lt; \brief </w:t>
      </w:r>
      <w:r w:rsidRPr="00524387">
        <w:rPr>
          <w:rFonts w:hint="eastAsia"/>
        </w:rPr>
        <w:t>状态寄存器</w:t>
      </w:r>
      <w:r>
        <w:tab/>
      </w:r>
      <w:r>
        <w:tab/>
      </w:r>
      <w:r>
        <w:tab/>
      </w:r>
      <w:r w:rsidRPr="00524387">
        <w:rPr>
          <w:rFonts w:hint="eastAsia"/>
        </w:rPr>
        <w:t>*/</w:t>
      </w:r>
    </w:p>
    <w:p w14:paraId="44D007D8" w14:textId="77777777" w:rsidR="0002043A" w:rsidRPr="00524387" w:rsidRDefault="0002043A" w:rsidP="00C63A76">
      <w:pPr>
        <w:pStyle w:val="a5"/>
      </w:pPr>
      <w:r w:rsidRPr="00524387">
        <w:rPr>
          <w:rFonts w:hint="eastAsia"/>
        </w:rPr>
        <w:t>uint8_t fifo_odr;</w:t>
      </w:r>
      <w:r>
        <w:tab/>
      </w:r>
      <w:r>
        <w:tab/>
      </w:r>
      <w:r>
        <w:tab/>
      </w:r>
      <w:r>
        <w:rPr>
          <w:rFonts w:hint="eastAsia"/>
        </w:rPr>
        <w:t xml:space="preserve"> </w:t>
      </w:r>
      <w:r w:rsidRPr="00524387">
        <w:rPr>
          <w:rFonts w:hint="eastAsia"/>
        </w:rPr>
        <w:t>/**&lt; \brief FIFO</w:t>
      </w:r>
      <w:r w:rsidRPr="00524387">
        <w:rPr>
          <w:rFonts w:hint="eastAsia"/>
        </w:rPr>
        <w:t>输出速率</w:t>
      </w:r>
      <w:r>
        <w:tab/>
      </w:r>
      <w:r>
        <w:tab/>
      </w:r>
      <w:r>
        <w:tab/>
      </w:r>
      <w:r w:rsidRPr="00524387">
        <w:rPr>
          <w:rFonts w:hint="eastAsia"/>
        </w:rPr>
        <w:t>*/</w:t>
      </w:r>
    </w:p>
    <w:p w14:paraId="7BC9B6CB" w14:textId="77777777" w:rsidR="0002043A" w:rsidRDefault="0002043A" w:rsidP="00C63A76">
      <w:pPr>
        <w:pStyle w:val="a5"/>
      </w:pPr>
      <w:r w:rsidRPr="00524387">
        <w:t>} am_lsm6dsl_devinfo_t;</w:t>
      </w:r>
    </w:p>
    <w:p w14:paraId="047674F9" w14:textId="77777777" w:rsidR="0002043A" w:rsidRDefault="0002043A" w:rsidP="0002043A">
      <w:pPr>
        <w:pStyle w:val="23"/>
        <w:spacing w:before="62" w:after="62"/>
        <w:rPr>
          <w:lang w:val="de-DE"/>
        </w:rPr>
      </w:pPr>
      <w:r>
        <w:rPr>
          <w:rFonts w:hint="eastAsia"/>
          <w:lang w:val="de-DE"/>
        </w:rPr>
        <w:t>其中，</w:t>
      </w:r>
      <w:r w:rsidRPr="00650881">
        <w:rPr>
          <w:lang w:val="de-DE"/>
        </w:rPr>
        <w:t>ctrl1_xl</w:t>
      </w:r>
      <w:r>
        <w:rPr>
          <w:rFonts w:hint="eastAsia"/>
          <w:lang w:val="de-DE"/>
        </w:rPr>
        <w:t>为工作模式</w:t>
      </w:r>
      <w:r>
        <w:rPr>
          <w:lang w:val="de-DE"/>
        </w:rPr>
        <w:t>配置</w:t>
      </w:r>
      <w:r>
        <w:rPr>
          <w:rFonts w:hint="eastAsia"/>
          <w:lang w:val="de-DE"/>
        </w:rPr>
        <w:t>寄存器</w:t>
      </w:r>
      <w:r>
        <w:rPr>
          <w:lang w:val="de-DE"/>
        </w:rPr>
        <w:t>，</w:t>
      </w:r>
      <w:r>
        <w:rPr>
          <w:rFonts w:hint="eastAsia"/>
          <w:lang w:val="de-DE"/>
        </w:rPr>
        <w:t>配置</w:t>
      </w:r>
      <w:r>
        <w:rPr>
          <w:lang w:val="de-DE"/>
        </w:rPr>
        <w:t>数据输出速率</w:t>
      </w:r>
      <w:r>
        <w:rPr>
          <w:rFonts w:hint="eastAsia"/>
          <w:lang w:val="de-DE"/>
        </w:rPr>
        <w:t>、</w:t>
      </w:r>
      <w:r>
        <w:rPr>
          <w:lang w:val="de-DE"/>
        </w:rPr>
        <w:t>带宽及功率模式</w:t>
      </w:r>
      <w:r>
        <w:rPr>
          <w:rFonts w:hint="eastAsia"/>
          <w:lang w:val="de-DE"/>
        </w:rPr>
        <w:t>；</w:t>
      </w:r>
      <w:r w:rsidRPr="00524387">
        <w:rPr>
          <w:rFonts w:hint="eastAsia"/>
          <w:lang w:val="de-DE"/>
        </w:rPr>
        <w:t>status_reg</w:t>
      </w:r>
      <w:r>
        <w:rPr>
          <w:rFonts w:hint="eastAsia"/>
          <w:lang w:val="de-DE"/>
        </w:rPr>
        <w:t>为数据</w:t>
      </w:r>
      <w:r>
        <w:rPr>
          <w:lang w:val="de-DE"/>
        </w:rPr>
        <w:t>读取</w:t>
      </w:r>
      <w:r>
        <w:rPr>
          <w:rFonts w:hint="eastAsia"/>
          <w:lang w:val="de-DE"/>
        </w:rPr>
        <w:t>状态寄存器</w:t>
      </w:r>
      <w:r>
        <w:rPr>
          <w:lang w:val="de-DE"/>
        </w:rPr>
        <w:t>，</w:t>
      </w:r>
      <w:r>
        <w:rPr>
          <w:rFonts w:hint="eastAsia"/>
          <w:lang w:val="de-DE"/>
        </w:rPr>
        <w:t>该位</w:t>
      </w:r>
      <w:r>
        <w:rPr>
          <w:lang w:val="de-DE"/>
        </w:rPr>
        <w:t>寄存器状态位</w:t>
      </w:r>
      <w:r>
        <w:rPr>
          <w:rFonts w:hint="eastAsia"/>
          <w:lang w:val="de-DE"/>
        </w:rPr>
        <w:t>表征温度</w:t>
      </w:r>
      <w:r>
        <w:rPr>
          <w:lang w:val="de-DE"/>
        </w:rPr>
        <w:t>传感器、陀螺仪和加速度计</w:t>
      </w:r>
      <w:r>
        <w:rPr>
          <w:rFonts w:hint="eastAsia"/>
          <w:lang w:val="de-DE"/>
        </w:rPr>
        <w:t>输出端</w:t>
      </w:r>
      <w:r>
        <w:rPr>
          <w:lang w:val="de-DE"/>
        </w:rPr>
        <w:t>是否</w:t>
      </w:r>
      <w:r>
        <w:rPr>
          <w:rFonts w:hint="eastAsia"/>
          <w:lang w:val="de-DE"/>
        </w:rPr>
        <w:t>有</w:t>
      </w:r>
      <w:r>
        <w:rPr>
          <w:lang w:val="de-DE"/>
        </w:rPr>
        <w:t>可用</w:t>
      </w:r>
      <w:r>
        <w:rPr>
          <w:rFonts w:hint="eastAsia"/>
          <w:lang w:val="de-DE"/>
        </w:rPr>
        <w:t>采集</w:t>
      </w:r>
      <w:r>
        <w:rPr>
          <w:lang w:val="de-DE"/>
        </w:rPr>
        <w:t>数据</w:t>
      </w:r>
      <w:r>
        <w:rPr>
          <w:rFonts w:hint="eastAsia"/>
          <w:lang w:val="de-DE"/>
        </w:rPr>
        <w:t>，</w:t>
      </w:r>
      <w:r w:rsidRPr="00524387">
        <w:rPr>
          <w:rFonts w:hint="eastAsia"/>
          <w:lang w:val="de-DE"/>
        </w:rPr>
        <w:t>fifo_odr</w:t>
      </w:r>
      <w:r>
        <w:rPr>
          <w:rFonts w:hint="eastAsia"/>
          <w:lang w:val="de-DE"/>
        </w:rPr>
        <w:t>设置</w:t>
      </w:r>
      <w:r>
        <w:rPr>
          <w:lang w:val="de-DE"/>
        </w:rPr>
        <w:t>FIFO</w:t>
      </w:r>
      <w:r>
        <w:rPr>
          <w:lang w:val="de-DE"/>
        </w:rPr>
        <w:t>输出速率</w:t>
      </w:r>
      <w:r>
        <w:rPr>
          <w:rFonts w:hint="eastAsia"/>
          <w:lang w:val="de-DE"/>
        </w:rPr>
        <w:t>，</w:t>
      </w:r>
      <w:r>
        <w:rPr>
          <w:lang w:val="de-DE"/>
        </w:rPr>
        <w:t>最小输出速率为</w:t>
      </w:r>
      <w:r>
        <w:rPr>
          <w:rFonts w:hint="eastAsia"/>
          <w:lang w:val="de-DE"/>
        </w:rPr>
        <w:t>12.5</w:t>
      </w:r>
      <w:r>
        <w:rPr>
          <w:lang w:val="de-DE"/>
        </w:rPr>
        <w:t>HZ</w:t>
      </w:r>
      <w:r>
        <w:rPr>
          <w:lang w:val="de-DE"/>
        </w:rPr>
        <w:t>，最高输出速率</w:t>
      </w:r>
      <w:r>
        <w:rPr>
          <w:rFonts w:hint="eastAsia"/>
          <w:lang w:val="de-DE"/>
        </w:rPr>
        <w:t>可</w:t>
      </w:r>
      <w:r>
        <w:rPr>
          <w:lang w:val="de-DE"/>
        </w:rPr>
        <w:t>设置为</w:t>
      </w:r>
      <w:r>
        <w:rPr>
          <w:rFonts w:hint="eastAsia"/>
          <w:lang w:val="de-DE"/>
        </w:rPr>
        <w:t>6.66</w:t>
      </w:r>
      <w:r>
        <w:rPr>
          <w:lang w:val="de-DE"/>
        </w:rPr>
        <w:t>KHZ</w:t>
      </w:r>
      <w:r>
        <w:rPr>
          <w:rFonts w:hint="eastAsia"/>
          <w:lang w:val="de-DE"/>
        </w:rPr>
        <w:t>。</w:t>
      </w:r>
    </w:p>
    <w:p w14:paraId="4F72253C" w14:textId="77777777" w:rsidR="0002043A" w:rsidRDefault="0002043A" w:rsidP="0002043A">
      <w:pPr>
        <w:pStyle w:val="23"/>
        <w:spacing w:before="62" w:after="62"/>
        <w:rPr>
          <w:lang w:val="de-DE"/>
        </w:rPr>
      </w:pPr>
      <w:r>
        <w:rPr>
          <w:rFonts w:hint="eastAsia"/>
          <w:lang w:val="de-DE"/>
        </w:rPr>
        <w:t>基于上述</w:t>
      </w:r>
      <w:r>
        <w:rPr>
          <w:lang w:val="de-DE"/>
        </w:rPr>
        <w:t>信息，</w:t>
      </w:r>
      <w:r>
        <w:rPr>
          <w:rFonts w:hint="eastAsia"/>
          <w:lang w:val="de-DE"/>
        </w:rPr>
        <w:t>实</w:t>
      </w:r>
      <w:r>
        <w:rPr>
          <w:lang w:val="de-DE"/>
        </w:rPr>
        <w:t>例信息如下：</w:t>
      </w:r>
    </w:p>
    <w:p w14:paraId="690B5226" w14:textId="77777777" w:rsidR="0002043A" w:rsidRPr="00A26C7F" w:rsidRDefault="0002043A" w:rsidP="00C63A76">
      <w:pPr>
        <w:pStyle w:val="a5"/>
      </w:pPr>
      <w:r w:rsidRPr="00A26C7F">
        <w:rPr>
          <w:rFonts w:hint="eastAsia"/>
        </w:rPr>
        <w:t xml:space="preserve">/** \brief </w:t>
      </w:r>
      <w:r w:rsidRPr="00514598">
        <w:rPr>
          <w:rFonts w:hint="eastAsia"/>
        </w:rPr>
        <w:t>设备信息</w:t>
      </w:r>
      <w:r w:rsidRPr="00A26C7F">
        <w:rPr>
          <w:rFonts w:hint="eastAsia"/>
        </w:rPr>
        <w:t xml:space="preserve"> */</w:t>
      </w:r>
    </w:p>
    <w:p w14:paraId="725B7676" w14:textId="77777777" w:rsidR="0002043A" w:rsidRPr="00A26C7F" w:rsidRDefault="0002043A" w:rsidP="00C63A76">
      <w:pPr>
        <w:pStyle w:val="a5"/>
      </w:pPr>
      <w:r w:rsidRPr="00A26C7F">
        <w:t>const am_local am_const am_lsm6dsl_devinfo_t __g_lsm6dsl_devinfo = {</w:t>
      </w:r>
    </w:p>
    <w:p w14:paraId="39DC73F8" w14:textId="77777777" w:rsidR="0002043A" w:rsidRPr="00A26C7F" w:rsidRDefault="0002043A" w:rsidP="00C63A76">
      <w:pPr>
        <w:pStyle w:val="a5"/>
      </w:pPr>
      <w:r w:rsidRPr="00A26C7F">
        <w:t xml:space="preserve">    CTRL1_XL,</w:t>
      </w:r>
      <w:r w:rsidRPr="00A26C7F">
        <w:rPr>
          <w:rFonts w:hint="eastAsia"/>
        </w:rPr>
        <w:t xml:space="preserve"> </w:t>
      </w:r>
      <w:r w:rsidRPr="00A26C7F">
        <w:tab/>
      </w:r>
      <w:r w:rsidRPr="00A26C7F">
        <w:tab/>
      </w:r>
      <w:r w:rsidRPr="00A26C7F">
        <w:tab/>
        <w:t xml:space="preserve"> </w:t>
      </w:r>
      <w:r w:rsidRPr="00A26C7F">
        <w:rPr>
          <w:rFonts w:hint="eastAsia"/>
        </w:rPr>
        <w:t xml:space="preserve">/**&lt; \brief </w:t>
      </w:r>
      <w:r w:rsidRPr="00A26C7F">
        <w:t>CTRL1_XL</w:t>
      </w:r>
      <w:r>
        <w:rPr>
          <w:rFonts w:hint="eastAsia"/>
        </w:rPr>
        <w:t>地址</w:t>
      </w:r>
      <w:r w:rsidRPr="00A26C7F">
        <w:rPr>
          <w:rFonts w:hint="eastAsia"/>
        </w:rPr>
        <w:t xml:space="preserve"> </w:t>
      </w:r>
      <w:r w:rsidRPr="00A26C7F">
        <w:t xml:space="preserve"> </w:t>
      </w:r>
      <w:r w:rsidRPr="00A26C7F">
        <w:tab/>
      </w:r>
      <w:r w:rsidRPr="00A26C7F">
        <w:tab/>
      </w:r>
      <w:r w:rsidRPr="00A26C7F">
        <w:rPr>
          <w:rFonts w:hint="eastAsia"/>
        </w:rPr>
        <w:t>*/</w:t>
      </w:r>
    </w:p>
    <w:p w14:paraId="5959C889" w14:textId="77777777" w:rsidR="0002043A" w:rsidRPr="00514598" w:rsidRDefault="0002043A" w:rsidP="00C63A76">
      <w:pPr>
        <w:pStyle w:val="a5"/>
      </w:pPr>
      <w:r w:rsidRPr="00A26C7F">
        <w:t xml:space="preserve">    </w:t>
      </w:r>
      <w:r w:rsidRPr="00514598">
        <w:t>STATUS_REG,</w:t>
      </w:r>
      <w:r>
        <w:tab/>
      </w:r>
      <w:r>
        <w:tab/>
      </w:r>
      <w:r>
        <w:tab/>
      </w:r>
      <w:r w:rsidRPr="00514598">
        <w:rPr>
          <w:rFonts w:hint="eastAsia"/>
        </w:rPr>
        <w:t xml:space="preserve"> /**&lt; \brief </w:t>
      </w:r>
      <w:r>
        <w:t>STATUS_REG</w:t>
      </w:r>
      <w:r>
        <w:rPr>
          <w:rFonts w:hint="eastAsia"/>
        </w:rPr>
        <w:t>地址</w:t>
      </w:r>
      <w:r w:rsidRPr="00514598">
        <w:rPr>
          <w:rFonts w:hint="eastAsia"/>
        </w:rPr>
        <w:t xml:space="preserve">  </w:t>
      </w:r>
      <w:r>
        <w:rPr>
          <w:rFonts w:hint="eastAsia"/>
        </w:rPr>
        <w:tab/>
      </w:r>
      <w:r w:rsidRPr="00514598">
        <w:rPr>
          <w:rFonts w:hint="eastAsia"/>
        </w:rPr>
        <w:t>*/</w:t>
      </w:r>
    </w:p>
    <w:p w14:paraId="646F08A2" w14:textId="77777777" w:rsidR="0002043A" w:rsidRPr="00514598" w:rsidRDefault="0002043A" w:rsidP="00C63A76">
      <w:pPr>
        <w:pStyle w:val="a5"/>
      </w:pPr>
      <w:r w:rsidRPr="00514598">
        <w:rPr>
          <w:rFonts w:hint="eastAsia"/>
        </w:rPr>
        <w:t xml:space="preserve">    FIFO_ODR_12point5       /**&lt; \brief FIFO</w:t>
      </w:r>
      <w:r w:rsidRPr="00514598">
        <w:rPr>
          <w:rFonts w:hint="eastAsia"/>
        </w:rPr>
        <w:t>输出速率为</w:t>
      </w:r>
      <w:r>
        <w:rPr>
          <w:rFonts w:hint="eastAsia"/>
        </w:rPr>
        <w:t xml:space="preserve">12.5Hz  </w:t>
      </w:r>
      <w:r w:rsidRPr="00514598">
        <w:rPr>
          <w:rFonts w:hint="eastAsia"/>
        </w:rPr>
        <w:t>*/</w:t>
      </w:r>
      <w:r>
        <w:t xml:space="preserve"> </w:t>
      </w:r>
    </w:p>
    <w:p w14:paraId="12AB1907" w14:textId="77777777" w:rsidR="0002043A" w:rsidRDefault="0002043A" w:rsidP="00C63A76">
      <w:pPr>
        <w:pStyle w:val="a5"/>
      </w:pPr>
      <w:r w:rsidRPr="00514598">
        <w:t>};</w:t>
      </w:r>
    </w:p>
    <w:p w14:paraId="48EBE3C8" w14:textId="77777777" w:rsidR="0002043A" w:rsidRPr="00915052" w:rsidRDefault="0002043A" w:rsidP="0002043A">
      <w:pPr>
        <w:pStyle w:val="23"/>
        <w:spacing w:before="62" w:after="62"/>
        <w:rPr>
          <w:lang w:val="de-DE"/>
        </w:rPr>
      </w:pPr>
      <w:r w:rsidRPr="00184227">
        <w:rPr>
          <w:rFonts w:hint="eastAsia"/>
          <w:lang w:val="de-DE"/>
        </w:rPr>
        <w:t>其中，</w:t>
      </w:r>
      <w:r w:rsidRPr="00514598">
        <w:rPr>
          <w:lang w:val="de-DE"/>
        </w:rPr>
        <w:t>__g_lsm6dsl_devinfo</w:t>
      </w:r>
      <w:r w:rsidRPr="00184227">
        <w:rPr>
          <w:rFonts w:hint="eastAsia"/>
        </w:rPr>
        <w:t>为用户自定义的实例信息</w:t>
      </w:r>
      <w:r w:rsidRPr="00184227">
        <w:rPr>
          <w:rFonts w:hint="eastAsia"/>
          <w:lang w:val="de-DE"/>
        </w:rPr>
        <w:t>，</w:t>
      </w:r>
      <w:r w:rsidRPr="00184227">
        <w:rPr>
          <w:rFonts w:hint="eastAsia"/>
        </w:rPr>
        <w:t>其地址作为</w:t>
      </w:r>
      <w:r w:rsidRPr="00514598">
        <w:rPr>
          <w:lang w:val="de-DE"/>
        </w:rPr>
        <w:t>am_lsm6dsl_dev_t</w:t>
      </w:r>
      <w:r w:rsidRPr="00184227">
        <w:rPr>
          <w:rFonts w:hint="eastAsia"/>
        </w:rPr>
        <w:t>的实参传递。</w:t>
      </w:r>
    </w:p>
    <w:p w14:paraId="1C8E3903" w14:textId="77777777" w:rsidR="0002043A" w:rsidRPr="00280741" w:rsidRDefault="0002043A" w:rsidP="00A141DF">
      <w:pPr>
        <w:pStyle w:val="afffb"/>
        <w:numPr>
          <w:ilvl w:val="0"/>
          <w:numId w:val="61"/>
        </w:numPr>
        <w:spacing w:before="62" w:after="62"/>
        <w:ind w:left="780" w:firstLineChars="0" w:hanging="360"/>
        <w:rPr>
          <w:b/>
        </w:rPr>
      </w:pPr>
      <w:r w:rsidRPr="006228C2">
        <w:rPr>
          <w:rFonts w:hint="eastAsia"/>
          <w:b/>
        </w:rPr>
        <w:t>I2C</w:t>
      </w:r>
      <w:r w:rsidRPr="006228C2">
        <w:rPr>
          <w:rFonts w:hint="eastAsia"/>
          <w:b/>
        </w:rPr>
        <w:t>句柄</w:t>
      </w:r>
      <w:r w:rsidRPr="006228C2">
        <w:rPr>
          <w:rFonts w:hint="eastAsia"/>
          <w:b/>
        </w:rPr>
        <w:t>i2c_handled</w:t>
      </w:r>
    </w:p>
    <w:p w14:paraId="172DFB43" w14:textId="77777777" w:rsidR="0002043A" w:rsidRPr="00514598" w:rsidRDefault="0002043A" w:rsidP="0002043A">
      <w:pPr>
        <w:pStyle w:val="23"/>
        <w:spacing w:before="62" w:after="62"/>
      </w:pPr>
      <w:r>
        <w:rPr>
          <w:rFonts w:hint="eastAsia"/>
        </w:rPr>
        <w:t>使用</w:t>
      </w:r>
      <w:r>
        <w:rPr>
          <w:rFonts w:hint="eastAsia"/>
        </w:rPr>
        <w:t>ZLG116</w:t>
      </w:r>
      <w:r>
        <w:rPr>
          <w:rFonts w:hint="eastAsia"/>
        </w:rPr>
        <w:t>的</w:t>
      </w:r>
      <w:r w:rsidRPr="00A65565">
        <w:rPr>
          <w:rFonts w:hint="eastAsia"/>
        </w:rPr>
        <w:t>I</w:t>
      </w:r>
      <w:r w:rsidRPr="00AA0F77">
        <w:rPr>
          <w:rFonts w:hint="eastAsia"/>
          <w:vertAlign w:val="superscript"/>
        </w:rPr>
        <w:t>2</w:t>
      </w:r>
      <w:r w:rsidRPr="00A65565">
        <w:rPr>
          <w:rFonts w:hint="eastAsia"/>
        </w:rPr>
        <w:t>C</w:t>
      </w:r>
      <w:r>
        <w:t>与</w:t>
      </w:r>
      <w:r>
        <w:t>LSM6DSL</w:t>
      </w:r>
      <w:r>
        <w:t>通信，则通过</w:t>
      </w:r>
      <w:r>
        <w:t>ZLG116</w:t>
      </w:r>
      <w:r>
        <w:rPr>
          <w:rFonts w:hint="eastAsia"/>
        </w:rPr>
        <w:t>的</w:t>
      </w:r>
      <w:r w:rsidRPr="00A65565">
        <w:rPr>
          <w:rFonts w:hint="eastAsia"/>
        </w:rPr>
        <w:t>I</w:t>
      </w:r>
      <w:r w:rsidRPr="00AA0F77">
        <w:rPr>
          <w:rFonts w:hint="eastAsia"/>
          <w:vertAlign w:val="superscript"/>
        </w:rPr>
        <w:t>2</w:t>
      </w:r>
      <w:r w:rsidRPr="00A65565">
        <w:rPr>
          <w:rFonts w:hint="eastAsia"/>
        </w:rPr>
        <w:t>C</w:t>
      </w:r>
      <w:r>
        <w:t>实例初始化函数</w:t>
      </w:r>
      <w:r>
        <w:t>am_zlg116_i2c1_inst_init()</w:t>
      </w:r>
      <w:r>
        <w:rPr>
          <w:rFonts w:hint="eastAsia"/>
        </w:rPr>
        <w:t>获得</w:t>
      </w:r>
      <w:r>
        <w:t>句柄。即</w:t>
      </w:r>
      <w:r>
        <w:rPr>
          <w:rFonts w:hint="eastAsia"/>
        </w:rPr>
        <w:t>：</w:t>
      </w:r>
    </w:p>
    <w:p w14:paraId="5A0D04A4" w14:textId="77777777" w:rsidR="0002043A" w:rsidRDefault="0002043A" w:rsidP="00BD4929">
      <w:pPr>
        <w:pStyle w:val="a5"/>
        <w:ind w:firstLine="420"/>
      </w:pPr>
      <w:r w:rsidRPr="00514598">
        <w:t xml:space="preserve">    am_i2c_handle_t i2c_handle =  am_zlg116_i2c1_inst_init();</w:t>
      </w:r>
    </w:p>
    <w:p w14:paraId="4077F679" w14:textId="77777777" w:rsidR="0002043A" w:rsidRDefault="0002043A" w:rsidP="0002043A">
      <w:pPr>
        <w:pStyle w:val="23"/>
        <w:spacing w:before="62" w:after="62"/>
        <w:rPr>
          <w:lang w:val="de-DE"/>
        </w:rPr>
      </w:pPr>
      <w:r>
        <w:rPr>
          <w:rFonts w:hint="eastAsia"/>
          <w:lang w:val="de-DE"/>
        </w:rPr>
        <w:t>I2C</w:t>
      </w:r>
      <w:r>
        <w:rPr>
          <w:rFonts w:hint="eastAsia"/>
          <w:lang w:val="de-DE"/>
        </w:rPr>
        <w:t>句柄</w:t>
      </w:r>
      <w:r>
        <w:rPr>
          <w:lang w:val="de-DE"/>
        </w:rPr>
        <w:t>即可直接作为</w:t>
      </w:r>
      <w:r>
        <w:rPr>
          <w:rFonts w:hint="eastAsia"/>
          <w:lang w:val="de-DE"/>
        </w:rPr>
        <w:t>i2c_handled</w:t>
      </w:r>
      <w:r>
        <w:rPr>
          <w:rFonts w:hint="eastAsia"/>
          <w:lang w:val="de-DE"/>
        </w:rPr>
        <w:t>的</w:t>
      </w:r>
      <w:r>
        <w:rPr>
          <w:lang w:val="de-DE"/>
        </w:rPr>
        <w:t>实参传递。</w:t>
      </w:r>
    </w:p>
    <w:p w14:paraId="55375334" w14:textId="77777777" w:rsidR="0002043A" w:rsidRDefault="0002043A" w:rsidP="00A141DF">
      <w:pPr>
        <w:pStyle w:val="afffb"/>
        <w:numPr>
          <w:ilvl w:val="0"/>
          <w:numId w:val="61"/>
        </w:numPr>
        <w:spacing w:before="62" w:after="62"/>
        <w:ind w:left="780" w:firstLineChars="0" w:hanging="360"/>
        <w:rPr>
          <w:b/>
        </w:rPr>
      </w:pPr>
      <w:r w:rsidRPr="006228C2">
        <w:rPr>
          <w:rFonts w:hint="eastAsia"/>
          <w:b/>
        </w:rPr>
        <w:t>实例句柄</w:t>
      </w:r>
    </w:p>
    <w:p w14:paraId="467FC429" w14:textId="77777777" w:rsidR="0002043A" w:rsidRDefault="0002043A" w:rsidP="0002043A">
      <w:pPr>
        <w:pStyle w:val="23"/>
        <w:spacing w:before="62" w:after="62"/>
      </w:pPr>
      <w:r>
        <w:rPr>
          <w:rFonts w:hint="eastAsia"/>
        </w:rPr>
        <w:t>LSM6DSL</w:t>
      </w:r>
      <w:r>
        <w:rPr>
          <w:rFonts w:hint="eastAsia"/>
        </w:rPr>
        <w:t>初始化</w:t>
      </w:r>
      <w:r>
        <w:t>函数</w:t>
      </w:r>
      <w:r>
        <w:t>am_lsm6dsl_inst_init ()</w:t>
      </w:r>
      <w:r>
        <w:rPr>
          <w:rFonts w:hint="eastAsia"/>
        </w:rPr>
        <w:t>的</w:t>
      </w:r>
      <w:r>
        <w:t>返回值</w:t>
      </w:r>
      <w:r>
        <w:rPr>
          <w:rFonts w:hint="eastAsia"/>
        </w:rPr>
        <w:t>LSM6DSL</w:t>
      </w:r>
      <w:r>
        <w:rPr>
          <w:rFonts w:hint="eastAsia"/>
        </w:rPr>
        <w:t>实例</w:t>
      </w:r>
      <w:r>
        <w:t>的句柄，作为其他功能接口（</w:t>
      </w:r>
      <w:r>
        <w:rPr>
          <w:rFonts w:hint="eastAsia"/>
        </w:rPr>
        <w:t>温度</w:t>
      </w:r>
      <w:r>
        <w:t>数据读取、加速度</w:t>
      </w:r>
      <w:r>
        <w:rPr>
          <w:rFonts w:hint="eastAsia"/>
        </w:rPr>
        <w:t>数据</w:t>
      </w:r>
      <w:r>
        <w:t>读取、陀螺仪数据读取）</w:t>
      </w:r>
      <w:r>
        <w:rPr>
          <w:rFonts w:hint="eastAsia"/>
        </w:rPr>
        <w:t>的</w:t>
      </w:r>
      <w:r>
        <w:t>实参。</w:t>
      </w:r>
    </w:p>
    <w:p w14:paraId="2E9543AB" w14:textId="77777777" w:rsidR="0002043A" w:rsidRDefault="0002043A" w:rsidP="0002043A">
      <w:pPr>
        <w:pStyle w:val="23"/>
        <w:spacing w:before="62" w:after="62"/>
        <w:rPr>
          <w:lang w:val="de-DE"/>
        </w:rPr>
      </w:pPr>
      <w:r>
        <w:rPr>
          <w:rFonts w:hint="eastAsia"/>
        </w:rPr>
        <w:t>其</w:t>
      </w:r>
      <w:r>
        <w:t>类型</w:t>
      </w:r>
      <w:r>
        <w:t xml:space="preserve">am_lsm6dsl_inst_init </w:t>
      </w:r>
      <w:r w:rsidRPr="00524387">
        <w:rPr>
          <w:rFonts w:hint="eastAsia"/>
          <w:lang w:val="de-DE"/>
        </w:rPr>
        <w:t>（</w:t>
      </w:r>
      <w:r w:rsidRPr="00524387">
        <w:rPr>
          <w:rFonts w:hint="eastAsia"/>
          <w:lang w:val="de-DE"/>
        </w:rPr>
        <w:t>am_</w:t>
      </w:r>
      <w:r w:rsidRPr="00524387">
        <w:rPr>
          <w:lang w:val="de-DE"/>
        </w:rPr>
        <w:t>lsm6dsl</w:t>
      </w:r>
      <w:r w:rsidRPr="00524387">
        <w:rPr>
          <w:rFonts w:hint="eastAsia"/>
          <w:lang w:val="de-DE"/>
        </w:rPr>
        <w:t>.h</w:t>
      </w:r>
      <w:r w:rsidRPr="00524387">
        <w:rPr>
          <w:rFonts w:hint="eastAsia"/>
          <w:lang w:val="de-DE"/>
        </w:rPr>
        <w:t>）</w:t>
      </w:r>
      <w:r>
        <w:rPr>
          <w:rFonts w:hint="eastAsia"/>
          <w:lang w:val="de-DE"/>
        </w:rPr>
        <w:t>定义</w:t>
      </w:r>
      <w:r>
        <w:rPr>
          <w:lang w:val="de-DE"/>
        </w:rPr>
        <w:t>如下</w:t>
      </w:r>
      <w:r>
        <w:rPr>
          <w:rFonts w:hint="eastAsia"/>
          <w:lang w:val="de-DE"/>
        </w:rPr>
        <w:t>；</w:t>
      </w:r>
    </w:p>
    <w:p w14:paraId="2F51CABE" w14:textId="77777777" w:rsidR="0002043A" w:rsidRDefault="0002043A" w:rsidP="00BD4929">
      <w:pPr>
        <w:pStyle w:val="a5"/>
        <w:ind w:firstLine="420"/>
      </w:pPr>
      <w:r w:rsidRPr="006228C2">
        <w:lastRenderedPageBreak/>
        <w:t>typedef am_lsm6dsl_dev_t *am_lsm6dsl_handle_t;</w:t>
      </w:r>
      <w:r w:rsidRPr="006228C2">
        <w:tab/>
      </w:r>
    </w:p>
    <w:p w14:paraId="6FDBA9C5" w14:textId="77777777" w:rsidR="0002043A" w:rsidRPr="00184227" w:rsidRDefault="0002043A" w:rsidP="0002043A">
      <w:pPr>
        <w:spacing w:before="62" w:after="62"/>
        <w:ind w:firstLine="420"/>
        <w:rPr>
          <w:lang w:val="de-DE"/>
        </w:rPr>
      </w:pPr>
      <w:r w:rsidRPr="00184227">
        <w:rPr>
          <w:rFonts w:hint="eastAsia"/>
        </w:rPr>
        <w:t>返回值为</w:t>
      </w:r>
      <w:r w:rsidRPr="00184227">
        <w:rPr>
          <w:rFonts w:hint="eastAsia"/>
          <w:lang w:val="de-DE"/>
        </w:rPr>
        <w:t>NULL</w:t>
      </w:r>
      <w:r w:rsidRPr="00184227">
        <w:rPr>
          <w:rFonts w:hint="eastAsia"/>
          <w:lang w:val="de-DE"/>
        </w:rPr>
        <w:t>，说明</w:t>
      </w:r>
      <w:r w:rsidRPr="00184227">
        <w:rPr>
          <w:rFonts w:hint="eastAsia"/>
        </w:rPr>
        <w:t>初始化失败</w:t>
      </w:r>
      <w:r w:rsidRPr="00184227">
        <w:rPr>
          <w:rFonts w:hint="eastAsia"/>
          <w:lang w:val="de-DE"/>
        </w:rPr>
        <w:t>；若返回值不为</w:t>
      </w:r>
      <w:r w:rsidRPr="00184227">
        <w:rPr>
          <w:rFonts w:hint="eastAsia"/>
          <w:lang w:val="de-DE"/>
        </w:rPr>
        <w:t>NULL</w:t>
      </w:r>
      <w:r w:rsidRPr="00184227">
        <w:rPr>
          <w:rFonts w:hint="eastAsia"/>
          <w:lang w:val="de-DE"/>
        </w:rPr>
        <w:t>，说明</w:t>
      </w:r>
      <w:r w:rsidRPr="00184227">
        <w:rPr>
          <w:rFonts w:hint="eastAsia"/>
        </w:rPr>
        <w:t>返回了有效的</w:t>
      </w:r>
      <w:r w:rsidRPr="00184227">
        <w:rPr>
          <w:rFonts w:hint="eastAsia"/>
          <w:lang w:val="de-DE"/>
        </w:rPr>
        <w:t>handle</w:t>
      </w:r>
      <w:r w:rsidRPr="00184227">
        <w:rPr>
          <w:rFonts w:hint="eastAsia"/>
          <w:lang w:val="de-DE"/>
        </w:rPr>
        <w:t>。</w:t>
      </w:r>
    </w:p>
    <w:p w14:paraId="590CE719" w14:textId="77777777" w:rsidR="0002043A" w:rsidRDefault="0002043A" w:rsidP="0002043A">
      <w:pPr>
        <w:spacing w:before="62" w:after="62"/>
        <w:ind w:firstLine="420"/>
      </w:pPr>
      <w:r w:rsidRPr="00184227">
        <w:rPr>
          <w:rFonts w:hint="eastAsia"/>
          <w:lang w:val="de-DE"/>
        </w:rPr>
        <w:t>基于模块化编程思想，将初始化相关的实例、实例信息等的定义存放到对应的配置文件中，通过头文件引出实例初始化函数接口，源文件和头文件的程序范例分别详见</w:t>
      </w:r>
      <w:r>
        <w:rPr>
          <w:lang w:val="de-DE"/>
        </w:rPr>
        <w:fldChar w:fldCharType="begin"/>
      </w:r>
      <w:r>
        <w:rPr>
          <w:lang w:val="de-DE"/>
        </w:rPr>
        <w:instrText xml:space="preserve"> </w:instrText>
      </w:r>
      <w:r>
        <w:rPr>
          <w:rFonts w:hint="eastAsia"/>
          <w:lang w:val="de-DE"/>
        </w:rPr>
        <w:instrText>REF _Ref527982052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rPr>
        <w:t>5</w:t>
      </w:r>
      <w:r w:rsidR="00B93B10">
        <w:t>.</w:t>
      </w:r>
      <w:r w:rsidR="00B93B10">
        <w:rPr>
          <w:noProof/>
        </w:rPr>
        <w:t>48</w:t>
      </w:r>
      <w:r>
        <w:rPr>
          <w:lang w:val="de-DE"/>
        </w:rPr>
        <w:fldChar w:fldCharType="end"/>
      </w:r>
      <w:r>
        <w:rPr>
          <w:rFonts w:hint="eastAsia"/>
          <w:lang w:val="de-DE"/>
        </w:rPr>
        <w:t>和</w:t>
      </w:r>
      <w:r>
        <w:rPr>
          <w:lang w:val="de-DE"/>
        </w:rPr>
        <w:fldChar w:fldCharType="begin"/>
      </w:r>
      <w:r>
        <w:rPr>
          <w:lang w:val="de-DE"/>
        </w:rPr>
        <w:instrText xml:space="preserve"> REF _Ref527982056 \h </w:instrText>
      </w:r>
      <w:r>
        <w:rPr>
          <w:lang w:val="de-DE"/>
        </w:rPr>
      </w:r>
      <w:r>
        <w:rPr>
          <w:lang w:val="de-DE"/>
        </w:rPr>
        <w:fldChar w:fldCharType="separate"/>
      </w:r>
      <w:r w:rsidR="00B93B10">
        <w:rPr>
          <w:rFonts w:hint="eastAsia"/>
        </w:rPr>
        <w:t>程序清单</w:t>
      </w:r>
      <w:r w:rsidR="00B93B10" w:rsidRPr="00915052">
        <w:rPr>
          <w:rFonts w:hint="eastAsia"/>
          <w:lang w:val="de-DE"/>
        </w:rPr>
        <w:t xml:space="preserve"> </w:t>
      </w:r>
      <w:r w:rsidR="00B93B10">
        <w:rPr>
          <w:noProof/>
          <w:lang w:val="de-DE"/>
        </w:rPr>
        <w:t>5</w:t>
      </w:r>
      <w:r w:rsidR="00B93B10" w:rsidRPr="00915052">
        <w:rPr>
          <w:lang w:val="de-DE"/>
        </w:rPr>
        <w:t>.</w:t>
      </w:r>
      <w:r w:rsidR="00B93B10">
        <w:rPr>
          <w:noProof/>
          <w:lang w:val="de-DE"/>
        </w:rPr>
        <w:t>49</w:t>
      </w:r>
      <w:r>
        <w:rPr>
          <w:lang w:val="de-DE"/>
        </w:rPr>
        <w:fldChar w:fldCharType="end"/>
      </w:r>
      <w:r>
        <w:rPr>
          <w:rFonts w:hint="eastAsia"/>
        </w:rPr>
        <w:t>。</w:t>
      </w:r>
    </w:p>
    <w:p w14:paraId="5F0A7FB9" w14:textId="1B1AAE9C" w:rsidR="0002043A" w:rsidRPr="00184227" w:rsidRDefault="0002043A" w:rsidP="0002043A">
      <w:pPr>
        <w:pStyle w:val="a7"/>
      </w:pPr>
      <w:bookmarkStart w:id="426" w:name="_Ref527982052"/>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48</w:t>
      </w:r>
      <w:r w:rsidR="00A26C7F">
        <w:fldChar w:fldCharType="end"/>
      </w:r>
      <w:bookmarkEnd w:id="426"/>
      <w:r>
        <w:t xml:space="preserve">  </w:t>
      </w:r>
      <w:r>
        <w:rPr>
          <w:rFonts w:hint="eastAsia"/>
        </w:rPr>
        <w:t>实例初始化函数范例程序</w:t>
      </w:r>
    </w:p>
    <w:p w14:paraId="30D2CDA6" w14:textId="77777777" w:rsidR="0002043A" w:rsidRPr="006228C2" w:rsidRDefault="0002043A" w:rsidP="00C63A76">
      <w:pPr>
        <w:pStyle w:val="a5"/>
      </w:pPr>
      <w:r w:rsidRPr="006228C2">
        <w:t>#include "ametal.h"</w:t>
      </w:r>
    </w:p>
    <w:p w14:paraId="2228334C" w14:textId="77777777" w:rsidR="0002043A" w:rsidRPr="006228C2" w:rsidRDefault="0002043A" w:rsidP="00C63A76">
      <w:pPr>
        <w:pStyle w:val="a5"/>
      </w:pPr>
      <w:r w:rsidRPr="006228C2">
        <w:t>#include "am_lsm6dsl.h"</w:t>
      </w:r>
    </w:p>
    <w:p w14:paraId="7B44A3DA" w14:textId="77777777" w:rsidR="0002043A" w:rsidRPr="006228C2" w:rsidRDefault="0002043A" w:rsidP="00C63A76">
      <w:pPr>
        <w:pStyle w:val="a5"/>
      </w:pPr>
      <w:r w:rsidRPr="006228C2">
        <w:t>#include "am_zlg116_inst_init.h"</w:t>
      </w:r>
    </w:p>
    <w:p w14:paraId="134ED9B6" w14:textId="77777777" w:rsidR="0002043A" w:rsidRPr="00280741" w:rsidRDefault="0002043A" w:rsidP="00C63A76">
      <w:pPr>
        <w:pStyle w:val="a5"/>
      </w:pPr>
      <w:r w:rsidRPr="006228C2">
        <w:t>#include "zlg116_pin.h"</w:t>
      </w:r>
    </w:p>
    <w:p w14:paraId="5302C3CD" w14:textId="77777777" w:rsidR="0002043A" w:rsidRPr="006228C2" w:rsidRDefault="0002043A" w:rsidP="00C63A76">
      <w:pPr>
        <w:pStyle w:val="a5"/>
      </w:pPr>
      <w:r w:rsidRPr="006228C2">
        <w:t>const am_local am_const am_lsm6dsl_devinfo_t __g_lsm6dsl_devinfo = {</w:t>
      </w:r>
      <w:r>
        <w:t xml:space="preserve"> </w:t>
      </w:r>
      <w:r>
        <w:rPr>
          <w:rFonts w:hint="eastAsia"/>
        </w:rPr>
        <w:t>//lsm6dsl</w:t>
      </w:r>
      <w:r>
        <w:t>实例</w:t>
      </w:r>
      <w:r>
        <w:rPr>
          <w:rFonts w:hint="eastAsia"/>
        </w:rPr>
        <w:t>信息</w:t>
      </w:r>
    </w:p>
    <w:p w14:paraId="2C1E8184" w14:textId="77777777" w:rsidR="0002043A" w:rsidRPr="006228C2" w:rsidRDefault="0002043A" w:rsidP="00C63A76">
      <w:pPr>
        <w:pStyle w:val="a5"/>
      </w:pPr>
      <w:r w:rsidRPr="006228C2">
        <w:t xml:space="preserve">    CTRL1_XL,</w:t>
      </w:r>
      <w:r>
        <w:tab/>
      </w:r>
      <w:r>
        <w:tab/>
      </w:r>
      <w:r>
        <w:tab/>
      </w:r>
      <w:r>
        <w:tab/>
      </w:r>
      <w:r>
        <w:tab/>
      </w:r>
      <w:r>
        <w:tab/>
      </w:r>
      <w:r>
        <w:tab/>
      </w:r>
      <w:r>
        <w:tab/>
      </w:r>
      <w:r>
        <w:tab/>
      </w:r>
      <w:r>
        <w:tab/>
      </w:r>
      <w:r>
        <w:rPr>
          <w:rFonts w:hint="eastAsia"/>
        </w:rPr>
        <w:t>//lsm6dsl</w:t>
      </w:r>
      <w:r>
        <w:rPr>
          <w:rFonts w:hint="eastAsia"/>
        </w:rPr>
        <w:t>状态</w:t>
      </w:r>
      <w:r>
        <w:t>配置</w:t>
      </w:r>
    </w:p>
    <w:p w14:paraId="295B69F7" w14:textId="77777777" w:rsidR="0002043A" w:rsidRPr="006228C2" w:rsidRDefault="0002043A" w:rsidP="00C63A76">
      <w:pPr>
        <w:pStyle w:val="a5"/>
      </w:pPr>
      <w:r w:rsidRPr="006228C2">
        <w:t xml:space="preserve">    STATUS_REG,</w:t>
      </w:r>
      <w:r>
        <w:tab/>
      </w:r>
      <w:r>
        <w:tab/>
      </w:r>
      <w:r>
        <w:tab/>
      </w:r>
      <w:r>
        <w:tab/>
      </w:r>
      <w:r>
        <w:tab/>
      </w:r>
      <w:r>
        <w:tab/>
      </w:r>
      <w:r>
        <w:tab/>
      </w:r>
      <w:r>
        <w:tab/>
      </w:r>
      <w:r>
        <w:tab/>
      </w:r>
      <w:r>
        <w:tab/>
      </w:r>
      <w:r>
        <w:rPr>
          <w:rFonts w:hint="eastAsia"/>
        </w:rPr>
        <w:t>//lsm6dsl</w:t>
      </w:r>
      <w:r>
        <w:rPr>
          <w:rFonts w:hint="eastAsia"/>
        </w:rPr>
        <w:t>数据</w:t>
      </w:r>
      <w:r>
        <w:t>状态</w:t>
      </w:r>
    </w:p>
    <w:p w14:paraId="32FCE75F" w14:textId="77777777" w:rsidR="0002043A" w:rsidRPr="006228C2" w:rsidRDefault="0002043A" w:rsidP="00C63A76">
      <w:pPr>
        <w:pStyle w:val="a5"/>
      </w:pPr>
      <w:r w:rsidRPr="006228C2">
        <w:rPr>
          <w:rFonts w:hint="eastAsia"/>
        </w:rPr>
        <w:t xml:space="preserve">    FIFO_ODR_12point5      </w:t>
      </w:r>
      <w:r>
        <w:tab/>
      </w:r>
      <w:r>
        <w:tab/>
      </w:r>
      <w:r>
        <w:tab/>
      </w:r>
      <w:r>
        <w:tab/>
      </w:r>
      <w:r>
        <w:tab/>
      </w:r>
      <w:r>
        <w:tab/>
      </w:r>
      <w:r>
        <w:tab/>
      </w:r>
      <w:r>
        <w:tab/>
      </w:r>
      <w:r>
        <w:rPr>
          <w:rFonts w:hint="eastAsia"/>
        </w:rPr>
        <w:t>//lsm6dsl</w:t>
      </w:r>
      <w:r>
        <w:rPr>
          <w:rFonts w:hint="eastAsia"/>
        </w:rPr>
        <w:t>数据速率</w:t>
      </w:r>
    </w:p>
    <w:p w14:paraId="2B44FBA8" w14:textId="77777777" w:rsidR="0002043A" w:rsidRPr="006228C2" w:rsidRDefault="0002043A" w:rsidP="00C63A76">
      <w:pPr>
        <w:pStyle w:val="a5"/>
      </w:pPr>
      <w:r w:rsidRPr="006228C2">
        <w:t>};</w:t>
      </w:r>
    </w:p>
    <w:p w14:paraId="10773533" w14:textId="77777777" w:rsidR="0002043A" w:rsidRPr="006228C2" w:rsidRDefault="0002043A" w:rsidP="00C63A76">
      <w:pPr>
        <w:pStyle w:val="a5"/>
      </w:pPr>
      <w:r w:rsidRPr="006228C2">
        <w:t>/*******************************************************************************</w:t>
      </w:r>
    </w:p>
    <w:p w14:paraId="48409ED9" w14:textId="77777777" w:rsidR="0002043A" w:rsidRPr="006228C2" w:rsidRDefault="0002043A" w:rsidP="00C63A76">
      <w:pPr>
        <w:pStyle w:val="a5"/>
      </w:pPr>
      <w:r w:rsidRPr="006228C2">
        <w:rPr>
          <w:rFonts w:hint="eastAsia"/>
        </w:rPr>
        <w:t xml:space="preserve">  LSM6DSL </w:t>
      </w:r>
      <w:r w:rsidRPr="006228C2">
        <w:rPr>
          <w:rFonts w:hint="eastAsia"/>
        </w:rPr>
        <w:t>实例初始化</w:t>
      </w:r>
    </w:p>
    <w:p w14:paraId="721AC2F2" w14:textId="77777777" w:rsidR="0002043A" w:rsidRPr="006228C2" w:rsidRDefault="0002043A" w:rsidP="00C63A76">
      <w:pPr>
        <w:pStyle w:val="a5"/>
      </w:pPr>
      <w:r w:rsidRPr="006228C2">
        <w:t>*******************************************************************************/</w:t>
      </w:r>
    </w:p>
    <w:p w14:paraId="07B5AF22" w14:textId="77777777" w:rsidR="0002043A" w:rsidRPr="006228C2" w:rsidRDefault="0002043A" w:rsidP="00C63A76">
      <w:pPr>
        <w:pStyle w:val="a5"/>
      </w:pPr>
      <w:r w:rsidRPr="006228C2">
        <w:rPr>
          <w:rFonts w:hint="eastAsia"/>
        </w:rPr>
        <w:t xml:space="preserve">/** \brief </w:t>
      </w:r>
      <w:r w:rsidRPr="006228C2">
        <w:rPr>
          <w:rFonts w:hint="eastAsia"/>
        </w:rPr>
        <w:t>设备实例定义</w:t>
      </w:r>
      <w:r w:rsidRPr="006228C2">
        <w:rPr>
          <w:rFonts w:hint="eastAsia"/>
        </w:rPr>
        <w:t xml:space="preserve"> */</w:t>
      </w:r>
    </w:p>
    <w:p w14:paraId="600C7082" w14:textId="77777777" w:rsidR="0002043A" w:rsidRPr="006228C2" w:rsidRDefault="0002043A" w:rsidP="00C63A76">
      <w:pPr>
        <w:pStyle w:val="a5"/>
      </w:pPr>
      <w:r w:rsidRPr="006228C2">
        <w:t>am_local am_lsm6dsl_dev_t __g_lsm6dsl_dev;</w:t>
      </w:r>
    </w:p>
    <w:p w14:paraId="58451E2A" w14:textId="77777777" w:rsidR="0002043A" w:rsidRPr="006228C2" w:rsidRDefault="0002043A" w:rsidP="00C63A76">
      <w:pPr>
        <w:pStyle w:val="a5"/>
      </w:pPr>
      <w:r w:rsidRPr="006228C2">
        <w:rPr>
          <w:rFonts w:hint="eastAsia"/>
        </w:rPr>
        <w:t xml:space="preserve">/** \brief </w:t>
      </w:r>
      <w:r w:rsidRPr="006228C2">
        <w:rPr>
          <w:rFonts w:hint="eastAsia"/>
        </w:rPr>
        <w:t>实例初始化</w:t>
      </w:r>
      <w:r w:rsidRPr="006228C2">
        <w:rPr>
          <w:rFonts w:hint="eastAsia"/>
        </w:rPr>
        <w:t xml:space="preserve"> */</w:t>
      </w:r>
    </w:p>
    <w:p w14:paraId="6EA32385" w14:textId="77777777" w:rsidR="0002043A" w:rsidRPr="006228C2" w:rsidRDefault="0002043A" w:rsidP="00C63A76">
      <w:pPr>
        <w:pStyle w:val="a5"/>
      </w:pPr>
      <w:r w:rsidRPr="006228C2">
        <w:t>am_lsm6dsl_handle_t am_lsm6dsl_inst_init (void)</w:t>
      </w:r>
    </w:p>
    <w:p w14:paraId="0396A599" w14:textId="77777777" w:rsidR="0002043A" w:rsidRPr="006228C2" w:rsidRDefault="0002043A" w:rsidP="00C63A76">
      <w:pPr>
        <w:pStyle w:val="a5"/>
      </w:pPr>
      <w:r w:rsidRPr="006228C2">
        <w:t>{</w:t>
      </w:r>
    </w:p>
    <w:p w14:paraId="455B90DC" w14:textId="77777777" w:rsidR="0002043A" w:rsidRPr="006228C2" w:rsidRDefault="0002043A" w:rsidP="00C63A76">
      <w:pPr>
        <w:pStyle w:val="a5"/>
      </w:pPr>
      <w:r w:rsidRPr="006228C2">
        <w:rPr>
          <w:rFonts w:hint="eastAsia"/>
        </w:rPr>
        <w:t xml:space="preserve">    /* </w:t>
      </w:r>
      <w:r w:rsidRPr="006228C2">
        <w:rPr>
          <w:rFonts w:hint="eastAsia"/>
        </w:rPr>
        <w:t>获取</w:t>
      </w:r>
      <w:r w:rsidRPr="006228C2">
        <w:rPr>
          <w:rFonts w:hint="eastAsia"/>
        </w:rPr>
        <w:t xml:space="preserve"> I2C </w:t>
      </w:r>
      <w:r w:rsidRPr="006228C2">
        <w:rPr>
          <w:rFonts w:hint="eastAsia"/>
        </w:rPr>
        <w:t>实例句柄</w:t>
      </w:r>
      <w:r w:rsidRPr="006228C2">
        <w:rPr>
          <w:rFonts w:hint="eastAsia"/>
        </w:rPr>
        <w:t xml:space="preserve"> */</w:t>
      </w:r>
    </w:p>
    <w:p w14:paraId="64D11D30" w14:textId="77777777" w:rsidR="0002043A" w:rsidRPr="006228C2" w:rsidRDefault="0002043A" w:rsidP="00C63A76">
      <w:pPr>
        <w:pStyle w:val="a5"/>
      </w:pPr>
      <w:r w:rsidRPr="006228C2">
        <w:t xml:space="preserve">    am_i2c_handle_t i2c_handle =  am_zlg116_i2c1_inst_init();</w:t>
      </w:r>
    </w:p>
    <w:p w14:paraId="4559AF67" w14:textId="77777777" w:rsidR="0002043A" w:rsidRPr="006228C2" w:rsidRDefault="0002043A" w:rsidP="00C63A76">
      <w:pPr>
        <w:pStyle w:val="a5"/>
      </w:pPr>
      <w:r w:rsidRPr="006228C2">
        <w:t xml:space="preserve">    return am_lsm6dsl_init (&amp;__g_lsm6dsl_dev, </w:t>
      </w:r>
    </w:p>
    <w:p w14:paraId="1CAACAA7" w14:textId="77777777" w:rsidR="0002043A" w:rsidRPr="006228C2" w:rsidRDefault="0002043A" w:rsidP="00C63A76">
      <w:pPr>
        <w:pStyle w:val="a5"/>
      </w:pPr>
      <w:r>
        <w:t xml:space="preserve">                        </w:t>
      </w:r>
      <w:r w:rsidRPr="006228C2">
        <w:t>&amp;__g_lsm6dsl_devinfo,</w:t>
      </w:r>
    </w:p>
    <w:p w14:paraId="5F2D200A" w14:textId="77777777" w:rsidR="0002043A" w:rsidRPr="006228C2" w:rsidRDefault="0002043A" w:rsidP="00C63A76">
      <w:pPr>
        <w:pStyle w:val="a5"/>
      </w:pPr>
      <w:r w:rsidRPr="006228C2">
        <w:t xml:space="preserve">                        i2c_handle);   </w:t>
      </w:r>
    </w:p>
    <w:p w14:paraId="61330263" w14:textId="77777777" w:rsidR="0002043A" w:rsidRDefault="0002043A" w:rsidP="00C63A76">
      <w:pPr>
        <w:pStyle w:val="a5"/>
      </w:pPr>
      <w:r w:rsidRPr="006228C2">
        <w:t>}</w:t>
      </w:r>
    </w:p>
    <w:p w14:paraId="7CEF793C" w14:textId="79CA1C0F" w:rsidR="0002043A" w:rsidRDefault="0002043A" w:rsidP="00C63A76">
      <w:pPr>
        <w:pStyle w:val="a5"/>
      </w:pPr>
      <w:bookmarkStart w:id="427" w:name="_Ref527982056"/>
      <w:r>
        <w:rPr>
          <w:rFonts w:hint="eastAsia"/>
        </w:rPr>
        <w:t>程序清单</w:t>
      </w:r>
      <w:r w:rsidRPr="00915052">
        <w:rPr>
          <w:rFonts w:hint="eastAsia"/>
        </w:rPr>
        <w:t xml:space="preserve"> </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49</w:t>
      </w:r>
      <w:r w:rsidR="00A26C7F">
        <w:fldChar w:fldCharType="end"/>
      </w:r>
      <w:bookmarkEnd w:id="427"/>
      <w:r w:rsidRPr="00915052">
        <w:t xml:space="preserve">  </w:t>
      </w:r>
      <w:r>
        <w:rPr>
          <w:rFonts w:hint="eastAsia"/>
        </w:rPr>
        <w:t>实例初始化函数接口</w:t>
      </w:r>
      <w:r w:rsidRPr="00184227">
        <w:rPr>
          <w:rFonts w:hint="eastAsia"/>
        </w:rPr>
        <w:t>（</w:t>
      </w:r>
      <w:r w:rsidRPr="00184227">
        <w:rPr>
          <w:rFonts w:hint="eastAsia"/>
        </w:rPr>
        <w:t>am_hwconf_</w:t>
      </w:r>
      <w:r>
        <w:t>lsm6dsl</w:t>
      </w:r>
      <w:r w:rsidRPr="00184227">
        <w:rPr>
          <w:rFonts w:hint="eastAsia"/>
        </w:rPr>
        <w:t>.h</w:t>
      </w:r>
      <w:r w:rsidRPr="00184227">
        <w:rPr>
          <w:rFonts w:hint="eastAsia"/>
        </w:rPr>
        <w:t>）</w:t>
      </w:r>
    </w:p>
    <w:p w14:paraId="0A0AFADF" w14:textId="77777777" w:rsidR="0002043A" w:rsidRPr="00280741" w:rsidRDefault="0002043A" w:rsidP="00C63A76">
      <w:pPr>
        <w:pStyle w:val="a5"/>
      </w:pPr>
      <w:r w:rsidRPr="00280741">
        <w:t>#include "ametal.h"</w:t>
      </w:r>
    </w:p>
    <w:p w14:paraId="6246EB17" w14:textId="77777777" w:rsidR="0002043A" w:rsidRPr="00280741" w:rsidRDefault="0002043A" w:rsidP="00C63A76">
      <w:pPr>
        <w:pStyle w:val="a5"/>
      </w:pPr>
      <w:r w:rsidRPr="00280741">
        <w:t>#include "am_lsm6dsl.h"</w:t>
      </w:r>
    </w:p>
    <w:p w14:paraId="55B5C664" w14:textId="77777777" w:rsidR="0002043A" w:rsidRPr="00280741" w:rsidRDefault="0002043A" w:rsidP="00C63A76">
      <w:pPr>
        <w:pStyle w:val="a5"/>
      </w:pPr>
      <w:r w:rsidRPr="00280741">
        <w:t>#ifdef __cplusplus</w:t>
      </w:r>
    </w:p>
    <w:p w14:paraId="3988DFE4" w14:textId="77777777" w:rsidR="0002043A" w:rsidRPr="00280741" w:rsidRDefault="0002043A" w:rsidP="00C63A76">
      <w:pPr>
        <w:pStyle w:val="a5"/>
      </w:pPr>
      <w:r w:rsidRPr="00280741">
        <w:t>extern "C" {</w:t>
      </w:r>
    </w:p>
    <w:p w14:paraId="53020771" w14:textId="77777777" w:rsidR="0002043A" w:rsidRPr="00280741" w:rsidRDefault="0002043A" w:rsidP="00C63A76">
      <w:pPr>
        <w:pStyle w:val="a5"/>
      </w:pPr>
      <w:r w:rsidRPr="00280741">
        <w:t>#endif</w:t>
      </w:r>
    </w:p>
    <w:p w14:paraId="0FE45D2F" w14:textId="77777777" w:rsidR="0002043A" w:rsidRPr="00280741" w:rsidRDefault="0002043A" w:rsidP="00C63A76">
      <w:pPr>
        <w:pStyle w:val="a5"/>
      </w:pPr>
      <w:r w:rsidRPr="00280741">
        <w:rPr>
          <w:rFonts w:hint="eastAsia"/>
        </w:rPr>
        <w:t xml:space="preserve">/** \brief </w:t>
      </w:r>
      <w:r w:rsidRPr="00280741">
        <w:rPr>
          <w:rFonts w:hint="eastAsia"/>
        </w:rPr>
        <w:t>实例初始化</w:t>
      </w:r>
      <w:r w:rsidRPr="00280741">
        <w:rPr>
          <w:rFonts w:hint="eastAsia"/>
        </w:rPr>
        <w:t xml:space="preserve"> */</w:t>
      </w:r>
    </w:p>
    <w:p w14:paraId="46D79377" w14:textId="77777777" w:rsidR="0002043A" w:rsidRDefault="0002043A" w:rsidP="00C63A76">
      <w:pPr>
        <w:pStyle w:val="a5"/>
      </w:pPr>
      <w:r w:rsidRPr="00280741">
        <w:t xml:space="preserve">am_lsm6dsl_handle_t am_lsm6dsl_inst_init (void);    </w:t>
      </w:r>
    </w:p>
    <w:p w14:paraId="57410955" w14:textId="77777777" w:rsidR="0002043A" w:rsidRDefault="0002043A" w:rsidP="00C63A76">
      <w:pPr>
        <w:pStyle w:val="a5"/>
      </w:pPr>
      <w:r>
        <w:rPr>
          <w:rFonts w:hint="eastAsia"/>
        </w:rPr>
        <w:t>后续只需</w:t>
      </w:r>
      <w:r>
        <w:t>使用无参数的实例初始化函数，即可获取到</w:t>
      </w:r>
      <w:r>
        <w:t>LSM6DSL</w:t>
      </w:r>
      <w:r>
        <w:t>的实例句柄。即</w:t>
      </w:r>
      <w:r>
        <w:rPr>
          <w:rFonts w:hint="eastAsia"/>
        </w:rPr>
        <w:t>：</w:t>
      </w:r>
    </w:p>
    <w:p w14:paraId="750FD832" w14:textId="77777777" w:rsidR="0002043A" w:rsidRDefault="0002043A" w:rsidP="00C63A76">
      <w:pPr>
        <w:pStyle w:val="a5"/>
      </w:pPr>
      <w:r w:rsidRPr="00280741">
        <w:t xml:space="preserve">am_lsm6dsl_handle_t am_lsm6dsl_inst_init (void);    </w:t>
      </w:r>
    </w:p>
    <w:p w14:paraId="7BE5D997" w14:textId="77777777" w:rsidR="0002043A" w:rsidRDefault="0002043A" w:rsidP="0002043A">
      <w:pPr>
        <w:pStyle w:val="30"/>
        <w:rPr>
          <w:lang w:val="de-DE"/>
        </w:rPr>
      </w:pPr>
      <w:bookmarkStart w:id="428" w:name="_Toc528750824"/>
      <w:bookmarkStart w:id="429" w:name="_Toc6175853"/>
      <w:r>
        <w:rPr>
          <w:rFonts w:hint="eastAsia"/>
          <w:lang w:val="de-DE"/>
        </w:rPr>
        <w:t>LSM</w:t>
      </w:r>
      <w:r>
        <w:rPr>
          <w:lang w:val="de-DE"/>
        </w:rPr>
        <w:t>6DSL</w:t>
      </w:r>
      <w:r>
        <w:rPr>
          <w:lang w:val="de-DE"/>
        </w:rPr>
        <w:t>接口函数</w:t>
      </w:r>
      <w:bookmarkEnd w:id="428"/>
      <w:bookmarkEnd w:id="429"/>
    </w:p>
    <w:p w14:paraId="3BD9778F" w14:textId="77777777" w:rsidR="0002043A" w:rsidRDefault="0002043A" w:rsidP="0002043A">
      <w:pPr>
        <w:pStyle w:val="23"/>
        <w:spacing w:before="62" w:after="62"/>
        <w:rPr>
          <w:lang w:val="de-DE"/>
        </w:rPr>
      </w:pPr>
      <w:r>
        <w:rPr>
          <w:rFonts w:hint="eastAsia"/>
          <w:lang w:val="de-DE"/>
        </w:rPr>
        <w:t>LSM</w:t>
      </w:r>
      <w:r>
        <w:rPr>
          <w:lang w:val="de-DE"/>
        </w:rPr>
        <w:t>6DSL</w:t>
      </w:r>
      <w:r>
        <w:rPr>
          <w:rFonts w:hint="eastAsia"/>
          <w:lang w:val="de-DE"/>
        </w:rPr>
        <w:t>功能较为</w:t>
      </w:r>
      <w:r>
        <w:rPr>
          <w:lang w:val="de-DE"/>
        </w:rPr>
        <w:t>丰富，</w:t>
      </w:r>
      <w:r>
        <w:rPr>
          <w:rFonts w:hint="eastAsia"/>
          <w:lang w:val="de-DE"/>
        </w:rPr>
        <w:t>使用</w:t>
      </w:r>
      <w:r>
        <w:rPr>
          <w:lang w:val="de-DE"/>
        </w:rPr>
        <w:t>接口函数的功能较为简单</w:t>
      </w:r>
      <w:r>
        <w:rPr>
          <w:rFonts w:hint="eastAsia"/>
          <w:lang w:val="de-DE"/>
        </w:rPr>
        <w:t>，</w:t>
      </w:r>
      <w:r>
        <w:rPr>
          <w:lang w:val="de-DE"/>
        </w:rPr>
        <w:t>接口函数详见</w:t>
      </w:r>
      <w:r>
        <w:rPr>
          <w:lang w:val="de-DE"/>
        </w:rPr>
        <w:fldChar w:fldCharType="begin"/>
      </w:r>
      <w:r>
        <w:rPr>
          <w:lang w:val="de-DE"/>
        </w:rPr>
        <w:instrText xml:space="preserve"> </w:instrText>
      </w:r>
      <w:r>
        <w:rPr>
          <w:rFonts w:hint="eastAsia"/>
          <w:lang w:val="de-DE"/>
        </w:rPr>
        <w:instrText>REF _Ref527991089 \h</w:instrText>
      </w:r>
      <w:r>
        <w:rPr>
          <w:lang w:val="de-DE"/>
        </w:rPr>
        <w:instrText xml:space="preserve"> </w:instrText>
      </w:r>
      <w:r>
        <w:rPr>
          <w:lang w:val="de-DE"/>
        </w:rPr>
      </w:r>
      <w:r>
        <w:rPr>
          <w:lang w:val="de-DE"/>
        </w:rPr>
        <w:fldChar w:fldCharType="separate"/>
      </w:r>
      <w:r w:rsidR="00B93B10">
        <w:rPr>
          <w:rFonts w:hint="eastAsia"/>
        </w:rPr>
        <w:t>表</w:t>
      </w:r>
      <w:r w:rsidR="00B93B10">
        <w:rPr>
          <w:noProof/>
        </w:rPr>
        <w:t>5</w:t>
      </w:r>
      <w:r w:rsidR="00B93B10">
        <w:t>.</w:t>
      </w:r>
      <w:r w:rsidR="00B93B10">
        <w:rPr>
          <w:noProof/>
        </w:rPr>
        <w:t>16</w:t>
      </w:r>
      <w:r>
        <w:rPr>
          <w:lang w:val="de-DE"/>
        </w:rPr>
        <w:fldChar w:fldCharType="end"/>
      </w:r>
      <w:r>
        <w:rPr>
          <w:rFonts w:hint="eastAsia"/>
          <w:lang w:val="de-DE"/>
        </w:rPr>
        <w:t>。</w:t>
      </w:r>
      <w:r>
        <w:rPr>
          <w:lang w:val="de-DE"/>
        </w:rPr>
        <w:t>下面</w:t>
      </w:r>
      <w:r>
        <w:rPr>
          <w:rFonts w:hint="eastAsia"/>
          <w:lang w:val="de-DE"/>
        </w:rPr>
        <w:t>具体</w:t>
      </w:r>
      <w:r>
        <w:rPr>
          <w:lang w:val="de-DE"/>
        </w:rPr>
        <w:t>介绍</w:t>
      </w:r>
      <w:r>
        <w:rPr>
          <w:rFonts w:hint="eastAsia"/>
          <w:lang w:val="de-DE"/>
        </w:rPr>
        <w:t>各</w:t>
      </w:r>
      <w:r>
        <w:rPr>
          <w:lang w:val="de-DE"/>
        </w:rPr>
        <w:t>接口函数的使用方法。</w:t>
      </w:r>
    </w:p>
    <w:p w14:paraId="20CC6C9D" w14:textId="77777777" w:rsidR="0002043A" w:rsidRDefault="0002043A" w:rsidP="0002043A">
      <w:pPr>
        <w:pStyle w:val="a7"/>
        <w:rPr>
          <w:lang w:val="de-DE"/>
        </w:rPr>
      </w:pPr>
      <w:bookmarkStart w:id="430" w:name="_Ref527991089"/>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16</w:t>
      </w:r>
      <w:r>
        <w:fldChar w:fldCharType="end"/>
      </w:r>
      <w:bookmarkEnd w:id="430"/>
      <w:r>
        <w:t xml:space="preserve">  LSM6DSL</w:t>
      </w:r>
      <w:r>
        <w:rPr>
          <w:rFonts w:hint="eastAsia"/>
        </w:rPr>
        <w:t>接口函数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7"/>
        <w:gridCol w:w="1116"/>
      </w:tblGrid>
      <w:tr w:rsidR="0002043A" w:rsidRPr="00184227" w14:paraId="349ADD87" w14:textId="77777777" w:rsidTr="00BF4B74">
        <w:trPr>
          <w:jc w:val="center"/>
        </w:trPr>
        <w:tc>
          <w:tcPr>
            <w:tcW w:w="3387" w:type="dxa"/>
            <w:tcBorders>
              <w:top w:val="thinThickSmallGap" w:sz="24" w:space="0" w:color="auto"/>
              <w:left w:val="single" w:sz="6" w:space="0" w:color="000000"/>
              <w:bottom w:val="double" w:sz="4" w:space="0" w:color="auto"/>
              <w:right w:val="double" w:sz="4" w:space="0" w:color="auto"/>
            </w:tcBorders>
            <w:shd w:val="pct10" w:color="auto" w:fill="auto"/>
          </w:tcPr>
          <w:p w14:paraId="5D6F7755" w14:textId="77777777" w:rsidR="0002043A" w:rsidRPr="00184227" w:rsidRDefault="0002043A" w:rsidP="00BF4B74">
            <w:pPr>
              <w:pStyle w:val="ab"/>
              <w:spacing w:before="48" w:after="48"/>
            </w:pPr>
            <w:r w:rsidRPr="00184227">
              <w:rPr>
                <w:rFonts w:hint="eastAsia"/>
              </w:rPr>
              <w:t>函数原型</w:t>
            </w:r>
          </w:p>
        </w:tc>
        <w:tc>
          <w:tcPr>
            <w:tcW w:w="0" w:type="auto"/>
            <w:tcBorders>
              <w:top w:val="thinThickSmallGap" w:sz="24" w:space="0" w:color="auto"/>
              <w:left w:val="double" w:sz="4" w:space="0" w:color="auto"/>
              <w:bottom w:val="double" w:sz="4" w:space="0" w:color="auto"/>
              <w:right w:val="single" w:sz="6" w:space="0" w:color="000000"/>
            </w:tcBorders>
            <w:shd w:val="pct10" w:color="auto" w:fill="auto"/>
          </w:tcPr>
          <w:p w14:paraId="1841EFD8" w14:textId="77777777" w:rsidR="0002043A" w:rsidRPr="00184227" w:rsidRDefault="0002043A" w:rsidP="00BF4B74">
            <w:pPr>
              <w:pStyle w:val="ab"/>
              <w:spacing w:before="62" w:after="62"/>
            </w:pPr>
            <w:r w:rsidRPr="00184227">
              <w:rPr>
                <w:rFonts w:hint="eastAsia"/>
              </w:rPr>
              <w:t>功能简介</w:t>
            </w:r>
          </w:p>
        </w:tc>
      </w:tr>
      <w:tr w:rsidR="0002043A" w:rsidRPr="00184227" w14:paraId="5FD3C14E" w14:textId="77777777" w:rsidTr="00BF4B74">
        <w:trPr>
          <w:jc w:val="center"/>
        </w:trPr>
        <w:tc>
          <w:tcPr>
            <w:tcW w:w="3387" w:type="dxa"/>
            <w:tcBorders>
              <w:top w:val="single" w:sz="6" w:space="0" w:color="000000"/>
              <w:left w:val="single" w:sz="6" w:space="0" w:color="000000"/>
              <w:bottom w:val="single" w:sz="4" w:space="0" w:color="000000"/>
              <w:right w:val="double" w:sz="4" w:space="0" w:color="auto"/>
            </w:tcBorders>
          </w:tcPr>
          <w:p w14:paraId="34315664" w14:textId="77777777" w:rsidR="0002043A" w:rsidRDefault="0002043A" w:rsidP="00BF4B74">
            <w:pPr>
              <w:pStyle w:val="ad"/>
              <w:spacing w:before="62" w:after="62"/>
              <w:jc w:val="left"/>
              <w:rPr>
                <w:lang w:val="de-DE"/>
              </w:rPr>
            </w:pPr>
            <w:r w:rsidRPr="008202F2">
              <w:rPr>
                <w:lang w:val="de-DE"/>
              </w:rPr>
              <w:t>int am_lsm6dsl_read_accel(</w:t>
            </w:r>
          </w:p>
          <w:p w14:paraId="63CC05B4" w14:textId="77777777" w:rsidR="0002043A" w:rsidRDefault="0002043A" w:rsidP="00BF4B74">
            <w:pPr>
              <w:pStyle w:val="ad"/>
              <w:spacing w:before="62" w:after="62"/>
              <w:ind w:firstLineChars="200" w:firstLine="360"/>
              <w:jc w:val="left"/>
              <w:rPr>
                <w:lang w:val="de-DE"/>
              </w:rPr>
            </w:pPr>
            <w:r w:rsidRPr="008202F2">
              <w:rPr>
                <w:lang w:val="de-DE"/>
              </w:rPr>
              <w:t xml:space="preserve">am_lsm6dsl_handle_t handle, </w:t>
            </w:r>
          </w:p>
          <w:p w14:paraId="2503C041" w14:textId="77777777" w:rsidR="0002043A" w:rsidRPr="00184227" w:rsidRDefault="0002043A" w:rsidP="00BF4B74">
            <w:pPr>
              <w:pStyle w:val="ad"/>
              <w:spacing w:before="62" w:after="62"/>
              <w:ind w:firstLineChars="200" w:firstLine="360"/>
              <w:jc w:val="left"/>
              <w:rPr>
                <w:lang w:val="de-DE"/>
              </w:rPr>
            </w:pPr>
            <w:r w:rsidRPr="008202F2">
              <w:rPr>
                <w:lang w:val="de-DE"/>
              </w:rPr>
              <w:t>int16_t* p_accel)</w:t>
            </w:r>
          </w:p>
        </w:tc>
        <w:tc>
          <w:tcPr>
            <w:tcW w:w="0" w:type="auto"/>
            <w:tcBorders>
              <w:top w:val="single" w:sz="6" w:space="0" w:color="000000"/>
              <w:left w:val="double" w:sz="4" w:space="0" w:color="auto"/>
              <w:bottom w:val="single" w:sz="4" w:space="0" w:color="000000"/>
              <w:right w:val="single" w:sz="6" w:space="0" w:color="000000"/>
            </w:tcBorders>
            <w:vAlign w:val="center"/>
          </w:tcPr>
          <w:p w14:paraId="1BF34CBD" w14:textId="77777777" w:rsidR="0002043A" w:rsidRPr="00184227" w:rsidRDefault="0002043A" w:rsidP="00BF4B74">
            <w:pPr>
              <w:pStyle w:val="ad"/>
              <w:spacing w:before="62" w:after="62"/>
            </w:pPr>
            <w:r>
              <w:rPr>
                <w:rFonts w:hint="eastAsia"/>
              </w:rPr>
              <w:t>加速度读取</w:t>
            </w:r>
          </w:p>
        </w:tc>
      </w:tr>
      <w:tr w:rsidR="0002043A" w:rsidRPr="00184227" w14:paraId="3C517C7D" w14:textId="77777777" w:rsidTr="00BF4B74">
        <w:trPr>
          <w:jc w:val="center"/>
        </w:trPr>
        <w:tc>
          <w:tcPr>
            <w:tcW w:w="3387" w:type="dxa"/>
            <w:tcBorders>
              <w:top w:val="single" w:sz="6" w:space="0" w:color="000000"/>
              <w:left w:val="single" w:sz="6" w:space="0" w:color="000000"/>
              <w:bottom w:val="thickThinSmallGap" w:sz="24" w:space="0" w:color="auto"/>
              <w:right w:val="double" w:sz="4" w:space="0" w:color="auto"/>
            </w:tcBorders>
          </w:tcPr>
          <w:p w14:paraId="59ABB496" w14:textId="77777777" w:rsidR="0002043A" w:rsidRDefault="0002043A" w:rsidP="00BF4B74">
            <w:pPr>
              <w:pStyle w:val="ad"/>
              <w:spacing w:before="62" w:after="62"/>
              <w:ind w:firstLineChars="200" w:firstLine="360"/>
              <w:jc w:val="left"/>
              <w:rPr>
                <w:lang w:val="de-DE"/>
              </w:rPr>
            </w:pPr>
            <w:r w:rsidRPr="008202F2">
              <w:rPr>
                <w:lang w:val="de-DE"/>
              </w:rPr>
              <w:t>int am_lsm6dsl_read_temp(</w:t>
            </w:r>
          </w:p>
          <w:p w14:paraId="2B3BC3DF" w14:textId="77777777" w:rsidR="0002043A" w:rsidRDefault="0002043A" w:rsidP="00BF4B74">
            <w:pPr>
              <w:pStyle w:val="ad"/>
              <w:spacing w:before="62" w:after="62"/>
              <w:ind w:firstLineChars="200" w:firstLine="360"/>
              <w:jc w:val="left"/>
              <w:rPr>
                <w:lang w:val="de-DE"/>
              </w:rPr>
            </w:pPr>
            <w:r w:rsidRPr="008202F2">
              <w:rPr>
                <w:lang w:val="de-DE"/>
              </w:rPr>
              <w:t xml:space="preserve">am_lsm6dsl_handle_t handle, </w:t>
            </w:r>
          </w:p>
          <w:p w14:paraId="2ED612A3" w14:textId="77777777" w:rsidR="0002043A" w:rsidRPr="00184227" w:rsidRDefault="0002043A" w:rsidP="00BF4B74">
            <w:pPr>
              <w:pStyle w:val="ad"/>
              <w:spacing w:before="62" w:after="62"/>
              <w:ind w:firstLineChars="200" w:firstLine="360"/>
              <w:jc w:val="left"/>
              <w:rPr>
                <w:lang w:val="de-DE"/>
              </w:rPr>
            </w:pPr>
            <w:r w:rsidRPr="008202F2">
              <w:rPr>
                <w:lang w:val="de-DE"/>
              </w:rPr>
              <w:t>int16_t* p_temp)</w:t>
            </w:r>
          </w:p>
        </w:tc>
        <w:tc>
          <w:tcPr>
            <w:tcW w:w="0" w:type="auto"/>
            <w:tcBorders>
              <w:top w:val="single" w:sz="6" w:space="0" w:color="000000"/>
              <w:left w:val="double" w:sz="4" w:space="0" w:color="auto"/>
              <w:bottom w:val="thickThinSmallGap" w:sz="24" w:space="0" w:color="auto"/>
              <w:right w:val="single" w:sz="6" w:space="0" w:color="000000"/>
            </w:tcBorders>
            <w:vAlign w:val="center"/>
          </w:tcPr>
          <w:p w14:paraId="6595BBC6" w14:textId="77777777" w:rsidR="0002043A" w:rsidRPr="00184227" w:rsidRDefault="0002043A" w:rsidP="00BF4B74">
            <w:pPr>
              <w:pStyle w:val="ad"/>
              <w:spacing w:before="62" w:after="62"/>
            </w:pPr>
            <w:r>
              <w:rPr>
                <w:rFonts w:hint="eastAsia"/>
              </w:rPr>
              <w:t>温度读取</w:t>
            </w:r>
          </w:p>
        </w:tc>
      </w:tr>
    </w:tbl>
    <w:p w14:paraId="1D218DEC" w14:textId="77777777" w:rsidR="0002043A" w:rsidRDefault="0002043A" w:rsidP="0002043A">
      <w:pPr>
        <w:pStyle w:val="23"/>
        <w:spacing w:before="62" w:after="62"/>
        <w:ind w:firstLine="0"/>
        <w:rPr>
          <w:lang w:val="de-DE"/>
        </w:rPr>
      </w:pPr>
    </w:p>
    <w:p w14:paraId="2B4E474A" w14:textId="77777777" w:rsidR="0002043A" w:rsidRPr="002D1DC8" w:rsidRDefault="0002043A" w:rsidP="00A141DF">
      <w:pPr>
        <w:pStyle w:val="23"/>
        <w:numPr>
          <w:ilvl w:val="0"/>
          <w:numId w:val="62"/>
        </w:numPr>
        <w:spacing w:before="62" w:after="62"/>
        <w:rPr>
          <w:b/>
          <w:lang w:val="de-DE"/>
        </w:rPr>
      </w:pPr>
      <w:r w:rsidRPr="002D1DC8">
        <w:rPr>
          <w:rFonts w:hint="eastAsia"/>
          <w:b/>
          <w:lang w:val="de-DE"/>
        </w:rPr>
        <w:t>三轴加速度</w:t>
      </w:r>
      <w:r w:rsidRPr="002D1DC8">
        <w:rPr>
          <w:b/>
          <w:lang w:val="de-DE"/>
        </w:rPr>
        <w:t>读取</w:t>
      </w:r>
    </w:p>
    <w:p w14:paraId="7511B054" w14:textId="77777777" w:rsidR="0002043A" w:rsidRDefault="0002043A" w:rsidP="0002043A">
      <w:pPr>
        <w:pStyle w:val="23"/>
        <w:spacing w:before="62" w:after="62"/>
      </w:pPr>
      <w:r>
        <w:rPr>
          <w:rFonts w:hint="eastAsia"/>
        </w:rPr>
        <w:t>读取三轴</w:t>
      </w:r>
      <w:r>
        <w:t>加速度参数</w:t>
      </w:r>
      <w:r>
        <w:rPr>
          <w:rFonts w:hint="eastAsia"/>
        </w:rPr>
        <w:t>，当实例</w:t>
      </w:r>
      <w:r>
        <w:t>初始化完成</w:t>
      </w:r>
      <w:r>
        <w:rPr>
          <w:rFonts w:hint="eastAsia"/>
        </w:rPr>
        <w:t>获取</w:t>
      </w:r>
      <w:r>
        <w:t>句柄后，</w:t>
      </w:r>
      <w:r>
        <w:rPr>
          <w:rFonts w:hint="eastAsia"/>
        </w:rPr>
        <w:t>获取加速度</w:t>
      </w:r>
      <w:r>
        <w:t>参数并</w:t>
      </w:r>
      <w:r>
        <w:rPr>
          <w:rFonts w:hint="eastAsia"/>
        </w:rPr>
        <w:t>做</w:t>
      </w:r>
      <w:r>
        <w:t>处理</w:t>
      </w:r>
      <w:r>
        <w:rPr>
          <w:rFonts w:hint="eastAsia"/>
        </w:rPr>
        <w:t>，</w:t>
      </w:r>
      <w:r>
        <w:t>实例初始化如</w:t>
      </w:r>
      <w:r>
        <w:rPr>
          <w:rFonts w:hint="eastAsia"/>
        </w:rPr>
        <w:t>下</w:t>
      </w:r>
      <w:r>
        <w:t>所示：</w:t>
      </w:r>
    </w:p>
    <w:p w14:paraId="42A68D89" w14:textId="77777777" w:rsidR="0002043A" w:rsidRDefault="0002043A" w:rsidP="00BD4929">
      <w:pPr>
        <w:pStyle w:val="a5"/>
        <w:ind w:firstLine="420"/>
      </w:pPr>
      <w:r>
        <w:t xml:space="preserve">    am_lsm6dsl_handle_t  handle;</w:t>
      </w:r>
    </w:p>
    <w:p w14:paraId="0A90A6E6" w14:textId="77777777" w:rsidR="0002043A" w:rsidRDefault="0002043A" w:rsidP="00BD4929">
      <w:pPr>
        <w:pStyle w:val="a5"/>
        <w:ind w:firstLine="420"/>
      </w:pPr>
      <w:r>
        <w:t xml:space="preserve">    handle = am_lsm6dsl_inst_init();</w:t>
      </w:r>
    </w:p>
    <w:p w14:paraId="6A5F8F22" w14:textId="77777777" w:rsidR="0002043A" w:rsidRDefault="0002043A" w:rsidP="0002043A">
      <w:pPr>
        <w:pStyle w:val="23"/>
        <w:spacing w:before="62" w:after="62"/>
        <w:rPr>
          <w:lang w:val="de-DE"/>
        </w:rPr>
      </w:pPr>
      <w:r>
        <w:rPr>
          <w:rFonts w:hint="eastAsia"/>
          <w:lang w:val="de-DE"/>
        </w:rPr>
        <w:t>当</w:t>
      </w:r>
      <w:r>
        <w:rPr>
          <w:lang w:val="de-DE"/>
        </w:rPr>
        <w:t>初始化完成，即可使用接口函数读取当前加速度信息，</w:t>
      </w:r>
      <w:r>
        <w:rPr>
          <w:rFonts w:hint="eastAsia"/>
          <w:lang w:val="de-DE"/>
        </w:rPr>
        <w:t>调用该</w:t>
      </w:r>
      <w:r>
        <w:rPr>
          <w:lang w:val="de-DE"/>
        </w:rPr>
        <w:t>函数，即可读取加速度信息</w:t>
      </w:r>
      <w:r>
        <w:rPr>
          <w:rFonts w:hint="eastAsia"/>
          <w:lang w:val="de-DE"/>
        </w:rPr>
        <w:t>，</w:t>
      </w:r>
      <w:r>
        <w:rPr>
          <w:lang w:val="de-DE"/>
        </w:rPr>
        <w:t>详见</w:t>
      </w:r>
      <w:r>
        <w:rPr>
          <w:lang w:val="de-DE"/>
        </w:rPr>
        <w:fldChar w:fldCharType="begin"/>
      </w:r>
      <w:r>
        <w:rPr>
          <w:lang w:val="de-DE"/>
        </w:rPr>
        <w:instrText xml:space="preserve"> REF _Ref527991303 \h </w:instrText>
      </w:r>
      <w:r>
        <w:rPr>
          <w:lang w:val="de-DE"/>
        </w:rPr>
      </w:r>
      <w:r>
        <w:rPr>
          <w:lang w:val="de-DE"/>
        </w:rPr>
        <w:fldChar w:fldCharType="separate"/>
      </w:r>
      <w:r w:rsidR="00B93B10">
        <w:rPr>
          <w:rFonts w:hint="eastAsia"/>
        </w:rPr>
        <w:t>程序清单</w:t>
      </w:r>
      <w:r w:rsidR="00B93B10">
        <w:rPr>
          <w:noProof/>
        </w:rPr>
        <w:t>5</w:t>
      </w:r>
      <w:r w:rsidR="00B93B10">
        <w:t>.</w:t>
      </w:r>
      <w:r w:rsidR="00B93B10">
        <w:rPr>
          <w:noProof/>
        </w:rPr>
        <w:t>50</w:t>
      </w:r>
      <w:r>
        <w:rPr>
          <w:lang w:val="de-DE"/>
        </w:rPr>
        <w:fldChar w:fldCharType="end"/>
      </w:r>
      <w:r>
        <w:rPr>
          <w:rFonts w:hint="eastAsia"/>
          <w:lang w:val="de-DE"/>
        </w:rPr>
        <w:t>。</w:t>
      </w:r>
    </w:p>
    <w:p w14:paraId="6F02F36D" w14:textId="497849E1" w:rsidR="0002043A" w:rsidRDefault="0002043A" w:rsidP="0002043A">
      <w:pPr>
        <w:pStyle w:val="a7"/>
        <w:rPr>
          <w:lang w:val="de-DE"/>
        </w:rPr>
      </w:pPr>
      <w:bookmarkStart w:id="431" w:name="_Ref527991303"/>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50</w:t>
      </w:r>
      <w:r w:rsidR="00A26C7F">
        <w:fldChar w:fldCharType="end"/>
      </w:r>
      <w:bookmarkEnd w:id="431"/>
      <w:r>
        <w:t xml:space="preserve">  </w:t>
      </w:r>
      <w:r>
        <w:rPr>
          <w:rFonts w:hint="eastAsia"/>
        </w:rPr>
        <w:t>使用</w:t>
      </w:r>
      <w:r>
        <w:rPr>
          <w:rFonts w:hint="eastAsia"/>
        </w:rPr>
        <w:t>LSM6DSL</w:t>
      </w:r>
      <w:r>
        <w:rPr>
          <w:rFonts w:hint="eastAsia"/>
        </w:rPr>
        <w:t>获取当前加速度</w:t>
      </w:r>
    </w:p>
    <w:p w14:paraId="5F4181E6" w14:textId="77777777" w:rsidR="0002043A" w:rsidRPr="00A26C7F" w:rsidRDefault="0002043A" w:rsidP="00C63A76">
      <w:pPr>
        <w:pStyle w:val="a5"/>
      </w:pPr>
      <w:r w:rsidRPr="00A26C7F">
        <w:t>/**</w:t>
      </w:r>
    </w:p>
    <w:p w14:paraId="6F214492" w14:textId="77777777" w:rsidR="0002043A" w:rsidRPr="00A26C7F" w:rsidRDefault="0002043A" w:rsidP="00C63A76">
      <w:pPr>
        <w:pStyle w:val="a5"/>
      </w:pPr>
      <w:r w:rsidRPr="00A26C7F">
        <w:rPr>
          <w:rFonts w:hint="eastAsia"/>
        </w:rPr>
        <w:t xml:space="preserve"> * \brief </w:t>
      </w:r>
      <w:r w:rsidRPr="000D288C">
        <w:rPr>
          <w:rFonts w:hint="eastAsia"/>
        </w:rPr>
        <w:t>读取</w:t>
      </w:r>
      <w:r w:rsidRPr="00A26C7F">
        <w:rPr>
          <w:rFonts w:hint="eastAsia"/>
        </w:rPr>
        <w:t>lsm6dsl</w:t>
      </w:r>
      <w:r w:rsidRPr="000D288C">
        <w:rPr>
          <w:rFonts w:hint="eastAsia"/>
        </w:rPr>
        <w:t>三轴加速度</w:t>
      </w:r>
    </w:p>
    <w:p w14:paraId="6A508415" w14:textId="77777777" w:rsidR="0002043A" w:rsidRPr="00A26C7F" w:rsidRDefault="0002043A" w:rsidP="00C63A76">
      <w:pPr>
        <w:pStyle w:val="a5"/>
      </w:pPr>
      <w:r w:rsidRPr="00A26C7F">
        <w:rPr>
          <w:rFonts w:hint="eastAsia"/>
        </w:rPr>
        <w:t xml:space="preserve"> * \return AM_OK:</w:t>
      </w:r>
      <w:r w:rsidRPr="000D288C">
        <w:rPr>
          <w:rFonts w:hint="eastAsia"/>
        </w:rPr>
        <w:t>成功</w:t>
      </w:r>
      <w:r w:rsidRPr="00A26C7F">
        <w:rPr>
          <w:rFonts w:hint="eastAsia"/>
        </w:rPr>
        <w:t xml:space="preserve">    OTHER</w:t>
      </w:r>
      <w:r w:rsidRPr="00A26C7F">
        <w:rPr>
          <w:rFonts w:hint="eastAsia"/>
        </w:rPr>
        <w:t>：</w:t>
      </w:r>
      <w:r w:rsidRPr="000D288C">
        <w:rPr>
          <w:rFonts w:hint="eastAsia"/>
        </w:rPr>
        <w:t>失败</w:t>
      </w:r>
    </w:p>
    <w:p w14:paraId="2DE7FAF6" w14:textId="77777777" w:rsidR="0002043A" w:rsidRPr="00A26C7F" w:rsidRDefault="0002043A" w:rsidP="00C63A76">
      <w:pPr>
        <w:pStyle w:val="a5"/>
      </w:pPr>
      <w:r w:rsidRPr="00A26C7F">
        <w:t xml:space="preserve"> */</w:t>
      </w:r>
    </w:p>
    <w:p w14:paraId="37938755" w14:textId="77777777" w:rsidR="0002043A" w:rsidRPr="00A26C7F" w:rsidRDefault="0002043A" w:rsidP="00C63A76">
      <w:pPr>
        <w:pStyle w:val="a5"/>
      </w:pPr>
      <w:r w:rsidRPr="00A26C7F">
        <w:t>int am_lsm6dsl_read_accel(am_lsm6dsl_handle_t handle, int16_t* p_accel)</w:t>
      </w:r>
    </w:p>
    <w:p w14:paraId="31BBAB29" w14:textId="77777777" w:rsidR="0002043A" w:rsidRPr="00A26C7F" w:rsidRDefault="0002043A" w:rsidP="00C63A76">
      <w:pPr>
        <w:pStyle w:val="a5"/>
      </w:pPr>
      <w:r w:rsidRPr="00A26C7F">
        <w:t>{</w:t>
      </w:r>
    </w:p>
    <w:p w14:paraId="07A21139" w14:textId="77777777" w:rsidR="0002043A" w:rsidRPr="00A26C7F" w:rsidRDefault="0002043A" w:rsidP="00C63A76">
      <w:pPr>
        <w:pStyle w:val="a5"/>
      </w:pPr>
      <w:r w:rsidRPr="00A26C7F">
        <w:t xml:space="preserve">    int ret = AM_OK;</w:t>
      </w:r>
    </w:p>
    <w:p w14:paraId="6F7B7C90" w14:textId="77777777" w:rsidR="0002043A" w:rsidRPr="00A26C7F" w:rsidRDefault="0002043A" w:rsidP="00C63A76">
      <w:pPr>
        <w:pStyle w:val="a5"/>
      </w:pPr>
      <w:r w:rsidRPr="00A26C7F">
        <w:rPr>
          <w:rFonts w:hint="eastAsia"/>
        </w:rPr>
        <w:t xml:space="preserve">    /* </w:t>
      </w:r>
      <w:r w:rsidRPr="000D288C">
        <w:rPr>
          <w:rFonts w:hint="eastAsia"/>
        </w:rPr>
        <w:t>读取</w:t>
      </w:r>
      <w:r w:rsidRPr="00A26C7F">
        <w:rPr>
          <w:rFonts w:hint="eastAsia"/>
        </w:rPr>
        <w:t>X</w:t>
      </w:r>
      <w:r w:rsidRPr="000D288C">
        <w:rPr>
          <w:rFonts w:hint="eastAsia"/>
        </w:rPr>
        <w:t>轴角速率</w:t>
      </w:r>
      <w:r w:rsidRPr="00A26C7F">
        <w:rPr>
          <w:rFonts w:hint="eastAsia"/>
        </w:rPr>
        <w:t xml:space="preserve"> */</w:t>
      </w:r>
    </w:p>
    <w:p w14:paraId="6F669DBD" w14:textId="77777777" w:rsidR="0002043A" w:rsidRPr="00A26C7F" w:rsidRDefault="0002043A" w:rsidP="00C63A76">
      <w:pPr>
        <w:pStyle w:val="a5"/>
      </w:pPr>
      <w:r w:rsidRPr="00A26C7F">
        <w:t xml:space="preserve">    ret = __lsm6dsl_read_reg(handle, LSM6DSL_OUTX_L_XL, &amp;p_accel[0]);</w:t>
      </w:r>
    </w:p>
    <w:p w14:paraId="4EBE5E8F" w14:textId="77777777" w:rsidR="0002043A" w:rsidRPr="00A26C7F" w:rsidRDefault="0002043A" w:rsidP="00C63A76">
      <w:pPr>
        <w:pStyle w:val="a5"/>
      </w:pPr>
      <w:r w:rsidRPr="00A26C7F">
        <w:rPr>
          <w:rFonts w:hint="eastAsia"/>
        </w:rPr>
        <w:t xml:space="preserve">    /* </w:t>
      </w:r>
      <w:r w:rsidRPr="000D288C">
        <w:rPr>
          <w:rFonts w:hint="eastAsia"/>
        </w:rPr>
        <w:t>检查读取是否失败</w:t>
      </w:r>
      <w:r w:rsidRPr="00A26C7F">
        <w:rPr>
          <w:rFonts w:hint="eastAsia"/>
        </w:rPr>
        <w:t xml:space="preserve"> */</w:t>
      </w:r>
    </w:p>
    <w:p w14:paraId="783E7A60" w14:textId="77777777" w:rsidR="0002043A" w:rsidRPr="000D288C" w:rsidRDefault="0002043A" w:rsidP="00C63A76">
      <w:pPr>
        <w:pStyle w:val="a5"/>
      </w:pPr>
      <w:r w:rsidRPr="00A26C7F">
        <w:t xml:space="preserve">    </w:t>
      </w:r>
      <w:r w:rsidRPr="000D288C">
        <w:t>if (ret != AM_OK) {</w:t>
      </w:r>
    </w:p>
    <w:p w14:paraId="0FE99A55" w14:textId="77777777" w:rsidR="0002043A" w:rsidRPr="000D288C" w:rsidRDefault="0002043A" w:rsidP="00C63A76">
      <w:pPr>
        <w:pStyle w:val="a5"/>
      </w:pPr>
      <w:r w:rsidRPr="000D288C">
        <w:t xml:space="preserve">        return ret;</w:t>
      </w:r>
    </w:p>
    <w:p w14:paraId="0FD26043" w14:textId="77777777" w:rsidR="0002043A" w:rsidRPr="000D288C" w:rsidRDefault="0002043A" w:rsidP="00C63A76">
      <w:pPr>
        <w:pStyle w:val="a5"/>
      </w:pPr>
      <w:r w:rsidRPr="000D288C">
        <w:t xml:space="preserve">    }  </w:t>
      </w:r>
    </w:p>
    <w:p w14:paraId="14C3925B" w14:textId="77777777" w:rsidR="0002043A" w:rsidRPr="000D288C" w:rsidRDefault="0002043A" w:rsidP="00C63A76">
      <w:pPr>
        <w:pStyle w:val="a5"/>
      </w:pPr>
      <w:r w:rsidRPr="000D288C">
        <w:rPr>
          <w:rFonts w:hint="eastAsia"/>
        </w:rPr>
        <w:t xml:space="preserve">    /* </w:t>
      </w:r>
      <w:r w:rsidRPr="000D288C">
        <w:rPr>
          <w:rFonts w:hint="eastAsia"/>
        </w:rPr>
        <w:t>读取</w:t>
      </w:r>
      <w:r w:rsidRPr="000D288C">
        <w:rPr>
          <w:rFonts w:hint="eastAsia"/>
        </w:rPr>
        <w:t>Y</w:t>
      </w:r>
      <w:r w:rsidRPr="000D288C">
        <w:rPr>
          <w:rFonts w:hint="eastAsia"/>
        </w:rPr>
        <w:t>轴加速度</w:t>
      </w:r>
      <w:r w:rsidRPr="000D288C">
        <w:rPr>
          <w:rFonts w:hint="eastAsia"/>
        </w:rPr>
        <w:t xml:space="preserve"> */    </w:t>
      </w:r>
    </w:p>
    <w:p w14:paraId="2DD26063" w14:textId="77777777" w:rsidR="0002043A" w:rsidRPr="000D288C" w:rsidRDefault="0002043A" w:rsidP="00C63A76">
      <w:pPr>
        <w:pStyle w:val="a5"/>
      </w:pPr>
      <w:r w:rsidRPr="000D288C">
        <w:t xml:space="preserve">    ret = __lsm6dsl_read_reg(handle, LSM6DSL_OUTY_L_XL, &amp;p_accel[1]);</w:t>
      </w:r>
    </w:p>
    <w:p w14:paraId="7AC879B2" w14:textId="77777777" w:rsidR="0002043A" w:rsidRPr="000D288C" w:rsidRDefault="0002043A" w:rsidP="00C63A76">
      <w:pPr>
        <w:pStyle w:val="a5"/>
      </w:pPr>
      <w:r w:rsidRPr="000D288C">
        <w:rPr>
          <w:rFonts w:hint="eastAsia"/>
        </w:rPr>
        <w:t xml:space="preserve">    /* </w:t>
      </w:r>
      <w:r w:rsidRPr="000D288C">
        <w:rPr>
          <w:rFonts w:hint="eastAsia"/>
        </w:rPr>
        <w:t>检查读取是否失败</w:t>
      </w:r>
      <w:r w:rsidRPr="000D288C">
        <w:rPr>
          <w:rFonts w:hint="eastAsia"/>
        </w:rPr>
        <w:t xml:space="preserve"> */</w:t>
      </w:r>
    </w:p>
    <w:p w14:paraId="77F1A9A8" w14:textId="77777777" w:rsidR="0002043A" w:rsidRPr="000D288C" w:rsidRDefault="0002043A" w:rsidP="00C63A76">
      <w:pPr>
        <w:pStyle w:val="a5"/>
      </w:pPr>
      <w:r w:rsidRPr="000D288C">
        <w:t xml:space="preserve">    if (ret != AM_OK) {</w:t>
      </w:r>
    </w:p>
    <w:p w14:paraId="0D0685F3" w14:textId="77777777" w:rsidR="0002043A" w:rsidRPr="000D288C" w:rsidRDefault="0002043A" w:rsidP="00C63A76">
      <w:pPr>
        <w:pStyle w:val="a5"/>
      </w:pPr>
      <w:r w:rsidRPr="000D288C">
        <w:t xml:space="preserve">        return ret;</w:t>
      </w:r>
    </w:p>
    <w:p w14:paraId="4E4D6EC1" w14:textId="77777777" w:rsidR="0002043A" w:rsidRPr="000D288C" w:rsidRDefault="0002043A" w:rsidP="00C63A76">
      <w:pPr>
        <w:pStyle w:val="a5"/>
      </w:pPr>
      <w:r w:rsidRPr="000D288C">
        <w:t xml:space="preserve">    }</w:t>
      </w:r>
    </w:p>
    <w:p w14:paraId="0B9EB3CA" w14:textId="77777777" w:rsidR="0002043A" w:rsidRPr="000D288C" w:rsidRDefault="0002043A" w:rsidP="00C63A76">
      <w:pPr>
        <w:pStyle w:val="a5"/>
      </w:pPr>
      <w:r w:rsidRPr="000D288C">
        <w:rPr>
          <w:rFonts w:hint="eastAsia"/>
        </w:rPr>
        <w:t xml:space="preserve">    /* </w:t>
      </w:r>
      <w:r w:rsidRPr="000D288C">
        <w:rPr>
          <w:rFonts w:hint="eastAsia"/>
        </w:rPr>
        <w:t>读取</w:t>
      </w:r>
      <w:r w:rsidRPr="000D288C">
        <w:rPr>
          <w:rFonts w:hint="eastAsia"/>
        </w:rPr>
        <w:t>Z</w:t>
      </w:r>
      <w:r w:rsidRPr="000D288C">
        <w:rPr>
          <w:rFonts w:hint="eastAsia"/>
        </w:rPr>
        <w:t>轴加速度</w:t>
      </w:r>
      <w:r w:rsidRPr="000D288C">
        <w:rPr>
          <w:rFonts w:hint="eastAsia"/>
        </w:rPr>
        <w:t xml:space="preserve"> */    </w:t>
      </w:r>
    </w:p>
    <w:p w14:paraId="6263FF68" w14:textId="77777777" w:rsidR="0002043A" w:rsidRPr="000D288C" w:rsidRDefault="0002043A" w:rsidP="00C63A76">
      <w:pPr>
        <w:pStyle w:val="a5"/>
      </w:pPr>
      <w:r w:rsidRPr="000D288C">
        <w:t xml:space="preserve">    ret = __lsm6dsl_read_reg(handle, LSM6DSL_OUTZ_L_XL, &amp;p_accel[2]);</w:t>
      </w:r>
    </w:p>
    <w:p w14:paraId="314A2D5F" w14:textId="77777777" w:rsidR="0002043A" w:rsidRPr="000D288C" w:rsidRDefault="0002043A" w:rsidP="00C63A76">
      <w:pPr>
        <w:pStyle w:val="a5"/>
      </w:pPr>
      <w:r w:rsidRPr="000D288C">
        <w:rPr>
          <w:rFonts w:hint="eastAsia"/>
        </w:rPr>
        <w:t xml:space="preserve">    /* </w:t>
      </w:r>
      <w:r w:rsidRPr="000D288C">
        <w:rPr>
          <w:rFonts w:hint="eastAsia"/>
        </w:rPr>
        <w:t>检查读取是否失败</w:t>
      </w:r>
      <w:r w:rsidRPr="000D288C">
        <w:rPr>
          <w:rFonts w:hint="eastAsia"/>
        </w:rPr>
        <w:t xml:space="preserve"> */</w:t>
      </w:r>
    </w:p>
    <w:p w14:paraId="05BB6145" w14:textId="77777777" w:rsidR="0002043A" w:rsidRPr="000D288C" w:rsidRDefault="0002043A" w:rsidP="00C63A76">
      <w:pPr>
        <w:pStyle w:val="a5"/>
      </w:pPr>
      <w:r w:rsidRPr="000D288C">
        <w:lastRenderedPageBreak/>
        <w:t xml:space="preserve">    if (ret != AM_OK) {</w:t>
      </w:r>
    </w:p>
    <w:p w14:paraId="008F39AF" w14:textId="77777777" w:rsidR="0002043A" w:rsidRPr="000D288C" w:rsidRDefault="0002043A" w:rsidP="00C63A76">
      <w:pPr>
        <w:pStyle w:val="a5"/>
      </w:pPr>
      <w:r w:rsidRPr="000D288C">
        <w:t xml:space="preserve">        return ret;</w:t>
      </w:r>
    </w:p>
    <w:p w14:paraId="11A4A919" w14:textId="77777777" w:rsidR="0002043A" w:rsidRPr="000D288C" w:rsidRDefault="0002043A" w:rsidP="00C63A76">
      <w:pPr>
        <w:pStyle w:val="a5"/>
      </w:pPr>
      <w:r w:rsidRPr="000D288C">
        <w:t xml:space="preserve">    }</w:t>
      </w:r>
    </w:p>
    <w:p w14:paraId="74F7D23C" w14:textId="77777777" w:rsidR="0002043A" w:rsidRPr="000D288C" w:rsidRDefault="0002043A" w:rsidP="00C63A76">
      <w:pPr>
        <w:pStyle w:val="a5"/>
      </w:pPr>
      <w:r w:rsidRPr="000D288C">
        <w:t xml:space="preserve">    return  ret;  </w:t>
      </w:r>
    </w:p>
    <w:p w14:paraId="62494F4E" w14:textId="77777777" w:rsidR="0002043A" w:rsidRDefault="0002043A" w:rsidP="00C63A76">
      <w:pPr>
        <w:pStyle w:val="a5"/>
      </w:pPr>
      <w:r w:rsidRPr="000D288C">
        <w:t>}</w:t>
      </w:r>
      <w:r>
        <w:t xml:space="preserve">       </w:t>
      </w:r>
    </w:p>
    <w:p w14:paraId="31743D2D" w14:textId="77777777" w:rsidR="0002043A" w:rsidRPr="002D1DC8" w:rsidRDefault="0002043A" w:rsidP="00A141DF">
      <w:pPr>
        <w:pStyle w:val="23"/>
        <w:numPr>
          <w:ilvl w:val="0"/>
          <w:numId w:val="62"/>
        </w:numPr>
        <w:spacing w:before="62" w:after="62"/>
        <w:rPr>
          <w:b/>
          <w:lang w:val="de-DE"/>
        </w:rPr>
      </w:pPr>
      <w:r w:rsidRPr="002D1DC8">
        <w:rPr>
          <w:rFonts w:hint="eastAsia"/>
          <w:b/>
          <w:lang w:val="de-DE"/>
        </w:rPr>
        <w:t>温度信息</w:t>
      </w:r>
      <w:r w:rsidRPr="002D1DC8">
        <w:rPr>
          <w:b/>
          <w:lang w:val="de-DE"/>
        </w:rPr>
        <w:t>读取</w:t>
      </w:r>
    </w:p>
    <w:p w14:paraId="535BB905" w14:textId="77777777" w:rsidR="0002043A" w:rsidRDefault="0002043A" w:rsidP="0002043A">
      <w:pPr>
        <w:pStyle w:val="23"/>
        <w:spacing w:before="62" w:after="62"/>
      </w:pPr>
      <w:r>
        <w:rPr>
          <w:rFonts w:hint="eastAsia"/>
        </w:rPr>
        <w:t>读取温度信息</w:t>
      </w:r>
      <w:r>
        <w:t>参数</w:t>
      </w:r>
      <w:r>
        <w:rPr>
          <w:rFonts w:hint="eastAsia"/>
        </w:rPr>
        <w:t>，当实例</w:t>
      </w:r>
      <w:r>
        <w:t>初始化完成</w:t>
      </w:r>
      <w:r>
        <w:rPr>
          <w:rFonts w:hint="eastAsia"/>
        </w:rPr>
        <w:t>获取</w:t>
      </w:r>
      <w:r>
        <w:t>句柄后，</w:t>
      </w:r>
      <w:r>
        <w:rPr>
          <w:rFonts w:hint="eastAsia"/>
        </w:rPr>
        <w:t>获取温度</w:t>
      </w:r>
      <w:r>
        <w:t>参数并</w:t>
      </w:r>
      <w:r>
        <w:rPr>
          <w:rFonts w:hint="eastAsia"/>
        </w:rPr>
        <w:t>做</w:t>
      </w:r>
      <w:r>
        <w:t>处理</w:t>
      </w:r>
      <w:r>
        <w:rPr>
          <w:rFonts w:hint="eastAsia"/>
        </w:rPr>
        <w:t>，</w:t>
      </w:r>
      <w:r>
        <w:t>实例初始化如</w:t>
      </w:r>
      <w:r>
        <w:rPr>
          <w:rFonts w:hint="eastAsia"/>
        </w:rPr>
        <w:t>下</w:t>
      </w:r>
      <w:r>
        <w:t>所示：</w:t>
      </w:r>
    </w:p>
    <w:p w14:paraId="00D5CE36" w14:textId="77777777" w:rsidR="0002043A" w:rsidRDefault="0002043A" w:rsidP="00C63A76">
      <w:pPr>
        <w:pStyle w:val="a5"/>
      </w:pPr>
      <w:r>
        <w:t xml:space="preserve">    am_lsm6dsl_handle_t handle;</w:t>
      </w:r>
    </w:p>
    <w:p w14:paraId="2554957B" w14:textId="77777777" w:rsidR="0002043A" w:rsidRDefault="0002043A" w:rsidP="00C63A76">
      <w:pPr>
        <w:pStyle w:val="a5"/>
      </w:pPr>
      <w:r>
        <w:t xml:space="preserve">    handle = am_lsm6dsl_inst_init();</w:t>
      </w:r>
    </w:p>
    <w:p w14:paraId="38F75B70" w14:textId="77777777" w:rsidR="0002043A" w:rsidRDefault="0002043A" w:rsidP="0002043A">
      <w:pPr>
        <w:pStyle w:val="23"/>
        <w:spacing w:before="62" w:after="62"/>
        <w:rPr>
          <w:lang w:val="de-DE"/>
        </w:rPr>
      </w:pPr>
      <w:r>
        <w:rPr>
          <w:rFonts w:hint="eastAsia"/>
          <w:lang w:val="de-DE"/>
        </w:rPr>
        <w:t>当</w:t>
      </w:r>
      <w:r>
        <w:rPr>
          <w:lang w:val="de-DE"/>
        </w:rPr>
        <w:t>初始化完成，即可使用接口函数读取当前</w:t>
      </w:r>
      <w:r>
        <w:rPr>
          <w:rFonts w:hint="eastAsia"/>
          <w:lang w:val="de-DE"/>
        </w:rPr>
        <w:t>温度</w:t>
      </w:r>
      <w:r>
        <w:rPr>
          <w:lang w:val="de-DE"/>
        </w:rPr>
        <w:t>信息，</w:t>
      </w:r>
      <w:r>
        <w:rPr>
          <w:rFonts w:hint="eastAsia"/>
          <w:lang w:val="de-DE"/>
        </w:rPr>
        <w:t>调用该</w:t>
      </w:r>
      <w:r>
        <w:rPr>
          <w:lang w:val="de-DE"/>
        </w:rPr>
        <w:t>函数，即可读取当前温度信息</w:t>
      </w:r>
      <w:r>
        <w:rPr>
          <w:rFonts w:hint="eastAsia"/>
          <w:lang w:val="de-DE"/>
        </w:rPr>
        <w:t>，</w:t>
      </w:r>
      <w:r>
        <w:rPr>
          <w:lang w:val="de-DE"/>
        </w:rPr>
        <w:t>详见</w:t>
      </w:r>
      <w:r>
        <w:rPr>
          <w:lang w:val="de-DE"/>
        </w:rPr>
        <w:fldChar w:fldCharType="begin"/>
      </w:r>
      <w:r>
        <w:rPr>
          <w:lang w:val="de-DE"/>
        </w:rPr>
        <w:instrText xml:space="preserve"> REF _Ref527991596 \h </w:instrText>
      </w:r>
      <w:r>
        <w:rPr>
          <w:lang w:val="de-DE"/>
        </w:rPr>
      </w:r>
      <w:r>
        <w:rPr>
          <w:lang w:val="de-DE"/>
        </w:rPr>
        <w:fldChar w:fldCharType="separate"/>
      </w:r>
      <w:r w:rsidR="00B93B10">
        <w:rPr>
          <w:rFonts w:hint="eastAsia"/>
        </w:rPr>
        <w:t>程序清单</w:t>
      </w:r>
      <w:r w:rsidR="00B93B10">
        <w:rPr>
          <w:noProof/>
        </w:rPr>
        <w:t>5</w:t>
      </w:r>
      <w:r w:rsidR="00B93B10">
        <w:t>.</w:t>
      </w:r>
      <w:r w:rsidR="00B93B10">
        <w:rPr>
          <w:noProof/>
        </w:rPr>
        <w:t>51</w:t>
      </w:r>
      <w:r>
        <w:rPr>
          <w:lang w:val="de-DE"/>
        </w:rPr>
        <w:fldChar w:fldCharType="end"/>
      </w:r>
      <w:r>
        <w:rPr>
          <w:rFonts w:hint="eastAsia"/>
          <w:lang w:val="de-DE"/>
        </w:rPr>
        <w:t>。</w:t>
      </w:r>
    </w:p>
    <w:p w14:paraId="047BAF2C" w14:textId="3DF40568" w:rsidR="0002043A" w:rsidRDefault="0002043A" w:rsidP="0002043A">
      <w:pPr>
        <w:pStyle w:val="a7"/>
        <w:rPr>
          <w:lang w:val="de-DE"/>
        </w:rPr>
      </w:pPr>
      <w:bookmarkStart w:id="432" w:name="_Ref527991596"/>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51</w:t>
      </w:r>
      <w:r w:rsidR="00A26C7F">
        <w:fldChar w:fldCharType="end"/>
      </w:r>
      <w:bookmarkEnd w:id="432"/>
      <w:r>
        <w:t xml:space="preserve">  </w:t>
      </w:r>
      <w:r>
        <w:rPr>
          <w:rFonts w:hint="eastAsia"/>
        </w:rPr>
        <w:t>使用</w:t>
      </w:r>
      <w:r>
        <w:rPr>
          <w:rFonts w:hint="eastAsia"/>
        </w:rPr>
        <w:t>LSM6DSL</w:t>
      </w:r>
      <w:r>
        <w:rPr>
          <w:rFonts w:hint="eastAsia"/>
        </w:rPr>
        <w:t>获取当前温度</w:t>
      </w:r>
    </w:p>
    <w:p w14:paraId="17FBCDC1" w14:textId="77777777" w:rsidR="0002043A" w:rsidRPr="000D288C" w:rsidRDefault="0002043A" w:rsidP="00C63A76">
      <w:pPr>
        <w:pStyle w:val="a5"/>
      </w:pPr>
      <w:r>
        <w:t>i</w:t>
      </w:r>
      <w:r w:rsidRPr="000D288C">
        <w:t>nt</w:t>
      </w:r>
      <w:r>
        <w:t xml:space="preserve"> </w:t>
      </w:r>
      <w:r w:rsidRPr="000D288C">
        <w:t xml:space="preserve"> am_lsm6dsl_read_temp(am_lsm6dsl_handle_t handle, int16_t* p_temp)</w:t>
      </w:r>
    </w:p>
    <w:p w14:paraId="32112361" w14:textId="77777777" w:rsidR="0002043A" w:rsidRPr="000D288C" w:rsidRDefault="0002043A" w:rsidP="00C63A76">
      <w:pPr>
        <w:pStyle w:val="a5"/>
      </w:pPr>
      <w:r w:rsidRPr="000D288C">
        <w:t>{</w:t>
      </w:r>
    </w:p>
    <w:p w14:paraId="568717E7" w14:textId="77777777" w:rsidR="0002043A" w:rsidRPr="000D288C" w:rsidRDefault="0002043A" w:rsidP="00C63A76">
      <w:pPr>
        <w:pStyle w:val="a5"/>
      </w:pPr>
      <w:r w:rsidRPr="000D288C">
        <w:tab/>
        <w:t>Int</w:t>
      </w:r>
      <w:r>
        <w:t xml:space="preserve"> </w:t>
      </w:r>
      <w:r w:rsidRPr="000D288C">
        <w:t xml:space="preserve"> ret = AM_OK;</w:t>
      </w:r>
    </w:p>
    <w:p w14:paraId="17ACE6B1" w14:textId="77777777" w:rsidR="0002043A" w:rsidRPr="000D288C" w:rsidRDefault="0002043A" w:rsidP="00C63A76">
      <w:pPr>
        <w:pStyle w:val="a5"/>
      </w:pPr>
      <w:r w:rsidRPr="000D288C">
        <w:rPr>
          <w:rFonts w:hint="eastAsia"/>
        </w:rPr>
        <w:t xml:space="preserve">    /</w:t>
      </w:r>
      <w:r>
        <w:t>/</w:t>
      </w:r>
      <w:r w:rsidRPr="000D288C">
        <w:rPr>
          <w:rFonts w:hint="eastAsia"/>
        </w:rPr>
        <w:t>读取温度</w:t>
      </w:r>
    </w:p>
    <w:p w14:paraId="5F1ACBBF" w14:textId="77777777" w:rsidR="0002043A" w:rsidRPr="000D288C" w:rsidRDefault="0002043A" w:rsidP="00C63A76">
      <w:pPr>
        <w:pStyle w:val="a5"/>
      </w:pPr>
      <w:r>
        <w:t xml:space="preserve">    </w:t>
      </w:r>
      <w:r w:rsidRPr="000D288C">
        <w:t>ret = __lsm6dsl_read_reg(handle, LSM6DSL_OUT_TEMP_L, p_temp);</w:t>
      </w:r>
    </w:p>
    <w:p w14:paraId="2207481D" w14:textId="77777777" w:rsidR="0002043A" w:rsidRPr="000D288C" w:rsidRDefault="0002043A" w:rsidP="00C63A76">
      <w:pPr>
        <w:pStyle w:val="a5"/>
      </w:pPr>
      <w:r w:rsidRPr="000D288C">
        <w:rPr>
          <w:rFonts w:hint="eastAsia"/>
        </w:rPr>
        <w:t xml:space="preserve">    /</w:t>
      </w:r>
      <w:r>
        <w:t>/</w:t>
      </w:r>
      <w:r w:rsidRPr="000D288C">
        <w:rPr>
          <w:rFonts w:hint="eastAsia"/>
        </w:rPr>
        <w:t>检查读取是否失败</w:t>
      </w:r>
    </w:p>
    <w:p w14:paraId="0C663F54" w14:textId="77777777" w:rsidR="0002043A" w:rsidRPr="000D288C" w:rsidRDefault="0002043A" w:rsidP="00C63A76">
      <w:pPr>
        <w:pStyle w:val="a5"/>
      </w:pPr>
      <w:r w:rsidRPr="000D288C">
        <w:t xml:space="preserve">    if </w:t>
      </w:r>
      <w:r>
        <w:t xml:space="preserve"> </w:t>
      </w:r>
      <w:r w:rsidRPr="000D288C">
        <w:t>(ret != AM_OK) {</w:t>
      </w:r>
    </w:p>
    <w:p w14:paraId="4998353C" w14:textId="77777777" w:rsidR="0002043A" w:rsidRPr="000D288C" w:rsidRDefault="0002043A" w:rsidP="00C63A76">
      <w:pPr>
        <w:pStyle w:val="a5"/>
      </w:pPr>
      <w:r w:rsidRPr="000D288C">
        <w:t xml:space="preserve">        return</w:t>
      </w:r>
      <w:r>
        <w:t xml:space="preserve"> </w:t>
      </w:r>
      <w:r w:rsidRPr="000D288C">
        <w:t xml:space="preserve"> ret;</w:t>
      </w:r>
    </w:p>
    <w:p w14:paraId="6F3F0FB8" w14:textId="77777777" w:rsidR="0002043A" w:rsidRPr="000D288C" w:rsidRDefault="0002043A" w:rsidP="00C63A76">
      <w:pPr>
        <w:pStyle w:val="a5"/>
      </w:pPr>
      <w:r w:rsidRPr="000D288C">
        <w:t xml:space="preserve">    }</w:t>
      </w:r>
    </w:p>
    <w:p w14:paraId="614AE646" w14:textId="77777777" w:rsidR="0002043A" w:rsidRPr="000D288C" w:rsidRDefault="0002043A" w:rsidP="00C63A76">
      <w:pPr>
        <w:pStyle w:val="a5"/>
      </w:pPr>
      <w:r w:rsidRPr="000D288C">
        <w:rPr>
          <w:rFonts w:hint="eastAsia"/>
        </w:rPr>
        <w:tab/>
      </w:r>
      <w:r>
        <w:rPr>
          <w:rFonts w:hint="eastAsia"/>
        </w:rPr>
        <w:t>//</w:t>
      </w:r>
      <w:r w:rsidRPr="000D288C">
        <w:rPr>
          <w:rFonts w:hint="eastAsia"/>
        </w:rPr>
        <w:t>计算温度</w:t>
      </w:r>
    </w:p>
    <w:p w14:paraId="117102F2" w14:textId="77777777" w:rsidR="0002043A" w:rsidRPr="000D288C" w:rsidRDefault="0002043A" w:rsidP="00C63A76">
      <w:pPr>
        <w:pStyle w:val="a5"/>
      </w:pPr>
      <w:r w:rsidRPr="000D288C">
        <w:t xml:space="preserve">    *p_temp = (int8_t)</w:t>
      </w:r>
      <w:r>
        <w:t xml:space="preserve"> </w:t>
      </w:r>
      <w:r w:rsidRPr="000D288C">
        <w:t>(24 + *p_temp * 1.0 / 2);</w:t>
      </w:r>
    </w:p>
    <w:p w14:paraId="378AA687" w14:textId="77777777" w:rsidR="0002043A" w:rsidRPr="000D288C" w:rsidRDefault="0002043A" w:rsidP="00C63A76">
      <w:pPr>
        <w:pStyle w:val="a5"/>
      </w:pPr>
      <w:r w:rsidRPr="000D288C">
        <w:t xml:space="preserve">   </w:t>
      </w:r>
      <w:r>
        <w:t xml:space="preserve"> </w:t>
      </w:r>
      <w:r w:rsidRPr="000D288C">
        <w:t xml:space="preserve"> return  ret;</w:t>
      </w:r>
    </w:p>
    <w:p w14:paraId="5D234DC0" w14:textId="77777777" w:rsidR="0002043A" w:rsidRDefault="0002043A" w:rsidP="00C63A76">
      <w:pPr>
        <w:pStyle w:val="a5"/>
      </w:pPr>
      <w:r w:rsidRPr="000D288C">
        <w:t>}</w:t>
      </w:r>
    </w:p>
    <w:p w14:paraId="2E6AAE3F" w14:textId="77777777" w:rsidR="0002043A" w:rsidRPr="002D1DC8" w:rsidRDefault="0002043A" w:rsidP="00A141DF">
      <w:pPr>
        <w:numPr>
          <w:ilvl w:val="0"/>
          <w:numId w:val="62"/>
        </w:numPr>
        <w:spacing w:before="62" w:after="62"/>
        <w:rPr>
          <w:b/>
          <w:lang w:val="de-DE"/>
        </w:rPr>
      </w:pPr>
      <w:r w:rsidRPr="002D1DC8">
        <w:rPr>
          <w:rFonts w:hint="eastAsia"/>
          <w:b/>
          <w:lang w:val="de-DE"/>
        </w:rPr>
        <w:t>使用</w:t>
      </w:r>
      <w:r w:rsidRPr="002D1DC8">
        <w:rPr>
          <w:b/>
          <w:lang w:val="de-DE"/>
        </w:rPr>
        <w:t>范例</w:t>
      </w:r>
    </w:p>
    <w:p w14:paraId="4DAB6527" w14:textId="77777777" w:rsidR="0002043A" w:rsidRDefault="0002043A" w:rsidP="0002043A">
      <w:pPr>
        <w:pStyle w:val="23"/>
        <w:spacing w:before="62" w:after="62"/>
      </w:pPr>
      <w:r w:rsidRPr="000D288C">
        <w:rPr>
          <w:rFonts w:hint="eastAsia"/>
        </w:rPr>
        <w:t>当完成初始化后</w:t>
      </w:r>
      <w:r w:rsidRPr="00FE76D4">
        <w:rPr>
          <w:rFonts w:hint="eastAsia"/>
          <w:lang w:val="de-DE"/>
        </w:rPr>
        <w:t>，</w:t>
      </w:r>
      <w:r w:rsidRPr="000D288C">
        <w:rPr>
          <w:rFonts w:hint="eastAsia"/>
        </w:rPr>
        <w:t>即可使用通用的</w:t>
      </w:r>
      <w:r>
        <w:rPr>
          <w:rFonts w:hint="eastAsia"/>
        </w:rPr>
        <w:t>加速度</w:t>
      </w:r>
      <w:r w:rsidRPr="000D288C">
        <w:rPr>
          <w:rFonts w:hint="eastAsia"/>
        </w:rPr>
        <w:t>读取接口</w:t>
      </w:r>
      <w:r>
        <w:rPr>
          <w:rFonts w:hint="eastAsia"/>
        </w:rPr>
        <w:t>和</w:t>
      </w:r>
      <w:r>
        <w:t>温度读取接口</w:t>
      </w:r>
      <w:r w:rsidRPr="000D288C">
        <w:rPr>
          <w:rFonts w:hint="eastAsia"/>
        </w:rPr>
        <w:t>获取当前</w:t>
      </w:r>
      <w:r>
        <w:rPr>
          <w:rFonts w:hint="eastAsia"/>
        </w:rPr>
        <w:t>加速度及</w:t>
      </w:r>
      <w:r w:rsidRPr="000D288C">
        <w:rPr>
          <w:rFonts w:hint="eastAsia"/>
        </w:rPr>
        <w:t>温度值</w:t>
      </w:r>
      <w:r w:rsidRPr="00FE76D4">
        <w:rPr>
          <w:rFonts w:hint="eastAsia"/>
          <w:lang w:val="de-DE"/>
        </w:rPr>
        <w:t>，</w:t>
      </w:r>
      <w:r w:rsidRPr="000D288C">
        <w:rPr>
          <w:rFonts w:hint="eastAsia"/>
        </w:rPr>
        <w:t>读取并通过串口打印当前</w:t>
      </w:r>
      <w:r>
        <w:rPr>
          <w:rFonts w:hint="eastAsia"/>
        </w:rPr>
        <w:t>加速度及</w:t>
      </w:r>
      <w:r>
        <w:t>温度信息</w:t>
      </w:r>
      <w:r w:rsidRPr="000D288C">
        <w:rPr>
          <w:rFonts w:hint="eastAsia"/>
        </w:rPr>
        <w:t>的范例程序详见</w:t>
      </w:r>
      <w:r>
        <w:fldChar w:fldCharType="begin"/>
      </w:r>
      <w:r>
        <w:instrText xml:space="preserve"> </w:instrText>
      </w:r>
      <w:r>
        <w:rPr>
          <w:rFonts w:hint="eastAsia"/>
        </w:rPr>
        <w:instrText>REF _Ref527991847 \h</w:instrText>
      </w:r>
      <w:r>
        <w:instrText xml:space="preserve"> </w:instrText>
      </w:r>
      <w:r>
        <w:fldChar w:fldCharType="separate"/>
      </w:r>
      <w:r w:rsidR="00B93B10">
        <w:rPr>
          <w:rFonts w:hint="eastAsia"/>
        </w:rPr>
        <w:t>程序清单</w:t>
      </w:r>
      <w:r w:rsidR="00B93B10">
        <w:rPr>
          <w:noProof/>
        </w:rPr>
        <w:t>5</w:t>
      </w:r>
      <w:r w:rsidR="00B93B10">
        <w:t>.</w:t>
      </w:r>
      <w:r w:rsidR="00B93B10">
        <w:rPr>
          <w:noProof/>
        </w:rPr>
        <w:t>52</w:t>
      </w:r>
      <w:r>
        <w:fldChar w:fldCharType="end"/>
      </w:r>
      <w:r w:rsidRPr="000D288C">
        <w:rPr>
          <w:rFonts w:hint="eastAsia"/>
        </w:rPr>
        <w:t>。</w:t>
      </w:r>
    </w:p>
    <w:p w14:paraId="435460D6" w14:textId="3480C1D6" w:rsidR="0002043A" w:rsidRDefault="0002043A" w:rsidP="0002043A">
      <w:pPr>
        <w:pStyle w:val="a7"/>
      </w:pPr>
      <w:bookmarkStart w:id="433" w:name="_Ref527991847"/>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52</w:t>
      </w:r>
      <w:r w:rsidR="00A26C7F">
        <w:fldChar w:fldCharType="end"/>
      </w:r>
      <w:bookmarkEnd w:id="433"/>
      <w:r>
        <w:t xml:space="preserve">  </w:t>
      </w:r>
      <w:r>
        <w:rPr>
          <w:rFonts w:hint="eastAsia"/>
        </w:rPr>
        <w:t>使用</w:t>
      </w:r>
      <w:r>
        <w:rPr>
          <w:rFonts w:hint="eastAsia"/>
        </w:rPr>
        <w:t>LSM6DSL</w:t>
      </w:r>
      <w:r>
        <w:rPr>
          <w:rFonts w:hint="eastAsia"/>
        </w:rPr>
        <w:t>范例程序</w:t>
      </w:r>
    </w:p>
    <w:p w14:paraId="1713B927" w14:textId="77777777" w:rsidR="0002043A" w:rsidRPr="00C63A76" w:rsidRDefault="0002043A" w:rsidP="00C63A76">
      <w:pPr>
        <w:pStyle w:val="a5"/>
      </w:pPr>
      <w:r w:rsidRPr="00C63A76">
        <w:t>#include "ametal.h"</w:t>
      </w:r>
    </w:p>
    <w:p w14:paraId="6AB2C49D" w14:textId="77777777" w:rsidR="0002043A" w:rsidRPr="00C63A76" w:rsidRDefault="0002043A" w:rsidP="00C63A76">
      <w:pPr>
        <w:pStyle w:val="a5"/>
      </w:pPr>
      <w:r w:rsidRPr="00C63A76">
        <w:t>#include "am_delay.h"</w:t>
      </w:r>
    </w:p>
    <w:p w14:paraId="672DA4C2" w14:textId="77777777" w:rsidR="0002043A" w:rsidRPr="00C63A76" w:rsidRDefault="0002043A" w:rsidP="00C63A76">
      <w:pPr>
        <w:pStyle w:val="a5"/>
      </w:pPr>
      <w:r w:rsidRPr="00C63A76">
        <w:t>#include "am_lsm6dsl.h"</w:t>
      </w:r>
    </w:p>
    <w:p w14:paraId="5D168BA1" w14:textId="77777777" w:rsidR="0002043A" w:rsidRPr="00C63A76" w:rsidRDefault="0002043A" w:rsidP="00C63A76">
      <w:pPr>
        <w:pStyle w:val="a5"/>
      </w:pPr>
      <w:r w:rsidRPr="00C63A76">
        <w:t>#include "am_hwconf_lsm6dsl.h"</w:t>
      </w:r>
    </w:p>
    <w:p w14:paraId="44F78192" w14:textId="77777777" w:rsidR="0002043A" w:rsidRDefault="0002043A" w:rsidP="00C63A76">
      <w:pPr>
        <w:pStyle w:val="a5"/>
      </w:pPr>
      <w:r>
        <w:t>#include "am_vdebug.h"</w:t>
      </w:r>
    </w:p>
    <w:p w14:paraId="66328EF6" w14:textId="77777777" w:rsidR="0002043A" w:rsidRDefault="0002043A" w:rsidP="00C63A76">
      <w:pPr>
        <w:pStyle w:val="a5"/>
      </w:pPr>
      <w:r>
        <w:t>void demo_lsm6dsl_entry (void)</w:t>
      </w:r>
    </w:p>
    <w:p w14:paraId="3CA353CD" w14:textId="77777777" w:rsidR="0002043A" w:rsidRDefault="0002043A" w:rsidP="00C63A76">
      <w:pPr>
        <w:pStyle w:val="a5"/>
      </w:pPr>
      <w:r>
        <w:t xml:space="preserve">{  </w:t>
      </w:r>
    </w:p>
    <w:p w14:paraId="60D2B08B" w14:textId="77777777" w:rsidR="0002043A" w:rsidRDefault="0002043A" w:rsidP="00C63A76">
      <w:pPr>
        <w:pStyle w:val="a5"/>
      </w:pPr>
      <w:r>
        <w:t xml:space="preserve">    int16_t temp     = 0;</w:t>
      </w:r>
    </w:p>
    <w:p w14:paraId="0DCBB2DE" w14:textId="77777777" w:rsidR="0002043A" w:rsidRDefault="0002043A" w:rsidP="00C63A76">
      <w:pPr>
        <w:pStyle w:val="a5"/>
      </w:pPr>
      <w:r>
        <w:t xml:space="preserve">    int16_t accel[3] = {0};</w:t>
      </w:r>
    </w:p>
    <w:p w14:paraId="5A99B77A" w14:textId="77777777" w:rsidR="0002043A" w:rsidRDefault="0002043A" w:rsidP="00C63A76">
      <w:pPr>
        <w:pStyle w:val="a5"/>
      </w:pPr>
      <w:r>
        <w:t xml:space="preserve">    am_lsm6dsl_handle_t handle;</w:t>
      </w:r>
    </w:p>
    <w:p w14:paraId="5620B270" w14:textId="77777777" w:rsidR="0002043A" w:rsidRDefault="0002043A" w:rsidP="00C63A76">
      <w:pPr>
        <w:pStyle w:val="a5"/>
      </w:pPr>
      <w:r>
        <w:t xml:space="preserve">    handle = am_lsm6dsl_inst_init();</w:t>
      </w:r>
    </w:p>
    <w:p w14:paraId="3F6A5AD7" w14:textId="77777777" w:rsidR="0002043A" w:rsidRDefault="0002043A" w:rsidP="00C63A76">
      <w:pPr>
        <w:pStyle w:val="a5"/>
      </w:pPr>
      <w:r>
        <w:lastRenderedPageBreak/>
        <w:t xml:space="preserve">    while (1) {</w:t>
      </w:r>
    </w:p>
    <w:p w14:paraId="6E2BB003" w14:textId="77777777" w:rsidR="0002043A" w:rsidRDefault="0002043A" w:rsidP="00C63A76">
      <w:pPr>
        <w:pStyle w:val="a5"/>
      </w:pPr>
      <w:r>
        <w:rPr>
          <w:rFonts w:hint="eastAsia"/>
        </w:rPr>
        <w:t xml:space="preserve">        /** \brief </w:t>
      </w:r>
      <w:r>
        <w:rPr>
          <w:rFonts w:hint="eastAsia"/>
        </w:rPr>
        <w:t>读取</w:t>
      </w:r>
      <w:r>
        <w:rPr>
          <w:rFonts w:hint="eastAsia"/>
        </w:rPr>
        <w:t>X</w:t>
      </w:r>
      <w:r>
        <w:rPr>
          <w:rFonts w:hint="eastAsia"/>
        </w:rPr>
        <w:t>、</w:t>
      </w:r>
      <w:r>
        <w:rPr>
          <w:rFonts w:hint="eastAsia"/>
        </w:rPr>
        <w:t>Y</w:t>
      </w:r>
      <w:r>
        <w:rPr>
          <w:rFonts w:hint="eastAsia"/>
        </w:rPr>
        <w:t>、</w:t>
      </w:r>
      <w:r>
        <w:rPr>
          <w:rFonts w:hint="eastAsia"/>
        </w:rPr>
        <w:t>Z</w:t>
      </w:r>
      <w:r>
        <w:rPr>
          <w:rFonts w:hint="eastAsia"/>
        </w:rPr>
        <w:t>通道的加速度</w:t>
      </w:r>
      <w:r>
        <w:rPr>
          <w:rFonts w:hint="eastAsia"/>
        </w:rPr>
        <w:t xml:space="preserve"> */</w:t>
      </w:r>
    </w:p>
    <w:p w14:paraId="1D0C4EFD" w14:textId="77777777" w:rsidR="0002043A" w:rsidRDefault="0002043A" w:rsidP="00C63A76">
      <w:pPr>
        <w:pStyle w:val="a5"/>
      </w:pPr>
      <w:r>
        <w:t xml:space="preserve">        am_lsm6dsl_read_accel (handle, accel);</w:t>
      </w:r>
    </w:p>
    <w:p w14:paraId="7C3F08F6" w14:textId="77777777" w:rsidR="0002043A" w:rsidRDefault="0002043A" w:rsidP="00C63A76">
      <w:pPr>
        <w:pStyle w:val="a5"/>
      </w:pPr>
      <w:r>
        <w:t xml:space="preserve">        AM_DBG_INFO(" x_accel = %d\r\n  y_accel = %d\r\n z_accel = %d\r\n",</w:t>
      </w:r>
    </w:p>
    <w:p w14:paraId="1947C965" w14:textId="77777777" w:rsidR="0002043A" w:rsidRPr="00111BF8" w:rsidRDefault="0002043A" w:rsidP="00C63A76">
      <w:pPr>
        <w:pStyle w:val="a5"/>
      </w:pPr>
      <w:r>
        <w:t xml:space="preserve">        accel [0],      accel [1],          accel [2]   );</w:t>
      </w:r>
    </w:p>
    <w:p w14:paraId="7205DD43" w14:textId="77777777" w:rsidR="0002043A" w:rsidRDefault="0002043A" w:rsidP="00C63A76">
      <w:pPr>
        <w:pStyle w:val="a5"/>
      </w:pPr>
      <w:r>
        <w:rPr>
          <w:rFonts w:hint="eastAsia"/>
        </w:rPr>
        <w:t xml:space="preserve">        /** \brief</w:t>
      </w:r>
      <w:r>
        <w:t xml:space="preserve"> </w:t>
      </w:r>
      <w:r>
        <w:rPr>
          <w:rFonts w:hint="eastAsia"/>
        </w:rPr>
        <w:t>读取温度</w:t>
      </w:r>
      <w:r>
        <w:tab/>
      </w:r>
      <w:r>
        <w:rPr>
          <w:rFonts w:hint="eastAsia"/>
        </w:rPr>
        <w:t xml:space="preserve"> </w:t>
      </w:r>
      <w:r>
        <w:tab/>
      </w:r>
      <w:r>
        <w:tab/>
      </w:r>
      <w:r>
        <w:tab/>
        <w:t xml:space="preserve"> </w:t>
      </w:r>
      <w:r>
        <w:rPr>
          <w:rFonts w:hint="eastAsia"/>
        </w:rPr>
        <w:t>*/</w:t>
      </w:r>
    </w:p>
    <w:p w14:paraId="66064EAB" w14:textId="77777777" w:rsidR="0002043A" w:rsidRDefault="0002043A" w:rsidP="00C63A76">
      <w:pPr>
        <w:pStyle w:val="a5"/>
      </w:pPr>
      <w:r>
        <w:t xml:space="preserve">        am_lsm6dsl_read_temp (handle, &amp;temp);</w:t>
      </w:r>
    </w:p>
    <w:p w14:paraId="1B04F5BA" w14:textId="77777777" w:rsidR="0002043A" w:rsidRDefault="0002043A" w:rsidP="00C63A76">
      <w:pPr>
        <w:pStyle w:val="a5"/>
      </w:pPr>
      <w:r>
        <w:t xml:space="preserve">        AM_DBG_INFO(" temp = %d\r\n",temp);</w:t>
      </w:r>
    </w:p>
    <w:p w14:paraId="2853A0DC" w14:textId="77777777" w:rsidR="0002043A" w:rsidRDefault="0002043A" w:rsidP="00C63A76">
      <w:pPr>
        <w:pStyle w:val="a5"/>
      </w:pPr>
      <w:r>
        <w:t xml:space="preserve">        am_mdelay (1000);</w:t>
      </w:r>
    </w:p>
    <w:p w14:paraId="2B4EEBEB" w14:textId="77777777" w:rsidR="0002043A" w:rsidRDefault="0002043A" w:rsidP="00C63A76">
      <w:pPr>
        <w:pStyle w:val="a5"/>
      </w:pPr>
      <w:r>
        <w:t xml:space="preserve">    }</w:t>
      </w:r>
    </w:p>
    <w:p w14:paraId="0DBD619A" w14:textId="77777777" w:rsidR="0002043A" w:rsidRPr="00111BF8" w:rsidRDefault="0002043A" w:rsidP="00C63A76">
      <w:pPr>
        <w:pStyle w:val="a5"/>
      </w:pPr>
      <w:r>
        <w:t>}</w:t>
      </w:r>
    </w:p>
    <w:p w14:paraId="35561282" w14:textId="534B68C7" w:rsidR="0002043A" w:rsidRPr="00666FB6" w:rsidRDefault="0002043A" w:rsidP="0002043A">
      <w:pPr>
        <w:pStyle w:val="20"/>
      </w:pPr>
      <w:bookmarkStart w:id="434" w:name="_Toc528660203"/>
      <w:bookmarkStart w:id="435" w:name="_Toc528750825"/>
      <w:bookmarkStart w:id="436" w:name="_Toc6175854"/>
      <w:r w:rsidRPr="00666FB6">
        <w:rPr>
          <w:rFonts w:hint="eastAsia"/>
        </w:rPr>
        <w:t>BMG</w:t>
      </w:r>
      <w:r w:rsidRPr="00666FB6">
        <w:t>160</w:t>
      </w:r>
      <w:bookmarkEnd w:id="434"/>
      <w:bookmarkEnd w:id="435"/>
      <w:r>
        <w:rPr>
          <w:rFonts w:hint="eastAsia"/>
        </w:rPr>
        <w:t>传感器组件</w:t>
      </w:r>
      <w:bookmarkEnd w:id="436"/>
    </w:p>
    <w:p w14:paraId="4210DC98" w14:textId="77777777" w:rsidR="0002043A" w:rsidRDefault="0002043A" w:rsidP="0002043A">
      <w:pPr>
        <w:pStyle w:val="23"/>
        <w:spacing w:before="62" w:after="62"/>
      </w:pPr>
      <w:r>
        <w:t>BMG160</w:t>
      </w:r>
      <w:r>
        <w:t>是</w:t>
      </w:r>
      <w:r>
        <w:rPr>
          <w:rFonts w:hint="eastAsia"/>
        </w:rPr>
        <w:t>BOS</w:t>
      </w:r>
      <w:r>
        <w:t>CH</w:t>
      </w:r>
      <w:r>
        <w:t>半导体推出的具有</w:t>
      </w:r>
      <w:r>
        <w:t>I</w:t>
      </w:r>
      <w:r w:rsidRPr="00F00140">
        <w:rPr>
          <w:vertAlign w:val="superscript"/>
        </w:rPr>
        <w:t>2</w:t>
      </w:r>
      <w:r>
        <w:t>C</w:t>
      </w:r>
      <w:r>
        <w:t>和</w:t>
      </w:r>
      <w:r>
        <w:t>SPI</w:t>
      </w:r>
      <w:r>
        <w:t>接口的数字三轴陀螺仪</w:t>
      </w:r>
      <w:r>
        <w:rPr>
          <w:rFonts w:hint="eastAsia"/>
        </w:rPr>
        <w:t>。</w:t>
      </w:r>
    </w:p>
    <w:p w14:paraId="1BEB851E" w14:textId="77777777" w:rsidR="0002043A" w:rsidRPr="00632480" w:rsidRDefault="0002043A" w:rsidP="0002043A">
      <w:pPr>
        <w:pStyle w:val="30"/>
      </w:pPr>
      <w:bookmarkStart w:id="437" w:name="_Toc528660204"/>
      <w:bookmarkStart w:id="438" w:name="_Toc528750826"/>
      <w:bookmarkStart w:id="439" w:name="_Toc6175855"/>
      <w:r>
        <w:t>器件介绍</w:t>
      </w:r>
      <w:bookmarkEnd w:id="437"/>
      <w:bookmarkEnd w:id="438"/>
      <w:bookmarkEnd w:id="439"/>
    </w:p>
    <w:p w14:paraId="355E97D5" w14:textId="77777777" w:rsidR="0002043A" w:rsidRPr="00015874" w:rsidRDefault="0002043A" w:rsidP="0002043A">
      <w:pPr>
        <w:pStyle w:val="23"/>
        <w:spacing w:before="62" w:after="62"/>
      </w:pPr>
      <w:r w:rsidRPr="00015874">
        <w:rPr>
          <w:rFonts w:hint="eastAsia"/>
        </w:rPr>
        <w:t>BMG</w:t>
      </w:r>
      <w:r w:rsidRPr="00015874">
        <w:t>160</w:t>
      </w:r>
      <w:r w:rsidRPr="00015874">
        <w:t>是一款</w:t>
      </w:r>
      <w:r w:rsidRPr="00015874">
        <w:rPr>
          <w:rFonts w:hint="eastAsia"/>
        </w:rPr>
        <w:t>三轴陀螺仪传感器，旨在满足消费类应用的要求，例如图像稳定（</w:t>
      </w:r>
      <w:r w:rsidRPr="00015874">
        <w:rPr>
          <w:rFonts w:hint="eastAsia"/>
        </w:rPr>
        <w:t>DSC</w:t>
      </w:r>
      <w:r w:rsidRPr="00015874">
        <w:rPr>
          <w:rFonts w:hint="eastAsia"/>
        </w:rPr>
        <w:t>和拍照手机）、游戏和定点设备。它能够测量三轴（</w:t>
      </w:r>
      <w:r w:rsidRPr="00015874">
        <w:rPr>
          <w:rFonts w:hint="eastAsia"/>
        </w:rPr>
        <w:t>x</w:t>
      </w:r>
      <w:r w:rsidRPr="00015874">
        <w:rPr>
          <w:rFonts w:hint="eastAsia"/>
        </w:rPr>
        <w:t>轴，</w:t>
      </w:r>
      <w:r w:rsidRPr="00015874">
        <w:t>y</w:t>
      </w:r>
      <w:r w:rsidRPr="00015874">
        <w:t>轴</w:t>
      </w:r>
      <w:r w:rsidRPr="00015874">
        <w:rPr>
          <w:rFonts w:hint="eastAsia"/>
        </w:rPr>
        <w:t>和</w:t>
      </w:r>
      <w:r w:rsidRPr="00015874">
        <w:t>z</w:t>
      </w:r>
      <w:r w:rsidRPr="00015874">
        <w:t>轴</w:t>
      </w:r>
      <w:r w:rsidRPr="00015874">
        <w:rPr>
          <w:rFonts w:hint="eastAsia"/>
        </w:rPr>
        <w:t>）的角速率，并提供相应的输出信号。</w:t>
      </w:r>
      <w:r w:rsidRPr="00015874">
        <w:rPr>
          <w:rFonts w:hint="eastAsia"/>
        </w:rPr>
        <w:t>BMG</w:t>
      </w:r>
      <w:r w:rsidRPr="00015874">
        <w:t>160</w:t>
      </w:r>
      <w:r w:rsidRPr="00015874">
        <w:t>配有数字双向</w:t>
      </w:r>
      <w:r w:rsidRPr="00015874">
        <w:t>SPI</w:t>
      </w:r>
      <w:r w:rsidRPr="00015874">
        <w:t>和</w:t>
      </w:r>
      <w:r w:rsidRPr="00A65565">
        <w:rPr>
          <w:rFonts w:hint="eastAsia"/>
        </w:rPr>
        <w:t>I</w:t>
      </w:r>
      <w:r w:rsidRPr="00AA0F77">
        <w:rPr>
          <w:rFonts w:hint="eastAsia"/>
          <w:vertAlign w:val="superscript"/>
        </w:rPr>
        <w:t>2</w:t>
      </w:r>
      <w:r w:rsidRPr="00A65565">
        <w:rPr>
          <w:rFonts w:hint="eastAsia"/>
        </w:rPr>
        <w:t>C</w:t>
      </w:r>
      <w:r w:rsidRPr="00015874">
        <w:t>接口</w:t>
      </w:r>
      <w:r w:rsidRPr="00015874">
        <w:rPr>
          <w:rFonts w:hint="eastAsia"/>
        </w:rPr>
        <w:t>，</w:t>
      </w:r>
      <w:r w:rsidRPr="00015874">
        <w:t>可实现最佳系统集成</w:t>
      </w:r>
      <w:r w:rsidRPr="00015874">
        <w:rPr>
          <w:rFonts w:hint="eastAsia"/>
        </w:rPr>
        <w:t>。</w:t>
      </w:r>
      <w:r w:rsidRPr="00015874">
        <w:t>BMG160</w:t>
      </w:r>
      <w:r w:rsidRPr="00015874">
        <w:t>提供</w:t>
      </w:r>
      <w:r w:rsidRPr="00015874">
        <w:rPr>
          <w:rFonts w:hint="eastAsia"/>
        </w:rPr>
        <w:t>1.2V</w:t>
      </w:r>
      <w:r w:rsidRPr="00015874">
        <w:rPr>
          <w:rFonts w:hint="eastAsia"/>
        </w:rPr>
        <w:t>至</w:t>
      </w:r>
      <w:r w:rsidRPr="00015874">
        <w:rPr>
          <w:rFonts w:hint="eastAsia"/>
        </w:rPr>
        <w:t>3.6</w:t>
      </w:r>
      <w:r w:rsidRPr="00015874">
        <w:t>V</w:t>
      </w:r>
      <w:r w:rsidRPr="00015874">
        <w:t>的可变</w:t>
      </w:r>
      <w:r w:rsidRPr="00015874">
        <w:t>VDDIO</w:t>
      </w:r>
      <w:r w:rsidRPr="00015874">
        <w:t>电压范围</w:t>
      </w:r>
      <w:r w:rsidRPr="00015874">
        <w:rPr>
          <w:rFonts w:hint="eastAsia"/>
        </w:rPr>
        <w:t>，</w:t>
      </w:r>
      <w:r w:rsidRPr="00015874">
        <w:t>可进行编程以优化客户特定应用中的功能</w:t>
      </w:r>
      <w:r w:rsidRPr="00015874">
        <w:rPr>
          <w:rFonts w:hint="eastAsia"/>
        </w:rPr>
        <w:t>、</w:t>
      </w:r>
      <w:r w:rsidRPr="00015874">
        <w:t>性能和功耗</w:t>
      </w:r>
      <w:r w:rsidRPr="00015874">
        <w:rPr>
          <w:rFonts w:hint="eastAsia"/>
        </w:rPr>
        <w:t>。</w:t>
      </w:r>
      <w:r w:rsidRPr="00015874">
        <w:t>此外</w:t>
      </w:r>
      <w:r w:rsidRPr="00015874">
        <w:rPr>
          <w:rFonts w:hint="eastAsia"/>
        </w:rPr>
        <w:t>，</w:t>
      </w:r>
      <w:r w:rsidRPr="00015874">
        <w:t>它还具有片上中断控制器</w:t>
      </w:r>
      <w:r w:rsidRPr="00015874">
        <w:rPr>
          <w:rFonts w:hint="eastAsia"/>
        </w:rPr>
        <w:t>，</w:t>
      </w:r>
      <w:r w:rsidRPr="00015874">
        <w:t>可在不使用微控制器的情况下实现基于运动的应用</w:t>
      </w:r>
      <w:r w:rsidRPr="00015874">
        <w:rPr>
          <w:rFonts w:hint="eastAsia"/>
        </w:rPr>
        <w:t>。</w:t>
      </w:r>
      <w:r w:rsidRPr="00015874">
        <w:rPr>
          <w:rFonts w:hint="eastAsia"/>
        </w:rPr>
        <w:t>BMG</w:t>
      </w:r>
      <w:r w:rsidRPr="00015874">
        <w:t>160</w:t>
      </w:r>
      <w:r w:rsidRPr="00015874">
        <w:t>原理图</w:t>
      </w:r>
      <w:r>
        <w:rPr>
          <w:rFonts w:hint="eastAsia"/>
        </w:rPr>
        <w:t>详见</w:t>
      </w:r>
      <w:r w:rsidRPr="00015874">
        <w:fldChar w:fldCharType="begin"/>
      </w:r>
      <w:r w:rsidRPr="00015874">
        <w:instrText xml:space="preserve"> </w:instrText>
      </w:r>
      <w:r w:rsidRPr="00015874">
        <w:rPr>
          <w:rFonts w:hint="eastAsia"/>
        </w:rPr>
        <w:instrText>REF _Ref528336244 \h</w:instrText>
      </w:r>
      <w:r w:rsidRPr="00015874">
        <w:instrText xml:space="preserve"> </w:instrText>
      </w:r>
      <w:r>
        <w:instrText xml:space="preserve"> \* MERGEFORMAT </w:instrText>
      </w:r>
      <w:r w:rsidRPr="00015874">
        <w:fldChar w:fldCharType="separate"/>
      </w:r>
      <w:r w:rsidR="00B93B10">
        <w:rPr>
          <w:rFonts w:hint="eastAsia"/>
        </w:rPr>
        <w:t>图</w:t>
      </w:r>
      <w:r w:rsidR="00B93B10">
        <w:t>5.8</w:t>
      </w:r>
      <w:r w:rsidRPr="00015874">
        <w:fldChar w:fldCharType="end"/>
      </w:r>
      <w:r w:rsidRPr="00015874">
        <w:rPr>
          <w:rFonts w:hint="eastAsia"/>
        </w:rPr>
        <w:t>。</w:t>
      </w:r>
    </w:p>
    <w:p w14:paraId="08F3883F" w14:textId="32DF5FA8" w:rsidR="0002043A" w:rsidRDefault="0002043A" w:rsidP="0002043A">
      <w:pPr>
        <w:pStyle w:val="23"/>
        <w:spacing w:before="62" w:after="62"/>
        <w:jc w:val="center"/>
      </w:pPr>
      <w:r>
        <w:rPr>
          <w:noProof/>
        </w:rPr>
        <w:drawing>
          <wp:inline distT="0" distB="0" distL="0" distR="0" wp14:anchorId="086904C6" wp14:editId="6B518EC7">
            <wp:extent cx="3383280" cy="1645920"/>
            <wp:effectExtent l="0" t="0" r="7620" b="0"/>
            <wp:docPr id="129" name="图片 129" descr="bmg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bmg16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83280" cy="1645920"/>
                    </a:xfrm>
                    <a:prstGeom prst="rect">
                      <a:avLst/>
                    </a:prstGeom>
                    <a:noFill/>
                    <a:ln>
                      <a:noFill/>
                    </a:ln>
                  </pic:spPr>
                </pic:pic>
              </a:graphicData>
            </a:graphic>
          </wp:inline>
        </w:drawing>
      </w:r>
    </w:p>
    <w:p w14:paraId="01BE7F67" w14:textId="6EC4AEA8" w:rsidR="0002043A" w:rsidRPr="00F70824" w:rsidRDefault="0002043A" w:rsidP="0002043A">
      <w:pPr>
        <w:pStyle w:val="a7"/>
      </w:pPr>
      <w:bookmarkStart w:id="440" w:name="_Ref528336244"/>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5</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8</w:t>
      </w:r>
      <w:r w:rsidR="006352F3">
        <w:fldChar w:fldCharType="end"/>
      </w:r>
      <w:bookmarkEnd w:id="440"/>
      <w:r>
        <w:t xml:space="preserve">  </w:t>
      </w:r>
      <w:r>
        <w:rPr>
          <w:rFonts w:hint="eastAsia"/>
        </w:rPr>
        <w:t>BMG</w:t>
      </w:r>
      <w:r>
        <w:t>160</w:t>
      </w:r>
      <w:r>
        <w:rPr>
          <w:rFonts w:hint="eastAsia"/>
        </w:rPr>
        <w:t>原理</w:t>
      </w:r>
      <w:r>
        <w:t>图</w:t>
      </w:r>
    </w:p>
    <w:p w14:paraId="042A53D6" w14:textId="77777777" w:rsidR="0002043A" w:rsidRDefault="0002043A" w:rsidP="0002043A">
      <w:pPr>
        <w:pStyle w:val="30"/>
      </w:pPr>
      <w:bookmarkStart w:id="441" w:name="_Toc528660205"/>
      <w:bookmarkStart w:id="442" w:name="_Toc528750827"/>
      <w:bookmarkStart w:id="443" w:name="_Toc6175856"/>
      <w:r w:rsidRPr="00666FB6">
        <w:rPr>
          <w:rFonts w:hint="eastAsia"/>
        </w:rPr>
        <w:t>BMG</w:t>
      </w:r>
      <w:r w:rsidRPr="00666FB6">
        <w:t>160</w:t>
      </w:r>
      <w:r>
        <w:rPr>
          <w:rFonts w:hint="eastAsia"/>
        </w:rPr>
        <w:t>初始化</w:t>
      </w:r>
      <w:bookmarkEnd w:id="441"/>
      <w:bookmarkEnd w:id="442"/>
      <w:bookmarkEnd w:id="443"/>
    </w:p>
    <w:p w14:paraId="66DEDBCF" w14:textId="77777777" w:rsidR="0002043A" w:rsidRDefault="0002043A" w:rsidP="0002043A">
      <w:pPr>
        <w:pStyle w:val="23"/>
        <w:spacing w:before="62" w:after="62"/>
      </w:pPr>
      <w:r>
        <w:t>AMetal</w:t>
      </w:r>
      <w:r>
        <w:rPr>
          <w:rFonts w:hint="eastAsia"/>
        </w:rPr>
        <w:t>提供</w:t>
      </w:r>
      <w:r>
        <w:t>了</w:t>
      </w:r>
      <w:r>
        <w:t>BMG160</w:t>
      </w:r>
      <w:r>
        <w:t>的驱动，</w:t>
      </w:r>
      <w:r>
        <w:rPr>
          <w:rFonts w:hint="eastAsia"/>
        </w:rPr>
        <w:t>在</w:t>
      </w:r>
      <w:r>
        <w:t>使用</w:t>
      </w:r>
      <w:r>
        <w:t>BMG160</w:t>
      </w:r>
      <w:r>
        <w:rPr>
          <w:rFonts w:hint="eastAsia"/>
        </w:rPr>
        <w:t>前</w:t>
      </w:r>
      <w:r>
        <w:t>，必须完成</w:t>
      </w:r>
      <w:r>
        <w:t>BMG160</w:t>
      </w:r>
      <w:r>
        <w:rPr>
          <w:rFonts w:hint="eastAsia"/>
        </w:rPr>
        <w:t>初始化</w:t>
      </w:r>
      <w:r>
        <w:t>操作，以获取</w:t>
      </w:r>
      <w:r>
        <w:rPr>
          <w:rFonts w:hint="eastAsia"/>
        </w:rPr>
        <w:t>到</w:t>
      </w:r>
      <w:r>
        <w:t>对应</w:t>
      </w:r>
      <w:r>
        <w:rPr>
          <w:rFonts w:hint="eastAsia"/>
        </w:rPr>
        <w:t>的</w:t>
      </w:r>
      <w:r>
        <w:t>操作句柄，进而使用</w:t>
      </w:r>
      <w:r>
        <w:t>BMG160</w:t>
      </w:r>
      <w:r>
        <w:rPr>
          <w:rFonts w:hint="eastAsia"/>
        </w:rPr>
        <w:t>的</w:t>
      </w:r>
      <w:r>
        <w:t>各种功能，</w:t>
      </w:r>
      <w:r>
        <w:rPr>
          <w:rFonts w:hint="eastAsia"/>
        </w:rPr>
        <w:t>其函数原型（</w:t>
      </w:r>
      <w:r>
        <w:rPr>
          <w:rFonts w:hint="eastAsia"/>
        </w:rPr>
        <w:t>am</w:t>
      </w:r>
      <w:r>
        <w:t>_bmg160.h</w:t>
      </w:r>
      <w:r>
        <w:rPr>
          <w:rFonts w:hint="eastAsia"/>
        </w:rPr>
        <w:t>）为：</w:t>
      </w:r>
    </w:p>
    <w:p w14:paraId="0EA38556" w14:textId="77777777" w:rsidR="0002043A" w:rsidRDefault="0002043A" w:rsidP="0002043A">
      <w:pPr>
        <w:pStyle w:val="a5"/>
      </w:pPr>
      <w:r w:rsidRPr="00197A68">
        <w:t>am_</w:t>
      </w:r>
      <w:r>
        <w:t xml:space="preserve">bmg160_handle_t </w:t>
      </w:r>
      <w:r w:rsidRPr="00197A68">
        <w:t>am_bmg160_init</w:t>
      </w:r>
      <w:r>
        <w:t xml:space="preserve"> </w:t>
      </w:r>
      <w:r w:rsidRPr="00197A68">
        <w:t>(</w:t>
      </w:r>
      <w:r>
        <w:t xml:space="preserve">am_bmg160_dev_t          </w:t>
      </w:r>
      <w:r>
        <w:tab/>
      </w:r>
      <w:r w:rsidRPr="00197A68">
        <w:t>*p_dev,</w:t>
      </w:r>
    </w:p>
    <w:p w14:paraId="323EE313" w14:textId="77777777" w:rsidR="0002043A" w:rsidRPr="00197A68" w:rsidRDefault="0002043A" w:rsidP="0002043A">
      <w:pPr>
        <w:pStyle w:val="a5"/>
      </w:pPr>
      <w:r>
        <w:t xml:space="preserve">                                 const am_bmg160_devinfo_t   </w:t>
      </w:r>
      <w:r>
        <w:tab/>
      </w:r>
      <w:r w:rsidRPr="00197A68">
        <w:t>*p_devinfo,</w:t>
      </w:r>
    </w:p>
    <w:p w14:paraId="319A1789" w14:textId="77777777" w:rsidR="0002043A" w:rsidRPr="00197A68" w:rsidRDefault="0002043A" w:rsidP="0002043A">
      <w:pPr>
        <w:pStyle w:val="a5"/>
      </w:pPr>
      <w:r>
        <w:t xml:space="preserve">                                 am_i2c_handle_t             </w:t>
      </w:r>
      <w:r>
        <w:tab/>
      </w:r>
      <w:r w:rsidRPr="00197A68">
        <w:t>i2c_handle);</w:t>
      </w:r>
    </w:p>
    <w:p w14:paraId="7F85AF1E" w14:textId="77777777" w:rsidR="0002043A" w:rsidRDefault="0002043A" w:rsidP="0002043A">
      <w:pPr>
        <w:pStyle w:val="23"/>
        <w:spacing w:before="62" w:after="62"/>
        <w:rPr>
          <w:lang w:val="de-DE"/>
        </w:rPr>
      </w:pPr>
      <w:r w:rsidRPr="00184227">
        <w:rPr>
          <w:rFonts w:hint="eastAsia"/>
        </w:rPr>
        <w:t>该函数意在</w:t>
      </w:r>
      <w:r w:rsidRPr="00184227">
        <w:rPr>
          <w:rFonts w:hint="eastAsia"/>
          <w:lang w:val="de-DE"/>
        </w:rPr>
        <w:t>获取</w:t>
      </w:r>
      <w:r>
        <w:rPr>
          <w:lang w:val="de-DE"/>
        </w:rPr>
        <w:t>BMG160</w:t>
      </w:r>
      <w:r>
        <w:rPr>
          <w:rFonts w:hint="eastAsia"/>
          <w:lang w:val="de-DE"/>
        </w:rPr>
        <w:t>三轴陀螺仪传感器的实例句柄，进而使用通用接口读取角速率。其中：</w:t>
      </w:r>
    </w:p>
    <w:p w14:paraId="469C159F" w14:textId="77777777" w:rsidR="0002043A" w:rsidRDefault="0002043A" w:rsidP="00A141DF">
      <w:pPr>
        <w:pStyle w:val="23"/>
        <w:numPr>
          <w:ilvl w:val="0"/>
          <w:numId w:val="57"/>
        </w:numPr>
        <w:spacing w:before="62" w:after="62"/>
        <w:rPr>
          <w:lang w:val="de-DE"/>
        </w:rPr>
      </w:pPr>
      <w:r w:rsidRPr="00184227">
        <w:rPr>
          <w:lang w:val="de-DE"/>
        </w:rPr>
        <w:t>p_</w:t>
      </w:r>
      <w:r>
        <w:rPr>
          <w:rFonts w:hint="eastAsia"/>
          <w:lang w:val="de-DE"/>
        </w:rPr>
        <w:t>dev</w:t>
      </w:r>
      <w:r w:rsidRPr="00184227">
        <w:rPr>
          <w:rFonts w:hint="eastAsia"/>
          <w:lang w:val="de-DE"/>
        </w:rPr>
        <w:t>为指向</w:t>
      </w:r>
      <w:r w:rsidRPr="00184227">
        <w:rPr>
          <w:lang w:val="de-DE"/>
        </w:rPr>
        <w:t>am_</w:t>
      </w:r>
      <w:r>
        <w:rPr>
          <w:rFonts w:hint="eastAsia"/>
          <w:lang w:val="de-DE"/>
        </w:rPr>
        <w:t>bmg160_dev</w:t>
      </w:r>
      <w:r w:rsidRPr="00184227">
        <w:rPr>
          <w:lang w:val="de-DE"/>
        </w:rPr>
        <w:t>_t</w:t>
      </w:r>
      <w:r w:rsidRPr="00184227">
        <w:rPr>
          <w:rFonts w:hint="eastAsia"/>
        </w:rPr>
        <w:t>类型实例的指针</w:t>
      </w:r>
      <w:r>
        <w:rPr>
          <w:rFonts w:hint="eastAsia"/>
          <w:lang w:val="de-DE"/>
        </w:rPr>
        <w:t>；</w:t>
      </w:r>
    </w:p>
    <w:p w14:paraId="6CF65B30" w14:textId="77777777" w:rsidR="0002043A" w:rsidRDefault="0002043A" w:rsidP="00A141DF">
      <w:pPr>
        <w:pStyle w:val="23"/>
        <w:numPr>
          <w:ilvl w:val="0"/>
          <w:numId w:val="57"/>
        </w:numPr>
        <w:spacing w:before="62" w:after="62"/>
        <w:rPr>
          <w:lang w:val="de-DE"/>
        </w:rPr>
      </w:pPr>
      <w:r w:rsidRPr="00184227">
        <w:rPr>
          <w:lang w:val="de-DE"/>
        </w:rPr>
        <w:lastRenderedPageBreak/>
        <w:t>p_devinfo</w:t>
      </w:r>
      <w:r w:rsidRPr="00184227">
        <w:rPr>
          <w:rFonts w:hint="eastAsia"/>
          <w:lang w:val="de-DE"/>
        </w:rPr>
        <w:t>为</w:t>
      </w:r>
      <w:r w:rsidRPr="00184227">
        <w:rPr>
          <w:rFonts w:hint="eastAsia"/>
        </w:rPr>
        <w:t>指向</w:t>
      </w:r>
      <w:r w:rsidRPr="00184227">
        <w:rPr>
          <w:lang w:val="de-DE"/>
        </w:rPr>
        <w:t>am_</w:t>
      </w:r>
      <w:r>
        <w:rPr>
          <w:rFonts w:hint="eastAsia"/>
          <w:lang w:val="de-DE"/>
        </w:rPr>
        <w:t>bmg160</w:t>
      </w:r>
      <w:r w:rsidRPr="00184227">
        <w:rPr>
          <w:lang w:val="de-DE"/>
        </w:rPr>
        <w:t>_</w:t>
      </w:r>
      <w:r>
        <w:rPr>
          <w:lang w:val="de-DE"/>
        </w:rPr>
        <w:t>dev</w:t>
      </w:r>
      <w:r w:rsidRPr="00184227">
        <w:rPr>
          <w:lang w:val="de-DE"/>
        </w:rPr>
        <w:t>info_t</w:t>
      </w:r>
      <w:r w:rsidRPr="00184227">
        <w:rPr>
          <w:rFonts w:hint="eastAsia"/>
        </w:rPr>
        <w:t>类型实例信息的指针</w:t>
      </w:r>
      <w:r w:rsidRPr="00184227">
        <w:rPr>
          <w:rFonts w:hint="eastAsia"/>
          <w:lang w:val="de-DE"/>
        </w:rPr>
        <w:t>。</w:t>
      </w:r>
    </w:p>
    <w:p w14:paraId="421525E4" w14:textId="77777777" w:rsidR="0002043A" w:rsidRPr="002D1DC8" w:rsidRDefault="0002043A" w:rsidP="00A141DF">
      <w:pPr>
        <w:pStyle w:val="afffb"/>
        <w:numPr>
          <w:ilvl w:val="0"/>
          <w:numId w:val="66"/>
        </w:numPr>
        <w:spacing w:before="62" w:after="62"/>
        <w:ind w:firstLineChars="0"/>
        <w:jc w:val="left"/>
        <w:rPr>
          <w:b/>
        </w:rPr>
      </w:pPr>
      <w:r w:rsidRPr="002D1DC8">
        <w:rPr>
          <w:rFonts w:hint="eastAsia"/>
          <w:b/>
        </w:rPr>
        <w:t>实例</w:t>
      </w:r>
    </w:p>
    <w:p w14:paraId="405B7392" w14:textId="77777777" w:rsidR="0002043A" w:rsidRDefault="0002043A" w:rsidP="0002043A">
      <w:pPr>
        <w:pStyle w:val="23"/>
        <w:spacing w:before="62" w:after="62"/>
        <w:rPr>
          <w:lang w:val="de-DE"/>
        </w:rPr>
      </w:pPr>
      <w:r w:rsidRPr="00184227">
        <w:rPr>
          <w:rFonts w:hint="eastAsia"/>
          <w:lang w:val="de-DE"/>
        </w:rPr>
        <w:t>定义</w:t>
      </w:r>
      <w:r>
        <w:rPr>
          <w:rFonts w:hint="eastAsia"/>
          <w:lang w:val="de-DE"/>
        </w:rPr>
        <w:t>am_bmg160_dev</w:t>
      </w:r>
      <w:r w:rsidRPr="00184227">
        <w:rPr>
          <w:rFonts w:hint="eastAsia"/>
          <w:lang w:val="de-DE"/>
        </w:rPr>
        <w:t>_t</w:t>
      </w:r>
      <w:r w:rsidRPr="00184227">
        <w:rPr>
          <w:rFonts w:hint="eastAsia"/>
          <w:lang w:val="de-DE"/>
        </w:rPr>
        <w:t>类型（</w:t>
      </w:r>
      <w:r w:rsidRPr="00184227">
        <w:rPr>
          <w:lang w:val="de-DE"/>
        </w:rPr>
        <w:t>am_</w:t>
      </w:r>
      <w:r>
        <w:rPr>
          <w:rFonts w:hint="eastAsia"/>
          <w:lang w:val="de-DE"/>
        </w:rPr>
        <w:t>bmg160</w:t>
      </w:r>
      <w:r w:rsidRPr="00184227">
        <w:rPr>
          <w:lang w:val="de-DE"/>
        </w:rPr>
        <w:t>.h</w:t>
      </w:r>
      <w:r w:rsidRPr="00184227">
        <w:rPr>
          <w:rFonts w:hint="eastAsia"/>
          <w:lang w:val="de-DE"/>
        </w:rPr>
        <w:t>）实例如下：</w:t>
      </w:r>
    </w:p>
    <w:p w14:paraId="0F6D766B" w14:textId="77777777" w:rsidR="0002043A" w:rsidRPr="007F73FC" w:rsidRDefault="0002043A" w:rsidP="0002043A">
      <w:pPr>
        <w:pStyle w:val="a5"/>
        <w:ind w:firstLine="420"/>
      </w:pPr>
      <w:r w:rsidRPr="007F73FC">
        <w:t>/**</w:t>
      </w:r>
    </w:p>
    <w:p w14:paraId="75649A32" w14:textId="77777777" w:rsidR="0002043A" w:rsidRPr="007F73FC" w:rsidRDefault="0002043A" w:rsidP="0002043A">
      <w:pPr>
        <w:pStyle w:val="a5"/>
        <w:ind w:firstLine="420"/>
      </w:pPr>
      <w:r w:rsidRPr="007F73FC">
        <w:t xml:space="preserve"> * \brief BMG160 </w:t>
      </w:r>
      <w:r w:rsidRPr="007F73FC">
        <w:t>设备结构体</w:t>
      </w:r>
    </w:p>
    <w:p w14:paraId="2F7C5A44" w14:textId="77777777" w:rsidR="0002043A" w:rsidRPr="007F73FC" w:rsidRDefault="0002043A" w:rsidP="0002043A">
      <w:pPr>
        <w:pStyle w:val="a5"/>
        <w:ind w:firstLine="420"/>
      </w:pPr>
      <w:r w:rsidRPr="007F73FC">
        <w:t xml:space="preserve"> */</w:t>
      </w:r>
    </w:p>
    <w:p w14:paraId="509F9DF9" w14:textId="77777777" w:rsidR="0002043A" w:rsidRPr="007F73FC" w:rsidRDefault="0002043A" w:rsidP="0002043A">
      <w:pPr>
        <w:pStyle w:val="a5"/>
        <w:ind w:firstLine="420"/>
      </w:pPr>
      <w:r w:rsidRPr="007F73FC">
        <w:t>typedef struct am_bmg160_dev {</w:t>
      </w:r>
    </w:p>
    <w:p w14:paraId="167C26F0" w14:textId="77777777" w:rsidR="0002043A" w:rsidRPr="007F73FC" w:rsidRDefault="0002043A" w:rsidP="0002043A">
      <w:pPr>
        <w:pStyle w:val="a5"/>
        <w:ind w:firstLine="420"/>
      </w:pPr>
      <w:r w:rsidRPr="007F73FC">
        <w:t xml:space="preserve">    am_i2c_device_t i2c_dev;       </w:t>
      </w:r>
      <w:r>
        <w:t xml:space="preserve">         </w:t>
      </w:r>
      <w:r>
        <w:tab/>
      </w:r>
      <w:r w:rsidRPr="007F73FC">
        <w:t xml:space="preserve"> </w:t>
      </w:r>
      <w:r>
        <w:tab/>
      </w:r>
      <w:r w:rsidRPr="007F73FC">
        <w:t>/**&lt; \brief BMG160 I2C</w:t>
      </w:r>
      <w:r w:rsidRPr="007F73FC">
        <w:t>设备</w:t>
      </w:r>
      <w:r>
        <w:tab/>
      </w:r>
      <w:r>
        <w:tab/>
      </w:r>
      <w:r w:rsidRPr="007F73FC">
        <w:t>*/</w:t>
      </w:r>
    </w:p>
    <w:p w14:paraId="33EE719F" w14:textId="77777777" w:rsidR="0002043A" w:rsidRPr="007F73FC" w:rsidRDefault="0002043A" w:rsidP="0002043A">
      <w:pPr>
        <w:pStyle w:val="a5"/>
        <w:ind w:firstLine="420"/>
      </w:pPr>
      <w:r w:rsidRPr="007F73FC">
        <w:t>} am_bmg160_dev_t;</w:t>
      </w:r>
    </w:p>
    <w:p w14:paraId="5D89AF96" w14:textId="77777777" w:rsidR="0002043A" w:rsidRPr="007F73FC" w:rsidRDefault="0002043A" w:rsidP="0002043A">
      <w:pPr>
        <w:pStyle w:val="a5"/>
        <w:ind w:firstLine="420"/>
      </w:pPr>
      <w:r w:rsidRPr="007F73FC">
        <w:t>typedef am_bmg160_dev_t *am_bmg160_handle_t;</w:t>
      </w:r>
      <w:r>
        <w:t xml:space="preserve"> </w:t>
      </w:r>
      <w:r>
        <w:tab/>
      </w:r>
      <w:r w:rsidRPr="007F73FC">
        <w:t>/** \brief BMG160</w:t>
      </w:r>
      <w:r w:rsidRPr="007F73FC">
        <w:t>操作句柄定义</w:t>
      </w:r>
      <w:r>
        <w:tab/>
      </w:r>
      <w:r>
        <w:tab/>
      </w:r>
      <w:r w:rsidRPr="007F73FC">
        <w:t>*/</w:t>
      </w:r>
    </w:p>
    <w:p w14:paraId="0621EAA2" w14:textId="77777777" w:rsidR="0002043A" w:rsidRPr="000705BB" w:rsidRDefault="0002043A" w:rsidP="0002043A">
      <w:pPr>
        <w:pStyle w:val="23"/>
        <w:spacing w:before="62" w:after="62"/>
        <w:rPr>
          <w:lang w:val="de-DE"/>
        </w:rPr>
      </w:pPr>
      <w:r w:rsidRPr="000705BB">
        <w:rPr>
          <w:rFonts w:hint="eastAsia"/>
        </w:rPr>
        <w:t>其中</w:t>
      </w:r>
      <w:r w:rsidRPr="000705BB">
        <w:rPr>
          <w:rFonts w:hint="eastAsia"/>
          <w:lang w:val="de-DE"/>
        </w:rPr>
        <w:t>，</w:t>
      </w:r>
      <w:r w:rsidRPr="000705BB">
        <w:rPr>
          <w:rFonts w:hint="eastAsia"/>
          <w:lang w:val="de-DE"/>
        </w:rPr>
        <w:t>am_bmg160_handle_t</w:t>
      </w:r>
      <w:r w:rsidRPr="000705BB">
        <w:rPr>
          <w:rFonts w:hint="eastAsia"/>
          <w:lang w:val="de-DE"/>
        </w:rPr>
        <w:t>为</w:t>
      </w:r>
      <w:r w:rsidRPr="000705BB">
        <w:rPr>
          <w:rFonts w:hint="eastAsia"/>
        </w:rPr>
        <w:t>用户自定义的实例句柄</w:t>
      </w:r>
      <w:r w:rsidRPr="000705BB">
        <w:rPr>
          <w:rFonts w:hint="eastAsia"/>
          <w:lang w:val="de-DE"/>
        </w:rPr>
        <w:t>，</w:t>
      </w:r>
      <w:r w:rsidRPr="000705BB">
        <w:rPr>
          <w:rFonts w:hint="eastAsia"/>
        </w:rPr>
        <w:t>其地址作为</w:t>
      </w:r>
      <w:r w:rsidRPr="000705BB">
        <w:rPr>
          <w:rFonts w:hint="eastAsia"/>
          <w:lang w:val="de-DE"/>
        </w:rPr>
        <w:t>p_dev</w:t>
      </w:r>
      <w:r w:rsidRPr="000705BB">
        <w:rPr>
          <w:rFonts w:hint="eastAsia"/>
        </w:rPr>
        <w:t>的实参传递。</w:t>
      </w:r>
    </w:p>
    <w:p w14:paraId="5E32F3DC" w14:textId="77777777" w:rsidR="0002043A" w:rsidRPr="002D1DC8" w:rsidRDefault="0002043A" w:rsidP="00A141DF">
      <w:pPr>
        <w:pStyle w:val="afffb"/>
        <w:numPr>
          <w:ilvl w:val="0"/>
          <w:numId w:val="66"/>
        </w:numPr>
        <w:spacing w:before="62" w:after="62"/>
        <w:ind w:firstLineChars="0"/>
        <w:jc w:val="left"/>
        <w:rPr>
          <w:b/>
        </w:rPr>
      </w:pPr>
      <w:r w:rsidRPr="002D1DC8">
        <w:rPr>
          <w:rFonts w:hint="eastAsia"/>
          <w:b/>
        </w:rPr>
        <w:t>实例信息</w:t>
      </w:r>
    </w:p>
    <w:p w14:paraId="63C222CD" w14:textId="77777777" w:rsidR="0002043A" w:rsidRPr="00AC1C12" w:rsidRDefault="0002043A" w:rsidP="0002043A">
      <w:pPr>
        <w:pStyle w:val="23"/>
        <w:spacing w:before="62" w:after="62"/>
        <w:rPr>
          <w:lang w:val="de-DE"/>
        </w:rPr>
      </w:pPr>
      <w:r w:rsidRPr="00184227">
        <w:rPr>
          <w:rFonts w:hint="eastAsia"/>
        </w:rPr>
        <w:t>实例信息主要描述了与</w:t>
      </w:r>
      <w:r w:rsidRPr="00F25663">
        <w:rPr>
          <w:rFonts w:hint="eastAsia"/>
          <w:lang w:val="de-DE"/>
        </w:rPr>
        <w:t>BMG160</w:t>
      </w:r>
      <w:r w:rsidRPr="00184227">
        <w:rPr>
          <w:rFonts w:hint="eastAsia"/>
        </w:rPr>
        <w:t>相关的信息</w:t>
      </w:r>
      <w:r w:rsidRPr="00AC1C12">
        <w:rPr>
          <w:rFonts w:hint="eastAsia"/>
          <w:lang w:val="de-DE"/>
        </w:rPr>
        <w:t>，</w:t>
      </w:r>
      <w:r w:rsidRPr="00184227">
        <w:rPr>
          <w:rFonts w:hint="eastAsia"/>
          <w:lang w:val="de-DE"/>
        </w:rPr>
        <w:t>即</w:t>
      </w:r>
      <w:r>
        <w:rPr>
          <w:lang w:val="de-DE"/>
        </w:rPr>
        <w:t>BMG160</w:t>
      </w:r>
      <w:r w:rsidRPr="00184227">
        <w:rPr>
          <w:rFonts w:hint="eastAsia"/>
          <w:lang w:val="de-DE"/>
        </w:rPr>
        <w:t>的</w:t>
      </w:r>
      <w:r>
        <w:rPr>
          <w:rFonts w:hint="eastAsia"/>
          <w:lang w:val="de-DE"/>
        </w:rPr>
        <w:t>加速度范围、数据滤波带宽、电源模式和低功耗模式睡眠周期</w:t>
      </w:r>
      <w:r w:rsidRPr="00184227">
        <w:rPr>
          <w:rFonts w:hint="eastAsia"/>
          <w:lang w:val="de-DE"/>
        </w:rPr>
        <w:t>等</w:t>
      </w:r>
      <w:r w:rsidRPr="00AC1C12">
        <w:rPr>
          <w:rFonts w:hint="eastAsia"/>
          <w:lang w:val="de-DE"/>
        </w:rPr>
        <w:t>，</w:t>
      </w:r>
      <w:r w:rsidRPr="00184227">
        <w:rPr>
          <w:rFonts w:hint="eastAsia"/>
          <w:lang w:val="de-DE"/>
        </w:rPr>
        <w:t>其类型</w:t>
      </w:r>
      <w:r w:rsidRPr="00AC1C12">
        <w:rPr>
          <w:lang w:val="de-DE"/>
        </w:rPr>
        <w:t>am_</w:t>
      </w:r>
      <w:r>
        <w:rPr>
          <w:rFonts w:hint="eastAsia"/>
          <w:lang w:val="de-DE"/>
        </w:rPr>
        <w:t>bmg160</w:t>
      </w:r>
      <w:r w:rsidRPr="00AC1C12">
        <w:rPr>
          <w:rFonts w:hint="eastAsia"/>
          <w:lang w:val="de-DE"/>
        </w:rPr>
        <w:t>_</w:t>
      </w:r>
      <w:r>
        <w:rPr>
          <w:lang w:val="de-DE"/>
        </w:rPr>
        <w:t>dev</w:t>
      </w:r>
      <w:r w:rsidRPr="00AC1C12">
        <w:rPr>
          <w:rFonts w:hint="eastAsia"/>
          <w:lang w:val="de-DE"/>
        </w:rPr>
        <w:t>info</w:t>
      </w:r>
      <w:r w:rsidRPr="00AC1C12">
        <w:rPr>
          <w:lang w:val="de-DE"/>
        </w:rPr>
        <w:t>_t</w:t>
      </w:r>
      <w:r w:rsidRPr="00184227">
        <w:rPr>
          <w:rFonts w:hint="eastAsia"/>
        </w:rPr>
        <w:t>的定义</w:t>
      </w:r>
      <w:r w:rsidRPr="00AC1C12">
        <w:rPr>
          <w:rFonts w:hint="eastAsia"/>
          <w:lang w:val="de-DE"/>
        </w:rPr>
        <w:t>（</w:t>
      </w:r>
      <w:r w:rsidRPr="00AC1C12">
        <w:rPr>
          <w:lang w:val="de-DE"/>
        </w:rPr>
        <w:t>am_</w:t>
      </w:r>
      <w:r>
        <w:rPr>
          <w:rFonts w:hint="eastAsia"/>
          <w:lang w:val="de-DE"/>
        </w:rPr>
        <w:t>bmg160</w:t>
      </w:r>
      <w:r w:rsidRPr="00AC1C12">
        <w:rPr>
          <w:lang w:val="de-DE"/>
        </w:rPr>
        <w:t>.h</w:t>
      </w:r>
      <w:r w:rsidRPr="00AC1C12">
        <w:rPr>
          <w:rFonts w:hint="eastAsia"/>
          <w:lang w:val="de-DE"/>
        </w:rPr>
        <w:t>）</w:t>
      </w:r>
      <w:r w:rsidRPr="00184227">
        <w:rPr>
          <w:rFonts w:hint="eastAsia"/>
        </w:rPr>
        <w:t>如下</w:t>
      </w:r>
      <w:r w:rsidRPr="00AC1C12">
        <w:rPr>
          <w:rFonts w:hint="eastAsia"/>
          <w:lang w:val="de-DE"/>
        </w:rPr>
        <w:t>：</w:t>
      </w:r>
    </w:p>
    <w:p w14:paraId="29BDF12F" w14:textId="77777777" w:rsidR="0002043A" w:rsidRPr="000F38E8" w:rsidRDefault="0002043A" w:rsidP="0002043A">
      <w:pPr>
        <w:pStyle w:val="a5"/>
        <w:ind w:firstLine="420"/>
      </w:pPr>
      <w:r w:rsidRPr="000F38E8">
        <w:t xml:space="preserve">typedef struct am_bmg160_devinfo {    </w:t>
      </w:r>
    </w:p>
    <w:p w14:paraId="76DA6253" w14:textId="77777777" w:rsidR="0002043A" w:rsidRPr="000F38E8" w:rsidRDefault="0002043A" w:rsidP="0002043A">
      <w:pPr>
        <w:pStyle w:val="a5"/>
        <w:ind w:firstLine="420"/>
      </w:pPr>
      <w:r w:rsidRPr="000F38E8">
        <w:t xml:space="preserve">uint8_t range;                  </w:t>
      </w:r>
      <w:r>
        <w:tab/>
      </w:r>
      <w:r>
        <w:tab/>
      </w:r>
      <w:r>
        <w:tab/>
      </w:r>
      <w:r>
        <w:tab/>
      </w:r>
      <w:r w:rsidRPr="000F38E8">
        <w:t xml:space="preserve">/**&lt; \brief </w:t>
      </w:r>
      <w:r w:rsidRPr="000F38E8">
        <w:t>角速率范围</w:t>
      </w:r>
      <w:r w:rsidRPr="000F38E8">
        <w:t xml:space="preserve">   </w:t>
      </w:r>
      <w:r w:rsidRPr="000F38E8">
        <w:tab/>
      </w:r>
      <w:r w:rsidRPr="000F38E8">
        <w:tab/>
      </w:r>
      <w:r>
        <w:tab/>
      </w:r>
      <w:r w:rsidRPr="000F38E8">
        <w:t>*/</w:t>
      </w:r>
    </w:p>
    <w:p w14:paraId="32FB0A95" w14:textId="77777777" w:rsidR="0002043A" w:rsidRPr="000F38E8" w:rsidRDefault="0002043A" w:rsidP="0002043A">
      <w:pPr>
        <w:pStyle w:val="a5"/>
        <w:ind w:firstLine="420"/>
      </w:pPr>
      <w:r w:rsidRPr="000F38E8">
        <w:t xml:space="preserve">uint8_t bw;                    </w:t>
      </w:r>
      <w:r>
        <w:tab/>
      </w:r>
      <w:r>
        <w:tab/>
      </w:r>
      <w:r>
        <w:tab/>
      </w:r>
      <w:r>
        <w:tab/>
      </w:r>
      <w:r w:rsidRPr="000F38E8">
        <w:t xml:space="preserve">/**&lt; \brief </w:t>
      </w:r>
      <w:r w:rsidRPr="000F38E8">
        <w:t>数据滤波带宽</w:t>
      </w:r>
      <w:r w:rsidRPr="000F38E8">
        <w:t xml:space="preserve"> </w:t>
      </w:r>
      <w:r w:rsidRPr="000F38E8">
        <w:tab/>
      </w:r>
      <w:r w:rsidRPr="000F38E8">
        <w:tab/>
      </w:r>
      <w:r>
        <w:tab/>
      </w:r>
      <w:r w:rsidRPr="000F38E8">
        <w:t>*/</w:t>
      </w:r>
    </w:p>
    <w:p w14:paraId="63D1B67E" w14:textId="77777777" w:rsidR="0002043A" w:rsidRPr="000F38E8" w:rsidRDefault="0002043A" w:rsidP="0002043A">
      <w:pPr>
        <w:pStyle w:val="a5"/>
        <w:ind w:firstLine="420"/>
      </w:pPr>
      <w:r w:rsidRPr="000F38E8">
        <w:t xml:space="preserve">uint8_t power_mode;            </w:t>
      </w:r>
      <w:r>
        <w:tab/>
      </w:r>
      <w:r>
        <w:tab/>
      </w:r>
      <w:r>
        <w:tab/>
      </w:r>
      <w:r>
        <w:tab/>
      </w:r>
      <w:r w:rsidRPr="000F38E8">
        <w:t xml:space="preserve">/**&lt; \brief </w:t>
      </w:r>
      <w:r w:rsidRPr="000F38E8">
        <w:t>电源模式</w:t>
      </w:r>
      <w:r w:rsidRPr="000F38E8">
        <w:t xml:space="preserve">         </w:t>
      </w:r>
      <w:r w:rsidRPr="000F38E8">
        <w:tab/>
      </w:r>
      <w:r>
        <w:tab/>
      </w:r>
      <w:r w:rsidRPr="000F38E8">
        <w:t>*/</w:t>
      </w:r>
    </w:p>
    <w:p w14:paraId="7F52DABC" w14:textId="77777777" w:rsidR="0002043A" w:rsidRPr="000F38E8" w:rsidRDefault="0002043A" w:rsidP="0002043A">
      <w:pPr>
        <w:pStyle w:val="a5"/>
        <w:ind w:firstLine="420"/>
      </w:pPr>
      <w:r w:rsidRPr="000F38E8">
        <w:t xml:space="preserve">uint8_t sleep_period;            </w:t>
      </w:r>
      <w:r>
        <w:tab/>
      </w:r>
      <w:r>
        <w:tab/>
      </w:r>
      <w:r>
        <w:tab/>
      </w:r>
      <w:r>
        <w:tab/>
      </w:r>
      <w:r w:rsidRPr="000F38E8">
        <w:t xml:space="preserve">/**&lt; \brief </w:t>
      </w:r>
      <w:r w:rsidRPr="000F38E8">
        <w:t>低功耗模式睡眠周期</w:t>
      </w:r>
      <w:r w:rsidRPr="000F38E8">
        <w:t xml:space="preserve"> </w:t>
      </w:r>
      <w:r w:rsidRPr="000F38E8">
        <w:tab/>
        <w:t>*/</w:t>
      </w:r>
    </w:p>
    <w:p w14:paraId="289E4BC5" w14:textId="77777777" w:rsidR="0002043A" w:rsidRPr="000F38E8" w:rsidRDefault="0002043A" w:rsidP="0002043A">
      <w:pPr>
        <w:pStyle w:val="a5"/>
        <w:ind w:firstLine="420"/>
      </w:pPr>
      <w:r w:rsidRPr="000F38E8">
        <w:t>} am_bmg160_devinfo_t;</w:t>
      </w:r>
    </w:p>
    <w:p w14:paraId="5BCD8694" w14:textId="77777777" w:rsidR="0002043A" w:rsidRPr="00373B58" w:rsidRDefault="0002043A" w:rsidP="0002043A">
      <w:pPr>
        <w:pStyle w:val="23"/>
        <w:spacing w:before="62" w:after="62"/>
        <w:rPr>
          <w:lang w:val="de-DE"/>
        </w:rPr>
      </w:pPr>
      <w:r w:rsidRPr="003128F3">
        <w:rPr>
          <w:rFonts w:hint="eastAsia"/>
        </w:rPr>
        <w:t>其中</w:t>
      </w:r>
      <w:r w:rsidRPr="00373B58">
        <w:rPr>
          <w:rFonts w:hint="eastAsia"/>
          <w:lang w:val="de-DE"/>
        </w:rPr>
        <w:t>，</w:t>
      </w:r>
      <w:r w:rsidRPr="00373B58">
        <w:rPr>
          <w:rFonts w:hint="eastAsia"/>
          <w:lang w:val="de-DE"/>
        </w:rPr>
        <w:t>range</w:t>
      </w:r>
      <w:r w:rsidRPr="003128F3">
        <w:rPr>
          <w:rFonts w:hint="eastAsia"/>
        </w:rPr>
        <w:t>配置角速率范围</w:t>
      </w:r>
      <w:r w:rsidRPr="00373B58">
        <w:rPr>
          <w:rFonts w:hint="eastAsia"/>
          <w:lang w:val="de-DE"/>
        </w:rPr>
        <w:t>，</w:t>
      </w:r>
      <w:r w:rsidRPr="003128F3">
        <w:rPr>
          <w:rFonts w:hint="eastAsia"/>
        </w:rPr>
        <w:t>可以在</w:t>
      </w:r>
      <w:r w:rsidRPr="00373B58">
        <w:rPr>
          <w:rFonts w:hint="eastAsia"/>
          <w:lang w:val="de-DE"/>
        </w:rPr>
        <w:t>±</w:t>
      </w:r>
      <w:r w:rsidRPr="00373B58">
        <w:rPr>
          <w:rFonts w:hint="eastAsia"/>
          <w:lang w:val="de-DE"/>
        </w:rPr>
        <w:t>125</w:t>
      </w:r>
      <w:r w:rsidRPr="00B40A7E">
        <w:rPr>
          <w:lang w:val="de-DE"/>
        </w:rPr>
        <w:t>°/s</w:t>
      </w:r>
      <w:r w:rsidRPr="003128F3">
        <w:rPr>
          <w:rFonts w:hint="eastAsia"/>
        </w:rPr>
        <w:t>至</w:t>
      </w:r>
      <w:r w:rsidRPr="00373B58">
        <w:rPr>
          <w:rFonts w:hint="eastAsia"/>
          <w:lang w:val="de-DE"/>
        </w:rPr>
        <w:t>±</w:t>
      </w:r>
      <w:r w:rsidRPr="00373B58">
        <w:rPr>
          <w:rFonts w:hint="eastAsia"/>
          <w:lang w:val="de-DE"/>
        </w:rPr>
        <w:t>2000</w:t>
      </w:r>
      <w:r w:rsidRPr="00B40A7E">
        <w:rPr>
          <w:lang w:val="de-DE"/>
        </w:rPr>
        <w:t>°/s</w:t>
      </w:r>
      <w:r w:rsidRPr="003128F3">
        <w:rPr>
          <w:rFonts w:hint="eastAsia"/>
        </w:rPr>
        <w:t>之间配置</w:t>
      </w:r>
      <w:r w:rsidRPr="00373B58">
        <w:rPr>
          <w:rFonts w:hint="eastAsia"/>
          <w:lang w:val="de-DE"/>
        </w:rPr>
        <w:t>；</w:t>
      </w:r>
      <w:r w:rsidRPr="00373B58">
        <w:rPr>
          <w:rFonts w:hint="eastAsia"/>
          <w:lang w:val="de-DE"/>
        </w:rPr>
        <w:t>bw</w:t>
      </w:r>
      <w:r w:rsidRPr="003128F3">
        <w:rPr>
          <w:rFonts w:hint="eastAsia"/>
        </w:rPr>
        <w:t>配置数据滤波带宽</w:t>
      </w:r>
      <w:r w:rsidRPr="00373B58">
        <w:rPr>
          <w:rFonts w:hint="eastAsia"/>
          <w:lang w:val="de-DE"/>
        </w:rPr>
        <w:t>,</w:t>
      </w:r>
      <w:r w:rsidRPr="003128F3">
        <w:rPr>
          <w:rFonts w:hint="eastAsia"/>
        </w:rPr>
        <w:t>可以在</w:t>
      </w:r>
      <w:r w:rsidRPr="00373B58">
        <w:rPr>
          <w:rFonts w:hint="eastAsia"/>
          <w:lang w:val="de-DE"/>
        </w:rPr>
        <w:t>32Hz</w:t>
      </w:r>
      <w:r w:rsidRPr="003128F3">
        <w:rPr>
          <w:rFonts w:hint="eastAsia"/>
        </w:rPr>
        <w:t>至</w:t>
      </w:r>
      <w:r w:rsidRPr="00373B58">
        <w:rPr>
          <w:rFonts w:hint="eastAsia"/>
          <w:lang w:val="de-DE"/>
        </w:rPr>
        <w:t>230Hz</w:t>
      </w:r>
      <w:r w:rsidRPr="003128F3">
        <w:rPr>
          <w:rFonts w:hint="eastAsia"/>
        </w:rPr>
        <w:t>之间配置</w:t>
      </w:r>
      <w:r w:rsidRPr="00373B58">
        <w:rPr>
          <w:rFonts w:hint="eastAsia"/>
          <w:lang w:val="de-DE"/>
        </w:rPr>
        <w:t>；</w:t>
      </w:r>
      <w:r w:rsidRPr="00373B58">
        <w:rPr>
          <w:rFonts w:hint="eastAsia"/>
          <w:lang w:val="de-DE"/>
        </w:rPr>
        <w:t>pow</w:t>
      </w:r>
      <w:r w:rsidRPr="00373B58">
        <w:rPr>
          <w:lang w:val="de-DE"/>
        </w:rPr>
        <w:t>er_mode</w:t>
      </w:r>
      <w:r w:rsidRPr="003128F3">
        <w:rPr>
          <w:rFonts w:hint="eastAsia"/>
        </w:rPr>
        <w:t>配置电源模式</w:t>
      </w:r>
      <w:r w:rsidRPr="00373B58">
        <w:rPr>
          <w:rFonts w:hint="eastAsia"/>
          <w:lang w:val="de-DE"/>
        </w:rPr>
        <w:t>，</w:t>
      </w:r>
      <w:r w:rsidRPr="003128F3">
        <w:rPr>
          <w:rFonts w:hint="eastAsia"/>
        </w:rPr>
        <w:t>可以配置为正常、挂起和深度挂起模式</w:t>
      </w:r>
      <w:r w:rsidRPr="00373B58">
        <w:rPr>
          <w:rFonts w:hint="eastAsia"/>
          <w:lang w:val="de-DE"/>
        </w:rPr>
        <w:t>；</w:t>
      </w:r>
      <w:r w:rsidRPr="00373B58">
        <w:rPr>
          <w:rFonts w:hint="eastAsia"/>
          <w:lang w:val="de-DE"/>
        </w:rPr>
        <w:t>sl</w:t>
      </w:r>
      <w:r w:rsidRPr="00373B58">
        <w:rPr>
          <w:lang w:val="de-DE"/>
        </w:rPr>
        <w:t>eep_period</w:t>
      </w:r>
      <w:r w:rsidRPr="003128F3">
        <w:rPr>
          <w:rFonts w:hint="eastAsia"/>
        </w:rPr>
        <w:t>配置低功耗睡眠周期</w:t>
      </w:r>
      <w:r w:rsidRPr="00373B58">
        <w:rPr>
          <w:rFonts w:hint="eastAsia"/>
          <w:lang w:val="de-DE"/>
        </w:rPr>
        <w:t>，</w:t>
      </w:r>
      <w:r w:rsidRPr="003128F3">
        <w:rPr>
          <w:rFonts w:hint="eastAsia"/>
        </w:rPr>
        <w:t>可以配置</w:t>
      </w:r>
      <w:r w:rsidRPr="00373B58">
        <w:rPr>
          <w:rFonts w:hint="eastAsia"/>
          <w:lang w:val="de-DE"/>
        </w:rPr>
        <w:t>2-20ms</w:t>
      </w:r>
      <w:r w:rsidRPr="003128F3">
        <w:rPr>
          <w:rFonts w:hint="eastAsia"/>
        </w:rPr>
        <w:t>的周期。</w:t>
      </w:r>
    </w:p>
    <w:p w14:paraId="76B0B693" w14:textId="77777777" w:rsidR="0002043A" w:rsidRPr="00080905" w:rsidRDefault="0002043A" w:rsidP="0002043A">
      <w:pPr>
        <w:pStyle w:val="23"/>
        <w:spacing w:before="62" w:after="62"/>
        <w:rPr>
          <w:lang w:val="de-DE"/>
        </w:rPr>
      </w:pPr>
      <w:r>
        <w:rPr>
          <w:rFonts w:hint="eastAsia"/>
        </w:rPr>
        <w:t>基于上述信息</w:t>
      </w:r>
      <w:r w:rsidRPr="00080905">
        <w:rPr>
          <w:rFonts w:hint="eastAsia"/>
          <w:lang w:val="de-DE"/>
        </w:rPr>
        <w:t>，</w:t>
      </w:r>
      <w:r>
        <w:rPr>
          <w:rFonts w:hint="eastAsia"/>
        </w:rPr>
        <w:t>实例信息如下</w:t>
      </w:r>
      <w:r w:rsidRPr="00080905">
        <w:rPr>
          <w:rFonts w:hint="eastAsia"/>
          <w:lang w:val="de-DE"/>
        </w:rPr>
        <w:t>：</w:t>
      </w:r>
    </w:p>
    <w:p w14:paraId="74592B4C" w14:textId="77777777" w:rsidR="0002043A" w:rsidRPr="00C01494" w:rsidRDefault="0002043A" w:rsidP="0002043A">
      <w:pPr>
        <w:pStyle w:val="a5"/>
        <w:ind w:firstLine="420"/>
      </w:pPr>
      <w:r w:rsidRPr="00C01494">
        <w:t xml:space="preserve">/** \brief </w:t>
      </w:r>
      <w:r w:rsidRPr="00C01494">
        <w:t>设备信息</w:t>
      </w:r>
      <w:r w:rsidRPr="00C01494">
        <w:t xml:space="preserve"> */</w:t>
      </w:r>
    </w:p>
    <w:p w14:paraId="1BDEF33B" w14:textId="77777777" w:rsidR="0002043A" w:rsidRPr="00C01494" w:rsidRDefault="0002043A" w:rsidP="0002043A">
      <w:pPr>
        <w:pStyle w:val="a5"/>
        <w:ind w:firstLine="420"/>
      </w:pPr>
      <w:r w:rsidRPr="00C01494">
        <w:t>am_local am_const am_bmg160_devinfo_t __g_bmg160_devinfo = {</w:t>
      </w:r>
    </w:p>
    <w:p w14:paraId="5325D235" w14:textId="77777777" w:rsidR="0002043A" w:rsidRPr="00C01494" w:rsidRDefault="0002043A" w:rsidP="0002043A">
      <w:pPr>
        <w:pStyle w:val="a5"/>
        <w:ind w:firstLine="420"/>
      </w:pPr>
      <w:r w:rsidRPr="00C01494">
        <w:t xml:space="preserve">    RANGE_125,                </w:t>
      </w:r>
      <w:r w:rsidRPr="00C01494">
        <w:tab/>
      </w:r>
      <w:r w:rsidRPr="00C01494">
        <w:tab/>
      </w:r>
      <w:r w:rsidRPr="00C01494">
        <w:tab/>
      </w:r>
      <w:r w:rsidRPr="00C01494">
        <w:tab/>
        <w:t xml:space="preserve">/**&lt; \brief </w:t>
      </w:r>
      <w:r w:rsidRPr="00C01494">
        <w:t>角速率范围</w:t>
      </w:r>
      <w:r w:rsidRPr="00C01494">
        <w:t xml:space="preserve">±125°/s  </w:t>
      </w:r>
      <w:r w:rsidRPr="00C01494">
        <w:tab/>
      </w:r>
      <w:r w:rsidRPr="00C01494">
        <w:tab/>
        <w:t>*/</w:t>
      </w:r>
    </w:p>
    <w:p w14:paraId="6CFE28CC" w14:textId="77777777" w:rsidR="0002043A" w:rsidRPr="00C01494" w:rsidRDefault="0002043A" w:rsidP="0002043A">
      <w:pPr>
        <w:pStyle w:val="a5"/>
        <w:ind w:firstLine="420"/>
      </w:pPr>
      <w:r w:rsidRPr="00C01494">
        <w:t xml:space="preserve">    BW_230Hz,                </w:t>
      </w:r>
      <w:r w:rsidRPr="00C01494">
        <w:tab/>
      </w:r>
      <w:r w:rsidRPr="00C01494">
        <w:tab/>
      </w:r>
      <w:r w:rsidRPr="00C01494">
        <w:tab/>
      </w:r>
      <w:r w:rsidRPr="00C01494">
        <w:tab/>
        <w:t xml:space="preserve">/**&lt; \brief </w:t>
      </w:r>
      <w:r w:rsidRPr="00C01494">
        <w:t>数据滤波带宽</w:t>
      </w:r>
      <w:r w:rsidRPr="00C01494">
        <w:t xml:space="preserve">230Hz    </w:t>
      </w:r>
      <w:r w:rsidRPr="00C01494">
        <w:tab/>
        <w:t>*/</w:t>
      </w:r>
    </w:p>
    <w:p w14:paraId="6D700960" w14:textId="77777777" w:rsidR="0002043A" w:rsidRPr="00C01494" w:rsidRDefault="0002043A" w:rsidP="0002043A">
      <w:pPr>
        <w:pStyle w:val="a5"/>
        <w:ind w:firstLine="420"/>
      </w:pPr>
      <w:r w:rsidRPr="00C01494">
        <w:t xml:space="preserve">    NORMAL_MODE,          </w:t>
      </w:r>
      <w:r w:rsidRPr="00C01494">
        <w:tab/>
      </w:r>
      <w:r w:rsidRPr="00C01494">
        <w:tab/>
      </w:r>
      <w:r w:rsidRPr="00C01494">
        <w:tab/>
      </w:r>
      <w:r w:rsidRPr="00C01494">
        <w:tab/>
        <w:t xml:space="preserve">/**&lt; \brief </w:t>
      </w:r>
      <w:r w:rsidRPr="00C01494">
        <w:t>正常模式</w:t>
      </w:r>
      <w:r w:rsidRPr="00C01494">
        <w:t xml:space="preserve">              </w:t>
      </w:r>
      <w:r w:rsidRPr="00C01494">
        <w:tab/>
        <w:t>*/</w:t>
      </w:r>
    </w:p>
    <w:p w14:paraId="7E249E09" w14:textId="77777777" w:rsidR="0002043A" w:rsidRPr="00C01494" w:rsidRDefault="0002043A" w:rsidP="0002043A">
      <w:pPr>
        <w:pStyle w:val="a5"/>
        <w:ind w:firstLine="420"/>
      </w:pPr>
      <w:r w:rsidRPr="00C01494">
        <w:t xml:space="preserve">    SLEEP_DUR_2MS          </w:t>
      </w:r>
      <w:r w:rsidRPr="00C01494">
        <w:tab/>
      </w:r>
      <w:r w:rsidRPr="00C01494">
        <w:tab/>
      </w:r>
      <w:r w:rsidRPr="00C01494">
        <w:tab/>
      </w:r>
      <w:r w:rsidRPr="00C01494">
        <w:tab/>
      </w:r>
      <w:r>
        <w:t xml:space="preserve">/**&lt; \brief </w:t>
      </w:r>
      <w:r w:rsidRPr="00C01494">
        <w:t>配置的睡眠周期为</w:t>
      </w:r>
      <w:r w:rsidRPr="00C01494">
        <w:t xml:space="preserve">2ms  </w:t>
      </w:r>
      <w:r w:rsidRPr="00C01494">
        <w:tab/>
        <w:t>*/</w:t>
      </w:r>
    </w:p>
    <w:p w14:paraId="5DCFAA57" w14:textId="77777777" w:rsidR="0002043A" w:rsidRPr="00C01494" w:rsidRDefault="0002043A" w:rsidP="0002043A">
      <w:pPr>
        <w:pStyle w:val="a5"/>
        <w:ind w:firstLine="420"/>
      </w:pPr>
      <w:r w:rsidRPr="00C01494">
        <w:t>};</w:t>
      </w:r>
    </w:p>
    <w:p w14:paraId="02C6BB2E" w14:textId="77777777" w:rsidR="0002043A" w:rsidRPr="003612DC" w:rsidRDefault="0002043A" w:rsidP="0002043A">
      <w:pPr>
        <w:pStyle w:val="23"/>
        <w:spacing w:before="62" w:after="62"/>
        <w:rPr>
          <w:lang w:val="de-DE"/>
        </w:rPr>
      </w:pPr>
      <w:r w:rsidRPr="003612DC">
        <w:rPr>
          <w:rFonts w:hint="eastAsia"/>
          <w:lang w:val="de-DE"/>
        </w:rPr>
        <w:t>其中，</w:t>
      </w:r>
      <w:r w:rsidRPr="003612DC">
        <w:rPr>
          <w:rFonts w:hint="eastAsia"/>
          <w:lang w:val="de-DE"/>
        </w:rPr>
        <w:t>__g_</w:t>
      </w:r>
      <w:r w:rsidRPr="003612DC">
        <w:rPr>
          <w:lang w:val="de-DE"/>
        </w:rPr>
        <w:t>bmg160_devinfo</w:t>
      </w:r>
      <w:r w:rsidRPr="003612DC">
        <w:rPr>
          <w:rFonts w:hint="eastAsia"/>
          <w:lang w:val="de-DE"/>
        </w:rPr>
        <w:t>为用户自定义的实例信息，其地址作为</w:t>
      </w:r>
      <w:r w:rsidRPr="003612DC">
        <w:rPr>
          <w:rFonts w:hint="eastAsia"/>
          <w:lang w:val="de-DE"/>
        </w:rPr>
        <w:t>am</w:t>
      </w:r>
      <w:r w:rsidRPr="003612DC">
        <w:rPr>
          <w:lang w:val="de-DE"/>
        </w:rPr>
        <w:t>_bmg160_dev_t</w:t>
      </w:r>
      <w:r w:rsidRPr="003612DC">
        <w:rPr>
          <w:rFonts w:hint="eastAsia"/>
          <w:lang w:val="de-DE"/>
        </w:rPr>
        <w:t>的实参传递。</w:t>
      </w:r>
    </w:p>
    <w:p w14:paraId="1D077295" w14:textId="77777777" w:rsidR="0002043A" w:rsidRPr="002D1DC8" w:rsidRDefault="0002043A" w:rsidP="00A141DF">
      <w:pPr>
        <w:pStyle w:val="afffb"/>
        <w:numPr>
          <w:ilvl w:val="0"/>
          <w:numId w:val="66"/>
        </w:numPr>
        <w:spacing w:before="62" w:after="62"/>
        <w:ind w:firstLineChars="0"/>
        <w:jc w:val="left"/>
        <w:rPr>
          <w:b/>
        </w:rPr>
      </w:pPr>
      <w:r w:rsidRPr="002D1DC8">
        <w:rPr>
          <w:rFonts w:hint="eastAsia"/>
          <w:b/>
        </w:rPr>
        <w:t>I2C</w:t>
      </w:r>
      <w:r w:rsidRPr="002D1DC8">
        <w:rPr>
          <w:rFonts w:hint="eastAsia"/>
          <w:b/>
        </w:rPr>
        <w:t>句柄</w:t>
      </w:r>
      <w:r w:rsidRPr="002D1DC8">
        <w:rPr>
          <w:rFonts w:hint="eastAsia"/>
          <w:b/>
        </w:rPr>
        <w:t>i2c_handle</w:t>
      </w:r>
    </w:p>
    <w:p w14:paraId="41C391AD" w14:textId="77777777" w:rsidR="0002043A" w:rsidRDefault="0002043A" w:rsidP="0002043A">
      <w:pPr>
        <w:pStyle w:val="23"/>
        <w:spacing w:before="62" w:after="62"/>
        <w:rPr>
          <w:rFonts w:ascii="宋体" w:hAnsi="宋体"/>
          <w:lang w:val="de-DE"/>
        </w:rPr>
      </w:pPr>
      <w:r w:rsidRPr="0084131E">
        <w:rPr>
          <w:rFonts w:hint="eastAsia"/>
          <w:lang w:val="de-DE"/>
        </w:rPr>
        <w:t>使用</w:t>
      </w:r>
      <w:r w:rsidRPr="0084131E">
        <w:rPr>
          <w:lang w:val="de-DE"/>
        </w:rPr>
        <w:t>ZLG</w:t>
      </w:r>
      <w:r>
        <w:rPr>
          <w:lang w:val="de-DE"/>
        </w:rPr>
        <w:t>116</w:t>
      </w:r>
      <w:r w:rsidRPr="0084131E">
        <w:rPr>
          <w:rFonts w:hint="eastAsia"/>
          <w:lang w:val="de-DE"/>
        </w:rPr>
        <w:t>的</w:t>
      </w:r>
      <w:r w:rsidRPr="00A65565">
        <w:rPr>
          <w:rFonts w:hint="eastAsia"/>
        </w:rPr>
        <w:t>I</w:t>
      </w:r>
      <w:r w:rsidRPr="00AA0F77">
        <w:rPr>
          <w:rFonts w:hint="eastAsia"/>
          <w:vertAlign w:val="superscript"/>
        </w:rPr>
        <w:t>2</w:t>
      </w:r>
      <w:r w:rsidRPr="00A65565">
        <w:rPr>
          <w:rFonts w:hint="eastAsia"/>
        </w:rPr>
        <w:t>C</w:t>
      </w:r>
      <w:r w:rsidRPr="0084131E">
        <w:rPr>
          <w:rFonts w:hint="eastAsia"/>
          <w:lang w:val="de-DE"/>
        </w:rPr>
        <w:t>与</w:t>
      </w:r>
      <w:r w:rsidRPr="0084131E">
        <w:rPr>
          <w:rFonts w:hint="eastAsia"/>
          <w:lang w:val="de-DE"/>
        </w:rPr>
        <w:t>BMG160</w:t>
      </w:r>
      <w:r w:rsidRPr="0084131E">
        <w:rPr>
          <w:rFonts w:hint="eastAsia"/>
          <w:lang w:val="de-DE"/>
        </w:rPr>
        <w:t>通信，则通过</w:t>
      </w:r>
      <w:r w:rsidRPr="0084131E">
        <w:rPr>
          <w:rFonts w:hint="eastAsia"/>
          <w:lang w:val="de-DE"/>
        </w:rPr>
        <w:t>ZLG</w:t>
      </w:r>
      <w:r>
        <w:rPr>
          <w:rFonts w:hint="eastAsia"/>
          <w:lang w:val="de-DE"/>
        </w:rPr>
        <w:t>116</w:t>
      </w:r>
      <w:r w:rsidRPr="0084131E">
        <w:rPr>
          <w:rFonts w:hint="eastAsia"/>
          <w:lang w:val="de-DE"/>
        </w:rPr>
        <w:t>的</w:t>
      </w:r>
      <w:r w:rsidRPr="00A65565">
        <w:rPr>
          <w:rFonts w:hint="eastAsia"/>
        </w:rPr>
        <w:t>I</w:t>
      </w:r>
      <w:r w:rsidRPr="00AA0F77">
        <w:rPr>
          <w:rFonts w:hint="eastAsia"/>
          <w:vertAlign w:val="superscript"/>
        </w:rPr>
        <w:t>2</w:t>
      </w:r>
      <w:r w:rsidRPr="00A65565">
        <w:rPr>
          <w:rFonts w:hint="eastAsia"/>
        </w:rPr>
        <w:t>C</w:t>
      </w:r>
      <w:r w:rsidRPr="0084131E">
        <w:rPr>
          <w:rFonts w:hint="eastAsia"/>
          <w:lang w:val="de-DE"/>
        </w:rPr>
        <w:t>实例初始化函数</w:t>
      </w:r>
      <w:r w:rsidRPr="00495988">
        <w:rPr>
          <w:lang w:val="de-DE"/>
        </w:rPr>
        <w:t>am_zlg</w:t>
      </w:r>
      <w:r>
        <w:rPr>
          <w:lang w:val="de-DE"/>
        </w:rPr>
        <w:t>116</w:t>
      </w:r>
      <w:r w:rsidRPr="00495988">
        <w:rPr>
          <w:lang w:val="de-DE"/>
        </w:rPr>
        <w:t>_</w:t>
      </w:r>
      <w:r w:rsidRPr="00495988">
        <w:rPr>
          <w:rFonts w:hint="eastAsia"/>
          <w:lang w:val="de-DE"/>
        </w:rPr>
        <w:t>i2c1</w:t>
      </w:r>
      <w:r w:rsidRPr="00495988">
        <w:rPr>
          <w:lang w:val="de-DE"/>
        </w:rPr>
        <w:t>_</w:t>
      </w:r>
      <w:r w:rsidRPr="00495988">
        <w:rPr>
          <w:rFonts w:hint="eastAsia"/>
          <w:lang w:val="de-DE"/>
        </w:rPr>
        <w:t>inst_</w:t>
      </w:r>
      <w:r w:rsidRPr="00495988">
        <w:rPr>
          <w:lang w:val="de-DE"/>
        </w:rPr>
        <w:t>init</w:t>
      </w:r>
      <w:r w:rsidRPr="00495988">
        <w:rPr>
          <w:rFonts w:hint="eastAsia"/>
          <w:lang w:val="de-DE"/>
        </w:rPr>
        <w:t>(</w:t>
      </w:r>
      <w:r w:rsidRPr="00495988">
        <w:rPr>
          <w:lang w:val="de-DE"/>
        </w:rPr>
        <w:t>)</w:t>
      </w:r>
      <w:r>
        <w:rPr>
          <w:rFonts w:hint="eastAsia"/>
          <w:lang w:val="de-DE"/>
        </w:rPr>
        <w:t>获得句柄。即：</w:t>
      </w:r>
      <w:r>
        <w:rPr>
          <w:rFonts w:ascii="宋体" w:hAnsi="宋体" w:hint="eastAsia"/>
          <w:lang w:val="de-DE"/>
        </w:rPr>
        <w:t xml:space="preserve"> </w:t>
      </w:r>
    </w:p>
    <w:p w14:paraId="06B878A3" w14:textId="77777777" w:rsidR="0002043A" w:rsidRPr="000024BB" w:rsidRDefault="0002043A" w:rsidP="0002043A">
      <w:pPr>
        <w:pStyle w:val="a5"/>
        <w:ind w:firstLine="420"/>
      </w:pPr>
      <w:r>
        <w:t xml:space="preserve">am_i2c_handle_t </w:t>
      </w:r>
      <w:r w:rsidRPr="00495988">
        <w:t>i2c_handle = am</w:t>
      </w:r>
      <w:r w:rsidRPr="000024BB">
        <w:t>_zlg</w:t>
      </w:r>
      <w:r>
        <w:t>116</w:t>
      </w:r>
      <w:r w:rsidRPr="000024BB">
        <w:t>_i2c1_inst_init()</w:t>
      </w:r>
      <w:r w:rsidRPr="000024BB">
        <w:rPr>
          <w:rFonts w:hint="eastAsia"/>
        </w:rPr>
        <w:t>;</w:t>
      </w:r>
    </w:p>
    <w:p w14:paraId="6DF8B012" w14:textId="77777777" w:rsidR="0002043A" w:rsidRPr="00AC13FC" w:rsidRDefault="0002043A" w:rsidP="0002043A">
      <w:pPr>
        <w:pStyle w:val="23"/>
        <w:spacing w:before="62" w:after="62"/>
        <w:rPr>
          <w:lang w:val="de-DE"/>
        </w:rPr>
      </w:pPr>
      <w:r>
        <w:rPr>
          <w:rFonts w:hint="eastAsia"/>
          <w:lang w:val="de-DE"/>
        </w:rPr>
        <w:t>I2C</w:t>
      </w:r>
      <w:r>
        <w:rPr>
          <w:rFonts w:hint="eastAsia"/>
          <w:lang w:val="de-DE"/>
        </w:rPr>
        <w:t>句柄即可直接作为</w:t>
      </w:r>
      <w:r>
        <w:rPr>
          <w:rFonts w:hint="eastAsia"/>
          <w:lang w:val="de-DE"/>
        </w:rPr>
        <w:t>i</w:t>
      </w:r>
      <w:r>
        <w:rPr>
          <w:lang w:val="de-DE"/>
        </w:rPr>
        <w:t>2c_handle</w:t>
      </w:r>
      <w:r>
        <w:rPr>
          <w:rFonts w:hint="eastAsia"/>
          <w:lang w:val="de-DE"/>
        </w:rPr>
        <w:t>的实参传递。</w:t>
      </w:r>
    </w:p>
    <w:p w14:paraId="78879ED8" w14:textId="77777777" w:rsidR="0002043A" w:rsidRPr="002D1DC8" w:rsidRDefault="0002043A" w:rsidP="00A141DF">
      <w:pPr>
        <w:pStyle w:val="afffb"/>
        <w:numPr>
          <w:ilvl w:val="0"/>
          <w:numId w:val="66"/>
        </w:numPr>
        <w:spacing w:before="62" w:after="62"/>
        <w:ind w:firstLineChars="0"/>
        <w:jc w:val="left"/>
        <w:rPr>
          <w:b/>
        </w:rPr>
      </w:pPr>
      <w:r w:rsidRPr="002D1DC8">
        <w:rPr>
          <w:rFonts w:hint="eastAsia"/>
          <w:b/>
        </w:rPr>
        <w:t>实例句柄</w:t>
      </w:r>
    </w:p>
    <w:p w14:paraId="05E5AB80" w14:textId="77777777" w:rsidR="0002043A" w:rsidRPr="00C01494" w:rsidRDefault="0002043A" w:rsidP="0002043A">
      <w:pPr>
        <w:pStyle w:val="23"/>
        <w:spacing w:before="62" w:after="62"/>
      </w:pPr>
      <w:r w:rsidRPr="00C01494">
        <w:rPr>
          <w:rFonts w:hint="eastAsia"/>
        </w:rPr>
        <w:lastRenderedPageBreak/>
        <w:t>BMG160</w:t>
      </w:r>
      <w:r w:rsidRPr="00C01494">
        <w:rPr>
          <w:rFonts w:hint="eastAsia"/>
        </w:rPr>
        <w:t>初始化函数</w:t>
      </w:r>
      <w:r w:rsidRPr="00C01494">
        <w:rPr>
          <w:rFonts w:hint="eastAsia"/>
        </w:rPr>
        <w:t>am</w:t>
      </w:r>
      <w:r w:rsidRPr="00C01494">
        <w:t>_bmg160_inst_init()</w:t>
      </w:r>
      <w:r w:rsidRPr="00C01494">
        <w:rPr>
          <w:rFonts w:hint="eastAsia"/>
        </w:rPr>
        <w:t>的返回</w:t>
      </w:r>
      <w:r w:rsidRPr="00C01494">
        <w:rPr>
          <w:rFonts w:hint="eastAsia"/>
        </w:rPr>
        <w:t>BMG160</w:t>
      </w:r>
      <w:r w:rsidRPr="00C01494">
        <w:rPr>
          <w:rFonts w:hint="eastAsia"/>
        </w:rPr>
        <w:t>实例的句柄，作为其他功能函数（温度数据读取、三轴角速率数据读取）的实参。</w:t>
      </w:r>
    </w:p>
    <w:p w14:paraId="56F0F7AF" w14:textId="77777777" w:rsidR="0002043A" w:rsidRPr="00C01494" w:rsidRDefault="0002043A" w:rsidP="0002043A">
      <w:pPr>
        <w:pStyle w:val="23"/>
        <w:spacing w:before="62" w:after="62"/>
      </w:pPr>
      <w:r w:rsidRPr="00C01494">
        <w:rPr>
          <w:rFonts w:hint="eastAsia"/>
        </w:rPr>
        <w:t>其类型</w:t>
      </w:r>
      <w:r w:rsidRPr="00C01494">
        <w:rPr>
          <w:rFonts w:hint="eastAsia"/>
        </w:rPr>
        <w:t>am</w:t>
      </w:r>
      <w:r w:rsidRPr="00C01494">
        <w:t>_bmg160_inst_init(</w:t>
      </w:r>
      <w:r w:rsidRPr="00C01494">
        <w:rPr>
          <w:rFonts w:hint="eastAsia"/>
        </w:rPr>
        <w:t>am</w:t>
      </w:r>
      <w:r w:rsidRPr="00C01494">
        <w:t>_bmg160.h)</w:t>
      </w:r>
      <w:r w:rsidRPr="00C01494">
        <w:rPr>
          <w:rFonts w:hint="eastAsia"/>
        </w:rPr>
        <w:t>定义如下：</w:t>
      </w:r>
    </w:p>
    <w:p w14:paraId="755AD887" w14:textId="77777777" w:rsidR="0002043A" w:rsidRPr="00C01494" w:rsidRDefault="0002043A" w:rsidP="0002043A">
      <w:pPr>
        <w:pStyle w:val="a5"/>
        <w:ind w:firstLine="420"/>
      </w:pPr>
      <w:r w:rsidRPr="00C01494">
        <w:t>typedef am_bmg160_dev_t *am_bmg160_handle_t;</w:t>
      </w:r>
    </w:p>
    <w:p w14:paraId="393198B9" w14:textId="77777777" w:rsidR="0002043A" w:rsidRPr="00915052" w:rsidRDefault="0002043A" w:rsidP="0002043A">
      <w:pPr>
        <w:pStyle w:val="23"/>
        <w:spacing w:before="62" w:after="62"/>
        <w:rPr>
          <w:lang w:val="de-DE"/>
        </w:rPr>
      </w:pPr>
      <w:r w:rsidRPr="00C01494">
        <w:rPr>
          <w:rFonts w:hint="eastAsia"/>
        </w:rPr>
        <w:t>返回值为</w:t>
      </w:r>
      <w:r w:rsidRPr="00915052">
        <w:rPr>
          <w:rFonts w:hint="eastAsia"/>
          <w:lang w:val="de-DE"/>
        </w:rPr>
        <w:t>NULL</w:t>
      </w:r>
      <w:r w:rsidRPr="00915052">
        <w:rPr>
          <w:rFonts w:hint="eastAsia"/>
          <w:lang w:val="de-DE"/>
        </w:rPr>
        <w:t>，</w:t>
      </w:r>
      <w:r w:rsidRPr="00C01494">
        <w:rPr>
          <w:rFonts w:hint="eastAsia"/>
        </w:rPr>
        <w:t>说明初始化失败</w:t>
      </w:r>
      <w:r w:rsidRPr="00915052">
        <w:rPr>
          <w:rFonts w:hint="eastAsia"/>
          <w:lang w:val="de-DE"/>
        </w:rPr>
        <w:t>；</w:t>
      </w:r>
      <w:r w:rsidRPr="00C01494">
        <w:rPr>
          <w:rFonts w:hint="eastAsia"/>
        </w:rPr>
        <w:t>若返回值不为</w:t>
      </w:r>
      <w:r w:rsidRPr="00915052">
        <w:rPr>
          <w:rFonts w:hint="eastAsia"/>
          <w:lang w:val="de-DE"/>
        </w:rPr>
        <w:t>NULL</w:t>
      </w:r>
      <w:r w:rsidRPr="00915052">
        <w:rPr>
          <w:rFonts w:hint="eastAsia"/>
          <w:lang w:val="de-DE"/>
        </w:rPr>
        <w:t>，</w:t>
      </w:r>
      <w:r w:rsidRPr="00C01494">
        <w:rPr>
          <w:rFonts w:hint="eastAsia"/>
        </w:rPr>
        <w:t>说明返回了有效的</w:t>
      </w:r>
      <w:r w:rsidRPr="00915052">
        <w:rPr>
          <w:rFonts w:hint="eastAsia"/>
          <w:lang w:val="de-DE"/>
        </w:rPr>
        <w:t>handle</w:t>
      </w:r>
      <w:r w:rsidRPr="00C01494">
        <w:rPr>
          <w:rFonts w:hint="eastAsia"/>
        </w:rPr>
        <w:t>。</w:t>
      </w:r>
    </w:p>
    <w:p w14:paraId="3EBCB76A" w14:textId="77777777" w:rsidR="0002043A" w:rsidRPr="00C01494" w:rsidRDefault="0002043A" w:rsidP="0002043A">
      <w:pPr>
        <w:pStyle w:val="23"/>
        <w:spacing w:before="62" w:after="62"/>
      </w:pPr>
      <w:r w:rsidRPr="00C01494">
        <w:rPr>
          <w:rFonts w:hint="eastAsia"/>
        </w:rPr>
        <w:t>基于模块化编程思想，将初始化相关的实例、实例信息等的定义存放到对应的配置文件中，通过头文件引出实例初始化函数接口，源文件和头文件的程序范例分别详见</w:t>
      </w:r>
      <w:r w:rsidRPr="00C01494">
        <w:fldChar w:fldCharType="begin"/>
      </w:r>
      <w:r w:rsidRPr="00C01494">
        <w:instrText xml:space="preserve"> </w:instrText>
      </w:r>
      <w:r w:rsidRPr="00C01494">
        <w:rPr>
          <w:rFonts w:hint="eastAsia"/>
        </w:rPr>
        <w:instrText>REF _Ref528336317 \h</w:instrText>
      </w:r>
      <w:r w:rsidRPr="00C01494">
        <w:instrText xml:space="preserve"> </w:instrText>
      </w:r>
      <w:r>
        <w:instrText xml:space="preserve"> \* MERGEFORMAT </w:instrText>
      </w:r>
      <w:r w:rsidRPr="00C01494">
        <w:fldChar w:fldCharType="separate"/>
      </w:r>
      <w:r w:rsidR="00B93B10">
        <w:rPr>
          <w:rFonts w:hint="eastAsia"/>
        </w:rPr>
        <w:t>程序清单</w:t>
      </w:r>
      <w:r w:rsidR="00B93B10">
        <w:t>5.53</w:t>
      </w:r>
      <w:r w:rsidRPr="00C01494">
        <w:fldChar w:fldCharType="end"/>
      </w:r>
      <w:r w:rsidRPr="00C01494">
        <w:rPr>
          <w:rFonts w:hint="eastAsia"/>
        </w:rPr>
        <w:t>和</w:t>
      </w:r>
      <w:r w:rsidRPr="00C01494">
        <w:fldChar w:fldCharType="begin"/>
      </w:r>
      <w:r w:rsidRPr="00C01494">
        <w:instrText xml:space="preserve"> </w:instrText>
      </w:r>
      <w:r w:rsidRPr="00C01494">
        <w:rPr>
          <w:rFonts w:hint="eastAsia"/>
        </w:rPr>
        <w:instrText>REF _Ref528336381 \h</w:instrText>
      </w:r>
      <w:r w:rsidRPr="00C01494">
        <w:instrText xml:space="preserve"> </w:instrText>
      </w:r>
      <w:r>
        <w:instrText xml:space="preserve"> \* MERGEFORMAT </w:instrText>
      </w:r>
      <w:r w:rsidRPr="00C01494">
        <w:fldChar w:fldCharType="separate"/>
      </w:r>
      <w:r w:rsidR="00B93B10">
        <w:rPr>
          <w:rFonts w:hint="eastAsia"/>
        </w:rPr>
        <w:t>程序清单</w:t>
      </w:r>
      <w:r w:rsidR="00B93B10" w:rsidRPr="00B93B10">
        <w:t>5.54</w:t>
      </w:r>
      <w:r w:rsidRPr="00C01494">
        <w:fldChar w:fldCharType="end"/>
      </w:r>
      <w:r w:rsidRPr="00C01494">
        <w:rPr>
          <w:rFonts w:hint="eastAsia"/>
        </w:rPr>
        <w:t>。</w:t>
      </w:r>
    </w:p>
    <w:p w14:paraId="68D53EEA" w14:textId="6E269ADF" w:rsidR="0002043A" w:rsidRDefault="0002043A" w:rsidP="0002043A">
      <w:pPr>
        <w:pStyle w:val="a7"/>
      </w:pPr>
      <w:bookmarkStart w:id="444" w:name="_Ref528336317"/>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53</w:t>
      </w:r>
      <w:r w:rsidR="00A26C7F">
        <w:fldChar w:fldCharType="end"/>
      </w:r>
      <w:bookmarkEnd w:id="444"/>
      <w:r>
        <w:t xml:space="preserve">  </w:t>
      </w:r>
      <w:r>
        <w:rPr>
          <w:rFonts w:hint="eastAsia"/>
        </w:rPr>
        <w:t>实例初始化函数范例程序</w:t>
      </w:r>
    </w:p>
    <w:p w14:paraId="57DB75F1" w14:textId="77777777" w:rsidR="0002043A" w:rsidRPr="007F73FC" w:rsidRDefault="0002043A" w:rsidP="0002043A">
      <w:pPr>
        <w:pStyle w:val="a5"/>
        <w:ind w:firstLine="420"/>
      </w:pPr>
      <w:r w:rsidRPr="007F73FC">
        <w:t>#include "ametal.h"</w:t>
      </w:r>
    </w:p>
    <w:p w14:paraId="19487DB6" w14:textId="77777777" w:rsidR="0002043A" w:rsidRPr="007F73FC" w:rsidRDefault="0002043A" w:rsidP="0002043A">
      <w:pPr>
        <w:pStyle w:val="a5"/>
        <w:ind w:firstLine="420"/>
      </w:pPr>
      <w:r w:rsidRPr="007F73FC">
        <w:t>#include "am_bmg160.h"</w:t>
      </w:r>
    </w:p>
    <w:p w14:paraId="0D0B7CD2" w14:textId="77777777" w:rsidR="0002043A" w:rsidRPr="007F73FC" w:rsidRDefault="0002043A" w:rsidP="0002043A">
      <w:pPr>
        <w:pStyle w:val="a5"/>
        <w:ind w:firstLine="420"/>
      </w:pPr>
      <w:r w:rsidRPr="007F73FC">
        <w:t>#include "am_zlg</w:t>
      </w:r>
      <w:r>
        <w:t>116</w:t>
      </w:r>
      <w:r w:rsidRPr="007F73FC">
        <w:t>_inst_init.h"</w:t>
      </w:r>
    </w:p>
    <w:p w14:paraId="0CC045A1" w14:textId="77777777" w:rsidR="0002043A" w:rsidRPr="007F73FC" w:rsidRDefault="0002043A" w:rsidP="0002043A">
      <w:pPr>
        <w:pStyle w:val="a5"/>
        <w:ind w:firstLine="420"/>
      </w:pPr>
      <w:r w:rsidRPr="007F73FC">
        <w:t>#include "zlg</w:t>
      </w:r>
      <w:r>
        <w:t>116</w:t>
      </w:r>
      <w:r w:rsidRPr="007F73FC">
        <w:t>_pin.h"</w:t>
      </w:r>
    </w:p>
    <w:p w14:paraId="473BF3F3" w14:textId="77777777" w:rsidR="0002043A" w:rsidRPr="007F73FC" w:rsidRDefault="0002043A" w:rsidP="0002043A">
      <w:pPr>
        <w:pStyle w:val="a5"/>
        <w:ind w:firstLine="420"/>
      </w:pPr>
      <w:r w:rsidRPr="007F73FC">
        <w:t>am_local am_const am_bmg160_devinfo_t __g_bmg160_devinfo = {</w:t>
      </w:r>
    </w:p>
    <w:p w14:paraId="620A8F89" w14:textId="77777777" w:rsidR="0002043A" w:rsidRPr="007F73FC" w:rsidRDefault="0002043A" w:rsidP="0002043A">
      <w:pPr>
        <w:pStyle w:val="a5"/>
        <w:ind w:firstLine="420"/>
      </w:pPr>
      <w:r w:rsidRPr="007F73FC">
        <w:t xml:space="preserve">    RANGE_125,                        </w:t>
      </w:r>
      <w:r w:rsidRPr="007F73FC">
        <w:tab/>
        <w:t xml:space="preserve"> </w:t>
      </w:r>
      <w:r>
        <w:tab/>
      </w:r>
      <w:r w:rsidRPr="007F73FC">
        <w:t xml:space="preserve">/**&lt; \brief </w:t>
      </w:r>
      <w:r w:rsidRPr="007F73FC">
        <w:t>角速率范围</w:t>
      </w:r>
      <w:r w:rsidRPr="007F73FC">
        <w:t xml:space="preserve">±125°/s </w:t>
      </w:r>
      <w:r w:rsidRPr="007F73FC">
        <w:tab/>
      </w:r>
      <w:r>
        <w:tab/>
      </w:r>
      <w:r w:rsidRPr="007F73FC">
        <w:t>*/</w:t>
      </w:r>
    </w:p>
    <w:p w14:paraId="4A3167F1" w14:textId="77777777" w:rsidR="0002043A" w:rsidRPr="007F73FC" w:rsidRDefault="0002043A" w:rsidP="0002043A">
      <w:pPr>
        <w:pStyle w:val="a5"/>
        <w:ind w:firstLine="420"/>
      </w:pPr>
      <w:r w:rsidRPr="007F73FC">
        <w:t xml:space="preserve">    BW_230Hz,                           </w:t>
      </w:r>
      <w:r>
        <w:tab/>
      </w:r>
      <w:r>
        <w:tab/>
      </w:r>
      <w:r w:rsidRPr="007F73FC">
        <w:t xml:space="preserve">/**&lt; \brief </w:t>
      </w:r>
      <w:r w:rsidRPr="007F73FC">
        <w:t>数据滤波带宽</w:t>
      </w:r>
      <w:r w:rsidRPr="007F73FC">
        <w:t xml:space="preserve">230Hz </w:t>
      </w:r>
      <w:r>
        <w:tab/>
      </w:r>
      <w:r w:rsidRPr="007F73FC">
        <w:t>*/</w:t>
      </w:r>
    </w:p>
    <w:p w14:paraId="646D54FA" w14:textId="77777777" w:rsidR="0002043A" w:rsidRPr="007F73FC" w:rsidRDefault="0002043A" w:rsidP="0002043A">
      <w:pPr>
        <w:pStyle w:val="a5"/>
        <w:ind w:firstLine="420"/>
      </w:pPr>
      <w:r w:rsidRPr="007F73FC">
        <w:t xml:space="preserve">    NORMAL_MODE,                     </w:t>
      </w:r>
      <w:r>
        <w:tab/>
      </w:r>
      <w:r>
        <w:tab/>
      </w:r>
      <w:r w:rsidRPr="007F73FC">
        <w:t xml:space="preserve">/**&lt; \brief </w:t>
      </w:r>
      <w:r w:rsidRPr="007F73FC">
        <w:t>正常模式</w:t>
      </w:r>
      <w:r w:rsidRPr="007F73FC">
        <w:tab/>
      </w:r>
      <w:r w:rsidRPr="007F73FC">
        <w:tab/>
      </w:r>
      <w:r w:rsidRPr="007F73FC">
        <w:tab/>
      </w:r>
      <w:r w:rsidRPr="007F73FC">
        <w:tab/>
        <w:t>*/</w:t>
      </w:r>
    </w:p>
    <w:p w14:paraId="5161DF26" w14:textId="77777777" w:rsidR="0002043A" w:rsidRPr="007F73FC" w:rsidRDefault="0002043A" w:rsidP="0002043A">
      <w:pPr>
        <w:pStyle w:val="a5"/>
        <w:ind w:firstLine="420"/>
      </w:pPr>
      <w:r w:rsidRPr="007F73FC">
        <w:t xml:space="preserve">    SLEEP_DUR_2MS                     </w:t>
      </w:r>
      <w:r>
        <w:tab/>
      </w:r>
      <w:r>
        <w:tab/>
      </w:r>
      <w:r w:rsidRPr="007F73FC">
        <w:t xml:space="preserve">/**&lt; \brief </w:t>
      </w:r>
      <w:r w:rsidRPr="007F73FC">
        <w:t>配置的睡眠周期为</w:t>
      </w:r>
      <w:r w:rsidRPr="007F73FC">
        <w:t xml:space="preserve">2ms </w:t>
      </w:r>
      <w:r w:rsidRPr="007F73FC">
        <w:tab/>
        <w:t>*/</w:t>
      </w:r>
    </w:p>
    <w:p w14:paraId="32BA96F6" w14:textId="77777777" w:rsidR="0002043A" w:rsidRPr="007F73FC" w:rsidRDefault="0002043A" w:rsidP="0002043A">
      <w:pPr>
        <w:pStyle w:val="a5"/>
        <w:ind w:firstLine="420"/>
      </w:pPr>
      <w:r w:rsidRPr="007F73FC">
        <w:t>};</w:t>
      </w:r>
    </w:p>
    <w:p w14:paraId="3B3E3342" w14:textId="77777777" w:rsidR="0002043A" w:rsidRPr="007F73FC" w:rsidRDefault="0002043A" w:rsidP="0002043A">
      <w:pPr>
        <w:pStyle w:val="a5"/>
        <w:ind w:firstLine="420"/>
      </w:pPr>
      <w:r w:rsidRPr="007F73FC">
        <w:t>/**************************************************************************</w:t>
      </w:r>
    </w:p>
    <w:p w14:paraId="5C414749" w14:textId="77777777" w:rsidR="0002043A" w:rsidRPr="007F73FC" w:rsidRDefault="0002043A" w:rsidP="0002043A">
      <w:pPr>
        <w:pStyle w:val="a5"/>
        <w:ind w:firstLine="420"/>
      </w:pPr>
      <w:r w:rsidRPr="007F73FC">
        <w:t xml:space="preserve">  BMG160 </w:t>
      </w:r>
      <w:r w:rsidRPr="007F73FC">
        <w:t>实例初始化</w:t>
      </w:r>
    </w:p>
    <w:p w14:paraId="4F58B354" w14:textId="77777777" w:rsidR="0002043A" w:rsidRPr="007F73FC" w:rsidRDefault="0002043A" w:rsidP="0002043A">
      <w:pPr>
        <w:pStyle w:val="a5"/>
        <w:ind w:firstLine="420"/>
      </w:pPr>
      <w:r w:rsidRPr="007F73FC">
        <w:t>**************************************************************************/</w:t>
      </w:r>
    </w:p>
    <w:p w14:paraId="18E4885E" w14:textId="77777777" w:rsidR="0002043A" w:rsidRPr="007F73FC" w:rsidRDefault="0002043A" w:rsidP="0002043A">
      <w:pPr>
        <w:pStyle w:val="a5"/>
        <w:ind w:firstLine="420"/>
      </w:pPr>
      <w:r w:rsidRPr="007F73FC">
        <w:t xml:space="preserve">/** \brief </w:t>
      </w:r>
      <w:r w:rsidRPr="007F73FC">
        <w:t>设备实例定义</w:t>
      </w:r>
      <w:r w:rsidRPr="007F73FC">
        <w:t xml:space="preserve"> */</w:t>
      </w:r>
    </w:p>
    <w:p w14:paraId="12503260" w14:textId="77777777" w:rsidR="0002043A" w:rsidRPr="007F73FC" w:rsidRDefault="0002043A" w:rsidP="0002043A">
      <w:pPr>
        <w:pStyle w:val="a5"/>
        <w:ind w:firstLine="420"/>
      </w:pPr>
      <w:r w:rsidRPr="007F73FC">
        <w:t>am_local am_bmg160_dev_t __g_bmg160_dev;</w:t>
      </w:r>
    </w:p>
    <w:p w14:paraId="29A95781" w14:textId="77777777" w:rsidR="0002043A" w:rsidRPr="007F73FC" w:rsidRDefault="0002043A" w:rsidP="0002043A">
      <w:pPr>
        <w:pStyle w:val="a5"/>
        <w:ind w:firstLine="420"/>
      </w:pPr>
      <w:r w:rsidRPr="007F73FC">
        <w:t xml:space="preserve">/** \brief </w:t>
      </w:r>
      <w:r w:rsidRPr="007F73FC">
        <w:t>实例初始化</w:t>
      </w:r>
      <w:r w:rsidRPr="007F73FC">
        <w:t xml:space="preserve"> */</w:t>
      </w:r>
    </w:p>
    <w:p w14:paraId="608EC667" w14:textId="77777777" w:rsidR="0002043A" w:rsidRPr="007F73FC" w:rsidRDefault="0002043A" w:rsidP="0002043A">
      <w:pPr>
        <w:pStyle w:val="a5"/>
        <w:ind w:firstLine="420"/>
      </w:pPr>
      <w:r w:rsidRPr="007F73FC">
        <w:t>am_bmg160_handle_t am_bmg160_inst_init (void)</w:t>
      </w:r>
    </w:p>
    <w:p w14:paraId="605E55C0" w14:textId="77777777" w:rsidR="0002043A" w:rsidRPr="007F73FC" w:rsidRDefault="0002043A" w:rsidP="0002043A">
      <w:pPr>
        <w:pStyle w:val="a5"/>
        <w:ind w:firstLine="420"/>
      </w:pPr>
      <w:r w:rsidRPr="007F73FC">
        <w:t>{</w:t>
      </w:r>
    </w:p>
    <w:p w14:paraId="1E0C9C04" w14:textId="77777777" w:rsidR="0002043A" w:rsidRPr="007F73FC" w:rsidRDefault="0002043A" w:rsidP="0002043A">
      <w:pPr>
        <w:pStyle w:val="a5"/>
        <w:ind w:firstLine="420"/>
      </w:pPr>
      <w:r w:rsidRPr="007F73FC">
        <w:t xml:space="preserve">    /* </w:t>
      </w:r>
      <w:r w:rsidRPr="007F73FC">
        <w:t>获取</w:t>
      </w:r>
      <w:r w:rsidRPr="007F73FC">
        <w:t xml:space="preserve"> I2C </w:t>
      </w:r>
      <w:r w:rsidRPr="007F73FC">
        <w:t>实例句柄</w:t>
      </w:r>
      <w:r w:rsidRPr="007F73FC">
        <w:t xml:space="preserve"> */</w:t>
      </w:r>
    </w:p>
    <w:p w14:paraId="64CA0331" w14:textId="77777777" w:rsidR="0002043A" w:rsidRPr="007F73FC" w:rsidRDefault="0002043A" w:rsidP="0002043A">
      <w:pPr>
        <w:pStyle w:val="a5"/>
        <w:ind w:firstLine="420"/>
      </w:pPr>
      <w:r w:rsidRPr="007F73FC">
        <w:t xml:space="preserve">    am_i2c_handle_t i2c_handle =  am_zlg</w:t>
      </w:r>
      <w:r>
        <w:t>116</w:t>
      </w:r>
      <w:r w:rsidRPr="007F73FC">
        <w:t>_i2c1_inst_init();</w:t>
      </w:r>
    </w:p>
    <w:p w14:paraId="34E9626B" w14:textId="77777777" w:rsidR="0002043A" w:rsidRPr="007F73FC" w:rsidRDefault="0002043A" w:rsidP="0002043A">
      <w:pPr>
        <w:pStyle w:val="a5"/>
        <w:ind w:firstLine="420"/>
      </w:pPr>
      <w:r w:rsidRPr="007F73FC">
        <w:t xml:space="preserve">    return am_bmg160_init (&amp;__g_bmg160_dev, </w:t>
      </w:r>
    </w:p>
    <w:p w14:paraId="787160C2" w14:textId="77777777" w:rsidR="0002043A" w:rsidRPr="007F73FC" w:rsidRDefault="0002043A" w:rsidP="0002043A">
      <w:pPr>
        <w:pStyle w:val="a5"/>
        <w:ind w:firstLine="420"/>
      </w:pPr>
      <w:r w:rsidRPr="007F73FC">
        <w:t xml:space="preserve">                        &amp;__g_bmg160_devinfo,</w:t>
      </w:r>
    </w:p>
    <w:p w14:paraId="3099F407" w14:textId="77777777" w:rsidR="0002043A" w:rsidRPr="007F73FC" w:rsidRDefault="0002043A" w:rsidP="0002043A">
      <w:pPr>
        <w:pStyle w:val="a5"/>
        <w:ind w:firstLine="420"/>
      </w:pPr>
      <w:r w:rsidRPr="007F73FC">
        <w:t xml:space="preserve">                        i2c_handle);   </w:t>
      </w:r>
    </w:p>
    <w:p w14:paraId="1D338CA2" w14:textId="77777777" w:rsidR="0002043A" w:rsidRPr="007F73FC" w:rsidRDefault="0002043A" w:rsidP="0002043A">
      <w:pPr>
        <w:pStyle w:val="a5"/>
        <w:ind w:firstLine="420"/>
      </w:pPr>
      <w:r w:rsidRPr="007F73FC">
        <w:t>}</w:t>
      </w:r>
    </w:p>
    <w:p w14:paraId="5DA6DF64" w14:textId="051A11EE" w:rsidR="0002043A" w:rsidRPr="00D45A0B" w:rsidRDefault="0002043A" w:rsidP="0002043A">
      <w:pPr>
        <w:pStyle w:val="a7"/>
        <w:rPr>
          <w:lang w:val="de-DE"/>
        </w:rPr>
      </w:pPr>
      <w:bookmarkStart w:id="445" w:name="_Ref528336381"/>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54</w:t>
      </w:r>
      <w:r w:rsidR="00A26C7F">
        <w:fldChar w:fldCharType="end"/>
      </w:r>
      <w:bookmarkEnd w:id="445"/>
      <w:r w:rsidRPr="00D45A0B">
        <w:rPr>
          <w:lang w:val="de-DE"/>
        </w:rPr>
        <w:t xml:space="preserve"> </w:t>
      </w:r>
      <w:r>
        <w:rPr>
          <w:lang w:val="de-DE"/>
        </w:rPr>
        <w:t xml:space="preserve"> </w:t>
      </w:r>
      <w:r>
        <w:rPr>
          <w:rFonts w:hint="eastAsia"/>
        </w:rPr>
        <w:t>实例初始化函数接口</w:t>
      </w:r>
      <w:r w:rsidRPr="00D45A0B">
        <w:rPr>
          <w:rFonts w:hint="eastAsia"/>
          <w:lang w:val="de-DE"/>
        </w:rPr>
        <w:t>（</w:t>
      </w:r>
      <w:r w:rsidRPr="00D45A0B">
        <w:rPr>
          <w:rFonts w:hint="eastAsia"/>
          <w:lang w:val="de-DE"/>
        </w:rPr>
        <w:t>am</w:t>
      </w:r>
      <w:r w:rsidRPr="00D45A0B">
        <w:rPr>
          <w:lang w:val="de-DE"/>
        </w:rPr>
        <w:t>_hwconf_bmg160.h</w:t>
      </w:r>
      <w:r w:rsidRPr="00D45A0B">
        <w:rPr>
          <w:rFonts w:hint="eastAsia"/>
          <w:lang w:val="de-DE"/>
        </w:rPr>
        <w:t>）</w:t>
      </w:r>
    </w:p>
    <w:p w14:paraId="65D4F689" w14:textId="77777777" w:rsidR="0002043A" w:rsidRPr="007F73FC" w:rsidRDefault="0002043A" w:rsidP="0002043A">
      <w:pPr>
        <w:pStyle w:val="a5"/>
        <w:ind w:firstLine="420"/>
      </w:pPr>
      <w:r w:rsidRPr="007F73FC">
        <w:t>#include "ametal.h"</w:t>
      </w:r>
    </w:p>
    <w:p w14:paraId="3602E599" w14:textId="77777777" w:rsidR="0002043A" w:rsidRPr="007F73FC" w:rsidRDefault="0002043A" w:rsidP="0002043A">
      <w:pPr>
        <w:pStyle w:val="a5"/>
        <w:ind w:firstLine="420"/>
      </w:pPr>
      <w:r w:rsidRPr="007F73FC">
        <w:t>#include "am_bmg160.h"</w:t>
      </w:r>
    </w:p>
    <w:p w14:paraId="282EF3C7" w14:textId="77777777" w:rsidR="0002043A" w:rsidRPr="007F73FC" w:rsidRDefault="0002043A" w:rsidP="0002043A">
      <w:pPr>
        <w:pStyle w:val="a5"/>
        <w:ind w:firstLine="420"/>
      </w:pPr>
      <w:r w:rsidRPr="007F73FC">
        <w:t>#ifdef __cplusplus</w:t>
      </w:r>
    </w:p>
    <w:p w14:paraId="2C4AE0ED" w14:textId="77777777" w:rsidR="0002043A" w:rsidRPr="007F73FC" w:rsidRDefault="0002043A" w:rsidP="0002043A">
      <w:pPr>
        <w:pStyle w:val="a5"/>
        <w:ind w:firstLine="420"/>
      </w:pPr>
      <w:r w:rsidRPr="007F73FC">
        <w:t>extern "C" {</w:t>
      </w:r>
    </w:p>
    <w:p w14:paraId="4FA3B073" w14:textId="77777777" w:rsidR="0002043A" w:rsidRPr="007F73FC" w:rsidRDefault="0002043A" w:rsidP="0002043A">
      <w:pPr>
        <w:pStyle w:val="a5"/>
        <w:ind w:firstLine="420"/>
      </w:pPr>
      <w:r w:rsidRPr="007F73FC">
        <w:t>#endif</w:t>
      </w:r>
    </w:p>
    <w:p w14:paraId="55B50923" w14:textId="77777777" w:rsidR="0002043A" w:rsidRPr="007F73FC" w:rsidRDefault="0002043A" w:rsidP="0002043A">
      <w:pPr>
        <w:pStyle w:val="a5"/>
        <w:ind w:firstLine="420"/>
      </w:pPr>
      <w:r w:rsidRPr="007F73FC">
        <w:t xml:space="preserve">/** \brief </w:t>
      </w:r>
      <w:r w:rsidRPr="007F73FC">
        <w:t>实例初始化</w:t>
      </w:r>
      <w:r w:rsidRPr="007F73FC">
        <w:t xml:space="preserve"> */</w:t>
      </w:r>
    </w:p>
    <w:p w14:paraId="1D2C69FF" w14:textId="77777777" w:rsidR="0002043A" w:rsidRPr="006F3CA7" w:rsidRDefault="0002043A" w:rsidP="0002043A">
      <w:pPr>
        <w:pStyle w:val="a5"/>
        <w:ind w:firstLine="420"/>
      </w:pPr>
      <w:r w:rsidRPr="007F73FC">
        <w:t>am_bmg160_handle_t am_bmg160_inst_init (void);</w:t>
      </w:r>
      <w:r w:rsidRPr="006F3CA7">
        <w:t xml:space="preserve">        </w:t>
      </w:r>
    </w:p>
    <w:p w14:paraId="4BEB0CCA" w14:textId="77777777" w:rsidR="0002043A" w:rsidRPr="002D0D59" w:rsidRDefault="0002043A" w:rsidP="0002043A">
      <w:pPr>
        <w:pStyle w:val="23"/>
        <w:spacing w:before="62" w:after="62"/>
        <w:rPr>
          <w:lang w:val="de-DE"/>
        </w:rPr>
      </w:pPr>
      <w:r>
        <w:rPr>
          <w:rFonts w:hint="eastAsia"/>
        </w:rPr>
        <w:lastRenderedPageBreak/>
        <w:t>后续只需使用无参数的实例初始化函数</w:t>
      </w:r>
      <w:r>
        <w:rPr>
          <w:rFonts w:hint="eastAsia"/>
          <w:lang w:val="de-DE"/>
        </w:rPr>
        <w:t>，</w:t>
      </w:r>
      <w:r>
        <w:rPr>
          <w:rFonts w:hint="eastAsia"/>
        </w:rPr>
        <w:t>即可获取到</w:t>
      </w:r>
      <w:r w:rsidRPr="00373B58">
        <w:rPr>
          <w:rFonts w:hint="eastAsia"/>
          <w:lang w:val="de-DE"/>
        </w:rPr>
        <w:t>BMG160</w:t>
      </w:r>
      <w:r>
        <w:rPr>
          <w:rFonts w:hint="eastAsia"/>
        </w:rPr>
        <w:t>的实例句柄。</w:t>
      </w:r>
      <w:r>
        <w:rPr>
          <w:rFonts w:hint="eastAsia"/>
          <w:lang w:val="de-DE"/>
        </w:rPr>
        <w:t>即：</w:t>
      </w:r>
      <w:r w:rsidRPr="002D0D59">
        <w:rPr>
          <w:lang w:val="de-DE"/>
        </w:rPr>
        <w:t xml:space="preserve"> </w:t>
      </w:r>
    </w:p>
    <w:p w14:paraId="13568138" w14:textId="77777777" w:rsidR="0002043A" w:rsidRPr="0013429C" w:rsidRDefault="0002043A" w:rsidP="0002043A">
      <w:pPr>
        <w:pStyle w:val="a5"/>
        <w:ind w:firstLine="420"/>
      </w:pPr>
      <w:r w:rsidRPr="0013429C">
        <w:t>a</w:t>
      </w:r>
      <w:r w:rsidRPr="0013429C">
        <w:rPr>
          <w:rFonts w:hint="eastAsia"/>
        </w:rPr>
        <w:t>m</w:t>
      </w:r>
      <w:r w:rsidRPr="0013429C">
        <w:t>_bmg160_handle_t am_bmg160_inst_init(void);</w:t>
      </w:r>
    </w:p>
    <w:p w14:paraId="78A80108" w14:textId="77777777" w:rsidR="0002043A" w:rsidRPr="009F3FE4" w:rsidRDefault="0002043A" w:rsidP="0002043A">
      <w:pPr>
        <w:pStyle w:val="30"/>
      </w:pPr>
      <w:bookmarkStart w:id="446" w:name="_Toc528660206"/>
      <w:bookmarkStart w:id="447" w:name="_Toc528750828"/>
      <w:bookmarkStart w:id="448" w:name="_Toc6175857"/>
      <w:r>
        <w:rPr>
          <w:rFonts w:hint="eastAsia"/>
        </w:rPr>
        <w:t>BMG</w:t>
      </w:r>
      <w:r>
        <w:t>160</w:t>
      </w:r>
      <w:r>
        <w:t>接口函数</w:t>
      </w:r>
      <w:bookmarkEnd w:id="446"/>
      <w:bookmarkEnd w:id="447"/>
      <w:bookmarkEnd w:id="448"/>
    </w:p>
    <w:p w14:paraId="603C78E1" w14:textId="77777777" w:rsidR="0002043A" w:rsidRDefault="0002043A" w:rsidP="0002043A">
      <w:pPr>
        <w:pStyle w:val="23"/>
        <w:spacing w:before="62" w:after="62"/>
      </w:pPr>
      <w:r w:rsidRPr="00E96556">
        <w:t>BMG</w:t>
      </w:r>
      <w:r>
        <w:t>160</w:t>
      </w:r>
      <w:r w:rsidRPr="00E96556">
        <w:rPr>
          <w:rFonts w:hint="eastAsia"/>
        </w:rPr>
        <w:t>功能较为丰富，使用接口函数的功能较为简单</w:t>
      </w:r>
      <w:r>
        <w:rPr>
          <w:rFonts w:hint="eastAsia"/>
        </w:rPr>
        <w:t>，详见</w:t>
      </w:r>
      <w:r w:rsidRPr="00E96556">
        <w:fldChar w:fldCharType="begin"/>
      </w:r>
      <w:r w:rsidRPr="00E96556">
        <w:instrText xml:space="preserve"> </w:instrText>
      </w:r>
      <w:r w:rsidRPr="00E96556">
        <w:rPr>
          <w:rFonts w:hint="eastAsia"/>
        </w:rPr>
        <w:instrText>REF _Ref528336432 \h</w:instrText>
      </w:r>
      <w:r w:rsidRPr="00E96556">
        <w:instrText xml:space="preserve"> </w:instrText>
      </w:r>
      <w:r>
        <w:instrText xml:space="preserve"> \* MERGEFORMAT </w:instrText>
      </w:r>
      <w:r w:rsidRPr="00E96556">
        <w:fldChar w:fldCharType="separate"/>
      </w:r>
      <w:r w:rsidR="00B93B10">
        <w:rPr>
          <w:rFonts w:hint="eastAsia"/>
        </w:rPr>
        <w:t>表</w:t>
      </w:r>
      <w:r w:rsidR="00B93B10">
        <w:t>5.17</w:t>
      </w:r>
      <w:r w:rsidRPr="00E96556">
        <w:fldChar w:fldCharType="end"/>
      </w:r>
      <w:r w:rsidRPr="00E96556">
        <w:rPr>
          <w:rFonts w:hint="eastAsia"/>
        </w:rPr>
        <w:t>，下面具体介绍各接口函数的使用方法。</w:t>
      </w:r>
    </w:p>
    <w:p w14:paraId="0AF63C03" w14:textId="77777777" w:rsidR="0002043A" w:rsidRDefault="0002043A" w:rsidP="0002043A">
      <w:pPr>
        <w:pStyle w:val="a7"/>
      </w:pPr>
      <w:bookmarkStart w:id="449" w:name="_Ref528336432"/>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17</w:t>
      </w:r>
      <w:r>
        <w:fldChar w:fldCharType="end"/>
      </w:r>
      <w:bookmarkEnd w:id="449"/>
      <w:r>
        <w:t xml:space="preserve">  </w:t>
      </w:r>
      <w:r>
        <w:rPr>
          <w:rFonts w:hint="eastAsia"/>
        </w:rPr>
        <w:t>BMG160</w:t>
      </w:r>
      <w:r>
        <w:rPr>
          <w:rFonts w:hint="eastAsia"/>
        </w:rPr>
        <w:t>接口函数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7"/>
        <w:gridCol w:w="1116"/>
      </w:tblGrid>
      <w:tr w:rsidR="0002043A" w:rsidRPr="00184227" w14:paraId="3DC8BD5F" w14:textId="77777777" w:rsidTr="00BF4B74">
        <w:trPr>
          <w:jc w:val="center"/>
        </w:trPr>
        <w:tc>
          <w:tcPr>
            <w:tcW w:w="3387" w:type="dxa"/>
            <w:tcBorders>
              <w:top w:val="thinThickSmallGap" w:sz="24" w:space="0" w:color="auto"/>
              <w:left w:val="single" w:sz="6" w:space="0" w:color="000000"/>
              <w:bottom w:val="double" w:sz="4" w:space="0" w:color="auto"/>
              <w:right w:val="double" w:sz="4" w:space="0" w:color="auto"/>
            </w:tcBorders>
            <w:shd w:val="pct10" w:color="auto" w:fill="auto"/>
            <w:vAlign w:val="center"/>
          </w:tcPr>
          <w:p w14:paraId="236904A0" w14:textId="77777777" w:rsidR="0002043A" w:rsidRPr="00184227" w:rsidRDefault="0002043A" w:rsidP="00BF4B74">
            <w:pPr>
              <w:pStyle w:val="ab"/>
              <w:spacing w:before="48" w:after="48"/>
            </w:pPr>
            <w:r w:rsidRPr="00184227">
              <w:rPr>
                <w:rFonts w:hint="eastAsia"/>
              </w:rPr>
              <w:t>函数原型</w:t>
            </w:r>
          </w:p>
        </w:tc>
        <w:tc>
          <w:tcPr>
            <w:tcW w:w="0" w:type="auto"/>
            <w:tcBorders>
              <w:top w:val="thinThickSmallGap" w:sz="24" w:space="0" w:color="auto"/>
              <w:left w:val="double" w:sz="4" w:space="0" w:color="auto"/>
              <w:bottom w:val="double" w:sz="4" w:space="0" w:color="auto"/>
              <w:right w:val="single" w:sz="6" w:space="0" w:color="000000"/>
            </w:tcBorders>
            <w:shd w:val="pct10" w:color="auto" w:fill="auto"/>
            <w:vAlign w:val="center"/>
          </w:tcPr>
          <w:p w14:paraId="0EE3372F" w14:textId="77777777" w:rsidR="0002043A" w:rsidRPr="00184227" w:rsidRDefault="0002043A" w:rsidP="00BF4B74">
            <w:pPr>
              <w:pStyle w:val="ab"/>
              <w:spacing w:before="62" w:after="62"/>
            </w:pPr>
            <w:r w:rsidRPr="00184227">
              <w:rPr>
                <w:rFonts w:hint="eastAsia"/>
              </w:rPr>
              <w:t>功能简介</w:t>
            </w:r>
          </w:p>
        </w:tc>
      </w:tr>
      <w:tr w:rsidR="0002043A" w:rsidRPr="00184227" w14:paraId="4FA89CC5" w14:textId="77777777" w:rsidTr="00BF4B74">
        <w:trPr>
          <w:jc w:val="center"/>
        </w:trPr>
        <w:tc>
          <w:tcPr>
            <w:tcW w:w="3387" w:type="dxa"/>
            <w:tcBorders>
              <w:top w:val="single" w:sz="6" w:space="0" w:color="000000"/>
              <w:left w:val="single" w:sz="6" w:space="0" w:color="000000"/>
              <w:bottom w:val="single" w:sz="4" w:space="0" w:color="000000"/>
              <w:right w:val="double" w:sz="4" w:space="0" w:color="auto"/>
            </w:tcBorders>
            <w:vAlign w:val="center"/>
          </w:tcPr>
          <w:p w14:paraId="5915C14C" w14:textId="77777777" w:rsidR="0002043A" w:rsidRPr="000F38E8" w:rsidRDefault="0002043A" w:rsidP="00BF4B74">
            <w:pPr>
              <w:pStyle w:val="ad"/>
              <w:spacing w:before="62" w:after="62"/>
              <w:jc w:val="both"/>
            </w:pPr>
            <w:r w:rsidRPr="000F38E8">
              <w:t>int am_bmg160_read_temp (</w:t>
            </w:r>
          </w:p>
          <w:p w14:paraId="32A56E01" w14:textId="77777777" w:rsidR="0002043A" w:rsidRPr="000F38E8" w:rsidRDefault="0002043A" w:rsidP="00BF4B74">
            <w:pPr>
              <w:pStyle w:val="ad"/>
              <w:spacing w:before="62" w:after="62"/>
            </w:pPr>
            <w:r w:rsidRPr="000F38E8">
              <w:t xml:space="preserve">am_bmg160_handle_t </w:t>
            </w:r>
            <w:r>
              <w:t xml:space="preserve">   </w:t>
            </w:r>
            <w:r w:rsidRPr="000F38E8">
              <w:t>handle,</w:t>
            </w:r>
          </w:p>
          <w:p w14:paraId="0F79FDB3" w14:textId="77777777" w:rsidR="0002043A" w:rsidRPr="00184227" w:rsidRDefault="0002043A" w:rsidP="00BF4B74">
            <w:pPr>
              <w:pStyle w:val="ad"/>
              <w:spacing w:before="62" w:after="62"/>
              <w:ind w:firstLineChars="200" w:firstLine="360"/>
              <w:jc w:val="left"/>
              <w:rPr>
                <w:lang w:val="de-DE"/>
              </w:rPr>
            </w:pPr>
            <w:r w:rsidRPr="000F38E8">
              <w:t>int8_t</w:t>
            </w:r>
            <w:r>
              <w:t xml:space="preserve">                *</w:t>
            </w:r>
            <w:r w:rsidRPr="000F38E8">
              <w:t>p_temp)</w:t>
            </w:r>
          </w:p>
        </w:tc>
        <w:tc>
          <w:tcPr>
            <w:tcW w:w="0" w:type="auto"/>
            <w:tcBorders>
              <w:top w:val="single" w:sz="6" w:space="0" w:color="000000"/>
              <w:left w:val="double" w:sz="4" w:space="0" w:color="auto"/>
              <w:bottom w:val="single" w:sz="4" w:space="0" w:color="000000"/>
              <w:right w:val="single" w:sz="6" w:space="0" w:color="000000"/>
            </w:tcBorders>
            <w:vAlign w:val="center"/>
          </w:tcPr>
          <w:p w14:paraId="56066DA1" w14:textId="77777777" w:rsidR="0002043A" w:rsidRPr="00184227" w:rsidRDefault="0002043A" w:rsidP="00BF4B74">
            <w:pPr>
              <w:pStyle w:val="ad"/>
              <w:spacing w:before="62" w:after="62"/>
            </w:pPr>
            <w:r w:rsidRPr="000F38E8">
              <w:t>温度读取</w:t>
            </w:r>
          </w:p>
        </w:tc>
      </w:tr>
      <w:tr w:rsidR="0002043A" w:rsidRPr="00184227" w14:paraId="020AF7FC" w14:textId="77777777" w:rsidTr="00BF4B74">
        <w:trPr>
          <w:jc w:val="center"/>
        </w:trPr>
        <w:tc>
          <w:tcPr>
            <w:tcW w:w="3387" w:type="dxa"/>
            <w:tcBorders>
              <w:top w:val="single" w:sz="6" w:space="0" w:color="000000"/>
              <w:left w:val="single" w:sz="6" w:space="0" w:color="000000"/>
              <w:bottom w:val="thickThinSmallGap" w:sz="24" w:space="0" w:color="auto"/>
              <w:right w:val="double" w:sz="4" w:space="0" w:color="auto"/>
            </w:tcBorders>
            <w:vAlign w:val="center"/>
          </w:tcPr>
          <w:p w14:paraId="1292FEE5" w14:textId="77777777" w:rsidR="0002043A" w:rsidRPr="000F38E8" w:rsidRDefault="0002043A" w:rsidP="00BF4B74">
            <w:pPr>
              <w:pStyle w:val="ad"/>
              <w:spacing w:before="62" w:after="62"/>
              <w:jc w:val="both"/>
            </w:pPr>
            <w:r w:rsidRPr="000F38E8">
              <w:t>int am_bmg160_read_rate(</w:t>
            </w:r>
          </w:p>
          <w:p w14:paraId="2C495C0D" w14:textId="77777777" w:rsidR="0002043A" w:rsidRPr="000F38E8" w:rsidRDefault="0002043A" w:rsidP="00BF4B74">
            <w:pPr>
              <w:pStyle w:val="ad"/>
              <w:spacing w:before="62" w:after="62"/>
            </w:pPr>
            <w:r w:rsidRPr="000F38E8">
              <w:t xml:space="preserve">am_bmg160_handle_t </w:t>
            </w:r>
            <w:r>
              <w:t xml:space="preserve">  </w:t>
            </w:r>
            <w:r w:rsidRPr="000F38E8">
              <w:t>handle,</w:t>
            </w:r>
          </w:p>
          <w:p w14:paraId="155D35CB" w14:textId="77777777" w:rsidR="0002043A" w:rsidRPr="00184227" w:rsidRDefault="0002043A" w:rsidP="00BF4B74">
            <w:pPr>
              <w:pStyle w:val="ad"/>
              <w:spacing w:before="62" w:after="62"/>
              <w:rPr>
                <w:lang w:val="de-DE"/>
              </w:rPr>
            </w:pPr>
            <w:r>
              <w:t>int16_t               *</w:t>
            </w:r>
            <w:r w:rsidRPr="000F38E8">
              <w:t>p_rate)</w:t>
            </w:r>
          </w:p>
        </w:tc>
        <w:tc>
          <w:tcPr>
            <w:tcW w:w="0" w:type="auto"/>
            <w:tcBorders>
              <w:top w:val="single" w:sz="6" w:space="0" w:color="000000"/>
              <w:left w:val="double" w:sz="4" w:space="0" w:color="auto"/>
              <w:bottom w:val="thickThinSmallGap" w:sz="24" w:space="0" w:color="auto"/>
              <w:right w:val="single" w:sz="6" w:space="0" w:color="000000"/>
            </w:tcBorders>
            <w:vAlign w:val="center"/>
          </w:tcPr>
          <w:p w14:paraId="33E562C5" w14:textId="77777777" w:rsidR="0002043A" w:rsidRPr="00184227" w:rsidRDefault="0002043A" w:rsidP="00BF4B74">
            <w:pPr>
              <w:pStyle w:val="ad"/>
              <w:spacing w:before="62" w:after="62"/>
            </w:pPr>
            <w:r w:rsidRPr="000F38E8">
              <w:t>角速率读取</w:t>
            </w:r>
          </w:p>
        </w:tc>
      </w:tr>
    </w:tbl>
    <w:p w14:paraId="79D83EE8" w14:textId="77777777" w:rsidR="0002043A" w:rsidRPr="002D1DC8" w:rsidRDefault="0002043A" w:rsidP="00A141DF">
      <w:pPr>
        <w:pStyle w:val="afffb"/>
        <w:numPr>
          <w:ilvl w:val="0"/>
          <w:numId w:val="67"/>
        </w:numPr>
        <w:spacing w:before="62" w:after="62"/>
        <w:ind w:firstLineChars="0"/>
        <w:jc w:val="left"/>
        <w:rPr>
          <w:b/>
        </w:rPr>
      </w:pPr>
      <w:r w:rsidRPr="002D1DC8">
        <w:rPr>
          <w:rFonts w:hint="eastAsia"/>
          <w:b/>
        </w:rPr>
        <w:t>温度信息读取</w:t>
      </w:r>
    </w:p>
    <w:p w14:paraId="77F24B9B" w14:textId="77777777" w:rsidR="0002043A" w:rsidRDefault="0002043A" w:rsidP="0002043A">
      <w:pPr>
        <w:pStyle w:val="23"/>
        <w:spacing w:before="62" w:after="62"/>
      </w:pPr>
      <w:r>
        <w:rPr>
          <w:rFonts w:hint="eastAsia"/>
        </w:rPr>
        <w:t>读取温度信息参数，当实例初始化完成获取句柄后，获取温度信息参数并做处理，实例初始化如下所示：</w:t>
      </w:r>
    </w:p>
    <w:p w14:paraId="254B7DDC" w14:textId="77777777" w:rsidR="0002043A" w:rsidRPr="007F73FC" w:rsidRDefault="0002043A" w:rsidP="0002043A">
      <w:pPr>
        <w:pStyle w:val="a5"/>
        <w:ind w:firstLine="420"/>
      </w:pPr>
      <w:r w:rsidRPr="007F73FC">
        <w:t>a</w:t>
      </w:r>
      <w:r w:rsidRPr="007F73FC">
        <w:rPr>
          <w:rFonts w:hint="eastAsia"/>
        </w:rPr>
        <w:t>m</w:t>
      </w:r>
      <w:r w:rsidRPr="007F73FC">
        <w:t>_bmg160_handle_t handle;</w:t>
      </w:r>
    </w:p>
    <w:p w14:paraId="5C2820D6" w14:textId="77777777" w:rsidR="0002043A" w:rsidRPr="007F73FC" w:rsidRDefault="0002043A" w:rsidP="0002043A">
      <w:pPr>
        <w:pStyle w:val="a5"/>
        <w:ind w:firstLine="420"/>
      </w:pPr>
      <w:r w:rsidRPr="007F73FC">
        <w:t>handle = am_bmg160_inst_init();</w:t>
      </w:r>
    </w:p>
    <w:p w14:paraId="0A808943" w14:textId="77777777" w:rsidR="0002043A" w:rsidRPr="00DD1164" w:rsidRDefault="0002043A" w:rsidP="0002043A">
      <w:pPr>
        <w:pStyle w:val="23"/>
        <w:spacing w:before="62" w:after="62"/>
      </w:pPr>
      <w:r>
        <w:rPr>
          <w:rFonts w:hint="eastAsia"/>
        </w:rPr>
        <w:t>当初始化完成，即可使用接口函数读取当前温度信息，调用该函数，即可读取温度信息，详见</w:t>
      </w:r>
      <w:r>
        <w:fldChar w:fldCharType="begin"/>
      </w:r>
      <w:r>
        <w:instrText xml:space="preserve"> </w:instrText>
      </w:r>
      <w:r>
        <w:rPr>
          <w:rFonts w:hint="eastAsia"/>
        </w:rPr>
        <w:instrText>REF _Ref528336599 \h</w:instrText>
      </w:r>
      <w:r>
        <w:instrText xml:space="preserve">  \* MERGEFORMAT </w:instrText>
      </w:r>
      <w:r>
        <w:fldChar w:fldCharType="separate"/>
      </w:r>
      <w:r w:rsidR="00B93B10">
        <w:rPr>
          <w:rFonts w:hint="eastAsia"/>
        </w:rPr>
        <w:t>程序清单</w:t>
      </w:r>
      <w:r w:rsidR="00B93B10">
        <w:t>5.55</w:t>
      </w:r>
      <w:r>
        <w:fldChar w:fldCharType="end"/>
      </w:r>
      <w:r>
        <w:rPr>
          <w:rFonts w:hint="eastAsia"/>
        </w:rPr>
        <w:t>。</w:t>
      </w:r>
    </w:p>
    <w:p w14:paraId="001E88D0" w14:textId="2536ED70" w:rsidR="0002043A" w:rsidRPr="00E44311" w:rsidRDefault="0002043A" w:rsidP="0002043A">
      <w:pPr>
        <w:pStyle w:val="a7"/>
      </w:pPr>
      <w:bookmarkStart w:id="450" w:name="_Ref528336599"/>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55</w:t>
      </w:r>
      <w:r w:rsidR="00A26C7F">
        <w:fldChar w:fldCharType="end"/>
      </w:r>
      <w:bookmarkEnd w:id="450"/>
      <w:r>
        <w:t xml:space="preserve">  </w:t>
      </w:r>
      <w:r>
        <w:rPr>
          <w:rFonts w:hint="eastAsia"/>
        </w:rPr>
        <w:t>使用</w:t>
      </w:r>
      <w:r>
        <w:rPr>
          <w:rFonts w:hint="eastAsia"/>
        </w:rPr>
        <w:t>BMG160</w:t>
      </w:r>
      <w:r>
        <w:rPr>
          <w:rFonts w:hint="eastAsia"/>
        </w:rPr>
        <w:t>获取当前温度</w:t>
      </w:r>
    </w:p>
    <w:p w14:paraId="2E735341" w14:textId="77777777" w:rsidR="0002043A" w:rsidRPr="007F73FC" w:rsidRDefault="0002043A" w:rsidP="0002043A">
      <w:pPr>
        <w:pStyle w:val="a5"/>
        <w:ind w:firstLine="420"/>
      </w:pPr>
      <w:r w:rsidRPr="007F73FC">
        <w:t>/**</w:t>
      </w:r>
    </w:p>
    <w:p w14:paraId="194DA73B" w14:textId="77777777" w:rsidR="0002043A" w:rsidRPr="007F73FC" w:rsidRDefault="0002043A" w:rsidP="0002043A">
      <w:pPr>
        <w:pStyle w:val="a5"/>
        <w:ind w:firstLine="420"/>
      </w:pPr>
      <w:r w:rsidRPr="007F73FC">
        <w:t xml:space="preserve"> * \brief </w:t>
      </w:r>
      <w:r w:rsidRPr="007F73FC">
        <w:t>读取</w:t>
      </w:r>
      <w:r w:rsidRPr="007F73FC">
        <w:t>bmg160</w:t>
      </w:r>
      <w:r w:rsidRPr="007F73FC">
        <w:t>温度</w:t>
      </w:r>
    </w:p>
    <w:p w14:paraId="5315304A" w14:textId="77777777" w:rsidR="0002043A" w:rsidRPr="007F73FC" w:rsidRDefault="0002043A" w:rsidP="0002043A">
      <w:pPr>
        <w:pStyle w:val="a5"/>
        <w:ind w:firstLine="420"/>
      </w:pPr>
      <w:r w:rsidRPr="007F73FC">
        <w:t xml:space="preserve"> * \return AM_OK:</w:t>
      </w:r>
      <w:r w:rsidRPr="007F73FC">
        <w:t>成功</w:t>
      </w:r>
      <w:r w:rsidRPr="007F73FC">
        <w:t xml:space="preserve">    OTHER</w:t>
      </w:r>
      <w:r w:rsidRPr="007F73FC">
        <w:t>：失败</w:t>
      </w:r>
    </w:p>
    <w:p w14:paraId="6EEA6703" w14:textId="77777777" w:rsidR="0002043A" w:rsidRPr="007F73FC" w:rsidRDefault="0002043A" w:rsidP="0002043A">
      <w:pPr>
        <w:pStyle w:val="a5"/>
        <w:ind w:firstLine="420"/>
      </w:pPr>
      <w:r w:rsidRPr="007F73FC">
        <w:t xml:space="preserve"> */</w:t>
      </w:r>
    </w:p>
    <w:p w14:paraId="317EE004" w14:textId="77777777" w:rsidR="0002043A" w:rsidRPr="007F73FC" w:rsidRDefault="0002043A" w:rsidP="0002043A">
      <w:pPr>
        <w:pStyle w:val="a5"/>
        <w:ind w:firstLine="420"/>
      </w:pPr>
      <w:r w:rsidRPr="007F73FC">
        <w:t>int am_bmg160_read_temp (am_bmg160_handle_t handle, int8_t* p_temp)</w:t>
      </w:r>
    </w:p>
    <w:p w14:paraId="6B64D217" w14:textId="77777777" w:rsidR="0002043A" w:rsidRPr="007F73FC" w:rsidRDefault="0002043A" w:rsidP="0002043A">
      <w:pPr>
        <w:pStyle w:val="a5"/>
        <w:ind w:firstLine="420"/>
      </w:pPr>
      <w:r w:rsidRPr="007F73FC">
        <w:t>{</w:t>
      </w:r>
    </w:p>
    <w:p w14:paraId="15DCB7FD" w14:textId="77777777" w:rsidR="0002043A" w:rsidRPr="007F73FC" w:rsidRDefault="0002043A" w:rsidP="0002043A">
      <w:pPr>
        <w:pStyle w:val="a5"/>
        <w:ind w:firstLine="420"/>
      </w:pPr>
      <w:r w:rsidRPr="007F73FC">
        <w:t xml:space="preserve">    int ret = AM_OK;</w:t>
      </w:r>
    </w:p>
    <w:p w14:paraId="4F8B33A9" w14:textId="77777777" w:rsidR="0002043A" w:rsidRPr="007F73FC" w:rsidRDefault="0002043A" w:rsidP="0002043A">
      <w:pPr>
        <w:pStyle w:val="a5"/>
        <w:ind w:firstLine="420"/>
      </w:pPr>
      <w:r w:rsidRPr="007F73FC">
        <w:t xml:space="preserve">    /* I2C</w:t>
      </w:r>
      <w:r w:rsidRPr="007F73FC">
        <w:t>设备指针</w:t>
      </w:r>
      <w:r w:rsidRPr="007F73FC">
        <w:t xml:space="preserve"> */</w:t>
      </w:r>
    </w:p>
    <w:p w14:paraId="2A49B090" w14:textId="77777777" w:rsidR="0002043A" w:rsidRPr="007F73FC" w:rsidRDefault="0002043A" w:rsidP="0002043A">
      <w:pPr>
        <w:pStyle w:val="a5"/>
        <w:ind w:firstLine="420"/>
      </w:pPr>
      <w:r w:rsidRPr="007F73FC">
        <w:t xml:space="preserve">    am_i2c_device_t *p_i2c_dev = &amp;(handle-&gt;i2c_dev);  </w:t>
      </w:r>
    </w:p>
    <w:p w14:paraId="680759CE" w14:textId="77777777" w:rsidR="0002043A" w:rsidRPr="007F73FC" w:rsidRDefault="0002043A" w:rsidP="0002043A">
      <w:pPr>
        <w:pStyle w:val="a5"/>
        <w:ind w:firstLine="420"/>
      </w:pPr>
      <w:r w:rsidRPr="007F73FC">
        <w:t xml:space="preserve">    ret = am_i2c_read(p_i2c_dev,BMG160_TEMP,(uint8_t*)(p_temp), 1);</w:t>
      </w:r>
    </w:p>
    <w:p w14:paraId="7D0D1756" w14:textId="77777777" w:rsidR="0002043A" w:rsidRPr="007F73FC" w:rsidRDefault="0002043A" w:rsidP="0002043A">
      <w:pPr>
        <w:pStyle w:val="a5"/>
        <w:ind w:firstLine="420"/>
      </w:pPr>
      <w:r w:rsidRPr="007F73FC">
        <w:t xml:space="preserve">    /* </w:t>
      </w:r>
      <w:r w:rsidRPr="007F73FC">
        <w:t>检查发送是否失败</w:t>
      </w:r>
      <w:r w:rsidRPr="007F73FC">
        <w:t xml:space="preserve"> */</w:t>
      </w:r>
    </w:p>
    <w:p w14:paraId="7A4546D5" w14:textId="77777777" w:rsidR="0002043A" w:rsidRPr="007F73FC" w:rsidRDefault="0002043A" w:rsidP="0002043A">
      <w:pPr>
        <w:pStyle w:val="a5"/>
        <w:ind w:firstLine="420"/>
      </w:pPr>
      <w:r w:rsidRPr="007F73FC">
        <w:t xml:space="preserve">    if (ret != AM_OK) {</w:t>
      </w:r>
    </w:p>
    <w:p w14:paraId="4EBB5EAD" w14:textId="77777777" w:rsidR="0002043A" w:rsidRPr="007F73FC" w:rsidRDefault="0002043A" w:rsidP="0002043A">
      <w:pPr>
        <w:pStyle w:val="a5"/>
        <w:ind w:firstLine="420"/>
      </w:pPr>
      <w:r w:rsidRPr="007F73FC">
        <w:t xml:space="preserve">        return ret;</w:t>
      </w:r>
    </w:p>
    <w:p w14:paraId="052BF216" w14:textId="77777777" w:rsidR="0002043A" w:rsidRPr="007F73FC" w:rsidRDefault="0002043A" w:rsidP="0002043A">
      <w:pPr>
        <w:pStyle w:val="a5"/>
        <w:ind w:firstLine="420"/>
      </w:pPr>
      <w:r w:rsidRPr="007F73FC">
        <w:t xml:space="preserve">    } </w:t>
      </w:r>
    </w:p>
    <w:p w14:paraId="01F2E44D" w14:textId="77777777" w:rsidR="0002043A" w:rsidRPr="007F73FC" w:rsidRDefault="0002043A" w:rsidP="0002043A">
      <w:pPr>
        <w:pStyle w:val="a5"/>
        <w:ind w:firstLine="420"/>
      </w:pPr>
      <w:r w:rsidRPr="007F73FC">
        <w:t xml:space="preserve">    /* </w:t>
      </w:r>
      <w:r w:rsidRPr="007F73FC">
        <w:t>计算温度</w:t>
      </w:r>
      <w:r w:rsidRPr="007F73FC">
        <w:t xml:space="preserve"> */</w:t>
      </w:r>
    </w:p>
    <w:p w14:paraId="5E2D1B30" w14:textId="77777777" w:rsidR="0002043A" w:rsidRPr="007F73FC" w:rsidRDefault="0002043A" w:rsidP="0002043A">
      <w:pPr>
        <w:pStyle w:val="a5"/>
        <w:ind w:firstLine="420"/>
      </w:pPr>
      <w:r w:rsidRPr="007F73FC">
        <w:t xml:space="preserve">    *p_temp = (int8_t)(24 + *p_temp * 1.0 / 2);</w:t>
      </w:r>
    </w:p>
    <w:p w14:paraId="0378E9A5" w14:textId="77777777" w:rsidR="0002043A" w:rsidRPr="007F73FC" w:rsidRDefault="0002043A" w:rsidP="0002043A">
      <w:pPr>
        <w:pStyle w:val="a5"/>
        <w:ind w:firstLine="420"/>
      </w:pPr>
      <w:r w:rsidRPr="007F73FC">
        <w:t xml:space="preserve">    return  ret;     </w:t>
      </w:r>
    </w:p>
    <w:p w14:paraId="50A803F5" w14:textId="77777777" w:rsidR="0002043A" w:rsidRPr="007F73FC" w:rsidRDefault="0002043A" w:rsidP="0002043A">
      <w:pPr>
        <w:pStyle w:val="a5"/>
        <w:ind w:firstLine="420"/>
      </w:pPr>
      <w:r w:rsidRPr="007F73FC">
        <w:lastRenderedPageBreak/>
        <w:t>}</w:t>
      </w:r>
    </w:p>
    <w:p w14:paraId="58AC9D80" w14:textId="77777777" w:rsidR="0002043A" w:rsidRPr="002D1DC8" w:rsidRDefault="0002043A" w:rsidP="00A141DF">
      <w:pPr>
        <w:pStyle w:val="afffb"/>
        <w:numPr>
          <w:ilvl w:val="0"/>
          <w:numId w:val="67"/>
        </w:numPr>
        <w:spacing w:before="62" w:after="62"/>
        <w:ind w:firstLineChars="0"/>
        <w:jc w:val="left"/>
        <w:rPr>
          <w:b/>
        </w:rPr>
      </w:pPr>
      <w:r w:rsidRPr="002D1DC8">
        <w:rPr>
          <w:rFonts w:hint="eastAsia"/>
          <w:b/>
        </w:rPr>
        <w:t>三轴角速率读取</w:t>
      </w:r>
    </w:p>
    <w:p w14:paraId="71232CFC" w14:textId="77777777" w:rsidR="0002043A" w:rsidRDefault="0002043A" w:rsidP="0002043A">
      <w:pPr>
        <w:pStyle w:val="23"/>
        <w:spacing w:before="62" w:after="62"/>
      </w:pPr>
      <w:r>
        <w:rPr>
          <w:rFonts w:hint="eastAsia"/>
        </w:rPr>
        <w:t>读取三轴角速率信息参数，当实例初始化完成获取句柄后，获取角速率参数并做处理，实例初始化如下所示：</w:t>
      </w:r>
    </w:p>
    <w:p w14:paraId="6D81B88E" w14:textId="77777777" w:rsidR="0002043A" w:rsidRPr="007F73FC" w:rsidRDefault="0002043A" w:rsidP="0002043A">
      <w:pPr>
        <w:pStyle w:val="a5"/>
        <w:ind w:firstLine="420"/>
      </w:pPr>
      <w:r w:rsidRPr="007F73FC">
        <w:t>a</w:t>
      </w:r>
      <w:r w:rsidRPr="007F73FC">
        <w:rPr>
          <w:rFonts w:hint="eastAsia"/>
        </w:rPr>
        <w:t>m</w:t>
      </w:r>
      <w:r w:rsidRPr="007F73FC">
        <w:t>_bmg160_handle_t handle;</w:t>
      </w:r>
    </w:p>
    <w:p w14:paraId="249206EA" w14:textId="77777777" w:rsidR="0002043A" w:rsidRPr="007F73FC" w:rsidRDefault="0002043A" w:rsidP="0002043A">
      <w:pPr>
        <w:pStyle w:val="a5"/>
        <w:ind w:firstLine="420"/>
      </w:pPr>
      <w:r w:rsidRPr="007F73FC">
        <w:t>handle = am_bmg160_inst_init();</w:t>
      </w:r>
    </w:p>
    <w:p w14:paraId="11200512" w14:textId="77777777" w:rsidR="0002043A" w:rsidRDefault="0002043A" w:rsidP="0002043A">
      <w:pPr>
        <w:pStyle w:val="23"/>
        <w:spacing w:before="62" w:after="62"/>
      </w:pPr>
      <w:r>
        <w:rPr>
          <w:rFonts w:hint="eastAsia"/>
        </w:rPr>
        <w:t>当初始化完成，即可使用接口函数读取当前角速率信息，调用该函数，即可读取当前三轴角速率信息，详见</w:t>
      </w:r>
      <w:r>
        <w:fldChar w:fldCharType="begin"/>
      </w:r>
      <w:r>
        <w:instrText xml:space="preserve"> </w:instrText>
      </w:r>
      <w:r>
        <w:rPr>
          <w:rFonts w:hint="eastAsia"/>
        </w:rPr>
        <w:instrText>REF _Ref528336679 \h</w:instrText>
      </w:r>
      <w:r>
        <w:instrText xml:space="preserve">  \* MERGEFORMAT </w:instrText>
      </w:r>
      <w:r>
        <w:fldChar w:fldCharType="separate"/>
      </w:r>
      <w:r w:rsidR="00B93B10">
        <w:rPr>
          <w:rFonts w:hint="eastAsia"/>
        </w:rPr>
        <w:t>程序清单</w:t>
      </w:r>
      <w:r w:rsidR="00B93B10">
        <w:t>5.56</w:t>
      </w:r>
      <w:r>
        <w:fldChar w:fldCharType="end"/>
      </w:r>
      <w:r>
        <w:rPr>
          <w:rFonts w:hint="eastAsia"/>
        </w:rPr>
        <w:t>。</w:t>
      </w:r>
    </w:p>
    <w:p w14:paraId="146F30A6" w14:textId="1B502AD3" w:rsidR="0002043A" w:rsidRPr="00E44311" w:rsidRDefault="0002043A" w:rsidP="0002043A">
      <w:pPr>
        <w:pStyle w:val="a7"/>
      </w:pPr>
      <w:bookmarkStart w:id="451" w:name="_Ref528336679"/>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56</w:t>
      </w:r>
      <w:r w:rsidR="00A26C7F">
        <w:fldChar w:fldCharType="end"/>
      </w:r>
      <w:bookmarkEnd w:id="451"/>
      <w:r>
        <w:t xml:space="preserve">  </w:t>
      </w:r>
      <w:r>
        <w:rPr>
          <w:rFonts w:hint="eastAsia"/>
        </w:rPr>
        <w:t>使用</w:t>
      </w:r>
      <w:r>
        <w:rPr>
          <w:rFonts w:hint="eastAsia"/>
        </w:rPr>
        <w:t>BMG160</w:t>
      </w:r>
      <w:r>
        <w:rPr>
          <w:rFonts w:hint="eastAsia"/>
        </w:rPr>
        <w:t>获取当前三轴角速率</w:t>
      </w:r>
    </w:p>
    <w:p w14:paraId="08AA111F" w14:textId="77777777" w:rsidR="0002043A" w:rsidRPr="007F73FC" w:rsidRDefault="0002043A" w:rsidP="0002043A">
      <w:pPr>
        <w:pStyle w:val="a5"/>
        <w:ind w:firstLine="420"/>
      </w:pPr>
      <w:r w:rsidRPr="007F73FC">
        <w:t>/**</w:t>
      </w:r>
    </w:p>
    <w:p w14:paraId="7F5F8A4E" w14:textId="77777777" w:rsidR="0002043A" w:rsidRPr="007F73FC" w:rsidRDefault="0002043A" w:rsidP="0002043A">
      <w:pPr>
        <w:pStyle w:val="a5"/>
        <w:ind w:firstLine="420"/>
      </w:pPr>
      <w:r w:rsidRPr="007F73FC">
        <w:t xml:space="preserve"> * \brief </w:t>
      </w:r>
      <w:r w:rsidRPr="007F73FC">
        <w:t>读取</w:t>
      </w:r>
      <w:r w:rsidRPr="007F73FC">
        <w:t>bmg160</w:t>
      </w:r>
      <w:r w:rsidRPr="007F73FC">
        <w:t>三轴陀螺仪</w:t>
      </w:r>
    </w:p>
    <w:p w14:paraId="0F49CD72" w14:textId="77777777" w:rsidR="0002043A" w:rsidRPr="007F73FC" w:rsidRDefault="0002043A" w:rsidP="0002043A">
      <w:pPr>
        <w:pStyle w:val="a5"/>
        <w:ind w:firstLine="420"/>
      </w:pPr>
      <w:r w:rsidRPr="007F73FC">
        <w:t xml:space="preserve"> * \return AM_OK:</w:t>
      </w:r>
      <w:r w:rsidRPr="007F73FC">
        <w:t>成功</w:t>
      </w:r>
      <w:r w:rsidRPr="007F73FC">
        <w:t xml:space="preserve">    OTHER</w:t>
      </w:r>
      <w:r w:rsidRPr="007F73FC">
        <w:t>：失败</w:t>
      </w:r>
    </w:p>
    <w:p w14:paraId="1D5B52AD" w14:textId="77777777" w:rsidR="0002043A" w:rsidRPr="007F73FC" w:rsidRDefault="0002043A" w:rsidP="0002043A">
      <w:pPr>
        <w:pStyle w:val="a5"/>
        <w:ind w:firstLine="420"/>
      </w:pPr>
      <w:r w:rsidRPr="007F73FC">
        <w:t xml:space="preserve"> */</w:t>
      </w:r>
    </w:p>
    <w:p w14:paraId="537F7C88" w14:textId="77777777" w:rsidR="0002043A" w:rsidRPr="007F73FC" w:rsidRDefault="0002043A" w:rsidP="0002043A">
      <w:pPr>
        <w:pStyle w:val="a5"/>
        <w:ind w:firstLine="420"/>
      </w:pPr>
      <w:r w:rsidRPr="007F73FC">
        <w:t>int am_bmg160_read_rate(am_bmg160_handle_t handle, int16_t* p_rate)</w:t>
      </w:r>
    </w:p>
    <w:p w14:paraId="5CD94466" w14:textId="77777777" w:rsidR="0002043A" w:rsidRPr="007F73FC" w:rsidRDefault="0002043A" w:rsidP="0002043A">
      <w:pPr>
        <w:pStyle w:val="a5"/>
        <w:ind w:firstLine="420"/>
      </w:pPr>
      <w:r w:rsidRPr="007F73FC">
        <w:t>{</w:t>
      </w:r>
    </w:p>
    <w:p w14:paraId="1621D27A" w14:textId="77777777" w:rsidR="0002043A" w:rsidRPr="007F73FC" w:rsidRDefault="0002043A" w:rsidP="0002043A">
      <w:pPr>
        <w:pStyle w:val="a5"/>
        <w:ind w:firstLine="420"/>
      </w:pPr>
      <w:r w:rsidRPr="007F73FC">
        <w:t xml:space="preserve">    int ret = AM_OK;</w:t>
      </w:r>
    </w:p>
    <w:p w14:paraId="2A94487F" w14:textId="77777777" w:rsidR="0002043A" w:rsidRPr="007F73FC" w:rsidRDefault="0002043A" w:rsidP="0002043A">
      <w:pPr>
        <w:pStyle w:val="a5"/>
        <w:ind w:firstLine="420"/>
      </w:pPr>
      <w:r w:rsidRPr="007F73FC">
        <w:t xml:space="preserve">    /* </w:t>
      </w:r>
      <w:r w:rsidRPr="007F73FC">
        <w:t>读取</w:t>
      </w:r>
      <w:r w:rsidRPr="007F73FC">
        <w:t>X</w:t>
      </w:r>
      <w:r w:rsidRPr="007F73FC">
        <w:t>轴角速率</w:t>
      </w:r>
      <w:r w:rsidRPr="007F73FC">
        <w:t xml:space="preserve"> */</w:t>
      </w:r>
    </w:p>
    <w:p w14:paraId="15ADF021" w14:textId="77777777" w:rsidR="0002043A" w:rsidRPr="007F73FC" w:rsidRDefault="0002043A" w:rsidP="0002043A">
      <w:pPr>
        <w:pStyle w:val="a5"/>
        <w:ind w:firstLine="420"/>
      </w:pPr>
      <w:r w:rsidRPr="007F73FC">
        <w:t xml:space="preserve">    ret = __bmg160_read_rate_reg(handle, BMG160_RATE_X_LSB, &amp;p_rate[0]);</w:t>
      </w:r>
    </w:p>
    <w:p w14:paraId="4CE1DA1C" w14:textId="77777777" w:rsidR="0002043A" w:rsidRPr="007F73FC" w:rsidRDefault="0002043A" w:rsidP="0002043A">
      <w:pPr>
        <w:pStyle w:val="a5"/>
        <w:ind w:firstLine="420"/>
      </w:pPr>
      <w:r w:rsidRPr="007F73FC">
        <w:t xml:space="preserve">    /* </w:t>
      </w:r>
      <w:r w:rsidRPr="007F73FC">
        <w:t>检查读取是否失败</w:t>
      </w:r>
      <w:r w:rsidRPr="007F73FC">
        <w:t xml:space="preserve"> */</w:t>
      </w:r>
    </w:p>
    <w:p w14:paraId="0F793FE3" w14:textId="77777777" w:rsidR="0002043A" w:rsidRPr="007F73FC" w:rsidRDefault="0002043A" w:rsidP="0002043A">
      <w:pPr>
        <w:pStyle w:val="a5"/>
        <w:ind w:firstLine="420"/>
      </w:pPr>
      <w:r w:rsidRPr="007F73FC">
        <w:t xml:space="preserve">    if (ret != AM_OK) {</w:t>
      </w:r>
    </w:p>
    <w:p w14:paraId="3994A787" w14:textId="77777777" w:rsidR="0002043A" w:rsidRPr="007F73FC" w:rsidRDefault="0002043A" w:rsidP="0002043A">
      <w:pPr>
        <w:pStyle w:val="a5"/>
        <w:ind w:firstLine="420"/>
      </w:pPr>
      <w:r w:rsidRPr="007F73FC">
        <w:t xml:space="preserve">        return ret;</w:t>
      </w:r>
    </w:p>
    <w:p w14:paraId="16EBCB80" w14:textId="77777777" w:rsidR="0002043A" w:rsidRPr="007F73FC" w:rsidRDefault="0002043A" w:rsidP="0002043A">
      <w:pPr>
        <w:pStyle w:val="a5"/>
        <w:ind w:firstLine="420"/>
      </w:pPr>
      <w:r w:rsidRPr="007F73FC">
        <w:t xml:space="preserve">    }  </w:t>
      </w:r>
    </w:p>
    <w:p w14:paraId="6EEA9EBA" w14:textId="77777777" w:rsidR="0002043A" w:rsidRPr="007F73FC" w:rsidRDefault="0002043A" w:rsidP="0002043A">
      <w:pPr>
        <w:pStyle w:val="a5"/>
        <w:ind w:firstLine="420"/>
      </w:pPr>
      <w:r w:rsidRPr="007F73FC">
        <w:t xml:space="preserve">    /* </w:t>
      </w:r>
      <w:r w:rsidRPr="007F73FC">
        <w:t>读取</w:t>
      </w:r>
      <w:r w:rsidRPr="007F73FC">
        <w:t>Y</w:t>
      </w:r>
      <w:r w:rsidRPr="007F73FC">
        <w:t>轴加速度</w:t>
      </w:r>
      <w:r w:rsidRPr="007F73FC">
        <w:t xml:space="preserve"> */    </w:t>
      </w:r>
    </w:p>
    <w:p w14:paraId="39D82C5F" w14:textId="77777777" w:rsidR="0002043A" w:rsidRPr="007F73FC" w:rsidRDefault="0002043A" w:rsidP="0002043A">
      <w:pPr>
        <w:pStyle w:val="a5"/>
        <w:ind w:firstLine="420"/>
      </w:pPr>
      <w:r w:rsidRPr="007F73FC">
        <w:t xml:space="preserve">    ret = __bmg160_read_rate_reg(handle, BMG160_RATE_Y_LSB, &amp;p_rate[1]);</w:t>
      </w:r>
    </w:p>
    <w:p w14:paraId="352B1A72" w14:textId="77777777" w:rsidR="0002043A" w:rsidRPr="007F73FC" w:rsidRDefault="0002043A" w:rsidP="0002043A">
      <w:pPr>
        <w:pStyle w:val="a5"/>
        <w:ind w:firstLine="420"/>
      </w:pPr>
      <w:r w:rsidRPr="007F73FC">
        <w:t xml:space="preserve">    /* </w:t>
      </w:r>
      <w:r w:rsidRPr="007F73FC">
        <w:t>检查读取是否失败</w:t>
      </w:r>
      <w:r w:rsidRPr="007F73FC">
        <w:t xml:space="preserve"> */</w:t>
      </w:r>
    </w:p>
    <w:p w14:paraId="51A24A66" w14:textId="77777777" w:rsidR="0002043A" w:rsidRPr="007F73FC" w:rsidRDefault="0002043A" w:rsidP="0002043A">
      <w:pPr>
        <w:pStyle w:val="a5"/>
        <w:ind w:firstLine="420"/>
      </w:pPr>
      <w:r w:rsidRPr="007F73FC">
        <w:t xml:space="preserve">    if (ret != AM_OK) {</w:t>
      </w:r>
    </w:p>
    <w:p w14:paraId="5A0D13BA" w14:textId="77777777" w:rsidR="0002043A" w:rsidRPr="007F73FC" w:rsidRDefault="0002043A" w:rsidP="0002043A">
      <w:pPr>
        <w:pStyle w:val="a5"/>
        <w:ind w:firstLine="420"/>
      </w:pPr>
      <w:r w:rsidRPr="007F73FC">
        <w:t xml:space="preserve">        return ret;</w:t>
      </w:r>
    </w:p>
    <w:p w14:paraId="42BABD42" w14:textId="77777777" w:rsidR="0002043A" w:rsidRPr="007F73FC" w:rsidRDefault="0002043A" w:rsidP="0002043A">
      <w:pPr>
        <w:pStyle w:val="a5"/>
        <w:ind w:firstLine="420"/>
      </w:pPr>
      <w:r w:rsidRPr="007F73FC">
        <w:t xml:space="preserve">    }</w:t>
      </w:r>
    </w:p>
    <w:p w14:paraId="10FB5C07" w14:textId="77777777" w:rsidR="0002043A" w:rsidRPr="007F73FC" w:rsidRDefault="0002043A" w:rsidP="0002043A">
      <w:pPr>
        <w:pStyle w:val="a5"/>
        <w:ind w:firstLine="420"/>
      </w:pPr>
      <w:r w:rsidRPr="007F73FC">
        <w:t xml:space="preserve">    /* </w:t>
      </w:r>
      <w:r w:rsidRPr="007F73FC">
        <w:t>读取</w:t>
      </w:r>
      <w:r w:rsidRPr="007F73FC">
        <w:t>Z</w:t>
      </w:r>
      <w:r w:rsidRPr="007F73FC">
        <w:t>轴加速度</w:t>
      </w:r>
      <w:r w:rsidRPr="007F73FC">
        <w:t xml:space="preserve"> */    </w:t>
      </w:r>
    </w:p>
    <w:p w14:paraId="16064439" w14:textId="77777777" w:rsidR="0002043A" w:rsidRPr="007F73FC" w:rsidRDefault="0002043A" w:rsidP="0002043A">
      <w:pPr>
        <w:pStyle w:val="a5"/>
        <w:ind w:firstLine="420"/>
      </w:pPr>
      <w:r w:rsidRPr="007F73FC">
        <w:t xml:space="preserve">    ret = __bmg160_read_rate_reg(handle, BMG160_RATE_Z_LSB, &amp;p_rate[2]);</w:t>
      </w:r>
    </w:p>
    <w:p w14:paraId="097403B8" w14:textId="77777777" w:rsidR="0002043A" w:rsidRPr="007F73FC" w:rsidRDefault="0002043A" w:rsidP="0002043A">
      <w:pPr>
        <w:pStyle w:val="a5"/>
        <w:ind w:firstLine="420"/>
      </w:pPr>
      <w:r w:rsidRPr="007F73FC">
        <w:t xml:space="preserve">    /* </w:t>
      </w:r>
      <w:r w:rsidRPr="007F73FC">
        <w:t>检查读取是否失败</w:t>
      </w:r>
      <w:r w:rsidRPr="007F73FC">
        <w:t xml:space="preserve"> */</w:t>
      </w:r>
    </w:p>
    <w:p w14:paraId="42BF687C" w14:textId="77777777" w:rsidR="0002043A" w:rsidRPr="007F73FC" w:rsidRDefault="0002043A" w:rsidP="0002043A">
      <w:pPr>
        <w:pStyle w:val="a5"/>
        <w:ind w:firstLine="420"/>
      </w:pPr>
      <w:r w:rsidRPr="007F73FC">
        <w:t xml:space="preserve">    if (ret != AM_OK) {</w:t>
      </w:r>
    </w:p>
    <w:p w14:paraId="44183131" w14:textId="77777777" w:rsidR="0002043A" w:rsidRPr="007F73FC" w:rsidRDefault="0002043A" w:rsidP="0002043A">
      <w:pPr>
        <w:pStyle w:val="a5"/>
        <w:ind w:firstLine="420"/>
      </w:pPr>
      <w:r w:rsidRPr="007F73FC">
        <w:t xml:space="preserve">        return ret;</w:t>
      </w:r>
    </w:p>
    <w:p w14:paraId="6F23FDF7" w14:textId="77777777" w:rsidR="0002043A" w:rsidRPr="007F73FC" w:rsidRDefault="0002043A" w:rsidP="0002043A">
      <w:pPr>
        <w:pStyle w:val="a5"/>
        <w:ind w:firstLine="420"/>
      </w:pPr>
      <w:r w:rsidRPr="007F73FC">
        <w:t xml:space="preserve">    }</w:t>
      </w:r>
    </w:p>
    <w:p w14:paraId="52D2CC6A" w14:textId="77777777" w:rsidR="0002043A" w:rsidRPr="007F73FC" w:rsidRDefault="0002043A" w:rsidP="0002043A">
      <w:pPr>
        <w:pStyle w:val="a5"/>
        <w:ind w:firstLine="420"/>
      </w:pPr>
      <w:r w:rsidRPr="007F73FC">
        <w:t xml:space="preserve">    return  ret;  </w:t>
      </w:r>
    </w:p>
    <w:p w14:paraId="7BF8D6B2" w14:textId="77777777" w:rsidR="0002043A" w:rsidRPr="000F38E8" w:rsidRDefault="0002043A" w:rsidP="0002043A">
      <w:pPr>
        <w:pStyle w:val="a5"/>
        <w:ind w:firstLine="420"/>
        <w:rPr>
          <w:rFonts w:ascii="宋体" w:hAnsi="宋体"/>
        </w:rPr>
      </w:pPr>
      <w:r w:rsidRPr="007F73FC">
        <w:t>}</w:t>
      </w:r>
    </w:p>
    <w:p w14:paraId="145162DA" w14:textId="77777777" w:rsidR="0002043A" w:rsidRPr="002D1DC8" w:rsidRDefault="0002043A" w:rsidP="00A141DF">
      <w:pPr>
        <w:pStyle w:val="afffb"/>
        <w:numPr>
          <w:ilvl w:val="0"/>
          <w:numId w:val="67"/>
        </w:numPr>
        <w:spacing w:before="62" w:after="62"/>
        <w:ind w:firstLineChars="0"/>
        <w:jc w:val="left"/>
        <w:rPr>
          <w:b/>
        </w:rPr>
      </w:pPr>
      <w:r w:rsidRPr="002D1DC8">
        <w:rPr>
          <w:rFonts w:hint="eastAsia"/>
          <w:b/>
        </w:rPr>
        <w:t>使用范例</w:t>
      </w:r>
    </w:p>
    <w:p w14:paraId="114A0629" w14:textId="77777777" w:rsidR="0002043A" w:rsidRPr="001B298B" w:rsidRDefault="0002043A" w:rsidP="0002043A">
      <w:pPr>
        <w:pStyle w:val="23"/>
        <w:spacing w:before="62" w:after="62"/>
        <w:rPr>
          <w:lang w:val="de-DE"/>
        </w:rPr>
      </w:pPr>
      <w:r>
        <w:rPr>
          <w:rFonts w:hint="eastAsia"/>
        </w:rPr>
        <w:t>当完成初始化后</w:t>
      </w:r>
      <w:r w:rsidRPr="001B298B">
        <w:rPr>
          <w:rFonts w:hint="eastAsia"/>
          <w:lang w:val="de-DE"/>
        </w:rPr>
        <w:t>，</w:t>
      </w:r>
      <w:r>
        <w:rPr>
          <w:rFonts w:hint="eastAsia"/>
        </w:rPr>
        <w:t>即可使用通用的温度读取接口和三轴角速率读取接口获取当前温度及角速率值</w:t>
      </w:r>
      <w:r w:rsidRPr="001B298B">
        <w:rPr>
          <w:rFonts w:hint="eastAsia"/>
          <w:lang w:val="de-DE"/>
        </w:rPr>
        <w:t>，</w:t>
      </w:r>
      <w:r>
        <w:rPr>
          <w:rFonts w:hint="eastAsia"/>
        </w:rPr>
        <w:t>读取并通过串口打印当前温度及角速率的范例程序详见</w:t>
      </w:r>
      <w:r>
        <w:fldChar w:fldCharType="begin"/>
      </w:r>
      <w:r w:rsidRPr="001B298B">
        <w:rPr>
          <w:lang w:val="de-DE"/>
        </w:rPr>
        <w:instrText xml:space="preserve"> </w:instrText>
      </w:r>
      <w:r w:rsidRPr="001B298B">
        <w:rPr>
          <w:rFonts w:hint="eastAsia"/>
          <w:lang w:val="de-DE"/>
        </w:rPr>
        <w:instrText>REF _Ref528336736 \h</w:instrText>
      </w:r>
      <w:r w:rsidRPr="001B298B">
        <w:rPr>
          <w:lang w:val="de-DE"/>
        </w:rPr>
        <w:instrText xml:space="preserve"> </w:instrText>
      </w:r>
      <w:r>
        <w:fldChar w:fldCharType="separate"/>
      </w:r>
      <w:r w:rsidR="00B93B10">
        <w:rPr>
          <w:rFonts w:hint="eastAsia"/>
        </w:rPr>
        <w:t>程序清单</w:t>
      </w:r>
      <w:r w:rsidR="00B93B10">
        <w:rPr>
          <w:noProof/>
        </w:rPr>
        <w:t>5</w:t>
      </w:r>
      <w:r w:rsidR="00B93B10">
        <w:t>.</w:t>
      </w:r>
      <w:r w:rsidR="00B93B10">
        <w:rPr>
          <w:noProof/>
        </w:rPr>
        <w:t>57</w:t>
      </w:r>
      <w:r>
        <w:fldChar w:fldCharType="end"/>
      </w:r>
      <w:r>
        <w:rPr>
          <w:rFonts w:hint="eastAsia"/>
        </w:rPr>
        <w:t>。</w:t>
      </w:r>
    </w:p>
    <w:p w14:paraId="5FDB18E0" w14:textId="6C8951EB" w:rsidR="0002043A" w:rsidRDefault="0002043A" w:rsidP="0002043A">
      <w:pPr>
        <w:pStyle w:val="a7"/>
      </w:pPr>
      <w:bookmarkStart w:id="452" w:name="_Ref528336736"/>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57</w:t>
      </w:r>
      <w:r w:rsidR="00A26C7F">
        <w:fldChar w:fldCharType="end"/>
      </w:r>
      <w:bookmarkEnd w:id="452"/>
      <w:r>
        <w:t xml:space="preserve">  </w:t>
      </w:r>
      <w:r>
        <w:rPr>
          <w:rFonts w:hint="eastAsia"/>
        </w:rPr>
        <w:t>使用</w:t>
      </w:r>
      <w:r>
        <w:rPr>
          <w:rFonts w:hint="eastAsia"/>
        </w:rPr>
        <w:t>BMG160</w:t>
      </w:r>
      <w:r>
        <w:rPr>
          <w:rFonts w:hint="eastAsia"/>
        </w:rPr>
        <w:t>范例程序</w:t>
      </w:r>
    </w:p>
    <w:p w14:paraId="73563C3D" w14:textId="77777777" w:rsidR="0002043A" w:rsidRPr="000F38E8" w:rsidRDefault="0002043A" w:rsidP="0002043A">
      <w:pPr>
        <w:pStyle w:val="a5"/>
        <w:ind w:firstLine="420"/>
      </w:pPr>
      <w:r w:rsidRPr="000F38E8">
        <w:t>#include "ametal.h"</w:t>
      </w:r>
    </w:p>
    <w:p w14:paraId="4E51DB75" w14:textId="77777777" w:rsidR="0002043A" w:rsidRPr="000F38E8" w:rsidRDefault="0002043A" w:rsidP="0002043A">
      <w:pPr>
        <w:pStyle w:val="a5"/>
        <w:ind w:firstLine="420"/>
      </w:pPr>
      <w:r w:rsidRPr="000F38E8">
        <w:lastRenderedPageBreak/>
        <w:t>#include "am_delay.h"</w:t>
      </w:r>
    </w:p>
    <w:p w14:paraId="355CF58A" w14:textId="77777777" w:rsidR="0002043A" w:rsidRPr="000F38E8" w:rsidRDefault="0002043A" w:rsidP="0002043A">
      <w:pPr>
        <w:pStyle w:val="a5"/>
        <w:ind w:firstLine="420"/>
      </w:pPr>
      <w:r w:rsidRPr="000F38E8">
        <w:t>#include "am_bmg160.h"</w:t>
      </w:r>
    </w:p>
    <w:p w14:paraId="4A448766" w14:textId="77777777" w:rsidR="0002043A" w:rsidRPr="000F38E8" w:rsidRDefault="0002043A" w:rsidP="0002043A">
      <w:pPr>
        <w:pStyle w:val="a5"/>
        <w:ind w:firstLine="420"/>
      </w:pPr>
      <w:r w:rsidRPr="000F38E8">
        <w:t>#include "am_hwconf_bmg160.h"</w:t>
      </w:r>
    </w:p>
    <w:p w14:paraId="420B2CD8" w14:textId="77777777" w:rsidR="0002043A" w:rsidRPr="000F38E8" w:rsidRDefault="0002043A" w:rsidP="0002043A">
      <w:pPr>
        <w:pStyle w:val="a5"/>
        <w:ind w:firstLine="420"/>
      </w:pPr>
      <w:r w:rsidRPr="000F38E8">
        <w:t>#include "am_vdebug.h"</w:t>
      </w:r>
    </w:p>
    <w:p w14:paraId="41C43DAD" w14:textId="77777777" w:rsidR="0002043A" w:rsidRPr="000F38E8" w:rsidRDefault="0002043A" w:rsidP="0002043A">
      <w:pPr>
        <w:pStyle w:val="a5"/>
        <w:ind w:firstLine="420"/>
      </w:pPr>
      <w:r w:rsidRPr="000F38E8">
        <w:t>void demo_bmg160_entry (void)</w:t>
      </w:r>
    </w:p>
    <w:p w14:paraId="207EDC35" w14:textId="77777777" w:rsidR="0002043A" w:rsidRPr="000F38E8" w:rsidRDefault="0002043A" w:rsidP="0002043A">
      <w:pPr>
        <w:pStyle w:val="a5"/>
        <w:ind w:firstLine="420"/>
      </w:pPr>
      <w:r w:rsidRPr="000F38E8">
        <w:t xml:space="preserve">{  </w:t>
      </w:r>
    </w:p>
    <w:p w14:paraId="3DD2A63C" w14:textId="77777777" w:rsidR="0002043A" w:rsidRPr="000F38E8" w:rsidRDefault="0002043A" w:rsidP="0002043A">
      <w:pPr>
        <w:pStyle w:val="a5"/>
        <w:ind w:firstLine="420"/>
      </w:pPr>
      <w:r>
        <w:t xml:space="preserve">    int8_t  temp </w:t>
      </w:r>
      <w:r>
        <w:tab/>
      </w:r>
      <w:r w:rsidRPr="000F38E8">
        <w:t>= 0;</w:t>
      </w:r>
    </w:p>
    <w:p w14:paraId="5540227D" w14:textId="77777777" w:rsidR="0002043A" w:rsidRPr="000F38E8" w:rsidRDefault="0002043A" w:rsidP="0002043A">
      <w:pPr>
        <w:pStyle w:val="a5"/>
        <w:ind w:firstLine="420"/>
      </w:pPr>
      <w:r w:rsidRPr="000F38E8">
        <w:t xml:space="preserve">    int16_t rate[3] </w:t>
      </w:r>
      <w:r>
        <w:tab/>
      </w:r>
      <w:r w:rsidRPr="000F38E8">
        <w:t>= {0};</w:t>
      </w:r>
    </w:p>
    <w:p w14:paraId="1877F552" w14:textId="77777777" w:rsidR="0002043A" w:rsidRPr="000F38E8" w:rsidRDefault="0002043A" w:rsidP="0002043A">
      <w:pPr>
        <w:pStyle w:val="a5"/>
        <w:ind w:firstLine="420"/>
      </w:pPr>
      <w:r w:rsidRPr="000F38E8">
        <w:t xml:space="preserve">    am_bmg160_handle_t handle = am_bmg160_inst_init();</w:t>
      </w:r>
    </w:p>
    <w:p w14:paraId="4D0B1172" w14:textId="77777777" w:rsidR="0002043A" w:rsidRPr="000F38E8" w:rsidRDefault="0002043A" w:rsidP="0002043A">
      <w:pPr>
        <w:pStyle w:val="a5"/>
        <w:ind w:firstLine="420"/>
      </w:pPr>
      <w:r w:rsidRPr="000F38E8">
        <w:t xml:space="preserve">    while (1) {</w:t>
      </w:r>
    </w:p>
    <w:p w14:paraId="3CA92745" w14:textId="77777777" w:rsidR="0002043A" w:rsidRPr="000F38E8" w:rsidRDefault="0002043A" w:rsidP="0002043A">
      <w:pPr>
        <w:pStyle w:val="a5"/>
        <w:ind w:firstLine="420"/>
      </w:pPr>
      <w:r w:rsidRPr="000F38E8">
        <w:t xml:space="preserve">        /** \brief </w:t>
      </w:r>
      <w:r w:rsidRPr="000F38E8">
        <w:t>读取温度</w:t>
      </w:r>
      <w:r w:rsidRPr="000F38E8">
        <w:t xml:space="preserve"> */</w:t>
      </w:r>
    </w:p>
    <w:p w14:paraId="40544846" w14:textId="77777777" w:rsidR="0002043A" w:rsidRPr="000F38E8" w:rsidRDefault="0002043A" w:rsidP="0002043A">
      <w:pPr>
        <w:pStyle w:val="a5"/>
        <w:ind w:firstLine="420"/>
      </w:pPr>
      <w:r w:rsidRPr="000F38E8">
        <w:t xml:space="preserve">        am_bmg160_read_temp(handle, &amp;temp);</w:t>
      </w:r>
    </w:p>
    <w:p w14:paraId="7C6586D5" w14:textId="77777777" w:rsidR="0002043A" w:rsidRPr="000F38E8" w:rsidRDefault="0002043A" w:rsidP="0002043A">
      <w:pPr>
        <w:pStyle w:val="a5"/>
        <w:ind w:firstLine="420"/>
      </w:pPr>
      <w:r w:rsidRPr="000F38E8">
        <w:t xml:space="preserve">        AM_DBG_INFO("temperature = %d\r\n", temp);</w:t>
      </w:r>
    </w:p>
    <w:p w14:paraId="5DF29EAD" w14:textId="77777777" w:rsidR="0002043A" w:rsidRPr="000F38E8" w:rsidRDefault="0002043A" w:rsidP="0002043A">
      <w:pPr>
        <w:pStyle w:val="a5"/>
        <w:ind w:firstLine="420"/>
      </w:pPr>
      <w:r w:rsidRPr="000F38E8">
        <w:t xml:space="preserve">        /** \brief </w:t>
      </w:r>
      <w:r w:rsidRPr="000F38E8">
        <w:t>读取</w:t>
      </w:r>
      <w:r w:rsidRPr="000F38E8">
        <w:t>X</w:t>
      </w:r>
      <w:r w:rsidRPr="000F38E8">
        <w:t>、</w:t>
      </w:r>
      <w:r w:rsidRPr="000F38E8">
        <w:t>Y</w:t>
      </w:r>
      <w:r w:rsidRPr="000F38E8">
        <w:t>、</w:t>
      </w:r>
      <w:r w:rsidRPr="000F38E8">
        <w:t>Z</w:t>
      </w:r>
      <w:r w:rsidRPr="000F38E8">
        <w:t>通道的角速率</w:t>
      </w:r>
      <w:r w:rsidRPr="000F38E8">
        <w:t xml:space="preserve"> */</w:t>
      </w:r>
    </w:p>
    <w:p w14:paraId="3FBE3215" w14:textId="77777777" w:rsidR="0002043A" w:rsidRPr="000F38E8" w:rsidRDefault="0002043A" w:rsidP="0002043A">
      <w:pPr>
        <w:pStyle w:val="a5"/>
        <w:ind w:firstLine="420"/>
      </w:pPr>
      <w:r w:rsidRPr="000F38E8">
        <w:t xml:space="preserve">        am_bmg160_read_rate(handle, rate);</w:t>
      </w:r>
    </w:p>
    <w:p w14:paraId="7E94244B" w14:textId="77777777" w:rsidR="0002043A" w:rsidRPr="000F38E8" w:rsidRDefault="0002043A" w:rsidP="0002043A">
      <w:pPr>
        <w:pStyle w:val="a5"/>
        <w:ind w:firstLine="420"/>
      </w:pPr>
      <w:r w:rsidRPr="000F38E8">
        <w:t xml:space="preserve">        AM_DBG_INFO(" x_rate = %d\r\n y_rate = %d\r\n z_rate = %d\r\n",</w:t>
      </w:r>
    </w:p>
    <w:p w14:paraId="14415B31" w14:textId="77777777" w:rsidR="0002043A" w:rsidRPr="000F38E8" w:rsidRDefault="0002043A" w:rsidP="0002043A">
      <w:pPr>
        <w:pStyle w:val="a5"/>
        <w:ind w:firstLine="420"/>
      </w:pPr>
      <w:r w:rsidRPr="000F38E8">
        <w:t xml:space="preserve">                    </w:t>
      </w:r>
      <w:r>
        <w:tab/>
      </w:r>
      <w:r w:rsidRPr="000F38E8">
        <w:t>rate[0],rate[1],rate[2]);</w:t>
      </w:r>
    </w:p>
    <w:p w14:paraId="2A5429B7" w14:textId="77777777" w:rsidR="0002043A" w:rsidRPr="000F38E8" w:rsidRDefault="0002043A" w:rsidP="0002043A">
      <w:pPr>
        <w:pStyle w:val="a5"/>
        <w:ind w:firstLine="420"/>
      </w:pPr>
      <w:r w:rsidRPr="000F38E8">
        <w:t xml:space="preserve">        am_mdelay(1000);</w:t>
      </w:r>
    </w:p>
    <w:p w14:paraId="79D10CD2" w14:textId="77777777" w:rsidR="0002043A" w:rsidRPr="000F38E8" w:rsidRDefault="0002043A" w:rsidP="0002043A">
      <w:pPr>
        <w:pStyle w:val="a5"/>
        <w:ind w:firstLine="420"/>
      </w:pPr>
      <w:r w:rsidRPr="000F38E8">
        <w:t xml:space="preserve">    }</w:t>
      </w:r>
    </w:p>
    <w:p w14:paraId="63E5CF18" w14:textId="77777777" w:rsidR="0002043A" w:rsidRPr="000F38E8" w:rsidRDefault="0002043A" w:rsidP="0002043A">
      <w:pPr>
        <w:pStyle w:val="a5"/>
        <w:ind w:firstLine="420"/>
      </w:pPr>
      <w:r w:rsidRPr="000F38E8">
        <w:t>}</w:t>
      </w:r>
    </w:p>
    <w:p w14:paraId="6F60818B" w14:textId="0FFDF183" w:rsidR="0002043A" w:rsidRPr="00833DDC" w:rsidRDefault="0002043A" w:rsidP="00231A98">
      <w:pPr>
        <w:pStyle w:val="20"/>
      </w:pPr>
      <w:bookmarkStart w:id="453" w:name="_Toc528660207"/>
      <w:bookmarkStart w:id="454" w:name="_Toc528750829"/>
      <w:bookmarkStart w:id="455" w:name="_Toc6175858"/>
      <w:r>
        <w:rPr>
          <w:rFonts w:hint="eastAsia"/>
        </w:rPr>
        <w:t>BME280</w:t>
      </w:r>
      <w:bookmarkEnd w:id="453"/>
      <w:bookmarkEnd w:id="454"/>
      <w:r>
        <w:rPr>
          <w:rFonts w:hint="eastAsia"/>
        </w:rPr>
        <w:t>传感器组件</w:t>
      </w:r>
      <w:bookmarkEnd w:id="455"/>
    </w:p>
    <w:p w14:paraId="6456AD5A" w14:textId="77777777" w:rsidR="0002043A" w:rsidRDefault="0002043A" w:rsidP="0002043A">
      <w:pPr>
        <w:pStyle w:val="30"/>
      </w:pPr>
      <w:bookmarkStart w:id="456" w:name="_Toc528660208"/>
      <w:bookmarkStart w:id="457" w:name="_Toc528750830"/>
      <w:bookmarkStart w:id="458" w:name="_Toc6175859"/>
      <w:r>
        <w:rPr>
          <w:rFonts w:hint="eastAsia"/>
        </w:rPr>
        <w:t>器件介绍</w:t>
      </w:r>
      <w:bookmarkEnd w:id="456"/>
      <w:bookmarkEnd w:id="457"/>
      <w:bookmarkEnd w:id="458"/>
    </w:p>
    <w:p w14:paraId="6C455033" w14:textId="4D7BCBA7" w:rsidR="0002043A" w:rsidRDefault="00231A98" w:rsidP="0002043A">
      <w:pPr>
        <w:pStyle w:val="23"/>
        <w:spacing w:before="62" w:after="62"/>
        <w:rPr>
          <w:noProof/>
        </w:rPr>
      </w:pPr>
      <w:r>
        <w:rPr>
          <w:rFonts w:hint="eastAsia"/>
        </w:rPr>
        <w:t>BME280</w:t>
      </w:r>
      <w:r>
        <w:rPr>
          <w:rFonts w:hint="eastAsia"/>
        </w:rPr>
        <w:t>是</w:t>
      </w:r>
      <w:r>
        <w:t>BOSCH</w:t>
      </w:r>
      <w:r>
        <w:rPr>
          <w:rFonts w:hint="eastAsia"/>
        </w:rPr>
        <w:t>半导体推出的具有</w:t>
      </w:r>
      <w:r w:rsidRPr="00A65565">
        <w:rPr>
          <w:rFonts w:hint="eastAsia"/>
        </w:rPr>
        <w:t>I</w:t>
      </w:r>
      <w:r w:rsidRPr="00AA0F77">
        <w:rPr>
          <w:rFonts w:hint="eastAsia"/>
          <w:vertAlign w:val="superscript"/>
        </w:rPr>
        <w:t>2</w:t>
      </w:r>
      <w:r w:rsidRPr="00A65565">
        <w:rPr>
          <w:rFonts w:hint="eastAsia"/>
        </w:rPr>
        <w:t>C</w:t>
      </w:r>
      <w:r>
        <w:rPr>
          <w:rFonts w:hint="eastAsia"/>
        </w:rPr>
        <w:t>和</w:t>
      </w:r>
      <w:r>
        <w:rPr>
          <w:rFonts w:hint="eastAsia"/>
        </w:rPr>
        <w:t>SPI</w:t>
      </w:r>
      <w:r>
        <w:rPr>
          <w:rFonts w:hint="eastAsia"/>
        </w:rPr>
        <w:t>接口的压力温湿度传感器。</w:t>
      </w:r>
      <w:r w:rsidR="0002043A">
        <w:rPr>
          <w:rFonts w:hint="eastAsia"/>
          <w:noProof/>
        </w:rPr>
        <w:t>BME280</w:t>
      </w:r>
      <w:r w:rsidR="0002043A">
        <w:rPr>
          <w:rFonts w:hint="eastAsia"/>
          <w:noProof/>
        </w:rPr>
        <w:t>是基于成熟传感原理的数字湿度、压力和温度传感器组合。传感器模块采用极其紧凑的金属盖</w:t>
      </w:r>
      <w:r w:rsidR="0002043A">
        <w:rPr>
          <w:rFonts w:hint="eastAsia"/>
          <w:noProof/>
        </w:rPr>
        <w:t>LGA</w:t>
      </w:r>
      <w:r w:rsidR="0002043A">
        <w:rPr>
          <w:rFonts w:hint="eastAsia"/>
          <w:noProof/>
        </w:rPr>
        <w:t>封装，体积小、功耗低、性能高，</w:t>
      </w:r>
      <w:r w:rsidR="0002043A" w:rsidRPr="00B175CD">
        <w:rPr>
          <w:rFonts w:hint="eastAsia"/>
          <w:noProof/>
        </w:rPr>
        <w:t>可用于手机</w:t>
      </w:r>
      <w:r w:rsidR="0005435C">
        <w:rPr>
          <w:rFonts w:hint="eastAsia"/>
          <w:noProof/>
        </w:rPr>
        <w:t>、</w:t>
      </w:r>
      <w:r w:rsidR="0002043A" w:rsidRPr="00B175CD">
        <w:rPr>
          <w:rFonts w:hint="eastAsia"/>
          <w:noProof/>
        </w:rPr>
        <w:t>GPS</w:t>
      </w:r>
      <w:r w:rsidR="0002043A" w:rsidRPr="00B175CD">
        <w:rPr>
          <w:rFonts w:hint="eastAsia"/>
          <w:noProof/>
        </w:rPr>
        <w:t>模块或手表等电池驱动设备</w:t>
      </w:r>
      <w:r w:rsidR="0002043A">
        <w:rPr>
          <w:rFonts w:hint="eastAsia"/>
          <w:noProof/>
        </w:rPr>
        <w:t>。</w:t>
      </w:r>
      <w:r w:rsidR="0002043A">
        <w:rPr>
          <w:rFonts w:hint="eastAsia"/>
          <w:noProof/>
        </w:rPr>
        <w:t>BME280</w:t>
      </w:r>
      <w:r w:rsidR="0002043A">
        <w:rPr>
          <w:rFonts w:hint="eastAsia"/>
          <w:noProof/>
        </w:rPr>
        <w:t>原理图详见</w:t>
      </w:r>
      <w:r w:rsidR="0002043A">
        <w:rPr>
          <w:noProof/>
        </w:rPr>
        <w:fldChar w:fldCharType="begin"/>
      </w:r>
      <w:r w:rsidR="0002043A">
        <w:rPr>
          <w:noProof/>
        </w:rPr>
        <w:instrText xml:space="preserve"> </w:instrText>
      </w:r>
      <w:r w:rsidR="0002043A">
        <w:rPr>
          <w:rFonts w:hint="eastAsia"/>
          <w:noProof/>
        </w:rPr>
        <w:instrText>REF _Ref528336828 \h</w:instrText>
      </w:r>
      <w:r w:rsidR="0002043A">
        <w:rPr>
          <w:noProof/>
        </w:rPr>
        <w:instrText xml:space="preserve">  \* MERGEFORMAT </w:instrText>
      </w:r>
      <w:r w:rsidR="0002043A">
        <w:rPr>
          <w:noProof/>
        </w:rPr>
      </w:r>
      <w:r w:rsidR="0002043A">
        <w:rPr>
          <w:noProof/>
        </w:rPr>
        <w:fldChar w:fldCharType="separate"/>
      </w:r>
      <w:r w:rsidR="00B93B10">
        <w:rPr>
          <w:rFonts w:hint="eastAsia"/>
        </w:rPr>
        <w:t>图</w:t>
      </w:r>
      <w:r w:rsidR="00B93B10">
        <w:t>5.9</w:t>
      </w:r>
      <w:r w:rsidR="0002043A">
        <w:rPr>
          <w:noProof/>
        </w:rPr>
        <w:fldChar w:fldCharType="end"/>
      </w:r>
      <w:r w:rsidR="0002043A">
        <w:rPr>
          <w:rFonts w:hint="eastAsia"/>
          <w:noProof/>
        </w:rPr>
        <w:t>。</w:t>
      </w:r>
    </w:p>
    <w:p w14:paraId="3A22B40E" w14:textId="4A20567C" w:rsidR="0002043A" w:rsidRDefault="0002043A" w:rsidP="0002043A">
      <w:pPr>
        <w:spacing w:before="62" w:after="62"/>
        <w:ind w:firstLine="420"/>
        <w:jc w:val="center"/>
        <w:rPr>
          <w:noProof/>
        </w:rPr>
      </w:pPr>
      <w:r>
        <w:rPr>
          <w:noProof/>
        </w:rPr>
        <w:drawing>
          <wp:inline distT="0" distB="0" distL="0" distR="0" wp14:anchorId="3FE8CE03" wp14:editId="2CD03224">
            <wp:extent cx="3291840" cy="1005840"/>
            <wp:effectExtent l="0" t="0" r="3810" b="3810"/>
            <wp:docPr id="128" name="图片 128" descr="BME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BME28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91840" cy="1005840"/>
                    </a:xfrm>
                    <a:prstGeom prst="rect">
                      <a:avLst/>
                    </a:prstGeom>
                    <a:noFill/>
                    <a:ln>
                      <a:noFill/>
                    </a:ln>
                  </pic:spPr>
                </pic:pic>
              </a:graphicData>
            </a:graphic>
          </wp:inline>
        </w:drawing>
      </w:r>
    </w:p>
    <w:p w14:paraId="60625CEB" w14:textId="5DD618B5" w:rsidR="0002043A" w:rsidRPr="003D092C" w:rsidRDefault="0002043A" w:rsidP="0002043A">
      <w:pPr>
        <w:pStyle w:val="a7"/>
      </w:pPr>
      <w:bookmarkStart w:id="459" w:name="_Ref528336828"/>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5</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9</w:t>
      </w:r>
      <w:r w:rsidR="006352F3">
        <w:fldChar w:fldCharType="end"/>
      </w:r>
      <w:bookmarkEnd w:id="459"/>
      <w:r>
        <w:t xml:space="preserve">  </w:t>
      </w:r>
      <w:r>
        <w:rPr>
          <w:rFonts w:hint="eastAsia"/>
        </w:rPr>
        <w:t>BME280</w:t>
      </w:r>
      <w:r>
        <w:rPr>
          <w:rFonts w:hint="eastAsia"/>
        </w:rPr>
        <w:t>原理图</w:t>
      </w:r>
    </w:p>
    <w:p w14:paraId="3893896D" w14:textId="77777777" w:rsidR="0002043A" w:rsidRDefault="0002043A" w:rsidP="0002043A">
      <w:pPr>
        <w:pStyle w:val="30"/>
      </w:pPr>
      <w:bookmarkStart w:id="460" w:name="_Toc528660209"/>
      <w:bookmarkStart w:id="461" w:name="_Toc528750831"/>
      <w:bookmarkStart w:id="462" w:name="_Toc6175860"/>
      <w:r>
        <w:rPr>
          <w:rFonts w:hint="eastAsia"/>
        </w:rPr>
        <w:t>BME280</w:t>
      </w:r>
      <w:r>
        <w:rPr>
          <w:rFonts w:hint="eastAsia"/>
        </w:rPr>
        <w:t>初始化</w:t>
      </w:r>
      <w:bookmarkEnd w:id="460"/>
      <w:bookmarkEnd w:id="461"/>
      <w:bookmarkEnd w:id="462"/>
    </w:p>
    <w:p w14:paraId="007F9F66" w14:textId="77777777" w:rsidR="00EE79DF" w:rsidRDefault="0002043A" w:rsidP="00EE79DF">
      <w:pPr>
        <w:pStyle w:val="23"/>
        <w:spacing w:before="62" w:after="62"/>
      </w:pPr>
      <w:r>
        <w:t>AMetal</w:t>
      </w:r>
      <w:r>
        <w:rPr>
          <w:rFonts w:hint="eastAsia"/>
        </w:rPr>
        <w:t>提供</w:t>
      </w:r>
      <w:r>
        <w:t>了</w:t>
      </w:r>
      <w:r>
        <w:t>BME280</w:t>
      </w:r>
      <w:r>
        <w:t>的驱动，</w:t>
      </w:r>
      <w:r>
        <w:rPr>
          <w:rFonts w:hint="eastAsia"/>
        </w:rPr>
        <w:t>在</w:t>
      </w:r>
      <w:r>
        <w:t>使用</w:t>
      </w:r>
      <w:r>
        <w:t>BME280</w:t>
      </w:r>
      <w:r>
        <w:rPr>
          <w:rFonts w:hint="eastAsia"/>
        </w:rPr>
        <w:t>前</w:t>
      </w:r>
      <w:r>
        <w:t>，必须完成</w:t>
      </w:r>
      <w:r>
        <w:t>BME280</w:t>
      </w:r>
      <w:r>
        <w:rPr>
          <w:rFonts w:hint="eastAsia"/>
        </w:rPr>
        <w:t>初始化</w:t>
      </w:r>
      <w:r>
        <w:t>操作，以获取</w:t>
      </w:r>
      <w:r>
        <w:rPr>
          <w:rFonts w:hint="eastAsia"/>
        </w:rPr>
        <w:t>到</w:t>
      </w:r>
      <w:r>
        <w:t>对应</w:t>
      </w:r>
      <w:r>
        <w:rPr>
          <w:rFonts w:hint="eastAsia"/>
        </w:rPr>
        <w:t>的</w:t>
      </w:r>
      <w:r>
        <w:t>操作句柄，进而使用</w:t>
      </w:r>
      <w:r>
        <w:t>BME280</w:t>
      </w:r>
      <w:r>
        <w:rPr>
          <w:rFonts w:hint="eastAsia"/>
        </w:rPr>
        <w:t>的</w:t>
      </w:r>
      <w:r>
        <w:t>各种功能，</w:t>
      </w:r>
      <w:r>
        <w:rPr>
          <w:rFonts w:hint="eastAsia"/>
        </w:rPr>
        <w:t>其函数原型（</w:t>
      </w:r>
      <w:r>
        <w:rPr>
          <w:rFonts w:hint="eastAsia"/>
        </w:rPr>
        <w:t>am</w:t>
      </w:r>
      <w:r>
        <w:t>_</w:t>
      </w:r>
      <w:r w:rsidR="00EE79DF">
        <w:t>sensor_</w:t>
      </w:r>
      <w:r>
        <w:t>bme</w:t>
      </w:r>
      <w:r>
        <w:rPr>
          <w:rFonts w:hint="eastAsia"/>
        </w:rPr>
        <w:t>280</w:t>
      </w:r>
      <w:r>
        <w:t>.h</w:t>
      </w:r>
      <w:r>
        <w:rPr>
          <w:rFonts w:hint="eastAsia"/>
        </w:rPr>
        <w:t>）为：</w:t>
      </w:r>
    </w:p>
    <w:p w14:paraId="68771166" w14:textId="3B12ACF3" w:rsidR="00EE79DF" w:rsidRPr="00EE79DF" w:rsidRDefault="00EE79DF" w:rsidP="00EE79DF">
      <w:pPr>
        <w:pStyle w:val="a5"/>
        <w:rPr>
          <w:sz w:val="21"/>
          <w:szCs w:val="21"/>
          <w:lang w:val="en-US"/>
        </w:rPr>
      </w:pPr>
      <w:r w:rsidRPr="00EE79DF">
        <w:t>am_sensor_handle_t am_sensor_bme280_init (</w:t>
      </w:r>
    </w:p>
    <w:p w14:paraId="3AE36B3E" w14:textId="18F5DCA2" w:rsidR="00EE79DF" w:rsidRPr="00EE79DF" w:rsidRDefault="00241CBA" w:rsidP="00EE79DF">
      <w:pPr>
        <w:pStyle w:val="a5"/>
      </w:pPr>
      <w:r>
        <w:tab/>
      </w:r>
      <w:r w:rsidR="00EE79DF" w:rsidRPr="00EE79DF">
        <w:t>am_sensor_bme280_dev_t</w:t>
      </w:r>
      <w:r>
        <w:tab/>
      </w:r>
      <w:r>
        <w:tab/>
      </w:r>
      <w:r>
        <w:tab/>
      </w:r>
      <w:r w:rsidR="00EE79DF" w:rsidRPr="00EE79DF">
        <w:t>*p_dev,</w:t>
      </w:r>
    </w:p>
    <w:p w14:paraId="419606A9" w14:textId="1812D310" w:rsidR="00EE79DF" w:rsidRPr="00EE79DF" w:rsidRDefault="00241CBA" w:rsidP="00EE79DF">
      <w:pPr>
        <w:pStyle w:val="a5"/>
      </w:pPr>
      <w:r>
        <w:tab/>
      </w:r>
      <w:r w:rsidR="00EE79DF" w:rsidRPr="00EE79DF">
        <w:t xml:space="preserve">const am_sensor_bme280_devinfo_t </w:t>
      </w:r>
      <w:r w:rsidR="00EE79DF">
        <w:tab/>
      </w:r>
      <w:r w:rsidR="00EE79DF" w:rsidRPr="00EE79DF">
        <w:t>*p_devinfo,</w:t>
      </w:r>
    </w:p>
    <w:p w14:paraId="5C960D15" w14:textId="695C8B95" w:rsidR="00EE79DF" w:rsidRPr="00EE79DF" w:rsidRDefault="00241CBA" w:rsidP="00EE79DF">
      <w:pPr>
        <w:pStyle w:val="a5"/>
      </w:pPr>
      <w:r>
        <w:tab/>
      </w:r>
      <w:r w:rsidR="00EE79DF" w:rsidRPr="00EE79DF">
        <w:t>am_i2c_handle_t</w:t>
      </w:r>
      <w:r w:rsidR="00EE79DF">
        <w:tab/>
      </w:r>
      <w:r w:rsidR="00EE79DF">
        <w:tab/>
      </w:r>
      <w:r w:rsidR="00EE79DF">
        <w:tab/>
      </w:r>
      <w:r w:rsidR="00EE79DF">
        <w:tab/>
      </w:r>
      <w:r w:rsidR="00EE79DF">
        <w:tab/>
        <w:t xml:space="preserve"> </w:t>
      </w:r>
      <w:r w:rsidR="00EE79DF" w:rsidRPr="00EE79DF">
        <w:t>handle);</w:t>
      </w:r>
    </w:p>
    <w:p w14:paraId="77AB21E5" w14:textId="334B8B79" w:rsidR="0002043A" w:rsidRPr="00EE79DF" w:rsidRDefault="0002043A" w:rsidP="00EE79DF">
      <w:pPr>
        <w:spacing w:before="62" w:after="62"/>
        <w:ind w:firstLine="420"/>
        <w:rPr>
          <w:lang w:val="de-DE"/>
        </w:rPr>
      </w:pPr>
      <w:r>
        <w:rPr>
          <w:rFonts w:hint="eastAsia"/>
        </w:rPr>
        <w:lastRenderedPageBreak/>
        <w:t>该函数意在获取</w:t>
      </w:r>
      <w:r w:rsidRPr="00EE79DF">
        <w:rPr>
          <w:rFonts w:hint="eastAsia"/>
          <w:lang w:val="de-DE"/>
        </w:rPr>
        <w:t>BME280</w:t>
      </w:r>
      <w:r>
        <w:rPr>
          <w:rFonts w:hint="eastAsia"/>
        </w:rPr>
        <w:t>传感器的初始化实例句柄</w:t>
      </w:r>
      <w:r w:rsidRPr="00EE79DF">
        <w:rPr>
          <w:rFonts w:hint="eastAsia"/>
          <w:lang w:val="de-DE"/>
        </w:rPr>
        <w:t>，</w:t>
      </w:r>
      <w:r>
        <w:rPr>
          <w:rFonts w:hint="eastAsia"/>
        </w:rPr>
        <w:t>初始化完成后</w:t>
      </w:r>
      <w:r w:rsidRPr="00EE79DF">
        <w:rPr>
          <w:rFonts w:hint="eastAsia"/>
          <w:lang w:val="de-DE"/>
        </w:rPr>
        <w:t>，</w:t>
      </w:r>
      <w:r>
        <w:rPr>
          <w:rFonts w:hint="eastAsia"/>
        </w:rPr>
        <w:t>即可使用</w:t>
      </w:r>
      <w:r w:rsidR="00241CBA">
        <w:rPr>
          <w:rFonts w:hint="eastAsia"/>
        </w:rPr>
        <w:t>传感器标准</w:t>
      </w:r>
      <w:r>
        <w:rPr>
          <w:rFonts w:hint="eastAsia"/>
        </w:rPr>
        <w:t>接口读取应用数据</w:t>
      </w:r>
      <w:r w:rsidRPr="00EE79DF">
        <w:rPr>
          <w:rFonts w:hint="eastAsia"/>
          <w:lang w:val="de-DE"/>
        </w:rPr>
        <w:t>，</w:t>
      </w:r>
      <w:r>
        <w:rPr>
          <w:rFonts w:hint="eastAsia"/>
        </w:rPr>
        <w:t>其中</w:t>
      </w:r>
      <w:r w:rsidRPr="00EE79DF">
        <w:rPr>
          <w:rFonts w:hint="eastAsia"/>
          <w:lang w:val="de-DE"/>
        </w:rPr>
        <w:t>：</w:t>
      </w:r>
    </w:p>
    <w:p w14:paraId="7B403B6F" w14:textId="45A2A1EA" w:rsidR="0002043A" w:rsidRDefault="0002043A" w:rsidP="00A141DF">
      <w:pPr>
        <w:numPr>
          <w:ilvl w:val="0"/>
          <w:numId w:val="63"/>
        </w:numPr>
        <w:spacing w:before="62" w:after="62"/>
      </w:pPr>
      <w:r>
        <w:rPr>
          <w:rFonts w:hint="eastAsia"/>
        </w:rPr>
        <w:t>p</w:t>
      </w:r>
      <w:r>
        <w:t>_dev</w:t>
      </w:r>
      <w:r>
        <w:rPr>
          <w:rFonts w:hint="eastAsia"/>
        </w:rPr>
        <w:t>为指向</w:t>
      </w:r>
      <w:r w:rsidR="00241CBA" w:rsidRPr="00241CBA">
        <w:rPr>
          <w:kern w:val="0"/>
        </w:rPr>
        <w:t>am_sensor_bme280_dev_t</w:t>
      </w:r>
      <w:r>
        <w:rPr>
          <w:rFonts w:hint="eastAsia"/>
        </w:rPr>
        <w:t>类型实例的指针；</w:t>
      </w:r>
    </w:p>
    <w:p w14:paraId="6A350B3B" w14:textId="3403A311" w:rsidR="0002043A" w:rsidRDefault="0002043A" w:rsidP="00A141DF">
      <w:pPr>
        <w:numPr>
          <w:ilvl w:val="0"/>
          <w:numId w:val="63"/>
        </w:numPr>
        <w:spacing w:before="62" w:after="62"/>
      </w:pPr>
      <w:r>
        <w:rPr>
          <w:rFonts w:hint="eastAsia"/>
        </w:rPr>
        <w:t>p</w:t>
      </w:r>
      <w:r>
        <w:t>_devinfo</w:t>
      </w:r>
      <w:r>
        <w:rPr>
          <w:rFonts w:hint="eastAsia"/>
        </w:rPr>
        <w:t>为指向</w:t>
      </w:r>
      <w:r w:rsidR="00241CBA" w:rsidRPr="00EE79DF">
        <w:t>am_sensor_bme280_devinfo_t</w:t>
      </w:r>
      <w:r w:rsidR="00241CBA">
        <w:rPr>
          <w:rFonts w:hint="eastAsia"/>
        </w:rPr>
        <w:t>类型实例信息的指针；</w:t>
      </w:r>
    </w:p>
    <w:p w14:paraId="0A93A350" w14:textId="57621A1F" w:rsidR="00241CBA" w:rsidRDefault="00241CBA" w:rsidP="00A141DF">
      <w:pPr>
        <w:numPr>
          <w:ilvl w:val="0"/>
          <w:numId w:val="63"/>
        </w:numPr>
        <w:spacing w:before="62" w:after="62"/>
      </w:pPr>
      <w:r w:rsidRPr="00EE79DF">
        <w:t>handle</w:t>
      </w:r>
      <w:r>
        <w:t>为</w:t>
      </w:r>
      <w:r>
        <w:rPr>
          <w:rFonts w:hint="eastAsia"/>
        </w:rPr>
        <w:t>I</w:t>
      </w:r>
      <w:r w:rsidRPr="00241CBA">
        <w:rPr>
          <w:rFonts w:hint="eastAsia"/>
          <w:vertAlign w:val="superscript"/>
        </w:rPr>
        <w:t>2</w:t>
      </w:r>
      <w:r>
        <w:rPr>
          <w:rFonts w:hint="eastAsia"/>
        </w:rPr>
        <w:t>C</w:t>
      </w:r>
      <w:r>
        <w:rPr>
          <w:rFonts w:hint="eastAsia"/>
        </w:rPr>
        <w:t>初始化时获取的句柄。</w:t>
      </w:r>
    </w:p>
    <w:p w14:paraId="0FFCC4A8" w14:textId="77777777" w:rsidR="0002043A" w:rsidRPr="002D1DC8" w:rsidRDefault="0002043A" w:rsidP="00A141DF">
      <w:pPr>
        <w:pStyle w:val="afffb"/>
        <w:numPr>
          <w:ilvl w:val="0"/>
          <w:numId w:val="68"/>
        </w:numPr>
        <w:spacing w:before="62" w:after="62"/>
        <w:ind w:firstLineChars="0"/>
        <w:jc w:val="left"/>
        <w:rPr>
          <w:b/>
        </w:rPr>
      </w:pPr>
      <w:r w:rsidRPr="002D1DC8">
        <w:rPr>
          <w:rFonts w:hint="eastAsia"/>
          <w:b/>
        </w:rPr>
        <w:t>实例</w:t>
      </w:r>
    </w:p>
    <w:p w14:paraId="6F111BEC" w14:textId="13204F01" w:rsidR="0002043A" w:rsidRDefault="0002043A" w:rsidP="0002043A">
      <w:pPr>
        <w:pStyle w:val="23"/>
        <w:spacing w:before="62" w:after="62"/>
      </w:pPr>
      <w:r>
        <w:rPr>
          <w:rFonts w:hint="eastAsia"/>
        </w:rPr>
        <w:t>定义</w:t>
      </w:r>
      <w:r>
        <w:rPr>
          <w:rFonts w:hint="eastAsia"/>
        </w:rPr>
        <w:t>am</w:t>
      </w:r>
      <w:r>
        <w:t>_</w:t>
      </w:r>
      <w:r w:rsidR="00AE0AD8">
        <w:t>sensor</w:t>
      </w:r>
      <w:r w:rsidR="00AE0AD8">
        <w:rPr>
          <w:rFonts w:hint="eastAsia"/>
        </w:rPr>
        <w:t>_</w:t>
      </w:r>
      <w:r>
        <w:t>bme280_dev_t</w:t>
      </w:r>
      <w:r>
        <w:rPr>
          <w:rFonts w:hint="eastAsia"/>
        </w:rPr>
        <w:t>类型（</w:t>
      </w:r>
      <w:r>
        <w:rPr>
          <w:rFonts w:hint="eastAsia"/>
        </w:rPr>
        <w:t>am</w:t>
      </w:r>
      <w:r>
        <w:t>_</w:t>
      </w:r>
      <w:r>
        <w:rPr>
          <w:rFonts w:hint="eastAsia"/>
        </w:rPr>
        <w:t>hw</w:t>
      </w:r>
      <w:r>
        <w:t>conf</w:t>
      </w:r>
      <w:r>
        <w:rPr>
          <w:rFonts w:hint="eastAsia"/>
        </w:rPr>
        <w:t>_</w:t>
      </w:r>
      <w:r w:rsidR="00AE0AD8">
        <w:rPr>
          <w:rFonts w:hint="eastAsia"/>
        </w:rPr>
        <w:t>sensor</w:t>
      </w:r>
      <w:r w:rsidR="00AE0AD8">
        <w:t>_</w:t>
      </w:r>
      <w:r>
        <w:t>bme280.</w:t>
      </w:r>
      <w:r w:rsidR="00AE0AD8">
        <w:t>c</w:t>
      </w:r>
      <w:r>
        <w:rPr>
          <w:rFonts w:hint="eastAsia"/>
        </w:rPr>
        <w:t>）实例如下：</w:t>
      </w:r>
    </w:p>
    <w:p w14:paraId="73EBAAE4" w14:textId="77777777" w:rsidR="00AE0AD8" w:rsidRPr="00AE0AD8" w:rsidRDefault="00AE0AD8" w:rsidP="00B84A3D">
      <w:pPr>
        <w:pStyle w:val="a5"/>
        <w:ind w:firstLine="420"/>
      </w:pPr>
      <w:r w:rsidRPr="00AE0AD8">
        <w:t>am_local struct am_sensor_bme280_dev __g_bme280_dev;</w:t>
      </w:r>
    </w:p>
    <w:p w14:paraId="229A9432" w14:textId="59838379" w:rsidR="0002043A" w:rsidRDefault="0002043A" w:rsidP="0002043A">
      <w:pPr>
        <w:pStyle w:val="23"/>
        <w:spacing w:before="62" w:after="62"/>
      </w:pPr>
      <w:r>
        <w:rPr>
          <w:rFonts w:hint="eastAsia"/>
        </w:rPr>
        <w:t>__g_bme280_dev</w:t>
      </w:r>
      <w:r>
        <w:rPr>
          <w:rFonts w:hint="eastAsia"/>
        </w:rPr>
        <w:t>为用户自定义的示例，为</w:t>
      </w:r>
      <w:r>
        <w:rPr>
          <w:rFonts w:hint="eastAsia"/>
        </w:rPr>
        <w:t>p</w:t>
      </w:r>
      <w:r>
        <w:t>_dev</w:t>
      </w:r>
      <w:r>
        <w:rPr>
          <w:rFonts w:hint="eastAsia"/>
        </w:rPr>
        <w:t>提供实参传递。</w:t>
      </w:r>
    </w:p>
    <w:p w14:paraId="1F341629" w14:textId="77777777" w:rsidR="0002043A" w:rsidRPr="002D1DC8" w:rsidRDefault="0002043A" w:rsidP="00A141DF">
      <w:pPr>
        <w:pStyle w:val="afffb"/>
        <w:numPr>
          <w:ilvl w:val="0"/>
          <w:numId w:val="68"/>
        </w:numPr>
        <w:spacing w:before="62" w:after="62"/>
        <w:ind w:firstLineChars="0"/>
        <w:jc w:val="left"/>
        <w:rPr>
          <w:b/>
        </w:rPr>
      </w:pPr>
      <w:r w:rsidRPr="002D1DC8">
        <w:rPr>
          <w:rFonts w:hint="eastAsia"/>
          <w:b/>
        </w:rPr>
        <w:t>实例信息</w:t>
      </w:r>
    </w:p>
    <w:p w14:paraId="2C42EE20" w14:textId="231FDA3F" w:rsidR="0002043A" w:rsidRDefault="0002043A" w:rsidP="0002043A">
      <w:pPr>
        <w:pStyle w:val="23"/>
        <w:spacing w:before="62" w:after="62"/>
      </w:pPr>
      <w:r>
        <w:rPr>
          <w:rFonts w:hint="eastAsia"/>
        </w:rPr>
        <w:t>实例信息主要描述了与</w:t>
      </w:r>
      <w:r>
        <w:rPr>
          <w:rFonts w:hint="eastAsia"/>
        </w:rPr>
        <w:t>BME280</w:t>
      </w:r>
      <w:r>
        <w:rPr>
          <w:rFonts w:hint="eastAsia"/>
        </w:rPr>
        <w:t>相关的信息，其类型</w:t>
      </w:r>
      <w:r>
        <w:rPr>
          <w:rFonts w:hint="eastAsia"/>
        </w:rPr>
        <w:t>am</w:t>
      </w:r>
      <w:r>
        <w:t>_</w:t>
      </w:r>
      <w:r w:rsidR="00AE0AD8">
        <w:t>sensor_</w:t>
      </w:r>
      <w:r>
        <w:t>bme280_devinfo</w:t>
      </w:r>
      <w:r>
        <w:rPr>
          <w:rFonts w:hint="eastAsia"/>
        </w:rPr>
        <w:t>的定义（</w:t>
      </w:r>
      <w:r>
        <w:rPr>
          <w:rFonts w:hint="eastAsia"/>
        </w:rPr>
        <w:t>am</w:t>
      </w:r>
      <w:r>
        <w:t>_</w:t>
      </w:r>
      <w:r w:rsidR="00AE0AD8">
        <w:t>sensor_</w:t>
      </w:r>
      <w:r>
        <w:t>bme280.h</w:t>
      </w:r>
      <w:r>
        <w:rPr>
          <w:rFonts w:hint="eastAsia"/>
        </w:rPr>
        <w:t>）如下：</w:t>
      </w:r>
    </w:p>
    <w:p w14:paraId="1C3179A8" w14:textId="75BC1D46" w:rsidR="00AE0AD8" w:rsidRPr="00B84A3D" w:rsidRDefault="00AE0AD8" w:rsidP="00B84A3D">
      <w:pPr>
        <w:pStyle w:val="a5"/>
        <w:ind w:firstLine="420"/>
      </w:pPr>
      <w:r w:rsidRPr="00B84A3D">
        <w:t>typedef struct am_sensor_bme280_devinfo {</w:t>
      </w:r>
    </w:p>
    <w:p w14:paraId="53D47AE7" w14:textId="6F0BF754" w:rsidR="00AE0AD8" w:rsidRPr="00B84A3D" w:rsidRDefault="00AE0AD8" w:rsidP="00B84A3D">
      <w:pPr>
        <w:pStyle w:val="a5"/>
        <w:ind w:firstLine="420"/>
      </w:pPr>
      <w:r w:rsidRPr="00B84A3D">
        <w:t xml:space="preserve">    uint8_t i2c_addr;</w:t>
      </w:r>
      <w:r w:rsidRPr="00B84A3D">
        <w:tab/>
      </w:r>
      <w:r w:rsidRPr="00B84A3D">
        <w:tab/>
      </w:r>
      <w:r w:rsidRPr="00B84A3D">
        <w:tab/>
      </w:r>
      <w:r w:rsidRPr="00B84A3D">
        <w:tab/>
      </w:r>
      <w:r w:rsidRPr="00B84A3D">
        <w:tab/>
      </w:r>
      <w:r w:rsidRPr="00B84A3D">
        <w:tab/>
      </w:r>
      <w:r w:rsidRPr="00B84A3D">
        <w:tab/>
      </w:r>
      <w:r w:rsidRPr="00B84A3D">
        <w:tab/>
      </w:r>
      <w:r w:rsidRPr="00B84A3D">
        <w:tab/>
        <w:t xml:space="preserve">// </w:t>
      </w:r>
      <w:r w:rsidRPr="00B84A3D">
        <w:rPr>
          <w:rFonts w:hint="eastAsia"/>
        </w:rPr>
        <w:t>I2C 7</w:t>
      </w:r>
      <w:r w:rsidRPr="00B84A3D">
        <w:rPr>
          <w:rFonts w:hint="eastAsia"/>
        </w:rPr>
        <w:t>位设备地址</w:t>
      </w:r>
    </w:p>
    <w:p w14:paraId="3D766375" w14:textId="77777777" w:rsidR="00AE0AD8" w:rsidRPr="00B84A3D" w:rsidRDefault="00AE0AD8" w:rsidP="00B84A3D">
      <w:pPr>
        <w:pStyle w:val="a5"/>
        <w:ind w:firstLine="420"/>
      </w:pPr>
      <w:r w:rsidRPr="00B84A3D">
        <w:t>} am_sensor_bme280_devinfo_t;</w:t>
      </w:r>
    </w:p>
    <w:p w14:paraId="5C034C15" w14:textId="21A76DF3" w:rsidR="0002043A" w:rsidRPr="001B298B" w:rsidRDefault="00AE0AD8" w:rsidP="00AE0AD8">
      <w:pPr>
        <w:pStyle w:val="23"/>
        <w:spacing w:before="62" w:after="62"/>
        <w:rPr>
          <w:lang w:val="de-DE"/>
        </w:rPr>
      </w:pPr>
      <w:r w:rsidRPr="00AE0AD8">
        <w:rPr>
          <w:lang w:val="de-DE"/>
        </w:rPr>
        <w:t>i2c_addr</w:t>
      </w:r>
      <w:r w:rsidR="0002043A">
        <w:rPr>
          <w:rFonts w:hint="eastAsia"/>
        </w:rPr>
        <w:t>为</w:t>
      </w:r>
      <w:r w:rsidRPr="00AE0AD8">
        <w:rPr>
          <w:rFonts w:hint="eastAsia"/>
          <w:lang w:val="de-DE"/>
        </w:rPr>
        <w:t>B</w:t>
      </w:r>
      <w:r w:rsidRPr="00AE0AD8">
        <w:rPr>
          <w:lang w:val="de-DE"/>
        </w:rPr>
        <w:t>ME280</w:t>
      </w:r>
      <w:r>
        <w:t>的</w:t>
      </w:r>
      <w:r w:rsidRPr="00AE0AD8">
        <w:rPr>
          <w:rFonts w:hint="eastAsia"/>
          <w:lang w:val="de-DE"/>
        </w:rPr>
        <w:t>7</w:t>
      </w:r>
      <w:r>
        <w:rPr>
          <w:rFonts w:hint="eastAsia"/>
        </w:rPr>
        <w:t>位从机地址</w:t>
      </w:r>
      <w:r w:rsidR="0002043A">
        <w:rPr>
          <w:rFonts w:hint="eastAsia"/>
          <w:lang w:val="de-DE"/>
        </w:rPr>
        <w:t>。</w:t>
      </w:r>
    </w:p>
    <w:p w14:paraId="058A9BC6" w14:textId="77777777" w:rsidR="0002043A" w:rsidRPr="001B298B" w:rsidRDefault="0002043A" w:rsidP="0002043A">
      <w:pPr>
        <w:pStyle w:val="23"/>
        <w:spacing w:before="62" w:after="62"/>
        <w:rPr>
          <w:lang w:val="de-DE"/>
        </w:rPr>
      </w:pPr>
      <w:r>
        <w:rPr>
          <w:rFonts w:hint="eastAsia"/>
        </w:rPr>
        <w:t>基于上述信息</w:t>
      </w:r>
      <w:r w:rsidRPr="001B298B">
        <w:rPr>
          <w:rFonts w:hint="eastAsia"/>
          <w:lang w:val="de-DE"/>
        </w:rPr>
        <w:t>，</w:t>
      </w:r>
      <w:r>
        <w:rPr>
          <w:rFonts w:hint="eastAsia"/>
        </w:rPr>
        <w:t>实例信息如下</w:t>
      </w:r>
      <w:r w:rsidRPr="001B298B">
        <w:rPr>
          <w:rFonts w:hint="eastAsia"/>
          <w:lang w:val="de-DE"/>
        </w:rPr>
        <w:t>：</w:t>
      </w:r>
    </w:p>
    <w:p w14:paraId="10571592" w14:textId="77777777" w:rsidR="00AE0AD8" w:rsidRPr="00AE0AD8" w:rsidRDefault="00AE0AD8" w:rsidP="00B84A3D">
      <w:pPr>
        <w:pStyle w:val="a5"/>
        <w:ind w:firstLine="420"/>
      </w:pPr>
      <w:r w:rsidRPr="00AE0AD8">
        <w:t>am_const am_local struct am_sensor_bme280_devinfo __g_bme280_info = {</w:t>
      </w:r>
    </w:p>
    <w:p w14:paraId="77E32CE5" w14:textId="39C8BFD5" w:rsidR="00AE0AD8" w:rsidRPr="00AE0AD8" w:rsidRDefault="00AE0AD8" w:rsidP="00B84A3D">
      <w:pPr>
        <w:pStyle w:val="a5"/>
        <w:ind w:firstLine="420"/>
      </w:pPr>
      <w:r>
        <w:tab/>
      </w:r>
      <w:r w:rsidRPr="00AE0AD8">
        <w:rPr>
          <w:rFonts w:hint="eastAsia"/>
        </w:rPr>
        <w:t>0x76</w:t>
      </w:r>
      <w:r>
        <w:tab/>
      </w:r>
      <w:r>
        <w:tab/>
      </w:r>
      <w:r>
        <w:tab/>
      </w:r>
      <w:r>
        <w:tab/>
      </w:r>
      <w:r>
        <w:tab/>
      </w:r>
      <w:r>
        <w:tab/>
      </w:r>
      <w:r>
        <w:tab/>
      </w:r>
      <w:r>
        <w:tab/>
      </w:r>
      <w:r>
        <w:tab/>
      </w:r>
      <w:r>
        <w:tab/>
      </w:r>
      <w:r>
        <w:tab/>
        <w:t xml:space="preserve">// </w:t>
      </w:r>
      <w:r w:rsidRPr="00AE0AD8">
        <w:rPr>
          <w:rFonts w:hint="eastAsia"/>
        </w:rPr>
        <w:t>bme280 I2C</w:t>
      </w:r>
      <w:r w:rsidRPr="00AE0AD8">
        <w:rPr>
          <w:rFonts w:hint="eastAsia"/>
        </w:rPr>
        <w:t>地址</w:t>
      </w:r>
    </w:p>
    <w:p w14:paraId="2D96742A" w14:textId="77777777" w:rsidR="00AE0AD8" w:rsidRDefault="00AE0AD8" w:rsidP="00B84A3D">
      <w:pPr>
        <w:pStyle w:val="a5"/>
        <w:ind w:firstLine="420"/>
      </w:pPr>
      <w:r w:rsidRPr="00AE0AD8">
        <w:t>};</w:t>
      </w:r>
    </w:p>
    <w:p w14:paraId="454B5094" w14:textId="287FD5F7" w:rsidR="0002043A" w:rsidRPr="001B298B" w:rsidRDefault="0002043A" w:rsidP="00AE0AD8">
      <w:pPr>
        <w:pStyle w:val="23"/>
        <w:spacing w:before="62" w:after="62"/>
        <w:rPr>
          <w:lang w:val="de-DE"/>
        </w:rPr>
      </w:pPr>
      <w:r>
        <w:rPr>
          <w:rFonts w:hint="eastAsia"/>
        </w:rPr>
        <w:t>其中</w:t>
      </w:r>
      <w:r w:rsidRPr="001B298B">
        <w:rPr>
          <w:rFonts w:hint="eastAsia"/>
          <w:lang w:val="de-DE"/>
        </w:rPr>
        <w:t>，</w:t>
      </w:r>
      <w:r w:rsidRPr="001B298B">
        <w:rPr>
          <w:rFonts w:hint="eastAsia"/>
          <w:lang w:val="de-DE"/>
        </w:rPr>
        <w:t>__g_bme280_devinfo</w:t>
      </w:r>
      <w:r>
        <w:rPr>
          <w:rFonts w:hint="eastAsia"/>
        </w:rPr>
        <w:t>为用户自定义的实例信息</w:t>
      </w:r>
      <w:r w:rsidRPr="001B298B">
        <w:rPr>
          <w:rFonts w:hint="eastAsia"/>
          <w:lang w:val="de-DE"/>
        </w:rPr>
        <w:t>，</w:t>
      </w:r>
      <w:r>
        <w:rPr>
          <w:rFonts w:hint="eastAsia"/>
        </w:rPr>
        <w:t>其地址作为</w:t>
      </w:r>
      <w:r w:rsidRPr="001B298B">
        <w:rPr>
          <w:rFonts w:hint="eastAsia"/>
          <w:lang w:val="de-DE"/>
        </w:rPr>
        <w:t>am</w:t>
      </w:r>
      <w:r w:rsidRPr="001B298B">
        <w:rPr>
          <w:lang w:val="de-DE"/>
        </w:rPr>
        <w:t>_</w:t>
      </w:r>
      <w:r w:rsidR="00AE0AD8">
        <w:rPr>
          <w:lang w:val="de-DE"/>
        </w:rPr>
        <w:t>sensor_</w:t>
      </w:r>
      <w:r w:rsidRPr="001B298B">
        <w:rPr>
          <w:lang w:val="de-DE"/>
        </w:rPr>
        <w:t>bme280</w:t>
      </w:r>
      <w:r w:rsidR="00AE0AD8">
        <w:rPr>
          <w:lang w:val="de-DE"/>
        </w:rPr>
        <w:t xml:space="preserve"> </w:t>
      </w:r>
      <w:r w:rsidRPr="001B298B">
        <w:rPr>
          <w:lang w:val="de-DE"/>
        </w:rPr>
        <w:t>_</w:t>
      </w:r>
      <w:r w:rsidR="00AE0AD8">
        <w:rPr>
          <w:lang w:val="de-DE"/>
        </w:rPr>
        <w:t xml:space="preserve"> </w:t>
      </w:r>
      <w:r w:rsidRPr="001B298B">
        <w:rPr>
          <w:lang w:val="de-DE"/>
        </w:rPr>
        <w:t>dev_t</w:t>
      </w:r>
      <w:r>
        <w:rPr>
          <w:rFonts w:hint="eastAsia"/>
        </w:rPr>
        <w:t>的实参传递。</w:t>
      </w:r>
    </w:p>
    <w:p w14:paraId="755F09D1" w14:textId="6CEA3EF1" w:rsidR="0002043A" w:rsidRPr="002D1DC8" w:rsidRDefault="0002043A" w:rsidP="00A141DF">
      <w:pPr>
        <w:pStyle w:val="afffb"/>
        <w:numPr>
          <w:ilvl w:val="0"/>
          <w:numId w:val="68"/>
        </w:numPr>
        <w:spacing w:before="62" w:after="62"/>
        <w:ind w:firstLineChars="0"/>
        <w:jc w:val="left"/>
        <w:rPr>
          <w:b/>
        </w:rPr>
      </w:pPr>
      <w:r w:rsidRPr="002D1DC8">
        <w:rPr>
          <w:rFonts w:hint="eastAsia"/>
          <w:b/>
        </w:rPr>
        <w:t>I2C</w:t>
      </w:r>
      <w:r w:rsidRPr="002D1DC8">
        <w:rPr>
          <w:rFonts w:hint="eastAsia"/>
          <w:b/>
        </w:rPr>
        <w:t>句柄</w:t>
      </w:r>
      <w:r w:rsidRPr="002D1DC8">
        <w:rPr>
          <w:b/>
        </w:rPr>
        <w:t>handle</w:t>
      </w:r>
    </w:p>
    <w:p w14:paraId="5A087EC6" w14:textId="77777777" w:rsidR="0002043A" w:rsidRDefault="0002043A" w:rsidP="0002043A">
      <w:pPr>
        <w:pStyle w:val="23"/>
        <w:spacing w:before="62" w:after="62"/>
      </w:pPr>
      <w:r>
        <w:rPr>
          <w:rFonts w:hint="eastAsia"/>
        </w:rPr>
        <w:t>使用</w:t>
      </w:r>
      <w:r w:rsidRPr="001B298B">
        <w:rPr>
          <w:rFonts w:hint="eastAsia"/>
          <w:lang w:val="de-DE"/>
        </w:rPr>
        <w:t>ZLG</w:t>
      </w:r>
      <w:r>
        <w:rPr>
          <w:rFonts w:hint="eastAsia"/>
          <w:lang w:val="de-DE"/>
        </w:rPr>
        <w:t>116</w:t>
      </w:r>
      <w:r>
        <w:rPr>
          <w:rFonts w:hint="eastAsia"/>
        </w:rPr>
        <w:t>的</w:t>
      </w:r>
      <w:r w:rsidRPr="00A65565">
        <w:rPr>
          <w:rFonts w:hint="eastAsia"/>
        </w:rPr>
        <w:t>I</w:t>
      </w:r>
      <w:r w:rsidRPr="00AA0F77">
        <w:rPr>
          <w:rFonts w:hint="eastAsia"/>
          <w:vertAlign w:val="superscript"/>
        </w:rPr>
        <w:t>2</w:t>
      </w:r>
      <w:r w:rsidRPr="00A65565">
        <w:rPr>
          <w:rFonts w:hint="eastAsia"/>
        </w:rPr>
        <w:t>C</w:t>
      </w:r>
      <w:r>
        <w:rPr>
          <w:rFonts w:hint="eastAsia"/>
        </w:rPr>
        <w:t>与</w:t>
      </w:r>
      <w:r w:rsidRPr="001B298B">
        <w:rPr>
          <w:rFonts w:hint="eastAsia"/>
          <w:lang w:val="de-DE"/>
        </w:rPr>
        <w:t>BME280</w:t>
      </w:r>
      <w:r>
        <w:rPr>
          <w:rFonts w:hint="eastAsia"/>
        </w:rPr>
        <w:t>通信</w:t>
      </w:r>
      <w:r w:rsidRPr="001B298B">
        <w:rPr>
          <w:rFonts w:hint="eastAsia"/>
          <w:lang w:val="de-DE"/>
        </w:rPr>
        <w:t>，</w:t>
      </w:r>
      <w:r>
        <w:rPr>
          <w:rFonts w:hint="eastAsia"/>
        </w:rPr>
        <w:t>则通过</w:t>
      </w:r>
      <w:r w:rsidRPr="001B298B">
        <w:rPr>
          <w:rFonts w:hint="eastAsia"/>
          <w:lang w:val="de-DE"/>
        </w:rPr>
        <w:t>ZLG</w:t>
      </w:r>
      <w:r>
        <w:rPr>
          <w:rFonts w:hint="eastAsia"/>
          <w:lang w:val="de-DE"/>
        </w:rPr>
        <w:t>116</w:t>
      </w:r>
      <w:r>
        <w:rPr>
          <w:rFonts w:hint="eastAsia"/>
        </w:rPr>
        <w:t>的</w:t>
      </w:r>
      <w:r w:rsidRPr="00A65565">
        <w:rPr>
          <w:rFonts w:hint="eastAsia"/>
        </w:rPr>
        <w:t>I</w:t>
      </w:r>
      <w:r w:rsidRPr="00AA0F77">
        <w:rPr>
          <w:rFonts w:hint="eastAsia"/>
          <w:vertAlign w:val="superscript"/>
        </w:rPr>
        <w:t>2</w:t>
      </w:r>
      <w:r w:rsidRPr="00A65565">
        <w:rPr>
          <w:rFonts w:hint="eastAsia"/>
        </w:rPr>
        <w:t>C</w:t>
      </w:r>
      <w:r>
        <w:rPr>
          <w:rFonts w:hint="eastAsia"/>
        </w:rPr>
        <w:t>实例初始化函数</w:t>
      </w:r>
      <w:r w:rsidRPr="001B298B">
        <w:rPr>
          <w:rFonts w:hint="eastAsia"/>
          <w:lang w:val="de-DE"/>
        </w:rPr>
        <w:t>am</w:t>
      </w:r>
      <w:r w:rsidRPr="001B298B">
        <w:rPr>
          <w:lang w:val="de-DE"/>
        </w:rPr>
        <w:t>_zlg</w:t>
      </w:r>
      <w:r>
        <w:rPr>
          <w:lang w:val="de-DE"/>
        </w:rPr>
        <w:t>116</w:t>
      </w:r>
      <w:r w:rsidRPr="001B298B">
        <w:rPr>
          <w:lang w:val="de-DE"/>
        </w:rPr>
        <w:t>_i2c1_inst_init()</w:t>
      </w:r>
      <w:r>
        <w:rPr>
          <w:rFonts w:hint="eastAsia"/>
        </w:rPr>
        <w:t>获取句柄。即：</w:t>
      </w:r>
    </w:p>
    <w:p w14:paraId="12F468D8" w14:textId="799030FF" w:rsidR="0002043A" w:rsidRPr="0023284B" w:rsidRDefault="0002043A" w:rsidP="0002043A">
      <w:pPr>
        <w:pStyle w:val="a5"/>
        <w:ind w:firstLine="420"/>
      </w:pPr>
      <w:r w:rsidRPr="0023284B">
        <w:t>a</w:t>
      </w:r>
      <w:r w:rsidRPr="0023284B">
        <w:rPr>
          <w:rFonts w:hint="eastAsia"/>
        </w:rPr>
        <w:t>m</w:t>
      </w:r>
      <w:r w:rsidR="00B84A3D">
        <w:t xml:space="preserve">_i2c_handle_t </w:t>
      </w:r>
      <w:r w:rsidRPr="0023284B">
        <w:t>handle = am_zlg</w:t>
      </w:r>
      <w:r>
        <w:t>116</w:t>
      </w:r>
      <w:r w:rsidRPr="0023284B">
        <w:t>_i2c1_inst_init();</w:t>
      </w:r>
    </w:p>
    <w:p w14:paraId="4566E40F" w14:textId="5699F06B" w:rsidR="0002043A" w:rsidRPr="001B298B" w:rsidRDefault="0002043A" w:rsidP="0002043A">
      <w:pPr>
        <w:pStyle w:val="23"/>
        <w:spacing w:before="62" w:after="62"/>
        <w:rPr>
          <w:lang w:val="de-DE"/>
        </w:rPr>
      </w:pPr>
      <w:r w:rsidRPr="001B298B">
        <w:rPr>
          <w:lang w:val="de-DE"/>
        </w:rPr>
        <w:t>I2C</w:t>
      </w:r>
      <w:r>
        <w:rPr>
          <w:rFonts w:hint="eastAsia"/>
        </w:rPr>
        <w:t>句柄即可直接作为</w:t>
      </w:r>
      <w:r w:rsidRPr="001B298B">
        <w:rPr>
          <w:lang w:val="de-DE"/>
        </w:rPr>
        <w:t>handle</w:t>
      </w:r>
      <w:r>
        <w:rPr>
          <w:rFonts w:hint="eastAsia"/>
        </w:rPr>
        <w:t>的实参传递。</w:t>
      </w:r>
    </w:p>
    <w:p w14:paraId="1747F921" w14:textId="77777777" w:rsidR="0002043A" w:rsidRPr="002D1DC8" w:rsidRDefault="0002043A" w:rsidP="00A141DF">
      <w:pPr>
        <w:pStyle w:val="afffb"/>
        <w:numPr>
          <w:ilvl w:val="0"/>
          <w:numId w:val="68"/>
        </w:numPr>
        <w:spacing w:before="62" w:after="62"/>
        <w:ind w:firstLineChars="0"/>
        <w:jc w:val="left"/>
        <w:rPr>
          <w:b/>
        </w:rPr>
      </w:pPr>
      <w:r w:rsidRPr="002D1DC8">
        <w:rPr>
          <w:rFonts w:hint="eastAsia"/>
          <w:b/>
        </w:rPr>
        <w:t>实例句柄</w:t>
      </w:r>
    </w:p>
    <w:p w14:paraId="3F2D2D1F" w14:textId="52C8ADDE" w:rsidR="0002043A" w:rsidRPr="00776828" w:rsidRDefault="0002043A" w:rsidP="0002043A">
      <w:pPr>
        <w:pStyle w:val="23"/>
        <w:spacing w:before="62" w:after="62"/>
      </w:pPr>
      <w:r w:rsidRPr="00776828">
        <w:rPr>
          <w:rFonts w:hint="eastAsia"/>
        </w:rPr>
        <w:t>BME280</w:t>
      </w:r>
      <w:r w:rsidRPr="00776828">
        <w:rPr>
          <w:rFonts w:hint="eastAsia"/>
        </w:rPr>
        <w:t>初始化</w:t>
      </w:r>
      <w:r w:rsidRPr="00776828">
        <w:t>函数</w:t>
      </w:r>
      <w:r w:rsidRPr="00776828">
        <w:t>am_</w:t>
      </w:r>
      <w:r w:rsidR="00B84A3D">
        <w:t>sensor_</w:t>
      </w:r>
      <w:r w:rsidRPr="00776828">
        <w:t>bme280_inst_init ()</w:t>
      </w:r>
      <w:r w:rsidRPr="00776828">
        <w:rPr>
          <w:rFonts w:hint="eastAsia"/>
        </w:rPr>
        <w:t>的</w:t>
      </w:r>
      <w:r w:rsidRPr="00776828">
        <w:t>返回值</w:t>
      </w:r>
      <w:r w:rsidRPr="00776828">
        <w:rPr>
          <w:rFonts w:hint="eastAsia"/>
        </w:rPr>
        <w:t>BME280</w:t>
      </w:r>
      <w:r w:rsidRPr="00776828">
        <w:rPr>
          <w:rFonts w:hint="eastAsia"/>
        </w:rPr>
        <w:t>实例</w:t>
      </w:r>
      <w:r w:rsidRPr="00776828">
        <w:t>的句柄，作为</w:t>
      </w:r>
      <w:r w:rsidR="00B84A3D">
        <w:rPr>
          <w:rFonts w:hint="eastAsia"/>
        </w:rPr>
        <w:t>传感器</w:t>
      </w:r>
      <w:r w:rsidR="00B84A3D">
        <w:t>标准</w:t>
      </w:r>
      <w:r w:rsidRPr="00776828">
        <w:t>接口</w:t>
      </w:r>
      <w:r w:rsidRPr="00776828">
        <w:rPr>
          <w:rFonts w:hint="eastAsia"/>
        </w:rPr>
        <w:t>的</w:t>
      </w:r>
      <w:r w:rsidRPr="00776828">
        <w:t>实参。</w:t>
      </w:r>
    </w:p>
    <w:p w14:paraId="4328D8B3" w14:textId="543C1284" w:rsidR="0002043A" w:rsidRDefault="0002043A" w:rsidP="0002043A">
      <w:pPr>
        <w:pStyle w:val="23"/>
        <w:spacing w:before="62" w:after="62"/>
        <w:rPr>
          <w:lang w:val="de-DE"/>
        </w:rPr>
      </w:pPr>
      <w:r>
        <w:rPr>
          <w:rFonts w:hint="eastAsia"/>
        </w:rPr>
        <w:t>其</w:t>
      </w:r>
      <w:r>
        <w:t>类型</w:t>
      </w:r>
      <w:r>
        <w:rPr>
          <w:lang w:val="de-DE"/>
        </w:rPr>
        <w:t>am_</w:t>
      </w:r>
      <w:r w:rsidR="00B84A3D">
        <w:rPr>
          <w:lang w:val="de-DE"/>
        </w:rPr>
        <w:t>sensor</w:t>
      </w:r>
      <w:r w:rsidR="00B84A3D">
        <w:rPr>
          <w:rFonts w:hint="eastAsia"/>
          <w:lang w:val="de-DE"/>
        </w:rPr>
        <w:t>_</w:t>
      </w:r>
      <w:r>
        <w:rPr>
          <w:lang w:val="de-DE"/>
        </w:rPr>
        <w:t>bme280_inst_init</w:t>
      </w:r>
      <w:r>
        <w:rPr>
          <w:rFonts w:hint="eastAsia"/>
          <w:lang w:val="de-DE"/>
        </w:rPr>
        <w:t>(</w:t>
      </w:r>
      <w:r w:rsidRPr="00524387">
        <w:rPr>
          <w:rFonts w:hint="eastAsia"/>
          <w:lang w:val="de-DE"/>
        </w:rPr>
        <w:t>am_</w:t>
      </w:r>
      <w:r w:rsidR="00B84A3D">
        <w:rPr>
          <w:lang w:val="de-DE"/>
        </w:rPr>
        <w:t>hwconf_sensor_</w:t>
      </w:r>
      <w:r>
        <w:rPr>
          <w:rFonts w:hint="eastAsia"/>
          <w:lang w:val="de-DE"/>
        </w:rPr>
        <w:t>bme</w:t>
      </w:r>
      <w:r>
        <w:rPr>
          <w:lang w:val="de-DE"/>
        </w:rPr>
        <w:t>280</w:t>
      </w:r>
      <w:r w:rsidRPr="00524387">
        <w:rPr>
          <w:rFonts w:hint="eastAsia"/>
          <w:lang w:val="de-DE"/>
        </w:rPr>
        <w:t>.</w:t>
      </w:r>
      <w:r w:rsidR="00B84A3D">
        <w:rPr>
          <w:lang w:val="de-DE"/>
        </w:rPr>
        <w:t>h</w:t>
      </w:r>
      <w:r>
        <w:rPr>
          <w:rFonts w:hint="eastAsia"/>
          <w:lang w:val="de-DE"/>
        </w:rPr>
        <w:t>)</w:t>
      </w:r>
      <w:r>
        <w:rPr>
          <w:rFonts w:hint="eastAsia"/>
          <w:lang w:val="de-DE"/>
        </w:rPr>
        <w:t>定义</w:t>
      </w:r>
      <w:r>
        <w:rPr>
          <w:lang w:val="de-DE"/>
        </w:rPr>
        <w:t>如下</w:t>
      </w:r>
      <w:r>
        <w:rPr>
          <w:rFonts w:hint="eastAsia"/>
          <w:lang w:val="de-DE"/>
        </w:rPr>
        <w:t>：</w:t>
      </w:r>
    </w:p>
    <w:p w14:paraId="7EBD1002" w14:textId="6EA8B28D" w:rsidR="00B84A3D" w:rsidRDefault="00B84A3D" w:rsidP="00B84A3D">
      <w:pPr>
        <w:pStyle w:val="a5"/>
        <w:ind w:firstLine="420"/>
      </w:pPr>
      <w:r w:rsidRPr="00B84A3D">
        <w:t>am_sensor_handle_t am_sensor_bme280_inst_init (void)</w:t>
      </w:r>
      <w:r>
        <w:t>;</w:t>
      </w:r>
    </w:p>
    <w:p w14:paraId="680ABA69" w14:textId="361C16EF" w:rsidR="0002043A" w:rsidRPr="00915052" w:rsidRDefault="0002043A" w:rsidP="0002043A">
      <w:pPr>
        <w:pStyle w:val="23"/>
        <w:spacing w:before="62" w:after="62"/>
        <w:rPr>
          <w:lang w:val="de-DE"/>
        </w:rPr>
      </w:pPr>
      <w:r w:rsidRPr="00776828">
        <w:rPr>
          <w:rFonts w:hint="eastAsia"/>
        </w:rPr>
        <w:t>返回值为</w:t>
      </w:r>
      <w:r w:rsidRPr="00915052">
        <w:rPr>
          <w:rFonts w:hint="eastAsia"/>
          <w:lang w:val="de-DE"/>
        </w:rPr>
        <w:t>NULL</w:t>
      </w:r>
      <w:r w:rsidRPr="00915052">
        <w:rPr>
          <w:rFonts w:hint="eastAsia"/>
          <w:lang w:val="de-DE"/>
        </w:rPr>
        <w:t>，</w:t>
      </w:r>
      <w:r w:rsidRPr="00776828">
        <w:rPr>
          <w:rFonts w:hint="eastAsia"/>
        </w:rPr>
        <w:t>说明初始化失败</w:t>
      </w:r>
      <w:r w:rsidRPr="00915052">
        <w:rPr>
          <w:rFonts w:hint="eastAsia"/>
          <w:lang w:val="de-DE"/>
        </w:rPr>
        <w:t>；</w:t>
      </w:r>
      <w:r w:rsidRPr="00776828">
        <w:rPr>
          <w:rFonts w:hint="eastAsia"/>
        </w:rPr>
        <w:t>若返回值不为</w:t>
      </w:r>
      <w:r w:rsidRPr="00915052">
        <w:rPr>
          <w:rFonts w:hint="eastAsia"/>
          <w:lang w:val="de-DE"/>
        </w:rPr>
        <w:t>NULL</w:t>
      </w:r>
      <w:r w:rsidRPr="00915052">
        <w:rPr>
          <w:rFonts w:hint="eastAsia"/>
          <w:lang w:val="de-DE"/>
        </w:rPr>
        <w:t>，</w:t>
      </w:r>
      <w:r w:rsidRPr="00776828">
        <w:rPr>
          <w:rFonts w:hint="eastAsia"/>
        </w:rPr>
        <w:t>说明返回了有效的</w:t>
      </w:r>
      <w:r w:rsidRPr="00915052">
        <w:rPr>
          <w:rFonts w:hint="eastAsia"/>
          <w:lang w:val="de-DE"/>
        </w:rPr>
        <w:t>hand</w:t>
      </w:r>
      <w:r w:rsidRPr="00915052">
        <w:rPr>
          <w:lang w:val="de-DE"/>
        </w:rPr>
        <w:t>le</w:t>
      </w:r>
      <w:r w:rsidRPr="00776828">
        <w:rPr>
          <w:rFonts w:hint="eastAsia"/>
        </w:rPr>
        <w:t>。</w:t>
      </w:r>
    </w:p>
    <w:p w14:paraId="7E9E45BA" w14:textId="77777777" w:rsidR="0002043A" w:rsidRPr="00776828" w:rsidRDefault="0002043A" w:rsidP="0002043A">
      <w:pPr>
        <w:pStyle w:val="23"/>
        <w:spacing w:before="62" w:after="62"/>
      </w:pPr>
      <w:r w:rsidRPr="00776828">
        <w:rPr>
          <w:rFonts w:hint="eastAsia"/>
        </w:rPr>
        <w:t>基于模块化编程思想，将初始化相关的实例、实例信息等的定义存放到对应的配置文件中，通过头文件引出实例初始化函数接口，源文件和头文件的程序范例分别详见</w:t>
      </w:r>
      <w:r w:rsidRPr="00776828">
        <w:fldChar w:fldCharType="begin"/>
      </w:r>
      <w:r w:rsidRPr="00776828">
        <w:instrText xml:space="preserve"> </w:instrText>
      </w:r>
      <w:r w:rsidRPr="00776828">
        <w:rPr>
          <w:rFonts w:hint="eastAsia"/>
        </w:rPr>
        <w:instrText>REF _Ref528336919 \h</w:instrText>
      </w:r>
      <w:r w:rsidRPr="00776828">
        <w:instrText xml:space="preserve"> </w:instrText>
      </w:r>
      <w:r>
        <w:instrText xml:space="preserve"> \* MERGEFORMAT </w:instrText>
      </w:r>
      <w:r w:rsidRPr="00776828">
        <w:fldChar w:fldCharType="separate"/>
      </w:r>
      <w:r w:rsidR="00B93B10">
        <w:rPr>
          <w:rFonts w:hint="eastAsia"/>
        </w:rPr>
        <w:t>程序清单</w:t>
      </w:r>
      <w:r w:rsidR="00B93B10">
        <w:t>5.58</w:t>
      </w:r>
      <w:r w:rsidRPr="00776828">
        <w:fldChar w:fldCharType="end"/>
      </w:r>
      <w:r w:rsidRPr="00776828">
        <w:rPr>
          <w:rFonts w:hint="eastAsia"/>
        </w:rPr>
        <w:t>和</w:t>
      </w:r>
      <w:r w:rsidRPr="00776828">
        <w:fldChar w:fldCharType="begin"/>
      </w:r>
      <w:r w:rsidRPr="00776828">
        <w:instrText xml:space="preserve"> </w:instrText>
      </w:r>
      <w:r w:rsidRPr="00776828">
        <w:rPr>
          <w:rFonts w:hint="eastAsia"/>
        </w:rPr>
        <w:instrText>REF _Ref528336962 \h</w:instrText>
      </w:r>
      <w:r w:rsidRPr="00776828">
        <w:instrText xml:space="preserve"> </w:instrText>
      </w:r>
      <w:r>
        <w:instrText xml:space="preserve"> \* MERGEFORMAT </w:instrText>
      </w:r>
      <w:r w:rsidRPr="00776828">
        <w:fldChar w:fldCharType="separate"/>
      </w:r>
      <w:r w:rsidR="00B93B10">
        <w:rPr>
          <w:rFonts w:hint="eastAsia"/>
        </w:rPr>
        <w:t>程序清单</w:t>
      </w:r>
      <w:r w:rsidR="00B93B10" w:rsidRPr="00B93B10">
        <w:t>5.59</w:t>
      </w:r>
      <w:r w:rsidRPr="00776828">
        <w:fldChar w:fldCharType="end"/>
      </w:r>
      <w:r w:rsidRPr="00776828">
        <w:rPr>
          <w:rFonts w:hint="eastAsia"/>
        </w:rPr>
        <w:t>。</w:t>
      </w:r>
    </w:p>
    <w:p w14:paraId="18E5ECE1" w14:textId="67E9AB4F" w:rsidR="0002043A" w:rsidRDefault="0002043A" w:rsidP="0002043A">
      <w:pPr>
        <w:pStyle w:val="a7"/>
        <w:rPr>
          <w:lang w:val="de-DE"/>
        </w:rPr>
      </w:pPr>
      <w:bookmarkStart w:id="463" w:name="_Ref528336919"/>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58</w:t>
      </w:r>
      <w:r w:rsidR="00A26C7F">
        <w:fldChar w:fldCharType="end"/>
      </w:r>
      <w:bookmarkEnd w:id="463"/>
      <w:r>
        <w:t xml:space="preserve">  </w:t>
      </w:r>
      <w:r>
        <w:rPr>
          <w:rFonts w:hint="eastAsia"/>
        </w:rPr>
        <w:t>实例初始化函数范例程序</w:t>
      </w:r>
    </w:p>
    <w:p w14:paraId="19FEC318" w14:textId="77777777" w:rsidR="009F3BFC" w:rsidRDefault="009F3BFC" w:rsidP="009F3BFC">
      <w:pPr>
        <w:pStyle w:val="a5"/>
        <w:ind w:firstLine="420"/>
      </w:pPr>
      <w:r>
        <w:t>#include "am_sensor_bme280.h"</w:t>
      </w:r>
    </w:p>
    <w:p w14:paraId="5D8F3061" w14:textId="77777777" w:rsidR="009F3BFC" w:rsidRDefault="009F3BFC" w:rsidP="009F3BFC">
      <w:pPr>
        <w:pStyle w:val="a5"/>
        <w:ind w:firstLine="420"/>
      </w:pPr>
      <w:r>
        <w:lastRenderedPageBreak/>
        <w:t>#include "am_common.h"</w:t>
      </w:r>
    </w:p>
    <w:p w14:paraId="593FF013" w14:textId="77777777" w:rsidR="009F3BFC" w:rsidRDefault="009F3BFC" w:rsidP="009F3BFC">
      <w:pPr>
        <w:pStyle w:val="a5"/>
        <w:ind w:firstLine="420"/>
      </w:pPr>
      <w:r>
        <w:t>#include "zlg116_pin.h"</w:t>
      </w:r>
    </w:p>
    <w:p w14:paraId="1C251F44" w14:textId="7DC5ED4A" w:rsidR="009F3BFC" w:rsidRDefault="009F3BFC" w:rsidP="009F3BFC">
      <w:pPr>
        <w:pStyle w:val="a5"/>
        <w:ind w:firstLine="420"/>
      </w:pPr>
      <w:r>
        <w:t>#include "am_zlg116_inst_init.h"</w:t>
      </w:r>
    </w:p>
    <w:p w14:paraId="7D0241D3" w14:textId="77777777" w:rsidR="009F3BFC" w:rsidRDefault="009F3BFC" w:rsidP="009F3BFC">
      <w:pPr>
        <w:pStyle w:val="a5"/>
        <w:ind w:firstLine="420"/>
      </w:pPr>
      <w:r>
        <w:t>am_const am_local struct am_sensor_bme280_devinfo __g_bme280_info = {</w:t>
      </w:r>
    </w:p>
    <w:p w14:paraId="5AA43350" w14:textId="5D8D0765" w:rsidR="009F3BFC" w:rsidRDefault="009F3BFC" w:rsidP="009F3BFC">
      <w:pPr>
        <w:pStyle w:val="a5"/>
        <w:ind w:firstLine="420"/>
      </w:pPr>
      <w:r>
        <w:tab/>
      </w:r>
      <w:r>
        <w:rPr>
          <w:rFonts w:hint="eastAsia"/>
        </w:rPr>
        <w:t>0x76</w:t>
      </w:r>
    </w:p>
    <w:p w14:paraId="6851610C" w14:textId="77777777" w:rsidR="009F3BFC" w:rsidRDefault="009F3BFC" w:rsidP="009F3BFC">
      <w:pPr>
        <w:pStyle w:val="a5"/>
        <w:ind w:firstLine="420"/>
      </w:pPr>
      <w:r>
        <w:t>};</w:t>
      </w:r>
    </w:p>
    <w:p w14:paraId="764D3EEF" w14:textId="066184D6" w:rsidR="009F3BFC" w:rsidRDefault="009F3BFC" w:rsidP="009F3BFC">
      <w:pPr>
        <w:pStyle w:val="a5"/>
        <w:ind w:firstLine="420"/>
      </w:pPr>
      <w:r>
        <w:t>am_local struct am_sensor_bme280_dev __g_bme280_dev;</w:t>
      </w:r>
    </w:p>
    <w:p w14:paraId="63083E39" w14:textId="77777777" w:rsidR="009F3BFC" w:rsidRDefault="009F3BFC" w:rsidP="009F3BFC">
      <w:pPr>
        <w:pStyle w:val="a5"/>
        <w:ind w:firstLine="420"/>
      </w:pPr>
      <w:r>
        <w:t>am_sensor_handle_t am_sensor_bme280_inst_init (void)</w:t>
      </w:r>
    </w:p>
    <w:p w14:paraId="4E47E946" w14:textId="77777777" w:rsidR="009F3BFC" w:rsidRDefault="009F3BFC" w:rsidP="009F3BFC">
      <w:pPr>
        <w:pStyle w:val="a5"/>
        <w:ind w:firstLine="420"/>
      </w:pPr>
      <w:r>
        <w:t>{</w:t>
      </w:r>
    </w:p>
    <w:p w14:paraId="37CCF0BB" w14:textId="77777777" w:rsidR="009F3BFC" w:rsidRDefault="009F3BFC" w:rsidP="009F3BFC">
      <w:pPr>
        <w:pStyle w:val="a5"/>
        <w:ind w:firstLine="420"/>
      </w:pPr>
      <w:r>
        <w:t xml:space="preserve">    return am_sensor_bme280_init(&amp;__g_bme280_dev,</w:t>
      </w:r>
    </w:p>
    <w:p w14:paraId="4C3C08A7" w14:textId="1E087A98" w:rsidR="009F3BFC" w:rsidRDefault="009F3BFC" w:rsidP="009F3BFC">
      <w:pPr>
        <w:pStyle w:val="a5"/>
        <w:ind w:firstLine="420"/>
      </w:pPr>
      <w:r>
        <w:t xml:space="preserve">                              &amp;__g_bme280_info,</w:t>
      </w:r>
    </w:p>
    <w:p w14:paraId="3624DCE3" w14:textId="768EF254" w:rsidR="009F3BFC" w:rsidRDefault="009F3BFC" w:rsidP="009F3BFC">
      <w:pPr>
        <w:pStyle w:val="a5"/>
        <w:ind w:firstLine="420"/>
      </w:pPr>
      <w:r>
        <w:t xml:space="preserve">                              am_zlg116_i2c1_inst_init());</w:t>
      </w:r>
    </w:p>
    <w:p w14:paraId="6C2ED8FC" w14:textId="3F3AD1B9" w:rsidR="0002043A" w:rsidRPr="0023284B" w:rsidRDefault="009F3BFC" w:rsidP="009F3BFC">
      <w:pPr>
        <w:pStyle w:val="a5"/>
        <w:ind w:firstLine="420"/>
      </w:pPr>
      <w:r>
        <w:t>}</w:t>
      </w:r>
    </w:p>
    <w:p w14:paraId="5C472C63" w14:textId="5A2DDD33" w:rsidR="0002043A" w:rsidRDefault="0002043A" w:rsidP="0002043A">
      <w:pPr>
        <w:pStyle w:val="a7"/>
        <w:rPr>
          <w:lang w:val="de-DE"/>
        </w:rPr>
      </w:pPr>
      <w:bookmarkStart w:id="464" w:name="_Ref528336962"/>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59</w:t>
      </w:r>
      <w:r w:rsidR="00A26C7F">
        <w:fldChar w:fldCharType="end"/>
      </w:r>
      <w:bookmarkEnd w:id="464"/>
      <w:r w:rsidRPr="001B298B">
        <w:rPr>
          <w:lang w:val="de-DE"/>
        </w:rPr>
        <w:t xml:space="preserve"> </w:t>
      </w:r>
      <w:r w:rsidRPr="00373B58">
        <w:rPr>
          <w:lang w:val="de-DE"/>
        </w:rPr>
        <w:t xml:space="preserve"> </w:t>
      </w:r>
      <w:r>
        <w:rPr>
          <w:rFonts w:hint="eastAsia"/>
        </w:rPr>
        <w:t>实例初始化函数接口</w:t>
      </w:r>
      <w:r w:rsidRPr="00373B58">
        <w:rPr>
          <w:rFonts w:hint="eastAsia"/>
          <w:lang w:val="de-DE"/>
        </w:rPr>
        <w:t>（</w:t>
      </w:r>
      <w:r w:rsidRPr="00373B58">
        <w:rPr>
          <w:rFonts w:hint="eastAsia"/>
          <w:lang w:val="de-DE"/>
        </w:rPr>
        <w:t>am</w:t>
      </w:r>
      <w:r w:rsidRPr="00373B58">
        <w:rPr>
          <w:lang w:val="de-DE"/>
        </w:rPr>
        <w:t>_hwconf_</w:t>
      </w:r>
      <w:r w:rsidR="009F3BFC">
        <w:rPr>
          <w:lang w:val="de-DE"/>
        </w:rPr>
        <w:t>sensor_</w:t>
      </w:r>
      <w:r w:rsidRPr="00373B58">
        <w:rPr>
          <w:lang w:val="de-DE"/>
        </w:rPr>
        <w:t>bme280.h</w:t>
      </w:r>
      <w:r w:rsidRPr="00373B58">
        <w:rPr>
          <w:rFonts w:hint="eastAsia"/>
          <w:lang w:val="de-DE"/>
        </w:rPr>
        <w:t>）</w:t>
      </w:r>
    </w:p>
    <w:p w14:paraId="3A50E410" w14:textId="4C4A00C5" w:rsidR="009F3BFC" w:rsidRPr="009F3BFC" w:rsidRDefault="009F3BFC" w:rsidP="009F3BFC">
      <w:pPr>
        <w:pStyle w:val="a5"/>
        <w:ind w:firstLine="420"/>
      </w:pPr>
      <w:r>
        <w:t>#include "ametal.h"</w:t>
      </w:r>
    </w:p>
    <w:p w14:paraId="6236EE43" w14:textId="77777777" w:rsidR="009F3BFC" w:rsidRDefault="009F3BFC" w:rsidP="009F3BFC">
      <w:pPr>
        <w:pStyle w:val="a5"/>
        <w:ind w:firstLine="420"/>
      </w:pPr>
      <w:r w:rsidRPr="009F3BFC">
        <w:t xml:space="preserve">#include "am_sensor.h" </w:t>
      </w:r>
    </w:p>
    <w:p w14:paraId="61D45B3A" w14:textId="705F5C80" w:rsidR="0002043A" w:rsidRPr="001A7B4C" w:rsidRDefault="009F3BFC" w:rsidP="009F3BFC">
      <w:pPr>
        <w:pStyle w:val="a5"/>
        <w:ind w:firstLine="420"/>
      </w:pPr>
      <w:r>
        <w:t>am_sensor_handle_t am_sensor_bme280_inst_init (void);</w:t>
      </w:r>
      <w:r w:rsidR="0002043A" w:rsidRPr="001A7B4C">
        <w:t xml:space="preserve"> </w:t>
      </w:r>
    </w:p>
    <w:p w14:paraId="2ABCAD78" w14:textId="77777777" w:rsidR="0002043A" w:rsidRDefault="0002043A" w:rsidP="0002043A">
      <w:pPr>
        <w:pStyle w:val="23"/>
        <w:spacing w:before="62" w:after="62"/>
        <w:rPr>
          <w:lang w:val="de-DE"/>
        </w:rPr>
      </w:pPr>
      <w:r>
        <w:rPr>
          <w:rFonts w:hint="eastAsia"/>
          <w:lang w:val="de-DE"/>
        </w:rPr>
        <w:t>后续只需使用无参数的实例初始化函数，即可获取到</w:t>
      </w:r>
      <w:r>
        <w:rPr>
          <w:rFonts w:hint="eastAsia"/>
          <w:lang w:val="de-DE"/>
        </w:rPr>
        <w:t>BME280</w:t>
      </w:r>
      <w:r>
        <w:rPr>
          <w:rFonts w:hint="eastAsia"/>
          <w:lang w:val="de-DE"/>
        </w:rPr>
        <w:t>的实例句柄。即：</w:t>
      </w:r>
    </w:p>
    <w:p w14:paraId="23578F90" w14:textId="3EC053EE" w:rsidR="0002043A" w:rsidRPr="0023284B" w:rsidRDefault="009F3BFC" w:rsidP="0002043A">
      <w:pPr>
        <w:pStyle w:val="a5"/>
        <w:ind w:firstLine="420"/>
      </w:pPr>
      <w:r>
        <w:t>am_sensor_handle_t</w:t>
      </w:r>
      <w:r w:rsidR="004E4538">
        <w:t xml:space="preserve"> handle </w:t>
      </w:r>
      <w:r w:rsidR="004E4538">
        <w:rPr>
          <w:rFonts w:hint="eastAsia"/>
        </w:rPr>
        <w:t>=</w:t>
      </w:r>
      <w:r w:rsidR="004E4538">
        <w:t xml:space="preserve"> </w:t>
      </w:r>
      <w:r>
        <w:t>am_sensor_bme280_inst_init (void);</w:t>
      </w:r>
    </w:p>
    <w:p w14:paraId="712B5F47" w14:textId="63C73E13" w:rsidR="0002043A" w:rsidRDefault="0002043A" w:rsidP="0002043A">
      <w:pPr>
        <w:pStyle w:val="30"/>
      </w:pPr>
      <w:bookmarkStart w:id="465" w:name="_Toc528660210"/>
      <w:bookmarkStart w:id="466" w:name="_Toc528750832"/>
      <w:bookmarkStart w:id="467" w:name="_Toc6175861"/>
      <w:r>
        <w:rPr>
          <w:rFonts w:hint="eastAsia"/>
        </w:rPr>
        <w:t>BME280</w:t>
      </w:r>
      <w:bookmarkEnd w:id="465"/>
      <w:bookmarkEnd w:id="466"/>
      <w:r w:rsidR="006174F4">
        <w:rPr>
          <w:rFonts w:hint="eastAsia"/>
        </w:rPr>
        <w:t>获取数据</w:t>
      </w:r>
      <w:bookmarkEnd w:id="467"/>
    </w:p>
    <w:p w14:paraId="27F30A13" w14:textId="757E6C32" w:rsidR="0002043A" w:rsidRDefault="0002043A" w:rsidP="0002043A">
      <w:pPr>
        <w:pStyle w:val="23"/>
        <w:spacing w:before="62" w:after="62"/>
      </w:pPr>
      <w:r>
        <w:rPr>
          <w:rFonts w:hint="eastAsia"/>
        </w:rPr>
        <w:t>BME280</w:t>
      </w:r>
      <w:r w:rsidR="00021675">
        <w:rPr>
          <w:rFonts w:hint="eastAsia"/>
        </w:rPr>
        <w:t>初始化后</w:t>
      </w:r>
      <w:r>
        <w:rPr>
          <w:rFonts w:hint="eastAsia"/>
        </w:rPr>
        <w:t>，使用</w:t>
      </w:r>
      <w:r w:rsidR="00021675">
        <w:rPr>
          <w:rFonts w:hint="eastAsia"/>
        </w:rPr>
        <w:t>传感器标准接口</w:t>
      </w:r>
      <w:r w:rsidR="00944878">
        <w:rPr>
          <w:rFonts w:hint="eastAsia"/>
        </w:rPr>
        <w:t>配置参数、</w:t>
      </w:r>
      <w:r w:rsidR="00021675">
        <w:rPr>
          <w:rFonts w:hint="eastAsia"/>
        </w:rPr>
        <w:t>获取</w:t>
      </w:r>
      <w:r w:rsidR="00021675">
        <w:rPr>
          <w:rFonts w:hint="eastAsia"/>
        </w:rPr>
        <w:t>B</w:t>
      </w:r>
      <w:r w:rsidR="00021675">
        <w:t>ME280</w:t>
      </w:r>
      <w:r w:rsidR="00021675">
        <w:t>的数据</w:t>
      </w:r>
      <w:r>
        <w:rPr>
          <w:rFonts w:hint="eastAsia"/>
        </w:rPr>
        <w:t>，</w:t>
      </w:r>
      <w:r w:rsidR="00021675">
        <w:rPr>
          <w:rFonts w:hint="eastAsia"/>
        </w:rPr>
        <w:t>传感器标准接口函数</w:t>
      </w:r>
      <w:r>
        <w:rPr>
          <w:rFonts w:hint="eastAsia"/>
        </w:rPr>
        <w:t>详见</w:t>
      </w:r>
      <w:r>
        <w:fldChar w:fldCharType="begin"/>
      </w:r>
      <w:r>
        <w:instrText xml:space="preserve"> </w:instrText>
      </w:r>
      <w:r>
        <w:rPr>
          <w:rFonts w:hint="eastAsia"/>
        </w:rPr>
        <w:instrText>REF _Ref528337111 \h</w:instrText>
      </w:r>
      <w:r>
        <w:instrText xml:space="preserve">  \* MERGEFORMAT </w:instrText>
      </w:r>
      <w:r>
        <w:fldChar w:fldCharType="separate"/>
      </w:r>
      <w:r w:rsidR="00B93B10">
        <w:rPr>
          <w:rFonts w:hint="eastAsia"/>
        </w:rPr>
        <w:t>表</w:t>
      </w:r>
      <w:r w:rsidR="00B93B10">
        <w:t>5.18</w:t>
      </w:r>
      <w:r>
        <w:fldChar w:fldCharType="end"/>
      </w:r>
      <w:r>
        <w:rPr>
          <w:rFonts w:hint="eastAsia"/>
        </w:rPr>
        <w:t>，下面具体介绍</w:t>
      </w:r>
      <w:r w:rsidR="00021675">
        <w:rPr>
          <w:rFonts w:hint="eastAsia"/>
        </w:rPr>
        <w:t>标准</w:t>
      </w:r>
      <w:r>
        <w:rPr>
          <w:rFonts w:hint="eastAsia"/>
        </w:rPr>
        <w:t>接口函数的使用方法。</w:t>
      </w:r>
    </w:p>
    <w:p w14:paraId="31D6484E" w14:textId="23055C33" w:rsidR="0002043A" w:rsidRDefault="0002043A" w:rsidP="0002043A">
      <w:pPr>
        <w:pStyle w:val="a7"/>
      </w:pPr>
      <w:bookmarkStart w:id="468" w:name="_Ref528337111"/>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18</w:t>
      </w:r>
      <w:r>
        <w:fldChar w:fldCharType="end"/>
      </w:r>
      <w:bookmarkEnd w:id="468"/>
      <w:r>
        <w:t xml:space="preserve">  </w:t>
      </w:r>
      <w:r w:rsidR="00021675">
        <w:t>传感器</w:t>
      </w:r>
      <w:r w:rsidR="00021675">
        <w:rPr>
          <w:rFonts w:hint="eastAsia"/>
        </w:rPr>
        <w:t>标准</w:t>
      </w:r>
      <w:r>
        <w:rPr>
          <w:rFonts w:hint="eastAsia"/>
        </w:rPr>
        <w:t>接口函数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1"/>
        <w:gridCol w:w="1985"/>
      </w:tblGrid>
      <w:tr w:rsidR="0002043A" w:rsidRPr="00184227" w14:paraId="5EAF51A6" w14:textId="77777777" w:rsidTr="009B22DD">
        <w:trPr>
          <w:jc w:val="center"/>
        </w:trPr>
        <w:tc>
          <w:tcPr>
            <w:tcW w:w="3961" w:type="dxa"/>
            <w:tcBorders>
              <w:top w:val="thinThickSmallGap" w:sz="24" w:space="0" w:color="auto"/>
              <w:left w:val="single" w:sz="6" w:space="0" w:color="000000"/>
              <w:bottom w:val="double" w:sz="4" w:space="0" w:color="auto"/>
              <w:right w:val="double" w:sz="4" w:space="0" w:color="auto"/>
            </w:tcBorders>
            <w:shd w:val="pct10" w:color="auto" w:fill="auto"/>
            <w:vAlign w:val="center"/>
          </w:tcPr>
          <w:p w14:paraId="04A0A42B" w14:textId="77777777" w:rsidR="0002043A" w:rsidRPr="00184227" w:rsidRDefault="0002043A" w:rsidP="00BF4B74">
            <w:pPr>
              <w:pStyle w:val="ab"/>
              <w:spacing w:before="48" w:after="48"/>
            </w:pPr>
            <w:r w:rsidRPr="00184227">
              <w:rPr>
                <w:rFonts w:hint="eastAsia"/>
              </w:rPr>
              <w:t>函数原型</w:t>
            </w:r>
          </w:p>
        </w:tc>
        <w:tc>
          <w:tcPr>
            <w:tcW w:w="1985" w:type="dxa"/>
            <w:tcBorders>
              <w:top w:val="thinThickSmallGap" w:sz="24" w:space="0" w:color="auto"/>
              <w:left w:val="double" w:sz="4" w:space="0" w:color="auto"/>
              <w:bottom w:val="double" w:sz="4" w:space="0" w:color="auto"/>
              <w:right w:val="single" w:sz="6" w:space="0" w:color="000000"/>
            </w:tcBorders>
            <w:shd w:val="pct10" w:color="auto" w:fill="auto"/>
            <w:vAlign w:val="center"/>
          </w:tcPr>
          <w:p w14:paraId="21C6B235" w14:textId="77777777" w:rsidR="0002043A" w:rsidRPr="00184227" w:rsidRDefault="0002043A" w:rsidP="00BF4B74">
            <w:pPr>
              <w:pStyle w:val="ab"/>
              <w:spacing w:before="62" w:after="62"/>
            </w:pPr>
            <w:r w:rsidRPr="00184227">
              <w:rPr>
                <w:rFonts w:hint="eastAsia"/>
              </w:rPr>
              <w:t>功能简介</w:t>
            </w:r>
          </w:p>
        </w:tc>
      </w:tr>
      <w:tr w:rsidR="0002043A" w:rsidRPr="00184227" w14:paraId="49275D7A" w14:textId="77777777" w:rsidTr="009B22DD">
        <w:trPr>
          <w:jc w:val="center"/>
        </w:trPr>
        <w:tc>
          <w:tcPr>
            <w:tcW w:w="3961" w:type="dxa"/>
            <w:tcBorders>
              <w:top w:val="single" w:sz="6" w:space="0" w:color="000000"/>
              <w:left w:val="single" w:sz="6" w:space="0" w:color="000000"/>
              <w:bottom w:val="single" w:sz="4" w:space="0" w:color="000000"/>
              <w:right w:val="double" w:sz="4" w:space="0" w:color="auto"/>
            </w:tcBorders>
            <w:vAlign w:val="center"/>
          </w:tcPr>
          <w:p w14:paraId="2DDD5364" w14:textId="6BED0D32" w:rsidR="00F13A2D" w:rsidRDefault="00F13A2D" w:rsidP="00F13A2D">
            <w:pPr>
              <w:pStyle w:val="afff"/>
              <w:spacing w:before="62" w:after="62"/>
              <w:jc w:val="left"/>
            </w:pPr>
            <w:r w:rsidRPr="00F13A2D">
              <w:t>am_static_inline</w:t>
            </w:r>
            <w:r w:rsidRPr="00F13A2D">
              <w:rPr>
                <w:rFonts w:hint="eastAsia"/>
              </w:rPr>
              <w:t xml:space="preserve"> </w:t>
            </w:r>
            <w:r w:rsidRPr="00F13A2D">
              <w:t>am_err_t</w:t>
            </w:r>
            <w:r>
              <w:t xml:space="preserve"> am_sensor_enable </w:t>
            </w:r>
            <w:r w:rsidRPr="00F13A2D">
              <w:t xml:space="preserve">(       </w:t>
            </w:r>
            <w:r>
              <w:t xml:space="preserve">        </w:t>
            </w:r>
          </w:p>
          <w:p w14:paraId="629790E4" w14:textId="06CB87F8" w:rsidR="00F13A2D" w:rsidRPr="00F13A2D" w:rsidRDefault="00F13A2D" w:rsidP="00F13A2D">
            <w:pPr>
              <w:pStyle w:val="afff"/>
              <w:spacing w:before="62" w:after="62"/>
              <w:jc w:val="left"/>
            </w:pPr>
            <w:r>
              <w:t xml:space="preserve">    </w:t>
            </w:r>
            <w:r w:rsidRPr="00F13A2D">
              <w:t xml:space="preserve">am_sensor_handle_t  </w:t>
            </w:r>
            <w:r>
              <w:t xml:space="preserve">       </w:t>
            </w:r>
            <w:r w:rsidRPr="00F13A2D">
              <w:t>handle,</w:t>
            </w:r>
          </w:p>
          <w:p w14:paraId="6B9E66CC" w14:textId="12E080B8" w:rsidR="00F13A2D" w:rsidRPr="00F13A2D" w:rsidRDefault="00F13A2D" w:rsidP="00F13A2D">
            <w:pPr>
              <w:pStyle w:val="afff"/>
              <w:spacing w:before="62" w:after="62"/>
              <w:ind w:firstLineChars="200" w:firstLine="360"/>
            </w:pPr>
            <w:r w:rsidRPr="00F13A2D">
              <w:t xml:space="preserve">const int          </w:t>
            </w:r>
            <w:r>
              <w:t xml:space="preserve">        </w:t>
            </w:r>
            <w:r w:rsidRPr="00F13A2D">
              <w:t>*p_ids,</w:t>
            </w:r>
          </w:p>
          <w:p w14:paraId="36DA967F" w14:textId="274C7547" w:rsidR="00F13A2D" w:rsidRPr="00F13A2D" w:rsidRDefault="00F13A2D" w:rsidP="00F13A2D">
            <w:pPr>
              <w:pStyle w:val="afff"/>
              <w:spacing w:before="62" w:after="62"/>
              <w:ind w:firstLineChars="200" w:firstLine="360"/>
            </w:pPr>
            <w:r w:rsidRPr="00F13A2D">
              <w:t xml:space="preserve">int                 </w:t>
            </w:r>
            <w:r>
              <w:t xml:space="preserve">      </w:t>
            </w:r>
            <w:r w:rsidRPr="00F13A2D">
              <w:t>num,</w:t>
            </w:r>
          </w:p>
          <w:p w14:paraId="4DDD1529" w14:textId="31DC52B7" w:rsidR="0002043A" w:rsidRPr="00184227" w:rsidRDefault="00F13A2D" w:rsidP="00F13A2D">
            <w:pPr>
              <w:pStyle w:val="afff"/>
              <w:spacing w:before="62" w:after="62"/>
              <w:ind w:firstLineChars="200" w:firstLine="360"/>
              <w:rPr>
                <w:lang w:val="de-DE"/>
              </w:rPr>
            </w:pPr>
            <w:r w:rsidRPr="00F13A2D">
              <w:t xml:space="preserve">am_sensor_val_t    </w:t>
            </w:r>
            <w:r>
              <w:t xml:space="preserve">       </w:t>
            </w:r>
            <w:r w:rsidRPr="00F13A2D">
              <w:t>*p_result)</w:t>
            </w:r>
            <w:r w:rsidR="009B22DD">
              <w:rPr>
                <w:rFonts w:hint="eastAsia"/>
              </w:rPr>
              <w:t>;</w:t>
            </w:r>
          </w:p>
        </w:tc>
        <w:tc>
          <w:tcPr>
            <w:tcW w:w="1985" w:type="dxa"/>
            <w:tcBorders>
              <w:top w:val="single" w:sz="6" w:space="0" w:color="000000"/>
              <w:left w:val="double" w:sz="4" w:space="0" w:color="auto"/>
              <w:bottom w:val="single" w:sz="4" w:space="0" w:color="000000"/>
              <w:right w:val="single" w:sz="6" w:space="0" w:color="000000"/>
            </w:tcBorders>
            <w:vAlign w:val="center"/>
          </w:tcPr>
          <w:p w14:paraId="3581A1C2" w14:textId="357A4FB8" w:rsidR="0002043A" w:rsidRPr="00184227" w:rsidRDefault="00D62B74" w:rsidP="00BF4B74">
            <w:pPr>
              <w:pStyle w:val="ad"/>
              <w:spacing w:before="62" w:after="62"/>
            </w:pPr>
            <w:r>
              <w:rPr>
                <w:rFonts w:hint="eastAsia"/>
              </w:rPr>
              <w:t>传感器通道</w:t>
            </w:r>
            <w:r w:rsidR="00F13A2D">
              <w:rPr>
                <w:rFonts w:hint="eastAsia"/>
              </w:rPr>
              <w:t>使能</w:t>
            </w:r>
          </w:p>
        </w:tc>
      </w:tr>
      <w:tr w:rsidR="0002043A" w:rsidRPr="00184227" w14:paraId="6BE8AB7D" w14:textId="77777777" w:rsidTr="009B22DD">
        <w:trPr>
          <w:jc w:val="center"/>
        </w:trPr>
        <w:tc>
          <w:tcPr>
            <w:tcW w:w="3961" w:type="dxa"/>
            <w:tcBorders>
              <w:top w:val="single" w:sz="6" w:space="0" w:color="000000"/>
              <w:left w:val="single" w:sz="6" w:space="0" w:color="000000"/>
              <w:bottom w:val="single" w:sz="6" w:space="0" w:color="000000"/>
              <w:right w:val="double" w:sz="4" w:space="0" w:color="auto"/>
            </w:tcBorders>
            <w:vAlign w:val="center"/>
          </w:tcPr>
          <w:p w14:paraId="0D1AAA30" w14:textId="383F87D0" w:rsidR="009B22DD" w:rsidRDefault="009B22DD" w:rsidP="009B22DD">
            <w:pPr>
              <w:pStyle w:val="afff"/>
              <w:spacing w:before="62" w:after="62"/>
              <w:jc w:val="left"/>
            </w:pPr>
            <w:r w:rsidRPr="009B22DD">
              <w:t>am_static_inline</w:t>
            </w:r>
            <w:r>
              <w:rPr>
                <w:rFonts w:hint="eastAsia"/>
              </w:rPr>
              <w:t xml:space="preserve"> </w:t>
            </w:r>
            <w:r>
              <w:t xml:space="preserve">am_err_t </w:t>
            </w:r>
            <w:r w:rsidRPr="009B22DD">
              <w:t>am_sensor_data_get</w:t>
            </w:r>
            <w:r>
              <w:t xml:space="preserve"> </w:t>
            </w:r>
            <w:r w:rsidRPr="009B22DD">
              <w:t>(</w:t>
            </w:r>
            <w:r>
              <w:t xml:space="preserve"> </w:t>
            </w:r>
          </w:p>
          <w:p w14:paraId="3946212A" w14:textId="0BD9E039" w:rsidR="009B22DD" w:rsidRDefault="009B22DD" w:rsidP="009B22DD">
            <w:pPr>
              <w:pStyle w:val="afff"/>
              <w:spacing w:before="62" w:after="62"/>
              <w:jc w:val="left"/>
            </w:pPr>
            <w:r>
              <w:t xml:space="preserve">    const int                  *p_ids,</w:t>
            </w:r>
          </w:p>
          <w:p w14:paraId="527309D2" w14:textId="407B9F15" w:rsidR="009B22DD" w:rsidRDefault="009B22DD" w:rsidP="009B22DD">
            <w:pPr>
              <w:pStyle w:val="afff"/>
              <w:spacing w:before="62" w:after="62"/>
              <w:jc w:val="left"/>
            </w:pPr>
            <w:r>
              <w:t xml:space="preserve">    int                       num,</w:t>
            </w:r>
          </w:p>
          <w:p w14:paraId="20C812FF" w14:textId="560A6977" w:rsidR="0002043A" w:rsidRPr="009B22DD" w:rsidRDefault="009B22DD" w:rsidP="009B22DD">
            <w:pPr>
              <w:pStyle w:val="afff"/>
              <w:spacing w:before="62" w:after="62"/>
              <w:jc w:val="left"/>
            </w:pPr>
            <w:r>
              <w:t xml:space="preserve">    am_sensor_val_t           *p_buf);</w:t>
            </w:r>
          </w:p>
        </w:tc>
        <w:tc>
          <w:tcPr>
            <w:tcW w:w="1985" w:type="dxa"/>
            <w:tcBorders>
              <w:top w:val="single" w:sz="6" w:space="0" w:color="000000"/>
              <w:left w:val="double" w:sz="4" w:space="0" w:color="auto"/>
              <w:bottom w:val="single" w:sz="6" w:space="0" w:color="000000"/>
              <w:right w:val="single" w:sz="6" w:space="0" w:color="000000"/>
            </w:tcBorders>
            <w:vAlign w:val="center"/>
          </w:tcPr>
          <w:p w14:paraId="368D75B0" w14:textId="01D0D510" w:rsidR="0002043A" w:rsidRPr="0023284B" w:rsidRDefault="009B22DD" w:rsidP="009B22DD">
            <w:pPr>
              <w:pStyle w:val="ad"/>
              <w:spacing w:before="62" w:after="62"/>
            </w:pPr>
            <w:r>
              <w:rPr>
                <w:rFonts w:hint="eastAsia"/>
              </w:rPr>
              <w:t>传感器通道数据获取</w:t>
            </w:r>
          </w:p>
        </w:tc>
      </w:tr>
      <w:tr w:rsidR="00D40B23" w:rsidRPr="00184227" w14:paraId="5959DCBA" w14:textId="77777777" w:rsidTr="009B22DD">
        <w:trPr>
          <w:jc w:val="center"/>
        </w:trPr>
        <w:tc>
          <w:tcPr>
            <w:tcW w:w="3961" w:type="dxa"/>
            <w:tcBorders>
              <w:top w:val="single" w:sz="6" w:space="0" w:color="000000"/>
              <w:left w:val="single" w:sz="6" w:space="0" w:color="000000"/>
              <w:bottom w:val="thickThinSmallGap" w:sz="24" w:space="0" w:color="auto"/>
              <w:right w:val="double" w:sz="4" w:space="0" w:color="auto"/>
            </w:tcBorders>
            <w:vAlign w:val="center"/>
          </w:tcPr>
          <w:p w14:paraId="74C7278E" w14:textId="5DF86510" w:rsidR="005E3E39" w:rsidRDefault="009B22DD" w:rsidP="009B22DD">
            <w:pPr>
              <w:pStyle w:val="afff"/>
              <w:spacing w:before="62" w:after="62"/>
              <w:jc w:val="left"/>
            </w:pPr>
            <w:r w:rsidRPr="009B22DD">
              <w:t>am_e</w:t>
            </w:r>
            <w:r w:rsidR="005E3E39">
              <w:t xml:space="preserve">rr_t am_sensor_val_unit_convert </w:t>
            </w:r>
            <w:r w:rsidRPr="009B22DD">
              <w:t>(</w:t>
            </w:r>
          </w:p>
          <w:p w14:paraId="41E7D3DB" w14:textId="73DD77E9" w:rsidR="009B22DD" w:rsidRPr="009B22DD" w:rsidRDefault="005E3E39" w:rsidP="009B22DD">
            <w:pPr>
              <w:pStyle w:val="afff"/>
              <w:spacing w:before="62" w:after="62"/>
              <w:jc w:val="left"/>
            </w:pPr>
            <w:r>
              <w:t xml:space="preserve">    </w:t>
            </w:r>
            <w:r w:rsidR="009B22DD" w:rsidRPr="009B22DD">
              <w:t xml:space="preserve">am_sensor_val_t </w:t>
            </w:r>
            <w:r>
              <w:t xml:space="preserve">          </w:t>
            </w:r>
            <w:r w:rsidR="009B22DD" w:rsidRPr="009B22DD">
              <w:t>*p_buf,</w:t>
            </w:r>
          </w:p>
          <w:p w14:paraId="75B74AAD" w14:textId="592BDD4E" w:rsidR="009B22DD" w:rsidRPr="009B22DD" w:rsidRDefault="009B22DD" w:rsidP="009B22DD">
            <w:pPr>
              <w:pStyle w:val="afff"/>
              <w:spacing w:before="62" w:after="62"/>
              <w:jc w:val="left"/>
            </w:pPr>
            <w:r w:rsidRPr="009B22DD">
              <w:t xml:space="preserve">    int              </w:t>
            </w:r>
            <w:r w:rsidR="005E3E39">
              <w:t xml:space="preserve">         </w:t>
            </w:r>
            <w:r w:rsidRPr="009B22DD">
              <w:t>num,</w:t>
            </w:r>
          </w:p>
          <w:p w14:paraId="325E804C" w14:textId="61416B8F" w:rsidR="00D40B23" w:rsidRPr="008202F2" w:rsidRDefault="009B22DD" w:rsidP="005E3E39">
            <w:pPr>
              <w:pStyle w:val="afff"/>
              <w:spacing w:before="62" w:after="62"/>
              <w:jc w:val="left"/>
              <w:rPr>
                <w:lang w:val="de-DE"/>
              </w:rPr>
            </w:pPr>
            <w:r w:rsidRPr="009B22DD">
              <w:t xml:space="preserve">    int32_t          </w:t>
            </w:r>
            <w:r w:rsidR="005E3E39">
              <w:t xml:space="preserve">         </w:t>
            </w:r>
            <w:r w:rsidRPr="009B22DD">
              <w:t>to_unit);</w:t>
            </w:r>
          </w:p>
        </w:tc>
        <w:tc>
          <w:tcPr>
            <w:tcW w:w="1985" w:type="dxa"/>
            <w:tcBorders>
              <w:top w:val="single" w:sz="6" w:space="0" w:color="000000"/>
              <w:left w:val="double" w:sz="4" w:space="0" w:color="auto"/>
              <w:bottom w:val="thickThinSmallGap" w:sz="24" w:space="0" w:color="auto"/>
              <w:right w:val="single" w:sz="6" w:space="0" w:color="000000"/>
            </w:tcBorders>
            <w:vAlign w:val="center"/>
          </w:tcPr>
          <w:p w14:paraId="6E6CA744" w14:textId="4F6E8B37" w:rsidR="00D40B23" w:rsidRPr="0023284B" w:rsidRDefault="005E3E39" w:rsidP="00BF4B74">
            <w:pPr>
              <w:pStyle w:val="ad"/>
              <w:spacing w:before="62" w:after="62"/>
            </w:pPr>
            <w:r>
              <w:t>传感器通道数据单位转换</w:t>
            </w:r>
          </w:p>
        </w:tc>
      </w:tr>
    </w:tbl>
    <w:p w14:paraId="5EF1D3AC" w14:textId="77777777" w:rsidR="00AE1CCF" w:rsidRPr="00AE1CCF" w:rsidRDefault="00AE1CCF" w:rsidP="00AE1CCF">
      <w:pPr>
        <w:spacing w:before="62" w:after="62"/>
        <w:rPr>
          <w:lang w:val="de-DE"/>
        </w:rPr>
      </w:pPr>
    </w:p>
    <w:p w14:paraId="5807D059" w14:textId="6C35A482" w:rsidR="0002043A" w:rsidRDefault="008B7BD7" w:rsidP="008B7BD7">
      <w:pPr>
        <w:pStyle w:val="40"/>
        <w:keepLines w:val="0"/>
        <w:numPr>
          <w:ilvl w:val="0"/>
          <w:numId w:val="88"/>
        </w:numPr>
        <w:rPr>
          <w:lang w:val="de-DE"/>
        </w:rPr>
      </w:pPr>
      <w:r w:rsidRPr="008B7BD7">
        <w:rPr>
          <w:rFonts w:hint="eastAsia"/>
          <w:lang w:val="de-DE"/>
        </w:rPr>
        <w:t>使能</w:t>
      </w:r>
      <w:r w:rsidR="00944878" w:rsidRPr="008B7BD7">
        <w:rPr>
          <w:rFonts w:hint="eastAsia"/>
          <w:lang w:val="de-DE"/>
        </w:rPr>
        <w:t>通道</w:t>
      </w:r>
    </w:p>
    <w:p w14:paraId="3CE9AF61" w14:textId="281B4C4E" w:rsidR="00F43007" w:rsidRPr="00F43007" w:rsidRDefault="00F43007" w:rsidP="00E50B3D">
      <w:pPr>
        <w:pStyle w:val="0740"/>
        <w:rPr>
          <w:lang w:val="de-DE"/>
        </w:rPr>
      </w:pPr>
      <w:r>
        <w:rPr>
          <w:rFonts w:hint="eastAsia"/>
          <w:lang w:val="de-DE"/>
        </w:rPr>
        <w:t>BME</w:t>
      </w:r>
      <w:r>
        <w:rPr>
          <w:lang w:val="de-DE"/>
        </w:rPr>
        <w:t>280</w:t>
      </w:r>
      <w:r>
        <w:rPr>
          <w:lang w:val="de-DE"/>
        </w:rPr>
        <w:t>传感器有多个通道</w:t>
      </w:r>
      <w:r>
        <w:rPr>
          <w:rFonts w:hint="eastAsia"/>
          <w:lang w:val="de-DE"/>
        </w:rPr>
        <w:t>，</w:t>
      </w:r>
      <w:r>
        <w:rPr>
          <w:lang w:val="de-DE"/>
        </w:rPr>
        <w:t>支持压力</w:t>
      </w:r>
      <w:r>
        <w:rPr>
          <w:rFonts w:hint="eastAsia"/>
          <w:lang w:val="de-DE"/>
        </w:rPr>
        <w:t>、</w:t>
      </w:r>
      <w:r>
        <w:rPr>
          <w:lang w:val="de-DE"/>
        </w:rPr>
        <w:t>温度</w:t>
      </w:r>
      <w:r>
        <w:rPr>
          <w:rFonts w:hint="eastAsia"/>
          <w:lang w:val="de-DE"/>
        </w:rPr>
        <w:t>、</w:t>
      </w:r>
      <w:r>
        <w:rPr>
          <w:lang w:val="de-DE"/>
        </w:rPr>
        <w:t>湿度测量</w:t>
      </w:r>
      <w:r>
        <w:rPr>
          <w:rFonts w:hint="eastAsia"/>
          <w:lang w:val="de-DE"/>
        </w:rPr>
        <w:t>，</w:t>
      </w:r>
      <w:r>
        <w:rPr>
          <w:lang w:val="de-DE"/>
        </w:rPr>
        <w:t>通过调用传感器通道使能接口函数</w:t>
      </w:r>
      <w:r>
        <w:rPr>
          <w:rFonts w:hint="eastAsia"/>
          <w:lang w:val="de-DE"/>
        </w:rPr>
        <w:t>可以使能指定的通道。使能传感器通道的接口函数原型为：</w:t>
      </w:r>
    </w:p>
    <w:p w14:paraId="4708BE74" w14:textId="3A46A9D5" w:rsidR="000B56E6" w:rsidRDefault="000B56E6" w:rsidP="000B56E6">
      <w:pPr>
        <w:pStyle w:val="a5"/>
        <w:ind w:firstLine="420"/>
      </w:pPr>
      <w:r>
        <w:t>am_static_inline</w:t>
      </w:r>
      <w:r>
        <w:rPr>
          <w:rFonts w:hint="eastAsia"/>
        </w:rPr>
        <w:t xml:space="preserve"> </w:t>
      </w:r>
      <w:r>
        <w:t>am_err_t am_sensor_enable (am_sensor_handle_t</w:t>
      </w:r>
      <w:r>
        <w:tab/>
        <w:t>handle,</w:t>
      </w:r>
    </w:p>
    <w:p w14:paraId="357F4E7E" w14:textId="28383E83" w:rsidR="000B56E6" w:rsidRDefault="000B56E6" w:rsidP="000B56E6">
      <w:pPr>
        <w:pStyle w:val="a5"/>
        <w:ind w:firstLine="420"/>
      </w:pPr>
      <w:r>
        <w:t xml:space="preserve">                                     const int</w:t>
      </w:r>
      <w:r>
        <w:tab/>
      </w:r>
      <w:r>
        <w:tab/>
      </w:r>
      <w:r>
        <w:tab/>
        <w:t>*p_ids,</w:t>
      </w:r>
    </w:p>
    <w:p w14:paraId="6FF31641" w14:textId="7C3895DF" w:rsidR="000B56E6" w:rsidRDefault="000B56E6" w:rsidP="000B56E6">
      <w:pPr>
        <w:pStyle w:val="a5"/>
        <w:ind w:firstLine="420"/>
      </w:pPr>
      <w:r>
        <w:t xml:space="preserve">                           </w:t>
      </w:r>
      <w:r>
        <w:tab/>
      </w:r>
      <w:r>
        <w:tab/>
      </w:r>
      <w:r>
        <w:tab/>
        <w:t>int</w:t>
      </w:r>
      <w:r>
        <w:tab/>
      </w:r>
      <w:r>
        <w:tab/>
      </w:r>
      <w:r>
        <w:tab/>
      </w:r>
      <w:r>
        <w:tab/>
        <w:t>num,</w:t>
      </w:r>
    </w:p>
    <w:p w14:paraId="553C10AB" w14:textId="21271D31" w:rsidR="0002043A" w:rsidRPr="0023284B" w:rsidRDefault="000B56E6" w:rsidP="000B56E6">
      <w:pPr>
        <w:pStyle w:val="a5"/>
        <w:ind w:firstLine="420"/>
      </w:pPr>
      <w:r>
        <w:t xml:space="preserve">                           </w:t>
      </w:r>
      <w:r>
        <w:tab/>
      </w:r>
      <w:r>
        <w:tab/>
      </w:r>
      <w:r>
        <w:tab/>
        <w:t>am_sensor_val_t</w:t>
      </w:r>
      <w:r>
        <w:tab/>
      </w:r>
      <w:r>
        <w:tab/>
        <w:t>*p_result);</w:t>
      </w:r>
    </w:p>
    <w:p w14:paraId="79D439B7" w14:textId="48D08DAD" w:rsidR="004E4538" w:rsidRDefault="004E4538" w:rsidP="004E4538">
      <w:pPr>
        <w:pStyle w:val="23"/>
        <w:spacing w:before="62" w:after="62"/>
        <w:rPr>
          <w:lang w:val="de-DE"/>
        </w:rPr>
      </w:pPr>
      <w:bookmarkStart w:id="469" w:name="_Ref528337159"/>
      <w:r>
        <w:t>其中</w:t>
      </w:r>
      <w:r w:rsidRPr="004E4538">
        <w:rPr>
          <w:rFonts w:hint="eastAsia"/>
          <w:lang w:val="de-DE"/>
        </w:rPr>
        <w:t>，</w:t>
      </w:r>
      <w:r w:rsidRPr="004E4538">
        <w:rPr>
          <w:lang w:val="de-DE"/>
        </w:rPr>
        <w:t>handle</w:t>
      </w:r>
      <w:r>
        <w:t>为</w:t>
      </w:r>
      <w:r w:rsidRPr="004E4538">
        <w:rPr>
          <w:rFonts w:hint="eastAsia"/>
          <w:lang w:val="de-DE"/>
        </w:rPr>
        <w:t>BME</w:t>
      </w:r>
      <w:r w:rsidRPr="004E4538">
        <w:rPr>
          <w:lang w:val="de-DE"/>
        </w:rPr>
        <w:t>280</w:t>
      </w:r>
      <w:r>
        <w:t>的实例句柄</w:t>
      </w:r>
      <w:r w:rsidRPr="004E4538">
        <w:rPr>
          <w:rFonts w:hint="eastAsia"/>
          <w:lang w:val="de-DE"/>
        </w:rPr>
        <w:t>，</w:t>
      </w:r>
      <w:r w:rsidRPr="004E4538">
        <w:rPr>
          <w:lang w:val="de-DE"/>
        </w:rPr>
        <w:t>p_ids</w:t>
      </w:r>
      <w:r>
        <w:t>为指向通道</w:t>
      </w:r>
      <w:r w:rsidR="00D425BB" w:rsidRPr="00D425BB">
        <w:rPr>
          <w:rFonts w:hint="eastAsia"/>
          <w:lang w:val="de-DE"/>
        </w:rPr>
        <w:t>ID</w:t>
      </w:r>
      <w:r>
        <w:t>的指针</w:t>
      </w:r>
      <w:r w:rsidRPr="004E4538">
        <w:rPr>
          <w:rFonts w:hint="eastAsia"/>
          <w:lang w:val="de-DE"/>
        </w:rPr>
        <w:t>，</w:t>
      </w:r>
      <w:r w:rsidRPr="004E4538">
        <w:rPr>
          <w:lang w:val="de-DE"/>
        </w:rPr>
        <w:t>num</w:t>
      </w:r>
      <w:r>
        <w:t>为使能的通道数</w:t>
      </w:r>
      <w:r w:rsidRPr="004E4538">
        <w:rPr>
          <w:rFonts w:hint="eastAsia"/>
          <w:lang w:val="de-DE"/>
        </w:rPr>
        <w:t>，</w:t>
      </w:r>
      <w:r w:rsidRPr="004E4538">
        <w:rPr>
          <w:lang w:val="de-DE"/>
        </w:rPr>
        <w:t>p_result</w:t>
      </w:r>
      <w:r>
        <w:rPr>
          <w:lang w:val="de-DE"/>
        </w:rPr>
        <w:t>为指向用于存放结果的地址</w:t>
      </w:r>
      <w:r>
        <w:rPr>
          <w:rFonts w:hint="eastAsia"/>
          <w:lang w:val="de-DE"/>
        </w:rPr>
        <w:t>。</w:t>
      </w:r>
    </w:p>
    <w:p w14:paraId="41E53BDF" w14:textId="7093BD98" w:rsidR="004E4538" w:rsidRPr="004E4538" w:rsidRDefault="004E4538" w:rsidP="004E4538">
      <w:pPr>
        <w:pStyle w:val="23"/>
        <w:spacing w:before="62" w:after="62"/>
        <w:rPr>
          <w:lang w:val="de-DE"/>
        </w:rPr>
      </w:pPr>
      <w:r>
        <w:rPr>
          <w:lang w:val="de-DE"/>
        </w:rPr>
        <w:t>如果返回</w:t>
      </w:r>
      <w:r>
        <w:rPr>
          <w:rFonts w:hint="eastAsia"/>
          <w:lang w:val="de-DE"/>
        </w:rPr>
        <w:t>A</w:t>
      </w:r>
      <w:r>
        <w:rPr>
          <w:lang w:val="de-DE"/>
        </w:rPr>
        <w:t>M_OK</w:t>
      </w:r>
      <w:r>
        <w:rPr>
          <w:rFonts w:hint="eastAsia"/>
          <w:lang w:val="de-DE"/>
        </w:rPr>
        <w:t>，说明使能成功，反之失败。假设使能三个通道，范例程序详见</w:t>
      </w:r>
      <w:r>
        <w:rPr>
          <w:lang w:val="de-DE"/>
        </w:rPr>
        <w:fldChar w:fldCharType="begin"/>
      </w:r>
      <w:r>
        <w:rPr>
          <w:lang w:val="de-DE"/>
        </w:rPr>
        <w:instrText xml:space="preserve"> </w:instrText>
      </w:r>
      <w:r>
        <w:rPr>
          <w:rFonts w:hint="eastAsia"/>
          <w:lang w:val="de-DE"/>
        </w:rPr>
        <w:instrText>REF _Ref2959172 \h</w:instrText>
      </w:r>
      <w:r>
        <w:rPr>
          <w:lang w:val="de-DE"/>
        </w:rPr>
        <w:instrText xml:space="preserve"> </w:instrText>
      </w:r>
      <w:r>
        <w:rPr>
          <w:lang w:val="de-DE"/>
        </w:rPr>
      </w:r>
      <w:r>
        <w:rPr>
          <w:lang w:val="de-DE"/>
        </w:rPr>
        <w:fldChar w:fldCharType="separate"/>
      </w:r>
      <w:r>
        <w:rPr>
          <w:rFonts w:hint="eastAsia"/>
        </w:rPr>
        <w:t>程序清单</w:t>
      </w:r>
      <w:r>
        <w:rPr>
          <w:noProof/>
        </w:rPr>
        <w:t>5</w:t>
      </w:r>
      <w:r>
        <w:t>.</w:t>
      </w:r>
      <w:r>
        <w:rPr>
          <w:noProof/>
        </w:rPr>
        <w:t>60</w:t>
      </w:r>
      <w:r>
        <w:rPr>
          <w:lang w:val="de-DE"/>
        </w:rPr>
        <w:fldChar w:fldCharType="end"/>
      </w:r>
      <w:r>
        <w:rPr>
          <w:rFonts w:hint="eastAsia"/>
          <w:lang w:val="de-DE"/>
        </w:rPr>
        <w:t>。</w:t>
      </w:r>
    </w:p>
    <w:p w14:paraId="636A84E8" w14:textId="015ECBD4" w:rsidR="0002043A" w:rsidRDefault="004E4538" w:rsidP="0002043A">
      <w:pPr>
        <w:pStyle w:val="a7"/>
      </w:pPr>
      <w:bookmarkStart w:id="470" w:name="_Ref2959172"/>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60</w:t>
      </w:r>
      <w:r w:rsidR="00A26C7F">
        <w:fldChar w:fldCharType="end"/>
      </w:r>
      <w:bookmarkEnd w:id="469"/>
      <w:bookmarkEnd w:id="470"/>
      <w:r w:rsidR="0002043A">
        <w:t xml:space="preserve">  </w:t>
      </w:r>
      <w:r>
        <w:rPr>
          <w:rFonts w:hint="eastAsia"/>
        </w:rPr>
        <w:t>使能通道范例程序</w:t>
      </w:r>
    </w:p>
    <w:p w14:paraId="348E708F" w14:textId="2DAE85AB" w:rsidR="004E4538" w:rsidRPr="004E4538" w:rsidRDefault="004E4538" w:rsidP="004E4538">
      <w:pPr>
        <w:pStyle w:val="a5"/>
        <w:ind w:firstLine="420"/>
      </w:pPr>
      <w:r w:rsidRPr="004E4538">
        <w:t>const int id[3] = {AM_BME280_CHAN_1, AM_BME280_CHAN_2, AM_BME280_CHAN_3};</w:t>
      </w:r>
    </w:p>
    <w:p w14:paraId="5F71189B" w14:textId="1B4AC9D7" w:rsidR="004E4538" w:rsidRPr="004E4538" w:rsidRDefault="004E4538" w:rsidP="004E4538">
      <w:pPr>
        <w:pStyle w:val="a5"/>
        <w:ind w:firstLine="420"/>
      </w:pPr>
      <w:r w:rsidRPr="004E4538">
        <w:t xml:space="preserve">am_sensor_val_t data[3]; </w:t>
      </w:r>
    </w:p>
    <w:p w14:paraId="6A3DD727" w14:textId="10C9EDA5" w:rsidR="0002043A" w:rsidRPr="004E4538" w:rsidRDefault="004E4538" w:rsidP="004E4538">
      <w:pPr>
        <w:pStyle w:val="a5"/>
        <w:ind w:firstLine="420"/>
      </w:pPr>
      <w:r w:rsidRPr="004E4538">
        <w:t>am_sensor_enable(handle, id, 3, data);</w:t>
      </w:r>
    </w:p>
    <w:p w14:paraId="6173F47E" w14:textId="5B131DAB" w:rsidR="0002043A" w:rsidRPr="008B7BD7" w:rsidRDefault="008B7BD7" w:rsidP="008B7BD7">
      <w:pPr>
        <w:pStyle w:val="40"/>
        <w:keepLines w:val="0"/>
        <w:numPr>
          <w:ilvl w:val="0"/>
          <w:numId w:val="88"/>
        </w:numPr>
        <w:rPr>
          <w:lang w:val="de-DE"/>
        </w:rPr>
      </w:pPr>
      <w:r>
        <w:rPr>
          <w:rFonts w:hint="eastAsia"/>
          <w:lang w:val="de-DE"/>
        </w:rPr>
        <w:t>获取通道数据</w:t>
      </w:r>
    </w:p>
    <w:p w14:paraId="3877733F" w14:textId="0A7E63FE" w:rsidR="0002043A" w:rsidRDefault="00D425BB" w:rsidP="0002043A">
      <w:pPr>
        <w:pStyle w:val="23"/>
        <w:spacing w:before="62" w:after="62"/>
      </w:pPr>
      <w:r>
        <w:t>使能传感器通道后</w:t>
      </w:r>
      <w:r>
        <w:rPr>
          <w:rFonts w:hint="eastAsia"/>
        </w:rPr>
        <w:t>，</w:t>
      </w:r>
      <w:r>
        <w:t>可调用传感器标准接口获取传感器数据</w:t>
      </w:r>
      <w:r>
        <w:rPr>
          <w:rFonts w:hint="eastAsia"/>
        </w:rPr>
        <w:t>，</w:t>
      </w:r>
      <w:r>
        <w:t>获取数据的接口函数原型为</w:t>
      </w:r>
      <w:r>
        <w:rPr>
          <w:rFonts w:hint="eastAsia"/>
        </w:rPr>
        <w:t>：</w:t>
      </w:r>
    </w:p>
    <w:p w14:paraId="26FA4160" w14:textId="5EC093C1" w:rsidR="00D425BB" w:rsidRDefault="00D425BB" w:rsidP="00D425BB">
      <w:pPr>
        <w:pStyle w:val="a5"/>
        <w:ind w:firstLine="420"/>
      </w:pPr>
      <w:r>
        <w:t>am_static_inline</w:t>
      </w:r>
      <w:r>
        <w:rPr>
          <w:rFonts w:hint="eastAsia"/>
        </w:rPr>
        <w:t xml:space="preserve"> </w:t>
      </w:r>
      <w:r>
        <w:t>am_err_t am_sensor_data_get (am_sensor_handle_t</w:t>
      </w:r>
      <w:r>
        <w:tab/>
      </w:r>
      <w:r>
        <w:tab/>
        <w:t>handle,</w:t>
      </w:r>
    </w:p>
    <w:p w14:paraId="69AAC688" w14:textId="450706C8" w:rsidR="00D425BB" w:rsidRDefault="00D425BB" w:rsidP="00D425BB">
      <w:pPr>
        <w:pStyle w:val="a5"/>
        <w:ind w:firstLine="420"/>
      </w:pPr>
      <w:r>
        <w:t xml:space="preserve">                             </w:t>
      </w:r>
      <w:r>
        <w:tab/>
      </w:r>
      <w:r>
        <w:tab/>
        <w:t xml:space="preserve">  const int</w:t>
      </w:r>
      <w:r>
        <w:tab/>
      </w:r>
      <w:r>
        <w:tab/>
      </w:r>
      <w:r>
        <w:tab/>
      </w:r>
      <w:r>
        <w:tab/>
        <w:t>*p_ids,</w:t>
      </w:r>
    </w:p>
    <w:p w14:paraId="578F3442" w14:textId="399BF7A8" w:rsidR="00D425BB" w:rsidRDefault="00D425BB" w:rsidP="00D425BB">
      <w:pPr>
        <w:pStyle w:val="a5"/>
        <w:ind w:firstLine="420"/>
      </w:pPr>
      <w:r>
        <w:t xml:space="preserve">                                       int                 </w:t>
      </w:r>
      <w:r>
        <w:tab/>
        <w:t>num,</w:t>
      </w:r>
    </w:p>
    <w:p w14:paraId="1058E780" w14:textId="162089D8" w:rsidR="0002043A" w:rsidRPr="0023284B" w:rsidRDefault="00D425BB" w:rsidP="00D425BB">
      <w:pPr>
        <w:pStyle w:val="a5"/>
        <w:ind w:firstLine="420"/>
      </w:pPr>
      <w:r>
        <w:t xml:space="preserve">                                       am_sensor_val_t    </w:t>
      </w:r>
      <w:r>
        <w:tab/>
        <w:t>*p_buf);</w:t>
      </w:r>
    </w:p>
    <w:p w14:paraId="0241247C" w14:textId="179A3538" w:rsidR="00D425BB" w:rsidRDefault="00D425BB" w:rsidP="00D425BB">
      <w:pPr>
        <w:pStyle w:val="23"/>
        <w:spacing w:before="62" w:after="62"/>
        <w:rPr>
          <w:lang w:val="de-DE"/>
        </w:rPr>
      </w:pPr>
      <w:r>
        <w:t>其中</w:t>
      </w:r>
      <w:r w:rsidRPr="004E4538">
        <w:rPr>
          <w:rFonts w:hint="eastAsia"/>
          <w:lang w:val="de-DE"/>
        </w:rPr>
        <w:t>，</w:t>
      </w:r>
      <w:r w:rsidRPr="004E4538">
        <w:rPr>
          <w:lang w:val="de-DE"/>
        </w:rPr>
        <w:t>handle</w:t>
      </w:r>
      <w:r>
        <w:t>为</w:t>
      </w:r>
      <w:r w:rsidRPr="004E4538">
        <w:rPr>
          <w:rFonts w:hint="eastAsia"/>
          <w:lang w:val="de-DE"/>
        </w:rPr>
        <w:t>BME</w:t>
      </w:r>
      <w:r w:rsidRPr="004E4538">
        <w:rPr>
          <w:lang w:val="de-DE"/>
        </w:rPr>
        <w:t>280</w:t>
      </w:r>
      <w:r>
        <w:t>的实例句柄</w:t>
      </w:r>
      <w:r w:rsidRPr="004E4538">
        <w:rPr>
          <w:rFonts w:hint="eastAsia"/>
          <w:lang w:val="de-DE"/>
        </w:rPr>
        <w:t>，</w:t>
      </w:r>
      <w:r w:rsidRPr="004E4538">
        <w:rPr>
          <w:lang w:val="de-DE"/>
        </w:rPr>
        <w:t>p_ids</w:t>
      </w:r>
      <w:r>
        <w:t>为指向通道</w:t>
      </w:r>
      <w:r w:rsidRPr="00D425BB">
        <w:rPr>
          <w:rFonts w:hint="eastAsia"/>
          <w:lang w:val="de-DE"/>
        </w:rPr>
        <w:t>ID</w:t>
      </w:r>
      <w:r>
        <w:t>的指针</w:t>
      </w:r>
      <w:r w:rsidRPr="004E4538">
        <w:rPr>
          <w:rFonts w:hint="eastAsia"/>
          <w:lang w:val="de-DE"/>
        </w:rPr>
        <w:t>，</w:t>
      </w:r>
      <w:r w:rsidRPr="004E4538">
        <w:rPr>
          <w:lang w:val="de-DE"/>
        </w:rPr>
        <w:t>num</w:t>
      </w:r>
      <w:r>
        <w:t>为使能的通道数</w:t>
      </w:r>
      <w:r w:rsidRPr="004E4538">
        <w:rPr>
          <w:rFonts w:hint="eastAsia"/>
          <w:lang w:val="de-DE"/>
        </w:rPr>
        <w:t>，</w:t>
      </w:r>
      <w:r w:rsidRPr="004E4538">
        <w:rPr>
          <w:lang w:val="de-DE"/>
        </w:rPr>
        <w:t>p_</w:t>
      </w:r>
      <w:r w:rsidRPr="00D425BB">
        <w:rPr>
          <w:lang w:val="de-DE"/>
        </w:rPr>
        <w:t xml:space="preserve"> buf</w:t>
      </w:r>
      <w:r>
        <w:rPr>
          <w:lang w:val="de-DE"/>
        </w:rPr>
        <w:t>为指向用于存放结果的地址</w:t>
      </w:r>
      <w:r>
        <w:rPr>
          <w:rFonts w:hint="eastAsia"/>
          <w:lang w:val="de-DE"/>
        </w:rPr>
        <w:t>。</w:t>
      </w:r>
    </w:p>
    <w:p w14:paraId="3DB5D6CB" w14:textId="5928B94A" w:rsidR="0002043A" w:rsidRPr="00D425BB" w:rsidRDefault="00D425BB" w:rsidP="00D425BB">
      <w:pPr>
        <w:pStyle w:val="23"/>
        <w:spacing w:before="62" w:after="62"/>
        <w:rPr>
          <w:lang w:val="de-DE"/>
        </w:rPr>
      </w:pPr>
      <w:r>
        <w:rPr>
          <w:lang w:val="de-DE"/>
        </w:rPr>
        <w:t>如果返回</w:t>
      </w:r>
      <w:r>
        <w:rPr>
          <w:rFonts w:hint="eastAsia"/>
          <w:lang w:val="de-DE"/>
        </w:rPr>
        <w:t>A</w:t>
      </w:r>
      <w:r>
        <w:rPr>
          <w:lang w:val="de-DE"/>
        </w:rPr>
        <w:t>M_OK</w:t>
      </w:r>
      <w:r>
        <w:rPr>
          <w:rFonts w:hint="eastAsia"/>
          <w:lang w:val="de-DE"/>
        </w:rPr>
        <w:t>，说明获取数据成功，反之失败。假设获取三个通道的数据，范例程序详见</w:t>
      </w:r>
      <w:r>
        <w:rPr>
          <w:lang w:val="de-DE"/>
        </w:rPr>
        <w:fldChar w:fldCharType="begin"/>
      </w:r>
      <w:r>
        <w:rPr>
          <w:lang w:val="de-DE"/>
        </w:rPr>
        <w:instrText xml:space="preserve"> </w:instrText>
      </w:r>
      <w:r>
        <w:rPr>
          <w:rFonts w:hint="eastAsia"/>
          <w:lang w:val="de-DE"/>
        </w:rPr>
        <w:instrText>REF _Ref528337213 \h</w:instrText>
      </w:r>
      <w:r>
        <w:rPr>
          <w:lang w:val="de-DE"/>
        </w:rPr>
        <w:instrText xml:space="preserve"> </w:instrText>
      </w:r>
      <w:r>
        <w:rPr>
          <w:lang w:val="de-DE"/>
        </w:rPr>
      </w:r>
      <w:r>
        <w:rPr>
          <w:lang w:val="de-DE"/>
        </w:rPr>
        <w:fldChar w:fldCharType="separate"/>
      </w:r>
      <w:r>
        <w:rPr>
          <w:rFonts w:hint="eastAsia"/>
        </w:rPr>
        <w:t>程序清单</w:t>
      </w:r>
      <w:r>
        <w:rPr>
          <w:noProof/>
          <w:lang w:val="de-DE"/>
        </w:rPr>
        <w:t>5</w:t>
      </w:r>
      <w:r w:rsidRPr="00D425BB">
        <w:rPr>
          <w:lang w:val="de-DE"/>
        </w:rPr>
        <w:t>.</w:t>
      </w:r>
      <w:r>
        <w:rPr>
          <w:noProof/>
          <w:lang w:val="de-DE"/>
        </w:rPr>
        <w:t>61</w:t>
      </w:r>
      <w:r>
        <w:rPr>
          <w:lang w:val="de-DE"/>
        </w:rPr>
        <w:fldChar w:fldCharType="end"/>
      </w:r>
      <w:r w:rsidR="0002043A">
        <w:rPr>
          <w:rFonts w:hint="eastAsia"/>
        </w:rPr>
        <w:t>。</w:t>
      </w:r>
    </w:p>
    <w:p w14:paraId="03FDF38E" w14:textId="65AE27C4" w:rsidR="0002043A" w:rsidRDefault="0002043A" w:rsidP="0002043A">
      <w:pPr>
        <w:pStyle w:val="a7"/>
      </w:pPr>
      <w:bookmarkStart w:id="471" w:name="_Ref528337213"/>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61</w:t>
      </w:r>
      <w:r w:rsidR="00A26C7F">
        <w:fldChar w:fldCharType="end"/>
      </w:r>
      <w:bookmarkEnd w:id="471"/>
      <w:r>
        <w:t xml:space="preserve">  </w:t>
      </w:r>
      <w:r w:rsidR="00D425BB">
        <w:rPr>
          <w:rFonts w:hint="eastAsia"/>
        </w:rPr>
        <w:t>获取通道数据范例程序</w:t>
      </w:r>
    </w:p>
    <w:p w14:paraId="4D611954" w14:textId="5329A67A" w:rsidR="0002043A" w:rsidRPr="0023284B" w:rsidRDefault="00D425BB" w:rsidP="0002043A">
      <w:pPr>
        <w:pStyle w:val="a5"/>
        <w:ind w:firstLine="420"/>
      </w:pPr>
      <w:r w:rsidRPr="00D425BB">
        <w:t>am_sensor_data_get(handle, id, 3, data);</w:t>
      </w:r>
    </w:p>
    <w:p w14:paraId="21157CD1" w14:textId="124C31E2" w:rsidR="0002043A" w:rsidRDefault="008B7BD7" w:rsidP="008B7BD7">
      <w:pPr>
        <w:pStyle w:val="40"/>
        <w:keepLines w:val="0"/>
        <w:numPr>
          <w:ilvl w:val="0"/>
          <w:numId w:val="88"/>
        </w:numPr>
        <w:rPr>
          <w:lang w:val="de-DE"/>
        </w:rPr>
      </w:pPr>
      <w:r>
        <w:rPr>
          <w:rFonts w:hint="eastAsia"/>
          <w:lang w:val="de-DE"/>
        </w:rPr>
        <w:t>数据单位转换</w:t>
      </w:r>
    </w:p>
    <w:p w14:paraId="7B09F644" w14:textId="4F9A216B" w:rsidR="00E202BF" w:rsidRPr="00E202BF" w:rsidRDefault="00E202BF" w:rsidP="00441078">
      <w:pPr>
        <w:pStyle w:val="23"/>
        <w:spacing w:before="62" w:after="62"/>
      </w:pPr>
      <w:r>
        <w:rPr>
          <w:rFonts w:hint="eastAsia"/>
        </w:rPr>
        <w:t>获取的通道数据是带有单位的，用户可以根据需要调用单位转换接口函数进行单位转换。数据单位转换接口函数原型为：</w:t>
      </w:r>
    </w:p>
    <w:p w14:paraId="3DE4DA87" w14:textId="4AFCB396" w:rsidR="00E202BF" w:rsidRDefault="00E202BF" w:rsidP="00E202BF">
      <w:pPr>
        <w:pStyle w:val="a5"/>
        <w:ind w:firstLine="420"/>
      </w:pPr>
      <w:r>
        <w:t xml:space="preserve">am_err_t am_sensor_val_unit_convert (am_sensor_val_t </w:t>
      </w:r>
      <w:r>
        <w:tab/>
      </w:r>
      <w:r>
        <w:tab/>
        <w:t>*p_buf,</w:t>
      </w:r>
    </w:p>
    <w:p w14:paraId="0FA0501A" w14:textId="0C203778" w:rsidR="00E202BF" w:rsidRDefault="00E202BF" w:rsidP="00E202BF">
      <w:pPr>
        <w:pStyle w:val="a5"/>
        <w:ind w:firstLine="420"/>
      </w:pPr>
      <w:r>
        <w:t xml:space="preserve">                                int          </w:t>
      </w:r>
      <w:r>
        <w:tab/>
      </w:r>
      <w:r>
        <w:tab/>
        <w:t>num,</w:t>
      </w:r>
    </w:p>
    <w:p w14:paraId="01CD3744" w14:textId="0F885A8E" w:rsidR="0002043A" w:rsidRPr="0023284B" w:rsidRDefault="00E202BF" w:rsidP="00E202BF">
      <w:pPr>
        <w:pStyle w:val="a5"/>
        <w:ind w:firstLine="420"/>
      </w:pPr>
      <w:r>
        <w:t xml:space="preserve">                                int32_t</w:t>
      </w:r>
      <w:r>
        <w:tab/>
      </w:r>
      <w:r>
        <w:tab/>
      </w:r>
      <w:r>
        <w:tab/>
        <w:t>to_unit);</w:t>
      </w:r>
    </w:p>
    <w:p w14:paraId="38CDE2ED" w14:textId="64A10E1D" w:rsidR="0002043A" w:rsidRPr="00E202BF" w:rsidRDefault="00E202BF" w:rsidP="0002043A">
      <w:pPr>
        <w:pStyle w:val="23"/>
        <w:spacing w:before="62" w:after="62"/>
        <w:rPr>
          <w:lang w:val="de-DE"/>
        </w:rPr>
      </w:pPr>
      <w:r>
        <w:rPr>
          <w:rFonts w:hint="eastAsia"/>
        </w:rPr>
        <w:t>将数据单位转换为微为例</w:t>
      </w:r>
      <w:r w:rsidR="0002043A" w:rsidRPr="00E202BF">
        <w:rPr>
          <w:rFonts w:hint="eastAsia"/>
          <w:lang w:val="de-DE"/>
        </w:rPr>
        <w:t>，</w:t>
      </w:r>
      <w:r>
        <w:rPr>
          <w:rFonts w:hint="eastAsia"/>
          <w:lang w:val="de-DE"/>
        </w:rPr>
        <w:t>范例程序</w:t>
      </w:r>
      <w:r w:rsidR="0002043A">
        <w:rPr>
          <w:rFonts w:hint="eastAsia"/>
        </w:rPr>
        <w:t>详见</w:t>
      </w:r>
      <w:r w:rsidR="0002043A">
        <w:fldChar w:fldCharType="begin"/>
      </w:r>
      <w:r w:rsidR="0002043A" w:rsidRPr="00E202BF">
        <w:rPr>
          <w:lang w:val="de-DE"/>
        </w:rPr>
        <w:instrText xml:space="preserve"> </w:instrText>
      </w:r>
      <w:r w:rsidR="0002043A" w:rsidRPr="00E202BF">
        <w:rPr>
          <w:rFonts w:hint="eastAsia"/>
          <w:lang w:val="de-DE"/>
        </w:rPr>
        <w:instrText>REF _Ref528337257 \h</w:instrText>
      </w:r>
      <w:r w:rsidR="0002043A" w:rsidRPr="00E202BF">
        <w:rPr>
          <w:lang w:val="de-DE"/>
        </w:rPr>
        <w:instrText xml:space="preserve">  \* MERGEFORMAT </w:instrText>
      </w:r>
      <w:r w:rsidR="0002043A">
        <w:fldChar w:fldCharType="separate"/>
      </w:r>
      <w:r w:rsidR="00B93B10">
        <w:rPr>
          <w:rFonts w:hint="eastAsia"/>
        </w:rPr>
        <w:t>程序清单</w:t>
      </w:r>
      <w:r w:rsidR="00B93B10" w:rsidRPr="00E202BF">
        <w:rPr>
          <w:lang w:val="de-DE"/>
        </w:rPr>
        <w:t>5.62</w:t>
      </w:r>
      <w:r w:rsidR="0002043A">
        <w:fldChar w:fldCharType="end"/>
      </w:r>
      <w:r w:rsidR="0002043A">
        <w:rPr>
          <w:rFonts w:hint="eastAsia"/>
        </w:rPr>
        <w:t>。</w:t>
      </w:r>
    </w:p>
    <w:p w14:paraId="4D8772EB" w14:textId="300DE91A" w:rsidR="0002043A" w:rsidRDefault="0002043A" w:rsidP="0002043A">
      <w:pPr>
        <w:pStyle w:val="a7"/>
      </w:pPr>
      <w:bookmarkStart w:id="472" w:name="_Ref528337257"/>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62</w:t>
      </w:r>
      <w:r w:rsidR="00A26C7F">
        <w:fldChar w:fldCharType="end"/>
      </w:r>
      <w:bookmarkEnd w:id="472"/>
      <w:r>
        <w:t xml:space="preserve">  </w:t>
      </w:r>
      <w:r w:rsidR="00E202BF">
        <w:rPr>
          <w:rFonts w:hint="eastAsia"/>
        </w:rPr>
        <w:t>数据单位转换范例程序</w:t>
      </w:r>
    </w:p>
    <w:p w14:paraId="744B0D3A" w14:textId="0576F370" w:rsidR="0002043A" w:rsidRPr="0023284B" w:rsidRDefault="0002043A" w:rsidP="0002043A">
      <w:pPr>
        <w:pStyle w:val="a5"/>
        <w:ind w:firstLine="420"/>
      </w:pPr>
      <w:r w:rsidRPr="0023284B">
        <w:t xml:space="preserve"> </w:t>
      </w:r>
      <w:r w:rsidR="00E202BF" w:rsidRPr="00E202BF">
        <w:t>am_sensor_val_unit_convert(&amp;data[1], 1, AM_SENSOR_UNIT_MICRO);</w:t>
      </w:r>
    </w:p>
    <w:p w14:paraId="5D2943FE" w14:textId="2CA452E0" w:rsidR="00C066AA" w:rsidRPr="00C066AA" w:rsidRDefault="00C066AA" w:rsidP="00C066AA">
      <w:pPr>
        <w:pStyle w:val="40"/>
        <w:keepLines w:val="0"/>
        <w:numPr>
          <w:ilvl w:val="0"/>
          <w:numId w:val="88"/>
        </w:numPr>
        <w:rPr>
          <w:lang w:val="de-DE"/>
        </w:rPr>
      </w:pPr>
      <w:r>
        <w:rPr>
          <w:rFonts w:hint="eastAsia"/>
          <w:lang w:val="de-DE"/>
        </w:rPr>
        <w:lastRenderedPageBreak/>
        <w:t>范例程序</w:t>
      </w:r>
    </w:p>
    <w:p w14:paraId="10D99E64" w14:textId="31735227" w:rsidR="0002043A" w:rsidRDefault="0002043A" w:rsidP="0002043A">
      <w:pPr>
        <w:pStyle w:val="23"/>
        <w:spacing w:before="62" w:after="62"/>
      </w:pPr>
      <w:r>
        <w:rPr>
          <w:rFonts w:hint="eastAsia"/>
        </w:rPr>
        <w:t>范例程序</w:t>
      </w:r>
      <w:r w:rsidR="00C066AA">
        <w:rPr>
          <w:rFonts w:hint="eastAsia"/>
        </w:rPr>
        <w:t>的实现</w:t>
      </w:r>
      <w:r>
        <w:rPr>
          <w:rFonts w:hint="eastAsia"/>
        </w:rPr>
        <w:t>详见</w:t>
      </w:r>
      <w:r>
        <w:fldChar w:fldCharType="begin"/>
      </w:r>
      <w:r>
        <w:instrText xml:space="preserve"> </w:instrText>
      </w:r>
      <w:r>
        <w:rPr>
          <w:rFonts w:hint="eastAsia"/>
        </w:rPr>
        <w:instrText>REF _Ref528337310 \h</w:instrText>
      </w:r>
      <w:r>
        <w:instrText xml:space="preserve">  \* MERGEFORMAT </w:instrText>
      </w:r>
      <w:r>
        <w:fldChar w:fldCharType="separate"/>
      </w:r>
      <w:r w:rsidR="00B93B10">
        <w:rPr>
          <w:rFonts w:hint="eastAsia"/>
        </w:rPr>
        <w:t>程序清单</w:t>
      </w:r>
      <w:r w:rsidR="00B93B10">
        <w:t>5.63</w:t>
      </w:r>
      <w:r>
        <w:fldChar w:fldCharType="end"/>
      </w:r>
      <w:r>
        <w:rPr>
          <w:rFonts w:hint="eastAsia"/>
        </w:rPr>
        <w:t>。</w:t>
      </w:r>
    </w:p>
    <w:p w14:paraId="079E0FD0" w14:textId="5C3E0A8B" w:rsidR="0002043A" w:rsidRDefault="0002043A" w:rsidP="0002043A">
      <w:pPr>
        <w:pStyle w:val="a7"/>
      </w:pPr>
      <w:bookmarkStart w:id="473" w:name="_Ref528337310"/>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63</w:t>
      </w:r>
      <w:r w:rsidR="00A26C7F">
        <w:fldChar w:fldCharType="end"/>
      </w:r>
      <w:bookmarkEnd w:id="473"/>
      <w:r>
        <w:t xml:space="preserve">  </w:t>
      </w:r>
      <w:r>
        <w:rPr>
          <w:rFonts w:hint="eastAsia"/>
        </w:rPr>
        <w:t>范例程序</w:t>
      </w:r>
      <w:r w:rsidR="00C066AA">
        <w:rPr>
          <w:rFonts w:hint="eastAsia"/>
        </w:rPr>
        <w:t>实现</w:t>
      </w:r>
    </w:p>
    <w:p w14:paraId="77EDB819" w14:textId="77777777" w:rsidR="00C066AA" w:rsidRDefault="00C066AA" w:rsidP="00C066AA">
      <w:pPr>
        <w:pStyle w:val="a5"/>
        <w:ind w:firstLine="420"/>
      </w:pPr>
      <w:r>
        <w:t>#include "ametal.h"</w:t>
      </w:r>
    </w:p>
    <w:p w14:paraId="75BC8B4B" w14:textId="77777777" w:rsidR="00C066AA" w:rsidRDefault="00C066AA" w:rsidP="00C066AA">
      <w:pPr>
        <w:pStyle w:val="a5"/>
        <w:ind w:firstLine="420"/>
      </w:pPr>
      <w:r>
        <w:t>#include "am_vdebug.h"</w:t>
      </w:r>
    </w:p>
    <w:p w14:paraId="5D38B1F5" w14:textId="77777777" w:rsidR="00C066AA" w:rsidRDefault="00C066AA" w:rsidP="00C066AA">
      <w:pPr>
        <w:pStyle w:val="a5"/>
        <w:ind w:firstLine="420"/>
      </w:pPr>
      <w:r>
        <w:t>#include "am_sensor.h"</w:t>
      </w:r>
    </w:p>
    <w:p w14:paraId="630FEBA1" w14:textId="77777777" w:rsidR="00C066AA" w:rsidRDefault="00C066AA" w:rsidP="00C066AA">
      <w:pPr>
        <w:pStyle w:val="a5"/>
        <w:ind w:firstLine="420"/>
      </w:pPr>
      <w:r>
        <w:t>#include "am_sensor_bme280.h"</w:t>
      </w:r>
    </w:p>
    <w:p w14:paraId="74CF6157" w14:textId="77777777" w:rsidR="00C066AA" w:rsidRDefault="00C066AA" w:rsidP="00C066AA">
      <w:pPr>
        <w:pStyle w:val="a5"/>
        <w:ind w:firstLine="420"/>
      </w:pPr>
      <w:r>
        <w:t>#include "am_delay.h"</w:t>
      </w:r>
    </w:p>
    <w:p w14:paraId="180DB5F5" w14:textId="77777777" w:rsidR="00C066AA" w:rsidRDefault="00C066AA" w:rsidP="00C066AA">
      <w:pPr>
        <w:pStyle w:val="a5"/>
        <w:ind w:firstLine="420"/>
      </w:pPr>
      <w:r>
        <w:t>void demo_std_bme280_entry (am_sensor_handle_t handle)</w:t>
      </w:r>
    </w:p>
    <w:p w14:paraId="610A45A1" w14:textId="77777777" w:rsidR="00C066AA" w:rsidRDefault="00C066AA" w:rsidP="00C066AA">
      <w:pPr>
        <w:pStyle w:val="a5"/>
        <w:ind w:firstLine="420"/>
      </w:pPr>
      <w:r>
        <w:t>{</w:t>
      </w:r>
    </w:p>
    <w:p w14:paraId="36ADDB4A" w14:textId="77777777" w:rsidR="00C066AA" w:rsidRDefault="00C066AA" w:rsidP="00C066AA">
      <w:pPr>
        <w:pStyle w:val="a5"/>
        <w:ind w:firstLine="420"/>
      </w:pPr>
      <w:r>
        <w:t xml:space="preserve">    const int id[3] = {AM_BME280_CHAN_1, AM_BME280_CHAN_2, AM_BME280_CHAN_3};</w:t>
      </w:r>
    </w:p>
    <w:p w14:paraId="27B7C03A" w14:textId="77777777" w:rsidR="00C066AA" w:rsidRDefault="00C066AA" w:rsidP="00C066AA">
      <w:pPr>
        <w:pStyle w:val="a5"/>
        <w:ind w:firstLine="420"/>
      </w:pPr>
      <w:r>
        <w:t xml:space="preserve">    am_sensor_val_t data[3];</w:t>
      </w:r>
    </w:p>
    <w:p w14:paraId="001D386F" w14:textId="77777777" w:rsidR="00C066AA" w:rsidRDefault="00C066AA" w:rsidP="00C066AA">
      <w:pPr>
        <w:pStyle w:val="a5"/>
        <w:ind w:firstLine="420"/>
      </w:pPr>
      <w:r>
        <w:t xml:space="preserve">    const char *data_name_string[] = {"pressure", "temperature", "humidity"};</w:t>
      </w:r>
    </w:p>
    <w:p w14:paraId="3FFCABAF" w14:textId="6181F92C" w:rsidR="00C066AA" w:rsidRPr="00C066AA" w:rsidRDefault="00C066AA" w:rsidP="00C066AA">
      <w:pPr>
        <w:pStyle w:val="a5"/>
        <w:ind w:firstLine="420"/>
      </w:pPr>
      <w:r>
        <w:rPr>
          <w:rFonts w:hint="eastAsia"/>
        </w:rPr>
        <w:t xml:space="preserve">    const char *data_unit_string[] = {"Pa", "</w:t>
      </w:r>
      <w:r>
        <w:rPr>
          <w:rFonts w:hint="eastAsia"/>
        </w:rPr>
        <w:t>℃</w:t>
      </w:r>
      <w:r>
        <w:rPr>
          <w:rFonts w:hint="eastAsia"/>
        </w:rPr>
        <w:t>", "%rH"};</w:t>
      </w:r>
    </w:p>
    <w:p w14:paraId="1E9D0265" w14:textId="5240FE6D" w:rsidR="00C066AA" w:rsidRPr="00C066AA" w:rsidRDefault="00C066AA" w:rsidP="00C066AA">
      <w:pPr>
        <w:pStyle w:val="a5"/>
        <w:ind w:firstLine="420"/>
      </w:pPr>
      <w:r>
        <w:t xml:space="preserve">    am_sensor_enable(handle, id, 3, data);</w:t>
      </w:r>
    </w:p>
    <w:p w14:paraId="087192B8" w14:textId="77777777" w:rsidR="00C066AA" w:rsidRDefault="00C066AA" w:rsidP="00C066AA">
      <w:pPr>
        <w:pStyle w:val="a5"/>
        <w:ind w:firstLine="420"/>
      </w:pPr>
      <w:r>
        <w:t xml:space="preserve">    while(1) {</w:t>
      </w:r>
    </w:p>
    <w:p w14:paraId="5ADD8DEB" w14:textId="5C44DB19" w:rsidR="00C066AA" w:rsidRDefault="00C066AA" w:rsidP="00C066AA">
      <w:pPr>
        <w:pStyle w:val="a5"/>
        <w:ind w:firstLine="420"/>
      </w:pPr>
      <w:r>
        <w:t xml:space="preserve">        am_sensor_data_get(handle, id, 3, data);</w:t>
      </w:r>
    </w:p>
    <w:p w14:paraId="009A4B57" w14:textId="58964597" w:rsidR="00C066AA" w:rsidRDefault="00C066AA" w:rsidP="00C066AA">
      <w:pPr>
        <w:pStyle w:val="a5"/>
        <w:ind w:firstLine="420"/>
      </w:pPr>
      <w:r>
        <w:rPr>
          <w:rFonts w:hint="eastAsia"/>
        </w:rPr>
        <w:t xml:space="preserve">        if (AM_SENSOR_VAL_IS_VALID(data[0])) { </w:t>
      </w:r>
    </w:p>
    <w:p w14:paraId="3A48E95A" w14:textId="77777777" w:rsidR="00C066AA" w:rsidRDefault="00C066AA" w:rsidP="00C066AA">
      <w:pPr>
        <w:pStyle w:val="a5"/>
        <w:ind w:firstLine="420"/>
      </w:pPr>
      <w:r>
        <w:t xml:space="preserve">            am_kprintf("The %s is : %d %s.\r\n", data_name_string[0],</w:t>
      </w:r>
    </w:p>
    <w:p w14:paraId="1A2CE3A3" w14:textId="77777777" w:rsidR="00C066AA" w:rsidRDefault="00C066AA" w:rsidP="00C066AA">
      <w:pPr>
        <w:pStyle w:val="a5"/>
        <w:ind w:firstLine="420"/>
      </w:pPr>
      <w:r>
        <w:t xml:space="preserve">                                                 (data[0].val),</w:t>
      </w:r>
    </w:p>
    <w:p w14:paraId="47259D29" w14:textId="77777777" w:rsidR="00C066AA" w:rsidRDefault="00C066AA" w:rsidP="00C066AA">
      <w:pPr>
        <w:pStyle w:val="a5"/>
        <w:ind w:firstLine="420"/>
      </w:pPr>
      <w:r>
        <w:t xml:space="preserve">                                                 data_unit_string[0]);</w:t>
      </w:r>
    </w:p>
    <w:p w14:paraId="090B0989" w14:textId="3247B984" w:rsidR="00C066AA" w:rsidRDefault="00C066AA" w:rsidP="00C066AA">
      <w:pPr>
        <w:pStyle w:val="a5"/>
        <w:ind w:firstLine="420"/>
      </w:pPr>
      <w:r>
        <w:rPr>
          <w:rFonts w:hint="eastAsia"/>
        </w:rPr>
        <w:t xml:space="preserve">        } else {</w:t>
      </w:r>
    </w:p>
    <w:p w14:paraId="077985DE" w14:textId="77777777" w:rsidR="00C066AA" w:rsidRDefault="00C066AA" w:rsidP="00C066AA">
      <w:pPr>
        <w:pStyle w:val="a5"/>
        <w:ind w:firstLine="420"/>
      </w:pPr>
      <w:r>
        <w:t xml:space="preserve">            am_kprintf("The %s get failed!\r\n", data_name_string[0]);</w:t>
      </w:r>
    </w:p>
    <w:p w14:paraId="208AC724" w14:textId="41192F34" w:rsidR="00C066AA" w:rsidRDefault="00C066AA" w:rsidP="00C066AA">
      <w:pPr>
        <w:pStyle w:val="a5"/>
        <w:ind w:firstLine="420"/>
      </w:pPr>
      <w:r>
        <w:t xml:space="preserve">        }</w:t>
      </w:r>
    </w:p>
    <w:p w14:paraId="0706740B" w14:textId="263CEA71" w:rsidR="00C066AA" w:rsidRDefault="00C066AA" w:rsidP="00C066AA">
      <w:pPr>
        <w:pStyle w:val="a5"/>
        <w:ind w:firstLine="420"/>
      </w:pPr>
      <w:r>
        <w:rPr>
          <w:rFonts w:hint="eastAsia"/>
        </w:rPr>
        <w:t xml:space="preserve">        if (AM_SENSOR_VAL_IS_VALID(data[1])) {</w:t>
      </w:r>
    </w:p>
    <w:p w14:paraId="62CD8D4F" w14:textId="77777777" w:rsidR="00C066AA" w:rsidRDefault="00C066AA" w:rsidP="00C066AA">
      <w:pPr>
        <w:pStyle w:val="a5"/>
        <w:ind w:firstLine="420"/>
      </w:pPr>
      <w:r>
        <w:t xml:space="preserve">            am_sensor_val_unit_convert(&amp;data[1], 1, AM_SENSOR_UNIT_MICRO);</w:t>
      </w:r>
    </w:p>
    <w:p w14:paraId="02B309FC" w14:textId="77777777" w:rsidR="00C066AA" w:rsidRDefault="00C066AA" w:rsidP="00C066AA">
      <w:pPr>
        <w:pStyle w:val="a5"/>
        <w:ind w:firstLine="420"/>
      </w:pPr>
      <w:r>
        <w:t xml:space="preserve">            am_kprintf("The %s is : %d.%06d %s.\r\n", data_name_string[1],</w:t>
      </w:r>
    </w:p>
    <w:p w14:paraId="2992CCCF" w14:textId="77777777" w:rsidR="00C066AA" w:rsidRDefault="00C066AA" w:rsidP="00C066AA">
      <w:pPr>
        <w:pStyle w:val="a5"/>
        <w:ind w:firstLine="420"/>
      </w:pPr>
      <w:r>
        <w:t xml:space="preserve">                                                      (data[1].val)/1000000,</w:t>
      </w:r>
    </w:p>
    <w:p w14:paraId="7FC7E6E2" w14:textId="77777777" w:rsidR="00C066AA" w:rsidRDefault="00C066AA" w:rsidP="00C066AA">
      <w:pPr>
        <w:pStyle w:val="a5"/>
        <w:ind w:firstLine="420"/>
      </w:pPr>
      <w:r>
        <w:t xml:space="preserve">                                                      (data[1].val)%1000000,</w:t>
      </w:r>
    </w:p>
    <w:p w14:paraId="32F15A19" w14:textId="77777777" w:rsidR="00C066AA" w:rsidRDefault="00C066AA" w:rsidP="00C066AA">
      <w:pPr>
        <w:pStyle w:val="a5"/>
        <w:ind w:firstLine="420"/>
      </w:pPr>
      <w:r>
        <w:t xml:space="preserve">                                                      data_unit_string[1]);</w:t>
      </w:r>
    </w:p>
    <w:p w14:paraId="701A3D6E" w14:textId="2890A2B9" w:rsidR="00C066AA" w:rsidRDefault="00C066AA" w:rsidP="00C066AA">
      <w:pPr>
        <w:pStyle w:val="a5"/>
        <w:ind w:firstLine="420"/>
      </w:pPr>
      <w:r>
        <w:rPr>
          <w:rFonts w:hint="eastAsia"/>
        </w:rPr>
        <w:t xml:space="preserve">        } else {</w:t>
      </w:r>
    </w:p>
    <w:p w14:paraId="39B3A8B0" w14:textId="77777777" w:rsidR="00C066AA" w:rsidRDefault="00C066AA" w:rsidP="00C066AA">
      <w:pPr>
        <w:pStyle w:val="a5"/>
        <w:ind w:firstLine="420"/>
      </w:pPr>
      <w:r>
        <w:t xml:space="preserve">            am_kprintf("The %s get failed!\r\n", data_name_string[1]);</w:t>
      </w:r>
    </w:p>
    <w:p w14:paraId="101A6D75" w14:textId="6EC710A9" w:rsidR="00C066AA" w:rsidRDefault="00C066AA" w:rsidP="00C066AA">
      <w:pPr>
        <w:pStyle w:val="a5"/>
        <w:ind w:firstLine="420"/>
      </w:pPr>
      <w:r>
        <w:t xml:space="preserve">        }  </w:t>
      </w:r>
    </w:p>
    <w:p w14:paraId="60E5D2BB" w14:textId="4FBF5BA9" w:rsidR="00C066AA" w:rsidRDefault="00C066AA" w:rsidP="00C066AA">
      <w:pPr>
        <w:pStyle w:val="a5"/>
        <w:ind w:firstLine="420"/>
      </w:pPr>
      <w:r>
        <w:rPr>
          <w:rFonts w:hint="eastAsia"/>
        </w:rPr>
        <w:t xml:space="preserve">        if (AM_SENSOR_VAL_IS_VALID(data[2])) {</w:t>
      </w:r>
    </w:p>
    <w:p w14:paraId="7A8AAC3A" w14:textId="77777777" w:rsidR="00C066AA" w:rsidRDefault="00C066AA" w:rsidP="00C066AA">
      <w:pPr>
        <w:pStyle w:val="a5"/>
        <w:ind w:firstLine="420"/>
      </w:pPr>
      <w:r>
        <w:t xml:space="preserve">            am_sensor_val_unit_convert(&amp;data[2], 1, AM_SENSOR_UNIT_MICRO);</w:t>
      </w:r>
    </w:p>
    <w:p w14:paraId="34FE167F" w14:textId="77777777" w:rsidR="00C066AA" w:rsidRDefault="00C066AA" w:rsidP="00C066AA">
      <w:pPr>
        <w:pStyle w:val="a5"/>
        <w:ind w:firstLine="420"/>
      </w:pPr>
      <w:r>
        <w:t xml:space="preserve">            am_kprintf("The %s is : %d.%06d %s.\r\n", data_name_string[2],</w:t>
      </w:r>
    </w:p>
    <w:p w14:paraId="12B1CF7F" w14:textId="77777777" w:rsidR="00C066AA" w:rsidRDefault="00C066AA" w:rsidP="00C066AA">
      <w:pPr>
        <w:pStyle w:val="a5"/>
        <w:ind w:firstLine="420"/>
      </w:pPr>
      <w:r>
        <w:t xml:space="preserve">                                                      (data[2].val)/1000000,</w:t>
      </w:r>
    </w:p>
    <w:p w14:paraId="4A71E7F2" w14:textId="77777777" w:rsidR="00C066AA" w:rsidRDefault="00C066AA" w:rsidP="00C066AA">
      <w:pPr>
        <w:pStyle w:val="a5"/>
        <w:ind w:firstLine="420"/>
      </w:pPr>
      <w:r>
        <w:t xml:space="preserve">                                                      (data[2].val)%1000000,</w:t>
      </w:r>
    </w:p>
    <w:p w14:paraId="0EDBFA38" w14:textId="77777777" w:rsidR="00C066AA" w:rsidRDefault="00C066AA" w:rsidP="00C066AA">
      <w:pPr>
        <w:pStyle w:val="a5"/>
        <w:ind w:firstLine="420"/>
      </w:pPr>
      <w:r>
        <w:t xml:space="preserve">                                                      data_unit_string[2]);</w:t>
      </w:r>
    </w:p>
    <w:p w14:paraId="281AFEE0" w14:textId="416D6095" w:rsidR="00C066AA" w:rsidRDefault="00C066AA" w:rsidP="00C066AA">
      <w:pPr>
        <w:pStyle w:val="a5"/>
        <w:ind w:firstLine="420"/>
      </w:pPr>
      <w:r>
        <w:rPr>
          <w:rFonts w:hint="eastAsia"/>
        </w:rPr>
        <w:t xml:space="preserve">        } else {</w:t>
      </w:r>
    </w:p>
    <w:p w14:paraId="2EB0AA9F" w14:textId="77777777" w:rsidR="00C066AA" w:rsidRDefault="00C066AA" w:rsidP="00C066AA">
      <w:pPr>
        <w:pStyle w:val="a5"/>
        <w:ind w:firstLine="420"/>
      </w:pPr>
      <w:r>
        <w:t xml:space="preserve">            am_kprintf("The %s get failed!\r\n", data_name_string[2]);</w:t>
      </w:r>
    </w:p>
    <w:p w14:paraId="4A8E6808" w14:textId="1C1F04AE" w:rsidR="00C066AA" w:rsidRDefault="00C066AA" w:rsidP="00C066AA">
      <w:pPr>
        <w:pStyle w:val="a5"/>
        <w:ind w:firstLine="420"/>
      </w:pPr>
      <w:r>
        <w:t xml:space="preserve">        } </w:t>
      </w:r>
    </w:p>
    <w:p w14:paraId="5439E5AE" w14:textId="77777777" w:rsidR="00C066AA" w:rsidRDefault="00C066AA" w:rsidP="00C066AA">
      <w:pPr>
        <w:pStyle w:val="a5"/>
        <w:ind w:firstLine="420"/>
      </w:pPr>
      <w:r>
        <w:t xml:space="preserve">        am_mdelay(1000);</w:t>
      </w:r>
    </w:p>
    <w:p w14:paraId="4C2D17D5" w14:textId="77777777" w:rsidR="00C066AA" w:rsidRDefault="00C066AA" w:rsidP="00C066AA">
      <w:pPr>
        <w:pStyle w:val="a5"/>
        <w:ind w:firstLine="420"/>
      </w:pPr>
      <w:r>
        <w:lastRenderedPageBreak/>
        <w:t xml:space="preserve">    }</w:t>
      </w:r>
    </w:p>
    <w:p w14:paraId="541AAC57" w14:textId="78F81520" w:rsidR="0002043A" w:rsidRDefault="00C066AA" w:rsidP="00C066AA">
      <w:pPr>
        <w:pStyle w:val="a5"/>
        <w:ind w:firstLine="420"/>
      </w:pPr>
      <w:r>
        <w:t>}</w:t>
      </w:r>
    </w:p>
    <w:p w14:paraId="6D0344CD" w14:textId="6C48AA0E" w:rsidR="00C066AA" w:rsidRDefault="00C066AA" w:rsidP="00C066AA">
      <w:pPr>
        <w:spacing w:before="62" w:after="62"/>
        <w:rPr>
          <w:lang w:val="de-DE"/>
        </w:rPr>
      </w:pPr>
      <w:r>
        <w:rPr>
          <w:rFonts w:hint="eastAsia"/>
          <w:lang w:val="de-DE"/>
        </w:rPr>
        <w:t>范例程序详见</w:t>
      </w:r>
      <w:r w:rsidR="00A26C7F">
        <w:rPr>
          <w:lang w:val="de-DE"/>
        </w:rPr>
        <w:fldChar w:fldCharType="begin"/>
      </w:r>
      <w:r w:rsidR="00A26C7F">
        <w:rPr>
          <w:lang w:val="de-DE"/>
        </w:rPr>
        <w:instrText xml:space="preserve"> </w:instrText>
      </w:r>
      <w:r w:rsidR="00A26C7F">
        <w:rPr>
          <w:rFonts w:hint="eastAsia"/>
          <w:lang w:val="de-DE"/>
        </w:rPr>
        <w:instrText>REF _Ref2962368 \h</w:instrText>
      </w:r>
      <w:r w:rsidR="00A26C7F">
        <w:rPr>
          <w:lang w:val="de-DE"/>
        </w:rPr>
        <w:instrText xml:space="preserve"> </w:instrText>
      </w:r>
      <w:r w:rsidR="00A26C7F">
        <w:rPr>
          <w:lang w:val="de-DE"/>
        </w:rPr>
      </w:r>
      <w:r w:rsidR="00A26C7F">
        <w:rPr>
          <w:lang w:val="de-DE"/>
        </w:rPr>
        <w:fldChar w:fldCharType="separate"/>
      </w:r>
      <w:r w:rsidR="00A26C7F">
        <w:rPr>
          <w:rFonts w:hint="eastAsia"/>
        </w:rPr>
        <w:t>程序清单</w:t>
      </w:r>
      <w:r w:rsidR="00A26C7F" w:rsidRPr="00A26C7F">
        <w:rPr>
          <w:noProof/>
          <w:lang w:val="de-DE"/>
        </w:rPr>
        <w:t>5</w:t>
      </w:r>
      <w:r w:rsidR="00A26C7F" w:rsidRPr="00A26C7F">
        <w:rPr>
          <w:lang w:val="de-DE"/>
        </w:rPr>
        <w:t>.</w:t>
      </w:r>
      <w:r w:rsidR="00A26C7F" w:rsidRPr="00A26C7F">
        <w:rPr>
          <w:noProof/>
          <w:lang w:val="de-DE"/>
        </w:rPr>
        <w:t>64</w:t>
      </w:r>
      <w:r w:rsidR="00A26C7F">
        <w:rPr>
          <w:lang w:val="de-DE"/>
        </w:rPr>
        <w:fldChar w:fldCharType="end"/>
      </w:r>
      <w:r w:rsidR="00A26C7F">
        <w:rPr>
          <w:rFonts w:hint="eastAsia"/>
          <w:lang w:val="de-DE"/>
        </w:rPr>
        <w:t>。</w:t>
      </w:r>
    </w:p>
    <w:p w14:paraId="10521579" w14:textId="63E1BBC2" w:rsidR="00A26C7F" w:rsidRDefault="00A26C7F" w:rsidP="00A26C7F">
      <w:pPr>
        <w:pStyle w:val="a7"/>
        <w:rPr>
          <w:lang w:val="de-DE"/>
        </w:rPr>
      </w:pPr>
      <w:bookmarkStart w:id="474" w:name="_Ref2962368"/>
      <w:r>
        <w:rPr>
          <w:rFonts w:hint="eastAsia"/>
        </w:rPr>
        <w:t>程序清单</w:t>
      </w:r>
      <w:r>
        <w:fldChar w:fldCharType="begin"/>
      </w:r>
      <w:r w:rsidRPr="00A26C7F">
        <w:rPr>
          <w:lang w:val="de-DE"/>
        </w:rPr>
        <w:instrText xml:space="preserve"> </w:instrText>
      </w:r>
      <w:r w:rsidRPr="00A26C7F">
        <w:rPr>
          <w:rFonts w:hint="eastAsia"/>
          <w:lang w:val="de-DE"/>
        </w:rPr>
        <w:instrText>STYLEREF 1 \s</w:instrText>
      </w:r>
      <w:r w:rsidRPr="00A26C7F">
        <w:rPr>
          <w:lang w:val="de-DE"/>
        </w:rPr>
        <w:instrText xml:space="preserve"> </w:instrText>
      </w:r>
      <w:r>
        <w:fldChar w:fldCharType="separate"/>
      </w:r>
      <w:r w:rsidRPr="00A26C7F">
        <w:rPr>
          <w:noProof/>
          <w:lang w:val="de-DE"/>
        </w:rPr>
        <w:t>5</w:t>
      </w:r>
      <w:r>
        <w:fldChar w:fldCharType="end"/>
      </w:r>
      <w:r w:rsidRPr="00A26C7F">
        <w:rPr>
          <w:lang w:val="de-DE"/>
        </w:rPr>
        <w:t>.</w:t>
      </w:r>
      <w:r>
        <w:fldChar w:fldCharType="begin"/>
      </w:r>
      <w:r w:rsidRPr="00A26C7F">
        <w:rPr>
          <w:lang w:val="de-DE"/>
        </w:rPr>
        <w:instrText xml:space="preserve"> </w:instrText>
      </w:r>
      <w:r w:rsidRPr="00A26C7F">
        <w:rPr>
          <w:rFonts w:hint="eastAsia"/>
          <w:lang w:val="de-DE"/>
        </w:rPr>
        <w:instrText xml:space="preserve">SEQ </w:instrText>
      </w:r>
      <w:r>
        <w:rPr>
          <w:rFonts w:hint="eastAsia"/>
        </w:rPr>
        <w:instrText>程序清单</w:instrText>
      </w:r>
      <w:r w:rsidRPr="00A26C7F">
        <w:rPr>
          <w:rFonts w:hint="eastAsia"/>
          <w:lang w:val="de-DE"/>
        </w:rPr>
        <w:instrText xml:space="preserve"> \* ARABIC \s 1</w:instrText>
      </w:r>
      <w:r w:rsidRPr="00A26C7F">
        <w:rPr>
          <w:lang w:val="de-DE"/>
        </w:rPr>
        <w:instrText xml:space="preserve"> </w:instrText>
      </w:r>
      <w:r>
        <w:fldChar w:fldCharType="separate"/>
      </w:r>
      <w:r w:rsidRPr="00A26C7F">
        <w:rPr>
          <w:noProof/>
          <w:lang w:val="de-DE"/>
        </w:rPr>
        <w:t>64</w:t>
      </w:r>
      <w:r>
        <w:fldChar w:fldCharType="end"/>
      </w:r>
      <w:bookmarkEnd w:id="474"/>
      <w:r w:rsidRPr="00A26C7F">
        <w:rPr>
          <w:lang w:val="de-DE"/>
        </w:rPr>
        <w:t xml:space="preserve">  </w:t>
      </w:r>
      <w:r>
        <w:t>范例程序</w:t>
      </w:r>
    </w:p>
    <w:p w14:paraId="54C5CCAB" w14:textId="77777777" w:rsidR="00C066AA" w:rsidRPr="00C066AA" w:rsidRDefault="00C066AA" w:rsidP="006B667F">
      <w:pPr>
        <w:pStyle w:val="a5"/>
        <w:ind w:firstLine="420"/>
      </w:pPr>
      <w:r w:rsidRPr="00C066AA">
        <w:t>#include "ametal.h"</w:t>
      </w:r>
    </w:p>
    <w:p w14:paraId="4349A8C5" w14:textId="77777777" w:rsidR="00C066AA" w:rsidRPr="00C066AA" w:rsidRDefault="00C066AA" w:rsidP="006B667F">
      <w:pPr>
        <w:pStyle w:val="a5"/>
        <w:ind w:firstLine="420"/>
      </w:pPr>
      <w:r w:rsidRPr="00C066AA">
        <w:t>#include "am_led.h"</w:t>
      </w:r>
    </w:p>
    <w:p w14:paraId="7BDC6694" w14:textId="77777777" w:rsidR="00C066AA" w:rsidRPr="00C066AA" w:rsidRDefault="00C066AA" w:rsidP="006B667F">
      <w:pPr>
        <w:pStyle w:val="a5"/>
        <w:ind w:firstLine="420"/>
      </w:pPr>
      <w:r w:rsidRPr="00C066AA">
        <w:t>#include "am_delay.h"</w:t>
      </w:r>
    </w:p>
    <w:p w14:paraId="515833E0" w14:textId="77777777" w:rsidR="00C066AA" w:rsidRPr="00C066AA" w:rsidRDefault="00C066AA" w:rsidP="006B667F">
      <w:pPr>
        <w:pStyle w:val="a5"/>
        <w:ind w:firstLine="420"/>
      </w:pPr>
      <w:r w:rsidRPr="00C066AA">
        <w:t>#include "am_vdebug.h"</w:t>
      </w:r>
    </w:p>
    <w:p w14:paraId="3FCAF8CF" w14:textId="77777777" w:rsidR="00C066AA" w:rsidRPr="00C066AA" w:rsidRDefault="00C066AA" w:rsidP="006B667F">
      <w:pPr>
        <w:pStyle w:val="a5"/>
        <w:ind w:firstLine="420"/>
      </w:pPr>
      <w:r w:rsidRPr="00C066AA">
        <w:t>#include "am_board.h"</w:t>
      </w:r>
    </w:p>
    <w:p w14:paraId="6D4C2283" w14:textId="68B7EE45" w:rsidR="00C066AA" w:rsidRDefault="00C066AA" w:rsidP="006B667F">
      <w:pPr>
        <w:pStyle w:val="a5"/>
        <w:ind w:firstLine="420"/>
      </w:pPr>
      <w:r w:rsidRPr="00C066AA">
        <w:t>#include "demo_am116_core_entries.h"</w:t>
      </w:r>
    </w:p>
    <w:p w14:paraId="4E62DD68" w14:textId="1A3F8BFA" w:rsidR="006B667F" w:rsidRDefault="006B667F" w:rsidP="006B667F">
      <w:pPr>
        <w:pStyle w:val="a5"/>
        <w:ind w:firstLine="420"/>
      </w:pPr>
      <w:r w:rsidRPr="00C066AA">
        <w:t>#include "demo_</w:t>
      </w:r>
      <w:r>
        <w:rPr>
          <w:rFonts w:hint="eastAsia"/>
        </w:rPr>
        <w:t>std</w:t>
      </w:r>
      <w:r w:rsidRPr="00C066AA">
        <w:t>_entries.h"</w:t>
      </w:r>
    </w:p>
    <w:p w14:paraId="22CEACB1" w14:textId="3615515E" w:rsidR="006B667F" w:rsidRPr="006B667F" w:rsidRDefault="006B667F" w:rsidP="006B667F">
      <w:pPr>
        <w:pStyle w:val="a5"/>
        <w:ind w:firstLine="420"/>
      </w:pPr>
      <w:r w:rsidRPr="006B667F">
        <w:t>#include "am_</w:t>
      </w:r>
      <w:r>
        <w:t>hwconf_sensor_bme280.h</w:t>
      </w:r>
      <w:r w:rsidRPr="00C066AA">
        <w:t>"</w:t>
      </w:r>
    </w:p>
    <w:p w14:paraId="15185440" w14:textId="77777777" w:rsidR="00C066AA" w:rsidRPr="00C066AA" w:rsidRDefault="00C066AA" w:rsidP="006B667F">
      <w:pPr>
        <w:pStyle w:val="a5"/>
        <w:ind w:firstLine="420"/>
      </w:pPr>
      <w:r w:rsidRPr="00C066AA">
        <w:t>int am_main (void)</w:t>
      </w:r>
    </w:p>
    <w:p w14:paraId="6164DD1C" w14:textId="77777777" w:rsidR="00C066AA" w:rsidRDefault="00C066AA" w:rsidP="006B667F">
      <w:pPr>
        <w:pStyle w:val="a5"/>
        <w:ind w:firstLine="420"/>
      </w:pPr>
      <w:r w:rsidRPr="00C066AA">
        <w:t>{</w:t>
      </w:r>
    </w:p>
    <w:p w14:paraId="71D5669E" w14:textId="08EEABEF" w:rsidR="006B667F" w:rsidRDefault="006B667F" w:rsidP="006B667F">
      <w:pPr>
        <w:pStyle w:val="a5"/>
        <w:ind w:firstLine="420"/>
      </w:pPr>
      <w:r>
        <w:tab/>
      </w:r>
      <w:r w:rsidRPr="006B667F">
        <w:t>am_sensor_handle_t</w:t>
      </w:r>
      <w:r>
        <w:t xml:space="preserve"> </w:t>
      </w:r>
      <w:r w:rsidRPr="006B667F">
        <w:t>handle</w:t>
      </w:r>
      <w:r>
        <w:t xml:space="preserve"> =</w:t>
      </w:r>
      <w:r w:rsidRPr="006B667F">
        <w:t xml:space="preserve"> am_sensor_bme280_inst_init ()</w:t>
      </w:r>
      <w:r>
        <w:t>;</w:t>
      </w:r>
    </w:p>
    <w:p w14:paraId="08EA07C4" w14:textId="4746B296" w:rsidR="006B667F" w:rsidRPr="006B667F" w:rsidRDefault="006B667F" w:rsidP="006B667F">
      <w:pPr>
        <w:pStyle w:val="a5"/>
        <w:ind w:firstLine="420"/>
      </w:pPr>
      <w:r>
        <w:tab/>
        <w:t>demo_std_bme280_entry (handle);</w:t>
      </w:r>
    </w:p>
    <w:p w14:paraId="0820C646" w14:textId="3864F0CB" w:rsidR="00C066AA" w:rsidRPr="00C066AA" w:rsidRDefault="00C066AA" w:rsidP="006B667F">
      <w:pPr>
        <w:pStyle w:val="a5"/>
        <w:ind w:firstLine="420"/>
      </w:pPr>
      <w:r w:rsidRPr="00C066AA">
        <w:t>}</w:t>
      </w:r>
    </w:p>
    <w:p w14:paraId="1E526D62" w14:textId="28CF12EC" w:rsidR="0002043A" w:rsidRDefault="0002043A" w:rsidP="0002043A">
      <w:pPr>
        <w:pStyle w:val="20"/>
      </w:pPr>
      <w:bookmarkStart w:id="475" w:name="_Toc528660211"/>
      <w:bookmarkStart w:id="476" w:name="_Toc528750833"/>
      <w:bookmarkStart w:id="477" w:name="_Toc6175862"/>
      <w:r>
        <w:rPr>
          <w:rFonts w:hint="eastAsia"/>
        </w:rPr>
        <w:t>BMP280</w:t>
      </w:r>
      <w:bookmarkEnd w:id="475"/>
      <w:bookmarkEnd w:id="476"/>
      <w:r>
        <w:rPr>
          <w:rFonts w:hint="eastAsia"/>
        </w:rPr>
        <w:t>传感器组件</w:t>
      </w:r>
      <w:bookmarkEnd w:id="477"/>
    </w:p>
    <w:p w14:paraId="5B3B1208" w14:textId="77777777" w:rsidR="0002043A" w:rsidRPr="00754895" w:rsidRDefault="0002043A" w:rsidP="0002043A">
      <w:pPr>
        <w:pStyle w:val="23"/>
        <w:spacing w:before="62" w:after="62"/>
      </w:pPr>
      <w:r>
        <w:rPr>
          <w:rFonts w:hint="eastAsia"/>
        </w:rPr>
        <w:t>BMP280</w:t>
      </w:r>
      <w:r>
        <w:rPr>
          <w:rFonts w:hint="eastAsia"/>
        </w:rPr>
        <w:t>是</w:t>
      </w:r>
      <w:r>
        <w:rPr>
          <w:rFonts w:hint="eastAsia"/>
        </w:rPr>
        <w:t>BOSCH</w:t>
      </w:r>
      <w:r>
        <w:rPr>
          <w:rFonts w:hint="eastAsia"/>
        </w:rPr>
        <w:t>半导体推出的具有</w:t>
      </w:r>
      <w:r w:rsidRPr="00A65565">
        <w:rPr>
          <w:rFonts w:hint="eastAsia"/>
        </w:rPr>
        <w:t>I</w:t>
      </w:r>
      <w:r w:rsidRPr="00AA0F77">
        <w:rPr>
          <w:rFonts w:hint="eastAsia"/>
          <w:vertAlign w:val="superscript"/>
        </w:rPr>
        <w:t>2</w:t>
      </w:r>
      <w:r w:rsidRPr="00A65565">
        <w:rPr>
          <w:rFonts w:hint="eastAsia"/>
        </w:rPr>
        <w:t>C</w:t>
      </w:r>
      <w:r>
        <w:rPr>
          <w:rFonts w:hint="eastAsia"/>
        </w:rPr>
        <w:t>和</w:t>
      </w:r>
      <w:r>
        <w:rPr>
          <w:rFonts w:hint="eastAsia"/>
        </w:rPr>
        <w:t>SPI</w:t>
      </w:r>
      <w:r>
        <w:rPr>
          <w:rFonts w:hint="eastAsia"/>
        </w:rPr>
        <w:t>接口的数字气压温度传感器。</w:t>
      </w:r>
    </w:p>
    <w:p w14:paraId="042F970D" w14:textId="77777777" w:rsidR="0002043A" w:rsidRDefault="0002043A" w:rsidP="0002043A">
      <w:pPr>
        <w:pStyle w:val="30"/>
      </w:pPr>
      <w:bookmarkStart w:id="478" w:name="_Toc528660212"/>
      <w:bookmarkStart w:id="479" w:name="_Toc528750834"/>
      <w:bookmarkStart w:id="480" w:name="_Toc6175863"/>
      <w:r>
        <w:rPr>
          <w:rFonts w:hint="eastAsia"/>
        </w:rPr>
        <w:t>器件介绍</w:t>
      </w:r>
      <w:bookmarkEnd w:id="478"/>
      <w:bookmarkEnd w:id="479"/>
      <w:bookmarkEnd w:id="480"/>
    </w:p>
    <w:p w14:paraId="30C26E8B" w14:textId="77777777" w:rsidR="0002043A" w:rsidRDefault="0002043A" w:rsidP="0002043A">
      <w:pPr>
        <w:pStyle w:val="23"/>
        <w:spacing w:before="62" w:after="62"/>
        <w:rPr>
          <w:noProof/>
        </w:rPr>
      </w:pPr>
      <w:r>
        <w:rPr>
          <w:rFonts w:hint="eastAsia"/>
          <w:noProof/>
        </w:rPr>
        <w:t>BMP280</w:t>
      </w:r>
      <w:r>
        <w:rPr>
          <w:rFonts w:hint="eastAsia"/>
          <w:noProof/>
        </w:rPr>
        <w:t>基于博世经过验证的压阻式压力传感器技术，具有高</w:t>
      </w:r>
      <w:r>
        <w:rPr>
          <w:rFonts w:hint="eastAsia"/>
          <w:noProof/>
        </w:rPr>
        <w:t>EMC</w:t>
      </w:r>
      <w:r>
        <w:rPr>
          <w:rFonts w:hint="eastAsia"/>
          <w:noProof/>
        </w:rPr>
        <w:t>稳健性，高精度和线性长期稳定性。</w:t>
      </w:r>
      <w:r>
        <w:rPr>
          <w:rFonts w:hint="eastAsia"/>
          <w:noProof/>
        </w:rPr>
        <w:t>BMP280</w:t>
      </w:r>
      <w:r>
        <w:rPr>
          <w:rFonts w:hint="eastAsia"/>
          <w:noProof/>
        </w:rPr>
        <w:t>是一款专为移动设备设计的绝对气压传感器应用。传感器模块采用极其紧凑的</w:t>
      </w:r>
      <w:r>
        <w:rPr>
          <w:rFonts w:hint="eastAsia"/>
          <w:noProof/>
        </w:rPr>
        <w:t>8</w:t>
      </w:r>
      <w:r>
        <w:rPr>
          <w:rFonts w:hint="eastAsia"/>
          <w:noProof/>
        </w:rPr>
        <w:t>针金属盖</w:t>
      </w:r>
      <w:r>
        <w:rPr>
          <w:rFonts w:hint="eastAsia"/>
          <w:noProof/>
        </w:rPr>
        <w:t>LGA</w:t>
      </w:r>
      <w:r>
        <w:rPr>
          <w:rFonts w:hint="eastAsia"/>
          <w:noProof/>
        </w:rPr>
        <w:t>封装。它很小的尺寸和</w:t>
      </w:r>
      <w:r>
        <w:rPr>
          <w:rFonts w:hint="eastAsia"/>
          <w:noProof/>
        </w:rPr>
        <w:t>2.7</w:t>
      </w:r>
      <w:r w:rsidRPr="000962D4">
        <w:rPr>
          <w:rFonts w:hint="eastAsia"/>
          <w:noProof/>
        </w:rPr>
        <w:t>μ</w:t>
      </w:r>
      <w:r>
        <w:rPr>
          <w:rFonts w:hint="eastAsia"/>
          <w:noProof/>
        </w:rPr>
        <w:t>A@1Hz</w:t>
      </w:r>
      <w:r>
        <w:rPr>
          <w:rFonts w:hint="eastAsia"/>
          <w:noProof/>
        </w:rPr>
        <w:t>的低功耗使其允许在电池中实现移动设备，如手机，</w:t>
      </w:r>
      <w:r>
        <w:rPr>
          <w:rFonts w:hint="eastAsia"/>
          <w:noProof/>
        </w:rPr>
        <w:t>GPS</w:t>
      </w:r>
      <w:r>
        <w:rPr>
          <w:rFonts w:hint="eastAsia"/>
          <w:noProof/>
        </w:rPr>
        <w:t>模块或手表。</w:t>
      </w:r>
      <w:r>
        <w:rPr>
          <w:rFonts w:hint="eastAsia"/>
          <w:noProof/>
        </w:rPr>
        <w:t>BMP280</w:t>
      </w:r>
      <w:r>
        <w:rPr>
          <w:rFonts w:hint="eastAsia"/>
          <w:noProof/>
        </w:rPr>
        <w:t>原理图详见</w:t>
      </w:r>
      <w:r>
        <w:rPr>
          <w:noProof/>
        </w:rPr>
        <w:fldChar w:fldCharType="begin"/>
      </w:r>
      <w:r>
        <w:rPr>
          <w:noProof/>
        </w:rPr>
        <w:instrText xml:space="preserve"> </w:instrText>
      </w:r>
      <w:r>
        <w:rPr>
          <w:rFonts w:hint="eastAsia"/>
          <w:noProof/>
        </w:rPr>
        <w:instrText>REF _Ref528337349 \h</w:instrText>
      </w:r>
      <w:r>
        <w:rPr>
          <w:noProof/>
        </w:rPr>
        <w:instrText xml:space="preserve">  \* MERGEFORMAT </w:instrText>
      </w:r>
      <w:r>
        <w:rPr>
          <w:noProof/>
        </w:rPr>
      </w:r>
      <w:r>
        <w:rPr>
          <w:noProof/>
        </w:rPr>
        <w:fldChar w:fldCharType="separate"/>
      </w:r>
      <w:r w:rsidR="00B93B10">
        <w:rPr>
          <w:rFonts w:hint="eastAsia"/>
        </w:rPr>
        <w:t>图</w:t>
      </w:r>
      <w:r w:rsidR="00B93B10">
        <w:t>5.10</w:t>
      </w:r>
      <w:r>
        <w:rPr>
          <w:noProof/>
        </w:rPr>
        <w:fldChar w:fldCharType="end"/>
      </w:r>
      <w:r>
        <w:rPr>
          <w:rFonts w:hint="eastAsia"/>
          <w:noProof/>
        </w:rPr>
        <w:t>。</w:t>
      </w:r>
    </w:p>
    <w:p w14:paraId="2E179367" w14:textId="57616474" w:rsidR="0002043A" w:rsidRDefault="0002043A" w:rsidP="0002043A">
      <w:pPr>
        <w:spacing w:before="62" w:after="62"/>
        <w:ind w:firstLine="420"/>
        <w:jc w:val="center"/>
        <w:rPr>
          <w:noProof/>
        </w:rPr>
      </w:pPr>
      <w:r>
        <w:rPr>
          <w:noProof/>
        </w:rPr>
        <w:drawing>
          <wp:inline distT="0" distB="0" distL="0" distR="0" wp14:anchorId="613417C3" wp14:editId="04193DB8">
            <wp:extent cx="2926080" cy="1005840"/>
            <wp:effectExtent l="0" t="0" r="7620" b="3810"/>
            <wp:docPr id="31" name="图片 31" descr="BMP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BMP28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26080" cy="1005840"/>
                    </a:xfrm>
                    <a:prstGeom prst="rect">
                      <a:avLst/>
                    </a:prstGeom>
                    <a:noFill/>
                    <a:ln>
                      <a:noFill/>
                    </a:ln>
                  </pic:spPr>
                </pic:pic>
              </a:graphicData>
            </a:graphic>
          </wp:inline>
        </w:drawing>
      </w:r>
    </w:p>
    <w:p w14:paraId="597EA624" w14:textId="0CAD16C3" w:rsidR="0002043A" w:rsidRPr="008545B8" w:rsidRDefault="0002043A" w:rsidP="0002043A">
      <w:pPr>
        <w:pStyle w:val="a7"/>
      </w:pPr>
      <w:bookmarkStart w:id="481" w:name="_Ref528337349"/>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5</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10</w:t>
      </w:r>
      <w:r w:rsidR="006352F3">
        <w:fldChar w:fldCharType="end"/>
      </w:r>
      <w:bookmarkEnd w:id="481"/>
      <w:r>
        <w:t xml:space="preserve">  BMP</w:t>
      </w:r>
      <w:r>
        <w:rPr>
          <w:rFonts w:hint="eastAsia"/>
        </w:rPr>
        <w:t>原理图</w:t>
      </w:r>
    </w:p>
    <w:p w14:paraId="6AB8971B" w14:textId="77777777" w:rsidR="0002043A" w:rsidRDefault="0002043A" w:rsidP="0002043A">
      <w:pPr>
        <w:pStyle w:val="30"/>
      </w:pPr>
      <w:bookmarkStart w:id="482" w:name="_Toc528660213"/>
      <w:bookmarkStart w:id="483" w:name="_Toc528750835"/>
      <w:bookmarkStart w:id="484" w:name="_Toc6175864"/>
      <w:r>
        <w:rPr>
          <w:rFonts w:hint="eastAsia"/>
        </w:rPr>
        <w:t>BMP280</w:t>
      </w:r>
      <w:r>
        <w:rPr>
          <w:rFonts w:hint="eastAsia"/>
        </w:rPr>
        <w:t>初始化</w:t>
      </w:r>
      <w:bookmarkEnd w:id="482"/>
      <w:bookmarkEnd w:id="483"/>
      <w:bookmarkEnd w:id="484"/>
    </w:p>
    <w:p w14:paraId="4689D374" w14:textId="77777777" w:rsidR="0002043A" w:rsidRDefault="0002043A" w:rsidP="0002043A">
      <w:pPr>
        <w:pStyle w:val="23"/>
        <w:spacing w:before="62" w:after="62"/>
      </w:pPr>
      <w:r>
        <w:t>AMetal</w:t>
      </w:r>
      <w:r>
        <w:rPr>
          <w:rFonts w:hint="eastAsia"/>
        </w:rPr>
        <w:t>提供</w:t>
      </w:r>
      <w:r>
        <w:t>了</w:t>
      </w:r>
      <w:r>
        <w:t>BMP280</w:t>
      </w:r>
      <w:r>
        <w:t>的驱动，</w:t>
      </w:r>
      <w:r>
        <w:rPr>
          <w:rFonts w:hint="eastAsia"/>
        </w:rPr>
        <w:t>在</w:t>
      </w:r>
      <w:r>
        <w:t>使用</w:t>
      </w:r>
      <w:r>
        <w:t>BMP280</w:t>
      </w:r>
      <w:r>
        <w:rPr>
          <w:rFonts w:hint="eastAsia"/>
        </w:rPr>
        <w:t>前</w:t>
      </w:r>
      <w:r>
        <w:t>，必须完成</w:t>
      </w:r>
      <w:r>
        <w:t>BMP280</w:t>
      </w:r>
      <w:r>
        <w:rPr>
          <w:rFonts w:hint="eastAsia"/>
        </w:rPr>
        <w:t>初始化</w:t>
      </w:r>
      <w:r>
        <w:t>操作，以获取</w:t>
      </w:r>
      <w:r>
        <w:rPr>
          <w:rFonts w:hint="eastAsia"/>
        </w:rPr>
        <w:t>到</w:t>
      </w:r>
      <w:r>
        <w:t>对应</w:t>
      </w:r>
      <w:r>
        <w:rPr>
          <w:rFonts w:hint="eastAsia"/>
        </w:rPr>
        <w:t>的</w:t>
      </w:r>
      <w:r>
        <w:t>操作句柄，进而使用</w:t>
      </w:r>
      <w:r>
        <w:t>BMP280</w:t>
      </w:r>
      <w:r>
        <w:rPr>
          <w:rFonts w:hint="eastAsia"/>
        </w:rPr>
        <w:t>的</w:t>
      </w:r>
      <w:r>
        <w:t>各种功能，其函数原型</w:t>
      </w:r>
      <w:r w:rsidRPr="00821DA8">
        <w:rPr>
          <w:rFonts w:hint="eastAsia"/>
        </w:rPr>
        <w:t>（</w:t>
      </w:r>
      <w:r w:rsidRPr="00821DA8">
        <w:rPr>
          <w:rFonts w:hint="eastAsia"/>
        </w:rPr>
        <w:t>am_</w:t>
      </w:r>
      <w:r>
        <w:t>bmp280</w:t>
      </w:r>
      <w:r w:rsidRPr="00821DA8">
        <w:rPr>
          <w:rFonts w:hint="eastAsia"/>
        </w:rPr>
        <w:t>.h</w:t>
      </w:r>
      <w:r w:rsidRPr="00821DA8">
        <w:rPr>
          <w:rFonts w:hint="eastAsia"/>
        </w:rPr>
        <w:t>）</w:t>
      </w:r>
      <w:r>
        <w:t>为：</w:t>
      </w:r>
    </w:p>
    <w:p w14:paraId="3081F184" w14:textId="77777777" w:rsidR="0002043A" w:rsidRPr="0023284B" w:rsidRDefault="0002043A" w:rsidP="0002043A">
      <w:pPr>
        <w:pStyle w:val="a5"/>
      </w:pPr>
      <w:r w:rsidRPr="0023284B">
        <w:t>am_bmp280_handle_t am_bmp280_init (</w:t>
      </w:r>
      <w:r>
        <w:t xml:space="preserve"> am_bmp280_dev_t              </w:t>
      </w:r>
      <w:r>
        <w:tab/>
      </w:r>
      <w:r w:rsidRPr="0023284B">
        <w:t xml:space="preserve">*p_dev, </w:t>
      </w:r>
    </w:p>
    <w:p w14:paraId="041B2FC5" w14:textId="77777777" w:rsidR="0002043A" w:rsidRPr="0023284B" w:rsidRDefault="0002043A" w:rsidP="0002043A">
      <w:pPr>
        <w:pStyle w:val="a5"/>
        <w:ind w:firstLineChars="1700" w:firstLine="3060"/>
      </w:pPr>
      <w:r>
        <w:t xml:space="preserve">const am_bmp280_devinfo_t      </w:t>
      </w:r>
      <w:r>
        <w:tab/>
      </w:r>
      <w:r w:rsidRPr="0023284B">
        <w:t xml:space="preserve">*p_devinfo, </w:t>
      </w:r>
    </w:p>
    <w:p w14:paraId="220451BD" w14:textId="77777777" w:rsidR="0002043A" w:rsidRPr="0023284B" w:rsidRDefault="0002043A" w:rsidP="0002043A">
      <w:pPr>
        <w:pStyle w:val="a5"/>
        <w:ind w:firstLineChars="1700" w:firstLine="3060"/>
      </w:pPr>
      <w:r>
        <w:t xml:space="preserve">am_i2c_handle_t              </w:t>
      </w:r>
      <w:r>
        <w:tab/>
      </w:r>
      <w:r w:rsidRPr="0023284B">
        <w:t>i2c_handle);</w:t>
      </w:r>
    </w:p>
    <w:p w14:paraId="1AC089D7" w14:textId="77777777" w:rsidR="0002043A" w:rsidRPr="00D00635" w:rsidRDefault="0002043A" w:rsidP="0002043A">
      <w:pPr>
        <w:pStyle w:val="23"/>
        <w:spacing w:before="62" w:after="62"/>
      </w:pPr>
      <w:r w:rsidRPr="00D00635">
        <w:rPr>
          <w:rFonts w:hint="eastAsia"/>
        </w:rPr>
        <w:t>该函数意在</w:t>
      </w:r>
      <w:r w:rsidRPr="00D00635">
        <w:t>获取</w:t>
      </w:r>
      <w:r w:rsidRPr="00D00635">
        <w:rPr>
          <w:rFonts w:hint="eastAsia"/>
        </w:rPr>
        <w:t>BMP280</w:t>
      </w:r>
      <w:r w:rsidRPr="00D00635">
        <w:t>传感器的</w:t>
      </w:r>
      <w:r w:rsidRPr="00D00635">
        <w:rPr>
          <w:rFonts w:hint="eastAsia"/>
        </w:rPr>
        <w:t>初始化实</w:t>
      </w:r>
      <w:r w:rsidRPr="00D00635">
        <w:t>例句柄</w:t>
      </w:r>
      <w:r w:rsidRPr="00D00635">
        <w:rPr>
          <w:rFonts w:hint="eastAsia"/>
        </w:rPr>
        <w:t>，初始化</w:t>
      </w:r>
      <w:r w:rsidRPr="00D00635">
        <w:t>完成后，</w:t>
      </w:r>
      <w:r w:rsidRPr="00D00635">
        <w:rPr>
          <w:rFonts w:hint="eastAsia"/>
        </w:rPr>
        <w:t>即可</w:t>
      </w:r>
      <w:r w:rsidRPr="00D00635">
        <w:t>使用</w:t>
      </w:r>
      <w:r w:rsidRPr="00D00635">
        <w:rPr>
          <w:rFonts w:hint="eastAsia"/>
        </w:rPr>
        <w:t>通用</w:t>
      </w:r>
      <w:r w:rsidRPr="00D00635">
        <w:t>接口读取</w:t>
      </w:r>
      <w:r w:rsidRPr="00D00635">
        <w:rPr>
          <w:rFonts w:hint="eastAsia"/>
        </w:rPr>
        <w:t>应用</w:t>
      </w:r>
      <w:r w:rsidRPr="00D00635">
        <w:t>数据，</w:t>
      </w:r>
      <w:r w:rsidRPr="00D00635">
        <w:rPr>
          <w:rFonts w:hint="eastAsia"/>
        </w:rPr>
        <w:t>其中</w:t>
      </w:r>
      <w:r w:rsidRPr="00D00635">
        <w:t>：</w:t>
      </w:r>
    </w:p>
    <w:p w14:paraId="6774D033" w14:textId="77777777" w:rsidR="0002043A" w:rsidRDefault="0002043A" w:rsidP="00A141DF">
      <w:pPr>
        <w:pStyle w:val="23"/>
        <w:numPr>
          <w:ilvl w:val="0"/>
          <w:numId w:val="57"/>
        </w:numPr>
        <w:spacing w:before="62" w:after="62"/>
        <w:rPr>
          <w:lang w:val="de-DE"/>
        </w:rPr>
      </w:pPr>
      <w:r w:rsidRPr="00184227">
        <w:rPr>
          <w:lang w:val="de-DE"/>
        </w:rPr>
        <w:lastRenderedPageBreak/>
        <w:t>p_</w:t>
      </w:r>
      <w:r>
        <w:rPr>
          <w:lang w:val="de-DE"/>
        </w:rPr>
        <w:t>dev</w:t>
      </w:r>
      <w:r w:rsidRPr="00184227">
        <w:rPr>
          <w:rFonts w:hint="eastAsia"/>
          <w:lang w:val="de-DE"/>
        </w:rPr>
        <w:t>为指向</w:t>
      </w:r>
      <w:r w:rsidRPr="00184227">
        <w:rPr>
          <w:lang w:val="de-DE"/>
        </w:rPr>
        <w:t>am_</w:t>
      </w:r>
      <w:r>
        <w:rPr>
          <w:lang w:val="de-DE"/>
        </w:rPr>
        <w:t>bmp280_dev</w:t>
      </w:r>
      <w:r w:rsidRPr="00184227">
        <w:rPr>
          <w:lang w:val="de-DE"/>
        </w:rPr>
        <w:t>_t</w:t>
      </w:r>
      <w:r w:rsidRPr="00184227">
        <w:rPr>
          <w:rFonts w:hint="eastAsia"/>
        </w:rPr>
        <w:t>类型实例的指针</w:t>
      </w:r>
      <w:r>
        <w:rPr>
          <w:rFonts w:hint="eastAsia"/>
          <w:lang w:val="de-DE"/>
        </w:rPr>
        <w:t>；</w:t>
      </w:r>
    </w:p>
    <w:p w14:paraId="07641F3B" w14:textId="77777777" w:rsidR="0002043A" w:rsidRDefault="0002043A" w:rsidP="00A141DF">
      <w:pPr>
        <w:pStyle w:val="23"/>
        <w:numPr>
          <w:ilvl w:val="0"/>
          <w:numId w:val="57"/>
        </w:numPr>
        <w:spacing w:before="62" w:after="62"/>
        <w:rPr>
          <w:lang w:val="de-DE"/>
        </w:rPr>
      </w:pPr>
      <w:r w:rsidRPr="00184227">
        <w:rPr>
          <w:lang w:val="de-DE"/>
        </w:rPr>
        <w:t>p_devinfo</w:t>
      </w:r>
      <w:r w:rsidRPr="00184227">
        <w:rPr>
          <w:rFonts w:hint="eastAsia"/>
          <w:lang w:val="de-DE"/>
        </w:rPr>
        <w:t>为</w:t>
      </w:r>
      <w:r w:rsidRPr="00184227">
        <w:rPr>
          <w:rFonts w:hint="eastAsia"/>
        </w:rPr>
        <w:t>指向</w:t>
      </w:r>
      <w:r>
        <w:rPr>
          <w:lang w:val="de-DE"/>
        </w:rPr>
        <w:t>am_bmp280</w:t>
      </w:r>
      <w:r w:rsidRPr="006C4ECB">
        <w:rPr>
          <w:lang w:val="de-DE"/>
        </w:rPr>
        <w:t>_devinfo_t</w:t>
      </w:r>
      <w:r w:rsidRPr="00184227">
        <w:rPr>
          <w:rFonts w:hint="eastAsia"/>
        </w:rPr>
        <w:t>类型实例信息的指针</w:t>
      </w:r>
      <w:r w:rsidRPr="00184227">
        <w:rPr>
          <w:rFonts w:hint="eastAsia"/>
          <w:lang w:val="de-DE"/>
        </w:rPr>
        <w:t>。</w:t>
      </w:r>
    </w:p>
    <w:p w14:paraId="270EC0B9" w14:textId="77777777" w:rsidR="0002043A" w:rsidRPr="002D1DC8" w:rsidRDefault="0002043A" w:rsidP="00A141DF">
      <w:pPr>
        <w:pStyle w:val="23"/>
        <w:numPr>
          <w:ilvl w:val="0"/>
          <w:numId w:val="64"/>
        </w:numPr>
        <w:spacing w:before="62" w:after="62"/>
        <w:rPr>
          <w:b/>
          <w:lang w:val="de-DE"/>
        </w:rPr>
      </w:pPr>
      <w:r w:rsidRPr="002D1DC8">
        <w:rPr>
          <w:rFonts w:hint="eastAsia"/>
          <w:b/>
          <w:lang w:val="de-DE"/>
        </w:rPr>
        <w:t>实例</w:t>
      </w:r>
    </w:p>
    <w:p w14:paraId="7C044C13" w14:textId="77777777" w:rsidR="0002043A" w:rsidRDefault="0002043A" w:rsidP="0002043A">
      <w:pPr>
        <w:pStyle w:val="23"/>
        <w:spacing w:before="62" w:after="62"/>
      </w:pPr>
      <w:r>
        <w:rPr>
          <w:rFonts w:hint="eastAsia"/>
        </w:rPr>
        <w:t>定义</w:t>
      </w:r>
      <w:r>
        <w:rPr>
          <w:rFonts w:hint="eastAsia"/>
        </w:rPr>
        <w:t>am</w:t>
      </w:r>
      <w:r>
        <w:t>_bmp280_dev_t</w:t>
      </w:r>
      <w:r>
        <w:rPr>
          <w:rFonts w:hint="eastAsia"/>
        </w:rPr>
        <w:t>类型（</w:t>
      </w:r>
      <w:r>
        <w:rPr>
          <w:rFonts w:hint="eastAsia"/>
        </w:rPr>
        <w:t>am</w:t>
      </w:r>
      <w:r>
        <w:t>_hwconf_bmp280.</w:t>
      </w:r>
      <w:r>
        <w:rPr>
          <w:rFonts w:hint="eastAsia"/>
        </w:rPr>
        <w:t>c</w:t>
      </w:r>
      <w:r>
        <w:rPr>
          <w:rFonts w:hint="eastAsia"/>
        </w:rPr>
        <w:t>）实例如下：</w:t>
      </w:r>
    </w:p>
    <w:p w14:paraId="4BE7710F" w14:textId="77777777" w:rsidR="0002043A" w:rsidRPr="0023284B" w:rsidRDefault="0002043A" w:rsidP="0002043A">
      <w:pPr>
        <w:pStyle w:val="a5"/>
        <w:ind w:firstLine="420"/>
      </w:pPr>
      <w:r w:rsidRPr="0023284B">
        <w:t>am_local am_bmp280_dev_t __g_bmp280_dev;</w:t>
      </w:r>
    </w:p>
    <w:p w14:paraId="08E9258B" w14:textId="77777777" w:rsidR="0002043A" w:rsidRDefault="0002043A" w:rsidP="0002043A">
      <w:pPr>
        <w:pStyle w:val="23"/>
        <w:spacing w:before="62" w:after="62"/>
      </w:pPr>
      <w:r>
        <w:rPr>
          <w:rFonts w:hint="eastAsia"/>
        </w:rPr>
        <w:t>其中，</w:t>
      </w:r>
      <w:r>
        <w:rPr>
          <w:rFonts w:hint="eastAsia"/>
        </w:rPr>
        <w:t>__g_bmp280_dev</w:t>
      </w:r>
      <w:r>
        <w:rPr>
          <w:rFonts w:hint="eastAsia"/>
        </w:rPr>
        <w:t>为用户自定义的示例，为</w:t>
      </w:r>
      <w:r>
        <w:rPr>
          <w:rFonts w:hint="eastAsia"/>
        </w:rPr>
        <w:t>p</w:t>
      </w:r>
      <w:r>
        <w:t>_dev</w:t>
      </w:r>
      <w:r>
        <w:rPr>
          <w:rFonts w:hint="eastAsia"/>
        </w:rPr>
        <w:t>提供实参传递。</w:t>
      </w:r>
    </w:p>
    <w:p w14:paraId="7351F7D8" w14:textId="77777777" w:rsidR="0002043A" w:rsidRPr="002D1DC8" w:rsidRDefault="0002043A" w:rsidP="00A141DF">
      <w:pPr>
        <w:pStyle w:val="23"/>
        <w:numPr>
          <w:ilvl w:val="0"/>
          <w:numId w:val="64"/>
        </w:numPr>
        <w:spacing w:before="62" w:after="62"/>
        <w:rPr>
          <w:b/>
          <w:lang w:val="de-DE"/>
        </w:rPr>
      </w:pPr>
      <w:r w:rsidRPr="002D1DC8">
        <w:rPr>
          <w:rFonts w:hint="eastAsia"/>
          <w:b/>
          <w:lang w:val="de-DE"/>
        </w:rPr>
        <w:t>实例信息</w:t>
      </w:r>
    </w:p>
    <w:p w14:paraId="2A9E1C12" w14:textId="77777777" w:rsidR="0002043A" w:rsidRDefault="0002043A" w:rsidP="0002043A">
      <w:pPr>
        <w:pStyle w:val="23"/>
        <w:spacing w:before="62" w:after="62"/>
        <w:rPr>
          <w:lang w:val="de-DE"/>
        </w:rPr>
      </w:pPr>
      <w:r w:rsidRPr="00184227">
        <w:rPr>
          <w:rFonts w:hint="eastAsia"/>
        </w:rPr>
        <w:t>实例信息主要描述了与</w:t>
      </w:r>
      <w:r w:rsidRPr="006D0D6A">
        <w:rPr>
          <w:rFonts w:hint="eastAsia"/>
          <w:lang w:val="de-DE"/>
        </w:rPr>
        <w:t>B</w:t>
      </w:r>
      <w:r>
        <w:rPr>
          <w:rFonts w:hint="eastAsia"/>
          <w:lang w:val="de-DE"/>
        </w:rPr>
        <w:t>MP280</w:t>
      </w:r>
      <w:r w:rsidRPr="00184227">
        <w:rPr>
          <w:rFonts w:hint="eastAsia"/>
        </w:rPr>
        <w:t>相关的信息</w:t>
      </w:r>
      <w:r w:rsidRPr="00AC1C12">
        <w:rPr>
          <w:rFonts w:hint="eastAsia"/>
          <w:lang w:val="de-DE"/>
        </w:rPr>
        <w:t>，</w:t>
      </w:r>
      <w:r>
        <w:rPr>
          <w:rFonts w:hint="eastAsia"/>
          <w:lang w:val="de-DE"/>
        </w:rPr>
        <w:t>即</w:t>
      </w:r>
      <w:r>
        <w:rPr>
          <w:rFonts w:hint="eastAsia"/>
          <w:lang w:val="de-DE"/>
        </w:rPr>
        <w:t>BMP280</w:t>
      </w:r>
      <w:r w:rsidRPr="00184227">
        <w:rPr>
          <w:rFonts w:hint="eastAsia"/>
          <w:lang w:val="de-DE"/>
        </w:rPr>
        <w:t>的</w:t>
      </w:r>
      <w:r>
        <w:rPr>
          <w:rFonts w:hint="eastAsia"/>
          <w:lang w:val="de-DE"/>
        </w:rPr>
        <w:t>配置信息</w:t>
      </w:r>
      <w:r w:rsidRPr="00184227">
        <w:rPr>
          <w:rFonts w:hint="eastAsia"/>
          <w:lang w:val="de-DE"/>
        </w:rPr>
        <w:t>等</w:t>
      </w:r>
      <w:r w:rsidRPr="00AC1C12">
        <w:rPr>
          <w:rFonts w:hint="eastAsia"/>
          <w:lang w:val="de-DE"/>
        </w:rPr>
        <w:t>，</w:t>
      </w:r>
      <w:r w:rsidRPr="00184227">
        <w:rPr>
          <w:rFonts w:hint="eastAsia"/>
          <w:lang w:val="de-DE"/>
        </w:rPr>
        <w:t>其类型</w:t>
      </w:r>
      <w:r>
        <w:rPr>
          <w:lang w:val="de-DE"/>
        </w:rPr>
        <w:t>am_bmp280</w:t>
      </w:r>
      <w:r w:rsidRPr="00524387">
        <w:rPr>
          <w:lang w:val="de-DE"/>
        </w:rPr>
        <w:t>_devinfo</w:t>
      </w:r>
      <w:r w:rsidRPr="00184227">
        <w:rPr>
          <w:rFonts w:hint="eastAsia"/>
        </w:rPr>
        <w:t>的定义</w:t>
      </w:r>
      <w:r w:rsidRPr="00524387">
        <w:rPr>
          <w:rFonts w:hint="eastAsia"/>
          <w:lang w:val="de-DE"/>
        </w:rPr>
        <w:t>（</w:t>
      </w:r>
      <w:r w:rsidRPr="00524387">
        <w:rPr>
          <w:rFonts w:hint="eastAsia"/>
          <w:lang w:val="de-DE"/>
        </w:rPr>
        <w:t>am_</w:t>
      </w:r>
      <w:r>
        <w:rPr>
          <w:lang w:val="de-DE"/>
        </w:rPr>
        <w:t>bmp280</w:t>
      </w:r>
      <w:r w:rsidRPr="00524387">
        <w:rPr>
          <w:rFonts w:hint="eastAsia"/>
          <w:lang w:val="de-DE"/>
        </w:rPr>
        <w:t>.h</w:t>
      </w:r>
      <w:r w:rsidRPr="00524387">
        <w:rPr>
          <w:rFonts w:hint="eastAsia"/>
          <w:lang w:val="de-DE"/>
        </w:rPr>
        <w:t>）</w:t>
      </w:r>
      <w:r w:rsidRPr="00184227">
        <w:rPr>
          <w:rFonts w:hint="eastAsia"/>
        </w:rPr>
        <w:t>如下</w:t>
      </w:r>
      <w:r w:rsidRPr="00AC1C12">
        <w:rPr>
          <w:rFonts w:hint="eastAsia"/>
          <w:lang w:val="de-DE"/>
        </w:rPr>
        <w:t>：</w:t>
      </w:r>
    </w:p>
    <w:p w14:paraId="0EA7A919" w14:textId="77777777" w:rsidR="0002043A" w:rsidRPr="0023284B" w:rsidRDefault="0002043A" w:rsidP="0002043A">
      <w:pPr>
        <w:pStyle w:val="a5"/>
        <w:ind w:firstLine="420"/>
      </w:pPr>
      <w:r w:rsidRPr="0023284B">
        <w:t>typedef struct am_bmp280_devinfo {</w:t>
      </w:r>
    </w:p>
    <w:p w14:paraId="510ECD4B" w14:textId="77777777" w:rsidR="0002043A" w:rsidRPr="0023284B" w:rsidRDefault="0002043A" w:rsidP="0002043A">
      <w:pPr>
        <w:pStyle w:val="a5"/>
        <w:ind w:firstLine="420"/>
      </w:pPr>
      <w:r w:rsidRPr="0023284B">
        <w:t xml:space="preserve">    uint8_t press_oversampe;    </w:t>
      </w:r>
      <w:r w:rsidRPr="0023284B">
        <w:tab/>
      </w:r>
      <w:r>
        <w:t xml:space="preserve">    </w:t>
      </w:r>
      <w:r>
        <w:tab/>
      </w:r>
      <w:r>
        <w:tab/>
      </w:r>
      <w:r>
        <w:tab/>
      </w:r>
      <w:r w:rsidRPr="0023284B">
        <w:t xml:space="preserve">/**&lt; \brief </w:t>
      </w:r>
      <w:r w:rsidRPr="0023284B">
        <w:t>压力过采样样本数</w:t>
      </w:r>
      <w:r w:rsidRPr="0023284B">
        <w:t xml:space="preserve">   </w:t>
      </w:r>
      <w:r w:rsidRPr="0023284B">
        <w:tab/>
        <w:t>*/</w:t>
      </w:r>
    </w:p>
    <w:p w14:paraId="3FE68C57" w14:textId="77777777" w:rsidR="0002043A" w:rsidRPr="0023284B" w:rsidRDefault="0002043A" w:rsidP="0002043A">
      <w:pPr>
        <w:pStyle w:val="a5"/>
        <w:ind w:firstLine="420"/>
      </w:pPr>
      <w:r w:rsidRPr="0023284B">
        <w:t xml:space="preserve">    uint8_t temp_oversampe;    </w:t>
      </w:r>
      <w:r w:rsidRPr="0023284B">
        <w:tab/>
      </w:r>
      <w:r>
        <w:tab/>
      </w:r>
      <w:r>
        <w:tab/>
      </w:r>
      <w:r>
        <w:tab/>
      </w:r>
      <w:r w:rsidRPr="0023284B">
        <w:t xml:space="preserve">/**&lt; \brief </w:t>
      </w:r>
      <w:r w:rsidRPr="0023284B">
        <w:t>温度过采样样本数</w:t>
      </w:r>
      <w:r w:rsidRPr="0023284B">
        <w:t xml:space="preserve">    </w:t>
      </w:r>
      <w:r w:rsidRPr="0023284B">
        <w:tab/>
        <w:t>*/</w:t>
      </w:r>
    </w:p>
    <w:p w14:paraId="0AA2B422" w14:textId="77777777" w:rsidR="0002043A" w:rsidRPr="0023284B" w:rsidRDefault="0002043A" w:rsidP="0002043A">
      <w:pPr>
        <w:pStyle w:val="a5"/>
        <w:ind w:firstLine="420"/>
      </w:pPr>
      <w:r w:rsidRPr="0023284B">
        <w:t xml:space="preserve">    uint8_t power_mode;       </w:t>
      </w:r>
      <w:r w:rsidRPr="0023284B">
        <w:tab/>
      </w:r>
      <w:r>
        <w:tab/>
      </w:r>
      <w:r>
        <w:tab/>
      </w:r>
      <w:r>
        <w:tab/>
      </w:r>
      <w:r w:rsidRPr="0023284B">
        <w:t xml:space="preserve">/**&lt; \brief </w:t>
      </w:r>
      <w:r w:rsidRPr="0023284B">
        <w:t>电源模式</w:t>
      </w:r>
      <w:r w:rsidRPr="0023284B">
        <w:t xml:space="preserve">            </w:t>
      </w:r>
      <w:r w:rsidRPr="0023284B">
        <w:tab/>
        <w:t>*/</w:t>
      </w:r>
    </w:p>
    <w:p w14:paraId="1EE53D9E" w14:textId="77777777" w:rsidR="0002043A" w:rsidRPr="0023284B" w:rsidRDefault="0002043A" w:rsidP="0002043A">
      <w:pPr>
        <w:pStyle w:val="a5"/>
        <w:ind w:firstLine="420"/>
      </w:pPr>
      <w:r w:rsidRPr="0023284B">
        <w:t xml:space="preserve">    uint8_t standby_time;     </w:t>
      </w:r>
      <w:r w:rsidRPr="0023284B">
        <w:tab/>
        <w:t xml:space="preserve">   </w:t>
      </w:r>
      <w:r w:rsidRPr="0023284B">
        <w:tab/>
      </w:r>
      <w:r>
        <w:tab/>
      </w:r>
      <w:r>
        <w:tab/>
      </w:r>
      <w:r>
        <w:tab/>
      </w:r>
      <w:r w:rsidRPr="0023284B">
        <w:t xml:space="preserve">/**&lt; \brief </w:t>
      </w:r>
      <w:r w:rsidRPr="0023284B">
        <w:t>配置待机时间</w:t>
      </w:r>
      <w:r w:rsidRPr="0023284B">
        <w:t xml:space="preserve">         </w:t>
      </w:r>
      <w:r w:rsidRPr="0023284B">
        <w:tab/>
        <w:t>*/</w:t>
      </w:r>
    </w:p>
    <w:p w14:paraId="5B7991E4" w14:textId="77777777" w:rsidR="0002043A" w:rsidRPr="0023284B" w:rsidRDefault="0002043A" w:rsidP="0002043A">
      <w:pPr>
        <w:pStyle w:val="a5"/>
        <w:ind w:firstLine="420"/>
      </w:pPr>
      <w:r w:rsidRPr="0023284B">
        <w:t>} am_bmp280_devinfo_t;</w:t>
      </w:r>
    </w:p>
    <w:p w14:paraId="61DEBA35" w14:textId="77777777" w:rsidR="0002043A" w:rsidRPr="0035116A" w:rsidRDefault="0002043A" w:rsidP="0002043A">
      <w:pPr>
        <w:pStyle w:val="23"/>
        <w:spacing w:before="62" w:after="62"/>
        <w:rPr>
          <w:lang w:val="de-DE"/>
        </w:rPr>
      </w:pPr>
      <w:r>
        <w:rPr>
          <w:rFonts w:hint="eastAsia"/>
          <w:lang w:val="de-DE"/>
        </w:rPr>
        <w:t>其中，</w:t>
      </w:r>
      <w:r>
        <w:rPr>
          <w:rFonts w:hint="eastAsia"/>
          <w:lang w:val="de-DE"/>
        </w:rPr>
        <w:t>press_oversampe</w:t>
      </w:r>
      <w:r>
        <w:rPr>
          <w:rFonts w:hint="eastAsia"/>
          <w:lang w:val="de-DE"/>
        </w:rPr>
        <w:t>为压力过采样样本数，</w:t>
      </w:r>
      <w:r>
        <w:rPr>
          <w:rFonts w:hint="eastAsia"/>
          <w:lang w:val="de-DE"/>
        </w:rPr>
        <w:t>temp_oversampe</w:t>
      </w:r>
      <w:r>
        <w:rPr>
          <w:rFonts w:hint="eastAsia"/>
          <w:lang w:val="de-DE"/>
        </w:rPr>
        <w:t>为</w:t>
      </w:r>
      <w:r w:rsidRPr="00EA74CB">
        <w:rPr>
          <w:rFonts w:hint="eastAsia"/>
          <w:lang w:val="de-DE"/>
        </w:rPr>
        <w:t>温度过采样样本数</w:t>
      </w:r>
      <w:r>
        <w:rPr>
          <w:rFonts w:hint="eastAsia"/>
          <w:lang w:val="de-DE"/>
        </w:rPr>
        <w:t>，</w:t>
      </w:r>
      <w:r>
        <w:rPr>
          <w:rFonts w:hint="eastAsia"/>
        </w:rPr>
        <w:t>它们最小过采样样本数为</w:t>
      </w:r>
      <w:r w:rsidRPr="0035116A">
        <w:rPr>
          <w:rFonts w:hint="eastAsia"/>
          <w:lang w:val="de-DE"/>
        </w:rPr>
        <w:t>1</w:t>
      </w:r>
      <w:r w:rsidRPr="0035116A">
        <w:rPr>
          <w:rFonts w:hint="eastAsia"/>
          <w:lang w:val="de-DE"/>
        </w:rPr>
        <w:t>，</w:t>
      </w:r>
      <w:r>
        <w:rPr>
          <w:rFonts w:hint="eastAsia"/>
        </w:rPr>
        <w:t>最大过采样样本数可配置为</w:t>
      </w:r>
      <w:r w:rsidRPr="0035116A">
        <w:rPr>
          <w:rFonts w:hint="eastAsia"/>
          <w:lang w:val="de-DE"/>
        </w:rPr>
        <w:t>16</w:t>
      </w:r>
      <w:r w:rsidRPr="0035116A">
        <w:rPr>
          <w:rFonts w:hint="eastAsia"/>
          <w:lang w:val="de-DE"/>
        </w:rPr>
        <w:t>；</w:t>
      </w:r>
      <w:r w:rsidRPr="0035116A">
        <w:rPr>
          <w:rFonts w:hint="eastAsia"/>
          <w:lang w:val="de-DE"/>
        </w:rPr>
        <w:t>pow</w:t>
      </w:r>
      <w:r w:rsidRPr="0035116A">
        <w:rPr>
          <w:lang w:val="de-DE"/>
        </w:rPr>
        <w:t>er_mode</w:t>
      </w:r>
      <w:r>
        <w:rPr>
          <w:rFonts w:hint="eastAsia"/>
        </w:rPr>
        <w:t>为电源模式</w:t>
      </w:r>
      <w:r w:rsidRPr="0035116A">
        <w:rPr>
          <w:rFonts w:hint="eastAsia"/>
          <w:lang w:val="de-DE"/>
        </w:rPr>
        <w:t>，</w:t>
      </w:r>
      <w:r>
        <w:rPr>
          <w:rFonts w:hint="eastAsia"/>
        </w:rPr>
        <w:t>可配置为睡眠、强制、正常模式</w:t>
      </w:r>
      <w:r w:rsidRPr="0035116A">
        <w:rPr>
          <w:rFonts w:hint="eastAsia"/>
          <w:lang w:val="de-DE"/>
        </w:rPr>
        <w:t>；</w:t>
      </w:r>
      <w:r w:rsidRPr="0035116A">
        <w:rPr>
          <w:rFonts w:hint="eastAsia"/>
          <w:lang w:val="de-DE"/>
        </w:rPr>
        <w:t>standby_time</w:t>
      </w:r>
      <w:r>
        <w:rPr>
          <w:rFonts w:hint="eastAsia"/>
        </w:rPr>
        <w:t>为待机时间</w:t>
      </w:r>
      <w:r w:rsidRPr="0035116A">
        <w:rPr>
          <w:rFonts w:hint="eastAsia"/>
          <w:lang w:val="de-DE"/>
        </w:rPr>
        <w:t>，</w:t>
      </w:r>
      <w:r>
        <w:rPr>
          <w:rFonts w:hint="eastAsia"/>
        </w:rPr>
        <w:t>最小待机时间为</w:t>
      </w:r>
      <w:r w:rsidRPr="0035116A">
        <w:rPr>
          <w:rFonts w:hint="eastAsia"/>
          <w:lang w:val="de-DE"/>
        </w:rPr>
        <w:t>0.5ms</w:t>
      </w:r>
      <w:r w:rsidRPr="0035116A">
        <w:rPr>
          <w:lang w:val="de-DE"/>
        </w:rPr>
        <w:t>,</w:t>
      </w:r>
      <w:r>
        <w:rPr>
          <w:rFonts w:hint="eastAsia"/>
        </w:rPr>
        <w:t>最大待机时间可配置为</w:t>
      </w:r>
      <w:r w:rsidRPr="0035116A">
        <w:rPr>
          <w:rFonts w:hint="eastAsia"/>
          <w:lang w:val="de-DE"/>
        </w:rPr>
        <w:t>4000ms</w:t>
      </w:r>
      <w:r>
        <w:rPr>
          <w:rFonts w:hint="eastAsia"/>
          <w:lang w:val="de-DE"/>
        </w:rPr>
        <w:t>。</w:t>
      </w:r>
    </w:p>
    <w:p w14:paraId="389A700D" w14:textId="77777777" w:rsidR="0002043A" w:rsidRDefault="0002043A" w:rsidP="0002043A">
      <w:pPr>
        <w:pStyle w:val="23"/>
        <w:spacing w:before="62" w:after="62"/>
        <w:rPr>
          <w:lang w:val="de-DE"/>
        </w:rPr>
      </w:pPr>
      <w:r>
        <w:rPr>
          <w:rFonts w:hint="eastAsia"/>
          <w:lang w:val="de-DE"/>
        </w:rPr>
        <w:t>基于上述</w:t>
      </w:r>
      <w:r>
        <w:rPr>
          <w:lang w:val="de-DE"/>
        </w:rPr>
        <w:t>信息</w:t>
      </w:r>
      <w:r>
        <w:rPr>
          <w:rFonts w:hint="eastAsia"/>
          <w:lang w:val="de-DE"/>
        </w:rPr>
        <w:t>，实</w:t>
      </w:r>
      <w:r>
        <w:rPr>
          <w:lang w:val="de-DE"/>
        </w:rPr>
        <w:t>例信息如下：</w:t>
      </w:r>
    </w:p>
    <w:p w14:paraId="17C972AD" w14:textId="77777777" w:rsidR="0002043A" w:rsidRPr="0023284B" w:rsidRDefault="0002043A" w:rsidP="0002043A">
      <w:pPr>
        <w:pStyle w:val="a5"/>
        <w:ind w:firstLine="420"/>
      </w:pPr>
      <w:r w:rsidRPr="0023284B">
        <w:t xml:space="preserve">/** \brief </w:t>
      </w:r>
      <w:r w:rsidRPr="0023284B">
        <w:t>设备信息</w:t>
      </w:r>
      <w:r w:rsidRPr="0023284B">
        <w:t xml:space="preserve"> */</w:t>
      </w:r>
    </w:p>
    <w:p w14:paraId="2641030F" w14:textId="77777777" w:rsidR="0002043A" w:rsidRPr="0023284B" w:rsidRDefault="0002043A" w:rsidP="0002043A">
      <w:pPr>
        <w:pStyle w:val="a5"/>
        <w:ind w:firstLine="420"/>
      </w:pPr>
      <w:r w:rsidRPr="0023284B">
        <w:t>am_local am_const am_bmp280_devinfo_t __g_bmp280_devinfo = {</w:t>
      </w:r>
    </w:p>
    <w:p w14:paraId="271F105F" w14:textId="77777777" w:rsidR="0002043A" w:rsidRPr="0023284B" w:rsidRDefault="0002043A" w:rsidP="0002043A">
      <w:pPr>
        <w:pStyle w:val="a5"/>
        <w:ind w:firstLine="420"/>
      </w:pPr>
      <w:r w:rsidRPr="0023284B">
        <w:t xml:space="preserve">    PRESSURE_OVERESAMPLE_X16,</w:t>
      </w:r>
    </w:p>
    <w:p w14:paraId="6DC3CFA5" w14:textId="77777777" w:rsidR="0002043A" w:rsidRPr="0023284B" w:rsidRDefault="0002043A" w:rsidP="0002043A">
      <w:pPr>
        <w:pStyle w:val="a5"/>
        <w:ind w:firstLine="420"/>
      </w:pPr>
      <w:r w:rsidRPr="0023284B">
        <w:t xml:space="preserve">    TEMP_OVERESAMPLE_X16,</w:t>
      </w:r>
    </w:p>
    <w:p w14:paraId="0C01E38E" w14:textId="77777777" w:rsidR="0002043A" w:rsidRPr="0023284B" w:rsidRDefault="0002043A" w:rsidP="0002043A">
      <w:pPr>
        <w:pStyle w:val="a5"/>
        <w:ind w:firstLine="420"/>
      </w:pPr>
      <w:r w:rsidRPr="0023284B">
        <w:t xml:space="preserve">    NORMAL_MODE,</w:t>
      </w:r>
    </w:p>
    <w:p w14:paraId="3F8386BE" w14:textId="77777777" w:rsidR="0002043A" w:rsidRPr="0023284B" w:rsidRDefault="0002043A" w:rsidP="0002043A">
      <w:pPr>
        <w:pStyle w:val="a5"/>
        <w:ind w:firstLine="420"/>
      </w:pPr>
      <w:r w:rsidRPr="0023284B">
        <w:t xml:space="preserve">    STANDBY_TIME_HALF_MS</w:t>
      </w:r>
    </w:p>
    <w:p w14:paraId="33D4FDCB" w14:textId="77777777" w:rsidR="0002043A" w:rsidRPr="0023284B" w:rsidRDefault="0002043A" w:rsidP="0002043A">
      <w:pPr>
        <w:pStyle w:val="a5"/>
        <w:ind w:firstLine="420"/>
      </w:pPr>
      <w:r w:rsidRPr="0023284B">
        <w:t>};</w:t>
      </w:r>
    </w:p>
    <w:p w14:paraId="0D191543" w14:textId="77777777" w:rsidR="0002043A" w:rsidRPr="008332B4" w:rsidRDefault="0002043A" w:rsidP="0002043A">
      <w:pPr>
        <w:pStyle w:val="23"/>
        <w:spacing w:before="62" w:after="62"/>
        <w:rPr>
          <w:lang w:val="de-DE"/>
        </w:rPr>
      </w:pPr>
      <w:r>
        <w:rPr>
          <w:rFonts w:hint="eastAsia"/>
          <w:lang w:val="de-DE"/>
        </w:rPr>
        <w:t>其中，</w:t>
      </w:r>
      <w:r>
        <w:rPr>
          <w:rFonts w:hint="eastAsia"/>
          <w:lang w:val="de-DE"/>
        </w:rPr>
        <w:t>__g_bmp280_devinfo</w:t>
      </w:r>
      <w:r w:rsidRPr="00184227">
        <w:rPr>
          <w:rFonts w:hint="eastAsia"/>
        </w:rPr>
        <w:t>为用户自定义的实例信息</w:t>
      </w:r>
      <w:r w:rsidRPr="00184227">
        <w:rPr>
          <w:rFonts w:hint="eastAsia"/>
          <w:lang w:val="de-DE"/>
        </w:rPr>
        <w:t>，</w:t>
      </w:r>
      <w:r w:rsidRPr="00184227">
        <w:rPr>
          <w:rFonts w:hint="eastAsia"/>
        </w:rPr>
        <w:t>其地址作为</w:t>
      </w:r>
      <w:r>
        <w:rPr>
          <w:lang w:val="de-DE"/>
        </w:rPr>
        <w:t>am_bmp280</w:t>
      </w:r>
      <w:r w:rsidRPr="00514598">
        <w:rPr>
          <w:lang w:val="de-DE"/>
        </w:rPr>
        <w:t>_dev_t</w:t>
      </w:r>
      <w:r w:rsidRPr="00184227">
        <w:rPr>
          <w:rFonts w:hint="eastAsia"/>
        </w:rPr>
        <w:t>的实参传递。</w:t>
      </w:r>
    </w:p>
    <w:p w14:paraId="16516DE1" w14:textId="77777777" w:rsidR="0002043A" w:rsidRPr="002D1DC8" w:rsidRDefault="0002043A" w:rsidP="00A141DF">
      <w:pPr>
        <w:pStyle w:val="23"/>
        <w:numPr>
          <w:ilvl w:val="0"/>
          <w:numId w:val="64"/>
        </w:numPr>
        <w:spacing w:before="62" w:after="62"/>
        <w:rPr>
          <w:b/>
          <w:lang w:val="de-DE"/>
        </w:rPr>
      </w:pPr>
      <w:r w:rsidRPr="002D1DC8">
        <w:rPr>
          <w:rFonts w:hint="eastAsia"/>
          <w:b/>
          <w:lang w:val="de-DE"/>
        </w:rPr>
        <w:t>I2C</w:t>
      </w:r>
      <w:r w:rsidRPr="002D1DC8">
        <w:rPr>
          <w:rFonts w:hint="eastAsia"/>
          <w:b/>
          <w:lang w:val="de-DE"/>
        </w:rPr>
        <w:t>句柄</w:t>
      </w:r>
      <w:r w:rsidRPr="002D1DC8">
        <w:rPr>
          <w:rFonts w:hint="eastAsia"/>
          <w:b/>
          <w:lang w:val="de-DE"/>
        </w:rPr>
        <w:t>i</w:t>
      </w:r>
      <w:r w:rsidRPr="002D1DC8">
        <w:rPr>
          <w:b/>
          <w:lang w:val="de-DE"/>
        </w:rPr>
        <w:t>2c_handle</w:t>
      </w:r>
    </w:p>
    <w:p w14:paraId="4CF10F9A" w14:textId="77777777" w:rsidR="0002043A" w:rsidRDefault="0002043A" w:rsidP="0002043A">
      <w:pPr>
        <w:pStyle w:val="23"/>
        <w:spacing w:before="62" w:after="62"/>
        <w:rPr>
          <w:lang w:val="de-DE"/>
        </w:rPr>
      </w:pPr>
      <w:r>
        <w:rPr>
          <w:rFonts w:hint="eastAsia"/>
          <w:lang w:val="de-DE"/>
        </w:rPr>
        <w:t>使用</w:t>
      </w:r>
      <w:r>
        <w:rPr>
          <w:rFonts w:hint="eastAsia"/>
          <w:lang w:val="de-DE"/>
        </w:rPr>
        <w:t>ZLG116</w:t>
      </w:r>
      <w:r>
        <w:rPr>
          <w:rFonts w:hint="eastAsia"/>
          <w:lang w:val="de-DE"/>
        </w:rPr>
        <w:t>的</w:t>
      </w:r>
      <w:r w:rsidRPr="00AA0F77">
        <w:rPr>
          <w:rFonts w:hint="eastAsia"/>
          <w:lang w:val="de-DE"/>
        </w:rPr>
        <w:t>I</w:t>
      </w:r>
      <w:r w:rsidRPr="00AA0F77">
        <w:rPr>
          <w:rFonts w:hint="eastAsia"/>
          <w:vertAlign w:val="superscript"/>
          <w:lang w:val="de-DE"/>
        </w:rPr>
        <w:t>2</w:t>
      </w:r>
      <w:r w:rsidRPr="00AA0F77">
        <w:rPr>
          <w:rFonts w:hint="eastAsia"/>
          <w:lang w:val="de-DE"/>
        </w:rPr>
        <w:t>C</w:t>
      </w:r>
      <w:r>
        <w:rPr>
          <w:rFonts w:hint="eastAsia"/>
          <w:lang w:val="de-DE"/>
        </w:rPr>
        <w:t>与</w:t>
      </w:r>
      <w:r>
        <w:rPr>
          <w:rFonts w:hint="eastAsia"/>
          <w:lang w:val="de-DE"/>
        </w:rPr>
        <w:t>BMP280</w:t>
      </w:r>
      <w:r>
        <w:rPr>
          <w:rFonts w:hint="eastAsia"/>
          <w:lang w:val="de-DE"/>
        </w:rPr>
        <w:t>通信，则通过</w:t>
      </w:r>
      <w:r>
        <w:rPr>
          <w:rFonts w:hint="eastAsia"/>
          <w:lang w:val="de-DE"/>
        </w:rPr>
        <w:t>ZLG116</w:t>
      </w:r>
      <w:r>
        <w:rPr>
          <w:rFonts w:hint="eastAsia"/>
          <w:lang w:val="de-DE"/>
        </w:rPr>
        <w:t>的</w:t>
      </w:r>
      <w:r w:rsidRPr="00AA0F77">
        <w:rPr>
          <w:rFonts w:hint="eastAsia"/>
          <w:lang w:val="de-DE"/>
        </w:rPr>
        <w:t>I</w:t>
      </w:r>
      <w:r w:rsidRPr="00AA0F77">
        <w:rPr>
          <w:rFonts w:hint="eastAsia"/>
          <w:vertAlign w:val="superscript"/>
          <w:lang w:val="de-DE"/>
        </w:rPr>
        <w:t>2</w:t>
      </w:r>
      <w:r w:rsidRPr="00AA0F77">
        <w:rPr>
          <w:rFonts w:hint="eastAsia"/>
          <w:lang w:val="de-DE"/>
        </w:rPr>
        <w:t>C</w:t>
      </w:r>
      <w:r>
        <w:rPr>
          <w:rFonts w:hint="eastAsia"/>
          <w:lang w:val="de-DE"/>
        </w:rPr>
        <w:t>实例初始化函数</w:t>
      </w:r>
      <w:r>
        <w:rPr>
          <w:rFonts w:hint="eastAsia"/>
          <w:lang w:val="de-DE"/>
        </w:rPr>
        <w:t>am</w:t>
      </w:r>
      <w:r>
        <w:rPr>
          <w:lang w:val="de-DE"/>
        </w:rPr>
        <w:t>_zlg116_i2c1_inst_init()</w:t>
      </w:r>
      <w:r>
        <w:rPr>
          <w:rFonts w:hint="eastAsia"/>
          <w:lang w:val="de-DE"/>
        </w:rPr>
        <w:t>获取句柄。即：</w:t>
      </w:r>
    </w:p>
    <w:p w14:paraId="56F06FFE" w14:textId="77777777" w:rsidR="0002043A" w:rsidRPr="0023284B" w:rsidRDefault="0002043A" w:rsidP="0002043A">
      <w:pPr>
        <w:pStyle w:val="a5"/>
        <w:ind w:firstLine="420"/>
      </w:pPr>
      <w:r w:rsidRPr="0023284B">
        <w:t>a</w:t>
      </w:r>
      <w:r w:rsidRPr="0023284B">
        <w:rPr>
          <w:rFonts w:hint="eastAsia"/>
        </w:rPr>
        <w:t>m</w:t>
      </w:r>
      <w:r w:rsidRPr="0023284B">
        <w:t>_i2c_handle_t i2c_handle = am_zlg</w:t>
      </w:r>
      <w:r>
        <w:t>116</w:t>
      </w:r>
      <w:r w:rsidRPr="0023284B">
        <w:t>_i2c1_inst_init();</w:t>
      </w:r>
    </w:p>
    <w:p w14:paraId="61055670" w14:textId="77777777" w:rsidR="0002043A" w:rsidRPr="008332B4" w:rsidRDefault="0002043A" w:rsidP="0002043A">
      <w:pPr>
        <w:pStyle w:val="23"/>
        <w:spacing w:before="62" w:after="62"/>
        <w:rPr>
          <w:lang w:val="de-DE"/>
        </w:rPr>
      </w:pPr>
      <w:r>
        <w:rPr>
          <w:lang w:val="de-DE"/>
        </w:rPr>
        <w:t>I2C</w:t>
      </w:r>
      <w:r>
        <w:rPr>
          <w:rFonts w:hint="eastAsia"/>
          <w:lang w:val="de-DE"/>
        </w:rPr>
        <w:t>句柄即可直接作为</w:t>
      </w:r>
      <w:r>
        <w:rPr>
          <w:rFonts w:hint="eastAsia"/>
          <w:lang w:val="de-DE"/>
        </w:rPr>
        <w:t>i</w:t>
      </w:r>
      <w:r>
        <w:rPr>
          <w:lang w:val="de-DE"/>
        </w:rPr>
        <w:t>2c_handled</w:t>
      </w:r>
      <w:r>
        <w:rPr>
          <w:rFonts w:hint="eastAsia"/>
          <w:lang w:val="de-DE"/>
        </w:rPr>
        <w:t>的实参传递。</w:t>
      </w:r>
    </w:p>
    <w:p w14:paraId="24D1E77F" w14:textId="77777777" w:rsidR="0002043A" w:rsidRPr="002D1DC8" w:rsidRDefault="0002043A" w:rsidP="00A141DF">
      <w:pPr>
        <w:pStyle w:val="23"/>
        <w:numPr>
          <w:ilvl w:val="0"/>
          <w:numId w:val="64"/>
        </w:numPr>
        <w:spacing w:before="62" w:after="62"/>
        <w:rPr>
          <w:b/>
          <w:lang w:val="de-DE"/>
        </w:rPr>
      </w:pPr>
      <w:r w:rsidRPr="002D1DC8">
        <w:rPr>
          <w:rFonts w:hint="eastAsia"/>
          <w:b/>
          <w:lang w:val="de-DE"/>
        </w:rPr>
        <w:t>实例句柄</w:t>
      </w:r>
    </w:p>
    <w:p w14:paraId="23AAC0B1" w14:textId="77777777" w:rsidR="0002043A" w:rsidRDefault="0002043A" w:rsidP="0002043A">
      <w:pPr>
        <w:pStyle w:val="23"/>
        <w:spacing w:before="62" w:after="62"/>
        <w:rPr>
          <w:lang w:val="de-DE"/>
        </w:rPr>
      </w:pPr>
      <w:r>
        <w:rPr>
          <w:rFonts w:hint="eastAsia"/>
          <w:lang w:val="de-DE"/>
        </w:rPr>
        <w:t>BMP280</w:t>
      </w:r>
      <w:r>
        <w:rPr>
          <w:rFonts w:hint="eastAsia"/>
          <w:lang w:val="de-DE"/>
        </w:rPr>
        <w:t>初始化函数</w:t>
      </w:r>
      <w:r>
        <w:rPr>
          <w:rFonts w:hint="eastAsia"/>
          <w:lang w:val="de-DE"/>
        </w:rPr>
        <w:t>am</w:t>
      </w:r>
      <w:r>
        <w:rPr>
          <w:lang w:val="de-DE"/>
        </w:rPr>
        <w:t>_bmp280_inst_init()</w:t>
      </w:r>
      <w:r>
        <w:rPr>
          <w:rFonts w:hint="eastAsia"/>
          <w:lang w:val="de-DE"/>
        </w:rPr>
        <w:t>的返回值</w:t>
      </w:r>
      <w:r>
        <w:rPr>
          <w:rFonts w:hint="eastAsia"/>
          <w:lang w:val="de-DE"/>
        </w:rPr>
        <w:t>BMP280</w:t>
      </w:r>
      <w:r>
        <w:rPr>
          <w:rFonts w:hint="eastAsia"/>
          <w:lang w:val="de-DE"/>
        </w:rPr>
        <w:t>实例的句柄，作为其他功能接口（温度数据读取、气压数据读取）的实参。</w:t>
      </w:r>
    </w:p>
    <w:p w14:paraId="68AEF9B3" w14:textId="77777777" w:rsidR="0002043A" w:rsidRDefault="0002043A" w:rsidP="0002043A">
      <w:pPr>
        <w:pStyle w:val="23"/>
        <w:spacing w:before="62" w:after="62"/>
        <w:rPr>
          <w:lang w:val="de-DE"/>
        </w:rPr>
      </w:pPr>
      <w:r>
        <w:rPr>
          <w:rFonts w:hint="eastAsia"/>
          <w:lang w:val="de-DE"/>
        </w:rPr>
        <w:t>其类型</w:t>
      </w:r>
      <w:r>
        <w:rPr>
          <w:rFonts w:hint="eastAsia"/>
          <w:lang w:val="de-DE"/>
        </w:rPr>
        <w:t>am</w:t>
      </w:r>
      <w:r>
        <w:rPr>
          <w:lang w:val="de-DE"/>
        </w:rPr>
        <w:t>_bmp280_inst_init(am_bmp280.h)</w:t>
      </w:r>
      <w:r>
        <w:rPr>
          <w:rFonts w:hint="eastAsia"/>
          <w:lang w:val="de-DE"/>
        </w:rPr>
        <w:t>定义如下：</w:t>
      </w:r>
    </w:p>
    <w:p w14:paraId="1BAE3919" w14:textId="77777777" w:rsidR="0002043A" w:rsidRPr="0023284B" w:rsidRDefault="0002043A" w:rsidP="0002043A">
      <w:pPr>
        <w:pStyle w:val="a5"/>
        <w:ind w:firstLine="420"/>
      </w:pPr>
      <w:r w:rsidRPr="0023284B">
        <w:t>typedef am_bmp280_dev_t *am_bmp280_handle_t;</w:t>
      </w:r>
    </w:p>
    <w:p w14:paraId="05D12B3C" w14:textId="77777777" w:rsidR="0002043A" w:rsidRDefault="0002043A" w:rsidP="0002043A">
      <w:pPr>
        <w:pStyle w:val="23"/>
        <w:spacing w:before="62" w:after="62"/>
        <w:rPr>
          <w:lang w:val="de-DE"/>
        </w:rPr>
      </w:pPr>
      <w:r>
        <w:rPr>
          <w:rFonts w:hint="eastAsia"/>
          <w:lang w:val="de-DE"/>
        </w:rPr>
        <w:t>返回值为</w:t>
      </w:r>
      <w:r>
        <w:rPr>
          <w:rFonts w:hint="eastAsia"/>
          <w:lang w:val="de-DE"/>
        </w:rPr>
        <w:t>NULL</w:t>
      </w:r>
      <w:r>
        <w:rPr>
          <w:rFonts w:hint="eastAsia"/>
          <w:lang w:val="de-DE"/>
        </w:rPr>
        <w:t>，说明初始化失败；若返回值不为</w:t>
      </w:r>
      <w:r>
        <w:rPr>
          <w:rFonts w:hint="eastAsia"/>
          <w:lang w:val="de-DE"/>
        </w:rPr>
        <w:t>NULL</w:t>
      </w:r>
      <w:r>
        <w:rPr>
          <w:rFonts w:hint="eastAsia"/>
          <w:lang w:val="de-DE"/>
        </w:rPr>
        <w:t>，说明返回了有效的</w:t>
      </w:r>
      <w:r>
        <w:rPr>
          <w:rFonts w:hint="eastAsia"/>
          <w:lang w:val="de-DE"/>
        </w:rPr>
        <w:lastRenderedPageBreak/>
        <w:t>handle</w:t>
      </w:r>
      <w:r>
        <w:rPr>
          <w:rFonts w:hint="eastAsia"/>
          <w:lang w:val="de-DE"/>
        </w:rPr>
        <w:t>。</w:t>
      </w:r>
    </w:p>
    <w:p w14:paraId="44744449" w14:textId="77777777" w:rsidR="0002043A" w:rsidRDefault="0002043A" w:rsidP="0002043A">
      <w:pPr>
        <w:pStyle w:val="23"/>
        <w:spacing w:before="62" w:after="62"/>
        <w:rPr>
          <w:lang w:val="de-DE"/>
        </w:rPr>
      </w:pPr>
      <w:r w:rsidRPr="00184227">
        <w:rPr>
          <w:rFonts w:hint="eastAsia"/>
          <w:lang w:val="de-DE"/>
        </w:rPr>
        <w:t>基于模块化编程思想，将初始化相关的实例、实例信息等的定义存放到对应的配置文件中，通过头文件引出实例初始化函数接口，源文件和头文件的程序范例分别详见</w:t>
      </w:r>
      <w:r>
        <w:rPr>
          <w:lang w:val="de-DE"/>
        </w:rPr>
        <w:fldChar w:fldCharType="begin"/>
      </w:r>
      <w:r>
        <w:rPr>
          <w:lang w:val="de-DE"/>
        </w:rPr>
        <w:instrText xml:space="preserve"> </w:instrText>
      </w:r>
      <w:r>
        <w:rPr>
          <w:rFonts w:hint="eastAsia"/>
          <w:lang w:val="de-DE"/>
        </w:rPr>
        <w:instrText>REF _Ref528337504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rPr>
        <w:t>5</w:t>
      </w:r>
      <w:r w:rsidR="00B93B10">
        <w:t>.</w:t>
      </w:r>
      <w:r w:rsidR="00B93B10">
        <w:rPr>
          <w:noProof/>
        </w:rPr>
        <w:t>64</w:t>
      </w:r>
      <w:r>
        <w:rPr>
          <w:lang w:val="de-DE"/>
        </w:rPr>
        <w:fldChar w:fldCharType="end"/>
      </w:r>
      <w:r>
        <w:rPr>
          <w:rFonts w:hint="eastAsia"/>
          <w:lang w:val="de-DE"/>
        </w:rPr>
        <w:t>和</w:t>
      </w:r>
      <w:r>
        <w:rPr>
          <w:lang w:val="de-DE"/>
        </w:rPr>
        <w:fldChar w:fldCharType="begin"/>
      </w:r>
      <w:r>
        <w:rPr>
          <w:lang w:val="de-DE"/>
        </w:rPr>
        <w:instrText xml:space="preserve"> </w:instrText>
      </w:r>
      <w:r>
        <w:rPr>
          <w:rFonts w:hint="eastAsia"/>
          <w:lang w:val="de-DE"/>
        </w:rPr>
        <w:instrText>REF _Ref528337543 \h</w:instrText>
      </w:r>
      <w:r>
        <w:rPr>
          <w:lang w:val="de-DE"/>
        </w:rPr>
        <w:instrText xml:space="preserve"> </w:instrText>
      </w:r>
      <w:r>
        <w:rPr>
          <w:lang w:val="de-DE"/>
        </w:rPr>
      </w:r>
      <w:r>
        <w:rPr>
          <w:lang w:val="de-DE"/>
        </w:rPr>
        <w:fldChar w:fldCharType="separate"/>
      </w:r>
      <w:r w:rsidR="00B93B10">
        <w:rPr>
          <w:rFonts w:hint="eastAsia"/>
        </w:rPr>
        <w:t>程序清单</w:t>
      </w:r>
      <w:r w:rsidR="00B93B10">
        <w:rPr>
          <w:noProof/>
          <w:lang w:val="de-DE"/>
        </w:rPr>
        <w:t>5</w:t>
      </w:r>
      <w:r w:rsidR="00B93B10" w:rsidRPr="008B62B0">
        <w:rPr>
          <w:lang w:val="de-DE"/>
        </w:rPr>
        <w:t>.</w:t>
      </w:r>
      <w:r w:rsidR="00B93B10">
        <w:rPr>
          <w:noProof/>
          <w:lang w:val="de-DE"/>
        </w:rPr>
        <w:t>65</w:t>
      </w:r>
      <w:r>
        <w:rPr>
          <w:lang w:val="de-DE"/>
        </w:rPr>
        <w:fldChar w:fldCharType="end"/>
      </w:r>
      <w:r>
        <w:rPr>
          <w:rFonts w:hint="eastAsia"/>
          <w:lang w:val="de-DE"/>
        </w:rPr>
        <w:t>。</w:t>
      </w:r>
    </w:p>
    <w:p w14:paraId="3B6C73CB" w14:textId="5B3D51F5" w:rsidR="0002043A" w:rsidRDefault="0002043A" w:rsidP="0002043A">
      <w:pPr>
        <w:pStyle w:val="a7"/>
        <w:rPr>
          <w:lang w:val="de-DE"/>
        </w:rPr>
      </w:pPr>
      <w:bookmarkStart w:id="485" w:name="_Ref528337504"/>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65</w:t>
      </w:r>
      <w:r w:rsidR="00A26C7F">
        <w:fldChar w:fldCharType="end"/>
      </w:r>
      <w:bookmarkEnd w:id="485"/>
      <w:r>
        <w:t xml:space="preserve">  </w:t>
      </w:r>
      <w:r>
        <w:rPr>
          <w:rFonts w:hint="eastAsia"/>
        </w:rPr>
        <w:t>实例初始化函数范例程序</w:t>
      </w:r>
    </w:p>
    <w:p w14:paraId="4AA31354" w14:textId="77777777" w:rsidR="0002043A" w:rsidRPr="0023284B" w:rsidRDefault="0002043A" w:rsidP="0002043A">
      <w:pPr>
        <w:pStyle w:val="a5"/>
        <w:ind w:firstLine="420"/>
      </w:pPr>
      <w:r w:rsidRPr="0023284B">
        <w:t>#include "ametal.h"</w:t>
      </w:r>
    </w:p>
    <w:p w14:paraId="6D295C86" w14:textId="77777777" w:rsidR="0002043A" w:rsidRPr="0023284B" w:rsidRDefault="0002043A" w:rsidP="0002043A">
      <w:pPr>
        <w:pStyle w:val="a5"/>
        <w:ind w:firstLine="420"/>
      </w:pPr>
      <w:r w:rsidRPr="0023284B">
        <w:t>#include "am_bmp280.h"</w:t>
      </w:r>
    </w:p>
    <w:p w14:paraId="66CF66CE" w14:textId="77777777" w:rsidR="0002043A" w:rsidRPr="0023284B" w:rsidRDefault="0002043A" w:rsidP="0002043A">
      <w:pPr>
        <w:pStyle w:val="a5"/>
        <w:ind w:firstLine="420"/>
      </w:pPr>
      <w:r w:rsidRPr="0023284B">
        <w:t>#include "am_zlg</w:t>
      </w:r>
      <w:r>
        <w:t>116</w:t>
      </w:r>
      <w:r w:rsidRPr="0023284B">
        <w:t>_inst_init.h"</w:t>
      </w:r>
    </w:p>
    <w:p w14:paraId="3DA7DCDB" w14:textId="77777777" w:rsidR="0002043A" w:rsidRPr="0023284B" w:rsidRDefault="0002043A" w:rsidP="0002043A">
      <w:pPr>
        <w:pStyle w:val="a5"/>
        <w:ind w:firstLine="420"/>
      </w:pPr>
      <w:r w:rsidRPr="0023284B">
        <w:t>#include "zlg</w:t>
      </w:r>
      <w:r>
        <w:t>116</w:t>
      </w:r>
      <w:r w:rsidRPr="0023284B">
        <w:t>_pin.h"</w:t>
      </w:r>
    </w:p>
    <w:p w14:paraId="6BD0863D" w14:textId="77777777" w:rsidR="0002043A" w:rsidRPr="0023284B" w:rsidRDefault="0002043A" w:rsidP="0002043A">
      <w:pPr>
        <w:pStyle w:val="a5"/>
        <w:ind w:firstLine="420"/>
      </w:pPr>
      <w:r w:rsidRPr="0023284B">
        <w:t>am_local am_const am_bmp280_devinfo_t __g_bmp280_devinfo = {</w:t>
      </w:r>
    </w:p>
    <w:p w14:paraId="39BAB358" w14:textId="77777777" w:rsidR="0002043A" w:rsidRPr="0023284B" w:rsidRDefault="0002043A" w:rsidP="0002043A">
      <w:pPr>
        <w:pStyle w:val="a5"/>
        <w:ind w:firstLine="420"/>
      </w:pPr>
      <w:r w:rsidRPr="0023284B">
        <w:t xml:space="preserve">    PRESSURE_OVERESAMPLE_X16,</w:t>
      </w:r>
    </w:p>
    <w:p w14:paraId="4A7F0113" w14:textId="77777777" w:rsidR="0002043A" w:rsidRPr="0023284B" w:rsidRDefault="0002043A" w:rsidP="0002043A">
      <w:pPr>
        <w:pStyle w:val="a5"/>
        <w:ind w:firstLine="420"/>
      </w:pPr>
      <w:r w:rsidRPr="0023284B">
        <w:t xml:space="preserve">    TEMP_OVERESAMPLE_X16,</w:t>
      </w:r>
    </w:p>
    <w:p w14:paraId="05590209" w14:textId="77777777" w:rsidR="0002043A" w:rsidRPr="0023284B" w:rsidRDefault="0002043A" w:rsidP="0002043A">
      <w:pPr>
        <w:pStyle w:val="a5"/>
        <w:ind w:firstLine="420"/>
      </w:pPr>
      <w:r w:rsidRPr="0023284B">
        <w:t xml:space="preserve">    NORMAL_MODE,</w:t>
      </w:r>
    </w:p>
    <w:p w14:paraId="42AFB55D" w14:textId="77777777" w:rsidR="0002043A" w:rsidRPr="0023284B" w:rsidRDefault="0002043A" w:rsidP="0002043A">
      <w:pPr>
        <w:pStyle w:val="a5"/>
        <w:ind w:firstLine="420"/>
      </w:pPr>
      <w:r w:rsidRPr="0023284B">
        <w:t xml:space="preserve">    STANDBY_TIME_HALF_MS</w:t>
      </w:r>
    </w:p>
    <w:p w14:paraId="69CD7D0F" w14:textId="77777777" w:rsidR="0002043A" w:rsidRPr="0023284B" w:rsidRDefault="0002043A" w:rsidP="0002043A">
      <w:pPr>
        <w:pStyle w:val="a5"/>
        <w:ind w:firstLine="420"/>
      </w:pPr>
      <w:r w:rsidRPr="0023284B">
        <w:t>};</w:t>
      </w:r>
    </w:p>
    <w:p w14:paraId="0B43A535" w14:textId="77777777" w:rsidR="0002043A" w:rsidRPr="0023284B" w:rsidRDefault="0002043A" w:rsidP="0002043A">
      <w:pPr>
        <w:pStyle w:val="a5"/>
        <w:ind w:firstLine="420"/>
      </w:pPr>
      <w:r w:rsidRPr="0023284B">
        <w:t>/**************************************************************************</w:t>
      </w:r>
    </w:p>
    <w:p w14:paraId="3D25A64A" w14:textId="77777777" w:rsidR="0002043A" w:rsidRPr="0023284B" w:rsidRDefault="0002043A" w:rsidP="0002043A">
      <w:pPr>
        <w:pStyle w:val="a5"/>
        <w:ind w:firstLine="420"/>
      </w:pPr>
      <w:r w:rsidRPr="0023284B">
        <w:t xml:space="preserve">  BMA253 </w:t>
      </w:r>
      <w:r w:rsidRPr="0023284B">
        <w:t>实例初始化</w:t>
      </w:r>
    </w:p>
    <w:p w14:paraId="68693C06" w14:textId="77777777" w:rsidR="0002043A" w:rsidRPr="0023284B" w:rsidRDefault="0002043A" w:rsidP="0002043A">
      <w:pPr>
        <w:pStyle w:val="a5"/>
        <w:ind w:firstLine="420"/>
      </w:pPr>
      <w:r w:rsidRPr="0023284B">
        <w:t>**************************************************************************/</w:t>
      </w:r>
    </w:p>
    <w:p w14:paraId="28309589" w14:textId="77777777" w:rsidR="0002043A" w:rsidRPr="0023284B" w:rsidRDefault="0002043A" w:rsidP="0002043A">
      <w:pPr>
        <w:pStyle w:val="a5"/>
        <w:ind w:firstLine="420"/>
      </w:pPr>
      <w:r w:rsidRPr="0023284B">
        <w:t xml:space="preserve">/** \brief </w:t>
      </w:r>
      <w:r w:rsidRPr="0023284B">
        <w:t>设备定义</w:t>
      </w:r>
      <w:r w:rsidRPr="0023284B">
        <w:t xml:space="preserve"> */</w:t>
      </w:r>
    </w:p>
    <w:p w14:paraId="6AE57D10" w14:textId="77777777" w:rsidR="0002043A" w:rsidRPr="0023284B" w:rsidRDefault="0002043A" w:rsidP="0002043A">
      <w:pPr>
        <w:pStyle w:val="a5"/>
        <w:ind w:firstLine="420"/>
      </w:pPr>
      <w:r w:rsidRPr="0023284B">
        <w:t>am_local am_bmp280_dev_t __g_bmp280_dev;</w:t>
      </w:r>
    </w:p>
    <w:p w14:paraId="00FBB5EB" w14:textId="77777777" w:rsidR="0002043A" w:rsidRPr="0023284B" w:rsidRDefault="0002043A" w:rsidP="0002043A">
      <w:pPr>
        <w:pStyle w:val="a5"/>
        <w:ind w:firstLine="420"/>
      </w:pPr>
      <w:r w:rsidRPr="0023284B">
        <w:t xml:space="preserve">/** \brief </w:t>
      </w:r>
      <w:r w:rsidRPr="0023284B">
        <w:t>实例初始化</w:t>
      </w:r>
      <w:r w:rsidRPr="0023284B">
        <w:t xml:space="preserve"> */</w:t>
      </w:r>
    </w:p>
    <w:p w14:paraId="537EA973" w14:textId="77777777" w:rsidR="0002043A" w:rsidRPr="0023284B" w:rsidRDefault="0002043A" w:rsidP="0002043A">
      <w:pPr>
        <w:pStyle w:val="a5"/>
        <w:ind w:firstLine="420"/>
      </w:pPr>
      <w:r w:rsidRPr="0023284B">
        <w:t>am_bmp280_handle_t am_bmp280_inst_init (void)</w:t>
      </w:r>
    </w:p>
    <w:p w14:paraId="3D3779A5" w14:textId="77777777" w:rsidR="0002043A" w:rsidRPr="0023284B" w:rsidRDefault="0002043A" w:rsidP="0002043A">
      <w:pPr>
        <w:pStyle w:val="a5"/>
        <w:ind w:firstLine="420"/>
      </w:pPr>
      <w:r w:rsidRPr="0023284B">
        <w:t>{</w:t>
      </w:r>
    </w:p>
    <w:p w14:paraId="14427E38" w14:textId="77777777" w:rsidR="0002043A" w:rsidRPr="0023284B" w:rsidRDefault="0002043A" w:rsidP="0002043A">
      <w:pPr>
        <w:pStyle w:val="a5"/>
        <w:ind w:firstLine="420"/>
      </w:pPr>
      <w:r w:rsidRPr="0023284B">
        <w:t xml:space="preserve">    /* </w:t>
      </w:r>
      <w:r w:rsidRPr="0023284B">
        <w:t>获取</w:t>
      </w:r>
      <w:r w:rsidRPr="0023284B">
        <w:t xml:space="preserve"> I2C </w:t>
      </w:r>
      <w:r w:rsidRPr="0023284B">
        <w:t>实例句柄</w:t>
      </w:r>
      <w:r w:rsidRPr="0023284B">
        <w:t xml:space="preserve"> */</w:t>
      </w:r>
    </w:p>
    <w:p w14:paraId="55F0E490" w14:textId="77777777" w:rsidR="0002043A" w:rsidRPr="0023284B" w:rsidRDefault="0002043A" w:rsidP="0002043A">
      <w:pPr>
        <w:pStyle w:val="a5"/>
        <w:ind w:firstLine="420"/>
      </w:pPr>
      <w:r w:rsidRPr="0023284B">
        <w:t xml:space="preserve">    am_i2c_handle_t i2c_handle</w:t>
      </w:r>
      <w:r>
        <w:t xml:space="preserve"> </w:t>
      </w:r>
      <w:r w:rsidRPr="0023284B">
        <w:t xml:space="preserve"> =  am_zlg</w:t>
      </w:r>
      <w:r>
        <w:t>116</w:t>
      </w:r>
      <w:r w:rsidRPr="0023284B">
        <w:t>_i2c1_inst_init();</w:t>
      </w:r>
    </w:p>
    <w:p w14:paraId="157D4753" w14:textId="77777777" w:rsidR="0002043A" w:rsidRPr="0023284B" w:rsidRDefault="0002043A" w:rsidP="0002043A">
      <w:pPr>
        <w:pStyle w:val="a5"/>
        <w:ind w:firstLine="420"/>
      </w:pPr>
      <w:r w:rsidRPr="0023284B">
        <w:t xml:space="preserve">    return am_bmp280_init (&amp;__g_bmp280_dev, </w:t>
      </w:r>
    </w:p>
    <w:p w14:paraId="0225FAEC" w14:textId="77777777" w:rsidR="0002043A" w:rsidRPr="0023284B" w:rsidRDefault="0002043A" w:rsidP="0002043A">
      <w:pPr>
        <w:pStyle w:val="a5"/>
        <w:ind w:firstLine="420"/>
      </w:pPr>
      <w:r>
        <w:t xml:space="preserve">                        </w:t>
      </w:r>
      <w:r w:rsidRPr="0023284B">
        <w:t>&amp;__g_bmp280_devinfo,</w:t>
      </w:r>
    </w:p>
    <w:p w14:paraId="0617D2F4" w14:textId="77777777" w:rsidR="0002043A" w:rsidRPr="0023284B" w:rsidRDefault="0002043A" w:rsidP="0002043A">
      <w:pPr>
        <w:pStyle w:val="a5"/>
        <w:ind w:firstLine="420"/>
      </w:pPr>
      <w:r>
        <w:t xml:space="preserve">                        </w:t>
      </w:r>
      <w:r w:rsidRPr="0023284B">
        <w:t xml:space="preserve">i2c_handle);   </w:t>
      </w:r>
    </w:p>
    <w:p w14:paraId="5B049C5B" w14:textId="77777777" w:rsidR="0002043A" w:rsidRPr="0023284B" w:rsidRDefault="0002043A" w:rsidP="0002043A">
      <w:pPr>
        <w:pStyle w:val="a5"/>
        <w:ind w:firstLine="420"/>
      </w:pPr>
      <w:r w:rsidRPr="0023284B">
        <w:t>}</w:t>
      </w:r>
    </w:p>
    <w:p w14:paraId="5AEF24FE" w14:textId="1CBBC8F1" w:rsidR="0002043A" w:rsidRPr="00CD24E0" w:rsidRDefault="0002043A" w:rsidP="0002043A">
      <w:pPr>
        <w:pStyle w:val="a7"/>
        <w:rPr>
          <w:lang w:val="de-DE"/>
        </w:rPr>
      </w:pPr>
      <w:bookmarkStart w:id="486" w:name="_Ref528337543"/>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66</w:t>
      </w:r>
      <w:r w:rsidR="00A26C7F">
        <w:fldChar w:fldCharType="end"/>
      </w:r>
      <w:bookmarkEnd w:id="486"/>
      <w:r w:rsidRPr="001B298B">
        <w:rPr>
          <w:lang w:val="de-DE"/>
        </w:rPr>
        <w:t xml:space="preserve"> </w:t>
      </w:r>
      <w:r w:rsidRPr="00CD24E0">
        <w:rPr>
          <w:lang w:val="de-DE"/>
        </w:rPr>
        <w:t xml:space="preserve"> </w:t>
      </w:r>
      <w:r>
        <w:rPr>
          <w:rFonts w:hint="eastAsia"/>
        </w:rPr>
        <w:t>实例初始化函数接口</w:t>
      </w:r>
      <w:r w:rsidRPr="00CD24E0">
        <w:rPr>
          <w:rFonts w:hint="eastAsia"/>
          <w:lang w:val="de-DE"/>
        </w:rPr>
        <w:t>(</w:t>
      </w:r>
      <w:r w:rsidRPr="00CD24E0">
        <w:rPr>
          <w:lang w:val="de-DE"/>
        </w:rPr>
        <w:t>am_hwconf_bmp280.h)</w:t>
      </w:r>
    </w:p>
    <w:p w14:paraId="236AFBF1" w14:textId="77777777" w:rsidR="0002043A" w:rsidRPr="0023284B" w:rsidRDefault="0002043A" w:rsidP="0002043A">
      <w:pPr>
        <w:pStyle w:val="a5"/>
        <w:ind w:firstLine="420"/>
      </w:pPr>
      <w:r w:rsidRPr="0023284B">
        <w:t>#include "ametal.h"</w:t>
      </w:r>
    </w:p>
    <w:p w14:paraId="5A5013F5" w14:textId="77777777" w:rsidR="0002043A" w:rsidRPr="0023284B" w:rsidRDefault="0002043A" w:rsidP="0002043A">
      <w:pPr>
        <w:pStyle w:val="a5"/>
        <w:ind w:firstLine="420"/>
      </w:pPr>
      <w:r w:rsidRPr="0023284B">
        <w:t>#include "am_bmp280.h"</w:t>
      </w:r>
    </w:p>
    <w:p w14:paraId="4D1A7BD0" w14:textId="77777777" w:rsidR="0002043A" w:rsidRPr="0023284B" w:rsidRDefault="0002043A" w:rsidP="0002043A">
      <w:pPr>
        <w:pStyle w:val="a5"/>
        <w:ind w:firstLine="420"/>
      </w:pPr>
      <w:r w:rsidRPr="0023284B">
        <w:t>#ifdef __cplusplus</w:t>
      </w:r>
    </w:p>
    <w:p w14:paraId="0C0CC44A" w14:textId="77777777" w:rsidR="0002043A" w:rsidRPr="0023284B" w:rsidRDefault="0002043A" w:rsidP="0002043A">
      <w:pPr>
        <w:pStyle w:val="a5"/>
        <w:ind w:firstLine="420"/>
      </w:pPr>
      <w:r w:rsidRPr="0023284B">
        <w:t>extern "C" {</w:t>
      </w:r>
    </w:p>
    <w:p w14:paraId="60D309AC" w14:textId="77777777" w:rsidR="0002043A" w:rsidRPr="0023284B" w:rsidRDefault="0002043A" w:rsidP="0002043A">
      <w:pPr>
        <w:pStyle w:val="a5"/>
        <w:ind w:firstLine="420"/>
      </w:pPr>
      <w:r w:rsidRPr="0023284B">
        <w:t>#endif</w:t>
      </w:r>
    </w:p>
    <w:p w14:paraId="1B26ED91" w14:textId="77777777" w:rsidR="0002043A" w:rsidRPr="0023284B" w:rsidRDefault="0002043A" w:rsidP="0002043A">
      <w:pPr>
        <w:pStyle w:val="a5"/>
        <w:ind w:firstLine="420"/>
      </w:pPr>
      <w:r w:rsidRPr="0023284B">
        <w:t xml:space="preserve">/** \brief </w:t>
      </w:r>
      <w:r w:rsidRPr="0023284B">
        <w:t>实例初始化</w:t>
      </w:r>
      <w:r w:rsidRPr="0023284B">
        <w:t xml:space="preserve"> */</w:t>
      </w:r>
    </w:p>
    <w:p w14:paraId="3F74A499" w14:textId="77777777" w:rsidR="0002043A" w:rsidRPr="00170B5C" w:rsidRDefault="0002043A" w:rsidP="0002043A">
      <w:pPr>
        <w:pStyle w:val="a5"/>
        <w:ind w:firstLine="420"/>
      </w:pPr>
      <w:r w:rsidRPr="0023284B">
        <w:t xml:space="preserve">am_bmp280_handle_t am_bmp280_inst_init (void);  </w:t>
      </w:r>
      <w:r w:rsidRPr="00170B5C">
        <w:t xml:space="preserve">  </w:t>
      </w:r>
    </w:p>
    <w:p w14:paraId="78DB6203" w14:textId="77777777" w:rsidR="0002043A" w:rsidRDefault="0002043A" w:rsidP="0002043A">
      <w:pPr>
        <w:pStyle w:val="23"/>
        <w:spacing w:before="62" w:after="62"/>
        <w:rPr>
          <w:lang w:val="de-DE"/>
        </w:rPr>
      </w:pPr>
      <w:r>
        <w:rPr>
          <w:rFonts w:hint="eastAsia"/>
          <w:lang w:val="de-DE"/>
        </w:rPr>
        <w:t>后续只需要使用无参数的实例初始化函数，即可获取</w:t>
      </w:r>
      <w:r>
        <w:rPr>
          <w:rFonts w:hint="eastAsia"/>
          <w:lang w:val="de-DE"/>
        </w:rPr>
        <w:t>BMP280</w:t>
      </w:r>
      <w:r>
        <w:rPr>
          <w:rFonts w:hint="eastAsia"/>
          <w:lang w:val="de-DE"/>
        </w:rPr>
        <w:t>的实例句柄。即：</w:t>
      </w:r>
    </w:p>
    <w:p w14:paraId="134C0487" w14:textId="77777777" w:rsidR="0002043A" w:rsidRDefault="0002043A" w:rsidP="0002043A">
      <w:pPr>
        <w:pStyle w:val="a5"/>
        <w:ind w:firstLine="420"/>
      </w:pPr>
      <w:r w:rsidRPr="00170B5C">
        <w:t>am_bmp280_handle_t am_bmp280_inst_init (void);</w:t>
      </w:r>
    </w:p>
    <w:p w14:paraId="66567732" w14:textId="77777777" w:rsidR="0002043A" w:rsidRDefault="0002043A" w:rsidP="0002043A">
      <w:pPr>
        <w:pStyle w:val="30"/>
      </w:pPr>
      <w:bookmarkStart w:id="487" w:name="_Toc528660214"/>
      <w:bookmarkStart w:id="488" w:name="_Toc528750836"/>
      <w:bookmarkStart w:id="489" w:name="_Toc6175865"/>
      <w:r w:rsidRPr="00EA74CB">
        <w:rPr>
          <w:rFonts w:hint="eastAsia"/>
          <w:lang w:val="de-DE"/>
        </w:rPr>
        <w:t>BM</w:t>
      </w:r>
      <w:r>
        <w:rPr>
          <w:rFonts w:hint="eastAsia"/>
          <w:lang w:val="de-DE"/>
        </w:rPr>
        <w:t>P</w:t>
      </w:r>
      <w:r w:rsidRPr="00EA74CB">
        <w:rPr>
          <w:rFonts w:hint="eastAsia"/>
          <w:lang w:val="de-DE"/>
        </w:rPr>
        <w:t>28</w:t>
      </w:r>
      <w:r>
        <w:rPr>
          <w:rFonts w:hint="eastAsia"/>
        </w:rPr>
        <w:t>0</w:t>
      </w:r>
      <w:r>
        <w:rPr>
          <w:rFonts w:hint="eastAsia"/>
        </w:rPr>
        <w:t>接口函数</w:t>
      </w:r>
      <w:bookmarkEnd w:id="487"/>
      <w:bookmarkEnd w:id="488"/>
      <w:bookmarkEnd w:id="489"/>
    </w:p>
    <w:p w14:paraId="1E27B64C" w14:textId="77777777" w:rsidR="0002043A" w:rsidRDefault="0002043A" w:rsidP="0002043A">
      <w:pPr>
        <w:pStyle w:val="23"/>
        <w:spacing w:before="62" w:after="62"/>
      </w:pPr>
      <w:r>
        <w:rPr>
          <w:rFonts w:hint="eastAsia"/>
        </w:rPr>
        <w:t>BMP280</w:t>
      </w:r>
      <w:r>
        <w:rPr>
          <w:rFonts w:hint="eastAsia"/>
        </w:rPr>
        <w:t>功能较为丰富，使用接口函数的功能较为简单，</w:t>
      </w:r>
      <w:r>
        <w:t>详见</w:t>
      </w:r>
      <w:r>
        <w:rPr>
          <w:color w:val="FF0000"/>
        </w:rPr>
        <w:fldChar w:fldCharType="begin"/>
      </w:r>
      <w:r>
        <w:instrText xml:space="preserve"> </w:instrText>
      </w:r>
      <w:r>
        <w:rPr>
          <w:rFonts w:hint="eastAsia"/>
        </w:rPr>
        <w:instrText>REF _Ref528341603 \h</w:instrText>
      </w:r>
      <w:r>
        <w:instrText xml:space="preserve"> </w:instrText>
      </w:r>
      <w:r>
        <w:rPr>
          <w:color w:val="FF0000"/>
        </w:rPr>
      </w:r>
      <w:r>
        <w:rPr>
          <w:color w:val="FF0000"/>
        </w:rPr>
        <w:fldChar w:fldCharType="separate"/>
      </w:r>
      <w:r w:rsidR="00B93B10">
        <w:rPr>
          <w:rFonts w:hint="eastAsia"/>
        </w:rPr>
        <w:t>表</w:t>
      </w:r>
      <w:r w:rsidR="00B93B10">
        <w:rPr>
          <w:noProof/>
        </w:rPr>
        <w:t>5</w:t>
      </w:r>
      <w:r w:rsidR="00B93B10">
        <w:t>.</w:t>
      </w:r>
      <w:r w:rsidR="00B93B10">
        <w:rPr>
          <w:noProof/>
        </w:rPr>
        <w:t>19</w:t>
      </w:r>
      <w:r>
        <w:rPr>
          <w:color w:val="FF0000"/>
        </w:rPr>
        <w:fldChar w:fldCharType="end"/>
      </w:r>
      <w:r>
        <w:rPr>
          <w:rFonts w:hint="eastAsia"/>
        </w:rPr>
        <w:t>，下面具体介绍</w:t>
      </w:r>
      <w:r>
        <w:rPr>
          <w:rFonts w:hint="eastAsia"/>
        </w:rPr>
        <w:lastRenderedPageBreak/>
        <w:t>各接口函数的使用方法。</w:t>
      </w:r>
    </w:p>
    <w:p w14:paraId="7489421F" w14:textId="77777777" w:rsidR="0002043A" w:rsidRDefault="0002043A" w:rsidP="0002043A">
      <w:pPr>
        <w:pStyle w:val="23"/>
        <w:spacing w:before="62" w:after="62"/>
        <w:jc w:val="center"/>
      </w:pPr>
      <w:bookmarkStart w:id="490" w:name="_Ref528341603"/>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19</w:t>
      </w:r>
      <w:r>
        <w:fldChar w:fldCharType="end"/>
      </w:r>
      <w:bookmarkEnd w:id="490"/>
      <w:r>
        <w:rPr>
          <w:noProof/>
        </w:rPr>
        <w:t xml:space="preserve">  </w:t>
      </w:r>
      <w:r>
        <w:rPr>
          <w:rFonts w:hint="eastAsia"/>
          <w:noProof/>
        </w:rPr>
        <w:t>BMP280</w:t>
      </w:r>
      <w:r>
        <w:rPr>
          <w:rFonts w:hint="eastAsia"/>
          <w:noProof/>
        </w:rPr>
        <w:t>接口函数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7"/>
        <w:gridCol w:w="936"/>
      </w:tblGrid>
      <w:tr w:rsidR="0002043A" w:rsidRPr="00184227" w14:paraId="5554F84F" w14:textId="77777777" w:rsidTr="00BF4B74">
        <w:trPr>
          <w:jc w:val="center"/>
        </w:trPr>
        <w:tc>
          <w:tcPr>
            <w:tcW w:w="3387" w:type="dxa"/>
            <w:tcBorders>
              <w:top w:val="thinThickSmallGap" w:sz="24" w:space="0" w:color="auto"/>
              <w:left w:val="single" w:sz="6" w:space="0" w:color="000000"/>
              <w:bottom w:val="double" w:sz="4" w:space="0" w:color="auto"/>
              <w:right w:val="double" w:sz="4" w:space="0" w:color="auto"/>
            </w:tcBorders>
            <w:shd w:val="pct10" w:color="auto" w:fill="auto"/>
            <w:vAlign w:val="center"/>
          </w:tcPr>
          <w:p w14:paraId="50BA8829" w14:textId="77777777" w:rsidR="0002043A" w:rsidRPr="00184227" w:rsidRDefault="0002043A" w:rsidP="00BF4B74">
            <w:pPr>
              <w:pStyle w:val="ab"/>
              <w:spacing w:before="48" w:after="48"/>
            </w:pPr>
            <w:r w:rsidRPr="00184227">
              <w:rPr>
                <w:rFonts w:hint="eastAsia"/>
              </w:rPr>
              <w:t>函数原型</w:t>
            </w:r>
          </w:p>
        </w:tc>
        <w:tc>
          <w:tcPr>
            <w:tcW w:w="0" w:type="auto"/>
            <w:tcBorders>
              <w:top w:val="thinThickSmallGap" w:sz="24" w:space="0" w:color="auto"/>
              <w:left w:val="double" w:sz="4" w:space="0" w:color="auto"/>
              <w:bottom w:val="double" w:sz="4" w:space="0" w:color="auto"/>
              <w:right w:val="single" w:sz="6" w:space="0" w:color="000000"/>
            </w:tcBorders>
            <w:shd w:val="pct10" w:color="auto" w:fill="auto"/>
            <w:vAlign w:val="center"/>
          </w:tcPr>
          <w:p w14:paraId="1F067220" w14:textId="77777777" w:rsidR="0002043A" w:rsidRPr="00184227" w:rsidRDefault="0002043A" w:rsidP="00BF4B74">
            <w:pPr>
              <w:pStyle w:val="ab"/>
              <w:spacing w:before="62" w:after="62"/>
            </w:pPr>
            <w:r w:rsidRPr="00184227">
              <w:rPr>
                <w:rFonts w:hint="eastAsia"/>
              </w:rPr>
              <w:t>功能简介</w:t>
            </w:r>
          </w:p>
        </w:tc>
      </w:tr>
      <w:tr w:rsidR="0002043A" w:rsidRPr="00184227" w14:paraId="2AE9E816" w14:textId="77777777" w:rsidTr="00BF4B74">
        <w:trPr>
          <w:jc w:val="center"/>
        </w:trPr>
        <w:tc>
          <w:tcPr>
            <w:tcW w:w="3387" w:type="dxa"/>
            <w:tcBorders>
              <w:top w:val="single" w:sz="6" w:space="0" w:color="000000"/>
              <w:left w:val="single" w:sz="6" w:space="0" w:color="000000"/>
              <w:bottom w:val="single" w:sz="4" w:space="0" w:color="000000"/>
              <w:right w:val="double" w:sz="4" w:space="0" w:color="auto"/>
            </w:tcBorders>
            <w:vAlign w:val="center"/>
          </w:tcPr>
          <w:p w14:paraId="37C6E1DD" w14:textId="77777777" w:rsidR="0002043A" w:rsidRDefault="0002043A" w:rsidP="00BF4B74">
            <w:pPr>
              <w:pStyle w:val="af5"/>
            </w:pPr>
            <w:r w:rsidRPr="008B62B0">
              <w:t>int am_bmp280_read_temp(</w:t>
            </w:r>
          </w:p>
          <w:p w14:paraId="63D3BC17" w14:textId="77777777" w:rsidR="0002043A" w:rsidRPr="008B62B0" w:rsidRDefault="0002043A" w:rsidP="00BF4B74">
            <w:pPr>
              <w:pStyle w:val="af5"/>
              <w:ind w:firstLineChars="200" w:firstLine="360"/>
            </w:pPr>
            <w:r w:rsidRPr="008B62B0">
              <w:t xml:space="preserve">am_bmp280_handle_t </w:t>
            </w:r>
            <w:r>
              <w:t xml:space="preserve"> </w:t>
            </w:r>
            <w:r w:rsidRPr="008B62B0">
              <w:t>handle,</w:t>
            </w:r>
          </w:p>
          <w:p w14:paraId="4CE3B245" w14:textId="77777777" w:rsidR="0002043A" w:rsidRPr="00184227" w:rsidRDefault="0002043A" w:rsidP="00BF4B74">
            <w:pPr>
              <w:pStyle w:val="ad"/>
              <w:spacing w:before="62" w:after="62"/>
              <w:ind w:firstLineChars="200" w:firstLine="360"/>
              <w:jc w:val="left"/>
              <w:rPr>
                <w:lang w:val="de-DE"/>
              </w:rPr>
            </w:pPr>
            <w:r w:rsidRPr="008B62B0">
              <w:t xml:space="preserve">int8_t </w:t>
            </w:r>
            <w:r>
              <w:t xml:space="preserve">              </w:t>
            </w:r>
            <w:r w:rsidRPr="008B62B0">
              <w:t>*temp)</w:t>
            </w:r>
          </w:p>
        </w:tc>
        <w:tc>
          <w:tcPr>
            <w:tcW w:w="0" w:type="auto"/>
            <w:tcBorders>
              <w:top w:val="single" w:sz="6" w:space="0" w:color="000000"/>
              <w:left w:val="double" w:sz="4" w:space="0" w:color="auto"/>
              <w:bottom w:val="single" w:sz="4" w:space="0" w:color="000000"/>
              <w:right w:val="single" w:sz="6" w:space="0" w:color="000000"/>
            </w:tcBorders>
            <w:vAlign w:val="center"/>
          </w:tcPr>
          <w:p w14:paraId="563ADAD4" w14:textId="77777777" w:rsidR="0002043A" w:rsidRPr="00184227" w:rsidRDefault="0002043A" w:rsidP="00BF4B74">
            <w:pPr>
              <w:pStyle w:val="ad"/>
              <w:spacing w:before="62" w:after="62"/>
            </w:pPr>
            <w:r w:rsidRPr="008B62B0">
              <w:t>温度读取</w:t>
            </w:r>
          </w:p>
        </w:tc>
      </w:tr>
      <w:tr w:rsidR="0002043A" w:rsidRPr="00184227" w14:paraId="08E228C0" w14:textId="77777777" w:rsidTr="00BF4B74">
        <w:trPr>
          <w:jc w:val="center"/>
        </w:trPr>
        <w:tc>
          <w:tcPr>
            <w:tcW w:w="3387" w:type="dxa"/>
            <w:tcBorders>
              <w:top w:val="single" w:sz="6" w:space="0" w:color="000000"/>
              <w:left w:val="single" w:sz="6" w:space="0" w:color="000000"/>
              <w:bottom w:val="thickThinSmallGap" w:sz="24" w:space="0" w:color="auto"/>
              <w:right w:val="double" w:sz="4" w:space="0" w:color="auto"/>
            </w:tcBorders>
            <w:vAlign w:val="center"/>
          </w:tcPr>
          <w:p w14:paraId="6A794B23" w14:textId="77777777" w:rsidR="0002043A" w:rsidRPr="008B62B0" w:rsidRDefault="0002043A" w:rsidP="00BF4B74">
            <w:pPr>
              <w:pStyle w:val="af5"/>
            </w:pPr>
            <w:r w:rsidRPr="008B62B0">
              <w:t>int am_bmp280_read_press (</w:t>
            </w:r>
          </w:p>
          <w:p w14:paraId="4A4471EE" w14:textId="77777777" w:rsidR="0002043A" w:rsidRPr="008B62B0" w:rsidRDefault="0002043A" w:rsidP="00BF4B74">
            <w:pPr>
              <w:pStyle w:val="af5"/>
              <w:ind w:firstLineChars="200" w:firstLine="360"/>
            </w:pPr>
            <w:r w:rsidRPr="008B62B0">
              <w:t xml:space="preserve">am_bmp280_handle_t </w:t>
            </w:r>
            <w:r>
              <w:t xml:space="preserve"> </w:t>
            </w:r>
            <w:r w:rsidRPr="008B62B0">
              <w:t>handle,</w:t>
            </w:r>
          </w:p>
          <w:p w14:paraId="3ED386BC" w14:textId="77777777" w:rsidR="0002043A" w:rsidRPr="00184227" w:rsidRDefault="0002043A" w:rsidP="00BF4B74">
            <w:pPr>
              <w:pStyle w:val="ad"/>
              <w:spacing w:before="62" w:after="62"/>
              <w:ind w:firstLineChars="200" w:firstLine="360"/>
              <w:jc w:val="left"/>
              <w:rPr>
                <w:lang w:val="de-DE"/>
              </w:rPr>
            </w:pPr>
            <w:r w:rsidRPr="008B62B0">
              <w:t xml:space="preserve">uint32_t </w:t>
            </w:r>
            <w:r>
              <w:t xml:space="preserve">            </w:t>
            </w:r>
            <w:r w:rsidRPr="008B62B0">
              <w:t>*press)</w:t>
            </w:r>
          </w:p>
        </w:tc>
        <w:tc>
          <w:tcPr>
            <w:tcW w:w="0" w:type="auto"/>
            <w:tcBorders>
              <w:top w:val="single" w:sz="6" w:space="0" w:color="000000"/>
              <w:left w:val="double" w:sz="4" w:space="0" w:color="auto"/>
              <w:bottom w:val="thickThinSmallGap" w:sz="24" w:space="0" w:color="auto"/>
              <w:right w:val="single" w:sz="6" w:space="0" w:color="000000"/>
            </w:tcBorders>
            <w:vAlign w:val="center"/>
          </w:tcPr>
          <w:p w14:paraId="53E4BAE1" w14:textId="77777777" w:rsidR="0002043A" w:rsidRPr="00184227" w:rsidRDefault="0002043A" w:rsidP="00BF4B74">
            <w:pPr>
              <w:pStyle w:val="ad"/>
              <w:spacing w:before="62" w:after="62"/>
            </w:pPr>
            <w:r w:rsidRPr="008B62B0">
              <w:t>气压读取</w:t>
            </w:r>
          </w:p>
        </w:tc>
      </w:tr>
    </w:tbl>
    <w:p w14:paraId="67420D83" w14:textId="77777777" w:rsidR="0002043A" w:rsidRPr="002D1DC8" w:rsidRDefault="0002043A" w:rsidP="00A141DF">
      <w:pPr>
        <w:pStyle w:val="23"/>
        <w:numPr>
          <w:ilvl w:val="0"/>
          <w:numId w:val="65"/>
        </w:numPr>
        <w:spacing w:before="62" w:after="62"/>
        <w:rPr>
          <w:b/>
        </w:rPr>
      </w:pPr>
      <w:r w:rsidRPr="002D1DC8">
        <w:rPr>
          <w:rFonts w:hint="eastAsia"/>
          <w:b/>
        </w:rPr>
        <w:t>温度信息读取</w:t>
      </w:r>
    </w:p>
    <w:p w14:paraId="6C0D4A88" w14:textId="77777777" w:rsidR="0002043A" w:rsidRPr="00DC0AED" w:rsidRDefault="0002043A" w:rsidP="0002043A">
      <w:pPr>
        <w:pStyle w:val="23"/>
        <w:spacing w:before="62" w:after="62"/>
      </w:pPr>
      <w:r w:rsidRPr="00DC0AED">
        <w:rPr>
          <w:rFonts w:hint="eastAsia"/>
        </w:rPr>
        <w:t>读取温度信息参数，当实例初始化完成获取句柄后，获取温度信息参数并做处理，实例初始化如下所示：</w:t>
      </w:r>
    </w:p>
    <w:p w14:paraId="54F12B7B" w14:textId="77777777" w:rsidR="0002043A" w:rsidRPr="00AC079C" w:rsidRDefault="0002043A" w:rsidP="0002043A">
      <w:pPr>
        <w:pStyle w:val="a5"/>
        <w:ind w:firstLine="420"/>
      </w:pPr>
      <w:r w:rsidRPr="00AC079C">
        <w:t>am_bmp280_handle_t handle;</w:t>
      </w:r>
    </w:p>
    <w:p w14:paraId="431DF310" w14:textId="77777777" w:rsidR="0002043A" w:rsidRPr="00AC079C" w:rsidRDefault="0002043A" w:rsidP="0002043A">
      <w:pPr>
        <w:pStyle w:val="a5"/>
        <w:ind w:firstLine="420"/>
      </w:pPr>
      <w:r w:rsidRPr="00AC079C">
        <w:t>handle = am_bmp280_inst_init();</w:t>
      </w:r>
    </w:p>
    <w:p w14:paraId="6F027D6F" w14:textId="77777777" w:rsidR="0002043A" w:rsidRDefault="0002043A" w:rsidP="0002043A">
      <w:pPr>
        <w:pStyle w:val="23"/>
        <w:spacing w:before="62" w:after="62"/>
      </w:pPr>
      <w:r>
        <w:rPr>
          <w:rFonts w:hint="eastAsia"/>
        </w:rPr>
        <w:t>当初始化完成，即可使用接口函数读取当前温度信息，调用该函数，即可读取温度信息，详见</w:t>
      </w:r>
      <w:r>
        <w:fldChar w:fldCharType="begin"/>
      </w:r>
      <w:r>
        <w:instrText xml:space="preserve"> </w:instrText>
      </w:r>
      <w:r>
        <w:rPr>
          <w:rFonts w:hint="eastAsia"/>
        </w:rPr>
        <w:instrText>REF _Ref528341725 \h</w:instrText>
      </w:r>
      <w:r>
        <w:instrText xml:space="preserve"> </w:instrText>
      </w:r>
      <w:r>
        <w:fldChar w:fldCharType="separate"/>
      </w:r>
      <w:r w:rsidR="00B93B10">
        <w:rPr>
          <w:rFonts w:hint="eastAsia"/>
        </w:rPr>
        <w:t>程序清单</w:t>
      </w:r>
      <w:r w:rsidR="00B93B10">
        <w:rPr>
          <w:noProof/>
        </w:rPr>
        <w:t>5</w:t>
      </w:r>
      <w:r w:rsidR="00B93B10">
        <w:t>.</w:t>
      </w:r>
      <w:r w:rsidR="00B93B10">
        <w:rPr>
          <w:noProof/>
        </w:rPr>
        <w:t>66</w:t>
      </w:r>
      <w:r>
        <w:fldChar w:fldCharType="end"/>
      </w:r>
      <w:r>
        <w:rPr>
          <w:rFonts w:hint="eastAsia"/>
        </w:rPr>
        <w:t>。</w:t>
      </w:r>
    </w:p>
    <w:p w14:paraId="4D92F63F" w14:textId="5D851BB4" w:rsidR="0002043A" w:rsidRDefault="0002043A" w:rsidP="0002043A">
      <w:pPr>
        <w:pStyle w:val="a7"/>
      </w:pPr>
      <w:bookmarkStart w:id="491" w:name="_Ref528341725"/>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67</w:t>
      </w:r>
      <w:r w:rsidR="00A26C7F">
        <w:fldChar w:fldCharType="end"/>
      </w:r>
      <w:bookmarkEnd w:id="491"/>
      <w:r>
        <w:t xml:space="preserve">  </w:t>
      </w:r>
      <w:r>
        <w:rPr>
          <w:rFonts w:hint="eastAsia"/>
        </w:rPr>
        <w:t>使用</w:t>
      </w:r>
      <w:r>
        <w:rPr>
          <w:rFonts w:hint="eastAsia"/>
        </w:rPr>
        <w:t>BMP280</w:t>
      </w:r>
      <w:r>
        <w:rPr>
          <w:rFonts w:hint="eastAsia"/>
        </w:rPr>
        <w:t>获取当前温度</w:t>
      </w:r>
    </w:p>
    <w:p w14:paraId="19FDB085" w14:textId="77777777" w:rsidR="0002043A" w:rsidRPr="00AC079C" w:rsidRDefault="0002043A" w:rsidP="0002043A">
      <w:pPr>
        <w:pStyle w:val="a5"/>
        <w:ind w:firstLine="420"/>
      </w:pPr>
      <w:r w:rsidRPr="00AC079C">
        <w:t>/**</w:t>
      </w:r>
    </w:p>
    <w:p w14:paraId="3469ABCB" w14:textId="77777777" w:rsidR="0002043A" w:rsidRPr="00AC079C" w:rsidRDefault="0002043A" w:rsidP="0002043A">
      <w:pPr>
        <w:pStyle w:val="a5"/>
        <w:ind w:firstLine="420"/>
      </w:pPr>
      <w:r w:rsidRPr="00AC079C">
        <w:t xml:space="preserve"> * \brief </w:t>
      </w:r>
      <w:r w:rsidRPr="00AC079C">
        <w:t>读取</w:t>
      </w:r>
      <w:r w:rsidRPr="00AC079C">
        <w:t>BMP280</w:t>
      </w:r>
      <w:r w:rsidRPr="00AC079C">
        <w:t>温度</w:t>
      </w:r>
    </w:p>
    <w:p w14:paraId="54F05D8A" w14:textId="77777777" w:rsidR="0002043A" w:rsidRPr="00AC079C" w:rsidRDefault="0002043A" w:rsidP="0002043A">
      <w:pPr>
        <w:pStyle w:val="a5"/>
        <w:ind w:firstLine="420"/>
      </w:pPr>
      <w:r w:rsidRPr="00AC079C">
        <w:t xml:space="preserve"> */</w:t>
      </w:r>
    </w:p>
    <w:p w14:paraId="24416C53" w14:textId="77777777" w:rsidR="0002043A" w:rsidRPr="00AC079C" w:rsidRDefault="0002043A" w:rsidP="0002043A">
      <w:pPr>
        <w:pStyle w:val="a5"/>
        <w:ind w:firstLine="420"/>
      </w:pPr>
      <w:r w:rsidRPr="00AC079C">
        <w:t>int am_bmp280_read_temp (am_bmp280_handle_t handle, int8_t *temp)</w:t>
      </w:r>
    </w:p>
    <w:p w14:paraId="7CE562EC" w14:textId="77777777" w:rsidR="0002043A" w:rsidRPr="00AC079C" w:rsidRDefault="0002043A" w:rsidP="0002043A">
      <w:pPr>
        <w:pStyle w:val="a5"/>
        <w:ind w:firstLine="420"/>
      </w:pPr>
      <w:r w:rsidRPr="00AC079C">
        <w:t>{</w:t>
      </w:r>
    </w:p>
    <w:p w14:paraId="0710EF79" w14:textId="77777777" w:rsidR="0002043A" w:rsidRPr="00AC079C" w:rsidRDefault="0002043A" w:rsidP="0002043A">
      <w:pPr>
        <w:pStyle w:val="a5"/>
        <w:ind w:firstLine="420"/>
      </w:pPr>
      <w:r>
        <w:t xml:space="preserve">    int32_t adc_temp</w:t>
      </w:r>
      <w:r>
        <w:tab/>
      </w:r>
      <w:r w:rsidRPr="00AC079C">
        <w:t>= 0;</w:t>
      </w:r>
    </w:p>
    <w:p w14:paraId="2FBFB2A0" w14:textId="77777777" w:rsidR="0002043A" w:rsidRPr="00AC079C" w:rsidRDefault="0002043A" w:rsidP="0002043A">
      <w:pPr>
        <w:pStyle w:val="a5"/>
        <w:ind w:firstLine="420"/>
      </w:pPr>
      <w:r w:rsidRPr="00AC079C">
        <w:t xml:space="preserve">    int32_t var1 </w:t>
      </w:r>
      <w:r>
        <w:tab/>
      </w:r>
      <w:r w:rsidRPr="00AC079C">
        <w:t>= 0;</w:t>
      </w:r>
    </w:p>
    <w:p w14:paraId="68346A68" w14:textId="77777777" w:rsidR="0002043A" w:rsidRPr="00AC079C" w:rsidRDefault="0002043A" w:rsidP="0002043A">
      <w:pPr>
        <w:pStyle w:val="a5"/>
        <w:ind w:firstLine="420"/>
      </w:pPr>
      <w:r w:rsidRPr="00AC079C">
        <w:t xml:space="preserve">    int32_t var2 </w:t>
      </w:r>
      <w:r>
        <w:tab/>
      </w:r>
      <w:r w:rsidRPr="00AC079C">
        <w:t>= 0;</w:t>
      </w:r>
    </w:p>
    <w:p w14:paraId="3DE30028" w14:textId="77777777" w:rsidR="0002043A" w:rsidRPr="00AC079C" w:rsidRDefault="0002043A" w:rsidP="0002043A">
      <w:pPr>
        <w:pStyle w:val="a5"/>
        <w:ind w:firstLine="420"/>
      </w:pPr>
      <w:r w:rsidRPr="00AC079C">
        <w:t xml:space="preserve">    int </w:t>
      </w:r>
      <w:r>
        <w:tab/>
      </w:r>
      <w:r w:rsidRPr="00AC079C">
        <w:t xml:space="preserve">ret </w:t>
      </w:r>
      <w:r>
        <w:tab/>
      </w:r>
      <w:r>
        <w:tab/>
      </w:r>
      <w:r w:rsidRPr="00AC079C">
        <w:t>= AM_OK;</w:t>
      </w:r>
    </w:p>
    <w:p w14:paraId="4889D958" w14:textId="77777777" w:rsidR="0002043A" w:rsidRPr="00AC079C" w:rsidRDefault="0002043A" w:rsidP="0002043A">
      <w:pPr>
        <w:pStyle w:val="a5"/>
        <w:ind w:firstLine="420"/>
      </w:pPr>
      <w:r w:rsidRPr="00AC079C">
        <w:t xml:space="preserve">    /* </w:t>
      </w:r>
      <w:r w:rsidRPr="00AC079C">
        <w:t>校准参数指针</w:t>
      </w:r>
      <w:r w:rsidRPr="00AC079C">
        <w:t xml:space="preserve"> */</w:t>
      </w:r>
    </w:p>
    <w:p w14:paraId="6B63E480" w14:textId="77777777" w:rsidR="0002043A" w:rsidRPr="00AC079C" w:rsidRDefault="0002043A" w:rsidP="0002043A">
      <w:pPr>
        <w:pStyle w:val="a5"/>
        <w:ind w:firstLine="420"/>
      </w:pPr>
      <w:r w:rsidRPr="00AC079C">
        <w:t xml:space="preserve">    bmp280_calib_param_t *calib_param = &amp;(handle-&gt;calib_param);</w:t>
      </w:r>
    </w:p>
    <w:p w14:paraId="7241F30A" w14:textId="77777777" w:rsidR="0002043A" w:rsidRPr="00AC079C" w:rsidRDefault="0002043A" w:rsidP="0002043A">
      <w:pPr>
        <w:pStyle w:val="a5"/>
        <w:ind w:firstLine="420"/>
      </w:pPr>
      <w:r w:rsidRPr="00AC079C">
        <w:t xml:space="preserve">    /* </w:t>
      </w:r>
      <w:r w:rsidRPr="00AC079C">
        <w:t>读取温度</w:t>
      </w:r>
      <w:r w:rsidRPr="00AC079C">
        <w:t>ADC */</w:t>
      </w:r>
    </w:p>
    <w:p w14:paraId="6715C03D" w14:textId="77777777" w:rsidR="0002043A" w:rsidRPr="00AC079C" w:rsidRDefault="0002043A" w:rsidP="0002043A">
      <w:pPr>
        <w:pStyle w:val="a5"/>
        <w:ind w:firstLine="420"/>
      </w:pPr>
      <w:r w:rsidRPr="00AC079C">
        <w:t xml:space="preserve">    ret = __bmp280_read_temp_reg(handle, &amp;adc_temp);</w:t>
      </w:r>
    </w:p>
    <w:p w14:paraId="487CDCDF" w14:textId="77777777" w:rsidR="0002043A" w:rsidRPr="00AC079C" w:rsidRDefault="0002043A" w:rsidP="0002043A">
      <w:pPr>
        <w:pStyle w:val="a5"/>
        <w:ind w:firstLine="420"/>
      </w:pPr>
      <w:r w:rsidRPr="00AC079C">
        <w:t xml:space="preserve">    /* </w:t>
      </w:r>
      <w:r w:rsidRPr="00AC079C">
        <w:t>检查读取是否失败</w:t>
      </w:r>
      <w:r w:rsidRPr="00AC079C">
        <w:t xml:space="preserve"> */</w:t>
      </w:r>
    </w:p>
    <w:p w14:paraId="79322263" w14:textId="77777777" w:rsidR="0002043A" w:rsidRPr="00AC079C" w:rsidRDefault="0002043A" w:rsidP="0002043A">
      <w:pPr>
        <w:pStyle w:val="a5"/>
        <w:ind w:firstLine="420"/>
      </w:pPr>
      <w:r w:rsidRPr="00AC079C">
        <w:t xml:space="preserve">    if (ret != AM_OK) {</w:t>
      </w:r>
    </w:p>
    <w:p w14:paraId="135E25D5" w14:textId="77777777" w:rsidR="0002043A" w:rsidRPr="00AC079C" w:rsidRDefault="0002043A" w:rsidP="0002043A">
      <w:pPr>
        <w:pStyle w:val="a5"/>
        <w:ind w:firstLine="420"/>
      </w:pPr>
      <w:r w:rsidRPr="00AC079C">
        <w:t xml:space="preserve">        return ret;</w:t>
      </w:r>
    </w:p>
    <w:p w14:paraId="1DDE0538" w14:textId="77777777" w:rsidR="0002043A" w:rsidRPr="00AC079C" w:rsidRDefault="0002043A" w:rsidP="0002043A">
      <w:pPr>
        <w:pStyle w:val="a5"/>
        <w:ind w:firstLine="420"/>
      </w:pPr>
      <w:r w:rsidRPr="00AC079C">
        <w:t xml:space="preserve">    }      </w:t>
      </w:r>
    </w:p>
    <w:p w14:paraId="697AE898" w14:textId="77777777" w:rsidR="0002043A" w:rsidRPr="00AC079C" w:rsidRDefault="0002043A" w:rsidP="0002043A">
      <w:pPr>
        <w:pStyle w:val="a5"/>
        <w:ind w:firstLine="420"/>
      </w:pPr>
      <w:r w:rsidRPr="00AC079C">
        <w:t xml:space="preserve">    /* </w:t>
      </w:r>
      <w:r w:rsidRPr="00AC079C">
        <w:t>转换成实际温度值</w:t>
      </w:r>
      <w:r w:rsidRPr="00AC079C">
        <w:t xml:space="preserve"> */</w:t>
      </w:r>
    </w:p>
    <w:p w14:paraId="2B39F25A" w14:textId="77777777" w:rsidR="0002043A" w:rsidRPr="00AC079C" w:rsidRDefault="0002043A" w:rsidP="0002043A">
      <w:pPr>
        <w:pStyle w:val="a5"/>
        <w:ind w:firstLine="420"/>
      </w:pPr>
      <w:r w:rsidRPr="00AC079C">
        <w:t xml:space="preserve">    var1 = (((double)adc_temp) / 16384.0 </w:t>
      </w:r>
    </w:p>
    <w:p w14:paraId="69132615" w14:textId="77777777" w:rsidR="0002043A" w:rsidRPr="00AC079C" w:rsidRDefault="0002043A" w:rsidP="0002043A">
      <w:pPr>
        <w:pStyle w:val="a5"/>
        <w:ind w:firstLine="420"/>
      </w:pPr>
      <w:r w:rsidRPr="00AC079C">
        <w:t xml:space="preserve">         - ((double) calib_param-&gt;dig_t1) / 1024.0) </w:t>
      </w:r>
    </w:p>
    <w:p w14:paraId="1EA8E719" w14:textId="77777777" w:rsidR="0002043A" w:rsidRPr="00AC079C" w:rsidRDefault="0002043A" w:rsidP="0002043A">
      <w:pPr>
        <w:pStyle w:val="a5"/>
        <w:ind w:firstLine="420"/>
      </w:pPr>
      <w:r w:rsidRPr="00AC079C">
        <w:t xml:space="preserve">         * ((double) calib_param-&gt;dig_t2);</w:t>
      </w:r>
    </w:p>
    <w:p w14:paraId="50B65A09" w14:textId="77777777" w:rsidR="0002043A" w:rsidRPr="00AC079C" w:rsidRDefault="0002043A" w:rsidP="0002043A">
      <w:pPr>
        <w:pStyle w:val="a5"/>
        <w:ind w:firstLine="420"/>
      </w:pPr>
      <w:r w:rsidRPr="00AC079C">
        <w:t xml:space="preserve">    var2 = ((((double)adc_temp) / 131072.0 </w:t>
      </w:r>
    </w:p>
    <w:p w14:paraId="7EA8EEB2" w14:textId="77777777" w:rsidR="0002043A" w:rsidRPr="00AC079C" w:rsidRDefault="0002043A" w:rsidP="0002043A">
      <w:pPr>
        <w:pStyle w:val="a5"/>
        <w:ind w:firstLine="420"/>
      </w:pPr>
      <w:r w:rsidRPr="00AC079C">
        <w:t xml:space="preserve">         - ((double) calib_param-&gt;dig_t1) / 8192.0) </w:t>
      </w:r>
    </w:p>
    <w:p w14:paraId="31DA244B" w14:textId="77777777" w:rsidR="0002043A" w:rsidRPr="00AC079C" w:rsidRDefault="0002043A" w:rsidP="0002043A">
      <w:pPr>
        <w:pStyle w:val="a5"/>
        <w:ind w:firstLine="420"/>
      </w:pPr>
      <w:r w:rsidRPr="00AC079C">
        <w:lastRenderedPageBreak/>
        <w:t xml:space="preserve">         * (((double)adc_temp)</w:t>
      </w:r>
    </w:p>
    <w:p w14:paraId="18AF0E04" w14:textId="77777777" w:rsidR="0002043A" w:rsidRPr="00AC079C" w:rsidRDefault="0002043A" w:rsidP="0002043A">
      <w:pPr>
        <w:pStyle w:val="a5"/>
        <w:ind w:firstLine="420"/>
      </w:pPr>
      <w:r w:rsidRPr="00AC079C">
        <w:t xml:space="preserve">         / 131072.0 - ((double) calib_param-&gt;dig_t1)</w:t>
      </w:r>
    </w:p>
    <w:p w14:paraId="0EB96ED9" w14:textId="77777777" w:rsidR="0002043A" w:rsidRPr="00AC079C" w:rsidRDefault="0002043A" w:rsidP="0002043A">
      <w:pPr>
        <w:pStyle w:val="a5"/>
        <w:ind w:firstLine="420"/>
      </w:pPr>
      <w:r w:rsidRPr="00AC079C">
        <w:t xml:space="preserve">         / 8192.0)) * ((double) calib_param-&gt;dig_t3);</w:t>
      </w:r>
    </w:p>
    <w:p w14:paraId="7ADE2191" w14:textId="77777777" w:rsidR="0002043A" w:rsidRPr="00AC079C" w:rsidRDefault="0002043A" w:rsidP="0002043A">
      <w:pPr>
        <w:pStyle w:val="a5"/>
        <w:ind w:firstLine="420"/>
      </w:pPr>
      <w:r w:rsidRPr="00AC079C">
        <w:t xml:space="preserve">    /* </w:t>
      </w:r>
      <w:r w:rsidRPr="00AC079C">
        <w:t>保存用于气压校准</w:t>
      </w:r>
      <w:r w:rsidRPr="00AC079C">
        <w:t xml:space="preserve"> */         </w:t>
      </w:r>
    </w:p>
    <w:p w14:paraId="36BAB45B" w14:textId="77777777" w:rsidR="0002043A" w:rsidRPr="00AC079C" w:rsidRDefault="0002043A" w:rsidP="0002043A">
      <w:pPr>
        <w:pStyle w:val="a5"/>
        <w:ind w:firstLine="420"/>
      </w:pPr>
      <w:r w:rsidRPr="00AC079C">
        <w:t xml:space="preserve">    calib_param-&gt;t_fine = var1 + var2;</w:t>
      </w:r>
    </w:p>
    <w:p w14:paraId="33A5EA7D" w14:textId="77777777" w:rsidR="0002043A" w:rsidRPr="00AC079C" w:rsidRDefault="0002043A" w:rsidP="0002043A">
      <w:pPr>
        <w:pStyle w:val="a5"/>
        <w:ind w:firstLine="420"/>
      </w:pPr>
      <w:r w:rsidRPr="00AC079C">
        <w:t xml:space="preserve">    *temp = (var1 + var2) / 5120.0;</w:t>
      </w:r>
    </w:p>
    <w:p w14:paraId="7F2198AB" w14:textId="77777777" w:rsidR="0002043A" w:rsidRPr="00AC079C" w:rsidRDefault="0002043A" w:rsidP="0002043A">
      <w:pPr>
        <w:pStyle w:val="a5"/>
        <w:ind w:firstLine="420"/>
      </w:pPr>
      <w:r w:rsidRPr="00AC079C">
        <w:t xml:space="preserve">    return  ret;     </w:t>
      </w:r>
    </w:p>
    <w:p w14:paraId="46EAE177" w14:textId="77777777" w:rsidR="0002043A" w:rsidRPr="00AC079C" w:rsidRDefault="0002043A" w:rsidP="0002043A">
      <w:pPr>
        <w:pStyle w:val="a5"/>
        <w:ind w:firstLine="420"/>
      </w:pPr>
      <w:r w:rsidRPr="00AC079C">
        <w:t>}</w:t>
      </w:r>
    </w:p>
    <w:p w14:paraId="3BD86A1F" w14:textId="77777777" w:rsidR="0002043A" w:rsidRPr="002D1DC8" w:rsidRDefault="0002043A" w:rsidP="00A141DF">
      <w:pPr>
        <w:pStyle w:val="23"/>
        <w:numPr>
          <w:ilvl w:val="0"/>
          <w:numId w:val="65"/>
        </w:numPr>
        <w:spacing w:before="62" w:after="62"/>
        <w:rPr>
          <w:b/>
        </w:rPr>
      </w:pPr>
      <w:r w:rsidRPr="002D1DC8">
        <w:rPr>
          <w:rFonts w:hint="eastAsia"/>
          <w:b/>
        </w:rPr>
        <w:t>气压信息读取</w:t>
      </w:r>
    </w:p>
    <w:p w14:paraId="786C0392" w14:textId="77777777" w:rsidR="0002043A" w:rsidRDefault="0002043A" w:rsidP="0002043A">
      <w:pPr>
        <w:pStyle w:val="23"/>
        <w:spacing w:before="62" w:after="62"/>
      </w:pPr>
      <w:r>
        <w:rPr>
          <w:rFonts w:hint="eastAsia"/>
        </w:rPr>
        <w:t>读取气压信息参数，当实例初始化完成获取句柄后，获取气压参数并做处理，实例初始化如下所示：</w:t>
      </w:r>
    </w:p>
    <w:p w14:paraId="62D1EFD9" w14:textId="77777777" w:rsidR="0002043A" w:rsidRPr="00AC079C" w:rsidRDefault="0002043A" w:rsidP="0002043A">
      <w:pPr>
        <w:pStyle w:val="a5"/>
        <w:ind w:firstLine="420"/>
      </w:pPr>
      <w:r w:rsidRPr="00AC079C">
        <w:t>am_bmp280_handle_t handle;</w:t>
      </w:r>
    </w:p>
    <w:p w14:paraId="2AEB42C2" w14:textId="77777777" w:rsidR="0002043A" w:rsidRPr="00AC079C" w:rsidRDefault="0002043A" w:rsidP="0002043A">
      <w:pPr>
        <w:pStyle w:val="a5"/>
        <w:ind w:firstLine="420"/>
      </w:pPr>
      <w:r w:rsidRPr="00AC079C">
        <w:t>handle = am_bmp280_inst_init();</w:t>
      </w:r>
    </w:p>
    <w:p w14:paraId="1E6CC7AC" w14:textId="77777777" w:rsidR="0002043A" w:rsidRPr="00AC079C" w:rsidRDefault="0002043A" w:rsidP="0002043A">
      <w:pPr>
        <w:pStyle w:val="23"/>
        <w:spacing w:before="62" w:after="62"/>
      </w:pPr>
      <w:r w:rsidRPr="00AC079C">
        <w:rPr>
          <w:rFonts w:hint="eastAsia"/>
        </w:rPr>
        <w:t>当初始化完成，即可使用接口函数读取当前气压信息，调用该函数，即可读取气压信息，详见</w:t>
      </w:r>
      <w:r>
        <w:fldChar w:fldCharType="begin"/>
      </w:r>
      <w:r>
        <w:instrText xml:space="preserve"> </w:instrText>
      </w:r>
      <w:r>
        <w:rPr>
          <w:rFonts w:hint="eastAsia"/>
        </w:rPr>
        <w:instrText>REF _Ref528341816 \h</w:instrText>
      </w:r>
      <w:r>
        <w:instrText xml:space="preserve">  \* MERGEFORMAT </w:instrText>
      </w:r>
      <w:r>
        <w:fldChar w:fldCharType="separate"/>
      </w:r>
      <w:r w:rsidR="00B93B10">
        <w:rPr>
          <w:rFonts w:hint="eastAsia"/>
        </w:rPr>
        <w:t>程序清单</w:t>
      </w:r>
      <w:r w:rsidR="00B93B10">
        <w:t>5.67</w:t>
      </w:r>
      <w:r>
        <w:fldChar w:fldCharType="end"/>
      </w:r>
      <w:r w:rsidRPr="00AC079C">
        <w:rPr>
          <w:rFonts w:hint="eastAsia"/>
        </w:rPr>
        <w:t>。</w:t>
      </w:r>
    </w:p>
    <w:p w14:paraId="4E34D7FE" w14:textId="4DEFC848" w:rsidR="0002043A" w:rsidRDefault="0002043A" w:rsidP="0002043A">
      <w:pPr>
        <w:pStyle w:val="a7"/>
      </w:pPr>
      <w:bookmarkStart w:id="492" w:name="_Ref528341816"/>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68</w:t>
      </w:r>
      <w:r w:rsidR="00A26C7F">
        <w:fldChar w:fldCharType="end"/>
      </w:r>
      <w:bookmarkEnd w:id="492"/>
      <w:r>
        <w:t xml:space="preserve">  </w:t>
      </w:r>
      <w:r>
        <w:rPr>
          <w:rFonts w:hint="eastAsia"/>
        </w:rPr>
        <w:t>使用</w:t>
      </w:r>
      <w:r>
        <w:rPr>
          <w:rFonts w:hint="eastAsia"/>
        </w:rPr>
        <w:t>BMP280</w:t>
      </w:r>
      <w:r>
        <w:rPr>
          <w:rFonts w:hint="eastAsia"/>
        </w:rPr>
        <w:t>获取当前气压</w:t>
      </w:r>
    </w:p>
    <w:p w14:paraId="5C4F0230" w14:textId="77777777" w:rsidR="0002043A" w:rsidRPr="00AC079C" w:rsidRDefault="0002043A" w:rsidP="0002043A">
      <w:pPr>
        <w:pStyle w:val="a5"/>
        <w:ind w:firstLine="420"/>
      </w:pPr>
      <w:r w:rsidRPr="00AC079C">
        <w:t>/**</w:t>
      </w:r>
    </w:p>
    <w:p w14:paraId="5E13E040" w14:textId="77777777" w:rsidR="0002043A" w:rsidRPr="00AC079C" w:rsidRDefault="0002043A" w:rsidP="0002043A">
      <w:pPr>
        <w:pStyle w:val="a5"/>
        <w:ind w:firstLine="420"/>
      </w:pPr>
      <w:r w:rsidRPr="00AC079C">
        <w:t xml:space="preserve"> * \brief </w:t>
      </w:r>
      <w:r w:rsidRPr="00AC079C">
        <w:t>读取</w:t>
      </w:r>
      <w:r w:rsidRPr="00AC079C">
        <w:t>BMP280</w:t>
      </w:r>
      <w:r w:rsidRPr="00AC079C">
        <w:t>气压</w:t>
      </w:r>
    </w:p>
    <w:p w14:paraId="3B8ED7E8" w14:textId="77777777" w:rsidR="0002043A" w:rsidRPr="00AC079C" w:rsidRDefault="0002043A" w:rsidP="0002043A">
      <w:pPr>
        <w:pStyle w:val="a5"/>
        <w:ind w:firstLine="420"/>
      </w:pPr>
      <w:r w:rsidRPr="00AC079C">
        <w:t xml:space="preserve"> */</w:t>
      </w:r>
    </w:p>
    <w:p w14:paraId="71FDC542" w14:textId="77777777" w:rsidR="0002043A" w:rsidRPr="00AC079C" w:rsidRDefault="0002043A" w:rsidP="0002043A">
      <w:pPr>
        <w:pStyle w:val="a5"/>
        <w:ind w:firstLine="420"/>
      </w:pPr>
      <w:r w:rsidRPr="00AC079C">
        <w:t>int am_bmp280_read_press (am_bmp280_handle_t handle, uint32_t *press)</w:t>
      </w:r>
    </w:p>
    <w:p w14:paraId="2F8556FC" w14:textId="77777777" w:rsidR="0002043A" w:rsidRPr="00AC079C" w:rsidRDefault="0002043A" w:rsidP="0002043A">
      <w:pPr>
        <w:pStyle w:val="a5"/>
        <w:ind w:firstLine="420"/>
      </w:pPr>
      <w:r w:rsidRPr="00AC079C">
        <w:t>{</w:t>
      </w:r>
    </w:p>
    <w:p w14:paraId="2966CB81" w14:textId="77777777" w:rsidR="0002043A" w:rsidRPr="00AC079C" w:rsidRDefault="0002043A" w:rsidP="0002043A">
      <w:pPr>
        <w:pStyle w:val="a5"/>
        <w:ind w:firstLine="420"/>
      </w:pPr>
      <w:r w:rsidRPr="00AC079C">
        <w:t xml:space="preserve">    int32_t adc_press = 0;</w:t>
      </w:r>
    </w:p>
    <w:p w14:paraId="6799D20D" w14:textId="77777777" w:rsidR="0002043A" w:rsidRPr="00AC079C" w:rsidRDefault="0002043A" w:rsidP="0002043A">
      <w:pPr>
        <w:pStyle w:val="a5"/>
        <w:ind w:firstLine="420"/>
      </w:pPr>
      <w:r w:rsidRPr="00AC079C">
        <w:t xml:space="preserve">    int32_t var1 </w:t>
      </w:r>
      <w:r>
        <w:tab/>
      </w:r>
      <w:r w:rsidRPr="00AC079C">
        <w:t>= 0;</w:t>
      </w:r>
    </w:p>
    <w:p w14:paraId="131C33C9" w14:textId="77777777" w:rsidR="0002043A" w:rsidRPr="00AC079C" w:rsidRDefault="0002043A" w:rsidP="0002043A">
      <w:pPr>
        <w:pStyle w:val="a5"/>
        <w:ind w:firstLine="420"/>
      </w:pPr>
      <w:r w:rsidRPr="00AC079C">
        <w:t xml:space="preserve">    int32_t var2 </w:t>
      </w:r>
      <w:r>
        <w:tab/>
      </w:r>
      <w:r w:rsidRPr="00AC079C">
        <w:t>= 0;</w:t>
      </w:r>
    </w:p>
    <w:p w14:paraId="3BFB718C" w14:textId="77777777" w:rsidR="0002043A" w:rsidRPr="00AC079C" w:rsidRDefault="0002043A" w:rsidP="0002043A">
      <w:pPr>
        <w:pStyle w:val="a5"/>
        <w:ind w:firstLine="420"/>
      </w:pPr>
      <w:r w:rsidRPr="00AC079C">
        <w:t xml:space="preserve">    int32_t t_fine </w:t>
      </w:r>
      <w:r>
        <w:tab/>
      </w:r>
      <w:r w:rsidRPr="00AC079C">
        <w:t>= 0;</w:t>
      </w:r>
    </w:p>
    <w:p w14:paraId="383FE54C" w14:textId="77777777" w:rsidR="0002043A" w:rsidRPr="00AC079C" w:rsidRDefault="0002043A" w:rsidP="0002043A">
      <w:pPr>
        <w:pStyle w:val="a5"/>
        <w:ind w:firstLine="420"/>
      </w:pPr>
      <w:r w:rsidRPr="00AC079C">
        <w:t xml:space="preserve">    int ret </w:t>
      </w:r>
      <w:r>
        <w:tab/>
      </w:r>
      <w:r>
        <w:tab/>
      </w:r>
      <w:r w:rsidRPr="00AC079C">
        <w:t>= AM_OK;</w:t>
      </w:r>
    </w:p>
    <w:p w14:paraId="064C5B7F" w14:textId="77777777" w:rsidR="0002043A" w:rsidRPr="00AC079C" w:rsidRDefault="0002043A" w:rsidP="0002043A">
      <w:pPr>
        <w:pStyle w:val="a5"/>
        <w:ind w:firstLine="420"/>
      </w:pPr>
      <w:r w:rsidRPr="00AC079C">
        <w:t xml:space="preserve">    /* </w:t>
      </w:r>
      <w:r w:rsidRPr="00AC079C">
        <w:t>校准参数指针</w:t>
      </w:r>
      <w:r w:rsidRPr="00AC079C">
        <w:t xml:space="preserve"> */</w:t>
      </w:r>
    </w:p>
    <w:p w14:paraId="3A5EC42B" w14:textId="77777777" w:rsidR="0002043A" w:rsidRPr="00AC079C" w:rsidRDefault="0002043A" w:rsidP="0002043A">
      <w:pPr>
        <w:pStyle w:val="a5"/>
        <w:ind w:firstLine="420"/>
      </w:pPr>
      <w:r w:rsidRPr="00AC079C">
        <w:t xml:space="preserve">    bmp280_calib_param_t *calib_param = &amp;(handle-&gt;calib_param);</w:t>
      </w:r>
    </w:p>
    <w:p w14:paraId="609885D4" w14:textId="77777777" w:rsidR="0002043A" w:rsidRPr="00AC079C" w:rsidRDefault="0002043A" w:rsidP="0002043A">
      <w:pPr>
        <w:pStyle w:val="a5"/>
        <w:ind w:firstLine="420"/>
      </w:pPr>
      <w:r w:rsidRPr="00AC079C">
        <w:t xml:space="preserve">    t_fine = calib_param-&gt;t_fine; </w:t>
      </w:r>
    </w:p>
    <w:p w14:paraId="5652F88C" w14:textId="77777777" w:rsidR="0002043A" w:rsidRPr="00AC079C" w:rsidRDefault="0002043A" w:rsidP="0002043A">
      <w:pPr>
        <w:pStyle w:val="a5"/>
        <w:ind w:firstLine="420"/>
      </w:pPr>
      <w:r w:rsidRPr="00AC079C">
        <w:t xml:space="preserve">    /* </w:t>
      </w:r>
      <w:r w:rsidRPr="00AC079C">
        <w:t>读取气压值</w:t>
      </w:r>
      <w:r w:rsidRPr="00AC079C">
        <w:t xml:space="preserve">ADC */             </w:t>
      </w:r>
    </w:p>
    <w:p w14:paraId="4815E73A" w14:textId="77777777" w:rsidR="0002043A" w:rsidRPr="00AC079C" w:rsidRDefault="0002043A" w:rsidP="0002043A">
      <w:pPr>
        <w:pStyle w:val="a5"/>
        <w:ind w:firstLine="420"/>
      </w:pPr>
      <w:r w:rsidRPr="00AC079C">
        <w:t xml:space="preserve">    ret = __bmp280_read_press_reg(handle,&amp;adc_press);</w:t>
      </w:r>
    </w:p>
    <w:p w14:paraId="0B548A25" w14:textId="77777777" w:rsidR="0002043A" w:rsidRPr="00AC079C" w:rsidRDefault="0002043A" w:rsidP="0002043A">
      <w:pPr>
        <w:pStyle w:val="a5"/>
        <w:ind w:firstLine="420"/>
      </w:pPr>
      <w:r w:rsidRPr="00AC079C">
        <w:t xml:space="preserve">    /* </w:t>
      </w:r>
      <w:r w:rsidRPr="00AC079C">
        <w:t>检查读取是否失败</w:t>
      </w:r>
      <w:r w:rsidRPr="00AC079C">
        <w:t xml:space="preserve"> */</w:t>
      </w:r>
    </w:p>
    <w:p w14:paraId="45445A66" w14:textId="77777777" w:rsidR="0002043A" w:rsidRPr="00AC079C" w:rsidRDefault="0002043A" w:rsidP="0002043A">
      <w:pPr>
        <w:pStyle w:val="a5"/>
        <w:ind w:firstLine="420"/>
      </w:pPr>
      <w:r w:rsidRPr="00AC079C">
        <w:t xml:space="preserve">    if (ret != AM_OK) {</w:t>
      </w:r>
    </w:p>
    <w:p w14:paraId="6A4CD44B" w14:textId="77777777" w:rsidR="0002043A" w:rsidRPr="00AC079C" w:rsidRDefault="0002043A" w:rsidP="0002043A">
      <w:pPr>
        <w:pStyle w:val="a5"/>
        <w:ind w:firstLine="420"/>
      </w:pPr>
      <w:r w:rsidRPr="00AC079C">
        <w:t xml:space="preserve">        return ret;</w:t>
      </w:r>
    </w:p>
    <w:p w14:paraId="207927E6" w14:textId="77777777" w:rsidR="0002043A" w:rsidRPr="00AC079C" w:rsidRDefault="0002043A" w:rsidP="0002043A">
      <w:pPr>
        <w:pStyle w:val="a5"/>
        <w:ind w:firstLine="420"/>
      </w:pPr>
      <w:r w:rsidRPr="00AC079C">
        <w:t xml:space="preserve">    }       </w:t>
      </w:r>
    </w:p>
    <w:p w14:paraId="62FC768C" w14:textId="77777777" w:rsidR="0002043A" w:rsidRPr="00AC079C" w:rsidRDefault="0002043A" w:rsidP="0002043A">
      <w:pPr>
        <w:pStyle w:val="a5"/>
        <w:ind w:firstLine="420"/>
      </w:pPr>
      <w:r w:rsidRPr="00AC079C">
        <w:t xml:space="preserve">    /* </w:t>
      </w:r>
      <w:r w:rsidRPr="00AC079C">
        <w:t>转换成实际气压值</w:t>
      </w:r>
      <w:r w:rsidRPr="00AC079C">
        <w:t xml:space="preserve"> */             </w:t>
      </w:r>
    </w:p>
    <w:p w14:paraId="0A5CCA74" w14:textId="77777777" w:rsidR="0002043A" w:rsidRPr="00AC079C" w:rsidRDefault="0002043A" w:rsidP="0002043A">
      <w:pPr>
        <w:pStyle w:val="a5"/>
        <w:ind w:firstLine="420"/>
      </w:pPr>
      <w:r w:rsidRPr="00AC079C">
        <w:t xml:space="preserve">    var1 = ((double)t_fine / 2.0)-64000.0;</w:t>
      </w:r>
    </w:p>
    <w:p w14:paraId="24CF85B4" w14:textId="77777777" w:rsidR="0002043A" w:rsidRPr="00AC079C" w:rsidRDefault="0002043A" w:rsidP="0002043A">
      <w:pPr>
        <w:pStyle w:val="a5"/>
        <w:ind w:firstLine="420"/>
      </w:pPr>
      <w:r w:rsidRPr="00AC079C">
        <w:t xml:space="preserve">    var2 = var1 * var1 * ((double)calib_param-&gt;dig_p6) / 32768.0;</w:t>
      </w:r>
    </w:p>
    <w:p w14:paraId="484921C2" w14:textId="77777777" w:rsidR="0002043A" w:rsidRPr="00AC079C" w:rsidRDefault="0002043A" w:rsidP="0002043A">
      <w:pPr>
        <w:pStyle w:val="a5"/>
        <w:ind w:firstLine="420"/>
      </w:pPr>
      <w:r w:rsidRPr="00AC079C">
        <w:t xml:space="preserve">    var2 = var2 + var1 * ((double)calib_param-&gt;dig_p5) * 2.0;</w:t>
      </w:r>
    </w:p>
    <w:p w14:paraId="38A0E160" w14:textId="77777777" w:rsidR="0002043A" w:rsidRPr="00AC079C" w:rsidRDefault="0002043A" w:rsidP="0002043A">
      <w:pPr>
        <w:pStyle w:val="a5"/>
        <w:ind w:firstLine="420"/>
      </w:pPr>
      <w:r w:rsidRPr="00AC079C">
        <w:t xml:space="preserve">    var2 = (var2 / 4.0) + (((double)calib_param-&gt;dig_p4) * 65536.0);</w:t>
      </w:r>
    </w:p>
    <w:p w14:paraId="0EF2E7CF" w14:textId="77777777" w:rsidR="0002043A" w:rsidRPr="00AC079C" w:rsidRDefault="0002043A" w:rsidP="0002043A">
      <w:pPr>
        <w:pStyle w:val="a5"/>
        <w:ind w:firstLine="420"/>
      </w:pPr>
      <w:r w:rsidRPr="00AC079C">
        <w:t xml:space="preserve">    var1 = (((double)calib_param-&gt;dig_p3) * var1 * var1 / 524288.0</w:t>
      </w:r>
    </w:p>
    <w:p w14:paraId="17B3B210" w14:textId="77777777" w:rsidR="0002043A" w:rsidRPr="00AC079C" w:rsidRDefault="0002043A" w:rsidP="0002043A">
      <w:pPr>
        <w:pStyle w:val="a5"/>
        <w:ind w:firstLine="420"/>
      </w:pPr>
      <w:r w:rsidRPr="00AC079C">
        <w:t xml:space="preserve">         + ((double)calib_param-&gt;dig_p2) * var1) / 524288.0;</w:t>
      </w:r>
    </w:p>
    <w:p w14:paraId="63C2DCB0" w14:textId="77777777" w:rsidR="0002043A" w:rsidRPr="00AC079C" w:rsidRDefault="0002043A" w:rsidP="0002043A">
      <w:pPr>
        <w:pStyle w:val="a5"/>
        <w:ind w:firstLine="420"/>
      </w:pPr>
      <w:r w:rsidRPr="00AC079C">
        <w:t xml:space="preserve">    var1 = (1.0 + var1 / 32768.0) * ((double)calib_param-&gt;dig_p1);</w:t>
      </w:r>
    </w:p>
    <w:p w14:paraId="459933B7" w14:textId="77777777" w:rsidR="0002043A" w:rsidRPr="00AC079C" w:rsidRDefault="0002043A" w:rsidP="0002043A">
      <w:pPr>
        <w:pStyle w:val="a5"/>
        <w:ind w:firstLine="420"/>
      </w:pPr>
      <w:r w:rsidRPr="00AC079C">
        <w:lastRenderedPageBreak/>
        <w:t xml:space="preserve">    *press = 1048576.0 - (double)adc_press;</w:t>
      </w:r>
    </w:p>
    <w:p w14:paraId="2161BCEA" w14:textId="77777777" w:rsidR="0002043A" w:rsidRPr="00AC079C" w:rsidRDefault="0002043A" w:rsidP="0002043A">
      <w:pPr>
        <w:pStyle w:val="a5"/>
        <w:ind w:firstLine="420"/>
      </w:pPr>
      <w:r w:rsidRPr="00AC079C">
        <w:t xml:space="preserve">    *press = (*press - (var2 / 4096.0)) * 6250.0 / var1;</w:t>
      </w:r>
    </w:p>
    <w:p w14:paraId="3D9910C9" w14:textId="77777777" w:rsidR="0002043A" w:rsidRPr="00AC079C" w:rsidRDefault="0002043A" w:rsidP="0002043A">
      <w:pPr>
        <w:pStyle w:val="a5"/>
        <w:ind w:firstLine="420"/>
      </w:pPr>
      <w:r w:rsidRPr="00AC079C">
        <w:t xml:space="preserve">    var1 = ((double)calib_param-&gt;dig_p9) * (*press) * (*press) / 2147483648.0;</w:t>
      </w:r>
    </w:p>
    <w:p w14:paraId="3425B634" w14:textId="77777777" w:rsidR="0002043A" w:rsidRPr="00AC079C" w:rsidRDefault="0002043A" w:rsidP="0002043A">
      <w:pPr>
        <w:pStyle w:val="a5"/>
        <w:ind w:firstLine="420"/>
      </w:pPr>
      <w:r w:rsidRPr="00AC079C">
        <w:t xml:space="preserve">    var2 = (*press) * ((double)calib_param-&gt;dig_p8) / 32768.0;</w:t>
      </w:r>
    </w:p>
    <w:p w14:paraId="25CBB1CC" w14:textId="77777777" w:rsidR="0002043A" w:rsidRPr="00DC0AED" w:rsidRDefault="0002043A" w:rsidP="0002043A">
      <w:pPr>
        <w:pStyle w:val="a5"/>
        <w:ind w:firstLine="420"/>
      </w:pPr>
      <w:r w:rsidRPr="00AC079C">
        <w:t xml:space="preserve">    *press = *press + (var1 + var2 + ((double)calib_param-&gt;dig_p7)) / 16.0;</w:t>
      </w:r>
    </w:p>
    <w:p w14:paraId="1270AED6" w14:textId="77777777" w:rsidR="0002043A" w:rsidRPr="00AC079C" w:rsidRDefault="0002043A" w:rsidP="0002043A">
      <w:pPr>
        <w:pStyle w:val="a5"/>
        <w:ind w:firstLine="420"/>
      </w:pPr>
      <w:r w:rsidRPr="00AC079C">
        <w:t xml:space="preserve">    return  ret;             </w:t>
      </w:r>
    </w:p>
    <w:p w14:paraId="07F00569" w14:textId="77777777" w:rsidR="0002043A" w:rsidRPr="00AC079C" w:rsidRDefault="0002043A" w:rsidP="0002043A">
      <w:pPr>
        <w:pStyle w:val="a5"/>
        <w:ind w:firstLine="420"/>
      </w:pPr>
      <w:r w:rsidRPr="00AC079C">
        <w:t>}</w:t>
      </w:r>
    </w:p>
    <w:p w14:paraId="1E0C536E" w14:textId="77777777" w:rsidR="0002043A" w:rsidRPr="002D1DC8" w:rsidRDefault="0002043A" w:rsidP="00A141DF">
      <w:pPr>
        <w:pStyle w:val="23"/>
        <w:numPr>
          <w:ilvl w:val="0"/>
          <w:numId w:val="65"/>
        </w:numPr>
        <w:spacing w:before="62" w:after="62"/>
        <w:rPr>
          <w:b/>
        </w:rPr>
      </w:pPr>
      <w:r w:rsidRPr="002D1DC8">
        <w:rPr>
          <w:rFonts w:hint="eastAsia"/>
          <w:b/>
        </w:rPr>
        <w:t>使用范例</w:t>
      </w:r>
    </w:p>
    <w:p w14:paraId="59E964F9" w14:textId="77777777" w:rsidR="0002043A" w:rsidRDefault="0002043A" w:rsidP="0002043A">
      <w:pPr>
        <w:pStyle w:val="23"/>
        <w:spacing w:before="62" w:after="62"/>
      </w:pPr>
      <w:r>
        <w:rPr>
          <w:rFonts w:hint="eastAsia"/>
        </w:rPr>
        <w:t>当完成初始化后，即可使用通用的温度读取接口和气压读取接口获取当前温度及气压值，读取并通过串口打印当前温度及气压信息的范例程序详见</w:t>
      </w:r>
      <w:r>
        <w:fldChar w:fldCharType="begin"/>
      </w:r>
      <w:r>
        <w:instrText xml:space="preserve"> </w:instrText>
      </w:r>
      <w:r>
        <w:rPr>
          <w:rFonts w:hint="eastAsia"/>
        </w:rPr>
        <w:instrText>REF _Ref528341870 \h</w:instrText>
      </w:r>
      <w:r>
        <w:instrText xml:space="preserve"> </w:instrText>
      </w:r>
      <w:r>
        <w:fldChar w:fldCharType="separate"/>
      </w:r>
      <w:r w:rsidR="00B93B10">
        <w:rPr>
          <w:rFonts w:hint="eastAsia"/>
        </w:rPr>
        <w:t>程序清单</w:t>
      </w:r>
      <w:r w:rsidR="00B93B10">
        <w:rPr>
          <w:noProof/>
        </w:rPr>
        <w:t>5</w:t>
      </w:r>
      <w:r w:rsidR="00B93B10">
        <w:t>.</w:t>
      </w:r>
      <w:r w:rsidR="00B93B10">
        <w:rPr>
          <w:noProof/>
        </w:rPr>
        <w:t>68</w:t>
      </w:r>
      <w:r>
        <w:fldChar w:fldCharType="end"/>
      </w:r>
      <w:r>
        <w:rPr>
          <w:rFonts w:hint="eastAsia"/>
        </w:rPr>
        <w:t>。</w:t>
      </w:r>
    </w:p>
    <w:p w14:paraId="69D37F45" w14:textId="2D99A7BF" w:rsidR="0002043A" w:rsidRDefault="0002043A" w:rsidP="0002043A">
      <w:pPr>
        <w:pStyle w:val="a7"/>
      </w:pPr>
      <w:bookmarkStart w:id="493" w:name="_Ref528341870"/>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69</w:t>
      </w:r>
      <w:r w:rsidR="00A26C7F">
        <w:fldChar w:fldCharType="end"/>
      </w:r>
      <w:bookmarkEnd w:id="493"/>
      <w:r>
        <w:t xml:space="preserve">  </w:t>
      </w:r>
      <w:r>
        <w:rPr>
          <w:rFonts w:hint="eastAsia"/>
        </w:rPr>
        <w:t>使用</w:t>
      </w:r>
      <w:r>
        <w:rPr>
          <w:rFonts w:hint="eastAsia"/>
        </w:rPr>
        <w:t>BMP280</w:t>
      </w:r>
      <w:r>
        <w:rPr>
          <w:rFonts w:hint="eastAsia"/>
        </w:rPr>
        <w:t>范例程序</w:t>
      </w:r>
    </w:p>
    <w:p w14:paraId="71C65999" w14:textId="77777777" w:rsidR="0002043A" w:rsidRPr="00AC079C" w:rsidRDefault="0002043A" w:rsidP="0002043A">
      <w:pPr>
        <w:pStyle w:val="a5"/>
        <w:ind w:firstLine="420"/>
      </w:pPr>
      <w:r w:rsidRPr="00AC079C">
        <w:t>#include "ametal.h"</w:t>
      </w:r>
    </w:p>
    <w:p w14:paraId="6168331F" w14:textId="77777777" w:rsidR="0002043A" w:rsidRPr="00AC079C" w:rsidRDefault="0002043A" w:rsidP="0002043A">
      <w:pPr>
        <w:pStyle w:val="a5"/>
        <w:ind w:firstLine="420"/>
      </w:pPr>
      <w:r w:rsidRPr="00AC079C">
        <w:t>#include "am_delay.h"</w:t>
      </w:r>
    </w:p>
    <w:p w14:paraId="757E25DE" w14:textId="77777777" w:rsidR="0002043A" w:rsidRPr="00AC079C" w:rsidRDefault="0002043A" w:rsidP="0002043A">
      <w:pPr>
        <w:pStyle w:val="a5"/>
        <w:ind w:firstLine="420"/>
      </w:pPr>
      <w:r w:rsidRPr="00AC079C">
        <w:t>#include "am_bmp280.h"</w:t>
      </w:r>
    </w:p>
    <w:p w14:paraId="037FAE49" w14:textId="77777777" w:rsidR="0002043A" w:rsidRPr="00AC079C" w:rsidRDefault="0002043A" w:rsidP="0002043A">
      <w:pPr>
        <w:pStyle w:val="a5"/>
        <w:ind w:firstLine="420"/>
      </w:pPr>
      <w:r w:rsidRPr="00AC079C">
        <w:t>#include "am_hwconf_bmp280.h"</w:t>
      </w:r>
    </w:p>
    <w:p w14:paraId="544DEB14" w14:textId="77777777" w:rsidR="0002043A" w:rsidRPr="00AC079C" w:rsidRDefault="0002043A" w:rsidP="0002043A">
      <w:pPr>
        <w:pStyle w:val="a5"/>
        <w:ind w:firstLine="420"/>
      </w:pPr>
      <w:r w:rsidRPr="00AC079C">
        <w:t>#include "am_vdebug.h"</w:t>
      </w:r>
    </w:p>
    <w:p w14:paraId="4C403FD2" w14:textId="77777777" w:rsidR="0002043A" w:rsidRPr="00AC079C" w:rsidRDefault="0002043A" w:rsidP="0002043A">
      <w:pPr>
        <w:pStyle w:val="a5"/>
        <w:ind w:firstLine="420"/>
      </w:pPr>
      <w:r w:rsidRPr="00AC079C">
        <w:t>/**</w:t>
      </w:r>
    </w:p>
    <w:p w14:paraId="57DD4829" w14:textId="77777777" w:rsidR="0002043A" w:rsidRPr="00AC079C" w:rsidRDefault="0002043A" w:rsidP="0002043A">
      <w:pPr>
        <w:pStyle w:val="a5"/>
        <w:ind w:firstLine="420"/>
      </w:pPr>
      <w:r w:rsidRPr="00AC079C">
        <w:t xml:space="preserve"> * \brief </w:t>
      </w:r>
      <w:r w:rsidRPr="00AC079C">
        <w:t>例程入口</w:t>
      </w:r>
    </w:p>
    <w:p w14:paraId="5F2623CF" w14:textId="77777777" w:rsidR="0002043A" w:rsidRPr="00AC079C" w:rsidRDefault="0002043A" w:rsidP="0002043A">
      <w:pPr>
        <w:pStyle w:val="a5"/>
        <w:ind w:firstLine="420"/>
      </w:pPr>
      <w:r w:rsidRPr="00AC079C">
        <w:t xml:space="preserve"> */</w:t>
      </w:r>
    </w:p>
    <w:p w14:paraId="5538B103" w14:textId="77777777" w:rsidR="0002043A" w:rsidRPr="00AC079C" w:rsidRDefault="0002043A" w:rsidP="0002043A">
      <w:pPr>
        <w:pStyle w:val="a5"/>
        <w:ind w:firstLine="420"/>
      </w:pPr>
      <w:r w:rsidRPr="00AC079C">
        <w:t>void demo_bmp280_entry (void)</w:t>
      </w:r>
    </w:p>
    <w:p w14:paraId="7AEBA0BE" w14:textId="77777777" w:rsidR="0002043A" w:rsidRPr="00AC079C" w:rsidRDefault="0002043A" w:rsidP="0002043A">
      <w:pPr>
        <w:pStyle w:val="a5"/>
        <w:ind w:firstLine="420"/>
      </w:pPr>
      <w:r w:rsidRPr="00AC079C">
        <w:t xml:space="preserve">{  </w:t>
      </w:r>
    </w:p>
    <w:p w14:paraId="3C82A55D" w14:textId="77777777" w:rsidR="0002043A" w:rsidRPr="00AC079C" w:rsidRDefault="0002043A" w:rsidP="0002043A">
      <w:pPr>
        <w:pStyle w:val="a5"/>
        <w:ind w:firstLine="420"/>
      </w:pPr>
      <w:r w:rsidRPr="00AC079C">
        <w:t xml:space="preserve">    am_bmp280_handle_t handle;</w:t>
      </w:r>
    </w:p>
    <w:p w14:paraId="7B0EC2DD" w14:textId="77777777" w:rsidR="0002043A" w:rsidRPr="00AC079C" w:rsidRDefault="0002043A" w:rsidP="0002043A">
      <w:pPr>
        <w:pStyle w:val="a5"/>
        <w:ind w:firstLine="420"/>
      </w:pPr>
      <w:r w:rsidRPr="00AC079C">
        <w:t xml:space="preserve">    int8_t   </w:t>
      </w:r>
      <w:r>
        <w:tab/>
        <w:t>temp</w:t>
      </w:r>
      <w:r>
        <w:tab/>
      </w:r>
      <w:r w:rsidRPr="00AC079C">
        <w:t>= 0;</w:t>
      </w:r>
    </w:p>
    <w:p w14:paraId="00568F93" w14:textId="77777777" w:rsidR="0002043A" w:rsidRPr="00AC079C" w:rsidRDefault="0002043A" w:rsidP="0002043A">
      <w:pPr>
        <w:pStyle w:val="a5"/>
        <w:ind w:firstLine="420"/>
      </w:pPr>
      <w:r>
        <w:t xml:space="preserve">    uint32_t</w:t>
      </w:r>
      <w:r>
        <w:tab/>
        <w:t>press</w:t>
      </w:r>
      <w:r>
        <w:tab/>
      </w:r>
      <w:r w:rsidRPr="00AC079C">
        <w:t>= 0;</w:t>
      </w:r>
    </w:p>
    <w:p w14:paraId="13CEB47A" w14:textId="77777777" w:rsidR="0002043A" w:rsidRPr="00AC079C" w:rsidRDefault="0002043A" w:rsidP="0002043A">
      <w:pPr>
        <w:pStyle w:val="a5"/>
        <w:ind w:firstLine="420"/>
      </w:pPr>
      <w:r w:rsidRPr="00AC079C">
        <w:t xml:space="preserve">    handle = am_bmp280_inst_init();</w:t>
      </w:r>
    </w:p>
    <w:p w14:paraId="7BEE5707" w14:textId="77777777" w:rsidR="0002043A" w:rsidRPr="00AC079C" w:rsidRDefault="0002043A" w:rsidP="0002043A">
      <w:pPr>
        <w:pStyle w:val="a5"/>
        <w:ind w:firstLine="420"/>
      </w:pPr>
      <w:r w:rsidRPr="00AC079C">
        <w:t xml:space="preserve">    while (1) {</w:t>
      </w:r>
    </w:p>
    <w:p w14:paraId="018DA449" w14:textId="77777777" w:rsidR="0002043A" w:rsidRPr="00AC079C" w:rsidRDefault="0002043A" w:rsidP="0002043A">
      <w:pPr>
        <w:pStyle w:val="a5"/>
        <w:ind w:firstLine="420"/>
      </w:pPr>
      <w:r w:rsidRPr="00AC079C">
        <w:t xml:space="preserve">        am_bmp280_read_temp (handle, &amp;temp);</w:t>
      </w:r>
    </w:p>
    <w:p w14:paraId="31E42A0F" w14:textId="77777777" w:rsidR="0002043A" w:rsidRPr="00AC079C" w:rsidRDefault="0002043A" w:rsidP="0002043A">
      <w:pPr>
        <w:pStyle w:val="a5"/>
        <w:ind w:firstLine="420"/>
      </w:pPr>
      <w:r w:rsidRPr="00AC079C">
        <w:t xml:space="preserve">        am_bmp280_read_press (handle, &amp;press);</w:t>
      </w:r>
    </w:p>
    <w:p w14:paraId="192E5B5E" w14:textId="77777777" w:rsidR="0002043A" w:rsidRPr="00AC079C" w:rsidRDefault="0002043A" w:rsidP="0002043A">
      <w:pPr>
        <w:pStyle w:val="a5"/>
        <w:ind w:firstLine="420"/>
      </w:pPr>
      <w:r w:rsidRPr="00AC079C">
        <w:t xml:space="preserve">        AM_DBG_INFO("temp  = %d ℃  </w:t>
      </w:r>
      <w:r w:rsidRPr="00AC079C">
        <w:tab/>
        <w:t xml:space="preserve">\r\n",temp); </w:t>
      </w:r>
    </w:p>
    <w:p w14:paraId="2273E2EE" w14:textId="77777777" w:rsidR="0002043A" w:rsidRPr="00AC079C" w:rsidRDefault="0002043A" w:rsidP="0002043A">
      <w:pPr>
        <w:pStyle w:val="a5"/>
        <w:ind w:firstLine="420"/>
      </w:pPr>
      <w:r w:rsidRPr="00AC079C">
        <w:t xml:space="preserve">        AM_DBG_INFO("press  = %d Pa  </w:t>
      </w:r>
      <w:r w:rsidRPr="00AC079C">
        <w:tab/>
        <w:t>\r\n",press);</w:t>
      </w:r>
    </w:p>
    <w:p w14:paraId="52D58204" w14:textId="77777777" w:rsidR="0002043A" w:rsidRPr="00AC079C" w:rsidRDefault="0002043A" w:rsidP="0002043A">
      <w:pPr>
        <w:pStyle w:val="a5"/>
        <w:ind w:firstLine="420"/>
      </w:pPr>
      <w:r w:rsidRPr="00AC079C">
        <w:t xml:space="preserve">        am_mdelay(500);</w:t>
      </w:r>
    </w:p>
    <w:p w14:paraId="63E9A277" w14:textId="77777777" w:rsidR="0002043A" w:rsidRPr="00AC079C" w:rsidRDefault="0002043A" w:rsidP="0002043A">
      <w:pPr>
        <w:pStyle w:val="a5"/>
        <w:ind w:firstLine="420"/>
      </w:pPr>
      <w:r w:rsidRPr="00AC079C">
        <w:t xml:space="preserve">    }</w:t>
      </w:r>
    </w:p>
    <w:p w14:paraId="150A8AA5" w14:textId="77777777" w:rsidR="0002043A" w:rsidRPr="00AC079C" w:rsidRDefault="0002043A" w:rsidP="0002043A">
      <w:pPr>
        <w:pStyle w:val="a5"/>
        <w:ind w:firstLine="420"/>
      </w:pPr>
      <w:r w:rsidRPr="00AC079C">
        <w:t>}</w:t>
      </w:r>
    </w:p>
    <w:p w14:paraId="5075A67F" w14:textId="1024673E" w:rsidR="0002043A" w:rsidRDefault="0002043A" w:rsidP="0002043A">
      <w:pPr>
        <w:pStyle w:val="20"/>
      </w:pPr>
      <w:bookmarkStart w:id="494" w:name="_Toc528572379"/>
      <w:bookmarkStart w:id="495" w:name="_Toc528742042"/>
      <w:bookmarkStart w:id="496" w:name="_Toc528750837"/>
      <w:bookmarkStart w:id="497" w:name="_Toc6175866"/>
      <w:r w:rsidRPr="00270A28">
        <w:t>B</w:t>
      </w:r>
      <w:r>
        <w:t>H</w:t>
      </w:r>
      <w:r w:rsidRPr="00270A28">
        <w:t>1730FVC</w:t>
      </w:r>
      <w:bookmarkEnd w:id="494"/>
      <w:bookmarkEnd w:id="495"/>
      <w:bookmarkEnd w:id="496"/>
      <w:r>
        <w:rPr>
          <w:rFonts w:hint="eastAsia"/>
        </w:rPr>
        <w:t>传感器组件</w:t>
      </w:r>
      <w:bookmarkEnd w:id="497"/>
    </w:p>
    <w:p w14:paraId="4C8125B6" w14:textId="77777777" w:rsidR="0002043A" w:rsidRDefault="0002043A" w:rsidP="0002043A">
      <w:pPr>
        <w:pStyle w:val="30"/>
      </w:pPr>
      <w:bookmarkStart w:id="498" w:name="_Toc528572380"/>
      <w:bookmarkStart w:id="499" w:name="_Toc528742043"/>
      <w:bookmarkStart w:id="500" w:name="_Toc528750838"/>
      <w:bookmarkStart w:id="501" w:name="_Toc6175867"/>
      <w:r>
        <w:t>器件介绍</w:t>
      </w:r>
      <w:bookmarkEnd w:id="498"/>
      <w:bookmarkEnd w:id="499"/>
      <w:bookmarkEnd w:id="500"/>
      <w:bookmarkEnd w:id="501"/>
    </w:p>
    <w:p w14:paraId="11908D37" w14:textId="6B422278" w:rsidR="0002043A" w:rsidRDefault="0002043A" w:rsidP="0002043A">
      <w:pPr>
        <w:keepNext/>
        <w:framePr w:w="4786" w:h="2768" w:hRule="exact" w:hSpace="180" w:wrap="around" w:vAnchor="text" w:hAnchor="page" w:x="5218" w:y="13"/>
        <w:shd w:val="solid" w:color="FFFFFF" w:fill="FFFFFF"/>
        <w:spacing w:before="62" w:after="62"/>
        <w:ind w:right="630"/>
        <w:jc w:val="right"/>
      </w:pPr>
      <w:r>
        <w:rPr>
          <w:noProof/>
        </w:rPr>
        <w:lastRenderedPageBreak/>
        <w:drawing>
          <wp:inline distT="0" distB="0" distL="0" distR="0" wp14:anchorId="26808967" wp14:editId="10FA3EA6">
            <wp:extent cx="3017520" cy="1188720"/>
            <wp:effectExtent l="0" t="0" r="0" b="0"/>
            <wp:docPr id="30" name="图片 30" descr="BH1730F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BH1730FVC"/>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17520" cy="1188720"/>
                    </a:xfrm>
                    <a:prstGeom prst="rect">
                      <a:avLst/>
                    </a:prstGeom>
                    <a:noFill/>
                    <a:ln>
                      <a:noFill/>
                    </a:ln>
                  </pic:spPr>
                </pic:pic>
              </a:graphicData>
            </a:graphic>
          </wp:inline>
        </w:drawing>
      </w:r>
    </w:p>
    <w:p w14:paraId="71861F24" w14:textId="21863EF9" w:rsidR="0002043A" w:rsidRPr="00184227" w:rsidRDefault="0002043A" w:rsidP="0002043A">
      <w:pPr>
        <w:pStyle w:val="a7"/>
        <w:framePr w:w="4786" w:h="2768" w:hRule="exact" w:hSpace="180" w:wrap="around" w:vAnchor="text" w:hAnchor="page" w:x="5218" w:y="13"/>
      </w:pPr>
      <w:bookmarkStart w:id="502" w:name="_Ref528587342"/>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5</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11</w:t>
      </w:r>
      <w:r w:rsidR="006352F3">
        <w:fldChar w:fldCharType="end"/>
      </w:r>
      <w:bookmarkEnd w:id="502"/>
      <w:r>
        <w:t xml:space="preserve">  </w:t>
      </w:r>
      <w:r w:rsidRPr="00D6013C">
        <w:rPr>
          <w:rFonts w:hint="eastAsia"/>
        </w:rPr>
        <w:t>BH1730FVC</w:t>
      </w:r>
      <w:r w:rsidRPr="00D6013C">
        <w:rPr>
          <w:rFonts w:hint="eastAsia"/>
        </w:rPr>
        <w:t>电路原理图</w:t>
      </w:r>
    </w:p>
    <w:p w14:paraId="41658FB4" w14:textId="77777777" w:rsidR="0002043A" w:rsidRPr="00A65565" w:rsidRDefault="0002043A" w:rsidP="0002043A">
      <w:pPr>
        <w:pStyle w:val="23"/>
        <w:spacing w:before="62" w:after="62"/>
        <w:jc w:val="both"/>
      </w:pPr>
      <w:r w:rsidRPr="00A65565">
        <w:rPr>
          <w:rFonts w:hint="eastAsia"/>
        </w:rPr>
        <w:t>BH1730FVC</w:t>
      </w:r>
      <w:r w:rsidRPr="00A65565">
        <w:rPr>
          <w:rFonts w:hint="eastAsia"/>
        </w:rPr>
        <w:t>是一款带</w:t>
      </w:r>
      <w:r w:rsidRPr="00A65565">
        <w:rPr>
          <w:rFonts w:hint="eastAsia"/>
        </w:rPr>
        <w:t>I</w:t>
      </w:r>
      <w:r w:rsidRPr="00AA0F77">
        <w:rPr>
          <w:rFonts w:hint="eastAsia"/>
          <w:vertAlign w:val="superscript"/>
        </w:rPr>
        <w:t>2</w:t>
      </w:r>
      <w:r w:rsidRPr="00A65565">
        <w:rPr>
          <w:rFonts w:hint="eastAsia"/>
        </w:rPr>
        <w:t>C</w:t>
      </w:r>
      <w:r w:rsidRPr="00A65565">
        <w:rPr>
          <w:rFonts w:hint="eastAsia"/>
        </w:rPr>
        <w:t>总线接口的数字环境光传感器</w:t>
      </w:r>
      <w:r w:rsidRPr="00A65565">
        <w:rPr>
          <w:rFonts w:hint="eastAsia"/>
        </w:rPr>
        <w:t>IC</w:t>
      </w:r>
      <w:r w:rsidRPr="00A65565">
        <w:rPr>
          <w:rFonts w:hint="eastAsia"/>
        </w:rPr>
        <w:t>，支持</w:t>
      </w:r>
      <w:r w:rsidRPr="00A65565">
        <w:t xml:space="preserve">0.001 lux </w:t>
      </w:r>
      <w:r w:rsidRPr="00A65565">
        <w:rPr>
          <w:rFonts w:hint="eastAsia"/>
        </w:rPr>
        <w:t>到</w:t>
      </w:r>
      <w:r w:rsidRPr="00A65565">
        <w:t>100k lux</w:t>
      </w:r>
      <w:r w:rsidRPr="00A65565">
        <w:rPr>
          <w:rFonts w:hint="eastAsia"/>
        </w:rPr>
        <w:t>宽范围的亮度检测，数字直接输出亮度值，测量精度高，广泛用于手机、电脑、电视等需要自动调节屏幕亮度的设备上。</w:t>
      </w:r>
      <w:r w:rsidRPr="00A65565">
        <w:rPr>
          <w:rFonts w:hint="eastAsia"/>
        </w:rPr>
        <w:t>BH1730FVC</w:t>
      </w:r>
      <w:r w:rsidRPr="00A65565">
        <w:rPr>
          <w:rFonts w:hint="eastAsia"/>
        </w:rPr>
        <w:t>应用电路非常简单，使用</w:t>
      </w:r>
      <w:r w:rsidRPr="00A65565">
        <w:rPr>
          <w:rFonts w:hint="eastAsia"/>
        </w:rPr>
        <w:t>I</w:t>
      </w:r>
      <w:r w:rsidRPr="00AA0F77">
        <w:rPr>
          <w:rFonts w:hint="eastAsia"/>
          <w:vertAlign w:val="superscript"/>
        </w:rPr>
        <w:t>2</w:t>
      </w:r>
      <w:r w:rsidRPr="00A65565">
        <w:rPr>
          <w:rFonts w:hint="eastAsia"/>
        </w:rPr>
        <w:t>C</w:t>
      </w:r>
      <w:r w:rsidRPr="00A65565">
        <w:t>通信</w:t>
      </w:r>
      <w:r w:rsidRPr="00A65565">
        <w:rPr>
          <w:rFonts w:hint="eastAsia"/>
        </w:rPr>
        <w:t>，具体连接方式</w:t>
      </w:r>
      <w:r>
        <w:rPr>
          <w:rFonts w:hint="eastAsia"/>
        </w:rPr>
        <w:t>详见</w:t>
      </w:r>
      <w:r w:rsidRPr="00A65565">
        <w:fldChar w:fldCharType="begin"/>
      </w:r>
      <w:r w:rsidRPr="00A65565">
        <w:instrText xml:space="preserve"> </w:instrText>
      </w:r>
      <w:r w:rsidRPr="00A65565">
        <w:rPr>
          <w:rFonts w:hint="eastAsia"/>
        </w:rPr>
        <w:instrText>REF _Ref528587342 \h</w:instrText>
      </w:r>
      <w:r w:rsidRPr="00A65565">
        <w:instrText xml:space="preserve">  \* MERGEFORMAT </w:instrText>
      </w:r>
      <w:r w:rsidRPr="00A65565">
        <w:fldChar w:fldCharType="separate"/>
      </w:r>
      <w:r w:rsidR="00B93B10">
        <w:rPr>
          <w:rFonts w:hint="eastAsia"/>
        </w:rPr>
        <w:t>图</w:t>
      </w:r>
      <w:r w:rsidR="00B93B10">
        <w:t>5.11</w:t>
      </w:r>
      <w:r w:rsidRPr="00A65565">
        <w:fldChar w:fldCharType="end"/>
      </w:r>
      <w:r w:rsidRPr="00A65565">
        <w:rPr>
          <w:rFonts w:hint="eastAsia"/>
        </w:rPr>
        <w:t>。</w:t>
      </w:r>
    </w:p>
    <w:p w14:paraId="7046CE52" w14:textId="77777777" w:rsidR="0002043A" w:rsidRPr="00D73571" w:rsidRDefault="0002043A" w:rsidP="0002043A">
      <w:pPr>
        <w:pStyle w:val="23"/>
        <w:spacing w:before="62" w:after="62"/>
        <w:sectPr w:rsidR="0002043A" w:rsidRPr="00D73571" w:rsidSect="00BF4B74">
          <w:headerReference w:type="even" r:id="rId61"/>
          <w:headerReference w:type="default" r:id="rId62"/>
          <w:footerReference w:type="default" r:id="rId63"/>
          <w:pgSz w:w="11906" w:h="16838"/>
          <w:pgMar w:top="1440" w:right="1797" w:bottom="1440" w:left="1797" w:header="851" w:footer="992" w:gutter="0"/>
          <w:pgNumType w:start="1"/>
          <w:cols w:space="425"/>
          <w:docGrid w:type="lines" w:linePitch="312"/>
        </w:sectPr>
      </w:pPr>
    </w:p>
    <w:p w14:paraId="67660923" w14:textId="77777777" w:rsidR="0002043A" w:rsidRDefault="0002043A" w:rsidP="0002043A">
      <w:pPr>
        <w:pStyle w:val="30"/>
      </w:pPr>
      <w:bookmarkStart w:id="503" w:name="_Toc528572381"/>
      <w:bookmarkStart w:id="504" w:name="_Toc528742044"/>
      <w:bookmarkStart w:id="505" w:name="_Toc528750839"/>
      <w:bookmarkStart w:id="506" w:name="_Toc6175868"/>
      <w:r>
        <w:lastRenderedPageBreak/>
        <w:t>BH1730FVC</w:t>
      </w:r>
      <w:r>
        <w:rPr>
          <w:rFonts w:hint="eastAsia"/>
        </w:rPr>
        <w:t>初始化</w:t>
      </w:r>
      <w:bookmarkEnd w:id="503"/>
      <w:bookmarkEnd w:id="504"/>
      <w:bookmarkEnd w:id="505"/>
      <w:bookmarkEnd w:id="506"/>
    </w:p>
    <w:p w14:paraId="50796C8A" w14:textId="77777777" w:rsidR="0002043A" w:rsidRDefault="0002043A" w:rsidP="0002043A">
      <w:pPr>
        <w:pStyle w:val="23"/>
        <w:spacing w:before="62" w:after="62"/>
      </w:pPr>
      <w:r>
        <w:t>AMetal</w:t>
      </w:r>
      <w:r>
        <w:rPr>
          <w:rFonts w:hint="eastAsia"/>
        </w:rPr>
        <w:t>提供</w:t>
      </w:r>
      <w:r>
        <w:t>了</w:t>
      </w:r>
      <w:r>
        <w:t>BH1730FVC</w:t>
      </w:r>
      <w:r>
        <w:t>的驱动，</w:t>
      </w:r>
      <w:r>
        <w:rPr>
          <w:rFonts w:hint="eastAsia"/>
        </w:rPr>
        <w:t>在</w:t>
      </w:r>
      <w:r>
        <w:t>使用</w:t>
      </w:r>
      <w:r>
        <w:t>BH1730FVC</w:t>
      </w:r>
      <w:r>
        <w:rPr>
          <w:rFonts w:hint="eastAsia"/>
        </w:rPr>
        <w:t>前</w:t>
      </w:r>
      <w:r>
        <w:t>，必须完成</w:t>
      </w:r>
      <w:r>
        <w:t>BH1730FVC</w:t>
      </w:r>
      <w:r>
        <w:rPr>
          <w:rFonts w:hint="eastAsia"/>
        </w:rPr>
        <w:t>初始化</w:t>
      </w:r>
      <w:r>
        <w:t>操作，以获取</w:t>
      </w:r>
      <w:r>
        <w:rPr>
          <w:rFonts w:hint="eastAsia"/>
        </w:rPr>
        <w:t>到</w:t>
      </w:r>
      <w:r>
        <w:t>对应</w:t>
      </w:r>
      <w:r>
        <w:rPr>
          <w:rFonts w:hint="eastAsia"/>
        </w:rPr>
        <w:t>的</w:t>
      </w:r>
      <w:r>
        <w:t>操作句柄，进而使用</w:t>
      </w:r>
      <w:r>
        <w:t>BH1730FVC</w:t>
      </w:r>
      <w:r>
        <w:rPr>
          <w:rFonts w:hint="eastAsia"/>
        </w:rPr>
        <w:t>的</w:t>
      </w:r>
      <w:r>
        <w:t>各种功能</w:t>
      </w:r>
      <w:r>
        <w:rPr>
          <w:rFonts w:hint="eastAsia"/>
        </w:rPr>
        <w:t>，</w:t>
      </w:r>
      <w:r>
        <w:t>其函数原型</w:t>
      </w:r>
      <w:r w:rsidRPr="00821DA8">
        <w:rPr>
          <w:rFonts w:hint="eastAsia"/>
        </w:rPr>
        <w:t>（</w:t>
      </w:r>
      <w:r w:rsidRPr="00CC114E">
        <w:t>am_</w:t>
      </w:r>
      <w:r>
        <w:rPr>
          <w:rFonts w:hint="eastAsia"/>
        </w:rPr>
        <w:t>bh</w:t>
      </w:r>
      <w:r>
        <w:t>1730fvc</w:t>
      </w:r>
      <w:r w:rsidRPr="00CC114E">
        <w:t>.h</w:t>
      </w:r>
      <w:r w:rsidRPr="00821DA8">
        <w:rPr>
          <w:rFonts w:hint="eastAsia"/>
        </w:rPr>
        <w:t>）</w:t>
      </w:r>
      <w:r>
        <w:t>为：</w:t>
      </w:r>
    </w:p>
    <w:p w14:paraId="5D45C864" w14:textId="77777777" w:rsidR="0002043A" w:rsidRDefault="0002043A" w:rsidP="00570BE8">
      <w:pPr>
        <w:pStyle w:val="a5"/>
      </w:pPr>
      <w:r w:rsidRPr="004B3B33">
        <w:t>am_bh1730fvc_handle_t am_bh1730fvc_init (</w:t>
      </w:r>
    </w:p>
    <w:p w14:paraId="5925917F" w14:textId="77777777" w:rsidR="0002043A" w:rsidRPr="004B3B33" w:rsidRDefault="0002043A" w:rsidP="00570BE8">
      <w:pPr>
        <w:pStyle w:val="a5"/>
      </w:pPr>
      <w:r w:rsidRPr="004B3B33">
        <w:t>am_bh1730fvc_dev_t</w:t>
      </w:r>
      <w:r>
        <w:tab/>
      </w:r>
      <w:r>
        <w:tab/>
      </w:r>
      <w:r>
        <w:tab/>
      </w:r>
      <w:r w:rsidRPr="004B3B33">
        <w:t>*p_dev,</w:t>
      </w:r>
    </w:p>
    <w:p w14:paraId="114BA7EE" w14:textId="77777777" w:rsidR="0002043A" w:rsidRPr="004B3B33" w:rsidRDefault="0002043A" w:rsidP="00570BE8">
      <w:pPr>
        <w:pStyle w:val="a5"/>
      </w:pPr>
      <w:r w:rsidRPr="004B3B33">
        <w:t>const am_bh1730fvc_devinfo_t</w:t>
      </w:r>
      <w:r w:rsidRPr="004B3B33">
        <w:tab/>
        <w:t>*p_devinfo,</w:t>
      </w:r>
    </w:p>
    <w:p w14:paraId="1E76136E" w14:textId="77777777" w:rsidR="0002043A" w:rsidRPr="004B3B33" w:rsidRDefault="0002043A" w:rsidP="00570BE8">
      <w:pPr>
        <w:pStyle w:val="a5"/>
      </w:pPr>
      <w:r w:rsidRPr="004B3B33">
        <w:t>am_i2c_handle_t</w:t>
      </w:r>
      <w:r>
        <w:tab/>
      </w:r>
      <w:r>
        <w:tab/>
      </w:r>
      <w:r>
        <w:tab/>
      </w:r>
      <w:r>
        <w:tab/>
        <w:t xml:space="preserve"> </w:t>
      </w:r>
      <w:r w:rsidRPr="004B3B33">
        <w:t>i2c_handle);</w:t>
      </w:r>
    </w:p>
    <w:p w14:paraId="32D41EC1" w14:textId="77777777" w:rsidR="0002043A" w:rsidRPr="00A65565" w:rsidRDefault="0002043A" w:rsidP="0002043A">
      <w:pPr>
        <w:pStyle w:val="23"/>
        <w:spacing w:before="62" w:after="62"/>
      </w:pPr>
      <w:r w:rsidRPr="00A65565">
        <w:rPr>
          <w:rFonts w:hint="eastAsia"/>
        </w:rPr>
        <w:t>该函数意在</w:t>
      </w:r>
      <w:r w:rsidRPr="00A65565">
        <w:t>获取</w:t>
      </w:r>
      <w:r w:rsidRPr="00A65565">
        <w:t>BH1730FVC</w:t>
      </w:r>
      <w:r w:rsidRPr="00A65565">
        <w:t>传感器的</w:t>
      </w:r>
      <w:r w:rsidRPr="00A65565">
        <w:rPr>
          <w:rFonts w:hint="eastAsia"/>
        </w:rPr>
        <w:t>初始化实</w:t>
      </w:r>
      <w:r w:rsidRPr="00A65565">
        <w:t>例句柄</w:t>
      </w:r>
      <w:r w:rsidRPr="00A65565">
        <w:rPr>
          <w:rFonts w:hint="eastAsia"/>
        </w:rPr>
        <w:t>，初始化</w:t>
      </w:r>
      <w:r w:rsidRPr="00A65565">
        <w:t>完成后，</w:t>
      </w:r>
      <w:r w:rsidRPr="00A65565">
        <w:rPr>
          <w:rFonts w:hint="eastAsia"/>
        </w:rPr>
        <w:t>即可</w:t>
      </w:r>
      <w:r w:rsidRPr="00A65565">
        <w:t>使用</w:t>
      </w:r>
      <w:r w:rsidRPr="00A65565">
        <w:rPr>
          <w:rFonts w:hint="eastAsia"/>
        </w:rPr>
        <w:t>通用</w:t>
      </w:r>
      <w:r w:rsidRPr="00A65565">
        <w:t>接口读取</w:t>
      </w:r>
      <w:r w:rsidRPr="00A65565">
        <w:rPr>
          <w:rFonts w:hint="eastAsia"/>
        </w:rPr>
        <w:t>应用</w:t>
      </w:r>
      <w:r w:rsidRPr="00A65565">
        <w:t>数据，</w:t>
      </w:r>
      <w:r w:rsidRPr="00A65565">
        <w:rPr>
          <w:rFonts w:hint="eastAsia"/>
        </w:rPr>
        <w:t>其中</w:t>
      </w:r>
      <w:r w:rsidRPr="00A65565">
        <w:t>：</w:t>
      </w:r>
    </w:p>
    <w:p w14:paraId="0EACAA02" w14:textId="77777777" w:rsidR="0002043A" w:rsidRDefault="0002043A" w:rsidP="00A141DF">
      <w:pPr>
        <w:pStyle w:val="23"/>
        <w:numPr>
          <w:ilvl w:val="0"/>
          <w:numId w:val="57"/>
        </w:numPr>
        <w:spacing w:before="62" w:after="62"/>
        <w:rPr>
          <w:lang w:val="de-DE"/>
        </w:rPr>
      </w:pPr>
      <w:r w:rsidRPr="00184227">
        <w:rPr>
          <w:lang w:val="de-DE"/>
        </w:rPr>
        <w:t>p_</w:t>
      </w:r>
      <w:r>
        <w:rPr>
          <w:lang w:val="de-DE"/>
        </w:rPr>
        <w:t>dev</w:t>
      </w:r>
      <w:r w:rsidRPr="00184227">
        <w:rPr>
          <w:rFonts w:hint="eastAsia"/>
          <w:lang w:val="de-DE"/>
        </w:rPr>
        <w:t>为指向</w:t>
      </w:r>
      <w:r w:rsidRPr="00697CF7">
        <w:rPr>
          <w:lang w:val="de-DE"/>
        </w:rPr>
        <w:t>am_bh1730fvc_dev_t</w:t>
      </w:r>
      <w:r w:rsidRPr="00697CF7">
        <w:rPr>
          <w:rFonts w:hint="eastAsia"/>
          <w:lang w:val="de-DE"/>
        </w:rPr>
        <w:t>类型实例的指针</w:t>
      </w:r>
      <w:r>
        <w:rPr>
          <w:rFonts w:hint="eastAsia"/>
          <w:lang w:val="de-DE"/>
        </w:rPr>
        <w:t>；</w:t>
      </w:r>
    </w:p>
    <w:p w14:paraId="1102C4AE" w14:textId="77777777" w:rsidR="0002043A" w:rsidRDefault="0002043A" w:rsidP="00A141DF">
      <w:pPr>
        <w:pStyle w:val="23"/>
        <w:numPr>
          <w:ilvl w:val="0"/>
          <w:numId w:val="57"/>
        </w:numPr>
        <w:spacing w:before="62" w:after="62"/>
        <w:rPr>
          <w:lang w:val="de-DE"/>
        </w:rPr>
      </w:pPr>
      <w:r w:rsidRPr="00184227">
        <w:rPr>
          <w:lang w:val="de-DE"/>
        </w:rPr>
        <w:t>p_devinfo</w:t>
      </w:r>
      <w:r w:rsidRPr="00184227">
        <w:rPr>
          <w:rFonts w:hint="eastAsia"/>
          <w:lang w:val="de-DE"/>
        </w:rPr>
        <w:t>为</w:t>
      </w:r>
      <w:r w:rsidRPr="00697CF7">
        <w:rPr>
          <w:rFonts w:hint="eastAsia"/>
          <w:lang w:val="de-DE"/>
        </w:rPr>
        <w:t>指向</w:t>
      </w:r>
      <w:r w:rsidRPr="00697CF7">
        <w:rPr>
          <w:lang w:val="de-DE"/>
        </w:rPr>
        <w:t>am_bh1730fvc_devinfo_t</w:t>
      </w:r>
      <w:r w:rsidRPr="00697CF7">
        <w:rPr>
          <w:rFonts w:hint="eastAsia"/>
          <w:lang w:val="de-DE"/>
        </w:rPr>
        <w:t>类型实例信息的指针</w:t>
      </w:r>
      <w:r>
        <w:rPr>
          <w:rFonts w:hint="eastAsia"/>
          <w:lang w:val="de-DE"/>
        </w:rPr>
        <w:t>；</w:t>
      </w:r>
    </w:p>
    <w:p w14:paraId="323FF24C" w14:textId="77777777" w:rsidR="0002043A" w:rsidRDefault="0002043A" w:rsidP="00A141DF">
      <w:pPr>
        <w:pStyle w:val="23"/>
        <w:numPr>
          <w:ilvl w:val="0"/>
          <w:numId w:val="57"/>
        </w:numPr>
        <w:spacing w:before="62" w:after="62"/>
        <w:rPr>
          <w:lang w:val="de-DE"/>
        </w:rPr>
      </w:pPr>
      <w:r w:rsidRPr="00697CF7">
        <w:t>i2c_handle</w:t>
      </w:r>
      <w:r w:rsidRPr="00697CF7">
        <w:rPr>
          <w:rFonts w:hint="eastAsia"/>
        </w:rPr>
        <w:t>为与</w:t>
      </w:r>
      <w:r w:rsidRPr="00697CF7">
        <w:t>BH1730FVC</w:t>
      </w:r>
      <w:r w:rsidRPr="00697CF7">
        <w:t>通信</w:t>
      </w:r>
      <w:r w:rsidRPr="00697CF7">
        <w:rPr>
          <w:rFonts w:hint="eastAsia"/>
        </w:rPr>
        <w:t>的</w:t>
      </w:r>
      <w:r w:rsidRPr="00697CF7">
        <w:rPr>
          <w:rFonts w:hint="eastAsia"/>
        </w:rPr>
        <w:t>I2C</w:t>
      </w:r>
      <w:r w:rsidRPr="00697CF7">
        <w:rPr>
          <w:rFonts w:hint="eastAsia"/>
        </w:rPr>
        <w:t>实例句柄</w:t>
      </w:r>
      <w:r w:rsidRPr="00184227">
        <w:rPr>
          <w:rFonts w:hint="eastAsia"/>
          <w:lang w:val="de-DE"/>
        </w:rPr>
        <w:t>。</w:t>
      </w:r>
    </w:p>
    <w:p w14:paraId="5A3F1218" w14:textId="77777777" w:rsidR="0002043A" w:rsidRDefault="0002043A" w:rsidP="00A141DF">
      <w:pPr>
        <w:pStyle w:val="afffb"/>
        <w:numPr>
          <w:ilvl w:val="0"/>
          <w:numId w:val="72"/>
        </w:numPr>
        <w:spacing w:before="62" w:after="62"/>
        <w:ind w:firstLineChars="0"/>
        <w:rPr>
          <w:b/>
        </w:rPr>
      </w:pPr>
      <w:r w:rsidRPr="004C4AAC">
        <w:rPr>
          <w:rFonts w:hint="eastAsia"/>
          <w:b/>
        </w:rPr>
        <w:t>实例</w:t>
      </w:r>
    </w:p>
    <w:p w14:paraId="40A5FD4F" w14:textId="77777777" w:rsidR="0002043A" w:rsidRPr="00A65565" w:rsidRDefault="0002043A" w:rsidP="0002043A">
      <w:pPr>
        <w:pStyle w:val="23"/>
        <w:spacing w:before="62" w:after="62"/>
      </w:pPr>
      <w:r w:rsidRPr="00A65565">
        <w:rPr>
          <w:rFonts w:hint="eastAsia"/>
        </w:rPr>
        <w:t>定义</w:t>
      </w:r>
      <w:r w:rsidRPr="00A65565">
        <w:t>am_bh1730fvc_dev_t</w:t>
      </w:r>
      <w:r w:rsidRPr="00A65565">
        <w:rPr>
          <w:rFonts w:hint="eastAsia"/>
        </w:rPr>
        <w:t>类型（</w:t>
      </w:r>
      <w:r w:rsidRPr="00A65565">
        <w:t>am_hwconf_bh1730fvc.c</w:t>
      </w:r>
      <w:r w:rsidRPr="00A65565">
        <w:rPr>
          <w:rFonts w:hint="eastAsia"/>
        </w:rPr>
        <w:t>）实例如下：</w:t>
      </w:r>
    </w:p>
    <w:p w14:paraId="3AF38A54" w14:textId="77777777" w:rsidR="0002043A" w:rsidRDefault="0002043A" w:rsidP="0002043A">
      <w:pPr>
        <w:pStyle w:val="a5"/>
        <w:ind w:firstLine="420"/>
      </w:pPr>
      <w:r w:rsidRPr="00697CF7">
        <w:t xml:space="preserve">am_local am_bh1730fvc_dev_t </w:t>
      </w:r>
      <w:r>
        <w:t xml:space="preserve">  </w:t>
      </w:r>
      <w:r w:rsidRPr="00697CF7">
        <w:t>__g_bh1730fvc_dev;</w:t>
      </w:r>
    </w:p>
    <w:p w14:paraId="2C0E8F0F" w14:textId="77777777" w:rsidR="0002043A" w:rsidRPr="00A65565" w:rsidRDefault="0002043A" w:rsidP="0002043A">
      <w:pPr>
        <w:pStyle w:val="23"/>
        <w:spacing w:before="62" w:after="62"/>
      </w:pPr>
      <w:r w:rsidRPr="00A65565">
        <w:t>其中</w:t>
      </w:r>
      <w:r w:rsidRPr="00A65565">
        <w:t>__g_bh1730fvc_dev</w:t>
      </w:r>
      <w:r w:rsidRPr="00A65565">
        <w:rPr>
          <w:rFonts w:hint="eastAsia"/>
        </w:rPr>
        <w:t>为用户自定义的实例，其地址作为</w:t>
      </w:r>
      <w:r w:rsidRPr="00A65565">
        <w:rPr>
          <w:rFonts w:hint="eastAsia"/>
        </w:rPr>
        <w:t>p_dev</w:t>
      </w:r>
      <w:r w:rsidRPr="00A65565">
        <w:rPr>
          <w:rFonts w:hint="eastAsia"/>
        </w:rPr>
        <w:t>的实参传递。</w:t>
      </w:r>
    </w:p>
    <w:p w14:paraId="4593046C" w14:textId="77777777" w:rsidR="0002043A" w:rsidRPr="00524387" w:rsidRDefault="0002043A" w:rsidP="00A141DF">
      <w:pPr>
        <w:pStyle w:val="afffb"/>
        <w:numPr>
          <w:ilvl w:val="0"/>
          <w:numId w:val="72"/>
        </w:numPr>
        <w:spacing w:before="62" w:after="62"/>
        <w:ind w:firstLineChars="0"/>
        <w:rPr>
          <w:b/>
        </w:rPr>
      </w:pPr>
      <w:r w:rsidRPr="00524387">
        <w:rPr>
          <w:rFonts w:hint="eastAsia"/>
          <w:b/>
        </w:rPr>
        <w:t>实例</w:t>
      </w:r>
      <w:r w:rsidRPr="00524387">
        <w:rPr>
          <w:b/>
        </w:rPr>
        <w:t>信息</w:t>
      </w:r>
    </w:p>
    <w:p w14:paraId="341D7223" w14:textId="77777777" w:rsidR="0002043A" w:rsidRPr="005E7A52" w:rsidRDefault="0002043A" w:rsidP="0002043A">
      <w:pPr>
        <w:pStyle w:val="23"/>
        <w:spacing w:before="62" w:after="62"/>
      </w:pPr>
      <w:r w:rsidRPr="005E7A52">
        <w:rPr>
          <w:rFonts w:hint="eastAsia"/>
        </w:rPr>
        <w:t>实例信息主要描述了与</w:t>
      </w:r>
      <w:r w:rsidRPr="005E7A52">
        <w:t>BH1730FVC</w:t>
      </w:r>
      <w:r w:rsidRPr="005E7A52">
        <w:rPr>
          <w:rFonts w:hint="eastAsia"/>
        </w:rPr>
        <w:t>相关的信息，即</w:t>
      </w:r>
      <w:r w:rsidRPr="005E7A52">
        <w:t>BH1730FVC</w:t>
      </w:r>
      <w:r w:rsidRPr="005E7A52">
        <w:rPr>
          <w:rFonts w:hint="eastAsia"/>
        </w:rPr>
        <w:t>的配置信息，如测量模式、数据类型、电源模式等，其类型</w:t>
      </w:r>
      <w:r w:rsidRPr="005E7A52">
        <w:t>am_bh1730fvc_devinfo</w:t>
      </w:r>
      <w:r w:rsidRPr="005E7A52">
        <w:rPr>
          <w:rFonts w:hint="eastAsia"/>
        </w:rPr>
        <w:t>的定义（</w:t>
      </w:r>
      <w:r w:rsidRPr="005E7A52">
        <w:t>am_ bh1730fvc.h</w:t>
      </w:r>
      <w:r w:rsidRPr="005E7A52">
        <w:rPr>
          <w:rFonts w:hint="eastAsia"/>
        </w:rPr>
        <w:t>）如下：</w:t>
      </w:r>
    </w:p>
    <w:p w14:paraId="68B06674" w14:textId="77777777" w:rsidR="0002043A" w:rsidRPr="001404A3" w:rsidRDefault="0002043A" w:rsidP="00532A7B">
      <w:pPr>
        <w:pStyle w:val="a5"/>
        <w:ind w:firstLine="420"/>
      </w:pPr>
      <w:r w:rsidRPr="001404A3">
        <w:t>typedef struct am_bh1730fvc_devinfo {</w:t>
      </w:r>
    </w:p>
    <w:p w14:paraId="525763C1" w14:textId="77777777" w:rsidR="0002043A" w:rsidRPr="001404A3" w:rsidRDefault="0002043A" w:rsidP="00532A7B">
      <w:pPr>
        <w:pStyle w:val="a5"/>
        <w:ind w:firstLine="420"/>
      </w:pPr>
      <w:r w:rsidRPr="001404A3">
        <w:rPr>
          <w:rFonts w:hint="eastAsia"/>
        </w:rPr>
        <w:t xml:space="preserve">    uint8_t meas_mode;</w:t>
      </w:r>
      <w:r>
        <w:tab/>
      </w:r>
      <w:r>
        <w:tab/>
      </w:r>
      <w:r>
        <w:tab/>
      </w:r>
      <w:r>
        <w:tab/>
      </w:r>
      <w:r w:rsidRPr="001404A3">
        <w:rPr>
          <w:rFonts w:hint="eastAsia"/>
        </w:rPr>
        <w:t xml:space="preserve">/**&lt; \brief </w:t>
      </w:r>
      <w:r w:rsidRPr="001404A3">
        <w:rPr>
          <w:rFonts w:hint="eastAsia"/>
        </w:rPr>
        <w:t>配置测量模式</w:t>
      </w:r>
      <w:r w:rsidRPr="001404A3">
        <w:rPr>
          <w:rFonts w:hint="eastAsia"/>
        </w:rPr>
        <w:t xml:space="preserve">            */</w:t>
      </w:r>
    </w:p>
    <w:p w14:paraId="7D9AC75D" w14:textId="77777777" w:rsidR="0002043A" w:rsidRPr="001404A3" w:rsidRDefault="0002043A" w:rsidP="00532A7B">
      <w:pPr>
        <w:pStyle w:val="a5"/>
        <w:ind w:firstLine="420"/>
      </w:pPr>
      <w:r w:rsidRPr="001404A3">
        <w:rPr>
          <w:rFonts w:hint="eastAsia"/>
        </w:rPr>
        <w:t xml:space="preserve">    uint8_t data_sel;</w:t>
      </w:r>
      <w:r>
        <w:tab/>
      </w:r>
      <w:r>
        <w:tab/>
      </w:r>
      <w:r>
        <w:tab/>
      </w:r>
      <w:r>
        <w:tab/>
      </w:r>
      <w:r>
        <w:tab/>
      </w:r>
      <w:r w:rsidRPr="001404A3">
        <w:rPr>
          <w:rFonts w:hint="eastAsia"/>
        </w:rPr>
        <w:t xml:space="preserve">/**&lt; \brief </w:t>
      </w:r>
      <w:r w:rsidRPr="001404A3">
        <w:rPr>
          <w:rFonts w:hint="eastAsia"/>
        </w:rPr>
        <w:t>配置数据类型</w:t>
      </w:r>
      <w:r w:rsidRPr="001404A3">
        <w:rPr>
          <w:rFonts w:hint="eastAsia"/>
        </w:rPr>
        <w:t xml:space="preserve">            */</w:t>
      </w:r>
    </w:p>
    <w:p w14:paraId="35DF3C56" w14:textId="77777777" w:rsidR="0002043A" w:rsidRPr="001404A3" w:rsidRDefault="0002043A" w:rsidP="00532A7B">
      <w:pPr>
        <w:pStyle w:val="a5"/>
        <w:ind w:firstLine="420"/>
      </w:pPr>
      <w:r w:rsidRPr="001404A3">
        <w:rPr>
          <w:rFonts w:hint="eastAsia"/>
        </w:rPr>
        <w:t xml:space="preserve">    uint8_t adc_en;</w:t>
      </w:r>
      <w:r>
        <w:tab/>
      </w:r>
      <w:r>
        <w:tab/>
      </w:r>
      <w:r>
        <w:tab/>
      </w:r>
      <w:r>
        <w:tab/>
      </w:r>
      <w:r>
        <w:tab/>
      </w:r>
      <w:r w:rsidRPr="001404A3">
        <w:rPr>
          <w:rFonts w:hint="eastAsia"/>
        </w:rPr>
        <w:t xml:space="preserve">/**&lt; \brief </w:t>
      </w:r>
      <w:r w:rsidRPr="001404A3">
        <w:rPr>
          <w:rFonts w:hint="eastAsia"/>
        </w:rPr>
        <w:t>配置测量状态</w:t>
      </w:r>
      <w:r w:rsidRPr="001404A3">
        <w:rPr>
          <w:rFonts w:hint="eastAsia"/>
        </w:rPr>
        <w:t xml:space="preserve">            */</w:t>
      </w:r>
    </w:p>
    <w:p w14:paraId="501A8B54" w14:textId="77777777" w:rsidR="0002043A" w:rsidRPr="001404A3" w:rsidRDefault="0002043A" w:rsidP="00532A7B">
      <w:pPr>
        <w:pStyle w:val="a5"/>
        <w:ind w:firstLine="420"/>
      </w:pPr>
      <w:r w:rsidRPr="001404A3">
        <w:rPr>
          <w:rFonts w:hint="eastAsia"/>
        </w:rPr>
        <w:t xml:space="preserve">    uint8_t power_mode;</w:t>
      </w:r>
      <w:r>
        <w:tab/>
      </w:r>
      <w:r>
        <w:tab/>
      </w:r>
      <w:r>
        <w:tab/>
      </w:r>
      <w:r>
        <w:tab/>
      </w:r>
      <w:r w:rsidRPr="001404A3">
        <w:rPr>
          <w:rFonts w:hint="eastAsia"/>
        </w:rPr>
        <w:t xml:space="preserve">/**&lt; \brief </w:t>
      </w:r>
      <w:r w:rsidRPr="001404A3">
        <w:rPr>
          <w:rFonts w:hint="eastAsia"/>
        </w:rPr>
        <w:t>配置电源模式</w:t>
      </w:r>
      <w:r w:rsidRPr="001404A3">
        <w:rPr>
          <w:rFonts w:hint="eastAsia"/>
        </w:rPr>
        <w:t xml:space="preserve">            */</w:t>
      </w:r>
    </w:p>
    <w:p w14:paraId="255FF86C" w14:textId="77777777" w:rsidR="0002043A" w:rsidRPr="001404A3" w:rsidRDefault="0002043A" w:rsidP="00532A7B">
      <w:pPr>
        <w:pStyle w:val="a5"/>
        <w:ind w:firstLine="420"/>
      </w:pPr>
      <w:r w:rsidRPr="001404A3">
        <w:rPr>
          <w:rFonts w:hint="eastAsia"/>
        </w:rPr>
        <w:t xml:space="preserve">    uint8_t integrate_time;</w:t>
      </w:r>
      <w:r>
        <w:tab/>
      </w:r>
      <w:r>
        <w:tab/>
      </w:r>
      <w:r>
        <w:tab/>
      </w:r>
      <w:r>
        <w:tab/>
      </w:r>
      <w:r w:rsidRPr="001404A3">
        <w:rPr>
          <w:rFonts w:hint="eastAsia"/>
        </w:rPr>
        <w:t xml:space="preserve">/**&lt; \brief </w:t>
      </w:r>
      <w:r w:rsidRPr="001404A3">
        <w:rPr>
          <w:rFonts w:hint="eastAsia"/>
        </w:rPr>
        <w:t>配置积分时间</w:t>
      </w:r>
      <w:r>
        <w:rPr>
          <w:rFonts w:hint="eastAsia"/>
        </w:rPr>
        <w:t xml:space="preserve">            */</w:t>
      </w:r>
    </w:p>
    <w:p w14:paraId="6DCA1814" w14:textId="77777777" w:rsidR="0002043A" w:rsidRPr="001404A3" w:rsidRDefault="0002043A" w:rsidP="00532A7B">
      <w:pPr>
        <w:pStyle w:val="a5"/>
        <w:ind w:firstLine="420"/>
      </w:pPr>
      <w:r w:rsidRPr="001404A3">
        <w:rPr>
          <w:rFonts w:hint="eastAsia"/>
        </w:rPr>
        <w:t xml:space="preserve">    uint8_t adc_res_setting;</w:t>
      </w:r>
      <w:r>
        <w:tab/>
      </w:r>
      <w:r>
        <w:tab/>
      </w:r>
      <w:r>
        <w:tab/>
      </w:r>
      <w:r>
        <w:tab/>
      </w:r>
      <w:r w:rsidRPr="001404A3">
        <w:rPr>
          <w:rFonts w:hint="eastAsia"/>
        </w:rPr>
        <w:t xml:space="preserve">/**&lt; \brief </w:t>
      </w:r>
      <w:r w:rsidRPr="001404A3">
        <w:rPr>
          <w:rFonts w:hint="eastAsia"/>
        </w:rPr>
        <w:t>配置</w:t>
      </w:r>
      <w:r w:rsidRPr="001404A3">
        <w:rPr>
          <w:rFonts w:hint="eastAsia"/>
        </w:rPr>
        <w:t>ADC</w:t>
      </w:r>
      <w:r w:rsidRPr="001404A3">
        <w:rPr>
          <w:rFonts w:hint="eastAsia"/>
        </w:rPr>
        <w:t>分辨率</w:t>
      </w:r>
      <w:r>
        <w:rPr>
          <w:rFonts w:hint="eastAsia"/>
        </w:rPr>
        <w:t xml:space="preserve">         */</w:t>
      </w:r>
    </w:p>
    <w:p w14:paraId="7D0AB717" w14:textId="77777777" w:rsidR="0002043A" w:rsidRDefault="0002043A" w:rsidP="00532A7B">
      <w:pPr>
        <w:pStyle w:val="a5"/>
        <w:ind w:firstLine="420"/>
      </w:pPr>
      <w:r>
        <w:t>} am_bh1730fvc_devinfo_t;</w:t>
      </w:r>
    </w:p>
    <w:p w14:paraId="1F1EE910" w14:textId="77777777" w:rsidR="0002043A" w:rsidRDefault="0002043A" w:rsidP="0002043A">
      <w:pPr>
        <w:pStyle w:val="23"/>
        <w:spacing w:before="62" w:after="62"/>
        <w:jc w:val="both"/>
        <w:rPr>
          <w:lang w:val="de-DE"/>
        </w:rPr>
      </w:pPr>
      <w:r>
        <w:rPr>
          <w:rFonts w:hint="eastAsia"/>
          <w:lang w:val="de-DE"/>
        </w:rPr>
        <w:t>其中</w:t>
      </w:r>
      <w:r w:rsidRPr="0040695C">
        <w:rPr>
          <w:rFonts w:hint="eastAsia"/>
          <w:lang w:val="de-DE"/>
        </w:rPr>
        <w:t>meas_mode</w:t>
      </w:r>
      <w:r>
        <w:rPr>
          <w:rFonts w:hint="eastAsia"/>
        </w:rPr>
        <w:t>用于配置测量模式</w:t>
      </w:r>
      <w:r w:rsidRPr="0040695C">
        <w:rPr>
          <w:rFonts w:hint="eastAsia"/>
          <w:lang w:val="de-DE"/>
        </w:rPr>
        <w:t>，</w:t>
      </w:r>
      <w:r>
        <w:rPr>
          <w:rFonts w:hint="eastAsia"/>
        </w:rPr>
        <w:t>包括单次测量和连续测量</w:t>
      </w:r>
      <w:r w:rsidRPr="0040695C">
        <w:rPr>
          <w:rFonts w:hint="eastAsia"/>
          <w:lang w:val="de-DE"/>
        </w:rPr>
        <w:t>；</w:t>
      </w:r>
      <w:r w:rsidRPr="0040695C">
        <w:rPr>
          <w:rFonts w:hint="eastAsia"/>
          <w:lang w:val="de-DE"/>
        </w:rPr>
        <w:t>data_sel</w:t>
      </w:r>
      <w:r>
        <w:rPr>
          <w:rFonts w:hint="eastAsia"/>
        </w:rPr>
        <w:t>用于选择数据类型</w:t>
      </w:r>
      <w:r w:rsidRPr="0040695C">
        <w:rPr>
          <w:rFonts w:hint="eastAsia"/>
          <w:lang w:val="de-DE"/>
        </w:rPr>
        <w:t>；</w:t>
      </w:r>
      <w:r w:rsidRPr="0040695C">
        <w:rPr>
          <w:rFonts w:hint="eastAsia"/>
          <w:lang w:val="de-DE"/>
        </w:rPr>
        <w:t>adc_en</w:t>
      </w:r>
      <w:r>
        <w:rPr>
          <w:rFonts w:hint="eastAsia"/>
          <w:lang w:val="de-DE"/>
        </w:rPr>
        <w:t>配置测量状态；</w:t>
      </w:r>
      <w:r w:rsidRPr="0040695C">
        <w:rPr>
          <w:rFonts w:hint="eastAsia"/>
          <w:lang w:val="de-DE"/>
        </w:rPr>
        <w:t>power_mode</w:t>
      </w:r>
      <w:r>
        <w:rPr>
          <w:rFonts w:hint="eastAsia"/>
          <w:lang w:val="de-DE"/>
        </w:rPr>
        <w:t>配置电源模式；</w:t>
      </w:r>
      <w:r w:rsidRPr="0040695C">
        <w:rPr>
          <w:rFonts w:hint="eastAsia"/>
          <w:lang w:val="de-DE"/>
        </w:rPr>
        <w:t>integrate_time</w:t>
      </w:r>
      <w:r>
        <w:rPr>
          <w:rFonts w:hint="eastAsia"/>
          <w:lang w:val="de-DE"/>
        </w:rPr>
        <w:t>配置积分时间；</w:t>
      </w:r>
      <w:r w:rsidRPr="0040695C">
        <w:rPr>
          <w:rFonts w:hint="eastAsia"/>
          <w:lang w:val="de-DE"/>
        </w:rPr>
        <w:t>adc_res_setting</w:t>
      </w:r>
      <w:r>
        <w:rPr>
          <w:rFonts w:hint="eastAsia"/>
          <w:lang w:val="de-DE"/>
        </w:rPr>
        <w:t>配置</w:t>
      </w:r>
      <w:r>
        <w:rPr>
          <w:rFonts w:hint="eastAsia"/>
          <w:lang w:val="de-DE"/>
        </w:rPr>
        <w:t>A</w:t>
      </w:r>
      <w:r>
        <w:rPr>
          <w:lang w:val="de-DE"/>
        </w:rPr>
        <w:t>DC</w:t>
      </w:r>
      <w:r>
        <w:rPr>
          <w:lang w:val="de-DE"/>
        </w:rPr>
        <w:t>转换精度，可调整测量范围。</w:t>
      </w:r>
    </w:p>
    <w:p w14:paraId="7FDFE074" w14:textId="77777777" w:rsidR="0002043A" w:rsidRDefault="0002043A" w:rsidP="0002043A">
      <w:pPr>
        <w:pStyle w:val="23"/>
        <w:spacing w:before="62" w:after="62"/>
        <w:rPr>
          <w:lang w:val="de-DE"/>
        </w:rPr>
      </w:pPr>
      <w:r>
        <w:rPr>
          <w:lang w:val="de-DE"/>
        </w:rPr>
        <w:t>基于上述信息</w:t>
      </w:r>
      <w:r>
        <w:rPr>
          <w:rFonts w:hint="eastAsia"/>
          <w:lang w:val="de-DE"/>
        </w:rPr>
        <w:t>，实</w:t>
      </w:r>
      <w:r>
        <w:rPr>
          <w:lang w:val="de-DE"/>
        </w:rPr>
        <w:t>例信息如下：</w:t>
      </w:r>
    </w:p>
    <w:p w14:paraId="4AB2B395" w14:textId="77777777" w:rsidR="0002043A" w:rsidRPr="00985A89" w:rsidRDefault="0002043A" w:rsidP="00532A7B">
      <w:pPr>
        <w:pStyle w:val="a5"/>
        <w:ind w:firstLine="420"/>
      </w:pPr>
      <w:r w:rsidRPr="00985A89">
        <w:t>am_local am_const am_bh1730fvc_devinfo_t __g_bh1730fvc_devinfo = {</w:t>
      </w:r>
    </w:p>
    <w:p w14:paraId="44A03545" w14:textId="0D4A46AC" w:rsidR="0002043A" w:rsidRPr="00985A89" w:rsidRDefault="0002043A" w:rsidP="00532A7B">
      <w:pPr>
        <w:pStyle w:val="a5"/>
        <w:ind w:firstLine="420"/>
      </w:pPr>
      <w:r w:rsidRPr="00985A89">
        <w:rPr>
          <w:rFonts w:hint="eastAsia"/>
        </w:rPr>
        <w:t xml:space="preserve">    MEAS_CONTINUE,</w:t>
      </w:r>
      <w:r>
        <w:tab/>
      </w:r>
      <w:r>
        <w:tab/>
      </w:r>
      <w:r>
        <w:tab/>
      </w:r>
      <w:r>
        <w:tab/>
      </w:r>
      <w:r w:rsidRPr="00985A89">
        <w:rPr>
          <w:rFonts w:hint="eastAsia"/>
        </w:rPr>
        <w:t xml:space="preserve">/**&lt; \brief </w:t>
      </w:r>
      <w:r w:rsidRPr="00985A89">
        <w:rPr>
          <w:rFonts w:hint="eastAsia"/>
        </w:rPr>
        <w:t>连续测量</w:t>
      </w:r>
      <w:r>
        <w:tab/>
      </w:r>
      <w:r>
        <w:tab/>
      </w:r>
      <w:r>
        <w:tab/>
      </w:r>
      <w:r w:rsidRPr="00985A89">
        <w:rPr>
          <w:rFonts w:hint="eastAsia"/>
        </w:rPr>
        <w:t>*/</w:t>
      </w:r>
    </w:p>
    <w:p w14:paraId="51285F3F" w14:textId="7585E19F" w:rsidR="0002043A" w:rsidRPr="00985A89" w:rsidRDefault="0002043A" w:rsidP="00532A7B">
      <w:pPr>
        <w:pStyle w:val="a5"/>
        <w:ind w:firstLine="420"/>
      </w:pPr>
      <w:r w:rsidRPr="00985A89">
        <w:rPr>
          <w:rFonts w:hint="eastAsia"/>
        </w:rPr>
        <w:t xml:space="preserve">    TYPE0_ONLY,</w:t>
      </w:r>
      <w:r>
        <w:tab/>
      </w:r>
      <w:r>
        <w:tab/>
      </w:r>
      <w:r>
        <w:tab/>
      </w:r>
      <w:r>
        <w:tab/>
      </w:r>
      <w:r>
        <w:tab/>
      </w:r>
      <w:r w:rsidRPr="00985A89">
        <w:rPr>
          <w:rFonts w:hint="eastAsia"/>
        </w:rPr>
        <w:t xml:space="preserve">/**&lt; \brief </w:t>
      </w:r>
      <w:r w:rsidRPr="00985A89">
        <w:rPr>
          <w:rFonts w:hint="eastAsia"/>
        </w:rPr>
        <w:t>仅测量类型</w:t>
      </w:r>
      <w:r w:rsidRPr="00985A89">
        <w:rPr>
          <w:rFonts w:hint="eastAsia"/>
        </w:rPr>
        <w:t>0</w:t>
      </w:r>
      <w:r>
        <w:tab/>
      </w:r>
      <w:r>
        <w:tab/>
      </w:r>
      <w:r w:rsidRPr="00985A89">
        <w:rPr>
          <w:rFonts w:hint="eastAsia"/>
        </w:rPr>
        <w:t>*/</w:t>
      </w:r>
    </w:p>
    <w:p w14:paraId="14DAE328" w14:textId="2C2D86FB" w:rsidR="0002043A" w:rsidRPr="00985A89" w:rsidRDefault="0002043A" w:rsidP="00532A7B">
      <w:pPr>
        <w:pStyle w:val="a5"/>
        <w:ind w:firstLine="420"/>
      </w:pPr>
      <w:r w:rsidRPr="00985A89">
        <w:rPr>
          <w:rFonts w:hint="eastAsia"/>
        </w:rPr>
        <w:t xml:space="preserve">    ADC_EN,</w:t>
      </w:r>
      <w:r>
        <w:tab/>
      </w:r>
      <w:r>
        <w:tab/>
      </w:r>
      <w:r>
        <w:tab/>
      </w:r>
      <w:r>
        <w:tab/>
      </w:r>
      <w:r>
        <w:tab/>
      </w:r>
      <w:r>
        <w:tab/>
      </w:r>
      <w:r w:rsidRPr="00985A89">
        <w:rPr>
          <w:rFonts w:hint="eastAsia"/>
        </w:rPr>
        <w:t xml:space="preserve">/**&lt; \brief </w:t>
      </w:r>
      <w:r w:rsidRPr="00985A89">
        <w:rPr>
          <w:rFonts w:hint="eastAsia"/>
        </w:rPr>
        <w:t>使能</w:t>
      </w:r>
      <w:r w:rsidRPr="00985A89">
        <w:rPr>
          <w:rFonts w:hint="eastAsia"/>
        </w:rPr>
        <w:t>ADC</w:t>
      </w:r>
      <w:r w:rsidRPr="00985A89">
        <w:rPr>
          <w:rFonts w:hint="eastAsia"/>
        </w:rPr>
        <w:t>转换</w:t>
      </w:r>
      <w:r>
        <w:tab/>
      </w:r>
      <w:r>
        <w:tab/>
      </w:r>
      <w:r w:rsidRPr="00985A89">
        <w:t>*/</w:t>
      </w:r>
    </w:p>
    <w:p w14:paraId="2C494542" w14:textId="69A01EBA" w:rsidR="0002043A" w:rsidRPr="00985A89" w:rsidRDefault="0002043A" w:rsidP="00532A7B">
      <w:pPr>
        <w:pStyle w:val="a5"/>
        <w:ind w:firstLine="420"/>
      </w:pPr>
      <w:r w:rsidRPr="00985A89">
        <w:rPr>
          <w:rFonts w:hint="eastAsia"/>
        </w:rPr>
        <w:t xml:space="preserve">    POWER_ON,</w:t>
      </w:r>
      <w:r>
        <w:tab/>
      </w:r>
      <w:r>
        <w:tab/>
      </w:r>
      <w:r>
        <w:tab/>
      </w:r>
      <w:r>
        <w:tab/>
      </w:r>
      <w:r>
        <w:tab/>
      </w:r>
      <w:r w:rsidRPr="00985A89">
        <w:rPr>
          <w:rFonts w:hint="eastAsia"/>
        </w:rPr>
        <w:t xml:space="preserve">/**&lt; \brief </w:t>
      </w:r>
      <w:r w:rsidRPr="00985A89">
        <w:rPr>
          <w:rFonts w:hint="eastAsia"/>
        </w:rPr>
        <w:t>打开电源</w:t>
      </w:r>
      <w:r>
        <w:tab/>
      </w:r>
      <w:r>
        <w:tab/>
      </w:r>
      <w:r>
        <w:tab/>
      </w:r>
      <w:r>
        <w:rPr>
          <w:rFonts w:hint="eastAsia"/>
        </w:rPr>
        <w:t>*/</w:t>
      </w:r>
    </w:p>
    <w:p w14:paraId="11F2B2A5" w14:textId="3EC7B3B7" w:rsidR="0002043A" w:rsidRPr="00985A89" w:rsidRDefault="0002043A" w:rsidP="00532A7B">
      <w:pPr>
        <w:pStyle w:val="a5"/>
        <w:ind w:firstLine="420"/>
      </w:pPr>
      <w:r w:rsidRPr="00985A89">
        <w:rPr>
          <w:rFonts w:hint="eastAsia"/>
        </w:rPr>
        <w:t xml:space="preserve">    0xDA,</w:t>
      </w:r>
      <w:r>
        <w:tab/>
      </w:r>
      <w:r>
        <w:tab/>
      </w:r>
      <w:r>
        <w:tab/>
      </w:r>
      <w:r>
        <w:tab/>
      </w:r>
      <w:r>
        <w:tab/>
      </w:r>
      <w:r>
        <w:tab/>
        <w:t>/**&lt; \</w:t>
      </w:r>
      <w:r w:rsidRPr="00985A89">
        <w:rPr>
          <w:rFonts w:hint="eastAsia"/>
        </w:rPr>
        <w:t xml:space="preserve"> brief </w:t>
      </w:r>
      <w:r w:rsidRPr="00985A89">
        <w:rPr>
          <w:rFonts w:hint="eastAsia"/>
        </w:rPr>
        <w:t>配置积分时间</w:t>
      </w:r>
      <w:r>
        <w:tab/>
      </w:r>
      <w:r>
        <w:tab/>
      </w:r>
      <w:r w:rsidRPr="00985A89">
        <w:rPr>
          <w:rFonts w:hint="eastAsia"/>
        </w:rPr>
        <w:t>*/</w:t>
      </w:r>
    </w:p>
    <w:p w14:paraId="26BC2A3A" w14:textId="3A2253B0" w:rsidR="0002043A" w:rsidRPr="00985A89" w:rsidRDefault="0002043A" w:rsidP="00532A7B">
      <w:pPr>
        <w:pStyle w:val="a5"/>
        <w:ind w:firstLine="420"/>
      </w:pPr>
      <w:r w:rsidRPr="00985A89">
        <w:rPr>
          <w:rFonts w:hint="eastAsia"/>
        </w:rPr>
        <w:t xml:space="preserve">    ADC_MODE_X64</w:t>
      </w:r>
      <w:r w:rsidR="00B93B10">
        <w:tab/>
      </w:r>
      <w:r w:rsidR="00B93B10">
        <w:tab/>
      </w:r>
      <w:r w:rsidR="00B93B10">
        <w:tab/>
      </w:r>
      <w:r>
        <w:tab/>
      </w:r>
      <w:r w:rsidRPr="00985A89">
        <w:rPr>
          <w:rFonts w:hint="eastAsia"/>
        </w:rPr>
        <w:t>/**&lt; \brief X64</w:t>
      </w:r>
      <w:r w:rsidRPr="00985A89">
        <w:rPr>
          <w:rFonts w:hint="eastAsia"/>
        </w:rPr>
        <w:t>增益模式</w:t>
      </w:r>
      <w:r>
        <w:tab/>
      </w:r>
      <w:r>
        <w:tab/>
      </w:r>
      <w:r w:rsidRPr="00985A89">
        <w:rPr>
          <w:rFonts w:hint="eastAsia"/>
        </w:rPr>
        <w:t>*/</w:t>
      </w:r>
    </w:p>
    <w:p w14:paraId="1BACB516" w14:textId="77777777" w:rsidR="0002043A" w:rsidRDefault="0002043A" w:rsidP="00532A7B">
      <w:pPr>
        <w:pStyle w:val="a5"/>
        <w:ind w:firstLine="420"/>
      </w:pPr>
      <w:r w:rsidRPr="00985A89">
        <w:t>};</w:t>
      </w:r>
    </w:p>
    <w:p w14:paraId="4BABC171" w14:textId="77777777" w:rsidR="0002043A" w:rsidRPr="00915052" w:rsidRDefault="0002043A" w:rsidP="0002043A">
      <w:pPr>
        <w:pStyle w:val="23"/>
        <w:spacing w:before="62" w:after="62"/>
        <w:rPr>
          <w:lang w:val="de-DE"/>
        </w:rPr>
      </w:pPr>
      <w:r w:rsidRPr="005E7A52">
        <w:rPr>
          <w:rFonts w:hint="eastAsia"/>
        </w:rPr>
        <w:lastRenderedPageBreak/>
        <w:t>其中</w:t>
      </w:r>
      <w:r w:rsidRPr="00915052">
        <w:rPr>
          <w:rFonts w:hint="eastAsia"/>
          <w:lang w:val="de-DE"/>
        </w:rPr>
        <w:t>，</w:t>
      </w:r>
      <w:r w:rsidRPr="00915052">
        <w:rPr>
          <w:lang w:val="de-DE"/>
        </w:rPr>
        <w:t>__g_bh1730fvc_devinfo</w:t>
      </w:r>
      <w:r w:rsidRPr="005E7A52">
        <w:rPr>
          <w:rFonts w:hint="eastAsia"/>
        </w:rPr>
        <w:t>为用户自定义的实例信息</w:t>
      </w:r>
      <w:r w:rsidRPr="00915052">
        <w:rPr>
          <w:rFonts w:hint="eastAsia"/>
          <w:lang w:val="de-DE"/>
        </w:rPr>
        <w:t>，</w:t>
      </w:r>
      <w:r w:rsidRPr="005E7A52">
        <w:rPr>
          <w:rFonts w:hint="eastAsia"/>
        </w:rPr>
        <w:t>其地址作为</w:t>
      </w:r>
      <w:r w:rsidRPr="00915052">
        <w:rPr>
          <w:lang w:val="de-DE"/>
        </w:rPr>
        <w:t>p_devinfo</w:t>
      </w:r>
      <w:r w:rsidRPr="005E7A52">
        <w:rPr>
          <w:rFonts w:hint="eastAsia"/>
        </w:rPr>
        <w:t>的实参传递。</w:t>
      </w:r>
    </w:p>
    <w:p w14:paraId="1728EB96" w14:textId="77777777" w:rsidR="0002043A" w:rsidRPr="00064567" w:rsidRDefault="0002043A" w:rsidP="00A141DF">
      <w:pPr>
        <w:pStyle w:val="afffb"/>
        <w:numPr>
          <w:ilvl w:val="0"/>
          <w:numId w:val="72"/>
        </w:numPr>
        <w:spacing w:before="62" w:after="62"/>
        <w:ind w:firstLineChars="0"/>
        <w:rPr>
          <w:b/>
          <w:lang w:val="de-DE"/>
        </w:rPr>
      </w:pPr>
      <w:r w:rsidRPr="00064567">
        <w:rPr>
          <w:rFonts w:hint="eastAsia"/>
          <w:b/>
          <w:lang w:val="de-DE"/>
        </w:rPr>
        <w:t>I2C</w:t>
      </w:r>
      <w:r w:rsidRPr="006228C2">
        <w:rPr>
          <w:rFonts w:hint="eastAsia"/>
          <w:b/>
        </w:rPr>
        <w:t>句柄</w:t>
      </w:r>
      <w:r w:rsidRPr="00064567">
        <w:rPr>
          <w:rFonts w:hint="eastAsia"/>
          <w:b/>
          <w:lang w:val="de-DE"/>
        </w:rPr>
        <w:t>i2c_handled</w:t>
      </w:r>
    </w:p>
    <w:p w14:paraId="17E2A3AD" w14:textId="77777777" w:rsidR="0002043A" w:rsidRPr="00514598" w:rsidRDefault="0002043A" w:rsidP="0002043A">
      <w:pPr>
        <w:pStyle w:val="23"/>
        <w:spacing w:before="62" w:after="62"/>
      </w:pPr>
      <w:r>
        <w:rPr>
          <w:rFonts w:hint="eastAsia"/>
        </w:rPr>
        <w:t>使用</w:t>
      </w:r>
      <w:r w:rsidRPr="00064567">
        <w:rPr>
          <w:rFonts w:hint="eastAsia"/>
          <w:lang w:val="de-DE"/>
        </w:rPr>
        <w:t>ZLG116</w:t>
      </w:r>
      <w:r>
        <w:rPr>
          <w:rFonts w:hint="eastAsia"/>
        </w:rPr>
        <w:t>的</w:t>
      </w:r>
      <w:r w:rsidRPr="00184227">
        <w:rPr>
          <w:rFonts w:hint="eastAsia"/>
          <w:lang w:val="de-DE"/>
        </w:rPr>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184227">
          <w:rPr>
            <w:rFonts w:hint="eastAsia"/>
            <w:vertAlign w:val="superscript"/>
            <w:lang w:val="de-DE"/>
          </w:rPr>
          <w:t>2</w:t>
        </w:r>
        <w:r w:rsidRPr="00184227">
          <w:rPr>
            <w:rFonts w:hint="eastAsia"/>
            <w:lang w:val="de-DE"/>
          </w:rPr>
          <w:t>C</w:t>
        </w:r>
      </w:smartTag>
      <w:r w:rsidRPr="00184227">
        <w:rPr>
          <w:rFonts w:hint="eastAsia"/>
          <w:lang w:val="de-DE"/>
        </w:rPr>
        <w:t>1</w:t>
      </w:r>
      <w:r>
        <w:t>与</w:t>
      </w:r>
      <w:r w:rsidRPr="00064567">
        <w:rPr>
          <w:lang w:val="de-DE"/>
        </w:rPr>
        <w:t>BH1730FVC</w:t>
      </w:r>
      <w:r>
        <w:t>通信</w:t>
      </w:r>
      <w:r w:rsidRPr="00064567">
        <w:rPr>
          <w:lang w:val="de-DE"/>
        </w:rPr>
        <w:t>，</w:t>
      </w:r>
      <w:r w:rsidRPr="00184227">
        <w:rPr>
          <w:rFonts w:hint="eastAsia"/>
          <w:lang w:val="de-DE"/>
        </w:rPr>
        <w:t>则</w:t>
      </w:r>
      <w:r w:rsidRPr="00184227">
        <w:rPr>
          <w:rFonts w:hint="eastAsia"/>
          <w:lang w:val="de-DE"/>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184227">
          <w:rPr>
            <w:rFonts w:hint="eastAsia"/>
            <w:vertAlign w:val="superscript"/>
            <w:lang w:val="de-DE"/>
          </w:rPr>
          <w:t>2</w:t>
        </w:r>
        <w:r w:rsidRPr="00184227">
          <w:rPr>
            <w:rFonts w:hint="eastAsia"/>
            <w:lang w:val="de-DE"/>
          </w:rPr>
          <w:t>C</w:t>
        </w:r>
      </w:smartTag>
      <w:r w:rsidRPr="00184227">
        <w:rPr>
          <w:rFonts w:hint="eastAsia"/>
          <w:lang w:val="de-DE"/>
        </w:rPr>
        <w:t>句柄可以通过</w:t>
      </w:r>
      <w:r w:rsidRPr="00064567">
        <w:rPr>
          <w:lang w:val="de-DE"/>
        </w:rPr>
        <w:t>ZLG116</w:t>
      </w:r>
      <w:r>
        <w:rPr>
          <w:rFonts w:hint="eastAsia"/>
        </w:rPr>
        <w:t>的</w:t>
      </w:r>
      <w:r w:rsidRPr="00184227">
        <w:rPr>
          <w:rFonts w:hint="eastAsia"/>
          <w:lang w:val="de-DE"/>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184227">
          <w:rPr>
            <w:rFonts w:hint="eastAsia"/>
            <w:vertAlign w:val="superscript"/>
            <w:lang w:val="de-DE"/>
          </w:rPr>
          <w:t>2</w:t>
        </w:r>
        <w:r w:rsidRPr="00184227">
          <w:rPr>
            <w:rFonts w:hint="eastAsia"/>
            <w:lang w:val="de-DE"/>
          </w:rPr>
          <w:t>C</w:t>
        </w:r>
      </w:smartTag>
      <w:r w:rsidRPr="00184227">
        <w:rPr>
          <w:rFonts w:hint="eastAsia"/>
          <w:lang w:val="de-DE"/>
        </w:rPr>
        <w:t>1</w:t>
      </w:r>
      <w:r>
        <w:t>实例初始化函数</w:t>
      </w:r>
      <w:r w:rsidRPr="001A338D">
        <w:rPr>
          <w:lang w:val="de-DE"/>
        </w:rPr>
        <w:t>am_zlg116_i2c1_inst_init()</w:t>
      </w:r>
      <w:r>
        <w:rPr>
          <w:rFonts w:hint="eastAsia"/>
        </w:rPr>
        <w:t>获得</w:t>
      </w:r>
      <w:r>
        <w:t>句柄。即</w:t>
      </w:r>
      <w:r>
        <w:rPr>
          <w:rFonts w:hint="eastAsia"/>
        </w:rPr>
        <w:t>：</w:t>
      </w:r>
    </w:p>
    <w:p w14:paraId="6CADD094" w14:textId="77777777" w:rsidR="0002043A" w:rsidRPr="00CE2568" w:rsidRDefault="0002043A" w:rsidP="00532A7B">
      <w:pPr>
        <w:pStyle w:val="a5"/>
      </w:pPr>
      <w:r>
        <w:t xml:space="preserve">am_i2c_handle_t  i2c_handle  =  </w:t>
      </w:r>
      <w:r w:rsidRPr="00CE2568">
        <w:t>am_zlg116_i2c1_inst_init();</w:t>
      </w:r>
    </w:p>
    <w:p w14:paraId="6327A876" w14:textId="77777777" w:rsidR="0002043A" w:rsidRDefault="0002043A" w:rsidP="0002043A">
      <w:pPr>
        <w:pStyle w:val="23"/>
        <w:spacing w:before="62" w:after="62"/>
        <w:rPr>
          <w:lang w:val="de-DE"/>
        </w:rPr>
      </w:pPr>
      <w:r>
        <w:rPr>
          <w:lang w:val="de-DE"/>
        </w:rPr>
        <w:t>获得的</w:t>
      </w:r>
      <w:r w:rsidRPr="00184227">
        <w:rPr>
          <w:rFonts w:hint="eastAsia"/>
          <w:lang w:val="de-DE"/>
        </w:rPr>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184227">
          <w:rPr>
            <w:rFonts w:hint="eastAsia"/>
            <w:vertAlign w:val="superscript"/>
            <w:lang w:val="de-DE"/>
          </w:rPr>
          <w:t>2</w:t>
        </w:r>
        <w:r w:rsidRPr="00184227">
          <w:rPr>
            <w:rFonts w:hint="eastAsia"/>
            <w:lang w:val="de-DE"/>
          </w:rPr>
          <w:t>C</w:t>
        </w:r>
      </w:smartTag>
      <w:r>
        <w:rPr>
          <w:rFonts w:hint="eastAsia"/>
          <w:lang w:val="de-DE"/>
        </w:rPr>
        <w:t>句柄</w:t>
      </w:r>
      <w:r>
        <w:rPr>
          <w:lang w:val="de-DE"/>
        </w:rPr>
        <w:t>即可直接作为</w:t>
      </w:r>
      <w:r>
        <w:rPr>
          <w:rFonts w:hint="eastAsia"/>
          <w:lang w:val="de-DE"/>
        </w:rPr>
        <w:t>i2c_handled</w:t>
      </w:r>
      <w:r>
        <w:rPr>
          <w:rFonts w:hint="eastAsia"/>
          <w:lang w:val="de-DE"/>
        </w:rPr>
        <w:t>的</w:t>
      </w:r>
      <w:r>
        <w:rPr>
          <w:lang w:val="de-DE"/>
        </w:rPr>
        <w:t>实参传递。</w:t>
      </w:r>
    </w:p>
    <w:p w14:paraId="0376A9E3" w14:textId="77777777" w:rsidR="0002043A" w:rsidRPr="00184227" w:rsidRDefault="0002043A" w:rsidP="0002043A">
      <w:pPr>
        <w:pStyle w:val="23"/>
        <w:spacing w:before="62" w:after="62"/>
        <w:rPr>
          <w:lang w:val="de-DE"/>
        </w:rPr>
      </w:pPr>
      <w:r w:rsidRPr="00184227">
        <w:rPr>
          <w:rFonts w:hint="eastAsia"/>
        </w:rPr>
        <w:t>基于实例、实例信息和</w:t>
      </w:r>
      <w:r w:rsidRPr="00A45758">
        <w:rPr>
          <w:rFonts w:hint="eastAsia"/>
          <w:lang w:val="de-DE"/>
        </w:rPr>
        <w:t>I</w:t>
      </w:r>
      <w:r w:rsidRPr="00A45758">
        <w:rPr>
          <w:rFonts w:hint="eastAsia"/>
          <w:vertAlign w:val="superscript"/>
          <w:lang w:val="de-DE"/>
        </w:rPr>
        <w:t>2</w:t>
      </w:r>
      <w:r w:rsidRPr="00A45758">
        <w:rPr>
          <w:rFonts w:hint="eastAsia"/>
          <w:lang w:val="de-DE"/>
        </w:rPr>
        <w:t>C</w:t>
      </w:r>
      <w:r w:rsidRPr="00184227">
        <w:rPr>
          <w:rFonts w:hint="eastAsia"/>
        </w:rPr>
        <w:t>句柄</w:t>
      </w:r>
      <w:r w:rsidRPr="00184227">
        <w:rPr>
          <w:rFonts w:hint="eastAsia"/>
          <w:lang w:val="de-DE"/>
        </w:rPr>
        <w:t>，</w:t>
      </w:r>
      <w:r w:rsidRPr="00184227">
        <w:rPr>
          <w:rFonts w:hint="eastAsia"/>
        </w:rPr>
        <w:t>可以完成</w:t>
      </w:r>
      <w:r w:rsidRPr="00B01674">
        <w:rPr>
          <w:lang w:val="de-DE"/>
        </w:rPr>
        <w:t>BH1730FVC</w:t>
      </w:r>
      <w:r w:rsidRPr="00184227">
        <w:rPr>
          <w:rFonts w:hint="eastAsia"/>
        </w:rPr>
        <w:t>的初始化</w:t>
      </w:r>
      <w:r>
        <w:rPr>
          <w:rFonts w:hint="eastAsia"/>
          <w:lang w:val="de-DE"/>
        </w:rPr>
        <w:t>。</w:t>
      </w:r>
      <w:r>
        <w:rPr>
          <w:rFonts w:hint="eastAsia"/>
        </w:rPr>
        <w:t>例</w:t>
      </w:r>
      <w:r w:rsidRPr="00184227">
        <w:rPr>
          <w:rFonts w:hint="eastAsia"/>
        </w:rPr>
        <w:t>如</w:t>
      </w:r>
      <w:r w:rsidRPr="00184227">
        <w:rPr>
          <w:rFonts w:hint="eastAsia"/>
          <w:lang w:val="de-DE"/>
        </w:rPr>
        <w:t>：</w:t>
      </w:r>
    </w:p>
    <w:p w14:paraId="7A6015F8" w14:textId="77777777" w:rsidR="0002043A" w:rsidRDefault="0002043A" w:rsidP="00532A7B">
      <w:pPr>
        <w:pStyle w:val="a5"/>
      </w:pPr>
      <w:r w:rsidRPr="0087650B">
        <w:t>am_bh1730fvc_init (&amp;__g_bh1730fvc_dev, &amp;__g_bh1730fvc_devinfo,</w:t>
      </w:r>
      <w:r>
        <w:rPr>
          <w:rFonts w:hint="eastAsia"/>
        </w:rPr>
        <w:t xml:space="preserve"> </w:t>
      </w:r>
      <w:r w:rsidRPr="0087650B">
        <w:t>i2c_handle);</w:t>
      </w:r>
    </w:p>
    <w:p w14:paraId="5337C740" w14:textId="77777777" w:rsidR="0002043A" w:rsidRPr="005E7A52" w:rsidRDefault="0002043A" w:rsidP="0002043A">
      <w:pPr>
        <w:pStyle w:val="23"/>
        <w:spacing w:before="62" w:after="62"/>
      </w:pPr>
      <w:r w:rsidRPr="005E7A52">
        <w:rPr>
          <w:rFonts w:hint="eastAsia"/>
        </w:rPr>
        <w:t>为了便于配置实例信息，基于模块化编程思想，将初始化相关的实例、实例信息等的定义存放到相应的配置文件中，通过头文件引出实例初始化函数接口，源文件和头文件的程序范例分别详见</w:t>
      </w:r>
      <w:r w:rsidRPr="005E7A52">
        <w:fldChar w:fldCharType="begin"/>
      </w:r>
      <w:r w:rsidRPr="005E7A52">
        <w:instrText xml:space="preserve"> </w:instrText>
      </w:r>
      <w:r w:rsidRPr="005E7A52">
        <w:rPr>
          <w:rFonts w:hint="eastAsia"/>
        </w:rPr>
        <w:instrText>REF _Ref528592454 \h</w:instrText>
      </w:r>
      <w:r w:rsidRPr="005E7A52">
        <w:instrText xml:space="preserve"> </w:instrText>
      </w:r>
      <w:r>
        <w:instrText xml:space="preserve"> \* MERGEFORMAT </w:instrText>
      </w:r>
      <w:r w:rsidRPr="005E7A52">
        <w:fldChar w:fldCharType="separate"/>
      </w:r>
      <w:r w:rsidR="00B93B10">
        <w:rPr>
          <w:rFonts w:hint="eastAsia"/>
        </w:rPr>
        <w:t>程序清单</w:t>
      </w:r>
      <w:r w:rsidR="00B93B10">
        <w:t>5.69</w:t>
      </w:r>
      <w:r w:rsidRPr="005E7A52">
        <w:fldChar w:fldCharType="end"/>
      </w:r>
      <w:r w:rsidRPr="005E7A52">
        <w:rPr>
          <w:rFonts w:hint="eastAsia"/>
        </w:rPr>
        <w:t>和</w:t>
      </w:r>
      <w:r w:rsidRPr="005E7A52">
        <w:fldChar w:fldCharType="begin"/>
      </w:r>
      <w:r w:rsidRPr="005E7A52">
        <w:instrText xml:space="preserve"> </w:instrText>
      </w:r>
      <w:r w:rsidRPr="005E7A52">
        <w:rPr>
          <w:rFonts w:hint="eastAsia"/>
        </w:rPr>
        <w:instrText>REF _Ref528592458 \h</w:instrText>
      </w:r>
      <w:r w:rsidRPr="005E7A52">
        <w:instrText xml:space="preserve"> </w:instrText>
      </w:r>
      <w:r>
        <w:instrText xml:space="preserve"> \* MERGEFORMAT </w:instrText>
      </w:r>
      <w:r w:rsidRPr="005E7A52">
        <w:fldChar w:fldCharType="separate"/>
      </w:r>
      <w:r w:rsidR="00B93B10">
        <w:rPr>
          <w:rFonts w:hint="eastAsia"/>
        </w:rPr>
        <w:t>程序清单</w:t>
      </w:r>
      <w:r w:rsidR="00B93B10" w:rsidRPr="00B93B10">
        <w:t>5.70</w:t>
      </w:r>
      <w:r w:rsidRPr="005E7A52">
        <w:fldChar w:fldCharType="end"/>
      </w:r>
      <w:r w:rsidRPr="005E7A52">
        <w:rPr>
          <w:rFonts w:hint="eastAsia"/>
        </w:rPr>
        <w:t>。</w:t>
      </w:r>
    </w:p>
    <w:p w14:paraId="1DE3BB58" w14:textId="68FB8509" w:rsidR="0002043A" w:rsidRPr="0087650B" w:rsidRDefault="0002043A" w:rsidP="0002043A">
      <w:pPr>
        <w:pStyle w:val="a7"/>
      </w:pPr>
      <w:bookmarkStart w:id="507" w:name="_Ref528592454"/>
      <w:bookmarkStart w:id="508" w:name="_Ref528592442"/>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70</w:t>
      </w:r>
      <w:r w:rsidR="00A26C7F">
        <w:fldChar w:fldCharType="end"/>
      </w:r>
      <w:bookmarkEnd w:id="507"/>
      <w:r>
        <w:t xml:space="preserve">  </w:t>
      </w:r>
      <w:r>
        <w:t>实例初始化范例程序</w:t>
      </w:r>
      <w:r>
        <w:rPr>
          <w:rFonts w:hint="eastAsia"/>
        </w:rPr>
        <w:t>（</w:t>
      </w:r>
      <w:r w:rsidRPr="001404A3">
        <w:t>am_hwconf_bh1730fvc.c</w:t>
      </w:r>
      <w:r>
        <w:rPr>
          <w:rFonts w:hint="eastAsia"/>
        </w:rPr>
        <w:t>）</w:t>
      </w:r>
      <w:bookmarkEnd w:id="508"/>
    </w:p>
    <w:p w14:paraId="4496D152" w14:textId="77777777" w:rsidR="0002043A" w:rsidRDefault="0002043A" w:rsidP="00532A7B">
      <w:pPr>
        <w:pStyle w:val="a5"/>
        <w:ind w:firstLine="420"/>
      </w:pPr>
      <w:r>
        <w:t>#include "ametal.h"</w:t>
      </w:r>
    </w:p>
    <w:p w14:paraId="68E91306" w14:textId="77777777" w:rsidR="0002043A" w:rsidRDefault="0002043A" w:rsidP="00532A7B">
      <w:pPr>
        <w:pStyle w:val="a5"/>
        <w:ind w:firstLine="420"/>
      </w:pPr>
      <w:r>
        <w:t>#include "am_bh1730fvc.h"</w:t>
      </w:r>
    </w:p>
    <w:p w14:paraId="508BBE05" w14:textId="77777777" w:rsidR="0002043A" w:rsidRDefault="0002043A" w:rsidP="00532A7B">
      <w:pPr>
        <w:pStyle w:val="a5"/>
        <w:ind w:firstLine="420"/>
      </w:pPr>
      <w:r>
        <w:t>#include "am_zlg116_inst_init.h"</w:t>
      </w:r>
    </w:p>
    <w:p w14:paraId="1C05B4CA" w14:textId="77777777" w:rsidR="0002043A" w:rsidRDefault="0002043A" w:rsidP="00532A7B">
      <w:pPr>
        <w:pStyle w:val="a5"/>
        <w:ind w:firstLine="420"/>
      </w:pPr>
      <w:r>
        <w:t>#include "zlg116_pin.h"</w:t>
      </w:r>
    </w:p>
    <w:p w14:paraId="21F55D3C" w14:textId="77777777" w:rsidR="0002043A" w:rsidRDefault="0002043A" w:rsidP="00532A7B">
      <w:pPr>
        <w:pStyle w:val="a5"/>
        <w:ind w:firstLine="420"/>
      </w:pPr>
      <w:r>
        <w:rPr>
          <w:rFonts w:hint="eastAsia"/>
        </w:rPr>
        <w:t>/</w:t>
      </w:r>
      <w:r>
        <w:t>/</w:t>
      </w:r>
      <w:r>
        <w:rPr>
          <w:rFonts w:hint="eastAsia"/>
        </w:rPr>
        <w:t xml:space="preserve"> </w:t>
      </w:r>
      <w:r>
        <w:rPr>
          <w:rFonts w:hint="eastAsia"/>
        </w:rPr>
        <w:t>设备信息</w:t>
      </w:r>
    </w:p>
    <w:p w14:paraId="5D0694F2" w14:textId="77777777" w:rsidR="0002043A" w:rsidRDefault="0002043A" w:rsidP="00532A7B">
      <w:pPr>
        <w:pStyle w:val="a5"/>
        <w:ind w:firstLine="420"/>
      </w:pPr>
      <w:r>
        <w:t>am_local am_const am_bh1730fvc_devinfo_t __g_bh1730fvc_devinfo = {</w:t>
      </w:r>
    </w:p>
    <w:p w14:paraId="608CF30F" w14:textId="77777777" w:rsidR="0002043A" w:rsidRDefault="0002043A" w:rsidP="00532A7B">
      <w:pPr>
        <w:pStyle w:val="a5"/>
        <w:ind w:firstLine="420"/>
      </w:pPr>
      <w:r>
        <w:rPr>
          <w:rFonts w:hint="eastAsia"/>
        </w:rPr>
        <w:t xml:space="preserve">    MEAS_CONTINUE,</w:t>
      </w:r>
      <w:r>
        <w:tab/>
      </w:r>
      <w:r>
        <w:tab/>
      </w:r>
      <w:r>
        <w:tab/>
      </w:r>
      <w:r>
        <w:tab/>
      </w:r>
      <w:r>
        <w:tab/>
      </w:r>
      <w:r>
        <w:rPr>
          <w:rFonts w:hint="eastAsia"/>
        </w:rPr>
        <w:t xml:space="preserve">/**&lt; \brief </w:t>
      </w:r>
      <w:r>
        <w:rPr>
          <w:rFonts w:hint="eastAsia"/>
        </w:rPr>
        <w:t>连续测量</w:t>
      </w:r>
      <w:r>
        <w:tab/>
      </w:r>
      <w:r>
        <w:tab/>
      </w:r>
      <w:r>
        <w:tab/>
      </w:r>
      <w:r>
        <w:rPr>
          <w:rFonts w:hint="eastAsia"/>
        </w:rPr>
        <w:t>*/</w:t>
      </w:r>
    </w:p>
    <w:p w14:paraId="1A557CEA" w14:textId="77777777" w:rsidR="0002043A" w:rsidRDefault="0002043A" w:rsidP="00532A7B">
      <w:pPr>
        <w:pStyle w:val="a5"/>
        <w:ind w:firstLine="420"/>
      </w:pPr>
      <w:r>
        <w:rPr>
          <w:rFonts w:hint="eastAsia"/>
        </w:rPr>
        <w:t xml:space="preserve">    TYPE0_ONLY,</w:t>
      </w:r>
      <w:r>
        <w:tab/>
      </w:r>
      <w:r>
        <w:tab/>
      </w:r>
      <w:r>
        <w:tab/>
      </w:r>
      <w:r>
        <w:tab/>
      </w:r>
      <w:r>
        <w:tab/>
      </w:r>
      <w:r>
        <w:tab/>
      </w:r>
      <w:r>
        <w:rPr>
          <w:rFonts w:hint="eastAsia"/>
        </w:rPr>
        <w:t xml:space="preserve">/**&lt; \brief </w:t>
      </w:r>
      <w:r>
        <w:rPr>
          <w:rFonts w:hint="eastAsia"/>
        </w:rPr>
        <w:t>仅测量类型</w:t>
      </w:r>
      <w:r>
        <w:rPr>
          <w:rFonts w:hint="eastAsia"/>
        </w:rPr>
        <w:t>0</w:t>
      </w:r>
      <w:r>
        <w:tab/>
      </w:r>
      <w:r>
        <w:tab/>
      </w:r>
      <w:r>
        <w:rPr>
          <w:rFonts w:hint="eastAsia"/>
        </w:rPr>
        <w:t>*/</w:t>
      </w:r>
    </w:p>
    <w:p w14:paraId="5CA5D727" w14:textId="77777777" w:rsidR="0002043A" w:rsidRDefault="0002043A" w:rsidP="00532A7B">
      <w:pPr>
        <w:pStyle w:val="a5"/>
        <w:ind w:firstLine="420"/>
      </w:pPr>
      <w:r>
        <w:rPr>
          <w:rFonts w:hint="eastAsia"/>
        </w:rPr>
        <w:t xml:space="preserve">    ADC_EN,</w:t>
      </w:r>
      <w:r>
        <w:tab/>
      </w:r>
      <w:r>
        <w:tab/>
      </w:r>
      <w:r>
        <w:tab/>
      </w:r>
      <w:r>
        <w:tab/>
      </w:r>
      <w:r>
        <w:tab/>
      </w:r>
      <w:r>
        <w:tab/>
      </w:r>
      <w:r>
        <w:tab/>
      </w:r>
      <w:r>
        <w:rPr>
          <w:rFonts w:hint="eastAsia"/>
        </w:rPr>
        <w:t xml:space="preserve">/**&lt; \brief </w:t>
      </w:r>
      <w:r>
        <w:rPr>
          <w:rFonts w:hint="eastAsia"/>
        </w:rPr>
        <w:t>使能</w:t>
      </w:r>
      <w:r>
        <w:rPr>
          <w:rFonts w:hint="eastAsia"/>
        </w:rPr>
        <w:t>ADC</w:t>
      </w:r>
      <w:r>
        <w:rPr>
          <w:rFonts w:hint="eastAsia"/>
        </w:rPr>
        <w:t>转换</w:t>
      </w:r>
      <w:r>
        <w:tab/>
      </w:r>
      <w:r>
        <w:tab/>
      </w:r>
      <w:r>
        <w:rPr>
          <w:rFonts w:hint="eastAsia"/>
        </w:rPr>
        <w:t>*/</w:t>
      </w:r>
    </w:p>
    <w:p w14:paraId="613BCB35" w14:textId="77777777" w:rsidR="0002043A" w:rsidRDefault="0002043A" w:rsidP="00532A7B">
      <w:pPr>
        <w:pStyle w:val="a5"/>
        <w:ind w:firstLine="420"/>
      </w:pPr>
      <w:r>
        <w:rPr>
          <w:rFonts w:hint="eastAsia"/>
        </w:rPr>
        <w:t xml:space="preserve">    POWER_ON,</w:t>
      </w:r>
      <w:r>
        <w:tab/>
      </w:r>
      <w:r>
        <w:tab/>
      </w:r>
      <w:r>
        <w:tab/>
      </w:r>
      <w:r>
        <w:tab/>
      </w:r>
      <w:r>
        <w:tab/>
      </w:r>
      <w:r>
        <w:tab/>
      </w:r>
      <w:r>
        <w:rPr>
          <w:rFonts w:hint="eastAsia"/>
        </w:rPr>
        <w:t xml:space="preserve">/**&lt; \brief </w:t>
      </w:r>
      <w:r>
        <w:rPr>
          <w:rFonts w:hint="eastAsia"/>
        </w:rPr>
        <w:t>打开电源</w:t>
      </w:r>
      <w:r>
        <w:tab/>
      </w:r>
      <w:r>
        <w:tab/>
      </w:r>
      <w:r>
        <w:tab/>
      </w:r>
      <w:r>
        <w:rPr>
          <w:rFonts w:hint="eastAsia"/>
        </w:rPr>
        <w:t>*/</w:t>
      </w:r>
    </w:p>
    <w:p w14:paraId="4DEF9A80" w14:textId="77777777" w:rsidR="0002043A" w:rsidRDefault="0002043A" w:rsidP="00532A7B">
      <w:pPr>
        <w:pStyle w:val="a5"/>
        <w:ind w:firstLine="420"/>
      </w:pPr>
      <w:r>
        <w:rPr>
          <w:rFonts w:hint="eastAsia"/>
        </w:rPr>
        <w:t xml:space="preserve">    0xDA,</w:t>
      </w:r>
      <w:r>
        <w:tab/>
      </w:r>
      <w:r>
        <w:tab/>
      </w:r>
      <w:r>
        <w:tab/>
      </w:r>
      <w:r>
        <w:tab/>
      </w:r>
      <w:r>
        <w:tab/>
      </w:r>
      <w:r>
        <w:tab/>
      </w:r>
      <w:r>
        <w:tab/>
      </w:r>
      <w:r>
        <w:rPr>
          <w:rFonts w:hint="eastAsia"/>
        </w:rPr>
        <w:t xml:space="preserve">/**&lt; \brief </w:t>
      </w:r>
      <w:r>
        <w:rPr>
          <w:rFonts w:hint="eastAsia"/>
        </w:rPr>
        <w:t>配置积分时间</w:t>
      </w:r>
      <w:r>
        <w:tab/>
      </w:r>
      <w:r>
        <w:tab/>
      </w:r>
      <w:r>
        <w:rPr>
          <w:rFonts w:hint="eastAsia"/>
        </w:rPr>
        <w:t>*/</w:t>
      </w:r>
    </w:p>
    <w:p w14:paraId="7C071011" w14:textId="77777777" w:rsidR="0002043A" w:rsidRDefault="0002043A" w:rsidP="00532A7B">
      <w:pPr>
        <w:pStyle w:val="a5"/>
        <w:ind w:firstLine="420"/>
      </w:pPr>
      <w:r>
        <w:rPr>
          <w:rFonts w:hint="eastAsia"/>
        </w:rPr>
        <w:t xml:space="preserve">    ADC_MODE_X64</w:t>
      </w:r>
      <w:r>
        <w:tab/>
      </w:r>
      <w:r>
        <w:tab/>
      </w:r>
      <w:r>
        <w:tab/>
      </w:r>
      <w:r>
        <w:tab/>
      </w:r>
      <w:r>
        <w:tab/>
      </w:r>
      <w:r>
        <w:rPr>
          <w:rFonts w:hint="eastAsia"/>
        </w:rPr>
        <w:t>/**&lt; \brief X64</w:t>
      </w:r>
      <w:r>
        <w:rPr>
          <w:rFonts w:hint="eastAsia"/>
        </w:rPr>
        <w:t>增益模式</w:t>
      </w:r>
      <w:r>
        <w:tab/>
      </w:r>
      <w:r>
        <w:tab/>
      </w:r>
      <w:r>
        <w:rPr>
          <w:rFonts w:hint="eastAsia"/>
        </w:rPr>
        <w:t>*/</w:t>
      </w:r>
    </w:p>
    <w:p w14:paraId="360047C6" w14:textId="77777777" w:rsidR="0002043A" w:rsidRDefault="0002043A" w:rsidP="00532A7B">
      <w:pPr>
        <w:pStyle w:val="a5"/>
        <w:ind w:firstLine="420"/>
      </w:pPr>
      <w:r>
        <w:t>};</w:t>
      </w:r>
    </w:p>
    <w:p w14:paraId="43CE4A7A" w14:textId="77777777" w:rsidR="0002043A" w:rsidRDefault="0002043A" w:rsidP="00532A7B">
      <w:pPr>
        <w:pStyle w:val="a5"/>
        <w:ind w:firstLine="420"/>
      </w:pPr>
      <w:r>
        <w:rPr>
          <w:rFonts w:hint="eastAsia"/>
        </w:rPr>
        <w:t>/</w:t>
      </w:r>
      <w:r>
        <w:t>/</w:t>
      </w:r>
      <w:r>
        <w:rPr>
          <w:rFonts w:hint="eastAsia"/>
        </w:rPr>
        <w:t xml:space="preserve"> </w:t>
      </w:r>
      <w:r>
        <w:rPr>
          <w:rFonts w:hint="eastAsia"/>
        </w:rPr>
        <w:t>设备定义</w:t>
      </w:r>
    </w:p>
    <w:p w14:paraId="5C0BF21A" w14:textId="77777777" w:rsidR="0002043A" w:rsidRPr="00A26C7F" w:rsidRDefault="0002043A" w:rsidP="00532A7B">
      <w:pPr>
        <w:pStyle w:val="a5"/>
        <w:ind w:firstLine="420"/>
      </w:pPr>
      <w:r w:rsidRPr="00A26C7F">
        <w:t>am_local am_bh1730fvc_dev_t __g_bh1730fvc_dev;</w:t>
      </w:r>
    </w:p>
    <w:p w14:paraId="5153A9BC" w14:textId="77777777" w:rsidR="0002043A" w:rsidRPr="00A26C7F" w:rsidRDefault="0002043A" w:rsidP="00532A7B">
      <w:pPr>
        <w:pStyle w:val="a5"/>
        <w:ind w:firstLine="420"/>
      </w:pPr>
      <w:r w:rsidRPr="00A26C7F">
        <w:rPr>
          <w:rFonts w:hint="eastAsia"/>
        </w:rPr>
        <w:t>/</w:t>
      </w:r>
      <w:r w:rsidRPr="00A26C7F">
        <w:t>/</w:t>
      </w:r>
      <w:r w:rsidRPr="00A26C7F">
        <w:rPr>
          <w:rFonts w:hint="eastAsia"/>
        </w:rPr>
        <w:t xml:space="preserve"> </w:t>
      </w:r>
      <w:r>
        <w:rPr>
          <w:rFonts w:hint="eastAsia"/>
        </w:rPr>
        <w:t>实例初始化</w:t>
      </w:r>
    </w:p>
    <w:p w14:paraId="11A3666B" w14:textId="77777777" w:rsidR="0002043A" w:rsidRPr="00A26C7F" w:rsidRDefault="0002043A" w:rsidP="00532A7B">
      <w:pPr>
        <w:pStyle w:val="a5"/>
        <w:ind w:firstLine="420"/>
      </w:pPr>
      <w:r w:rsidRPr="00A26C7F">
        <w:t>am_bh1730fvc_handle_t am_bh1730fvc_inst_init (void)</w:t>
      </w:r>
    </w:p>
    <w:p w14:paraId="449CD789" w14:textId="77777777" w:rsidR="0002043A" w:rsidRPr="00A26C7F" w:rsidRDefault="0002043A" w:rsidP="00532A7B">
      <w:pPr>
        <w:pStyle w:val="a5"/>
        <w:ind w:firstLine="420"/>
      </w:pPr>
      <w:r w:rsidRPr="00A26C7F">
        <w:t>{</w:t>
      </w:r>
    </w:p>
    <w:p w14:paraId="5005733E" w14:textId="77777777" w:rsidR="0002043A" w:rsidRPr="00A26C7F" w:rsidRDefault="0002043A" w:rsidP="00532A7B">
      <w:pPr>
        <w:pStyle w:val="a5"/>
        <w:ind w:firstLine="420"/>
      </w:pPr>
      <w:r w:rsidRPr="00A26C7F">
        <w:rPr>
          <w:rFonts w:hint="eastAsia"/>
        </w:rPr>
        <w:t xml:space="preserve">    </w:t>
      </w:r>
      <w:r w:rsidRPr="00A26C7F">
        <w:t xml:space="preserve">// </w:t>
      </w:r>
      <w:r>
        <w:rPr>
          <w:rFonts w:hint="eastAsia"/>
        </w:rPr>
        <w:t>获取</w:t>
      </w:r>
      <w:r w:rsidRPr="00A26C7F">
        <w:rPr>
          <w:rFonts w:hint="eastAsia"/>
        </w:rPr>
        <w:t xml:space="preserve"> I2C </w:t>
      </w:r>
      <w:r>
        <w:rPr>
          <w:rFonts w:hint="eastAsia"/>
        </w:rPr>
        <w:t>实例句柄</w:t>
      </w:r>
    </w:p>
    <w:p w14:paraId="7C22EE82" w14:textId="77777777" w:rsidR="0002043A" w:rsidRPr="00A26C7F" w:rsidRDefault="0002043A" w:rsidP="00532A7B">
      <w:pPr>
        <w:pStyle w:val="a5"/>
        <w:ind w:firstLine="420"/>
      </w:pPr>
      <w:r w:rsidRPr="00A26C7F">
        <w:t xml:space="preserve">    am_i2c_handle_t i2c_handle = am_zlg116_i2c1_inst_init();</w:t>
      </w:r>
    </w:p>
    <w:p w14:paraId="6324DB06" w14:textId="77777777" w:rsidR="0002043A" w:rsidRDefault="0002043A" w:rsidP="00532A7B">
      <w:pPr>
        <w:pStyle w:val="a5"/>
        <w:ind w:firstLine="420"/>
      </w:pPr>
      <w:r>
        <w:t xml:space="preserve">    return am_bh1730fvc_init (&amp;__g_bh1730fvc_dev, </w:t>
      </w:r>
    </w:p>
    <w:p w14:paraId="17F3614E" w14:textId="77777777" w:rsidR="0002043A" w:rsidRDefault="0002043A" w:rsidP="00532A7B">
      <w:pPr>
        <w:pStyle w:val="a5"/>
        <w:ind w:firstLine="420"/>
      </w:pPr>
      <w:r>
        <w:t xml:space="preserve">                          &amp;__g_bh1730fvc_devinfo,</w:t>
      </w:r>
    </w:p>
    <w:p w14:paraId="6EE8A4EE" w14:textId="77777777" w:rsidR="0002043A" w:rsidRDefault="0002043A" w:rsidP="00532A7B">
      <w:pPr>
        <w:pStyle w:val="a5"/>
        <w:ind w:firstLine="420"/>
      </w:pPr>
      <w:r>
        <w:t xml:space="preserve">                          i2c_handle);   </w:t>
      </w:r>
    </w:p>
    <w:p w14:paraId="6E0C361E" w14:textId="77777777" w:rsidR="0002043A" w:rsidRDefault="0002043A" w:rsidP="00532A7B">
      <w:pPr>
        <w:pStyle w:val="a5"/>
        <w:ind w:firstLine="420"/>
      </w:pPr>
      <w:r>
        <w:t>}</w:t>
      </w:r>
    </w:p>
    <w:p w14:paraId="6585203F" w14:textId="2832257C" w:rsidR="0002043A" w:rsidRDefault="0002043A" w:rsidP="0002043A">
      <w:pPr>
        <w:pStyle w:val="a7"/>
        <w:spacing w:before="62" w:after="62"/>
        <w:rPr>
          <w:lang w:val="de-DE"/>
        </w:rPr>
      </w:pPr>
      <w:bookmarkStart w:id="509" w:name="_Ref528592458"/>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71</w:t>
      </w:r>
      <w:r w:rsidR="00A26C7F">
        <w:fldChar w:fldCharType="end"/>
      </w:r>
      <w:bookmarkEnd w:id="509"/>
      <w:r>
        <w:rPr>
          <w:lang w:val="de-DE"/>
        </w:rPr>
        <w:t xml:space="preserve">  </w:t>
      </w:r>
      <w:r>
        <w:t>实例初始化函数接口</w:t>
      </w:r>
      <w:r w:rsidRPr="00CD5DC9">
        <w:rPr>
          <w:rFonts w:hint="eastAsia"/>
          <w:lang w:val="de-DE"/>
        </w:rPr>
        <w:t>（</w:t>
      </w:r>
      <w:r w:rsidRPr="00CD5DC9">
        <w:rPr>
          <w:lang w:val="de-DE"/>
        </w:rPr>
        <w:t>am_hwconf_bh1730fvc.</w:t>
      </w:r>
      <w:r w:rsidRPr="00CD5DC9">
        <w:rPr>
          <w:rFonts w:hint="eastAsia"/>
          <w:lang w:val="de-DE"/>
        </w:rPr>
        <w:t>h</w:t>
      </w:r>
      <w:r w:rsidRPr="00CD5DC9">
        <w:rPr>
          <w:rFonts w:hint="eastAsia"/>
          <w:lang w:val="de-DE"/>
        </w:rPr>
        <w:t>）</w:t>
      </w:r>
    </w:p>
    <w:p w14:paraId="3F32FAC3" w14:textId="77777777" w:rsidR="0002043A" w:rsidRPr="00A26C7F" w:rsidRDefault="0002043A" w:rsidP="00532A7B">
      <w:pPr>
        <w:pStyle w:val="a5"/>
        <w:ind w:firstLine="420"/>
      </w:pPr>
      <w:r w:rsidRPr="00A26C7F">
        <w:t>#include "ametal.h"</w:t>
      </w:r>
    </w:p>
    <w:p w14:paraId="21CAD792" w14:textId="77777777" w:rsidR="0002043A" w:rsidRPr="00A26C7F" w:rsidRDefault="0002043A" w:rsidP="00532A7B">
      <w:pPr>
        <w:pStyle w:val="a5"/>
        <w:ind w:firstLine="420"/>
      </w:pPr>
      <w:r w:rsidRPr="00A26C7F">
        <w:t>#include "am_bh1730fvc.h"</w:t>
      </w:r>
    </w:p>
    <w:p w14:paraId="7DBCAF83" w14:textId="77777777" w:rsidR="0002043A" w:rsidRPr="00A26C7F" w:rsidRDefault="0002043A" w:rsidP="00532A7B">
      <w:pPr>
        <w:pStyle w:val="a5"/>
        <w:ind w:firstLine="420"/>
      </w:pPr>
      <w:r w:rsidRPr="00A26C7F">
        <w:t>#ifdef __cplusplus</w:t>
      </w:r>
    </w:p>
    <w:p w14:paraId="4AA62CA0" w14:textId="77777777" w:rsidR="0002043A" w:rsidRPr="00A26C7F" w:rsidRDefault="0002043A" w:rsidP="00532A7B">
      <w:pPr>
        <w:pStyle w:val="a5"/>
        <w:ind w:firstLine="420"/>
      </w:pPr>
      <w:r w:rsidRPr="00A26C7F">
        <w:t>extern "C" {</w:t>
      </w:r>
    </w:p>
    <w:p w14:paraId="640ACFAA" w14:textId="77777777" w:rsidR="0002043A" w:rsidRPr="00A26C7F" w:rsidRDefault="0002043A" w:rsidP="00532A7B">
      <w:pPr>
        <w:pStyle w:val="a5"/>
        <w:ind w:firstLine="420"/>
      </w:pPr>
      <w:r w:rsidRPr="00A26C7F">
        <w:lastRenderedPageBreak/>
        <w:t>#endif</w:t>
      </w:r>
    </w:p>
    <w:p w14:paraId="0DCD88EC" w14:textId="77777777" w:rsidR="0002043A" w:rsidRPr="00A26C7F" w:rsidRDefault="0002043A" w:rsidP="00532A7B">
      <w:pPr>
        <w:pStyle w:val="a5"/>
        <w:ind w:firstLine="420"/>
      </w:pPr>
      <w:r w:rsidRPr="00A26C7F">
        <w:rPr>
          <w:rFonts w:hint="eastAsia"/>
        </w:rPr>
        <w:t>/</w:t>
      </w:r>
      <w:r w:rsidRPr="00A26C7F">
        <w:t>/</w:t>
      </w:r>
      <w:r w:rsidRPr="00A26C7F">
        <w:rPr>
          <w:rFonts w:hint="eastAsia"/>
        </w:rPr>
        <w:t xml:space="preserve"> </w:t>
      </w:r>
      <w:r w:rsidRPr="000237C0">
        <w:rPr>
          <w:rFonts w:hint="eastAsia"/>
        </w:rPr>
        <w:t>实例初始化</w:t>
      </w:r>
    </w:p>
    <w:p w14:paraId="210A893F" w14:textId="77777777" w:rsidR="0002043A" w:rsidRPr="00A26C7F" w:rsidRDefault="0002043A" w:rsidP="00532A7B">
      <w:pPr>
        <w:pStyle w:val="a5"/>
        <w:ind w:firstLine="420"/>
      </w:pPr>
      <w:r w:rsidRPr="00A26C7F">
        <w:t xml:space="preserve">am_bh1730fvc_handle_t am_bh1730fvc_inst_init (void);    </w:t>
      </w:r>
    </w:p>
    <w:p w14:paraId="2C40029D" w14:textId="77777777" w:rsidR="0002043A" w:rsidRPr="00184227" w:rsidRDefault="0002043A" w:rsidP="0002043A">
      <w:pPr>
        <w:pStyle w:val="23"/>
        <w:spacing w:before="62" w:after="62"/>
        <w:rPr>
          <w:lang w:val="de-DE"/>
        </w:rPr>
      </w:pPr>
      <w:r w:rsidRPr="00184227">
        <w:rPr>
          <w:rFonts w:hint="eastAsia"/>
          <w:lang w:val="de-DE"/>
        </w:rPr>
        <w:t>后续只需要使用无参数的实例初始化函数即可完成</w:t>
      </w:r>
      <w:r w:rsidRPr="00CD5DC9">
        <w:rPr>
          <w:lang w:val="de-DE"/>
        </w:rPr>
        <w:t>BH1730FVC</w:t>
      </w:r>
      <w:r w:rsidRPr="00184227">
        <w:rPr>
          <w:rFonts w:hint="eastAsia"/>
          <w:lang w:val="de-DE"/>
        </w:rPr>
        <w:t>实例的初始化，即执行如下语句：</w:t>
      </w:r>
    </w:p>
    <w:p w14:paraId="2EB11AE0" w14:textId="77777777" w:rsidR="0002043A" w:rsidRPr="000237C0" w:rsidRDefault="0002043A" w:rsidP="00532A7B">
      <w:pPr>
        <w:pStyle w:val="a5"/>
        <w:ind w:firstLine="420"/>
      </w:pPr>
      <w:r w:rsidRPr="000237C0">
        <w:t xml:space="preserve">am_bh1730fvc_inst_init ();  </w:t>
      </w:r>
    </w:p>
    <w:p w14:paraId="5B60D50C" w14:textId="77777777" w:rsidR="0002043A" w:rsidRDefault="0002043A" w:rsidP="0002043A">
      <w:pPr>
        <w:pStyle w:val="30"/>
      </w:pPr>
      <w:bookmarkStart w:id="510" w:name="_Toc528572382"/>
      <w:bookmarkStart w:id="511" w:name="_Toc528742045"/>
      <w:bookmarkStart w:id="512" w:name="_Toc528750840"/>
      <w:bookmarkStart w:id="513" w:name="_Toc6175869"/>
      <w:r>
        <w:t>BH1730FVC</w:t>
      </w:r>
      <w:r w:rsidRPr="004A7902">
        <w:rPr>
          <w:rFonts w:hint="eastAsia"/>
        </w:rPr>
        <w:t>接口函数</w:t>
      </w:r>
      <w:bookmarkEnd w:id="510"/>
      <w:bookmarkEnd w:id="511"/>
      <w:bookmarkEnd w:id="512"/>
      <w:bookmarkEnd w:id="513"/>
    </w:p>
    <w:p w14:paraId="2CDA06C0" w14:textId="77777777" w:rsidR="0002043A" w:rsidRPr="005E7A52" w:rsidRDefault="0002043A" w:rsidP="0002043A">
      <w:pPr>
        <w:pStyle w:val="23"/>
        <w:spacing w:before="62" w:after="62"/>
      </w:pPr>
      <w:r w:rsidRPr="005E7A52">
        <w:rPr>
          <w:rFonts w:hint="eastAsia"/>
        </w:rPr>
        <w:t>使用</w:t>
      </w:r>
      <w:r w:rsidRPr="005E7A52">
        <w:t>BH1730FVC</w:t>
      </w:r>
      <w:r w:rsidRPr="005E7A52">
        <w:t>接口函数</w:t>
      </w:r>
      <w:r w:rsidRPr="005E7A52">
        <w:rPr>
          <w:rFonts w:hint="eastAsia"/>
        </w:rPr>
        <w:t>即可</w:t>
      </w:r>
      <w:r w:rsidRPr="005E7A52">
        <w:t>获取</w:t>
      </w:r>
      <w:r w:rsidRPr="005E7A52">
        <w:rPr>
          <w:rFonts w:hint="eastAsia"/>
        </w:rPr>
        <w:t>当前</w:t>
      </w:r>
      <w:r w:rsidRPr="005E7A52">
        <w:t>光照强度信息</w:t>
      </w:r>
      <w:r w:rsidRPr="005E7A52">
        <w:rPr>
          <w:rFonts w:hint="eastAsia"/>
        </w:rPr>
        <w:t>，</w:t>
      </w:r>
      <w:r>
        <w:rPr>
          <w:rFonts w:hint="eastAsia"/>
        </w:rPr>
        <w:t>详见</w:t>
      </w:r>
      <w:r w:rsidRPr="005E7A52">
        <w:fldChar w:fldCharType="begin"/>
      </w:r>
      <w:r w:rsidRPr="005E7A52">
        <w:instrText xml:space="preserve"> </w:instrText>
      </w:r>
      <w:r w:rsidRPr="005E7A52">
        <w:rPr>
          <w:rFonts w:hint="eastAsia"/>
        </w:rPr>
        <w:instrText>REF _Ref528592541 \h</w:instrText>
      </w:r>
      <w:r w:rsidRPr="005E7A52">
        <w:instrText xml:space="preserve">  \* MERGEFORMAT </w:instrText>
      </w:r>
      <w:r w:rsidRPr="005E7A52">
        <w:fldChar w:fldCharType="separate"/>
      </w:r>
      <w:r w:rsidR="00B93B10">
        <w:rPr>
          <w:rFonts w:hint="eastAsia"/>
        </w:rPr>
        <w:t>表</w:t>
      </w:r>
      <w:r w:rsidR="00B93B10">
        <w:t>5.20</w:t>
      </w:r>
      <w:r w:rsidRPr="005E7A52">
        <w:fldChar w:fldCharType="end"/>
      </w:r>
      <w:r w:rsidRPr="005E7A52">
        <w:rPr>
          <w:rFonts w:hint="eastAsia"/>
        </w:rPr>
        <w:t>。</w:t>
      </w:r>
      <w:r w:rsidRPr="005E7A52">
        <w:t>下面</w:t>
      </w:r>
      <w:r w:rsidRPr="005E7A52">
        <w:rPr>
          <w:rFonts w:hint="eastAsia"/>
        </w:rPr>
        <w:t>具体</w:t>
      </w:r>
      <w:r w:rsidRPr="005E7A52">
        <w:t>介绍接口函数的使用方法。</w:t>
      </w:r>
    </w:p>
    <w:p w14:paraId="4341C1FA" w14:textId="77777777" w:rsidR="0002043A" w:rsidRDefault="0002043A" w:rsidP="0002043A">
      <w:pPr>
        <w:pStyle w:val="a7"/>
        <w:rPr>
          <w:lang w:val="de-DE"/>
        </w:rPr>
      </w:pPr>
      <w:bookmarkStart w:id="514" w:name="_Ref528592541"/>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20</w:t>
      </w:r>
      <w:r>
        <w:fldChar w:fldCharType="end"/>
      </w:r>
      <w:bookmarkEnd w:id="514"/>
      <w:r>
        <w:t xml:space="preserve">  BH1730FVC</w:t>
      </w:r>
      <w:r>
        <w:t>接口函数</w:t>
      </w:r>
    </w:p>
    <w:tbl>
      <w:tblPr>
        <w:tblW w:w="0" w:type="auto"/>
        <w:jc w:val="center"/>
        <w:tblBorders>
          <w:top w:val="thinThickSmallGap" w:sz="24" w:space="0" w:color="auto"/>
          <w:left w:val="single" w:sz="6" w:space="0" w:color="000000"/>
          <w:bottom w:val="single" w:sz="4" w:space="0" w:color="000000"/>
          <w:right w:val="single" w:sz="6" w:space="0" w:color="000000"/>
          <w:insideH w:val="double" w:sz="4" w:space="0" w:color="auto"/>
          <w:insideV w:val="double" w:sz="4" w:space="0" w:color="auto"/>
        </w:tblBorders>
        <w:tblLook w:val="04A0" w:firstRow="1" w:lastRow="0" w:firstColumn="1" w:lastColumn="0" w:noHBand="0" w:noVBand="1"/>
      </w:tblPr>
      <w:tblGrid>
        <w:gridCol w:w="3387"/>
        <w:gridCol w:w="1116"/>
      </w:tblGrid>
      <w:tr w:rsidR="0002043A" w:rsidRPr="00184227" w14:paraId="1754A820" w14:textId="77777777" w:rsidTr="00BF4B74">
        <w:trPr>
          <w:jc w:val="center"/>
        </w:trPr>
        <w:tc>
          <w:tcPr>
            <w:tcW w:w="3387" w:type="dxa"/>
            <w:tcBorders>
              <w:bottom w:val="double" w:sz="4" w:space="0" w:color="auto"/>
            </w:tcBorders>
            <w:shd w:val="pct10" w:color="auto" w:fill="auto"/>
          </w:tcPr>
          <w:p w14:paraId="4CBB5F93" w14:textId="77777777" w:rsidR="0002043A" w:rsidRPr="00697637" w:rsidRDefault="0002043A" w:rsidP="00BF4B74">
            <w:pPr>
              <w:pStyle w:val="ab"/>
            </w:pPr>
            <w:r w:rsidRPr="00697637">
              <w:rPr>
                <w:rFonts w:hint="eastAsia"/>
              </w:rPr>
              <w:t>函数原型</w:t>
            </w:r>
          </w:p>
        </w:tc>
        <w:tc>
          <w:tcPr>
            <w:tcW w:w="0" w:type="auto"/>
            <w:tcBorders>
              <w:bottom w:val="double" w:sz="4" w:space="0" w:color="auto"/>
            </w:tcBorders>
            <w:shd w:val="pct10" w:color="auto" w:fill="auto"/>
          </w:tcPr>
          <w:p w14:paraId="4B4E5661" w14:textId="77777777" w:rsidR="0002043A" w:rsidRPr="00697637" w:rsidRDefault="0002043A" w:rsidP="00BF4B74">
            <w:pPr>
              <w:pStyle w:val="ab"/>
            </w:pPr>
            <w:r w:rsidRPr="00697637">
              <w:rPr>
                <w:rFonts w:hint="eastAsia"/>
              </w:rPr>
              <w:t>功能简介</w:t>
            </w:r>
          </w:p>
        </w:tc>
      </w:tr>
      <w:tr w:rsidR="0002043A" w:rsidRPr="00184227" w14:paraId="34C9F0B6" w14:textId="77777777" w:rsidTr="00BF4B74">
        <w:trPr>
          <w:jc w:val="center"/>
        </w:trPr>
        <w:tc>
          <w:tcPr>
            <w:tcW w:w="3387" w:type="dxa"/>
            <w:tcBorders>
              <w:top w:val="double" w:sz="4" w:space="0" w:color="auto"/>
              <w:bottom w:val="thickThinSmallGap" w:sz="24" w:space="0" w:color="auto"/>
            </w:tcBorders>
          </w:tcPr>
          <w:p w14:paraId="25C281C8" w14:textId="77777777" w:rsidR="0002043A" w:rsidRPr="00697637" w:rsidRDefault="0002043A" w:rsidP="00BF4B74">
            <w:pPr>
              <w:pStyle w:val="af5"/>
              <w:jc w:val="center"/>
            </w:pPr>
            <w:r w:rsidRPr="00697637">
              <w:t>int am_bh1730fvc_read_als_adc (</w:t>
            </w:r>
          </w:p>
          <w:p w14:paraId="31F9AB4D" w14:textId="77777777" w:rsidR="0002043A" w:rsidRPr="00697637" w:rsidRDefault="0002043A" w:rsidP="00BF4B74">
            <w:pPr>
              <w:pStyle w:val="af5"/>
              <w:jc w:val="center"/>
            </w:pPr>
            <w:r w:rsidRPr="00697637">
              <w:t>am_bh1730fvc_handle_t     handle,                             uint16_t                  *p_als_a</w:t>
            </w:r>
            <w:r>
              <w:t>dc)</w:t>
            </w:r>
          </w:p>
        </w:tc>
        <w:tc>
          <w:tcPr>
            <w:tcW w:w="0" w:type="auto"/>
            <w:tcBorders>
              <w:top w:val="double" w:sz="4" w:space="0" w:color="auto"/>
              <w:bottom w:val="thickThinSmallGap" w:sz="24" w:space="0" w:color="auto"/>
            </w:tcBorders>
            <w:vAlign w:val="center"/>
          </w:tcPr>
          <w:p w14:paraId="522D740D" w14:textId="77777777" w:rsidR="0002043A" w:rsidRPr="00184227" w:rsidRDefault="0002043A" w:rsidP="00BF4B74">
            <w:pPr>
              <w:pStyle w:val="af5"/>
              <w:jc w:val="center"/>
            </w:pPr>
            <w:r>
              <w:rPr>
                <w:rFonts w:hint="eastAsia"/>
              </w:rPr>
              <w:t>读取光照值</w:t>
            </w:r>
          </w:p>
        </w:tc>
      </w:tr>
    </w:tbl>
    <w:p w14:paraId="422455BA" w14:textId="77777777" w:rsidR="0002043A" w:rsidRPr="005E7A52" w:rsidRDefault="0002043A" w:rsidP="00A141DF">
      <w:pPr>
        <w:numPr>
          <w:ilvl w:val="0"/>
          <w:numId w:val="71"/>
        </w:numPr>
        <w:spacing w:before="62" w:after="62"/>
        <w:rPr>
          <w:b/>
          <w:lang w:val="de-DE"/>
        </w:rPr>
      </w:pPr>
      <w:r w:rsidRPr="005E7A52">
        <w:rPr>
          <w:rFonts w:hint="eastAsia"/>
          <w:b/>
          <w:lang w:val="de-DE"/>
        </w:rPr>
        <w:t>读取光照值</w:t>
      </w:r>
    </w:p>
    <w:p w14:paraId="06F991B9" w14:textId="77777777" w:rsidR="0002043A" w:rsidRDefault="0002043A" w:rsidP="0002043A">
      <w:pPr>
        <w:pStyle w:val="23"/>
        <w:spacing w:before="62" w:after="62"/>
      </w:pPr>
      <w:r>
        <w:rPr>
          <w:rFonts w:hint="eastAsia"/>
        </w:rPr>
        <w:t>当实例</w:t>
      </w:r>
      <w:r>
        <w:t>初始化完成</w:t>
      </w:r>
      <w:r>
        <w:rPr>
          <w:rFonts w:hint="eastAsia"/>
        </w:rPr>
        <w:t>获取</w:t>
      </w:r>
      <w:r>
        <w:t>句柄后，通过调用</w:t>
      </w:r>
      <w:r>
        <w:rPr>
          <w:rFonts w:hint="eastAsia"/>
        </w:rPr>
        <w:t>光照</w:t>
      </w:r>
      <w:r>
        <w:t>度获取接口函数</w:t>
      </w:r>
      <w:r>
        <w:rPr>
          <w:rFonts w:hint="eastAsia"/>
        </w:rPr>
        <w:t>获取光照值</w:t>
      </w:r>
      <w:r>
        <w:t>并</w:t>
      </w:r>
      <w:r>
        <w:rPr>
          <w:rFonts w:hint="eastAsia"/>
        </w:rPr>
        <w:t>做</w:t>
      </w:r>
      <w:r>
        <w:t>处理</w:t>
      </w:r>
      <w:r>
        <w:rPr>
          <w:rFonts w:hint="eastAsia"/>
        </w:rPr>
        <w:t>，</w:t>
      </w:r>
      <w:r>
        <w:t>实例初始化如</w:t>
      </w:r>
      <w:r>
        <w:rPr>
          <w:rFonts w:hint="eastAsia"/>
        </w:rPr>
        <w:t>下</w:t>
      </w:r>
      <w:r>
        <w:t>所示：</w:t>
      </w:r>
    </w:p>
    <w:p w14:paraId="2F580ED2" w14:textId="77777777" w:rsidR="0002043A" w:rsidRPr="00F53F10" w:rsidRDefault="0002043A" w:rsidP="0002043A">
      <w:pPr>
        <w:pStyle w:val="a5"/>
        <w:ind w:firstLine="420"/>
      </w:pPr>
      <w:r w:rsidRPr="007C02F1">
        <w:t>am_bh1730fvc_handle_t</w:t>
      </w:r>
      <w:r>
        <w:t xml:space="preserve"> </w:t>
      </w:r>
      <w:r w:rsidRPr="00F53F10">
        <w:t xml:space="preserve"> handle;</w:t>
      </w:r>
    </w:p>
    <w:p w14:paraId="603D52FF" w14:textId="77777777" w:rsidR="0002043A" w:rsidRPr="00F53F10" w:rsidRDefault="0002043A" w:rsidP="0002043A">
      <w:pPr>
        <w:pStyle w:val="a5"/>
        <w:ind w:firstLine="420"/>
      </w:pPr>
      <w:r w:rsidRPr="00F53F10">
        <w:t xml:space="preserve">handle = </w:t>
      </w:r>
      <w:r w:rsidRPr="007C02F1">
        <w:t xml:space="preserve">am_bh1730fvc_inst_init </w:t>
      </w:r>
      <w:r w:rsidRPr="00F53F10">
        <w:t>();</w:t>
      </w:r>
    </w:p>
    <w:p w14:paraId="2BA5F022" w14:textId="77777777" w:rsidR="0002043A" w:rsidRDefault="0002043A" w:rsidP="0002043A">
      <w:pPr>
        <w:pStyle w:val="23"/>
        <w:spacing w:before="62" w:after="62"/>
        <w:rPr>
          <w:lang w:val="de-DE"/>
        </w:rPr>
      </w:pPr>
      <w:r>
        <w:rPr>
          <w:rFonts w:hint="eastAsia"/>
          <w:lang w:val="de-DE"/>
        </w:rPr>
        <w:t>当</w:t>
      </w:r>
      <w:r>
        <w:rPr>
          <w:lang w:val="de-DE"/>
        </w:rPr>
        <w:t>初始化完成，即可使用接口函数读取当前</w:t>
      </w:r>
      <w:r>
        <w:rPr>
          <w:rFonts w:hint="eastAsia"/>
          <w:lang w:val="de-DE"/>
        </w:rPr>
        <w:t>光照度</w:t>
      </w:r>
      <w:r>
        <w:rPr>
          <w:lang w:val="de-DE"/>
        </w:rPr>
        <w:t>信息，</w:t>
      </w:r>
      <w:r>
        <w:rPr>
          <w:rFonts w:hint="eastAsia"/>
          <w:lang w:val="de-DE"/>
        </w:rPr>
        <w:t>调用该</w:t>
      </w:r>
      <w:r>
        <w:rPr>
          <w:lang w:val="de-DE"/>
        </w:rPr>
        <w:t>函数，即可读取</w:t>
      </w:r>
      <w:r>
        <w:rPr>
          <w:rFonts w:hint="eastAsia"/>
          <w:lang w:val="de-DE"/>
        </w:rPr>
        <w:t>光照度，</w:t>
      </w:r>
      <w:r>
        <w:rPr>
          <w:lang w:val="de-DE"/>
        </w:rPr>
        <w:t>详见</w:t>
      </w:r>
      <w:r>
        <w:rPr>
          <w:lang w:val="de-DE"/>
        </w:rPr>
        <w:fldChar w:fldCharType="begin"/>
      </w:r>
      <w:r>
        <w:rPr>
          <w:lang w:val="de-DE"/>
        </w:rPr>
        <w:instrText xml:space="preserve"> REF _Ref528592568 \h  \* MERGEFORMAT </w:instrText>
      </w:r>
      <w:r>
        <w:rPr>
          <w:lang w:val="de-DE"/>
        </w:rPr>
      </w:r>
      <w:r>
        <w:rPr>
          <w:lang w:val="de-DE"/>
        </w:rPr>
        <w:fldChar w:fldCharType="separate"/>
      </w:r>
      <w:r w:rsidR="00B93B10">
        <w:rPr>
          <w:rFonts w:hint="eastAsia"/>
        </w:rPr>
        <w:t>程序清单</w:t>
      </w:r>
      <w:r w:rsidR="00B93B10">
        <w:t>5.71</w:t>
      </w:r>
      <w:r>
        <w:rPr>
          <w:lang w:val="de-DE"/>
        </w:rPr>
        <w:fldChar w:fldCharType="end"/>
      </w:r>
      <w:r>
        <w:rPr>
          <w:rFonts w:hint="eastAsia"/>
          <w:lang w:val="de-DE"/>
        </w:rPr>
        <w:t>。</w:t>
      </w:r>
    </w:p>
    <w:p w14:paraId="17FA069F" w14:textId="6BEAA8D7" w:rsidR="0002043A" w:rsidRDefault="0002043A" w:rsidP="0002043A">
      <w:pPr>
        <w:pStyle w:val="a7"/>
        <w:rPr>
          <w:lang w:val="de-DE"/>
        </w:rPr>
      </w:pPr>
      <w:bookmarkStart w:id="515" w:name="_Ref528592568"/>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72</w:t>
      </w:r>
      <w:r w:rsidR="00A26C7F">
        <w:fldChar w:fldCharType="end"/>
      </w:r>
      <w:bookmarkEnd w:id="515"/>
      <w:r>
        <w:t xml:space="preserve">  </w:t>
      </w:r>
      <w:r>
        <w:t>使用</w:t>
      </w:r>
      <w:r>
        <w:rPr>
          <w:rFonts w:hint="eastAsia"/>
        </w:rPr>
        <w:t>B</w:t>
      </w:r>
      <w:r>
        <w:t>H1730FVC</w:t>
      </w:r>
      <w:r>
        <w:t>获取当前光照度</w:t>
      </w:r>
    </w:p>
    <w:p w14:paraId="6DDCB310" w14:textId="77777777" w:rsidR="0002043A" w:rsidRPr="00F53F10" w:rsidRDefault="0002043A" w:rsidP="00BD4929">
      <w:pPr>
        <w:pStyle w:val="a5"/>
        <w:ind w:firstLine="420"/>
      </w:pPr>
      <w:r w:rsidRPr="00F53F10">
        <w:t>int am_bh1730fvc_read_als_adc (am_bh1730fvc_handle_t</w:t>
      </w:r>
      <w:r>
        <w:t xml:space="preserve"> </w:t>
      </w:r>
      <w:r w:rsidRPr="00F53F10">
        <w:t xml:space="preserve"> handle, </w:t>
      </w:r>
    </w:p>
    <w:p w14:paraId="46CE5A95" w14:textId="77777777" w:rsidR="0002043A" w:rsidRPr="00F53F10" w:rsidRDefault="0002043A" w:rsidP="00BD4929">
      <w:pPr>
        <w:pStyle w:val="a5"/>
        <w:ind w:firstLine="420"/>
      </w:pPr>
      <w:r>
        <w:t xml:space="preserve">                           </w:t>
      </w:r>
      <w:r w:rsidRPr="00F53F10">
        <w:t xml:space="preserve">uint16_t             </w:t>
      </w:r>
      <w:r>
        <w:t xml:space="preserve">  </w:t>
      </w:r>
      <w:r w:rsidRPr="00F53F10">
        <w:t>*p_als_adc)</w:t>
      </w:r>
    </w:p>
    <w:p w14:paraId="7575E403" w14:textId="77777777" w:rsidR="0002043A" w:rsidRPr="00F53F10" w:rsidRDefault="0002043A" w:rsidP="00BD4929">
      <w:pPr>
        <w:pStyle w:val="a5"/>
        <w:ind w:firstLine="420"/>
      </w:pPr>
      <w:r w:rsidRPr="00F53F10">
        <w:t>{</w:t>
      </w:r>
    </w:p>
    <w:p w14:paraId="46B937C8" w14:textId="77777777" w:rsidR="0002043A" w:rsidRPr="00F53F10" w:rsidRDefault="0002043A" w:rsidP="00BD4929">
      <w:pPr>
        <w:pStyle w:val="a5"/>
        <w:ind w:firstLine="420"/>
      </w:pPr>
      <w:r w:rsidRPr="00F53F10">
        <w:rPr>
          <w:rFonts w:hint="eastAsia"/>
        </w:rPr>
        <w:t xml:space="preserve">    /</w:t>
      </w:r>
      <w:r>
        <w:t>/</w:t>
      </w:r>
      <w:r w:rsidRPr="00F53F10">
        <w:rPr>
          <w:rFonts w:hint="eastAsia"/>
        </w:rPr>
        <w:t xml:space="preserve"> </w:t>
      </w:r>
      <w:r w:rsidRPr="00F53F10">
        <w:rPr>
          <w:rFonts w:hint="eastAsia"/>
        </w:rPr>
        <w:t>用于存放读取的值</w:t>
      </w:r>
    </w:p>
    <w:p w14:paraId="4A9DD4B0" w14:textId="77777777" w:rsidR="0002043A" w:rsidRPr="00F53F10" w:rsidRDefault="0002043A" w:rsidP="00BD4929">
      <w:pPr>
        <w:pStyle w:val="a5"/>
        <w:ind w:firstLine="420"/>
      </w:pPr>
      <w:r w:rsidRPr="00F53F10">
        <w:t xml:space="preserve">    uint8_t  temp_value[2]</w:t>
      </w:r>
      <w:r>
        <w:tab/>
      </w:r>
      <w:r>
        <w:tab/>
      </w:r>
      <w:r w:rsidRPr="00F53F10">
        <w:t xml:space="preserve">= {0};               </w:t>
      </w:r>
    </w:p>
    <w:p w14:paraId="23F54665" w14:textId="77777777" w:rsidR="0002043A" w:rsidRPr="00F53F10" w:rsidRDefault="0002043A" w:rsidP="00BD4929">
      <w:pPr>
        <w:pStyle w:val="a5"/>
        <w:ind w:firstLine="420"/>
      </w:pPr>
      <w:r w:rsidRPr="00F53F10">
        <w:t xml:space="preserve">    int      ret</w:t>
      </w:r>
      <w:r>
        <w:tab/>
      </w:r>
      <w:r>
        <w:tab/>
      </w:r>
      <w:r>
        <w:tab/>
      </w:r>
      <w:r w:rsidRPr="00F53F10">
        <w:t>= AM_OK;</w:t>
      </w:r>
    </w:p>
    <w:p w14:paraId="139A5E18" w14:textId="77777777" w:rsidR="0002043A" w:rsidRPr="00F53F10" w:rsidRDefault="0002043A" w:rsidP="00BD4929">
      <w:pPr>
        <w:pStyle w:val="a5"/>
        <w:ind w:firstLine="420"/>
      </w:pPr>
      <w:r w:rsidRPr="00F53F10">
        <w:rPr>
          <w:rFonts w:hint="eastAsia"/>
        </w:rPr>
        <w:t xml:space="preserve">    /</w:t>
      </w:r>
      <w:r>
        <w:t>/</w:t>
      </w:r>
      <w:r w:rsidRPr="00F53F10">
        <w:rPr>
          <w:rFonts w:hint="eastAsia"/>
        </w:rPr>
        <w:t xml:space="preserve"> I2C</w:t>
      </w:r>
      <w:r w:rsidRPr="00F53F10">
        <w:rPr>
          <w:rFonts w:hint="eastAsia"/>
        </w:rPr>
        <w:t>设备指针</w:t>
      </w:r>
    </w:p>
    <w:p w14:paraId="24188A8C" w14:textId="77777777" w:rsidR="0002043A" w:rsidRPr="00F53F10" w:rsidRDefault="0002043A" w:rsidP="00BD4929">
      <w:pPr>
        <w:pStyle w:val="a5"/>
        <w:ind w:firstLine="420"/>
      </w:pPr>
      <w:r w:rsidRPr="00F53F10">
        <w:t xml:space="preserve">    am_i2c_device_t *p_i2c_dev = &amp;(handle-&gt;i2c_dev);</w:t>
      </w:r>
    </w:p>
    <w:p w14:paraId="5C87EFCE" w14:textId="77777777" w:rsidR="0002043A" w:rsidRPr="00F53F10" w:rsidRDefault="0002043A" w:rsidP="00BD4929">
      <w:pPr>
        <w:pStyle w:val="a5"/>
        <w:ind w:firstLine="420"/>
      </w:pPr>
      <w:r w:rsidRPr="00F53F10">
        <w:t xml:space="preserve">    ret = am_i2c_read (p_i2c_dev, BH1730FVC_DATA0LOW, temp_value, 2);</w:t>
      </w:r>
    </w:p>
    <w:p w14:paraId="66078E98" w14:textId="77777777" w:rsidR="0002043A" w:rsidRPr="00F53F10" w:rsidRDefault="0002043A" w:rsidP="00BD4929">
      <w:pPr>
        <w:pStyle w:val="a5"/>
        <w:ind w:firstLine="420"/>
      </w:pPr>
      <w:r w:rsidRPr="00F53F10">
        <w:rPr>
          <w:rFonts w:hint="eastAsia"/>
        </w:rPr>
        <w:t xml:space="preserve">    /</w:t>
      </w:r>
      <w:r>
        <w:t>/</w:t>
      </w:r>
      <w:r w:rsidRPr="00F53F10">
        <w:rPr>
          <w:rFonts w:hint="eastAsia"/>
        </w:rPr>
        <w:t xml:space="preserve"> </w:t>
      </w:r>
      <w:r w:rsidRPr="00F53F10">
        <w:rPr>
          <w:rFonts w:hint="eastAsia"/>
        </w:rPr>
        <w:t>检查发送是否失败</w:t>
      </w:r>
    </w:p>
    <w:p w14:paraId="4AF6587A" w14:textId="77777777" w:rsidR="0002043A" w:rsidRPr="00F53F10" w:rsidRDefault="0002043A" w:rsidP="00BD4929">
      <w:pPr>
        <w:pStyle w:val="a5"/>
        <w:ind w:firstLine="420"/>
      </w:pPr>
      <w:r w:rsidRPr="00F53F10">
        <w:t xml:space="preserve">    if (ret != AM_OK) {</w:t>
      </w:r>
    </w:p>
    <w:p w14:paraId="67AD1271" w14:textId="77777777" w:rsidR="0002043A" w:rsidRPr="00F53F10" w:rsidRDefault="0002043A" w:rsidP="00BD4929">
      <w:pPr>
        <w:pStyle w:val="a5"/>
        <w:ind w:firstLine="420"/>
      </w:pPr>
      <w:r w:rsidRPr="00F53F10">
        <w:t xml:space="preserve">        return ret;</w:t>
      </w:r>
    </w:p>
    <w:p w14:paraId="75A955E2" w14:textId="77777777" w:rsidR="0002043A" w:rsidRPr="00F53F10" w:rsidRDefault="0002043A" w:rsidP="00BD4929">
      <w:pPr>
        <w:pStyle w:val="a5"/>
        <w:ind w:firstLine="420"/>
      </w:pPr>
      <w:r>
        <w:t xml:space="preserve">    }</w:t>
      </w:r>
    </w:p>
    <w:p w14:paraId="7C50C153" w14:textId="77777777" w:rsidR="0002043A" w:rsidRPr="00F53F10" w:rsidRDefault="0002043A" w:rsidP="00BD4929">
      <w:pPr>
        <w:pStyle w:val="a5"/>
        <w:ind w:firstLine="420"/>
      </w:pPr>
      <w:r w:rsidRPr="00F53F10">
        <w:rPr>
          <w:rFonts w:hint="eastAsia"/>
        </w:rPr>
        <w:t xml:space="preserve">    /</w:t>
      </w:r>
      <w:r>
        <w:t>/</w:t>
      </w:r>
      <w:r w:rsidRPr="00F53F10">
        <w:rPr>
          <w:rFonts w:hint="eastAsia"/>
        </w:rPr>
        <w:t xml:space="preserve"> </w:t>
      </w:r>
      <w:r w:rsidRPr="00F53F10">
        <w:rPr>
          <w:rFonts w:hint="eastAsia"/>
        </w:rPr>
        <w:t>将读取出来的原始数据转换</w:t>
      </w:r>
    </w:p>
    <w:p w14:paraId="411581AB" w14:textId="77777777" w:rsidR="0002043A" w:rsidRPr="00A26C7F" w:rsidRDefault="0002043A" w:rsidP="00BD4929">
      <w:pPr>
        <w:pStyle w:val="a5"/>
        <w:ind w:firstLine="420"/>
      </w:pPr>
      <w:r w:rsidRPr="00A26C7F">
        <w:t xml:space="preserve">    *p_als_adc = ((temp_value[1] &lt;&lt; 8) | temp_value[0]) / 10;</w:t>
      </w:r>
    </w:p>
    <w:p w14:paraId="711C41FA" w14:textId="77777777" w:rsidR="0002043A" w:rsidRPr="00F53F10" w:rsidRDefault="0002043A" w:rsidP="00BD4929">
      <w:pPr>
        <w:pStyle w:val="a5"/>
        <w:ind w:firstLine="420"/>
      </w:pPr>
      <w:r w:rsidRPr="00A26C7F">
        <w:t xml:space="preserve">    </w:t>
      </w:r>
      <w:r w:rsidRPr="00F53F10">
        <w:t>return ret;</w:t>
      </w:r>
    </w:p>
    <w:p w14:paraId="641C1140" w14:textId="77777777" w:rsidR="0002043A" w:rsidRDefault="0002043A" w:rsidP="00BD4929">
      <w:pPr>
        <w:pStyle w:val="a5"/>
        <w:ind w:firstLine="420"/>
      </w:pPr>
      <w:r w:rsidRPr="00F53F10">
        <w:t>}</w:t>
      </w:r>
    </w:p>
    <w:p w14:paraId="23CEA0CA" w14:textId="77777777" w:rsidR="0002043A" w:rsidRPr="005E7A52" w:rsidRDefault="0002043A" w:rsidP="00A141DF">
      <w:pPr>
        <w:numPr>
          <w:ilvl w:val="0"/>
          <w:numId w:val="71"/>
        </w:numPr>
        <w:spacing w:before="62" w:after="62"/>
        <w:rPr>
          <w:b/>
          <w:lang w:val="de-DE"/>
        </w:rPr>
      </w:pPr>
      <w:r w:rsidRPr="005E7A52">
        <w:rPr>
          <w:rFonts w:hint="eastAsia"/>
          <w:b/>
          <w:lang w:val="de-DE"/>
        </w:rPr>
        <w:lastRenderedPageBreak/>
        <w:t>使用</w:t>
      </w:r>
      <w:r w:rsidRPr="005E7A52">
        <w:rPr>
          <w:b/>
          <w:lang w:val="de-DE"/>
        </w:rPr>
        <w:t>范例</w:t>
      </w:r>
    </w:p>
    <w:p w14:paraId="48FB255F" w14:textId="77777777" w:rsidR="0002043A" w:rsidRDefault="0002043A" w:rsidP="0002043A">
      <w:pPr>
        <w:pStyle w:val="23"/>
        <w:spacing w:before="62" w:after="62"/>
      </w:pPr>
      <w:r w:rsidRPr="000D288C">
        <w:rPr>
          <w:rFonts w:hint="eastAsia"/>
        </w:rPr>
        <w:t>当完成初始化后，即可使用通用的</w:t>
      </w:r>
      <w:r>
        <w:rPr>
          <w:rFonts w:hint="eastAsia"/>
        </w:rPr>
        <w:t>光照度</w:t>
      </w:r>
      <w:r w:rsidRPr="000D288C">
        <w:rPr>
          <w:rFonts w:hint="eastAsia"/>
        </w:rPr>
        <w:t>读取接口获取当前</w:t>
      </w:r>
      <w:r>
        <w:rPr>
          <w:rFonts w:hint="eastAsia"/>
        </w:rPr>
        <w:t>光照度</w:t>
      </w:r>
      <w:r w:rsidRPr="000D288C">
        <w:rPr>
          <w:rFonts w:hint="eastAsia"/>
        </w:rPr>
        <w:t>，读取并通过串口打印当前</w:t>
      </w:r>
      <w:r>
        <w:rPr>
          <w:rFonts w:hint="eastAsia"/>
        </w:rPr>
        <w:t>光照度</w:t>
      </w:r>
      <w:r>
        <w:t>信息</w:t>
      </w:r>
      <w:r w:rsidRPr="000D288C">
        <w:rPr>
          <w:rFonts w:hint="eastAsia"/>
        </w:rPr>
        <w:t>的范例程序</w:t>
      </w:r>
      <w:r>
        <w:rPr>
          <w:rFonts w:hint="eastAsia"/>
        </w:rPr>
        <w:t>。</w:t>
      </w:r>
      <w:r w:rsidRPr="000D288C">
        <w:rPr>
          <w:rFonts w:hint="eastAsia"/>
        </w:rPr>
        <w:t>详见</w:t>
      </w:r>
      <w:r>
        <w:fldChar w:fldCharType="begin"/>
      </w:r>
      <w:r>
        <w:instrText xml:space="preserve"> </w:instrText>
      </w:r>
      <w:r>
        <w:rPr>
          <w:rFonts w:hint="eastAsia"/>
        </w:rPr>
        <w:instrText>REF _Ref528592622 \h</w:instrText>
      </w:r>
      <w:r>
        <w:instrText xml:space="preserve">  \* MERGEFORMAT </w:instrText>
      </w:r>
      <w:r>
        <w:fldChar w:fldCharType="separate"/>
      </w:r>
      <w:r w:rsidR="00B93B10">
        <w:rPr>
          <w:rFonts w:hint="eastAsia"/>
        </w:rPr>
        <w:t>程序清单</w:t>
      </w:r>
      <w:r w:rsidR="00B93B10">
        <w:t>5.72</w:t>
      </w:r>
      <w:r>
        <w:fldChar w:fldCharType="end"/>
      </w:r>
      <w:r>
        <w:rPr>
          <w:rFonts w:hint="eastAsia"/>
        </w:rPr>
        <w:t>。</w:t>
      </w:r>
    </w:p>
    <w:p w14:paraId="65D58BFF" w14:textId="50038088" w:rsidR="0002043A" w:rsidRDefault="0002043A" w:rsidP="0002043A">
      <w:pPr>
        <w:pStyle w:val="a7"/>
      </w:pPr>
      <w:bookmarkStart w:id="516" w:name="_Ref528592622"/>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73</w:t>
      </w:r>
      <w:r w:rsidR="00A26C7F">
        <w:fldChar w:fldCharType="end"/>
      </w:r>
      <w:bookmarkEnd w:id="516"/>
      <w:r>
        <w:t xml:space="preserve">  </w:t>
      </w:r>
      <w:r>
        <w:t>使用</w:t>
      </w:r>
      <w:r>
        <w:rPr>
          <w:rFonts w:hint="eastAsia"/>
        </w:rPr>
        <w:t>B</w:t>
      </w:r>
      <w:r>
        <w:t>H1730FVC</w:t>
      </w:r>
      <w:r>
        <w:t>范例程序</w:t>
      </w:r>
    </w:p>
    <w:p w14:paraId="4C689159" w14:textId="77777777" w:rsidR="0002043A" w:rsidRDefault="0002043A" w:rsidP="00532A7B">
      <w:pPr>
        <w:pStyle w:val="a5"/>
        <w:ind w:firstLine="420"/>
      </w:pPr>
      <w:r>
        <w:t>#include "ametal.h"</w:t>
      </w:r>
    </w:p>
    <w:p w14:paraId="629CE9C2" w14:textId="77777777" w:rsidR="0002043A" w:rsidRDefault="0002043A" w:rsidP="00532A7B">
      <w:pPr>
        <w:pStyle w:val="a5"/>
        <w:ind w:firstLine="420"/>
      </w:pPr>
      <w:r>
        <w:t>#include "am_delay.h"</w:t>
      </w:r>
    </w:p>
    <w:p w14:paraId="38C09CEE" w14:textId="77777777" w:rsidR="0002043A" w:rsidRDefault="0002043A" w:rsidP="00532A7B">
      <w:pPr>
        <w:pStyle w:val="a5"/>
        <w:ind w:firstLine="420"/>
      </w:pPr>
      <w:r>
        <w:t>#include "am_bh1730fvc.h"</w:t>
      </w:r>
    </w:p>
    <w:p w14:paraId="50512E0D" w14:textId="77777777" w:rsidR="0002043A" w:rsidRDefault="0002043A" w:rsidP="00532A7B">
      <w:pPr>
        <w:pStyle w:val="a5"/>
        <w:ind w:firstLine="420"/>
      </w:pPr>
      <w:r>
        <w:t>#include "am_hwconf_bh1730fvc.h"</w:t>
      </w:r>
    </w:p>
    <w:p w14:paraId="55608F86" w14:textId="77777777" w:rsidR="0002043A" w:rsidRDefault="0002043A" w:rsidP="00532A7B">
      <w:pPr>
        <w:pStyle w:val="a5"/>
        <w:ind w:firstLine="420"/>
      </w:pPr>
      <w:r>
        <w:t>#include "am_vdebug.h"</w:t>
      </w:r>
    </w:p>
    <w:p w14:paraId="746EE99C" w14:textId="77777777" w:rsidR="0002043A" w:rsidRDefault="0002043A" w:rsidP="00532A7B">
      <w:pPr>
        <w:pStyle w:val="a5"/>
        <w:ind w:firstLine="420"/>
      </w:pPr>
      <w:r>
        <w:t>void demo_bh1730fvc_entry (void)</w:t>
      </w:r>
    </w:p>
    <w:p w14:paraId="5E04EF05" w14:textId="77777777" w:rsidR="0002043A" w:rsidRDefault="0002043A" w:rsidP="00532A7B">
      <w:pPr>
        <w:pStyle w:val="a5"/>
        <w:ind w:firstLine="420"/>
      </w:pPr>
      <w:r>
        <w:t xml:space="preserve">{  </w:t>
      </w:r>
    </w:p>
    <w:p w14:paraId="7E527BA3" w14:textId="77777777" w:rsidR="0002043A" w:rsidRDefault="0002043A" w:rsidP="00532A7B">
      <w:pPr>
        <w:pStyle w:val="a5"/>
        <w:ind w:firstLine="420"/>
      </w:pPr>
      <w:r>
        <w:t xml:space="preserve">    am_bh1730fvc_handle_t handle;</w:t>
      </w:r>
    </w:p>
    <w:p w14:paraId="3D5E20D7" w14:textId="77777777" w:rsidR="0002043A" w:rsidRDefault="0002043A" w:rsidP="00532A7B">
      <w:pPr>
        <w:pStyle w:val="a5"/>
        <w:ind w:firstLine="420"/>
      </w:pPr>
      <w:r>
        <w:t xml:space="preserve">    uint16_t als_adc = 0;</w:t>
      </w:r>
    </w:p>
    <w:p w14:paraId="5F1E9F10" w14:textId="77777777" w:rsidR="0002043A" w:rsidRPr="003529B6" w:rsidRDefault="0002043A" w:rsidP="00532A7B">
      <w:pPr>
        <w:pStyle w:val="a5"/>
        <w:ind w:firstLine="420"/>
      </w:pPr>
      <w:r>
        <w:t xml:space="preserve">    handle = am_bh1730fvc_inst_init();    </w:t>
      </w:r>
    </w:p>
    <w:p w14:paraId="34C9032D" w14:textId="77777777" w:rsidR="0002043A" w:rsidRDefault="0002043A" w:rsidP="00532A7B">
      <w:pPr>
        <w:pStyle w:val="a5"/>
        <w:ind w:firstLine="420"/>
      </w:pPr>
      <w:r>
        <w:t xml:space="preserve">    while (1) {</w:t>
      </w:r>
    </w:p>
    <w:p w14:paraId="1E8BB170" w14:textId="77777777" w:rsidR="0002043A" w:rsidRDefault="0002043A" w:rsidP="00532A7B">
      <w:pPr>
        <w:pStyle w:val="a5"/>
        <w:ind w:firstLine="420"/>
      </w:pPr>
      <w:r>
        <w:t xml:space="preserve">        am_bh1730fvc_read_als_adc (handle, &amp;als_adc);</w:t>
      </w:r>
    </w:p>
    <w:p w14:paraId="7022D23A" w14:textId="77777777" w:rsidR="0002043A" w:rsidRDefault="0002043A" w:rsidP="00532A7B">
      <w:pPr>
        <w:pStyle w:val="a5"/>
        <w:ind w:firstLine="420"/>
      </w:pPr>
      <w:r>
        <w:t xml:space="preserve">        AM_DBG_INFO("BH1730FVC_ALS_ADC   =  %d  \r\n", als_adc);</w:t>
      </w:r>
    </w:p>
    <w:p w14:paraId="02E7F249" w14:textId="77777777" w:rsidR="0002043A" w:rsidRDefault="0002043A" w:rsidP="00532A7B">
      <w:pPr>
        <w:pStyle w:val="a5"/>
        <w:ind w:firstLine="420"/>
      </w:pPr>
      <w:r>
        <w:t xml:space="preserve">        am_mdelay(500);</w:t>
      </w:r>
    </w:p>
    <w:p w14:paraId="17468DB3" w14:textId="77777777" w:rsidR="0002043A" w:rsidRDefault="0002043A" w:rsidP="00532A7B">
      <w:pPr>
        <w:pStyle w:val="a5"/>
        <w:ind w:firstLine="420"/>
      </w:pPr>
      <w:r>
        <w:t xml:space="preserve">    }</w:t>
      </w:r>
    </w:p>
    <w:p w14:paraId="08B6C1D5" w14:textId="77777777" w:rsidR="0002043A" w:rsidRPr="003529B6" w:rsidRDefault="0002043A" w:rsidP="00532A7B">
      <w:pPr>
        <w:pStyle w:val="a5"/>
        <w:ind w:firstLine="420"/>
      </w:pPr>
      <w:r>
        <w:t>}</w:t>
      </w:r>
    </w:p>
    <w:p w14:paraId="6636BC87" w14:textId="7763A857" w:rsidR="0002043A" w:rsidRDefault="0002043A" w:rsidP="0002043A">
      <w:pPr>
        <w:pStyle w:val="20"/>
      </w:pPr>
      <w:bookmarkStart w:id="517" w:name="_Toc528593280"/>
      <w:bookmarkStart w:id="518" w:name="_Toc528742046"/>
      <w:bookmarkStart w:id="519" w:name="_Toc528750841"/>
      <w:bookmarkStart w:id="520" w:name="_Toc6175870"/>
      <w:r>
        <w:t>BMA253</w:t>
      </w:r>
      <w:bookmarkEnd w:id="517"/>
      <w:bookmarkEnd w:id="518"/>
      <w:bookmarkEnd w:id="519"/>
      <w:r>
        <w:rPr>
          <w:rFonts w:hint="eastAsia"/>
        </w:rPr>
        <w:t>传感器组件</w:t>
      </w:r>
      <w:bookmarkEnd w:id="520"/>
    </w:p>
    <w:p w14:paraId="5CEB7111" w14:textId="77777777" w:rsidR="0002043A" w:rsidRDefault="0002043A" w:rsidP="0002043A">
      <w:pPr>
        <w:pStyle w:val="30"/>
      </w:pPr>
      <w:bookmarkStart w:id="521" w:name="_Toc528593281"/>
      <w:bookmarkStart w:id="522" w:name="_Toc528742047"/>
      <w:bookmarkStart w:id="523" w:name="_Toc528750842"/>
      <w:bookmarkStart w:id="524" w:name="_Toc6175871"/>
      <w:r>
        <w:t>器件介绍</w:t>
      </w:r>
      <w:bookmarkEnd w:id="521"/>
      <w:bookmarkEnd w:id="522"/>
      <w:bookmarkEnd w:id="523"/>
      <w:bookmarkEnd w:id="524"/>
    </w:p>
    <w:p w14:paraId="4F5D73D7" w14:textId="659CF28D" w:rsidR="0002043A" w:rsidRDefault="0002043A" w:rsidP="0002043A">
      <w:pPr>
        <w:keepNext/>
        <w:framePr w:w="4326" w:h="2180" w:hRule="exact" w:hSpace="180" w:wrap="around" w:vAnchor="text" w:hAnchor="page" w:x="5743" w:y="13"/>
        <w:shd w:val="solid" w:color="FFFFFF" w:fill="FFFFFF"/>
        <w:spacing w:before="62" w:after="62"/>
        <w:jc w:val="center"/>
      </w:pPr>
      <w:r>
        <w:rPr>
          <w:noProof/>
        </w:rPr>
        <w:drawing>
          <wp:inline distT="0" distB="0" distL="0" distR="0" wp14:anchorId="2C240E09" wp14:editId="0BEB86BF">
            <wp:extent cx="2743200" cy="914400"/>
            <wp:effectExtent l="0" t="0" r="0" b="0"/>
            <wp:docPr id="29" name="图片 29" descr="BMA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BMA25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43200" cy="914400"/>
                    </a:xfrm>
                    <a:prstGeom prst="rect">
                      <a:avLst/>
                    </a:prstGeom>
                    <a:noFill/>
                    <a:ln>
                      <a:noFill/>
                    </a:ln>
                  </pic:spPr>
                </pic:pic>
              </a:graphicData>
            </a:graphic>
          </wp:inline>
        </w:drawing>
      </w:r>
    </w:p>
    <w:p w14:paraId="4F31D0B4" w14:textId="1E89E937" w:rsidR="0002043A" w:rsidRPr="00184227" w:rsidRDefault="0002043A" w:rsidP="0002043A">
      <w:pPr>
        <w:pStyle w:val="a7"/>
        <w:framePr w:w="4326" w:h="2180" w:hRule="exact" w:hSpace="180" w:wrap="around" w:vAnchor="text" w:hAnchor="page" w:x="5743" w:y="13"/>
        <w:spacing w:before="62" w:after="62"/>
      </w:pPr>
      <w:bookmarkStart w:id="525" w:name="_Ref528680286"/>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5</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12</w:t>
      </w:r>
      <w:r w:rsidR="006352F3">
        <w:fldChar w:fldCharType="end"/>
      </w:r>
      <w:bookmarkEnd w:id="525"/>
      <w:r>
        <w:t xml:space="preserve">  </w:t>
      </w:r>
      <w:r w:rsidRPr="008538B0">
        <w:rPr>
          <w:rFonts w:hint="eastAsia"/>
        </w:rPr>
        <w:t>BMA253</w:t>
      </w:r>
      <w:r w:rsidRPr="008538B0">
        <w:rPr>
          <w:rFonts w:hint="eastAsia"/>
        </w:rPr>
        <w:t>电路原理图</w:t>
      </w:r>
      <w:r w:rsidRPr="00184227">
        <w:t xml:space="preserve"> </w:t>
      </w:r>
    </w:p>
    <w:p w14:paraId="45205BD0" w14:textId="77777777" w:rsidR="0002043A" w:rsidRPr="005E7A52" w:rsidRDefault="0002043A" w:rsidP="0002043A">
      <w:pPr>
        <w:pStyle w:val="23"/>
        <w:spacing w:before="62" w:after="62"/>
      </w:pPr>
      <w:r w:rsidRPr="005E7A52">
        <w:rPr>
          <w:rFonts w:hint="eastAsia"/>
        </w:rPr>
        <w:t>BMA253</w:t>
      </w:r>
      <w:r w:rsidRPr="005E7A52">
        <w:rPr>
          <w:rFonts w:hint="eastAsia"/>
        </w:rPr>
        <w:t>是一款三轴加速度传感器，具有超小尺寸（</w:t>
      </w:r>
      <w:r w:rsidRPr="005E7A52">
        <w:t>2mm x 2mm</w:t>
      </w:r>
      <w:r w:rsidRPr="005E7A52">
        <w:rPr>
          <w:rFonts w:hint="eastAsia"/>
        </w:rPr>
        <w:t>）和扁平封装，可在</w:t>
      </w:r>
      <w:r w:rsidRPr="005E7A52">
        <w:rPr>
          <w:rFonts w:hint="eastAsia"/>
        </w:rPr>
        <w:t>1.2V</w:t>
      </w:r>
      <w:r w:rsidRPr="005E7A52">
        <w:rPr>
          <w:rFonts w:hint="eastAsia"/>
        </w:rPr>
        <w:t>至</w:t>
      </w:r>
      <w:r w:rsidRPr="005E7A52">
        <w:rPr>
          <w:rFonts w:hint="eastAsia"/>
        </w:rPr>
        <w:t>3.6V</w:t>
      </w:r>
      <w:r w:rsidRPr="005E7A52">
        <w:rPr>
          <w:rFonts w:hint="eastAsia"/>
        </w:rPr>
        <w:t>的宽电压范围工作，具有可编程测量范围、低通滤波带宽和电源模式，能满足特定应用中功能、性能和功耗的要求。广泛应用于手机、手持设备、计算机外围设备、人机界面、虚拟现实功能和游戏控制器等。</w:t>
      </w:r>
    </w:p>
    <w:p w14:paraId="056F0CEA" w14:textId="77777777" w:rsidR="0002043A" w:rsidRPr="005E7A52" w:rsidRDefault="0002043A" w:rsidP="0002043A">
      <w:pPr>
        <w:pStyle w:val="23"/>
        <w:spacing w:before="62" w:after="62"/>
      </w:pPr>
      <w:r w:rsidRPr="005E7A52">
        <w:rPr>
          <w:rFonts w:hint="eastAsia"/>
        </w:rPr>
        <w:t>BMA253</w:t>
      </w:r>
      <w:r w:rsidRPr="005E7A52">
        <w:rPr>
          <w:rFonts w:hint="eastAsia"/>
        </w:rPr>
        <w:t>支持</w:t>
      </w:r>
      <w:r>
        <w:t>I</w:t>
      </w:r>
      <w:r w:rsidRPr="00F00140">
        <w:rPr>
          <w:vertAlign w:val="superscript"/>
        </w:rPr>
        <w:t>2</w:t>
      </w:r>
      <w:r>
        <w:t>C</w:t>
      </w:r>
      <w:r w:rsidRPr="005E7A52">
        <w:rPr>
          <w:rFonts w:hint="eastAsia"/>
        </w:rPr>
        <w:t>和</w:t>
      </w:r>
      <w:r w:rsidRPr="005E7A52">
        <w:rPr>
          <w:rFonts w:hint="eastAsia"/>
        </w:rPr>
        <w:t>SPI</w:t>
      </w:r>
      <w:r w:rsidRPr="005E7A52">
        <w:rPr>
          <w:rFonts w:hint="eastAsia"/>
        </w:rPr>
        <w:t>数字接口，</w:t>
      </w:r>
      <w:r w:rsidRPr="005E7A52">
        <w:rPr>
          <w:rFonts w:hint="eastAsia"/>
        </w:rPr>
        <w:t>ZLG</w:t>
      </w:r>
      <w:r w:rsidRPr="005E7A52">
        <w:rPr>
          <w:rFonts w:hint="eastAsia"/>
        </w:rPr>
        <w:t>设计的电路采用</w:t>
      </w:r>
      <w:r>
        <w:t>I</w:t>
      </w:r>
      <w:r w:rsidRPr="00F00140">
        <w:rPr>
          <w:vertAlign w:val="superscript"/>
        </w:rPr>
        <w:t>2</w:t>
      </w:r>
      <w:r>
        <w:t>C</w:t>
      </w:r>
      <w:r w:rsidRPr="005E7A52">
        <w:rPr>
          <w:rFonts w:hint="eastAsia"/>
        </w:rPr>
        <w:t>与</w:t>
      </w:r>
      <w:r w:rsidRPr="005E7A52">
        <w:rPr>
          <w:rFonts w:hint="eastAsia"/>
        </w:rPr>
        <w:t>ZLG116</w:t>
      </w:r>
      <w:r w:rsidRPr="005E7A52">
        <w:rPr>
          <w:rFonts w:hint="eastAsia"/>
        </w:rPr>
        <w:t>通信，具体电路如</w:t>
      </w:r>
      <w:r w:rsidRPr="005E7A52">
        <w:fldChar w:fldCharType="begin"/>
      </w:r>
      <w:r w:rsidRPr="005E7A52">
        <w:instrText xml:space="preserve"> </w:instrText>
      </w:r>
      <w:r w:rsidRPr="005E7A52">
        <w:rPr>
          <w:rFonts w:hint="eastAsia"/>
        </w:rPr>
        <w:instrText>REF _Ref528680286 \h</w:instrText>
      </w:r>
      <w:r w:rsidRPr="005E7A52">
        <w:instrText xml:space="preserve">  \* MERGEFORMAT </w:instrText>
      </w:r>
      <w:r w:rsidRPr="005E7A52">
        <w:fldChar w:fldCharType="separate"/>
      </w:r>
      <w:r w:rsidR="00B93B10">
        <w:rPr>
          <w:rFonts w:hint="eastAsia"/>
        </w:rPr>
        <w:t>图</w:t>
      </w:r>
      <w:r w:rsidR="00B93B10">
        <w:t>5.12</w:t>
      </w:r>
      <w:r w:rsidRPr="005E7A52">
        <w:fldChar w:fldCharType="end"/>
      </w:r>
      <w:r w:rsidRPr="005E7A52">
        <w:rPr>
          <w:rFonts w:hint="eastAsia"/>
        </w:rPr>
        <w:t>。</w:t>
      </w:r>
    </w:p>
    <w:p w14:paraId="104F1207" w14:textId="77777777" w:rsidR="0002043A" w:rsidRDefault="0002043A" w:rsidP="0002043A">
      <w:pPr>
        <w:pStyle w:val="30"/>
      </w:pPr>
      <w:bookmarkStart w:id="526" w:name="_Toc528593282"/>
      <w:bookmarkStart w:id="527" w:name="_Toc528742048"/>
      <w:bookmarkStart w:id="528" w:name="_Toc528750843"/>
      <w:bookmarkStart w:id="529" w:name="_Toc6175872"/>
      <w:r>
        <w:rPr>
          <w:rFonts w:hint="eastAsia"/>
        </w:rPr>
        <w:t>BMA253</w:t>
      </w:r>
      <w:r>
        <w:rPr>
          <w:rFonts w:hint="eastAsia"/>
        </w:rPr>
        <w:t>初始化</w:t>
      </w:r>
      <w:bookmarkEnd w:id="526"/>
      <w:bookmarkEnd w:id="527"/>
      <w:bookmarkEnd w:id="528"/>
      <w:bookmarkEnd w:id="529"/>
    </w:p>
    <w:p w14:paraId="44733FAE" w14:textId="77777777" w:rsidR="0002043A" w:rsidRDefault="0002043A" w:rsidP="0002043A">
      <w:pPr>
        <w:pStyle w:val="23"/>
        <w:spacing w:before="62" w:after="62"/>
      </w:pPr>
      <w:r>
        <w:t>AMetal</w:t>
      </w:r>
      <w:r>
        <w:rPr>
          <w:rFonts w:hint="eastAsia"/>
        </w:rPr>
        <w:t>提供</w:t>
      </w:r>
      <w:r>
        <w:t>了</w:t>
      </w:r>
      <w:r>
        <w:t>BMA253</w:t>
      </w:r>
      <w:r>
        <w:t>的驱动，</w:t>
      </w:r>
      <w:r>
        <w:rPr>
          <w:rFonts w:hint="eastAsia"/>
        </w:rPr>
        <w:t>在</w:t>
      </w:r>
      <w:r>
        <w:t>使用</w:t>
      </w:r>
      <w:r>
        <w:t>BMA253</w:t>
      </w:r>
      <w:r>
        <w:rPr>
          <w:rFonts w:hint="eastAsia"/>
        </w:rPr>
        <w:t>前</w:t>
      </w:r>
      <w:r>
        <w:t>，必须完成</w:t>
      </w:r>
      <w:r>
        <w:t>BMA253</w:t>
      </w:r>
      <w:r>
        <w:rPr>
          <w:rFonts w:hint="eastAsia"/>
        </w:rPr>
        <w:t>初始化</w:t>
      </w:r>
      <w:r>
        <w:t>操作，以获取</w:t>
      </w:r>
      <w:r>
        <w:rPr>
          <w:rFonts w:hint="eastAsia"/>
        </w:rPr>
        <w:t>到</w:t>
      </w:r>
      <w:r>
        <w:t>对应</w:t>
      </w:r>
      <w:r>
        <w:rPr>
          <w:rFonts w:hint="eastAsia"/>
        </w:rPr>
        <w:t>的</w:t>
      </w:r>
      <w:r>
        <w:t>操作句柄，进而使用</w:t>
      </w:r>
      <w:r>
        <w:t>BMA253</w:t>
      </w:r>
      <w:r>
        <w:rPr>
          <w:rFonts w:hint="eastAsia"/>
        </w:rPr>
        <w:t>的</w:t>
      </w:r>
      <w:r>
        <w:t>各种功能</w:t>
      </w:r>
      <w:r>
        <w:rPr>
          <w:rFonts w:hint="eastAsia"/>
        </w:rPr>
        <w:t>，</w:t>
      </w:r>
      <w:r>
        <w:t>其函数原型</w:t>
      </w:r>
      <w:r w:rsidRPr="00821DA8">
        <w:rPr>
          <w:rFonts w:hint="eastAsia"/>
        </w:rPr>
        <w:t>（</w:t>
      </w:r>
      <w:r w:rsidRPr="00CC114E">
        <w:t>am_</w:t>
      </w:r>
      <w:r>
        <w:t>bma253</w:t>
      </w:r>
      <w:r w:rsidRPr="00CC114E">
        <w:t>.h</w:t>
      </w:r>
      <w:r w:rsidRPr="00821DA8">
        <w:rPr>
          <w:rFonts w:hint="eastAsia"/>
        </w:rPr>
        <w:t>）</w:t>
      </w:r>
      <w:r>
        <w:t>为：</w:t>
      </w:r>
    </w:p>
    <w:p w14:paraId="145EC557" w14:textId="77777777" w:rsidR="0002043A" w:rsidRPr="00B26786" w:rsidRDefault="0002043A" w:rsidP="00532A7B">
      <w:pPr>
        <w:pStyle w:val="a5"/>
        <w:ind w:firstLine="420"/>
      </w:pPr>
      <w:r w:rsidRPr="00B26786">
        <w:t>am_bma253_handle_t am_bma253_init (</w:t>
      </w:r>
    </w:p>
    <w:p w14:paraId="12C546E4" w14:textId="77777777" w:rsidR="0002043A" w:rsidRPr="00B26786" w:rsidRDefault="0002043A" w:rsidP="00532A7B">
      <w:pPr>
        <w:pStyle w:val="a5"/>
        <w:ind w:firstLine="420"/>
      </w:pPr>
      <w:r w:rsidRPr="00B26786">
        <w:t xml:space="preserve">am_bma253_dev_t           *p_dev, </w:t>
      </w:r>
    </w:p>
    <w:p w14:paraId="353D59B8" w14:textId="77777777" w:rsidR="0002043A" w:rsidRPr="00B26786" w:rsidRDefault="0002043A" w:rsidP="00532A7B">
      <w:pPr>
        <w:pStyle w:val="a5"/>
        <w:ind w:firstLine="420"/>
      </w:pPr>
      <w:r w:rsidRPr="00B26786">
        <w:t xml:space="preserve">const am_bma253_devinfo_t   *p_devinfo, </w:t>
      </w:r>
    </w:p>
    <w:p w14:paraId="0DA7A6DD" w14:textId="77777777" w:rsidR="0002043A" w:rsidRDefault="0002043A" w:rsidP="00532A7B">
      <w:pPr>
        <w:pStyle w:val="a5"/>
        <w:ind w:firstLine="420"/>
      </w:pPr>
      <w:r w:rsidRPr="00B26786">
        <w:t>am_i2c_handle_t             i2c_handle);</w:t>
      </w:r>
    </w:p>
    <w:p w14:paraId="73B9168B" w14:textId="77777777" w:rsidR="0002043A" w:rsidRDefault="0002043A" w:rsidP="0002043A">
      <w:pPr>
        <w:pStyle w:val="23"/>
        <w:spacing w:before="62" w:after="62"/>
        <w:rPr>
          <w:lang w:val="de-DE"/>
        </w:rPr>
      </w:pPr>
      <w:r>
        <w:rPr>
          <w:rFonts w:hint="eastAsia"/>
          <w:lang w:val="de-DE"/>
        </w:rPr>
        <w:lastRenderedPageBreak/>
        <w:t>该函数意在</w:t>
      </w:r>
      <w:r>
        <w:rPr>
          <w:lang w:val="de-DE"/>
        </w:rPr>
        <w:t>获取</w:t>
      </w:r>
      <w:r>
        <w:rPr>
          <w:rFonts w:hint="eastAsia"/>
        </w:rPr>
        <w:t>BMA253</w:t>
      </w:r>
      <w:r>
        <w:rPr>
          <w:lang w:val="de-DE"/>
        </w:rPr>
        <w:t>传感器的</w:t>
      </w:r>
      <w:r>
        <w:rPr>
          <w:rFonts w:hint="eastAsia"/>
          <w:lang w:val="de-DE"/>
        </w:rPr>
        <w:t>初始化实</w:t>
      </w:r>
      <w:r>
        <w:rPr>
          <w:lang w:val="de-DE"/>
        </w:rPr>
        <w:t>例句柄</w:t>
      </w:r>
      <w:r>
        <w:rPr>
          <w:rFonts w:hint="eastAsia"/>
          <w:lang w:val="de-DE"/>
        </w:rPr>
        <w:t>，初始化</w:t>
      </w:r>
      <w:r>
        <w:rPr>
          <w:lang w:val="de-DE"/>
        </w:rPr>
        <w:t>完成后，</w:t>
      </w:r>
      <w:r>
        <w:rPr>
          <w:rFonts w:hint="eastAsia"/>
          <w:lang w:val="de-DE"/>
        </w:rPr>
        <w:t>即可</w:t>
      </w:r>
      <w:r>
        <w:rPr>
          <w:lang w:val="de-DE"/>
        </w:rPr>
        <w:t>使用</w:t>
      </w:r>
      <w:r>
        <w:rPr>
          <w:rFonts w:hint="eastAsia"/>
          <w:lang w:val="de-DE"/>
        </w:rPr>
        <w:t>通用</w:t>
      </w:r>
      <w:r>
        <w:rPr>
          <w:lang w:val="de-DE"/>
        </w:rPr>
        <w:t>接口读取</w:t>
      </w:r>
      <w:r>
        <w:rPr>
          <w:rFonts w:hint="eastAsia"/>
          <w:lang w:val="de-DE"/>
        </w:rPr>
        <w:t>应用</w:t>
      </w:r>
      <w:r>
        <w:rPr>
          <w:lang w:val="de-DE"/>
        </w:rPr>
        <w:t>数据，</w:t>
      </w:r>
      <w:r>
        <w:rPr>
          <w:rFonts w:hint="eastAsia"/>
          <w:lang w:val="de-DE"/>
        </w:rPr>
        <w:t>其中</w:t>
      </w:r>
      <w:r>
        <w:rPr>
          <w:lang w:val="de-DE"/>
        </w:rPr>
        <w:t>：</w:t>
      </w:r>
    </w:p>
    <w:p w14:paraId="1EA2BD6C" w14:textId="77777777" w:rsidR="0002043A" w:rsidRDefault="0002043A" w:rsidP="00A141DF">
      <w:pPr>
        <w:pStyle w:val="23"/>
        <w:numPr>
          <w:ilvl w:val="0"/>
          <w:numId w:val="57"/>
        </w:numPr>
        <w:spacing w:before="62" w:after="62"/>
        <w:rPr>
          <w:lang w:val="de-DE"/>
        </w:rPr>
      </w:pPr>
      <w:r w:rsidRPr="005E17E4">
        <w:rPr>
          <w:lang w:val="de-DE"/>
        </w:rPr>
        <w:t>p_dev</w:t>
      </w:r>
      <w:r w:rsidRPr="005E17E4">
        <w:rPr>
          <w:rFonts w:hint="eastAsia"/>
          <w:lang w:val="de-DE"/>
        </w:rPr>
        <w:t>为指向</w:t>
      </w:r>
      <w:r w:rsidRPr="005E17E4">
        <w:rPr>
          <w:lang w:val="de-DE"/>
        </w:rPr>
        <w:t>am_ bma253_dev_t</w:t>
      </w:r>
      <w:r w:rsidRPr="005E17E4">
        <w:rPr>
          <w:rFonts w:hint="eastAsia"/>
          <w:lang w:val="de-DE"/>
        </w:rPr>
        <w:t>类型实例的指针</w:t>
      </w:r>
      <w:r>
        <w:rPr>
          <w:rFonts w:hint="eastAsia"/>
          <w:lang w:val="de-DE"/>
        </w:rPr>
        <w:t>；</w:t>
      </w:r>
    </w:p>
    <w:p w14:paraId="64499380" w14:textId="77777777" w:rsidR="0002043A" w:rsidRPr="005E17E4" w:rsidRDefault="0002043A" w:rsidP="00A141DF">
      <w:pPr>
        <w:pStyle w:val="23"/>
        <w:numPr>
          <w:ilvl w:val="0"/>
          <w:numId w:val="57"/>
        </w:numPr>
        <w:spacing w:before="62" w:after="62"/>
        <w:rPr>
          <w:lang w:val="de-DE"/>
        </w:rPr>
      </w:pPr>
      <w:r w:rsidRPr="005E17E4">
        <w:rPr>
          <w:lang w:val="de-DE"/>
        </w:rPr>
        <w:t>p_devinfo</w:t>
      </w:r>
      <w:r w:rsidRPr="005E17E4">
        <w:rPr>
          <w:rFonts w:hint="eastAsia"/>
          <w:lang w:val="de-DE"/>
        </w:rPr>
        <w:t>为指向</w:t>
      </w:r>
      <w:r w:rsidRPr="005E17E4">
        <w:rPr>
          <w:lang w:val="de-DE"/>
        </w:rPr>
        <w:t>am_bma253_devinfo_t</w:t>
      </w:r>
      <w:r w:rsidRPr="005E17E4">
        <w:rPr>
          <w:rFonts w:hint="eastAsia"/>
          <w:lang w:val="de-DE"/>
        </w:rPr>
        <w:t>类型实例信息的指针；</w:t>
      </w:r>
    </w:p>
    <w:p w14:paraId="75AC8956" w14:textId="77777777" w:rsidR="0002043A" w:rsidRDefault="0002043A" w:rsidP="00A141DF">
      <w:pPr>
        <w:pStyle w:val="23"/>
        <w:numPr>
          <w:ilvl w:val="0"/>
          <w:numId w:val="57"/>
        </w:numPr>
        <w:spacing w:before="62" w:after="62"/>
        <w:rPr>
          <w:lang w:val="de-DE"/>
        </w:rPr>
      </w:pPr>
      <w:r w:rsidRPr="001749B5">
        <w:rPr>
          <w:lang w:val="de-DE"/>
        </w:rPr>
        <w:t>i2c_handle</w:t>
      </w:r>
      <w:r w:rsidRPr="00184227">
        <w:rPr>
          <w:rFonts w:hint="eastAsia"/>
          <w:lang w:val="de-DE"/>
        </w:rPr>
        <w:t>为</w:t>
      </w:r>
      <w:r>
        <w:rPr>
          <w:rFonts w:hint="eastAsia"/>
          <w:lang w:val="de-DE"/>
        </w:rPr>
        <w:t>与</w:t>
      </w:r>
      <w:r>
        <w:rPr>
          <w:rFonts w:hint="eastAsia"/>
        </w:rPr>
        <w:t>BMA253</w:t>
      </w:r>
      <w:r>
        <w:rPr>
          <w:lang w:val="de-DE"/>
        </w:rPr>
        <w:t>通信</w:t>
      </w:r>
      <w:r w:rsidRPr="00EF7E49">
        <w:rPr>
          <w:rFonts w:hint="eastAsia"/>
        </w:rPr>
        <w:t>的</w:t>
      </w:r>
      <w:r w:rsidRPr="00EF7E49">
        <w:rPr>
          <w:rFonts w:hint="eastAsia"/>
        </w:rPr>
        <w:t>I</w:t>
      </w:r>
      <w:r w:rsidRPr="0026712E">
        <w:rPr>
          <w:rFonts w:hint="eastAsia"/>
          <w:vertAlign w:val="superscript"/>
        </w:rPr>
        <w:t>2</w:t>
      </w:r>
      <w:r w:rsidRPr="00EF7E49">
        <w:rPr>
          <w:rFonts w:hint="eastAsia"/>
        </w:rPr>
        <w:t>C</w:t>
      </w:r>
      <w:r>
        <w:rPr>
          <w:rFonts w:hint="eastAsia"/>
        </w:rPr>
        <w:t>实例句柄</w:t>
      </w:r>
      <w:r w:rsidRPr="00184227">
        <w:rPr>
          <w:rFonts w:hint="eastAsia"/>
          <w:lang w:val="de-DE"/>
        </w:rPr>
        <w:t>。</w:t>
      </w:r>
    </w:p>
    <w:p w14:paraId="771DA166" w14:textId="77777777" w:rsidR="0002043A" w:rsidRPr="005E17E4" w:rsidRDefault="0002043A" w:rsidP="00A141DF">
      <w:pPr>
        <w:pStyle w:val="afffb"/>
        <w:numPr>
          <w:ilvl w:val="0"/>
          <w:numId w:val="73"/>
        </w:numPr>
        <w:spacing w:before="62" w:after="62"/>
        <w:ind w:firstLineChars="0"/>
        <w:rPr>
          <w:b/>
        </w:rPr>
      </w:pPr>
      <w:r w:rsidRPr="005E17E4">
        <w:rPr>
          <w:rFonts w:hint="eastAsia"/>
          <w:b/>
        </w:rPr>
        <w:t>实例</w:t>
      </w:r>
    </w:p>
    <w:p w14:paraId="46C5BB51" w14:textId="77777777" w:rsidR="0002043A" w:rsidRDefault="0002043A" w:rsidP="0002043A">
      <w:pPr>
        <w:pStyle w:val="23"/>
        <w:spacing w:before="62" w:after="62"/>
      </w:pPr>
      <w:r>
        <w:rPr>
          <w:rFonts w:hint="eastAsia"/>
          <w:lang w:val="de-DE"/>
        </w:rPr>
        <w:t>定义</w:t>
      </w:r>
      <w:r w:rsidRPr="005E17E4">
        <w:rPr>
          <w:lang w:val="de-DE"/>
        </w:rPr>
        <w:t>am_bma253_dev_t</w:t>
      </w:r>
      <w:r w:rsidRPr="005E17E4">
        <w:rPr>
          <w:rFonts w:hint="eastAsia"/>
          <w:lang w:val="de-DE"/>
        </w:rPr>
        <w:t>类型（</w:t>
      </w:r>
      <w:r w:rsidRPr="005E17E4">
        <w:rPr>
          <w:lang w:val="de-DE"/>
        </w:rPr>
        <w:t>am_</w:t>
      </w:r>
      <w:r w:rsidRPr="005E17E4">
        <w:rPr>
          <w:rFonts w:hint="eastAsia"/>
          <w:lang w:val="de-DE"/>
        </w:rPr>
        <w:t>hwconf_</w:t>
      </w:r>
      <w:r w:rsidRPr="005E17E4">
        <w:rPr>
          <w:lang w:val="de-DE"/>
        </w:rPr>
        <w:t>bma253.c</w:t>
      </w:r>
      <w:r w:rsidRPr="005E17E4">
        <w:rPr>
          <w:rFonts w:hint="eastAsia"/>
          <w:lang w:val="de-DE"/>
        </w:rPr>
        <w:t>）实例如下</w:t>
      </w:r>
      <w:r>
        <w:rPr>
          <w:rFonts w:hint="eastAsia"/>
        </w:rPr>
        <w:t>：</w:t>
      </w:r>
    </w:p>
    <w:p w14:paraId="2AAFF69B" w14:textId="77777777" w:rsidR="0002043A" w:rsidRDefault="0002043A" w:rsidP="0002043A">
      <w:pPr>
        <w:pStyle w:val="a5"/>
        <w:ind w:firstLine="420"/>
      </w:pPr>
      <w:r w:rsidRPr="005E17E4">
        <w:t xml:space="preserve">am_local am_bma253_dev_t </w:t>
      </w:r>
      <w:r>
        <w:t xml:space="preserve"> </w:t>
      </w:r>
      <w:r w:rsidRPr="005E17E4">
        <w:t>__g_bma253_dev;</w:t>
      </w:r>
    </w:p>
    <w:p w14:paraId="3B946C87" w14:textId="77777777" w:rsidR="0002043A" w:rsidRDefault="0002043A" w:rsidP="0002043A">
      <w:pPr>
        <w:pStyle w:val="23"/>
        <w:spacing w:before="62" w:after="62"/>
      </w:pPr>
      <w:r>
        <w:rPr>
          <w:lang w:val="de-DE"/>
        </w:rPr>
        <w:t>其</w:t>
      </w:r>
      <w:r w:rsidRPr="005E17E4">
        <w:t>中</w:t>
      </w:r>
      <w:r w:rsidRPr="005E17E4">
        <w:t>__g_bma253_dev</w:t>
      </w:r>
      <w:r w:rsidRPr="005E17E4">
        <w:rPr>
          <w:rFonts w:hint="eastAsia"/>
        </w:rPr>
        <w:t>为</w:t>
      </w:r>
      <w:r w:rsidRPr="00184227">
        <w:rPr>
          <w:rFonts w:hint="eastAsia"/>
        </w:rPr>
        <w:t>用户自定义的实例</w:t>
      </w:r>
      <w:r w:rsidRPr="00184227">
        <w:rPr>
          <w:rFonts w:hint="eastAsia"/>
          <w:lang w:val="de-DE"/>
        </w:rPr>
        <w:t>，</w:t>
      </w:r>
      <w:r w:rsidRPr="00184227">
        <w:rPr>
          <w:rFonts w:hint="eastAsia"/>
        </w:rPr>
        <w:t>其地址作为</w:t>
      </w:r>
      <w:r w:rsidRPr="00184227">
        <w:rPr>
          <w:rFonts w:hint="eastAsia"/>
          <w:lang w:val="de-DE"/>
        </w:rPr>
        <w:t>p_dev</w:t>
      </w:r>
      <w:r w:rsidRPr="00184227">
        <w:rPr>
          <w:rFonts w:hint="eastAsia"/>
        </w:rPr>
        <w:t>的实参传递。</w:t>
      </w:r>
    </w:p>
    <w:p w14:paraId="4814572D" w14:textId="77777777" w:rsidR="0002043A" w:rsidRPr="00524387" w:rsidRDefault="0002043A" w:rsidP="00A141DF">
      <w:pPr>
        <w:pStyle w:val="afffb"/>
        <w:numPr>
          <w:ilvl w:val="0"/>
          <w:numId w:val="73"/>
        </w:numPr>
        <w:spacing w:before="62" w:after="62"/>
        <w:ind w:firstLineChars="0"/>
        <w:rPr>
          <w:b/>
        </w:rPr>
      </w:pPr>
      <w:r w:rsidRPr="00524387">
        <w:rPr>
          <w:rFonts w:hint="eastAsia"/>
          <w:b/>
        </w:rPr>
        <w:t>实例</w:t>
      </w:r>
      <w:r w:rsidRPr="00524387">
        <w:rPr>
          <w:b/>
        </w:rPr>
        <w:t>信息</w:t>
      </w:r>
    </w:p>
    <w:p w14:paraId="4F6134E9" w14:textId="77777777" w:rsidR="0002043A" w:rsidRDefault="0002043A" w:rsidP="0002043A">
      <w:pPr>
        <w:pStyle w:val="23"/>
        <w:spacing w:before="62" w:after="62"/>
        <w:rPr>
          <w:lang w:val="de-DE"/>
        </w:rPr>
      </w:pPr>
      <w:r w:rsidRPr="00184227">
        <w:rPr>
          <w:rFonts w:hint="eastAsia"/>
        </w:rPr>
        <w:t>实例信息主要描述了与</w:t>
      </w:r>
      <w:r>
        <w:rPr>
          <w:rFonts w:hint="eastAsia"/>
        </w:rPr>
        <w:t>BMA253</w:t>
      </w:r>
      <w:r w:rsidRPr="00184227">
        <w:rPr>
          <w:rFonts w:hint="eastAsia"/>
        </w:rPr>
        <w:t>相关的信息</w:t>
      </w:r>
      <w:r w:rsidRPr="00AC1C12">
        <w:rPr>
          <w:rFonts w:hint="eastAsia"/>
          <w:lang w:val="de-DE"/>
        </w:rPr>
        <w:t>，</w:t>
      </w:r>
      <w:r w:rsidRPr="00184227">
        <w:rPr>
          <w:rFonts w:hint="eastAsia"/>
          <w:lang w:val="de-DE"/>
        </w:rPr>
        <w:t>即</w:t>
      </w:r>
      <w:r>
        <w:rPr>
          <w:rFonts w:hint="eastAsia"/>
        </w:rPr>
        <w:t>BMA253</w:t>
      </w:r>
      <w:r w:rsidRPr="00184227">
        <w:rPr>
          <w:rFonts w:hint="eastAsia"/>
          <w:lang w:val="de-DE"/>
        </w:rPr>
        <w:t>的</w:t>
      </w:r>
      <w:r>
        <w:rPr>
          <w:rFonts w:hint="eastAsia"/>
          <w:lang w:val="de-DE"/>
        </w:rPr>
        <w:t>配置信息，如加速度测量范围、数据滤波带宽、电源模式、低功耗睡眠周期</w:t>
      </w:r>
      <w:r w:rsidRPr="00AC1C12">
        <w:rPr>
          <w:rFonts w:hint="eastAsia"/>
          <w:lang w:val="de-DE"/>
        </w:rPr>
        <w:t>，</w:t>
      </w:r>
      <w:r w:rsidRPr="00184227">
        <w:rPr>
          <w:rFonts w:hint="eastAsia"/>
          <w:lang w:val="de-DE"/>
        </w:rPr>
        <w:t>其类型</w:t>
      </w:r>
      <w:r w:rsidRPr="00D34157">
        <w:rPr>
          <w:lang w:val="de-DE"/>
        </w:rPr>
        <w:t>am_</w:t>
      </w:r>
      <w:r w:rsidRPr="005E17E4">
        <w:rPr>
          <w:lang w:val="de-DE"/>
        </w:rPr>
        <w:t>bma253</w:t>
      </w:r>
      <w:r w:rsidRPr="00D34157">
        <w:rPr>
          <w:lang w:val="de-DE"/>
        </w:rPr>
        <w:t>_devinfo</w:t>
      </w:r>
      <w:r w:rsidRPr="00184227">
        <w:rPr>
          <w:rFonts w:hint="eastAsia"/>
        </w:rPr>
        <w:t>的定义</w:t>
      </w:r>
      <w:r w:rsidRPr="00524387">
        <w:rPr>
          <w:rFonts w:hint="eastAsia"/>
          <w:lang w:val="de-DE"/>
        </w:rPr>
        <w:t>（</w:t>
      </w:r>
      <w:r w:rsidRPr="00D34157">
        <w:rPr>
          <w:lang w:val="de-DE"/>
        </w:rPr>
        <w:t>am_</w:t>
      </w:r>
      <w:r w:rsidRPr="005E17E4">
        <w:rPr>
          <w:lang w:val="de-DE"/>
        </w:rPr>
        <w:t xml:space="preserve"> bma253</w:t>
      </w:r>
      <w:r w:rsidRPr="00D34157">
        <w:rPr>
          <w:lang w:val="de-DE"/>
        </w:rPr>
        <w:t>.h</w:t>
      </w:r>
      <w:r w:rsidRPr="00524387">
        <w:rPr>
          <w:rFonts w:hint="eastAsia"/>
          <w:lang w:val="de-DE"/>
        </w:rPr>
        <w:t>）</w:t>
      </w:r>
      <w:r w:rsidRPr="00184227">
        <w:rPr>
          <w:rFonts w:hint="eastAsia"/>
        </w:rPr>
        <w:t>如下</w:t>
      </w:r>
      <w:r w:rsidRPr="00AC1C12">
        <w:rPr>
          <w:rFonts w:hint="eastAsia"/>
          <w:lang w:val="de-DE"/>
        </w:rPr>
        <w:t>：</w:t>
      </w:r>
    </w:p>
    <w:p w14:paraId="5F37A722" w14:textId="77777777" w:rsidR="0002043A" w:rsidRPr="005E17E4" w:rsidRDefault="0002043A" w:rsidP="00532A7B">
      <w:pPr>
        <w:pStyle w:val="a5"/>
        <w:ind w:firstLine="420"/>
      </w:pPr>
      <w:r w:rsidRPr="005E17E4">
        <w:t>typedef struct am_bma253_devinfo {</w:t>
      </w:r>
    </w:p>
    <w:p w14:paraId="7513B10B" w14:textId="77777777" w:rsidR="0002043A" w:rsidRPr="005E17E4" w:rsidRDefault="0002043A" w:rsidP="00532A7B">
      <w:pPr>
        <w:pStyle w:val="a5"/>
        <w:ind w:firstLine="420"/>
      </w:pPr>
      <w:r w:rsidRPr="005E17E4">
        <w:rPr>
          <w:rFonts w:hint="eastAsia"/>
        </w:rPr>
        <w:t xml:space="preserve">    uint8_t pmu_range;</w:t>
      </w:r>
      <w:r>
        <w:tab/>
      </w:r>
      <w:r>
        <w:tab/>
      </w:r>
      <w:r>
        <w:tab/>
      </w:r>
      <w:r>
        <w:tab/>
      </w:r>
      <w:r>
        <w:tab/>
      </w:r>
      <w:r w:rsidRPr="005E17E4">
        <w:rPr>
          <w:rFonts w:hint="eastAsia"/>
        </w:rPr>
        <w:t xml:space="preserve">/**&lt; \brief </w:t>
      </w:r>
      <w:r w:rsidRPr="005E17E4">
        <w:rPr>
          <w:rFonts w:hint="eastAsia"/>
        </w:rPr>
        <w:t>加速度范围</w:t>
      </w:r>
      <w:r>
        <w:tab/>
      </w:r>
      <w:r>
        <w:tab/>
      </w:r>
      <w:r>
        <w:tab/>
      </w:r>
      <w:r w:rsidRPr="005E17E4">
        <w:rPr>
          <w:rFonts w:hint="eastAsia"/>
        </w:rPr>
        <w:t>*/</w:t>
      </w:r>
    </w:p>
    <w:p w14:paraId="0F7BF034" w14:textId="77777777" w:rsidR="0002043A" w:rsidRPr="005E17E4" w:rsidRDefault="0002043A" w:rsidP="00532A7B">
      <w:pPr>
        <w:pStyle w:val="a5"/>
        <w:ind w:firstLine="420"/>
      </w:pPr>
      <w:r w:rsidRPr="005E17E4">
        <w:rPr>
          <w:rFonts w:hint="eastAsia"/>
        </w:rPr>
        <w:t xml:space="preserve">    uint8_</w:t>
      </w:r>
      <w:r>
        <w:rPr>
          <w:rFonts w:hint="eastAsia"/>
        </w:rPr>
        <w:t>t pmu_bw;</w:t>
      </w:r>
      <w:r>
        <w:tab/>
      </w:r>
      <w:r>
        <w:tab/>
      </w:r>
      <w:r>
        <w:tab/>
      </w:r>
      <w:r>
        <w:tab/>
      </w:r>
      <w:r>
        <w:tab/>
      </w:r>
      <w:r>
        <w:tab/>
      </w:r>
      <w:r w:rsidRPr="005E17E4">
        <w:rPr>
          <w:rFonts w:hint="eastAsia"/>
        </w:rPr>
        <w:t xml:space="preserve">/**&lt; \brief </w:t>
      </w:r>
      <w:r w:rsidRPr="005E17E4">
        <w:rPr>
          <w:rFonts w:hint="eastAsia"/>
        </w:rPr>
        <w:t>数据滤波带宽</w:t>
      </w:r>
      <w:r>
        <w:tab/>
      </w:r>
      <w:r>
        <w:tab/>
      </w:r>
      <w:r>
        <w:tab/>
      </w:r>
      <w:r w:rsidRPr="005E17E4">
        <w:rPr>
          <w:rFonts w:hint="eastAsia"/>
        </w:rPr>
        <w:t>*/</w:t>
      </w:r>
    </w:p>
    <w:p w14:paraId="20BAC273" w14:textId="77777777" w:rsidR="0002043A" w:rsidRPr="00A26C7F" w:rsidRDefault="0002043A" w:rsidP="00532A7B">
      <w:pPr>
        <w:pStyle w:val="a5"/>
        <w:ind w:firstLine="420"/>
      </w:pPr>
      <w:r w:rsidRPr="00A26C7F">
        <w:rPr>
          <w:rFonts w:hint="eastAsia"/>
        </w:rPr>
        <w:t xml:space="preserve">    uint8_t power_mode;</w:t>
      </w:r>
      <w:r w:rsidRPr="00A26C7F">
        <w:tab/>
      </w:r>
      <w:r w:rsidRPr="00A26C7F">
        <w:tab/>
      </w:r>
      <w:r w:rsidRPr="00A26C7F">
        <w:tab/>
      </w:r>
      <w:r w:rsidRPr="00A26C7F">
        <w:tab/>
      </w:r>
      <w:r w:rsidRPr="00A26C7F">
        <w:tab/>
      </w:r>
      <w:r w:rsidRPr="00A26C7F">
        <w:rPr>
          <w:rFonts w:hint="eastAsia"/>
        </w:rPr>
        <w:t xml:space="preserve">/**&lt; \brief </w:t>
      </w:r>
      <w:r w:rsidRPr="005E17E4">
        <w:rPr>
          <w:rFonts w:hint="eastAsia"/>
        </w:rPr>
        <w:t>电源模式</w:t>
      </w:r>
      <w:r w:rsidRPr="00A26C7F">
        <w:tab/>
      </w:r>
      <w:r w:rsidRPr="00A26C7F">
        <w:tab/>
      </w:r>
      <w:r w:rsidRPr="00A26C7F">
        <w:tab/>
      </w:r>
      <w:r w:rsidRPr="00A26C7F">
        <w:tab/>
      </w:r>
      <w:r w:rsidRPr="00A26C7F">
        <w:rPr>
          <w:rFonts w:hint="eastAsia"/>
        </w:rPr>
        <w:t>*/</w:t>
      </w:r>
    </w:p>
    <w:p w14:paraId="37C27B29" w14:textId="77777777" w:rsidR="0002043A" w:rsidRPr="005E17E4" w:rsidRDefault="0002043A" w:rsidP="00532A7B">
      <w:pPr>
        <w:pStyle w:val="a5"/>
        <w:ind w:firstLine="420"/>
      </w:pPr>
      <w:r w:rsidRPr="00A26C7F">
        <w:rPr>
          <w:rFonts w:hint="eastAsia"/>
        </w:rPr>
        <w:t xml:space="preserve">    </w:t>
      </w:r>
      <w:r w:rsidRPr="005E17E4">
        <w:rPr>
          <w:rFonts w:hint="eastAsia"/>
        </w:rPr>
        <w:t>uint8_t sleep_period;</w:t>
      </w:r>
      <w:r>
        <w:tab/>
      </w:r>
      <w:r>
        <w:tab/>
      </w:r>
      <w:r>
        <w:tab/>
      </w:r>
      <w:r>
        <w:tab/>
      </w:r>
      <w:r>
        <w:tab/>
      </w:r>
      <w:r w:rsidRPr="005E17E4">
        <w:rPr>
          <w:rFonts w:hint="eastAsia"/>
        </w:rPr>
        <w:t xml:space="preserve">/**&lt; \brief </w:t>
      </w:r>
      <w:r w:rsidRPr="005E17E4">
        <w:rPr>
          <w:rFonts w:hint="eastAsia"/>
        </w:rPr>
        <w:t>低功耗模式睡眠周期</w:t>
      </w:r>
      <w:r>
        <w:tab/>
      </w:r>
      <w:r>
        <w:tab/>
      </w:r>
      <w:r w:rsidRPr="005E17E4">
        <w:rPr>
          <w:rFonts w:hint="eastAsia"/>
        </w:rPr>
        <w:t>*/</w:t>
      </w:r>
    </w:p>
    <w:p w14:paraId="3AFBB560" w14:textId="77777777" w:rsidR="0002043A" w:rsidRDefault="0002043A" w:rsidP="00532A7B">
      <w:pPr>
        <w:pStyle w:val="a5"/>
        <w:ind w:firstLine="420"/>
      </w:pPr>
      <w:r w:rsidRPr="005E17E4">
        <w:t>} am_bma253_devinfo_t;</w:t>
      </w:r>
    </w:p>
    <w:p w14:paraId="656A09C7" w14:textId="77777777" w:rsidR="0002043A" w:rsidRDefault="0002043A" w:rsidP="0002043A">
      <w:pPr>
        <w:pStyle w:val="23"/>
        <w:spacing w:before="62" w:after="62"/>
        <w:jc w:val="both"/>
        <w:rPr>
          <w:lang w:val="de-DE"/>
        </w:rPr>
      </w:pPr>
      <w:r>
        <w:rPr>
          <w:rFonts w:hint="eastAsia"/>
          <w:lang w:val="de-DE"/>
        </w:rPr>
        <w:t>其中</w:t>
      </w:r>
      <w:r w:rsidRPr="005E17E4">
        <w:rPr>
          <w:rFonts w:hint="eastAsia"/>
          <w:lang w:val="de-DE"/>
        </w:rPr>
        <w:t>pmu_range</w:t>
      </w:r>
      <w:r>
        <w:rPr>
          <w:rFonts w:hint="eastAsia"/>
          <w:lang w:val="de-DE"/>
        </w:rPr>
        <w:t>为配置加速度测量范围，可配置为</w:t>
      </w:r>
      <w:r w:rsidRPr="005E17E4">
        <w:rPr>
          <w:rFonts w:hint="eastAsia"/>
          <w:lang w:val="de-DE"/>
        </w:rPr>
        <w:t>±</w:t>
      </w:r>
      <w:r w:rsidRPr="005E17E4">
        <w:rPr>
          <w:lang w:val="de-DE"/>
        </w:rPr>
        <w:t>2g</w:t>
      </w:r>
      <w:r>
        <w:rPr>
          <w:rFonts w:hint="eastAsia"/>
          <w:lang w:val="de-DE"/>
        </w:rPr>
        <w:t>、</w:t>
      </w:r>
      <w:r w:rsidRPr="000369D1">
        <w:rPr>
          <w:rFonts w:hint="eastAsia"/>
          <w:lang w:val="de-DE"/>
        </w:rPr>
        <w:t>±</w:t>
      </w:r>
      <w:r>
        <w:rPr>
          <w:lang w:val="de-DE"/>
        </w:rPr>
        <w:t>4</w:t>
      </w:r>
      <w:r w:rsidRPr="000369D1">
        <w:rPr>
          <w:lang w:val="de-DE"/>
        </w:rPr>
        <w:t>g</w:t>
      </w:r>
      <w:r>
        <w:rPr>
          <w:rFonts w:hint="eastAsia"/>
          <w:lang w:val="de-DE"/>
        </w:rPr>
        <w:t>、</w:t>
      </w:r>
      <w:r w:rsidRPr="000369D1">
        <w:rPr>
          <w:rFonts w:hint="eastAsia"/>
          <w:lang w:val="de-DE"/>
        </w:rPr>
        <w:t>±</w:t>
      </w:r>
      <w:r>
        <w:rPr>
          <w:lang w:val="de-DE"/>
        </w:rPr>
        <w:t>8</w:t>
      </w:r>
      <w:r w:rsidRPr="000369D1">
        <w:rPr>
          <w:lang w:val="de-DE"/>
        </w:rPr>
        <w:t>g</w:t>
      </w:r>
      <w:r>
        <w:rPr>
          <w:rFonts w:hint="eastAsia"/>
          <w:lang w:val="de-DE"/>
        </w:rPr>
        <w:t>、</w:t>
      </w:r>
      <w:r w:rsidRPr="000369D1">
        <w:rPr>
          <w:rFonts w:hint="eastAsia"/>
          <w:lang w:val="de-DE"/>
        </w:rPr>
        <w:t>±</w:t>
      </w:r>
      <w:r>
        <w:rPr>
          <w:lang w:val="de-DE"/>
        </w:rPr>
        <w:t>16</w:t>
      </w:r>
      <w:r w:rsidRPr="000369D1">
        <w:rPr>
          <w:lang w:val="de-DE"/>
        </w:rPr>
        <w:t>g</w:t>
      </w:r>
      <w:r>
        <w:rPr>
          <w:lang w:val="de-DE"/>
        </w:rPr>
        <w:t>四</w:t>
      </w:r>
      <w:r>
        <w:rPr>
          <w:rFonts w:hint="eastAsia"/>
          <w:lang w:val="de-DE"/>
        </w:rPr>
        <w:t>种测量</w:t>
      </w:r>
      <w:r>
        <w:rPr>
          <w:lang w:val="de-DE"/>
        </w:rPr>
        <w:t>范围</w:t>
      </w:r>
      <w:r>
        <w:rPr>
          <w:rFonts w:hint="eastAsia"/>
          <w:lang w:val="de-DE"/>
        </w:rPr>
        <w:t>；</w:t>
      </w:r>
      <w:r w:rsidRPr="000369D1">
        <w:rPr>
          <w:rFonts w:hint="eastAsia"/>
          <w:lang w:val="de-DE"/>
        </w:rPr>
        <w:t>pmu_bw</w:t>
      </w:r>
      <w:r>
        <w:rPr>
          <w:rFonts w:hint="eastAsia"/>
        </w:rPr>
        <w:t>为配置数据滤波带宽</w:t>
      </w:r>
      <w:r w:rsidRPr="000369D1">
        <w:rPr>
          <w:rFonts w:hint="eastAsia"/>
          <w:lang w:val="de-DE"/>
        </w:rPr>
        <w:t>；</w:t>
      </w:r>
      <w:r w:rsidRPr="000369D1">
        <w:rPr>
          <w:rFonts w:hint="eastAsia"/>
          <w:lang w:val="de-DE"/>
        </w:rPr>
        <w:t>power_mode</w:t>
      </w:r>
      <w:r>
        <w:rPr>
          <w:rFonts w:hint="eastAsia"/>
        </w:rPr>
        <w:t>为配置电源模式</w:t>
      </w:r>
      <w:r w:rsidRPr="000369D1">
        <w:rPr>
          <w:rFonts w:hint="eastAsia"/>
          <w:lang w:val="de-DE"/>
        </w:rPr>
        <w:t>，</w:t>
      </w:r>
      <w:r>
        <w:rPr>
          <w:rFonts w:hint="eastAsia"/>
        </w:rPr>
        <w:t>分别有工作模式、低功耗模式、挂起模式、深度挂起模式</w:t>
      </w:r>
      <w:r w:rsidRPr="000369D1">
        <w:rPr>
          <w:rFonts w:hint="eastAsia"/>
          <w:lang w:val="de-DE"/>
        </w:rPr>
        <w:t>；</w:t>
      </w:r>
      <w:r w:rsidRPr="005E17E4">
        <w:rPr>
          <w:rFonts w:hint="eastAsia"/>
          <w:lang w:val="de-DE"/>
        </w:rPr>
        <w:t>sleep_period</w:t>
      </w:r>
      <w:r>
        <w:rPr>
          <w:rFonts w:hint="eastAsia"/>
          <w:lang w:val="de-DE"/>
        </w:rPr>
        <w:t>配置睡眠周期。</w:t>
      </w:r>
    </w:p>
    <w:p w14:paraId="3005F255" w14:textId="77777777" w:rsidR="0002043A" w:rsidRDefault="0002043A" w:rsidP="0002043A">
      <w:pPr>
        <w:pStyle w:val="23"/>
        <w:spacing w:before="62" w:after="62"/>
        <w:rPr>
          <w:lang w:val="de-DE"/>
        </w:rPr>
      </w:pPr>
      <w:r>
        <w:rPr>
          <w:lang w:val="de-DE"/>
        </w:rPr>
        <w:t>基于上述信息</w:t>
      </w:r>
      <w:r>
        <w:rPr>
          <w:rFonts w:hint="eastAsia"/>
          <w:lang w:val="de-DE"/>
        </w:rPr>
        <w:t>，实</w:t>
      </w:r>
      <w:r>
        <w:rPr>
          <w:lang w:val="de-DE"/>
        </w:rPr>
        <w:t>例信息如下：</w:t>
      </w:r>
    </w:p>
    <w:p w14:paraId="6F2E74F4" w14:textId="77777777" w:rsidR="0002043A" w:rsidRPr="00865D75" w:rsidRDefault="0002043A" w:rsidP="00532A7B">
      <w:pPr>
        <w:pStyle w:val="a5"/>
        <w:ind w:firstLine="420"/>
      </w:pPr>
      <w:r w:rsidRPr="00865D75">
        <w:rPr>
          <w:rFonts w:hint="eastAsia"/>
        </w:rPr>
        <w:t>/</w:t>
      </w:r>
      <w:r>
        <w:t>/</w:t>
      </w:r>
      <w:r w:rsidRPr="00865D75">
        <w:rPr>
          <w:rFonts w:hint="eastAsia"/>
        </w:rPr>
        <w:t xml:space="preserve"> </w:t>
      </w:r>
      <w:r w:rsidRPr="00865D75">
        <w:rPr>
          <w:rFonts w:hint="eastAsia"/>
        </w:rPr>
        <w:t>设备信息</w:t>
      </w:r>
    </w:p>
    <w:p w14:paraId="644998D1" w14:textId="77777777" w:rsidR="0002043A" w:rsidRPr="00A26C7F" w:rsidRDefault="0002043A" w:rsidP="00532A7B">
      <w:pPr>
        <w:pStyle w:val="a5"/>
        <w:ind w:firstLine="420"/>
      </w:pPr>
      <w:r w:rsidRPr="00A26C7F">
        <w:t>am_local am_const am_bma253_devinfo_t __g_bma253_devinfo = {</w:t>
      </w:r>
    </w:p>
    <w:p w14:paraId="76788495" w14:textId="77777777" w:rsidR="0002043A" w:rsidRPr="00A26C7F" w:rsidRDefault="0002043A" w:rsidP="00532A7B">
      <w:pPr>
        <w:pStyle w:val="a5"/>
        <w:ind w:firstLine="420"/>
      </w:pPr>
      <w:r w:rsidRPr="00A26C7F">
        <w:rPr>
          <w:rFonts w:hint="eastAsia"/>
        </w:rPr>
        <w:t xml:space="preserve">    PMU_RANGE_2G,</w:t>
      </w:r>
      <w:r w:rsidRPr="00A26C7F">
        <w:tab/>
      </w:r>
      <w:r w:rsidRPr="00A26C7F">
        <w:tab/>
      </w:r>
      <w:r w:rsidRPr="00A26C7F">
        <w:tab/>
      </w:r>
      <w:r w:rsidRPr="00A26C7F">
        <w:tab/>
      </w:r>
      <w:r w:rsidRPr="00A26C7F">
        <w:tab/>
      </w:r>
      <w:r w:rsidRPr="00A26C7F">
        <w:rPr>
          <w:rFonts w:hint="eastAsia"/>
        </w:rPr>
        <w:t xml:space="preserve">/**&lt; \brief </w:t>
      </w:r>
      <w:r w:rsidRPr="00865D75">
        <w:rPr>
          <w:rFonts w:hint="eastAsia"/>
        </w:rPr>
        <w:t>加速度范围</w:t>
      </w:r>
      <w:r w:rsidRPr="00A26C7F">
        <w:rPr>
          <w:rFonts w:hint="eastAsia"/>
        </w:rPr>
        <w:t>±</w:t>
      </w:r>
      <w:r w:rsidRPr="00A26C7F">
        <w:rPr>
          <w:rFonts w:hint="eastAsia"/>
        </w:rPr>
        <w:t>2g</w:t>
      </w:r>
      <w:r w:rsidRPr="00A26C7F">
        <w:tab/>
      </w:r>
      <w:r w:rsidRPr="00A26C7F">
        <w:tab/>
      </w:r>
      <w:r w:rsidRPr="00A26C7F">
        <w:rPr>
          <w:rFonts w:hint="eastAsia"/>
        </w:rPr>
        <w:t>*/</w:t>
      </w:r>
    </w:p>
    <w:p w14:paraId="08832F3C" w14:textId="77777777" w:rsidR="0002043A" w:rsidRPr="00A26C7F" w:rsidRDefault="0002043A" w:rsidP="00532A7B">
      <w:pPr>
        <w:pStyle w:val="a5"/>
        <w:ind w:firstLine="420"/>
      </w:pPr>
      <w:r w:rsidRPr="00A26C7F">
        <w:rPr>
          <w:rFonts w:hint="eastAsia"/>
        </w:rPr>
        <w:t xml:space="preserve">    PMU_BW_8Hz,</w:t>
      </w:r>
      <w:r w:rsidRPr="00A26C7F">
        <w:tab/>
      </w:r>
      <w:r w:rsidRPr="00A26C7F">
        <w:tab/>
      </w:r>
      <w:r w:rsidRPr="00A26C7F">
        <w:tab/>
      </w:r>
      <w:r w:rsidRPr="00A26C7F">
        <w:tab/>
      </w:r>
      <w:r w:rsidRPr="00A26C7F">
        <w:tab/>
      </w:r>
      <w:r w:rsidRPr="00A26C7F">
        <w:tab/>
      </w:r>
      <w:r w:rsidRPr="00A26C7F">
        <w:rPr>
          <w:rFonts w:hint="eastAsia"/>
        </w:rPr>
        <w:t xml:space="preserve">/**&lt; \brief </w:t>
      </w:r>
      <w:r w:rsidRPr="00865D75">
        <w:rPr>
          <w:rFonts w:hint="eastAsia"/>
        </w:rPr>
        <w:t>数据滤波带宽</w:t>
      </w:r>
      <w:r w:rsidRPr="00A26C7F">
        <w:rPr>
          <w:rFonts w:hint="eastAsia"/>
        </w:rPr>
        <w:t>7.81Hz</w:t>
      </w:r>
      <w:r w:rsidRPr="00A26C7F">
        <w:tab/>
      </w:r>
      <w:r w:rsidRPr="00A26C7F">
        <w:tab/>
      </w:r>
      <w:r w:rsidRPr="00A26C7F">
        <w:rPr>
          <w:rFonts w:hint="eastAsia"/>
        </w:rPr>
        <w:t>*/</w:t>
      </w:r>
    </w:p>
    <w:p w14:paraId="2BB7C1E0" w14:textId="77777777" w:rsidR="0002043A" w:rsidRPr="00A26C7F" w:rsidRDefault="0002043A" w:rsidP="00532A7B">
      <w:pPr>
        <w:pStyle w:val="a5"/>
        <w:ind w:firstLine="420"/>
      </w:pPr>
      <w:r w:rsidRPr="00A26C7F">
        <w:rPr>
          <w:rFonts w:hint="eastAsia"/>
        </w:rPr>
        <w:t xml:space="preserve">    NORMAL_MODE,</w:t>
      </w:r>
      <w:r w:rsidRPr="00A26C7F">
        <w:tab/>
      </w:r>
      <w:r w:rsidRPr="00A26C7F">
        <w:tab/>
      </w:r>
      <w:r w:rsidRPr="00A26C7F">
        <w:tab/>
      </w:r>
      <w:r w:rsidRPr="00A26C7F">
        <w:tab/>
      </w:r>
      <w:r w:rsidRPr="00A26C7F">
        <w:tab/>
      </w:r>
      <w:r w:rsidRPr="00A26C7F">
        <w:rPr>
          <w:rFonts w:hint="eastAsia"/>
        </w:rPr>
        <w:t xml:space="preserve">/**&lt; \brief </w:t>
      </w:r>
      <w:r w:rsidRPr="00865D75">
        <w:rPr>
          <w:rFonts w:hint="eastAsia"/>
        </w:rPr>
        <w:t>正常模式</w:t>
      </w:r>
      <w:r w:rsidRPr="00A26C7F">
        <w:tab/>
      </w:r>
      <w:r w:rsidRPr="00A26C7F">
        <w:tab/>
      </w:r>
      <w:r w:rsidRPr="00A26C7F">
        <w:tab/>
      </w:r>
      <w:r w:rsidRPr="00A26C7F">
        <w:tab/>
      </w:r>
      <w:r w:rsidRPr="00A26C7F">
        <w:rPr>
          <w:rFonts w:hint="eastAsia"/>
        </w:rPr>
        <w:t>*/</w:t>
      </w:r>
    </w:p>
    <w:p w14:paraId="4395873D" w14:textId="77777777" w:rsidR="0002043A" w:rsidRPr="00A26C7F" w:rsidRDefault="0002043A" w:rsidP="00532A7B">
      <w:pPr>
        <w:pStyle w:val="a5"/>
        <w:ind w:firstLine="420"/>
      </w:pPr>
      <w:r w:rsidRPr="00A26C7F">
        <w:rPr>
          <w:rFonts w:hint="eastAsia"/>
        </w:rPr>
        <w:t xml:space="preserve">    SLEEP_DUR_HALF_MS</w:t>
      </w:r>
      <w:r w:rsidRPr="00A26C7F">
        <w:tab/>
      </w:r>
      <w:r w:rsidRPr="00A26C7F">
        <w:tab/>
      </w:r>
      <w:r w:rsidRPr="00A26C7F">
        <w:tab/>
      </w:r>
      <w:r w:rsidRPr="00A26C7F">
        <w:tab/>
      </w:r>
      <w:r w:rsidRPr="00A26C7F">
        <w:rPr>
          <w:rFonts w:hint="eastAsia"/>
        </w:rPr>
        <w:t xml:space="preserve">/**&lt; \brief </w:t>
      </w:r>
      <w:r w:rsidRPr="00865D75">
        <w:rPr>
          <w:rFonts w:hint="eastAsia"/>
        </w:rPr>
        <w:t>配置的睡眠周期为</w:t>
      </w:r>
      <w:r w:rsidRPr="00A26C7F">
        <w:rPr>
          <w:rFonts w:hint="eastAsia"/>
        </w:rPr>
        <w:t>0.5ms</w:t>
      </w:r>
      <w:r w:rsidRPr="00A26C7F">
        <w:tab/>
      </w:r>
      <w:r w:rsidRPr="00A26C7F">
        <w:rPr>
          <w:rFonts w:hint="eastAsia"/>
        </w:rPr>
        <w:t>*/</w:t>
      </w:r>
    </w:p>
    <w:p w14:paraId="5A721955" w14:textId="77777777" w:rsidR="0002043A" w:rsidRPr="00A26C7F" w:rsidRDefault="0002043A" w:rsidP="00532A7B">
      <w:pPr>
        <w:pStyle w:val="a5"/>
        <w:ind w:firstLine="420"/>
      </w:pPr>
      <w:r w:rsidRPr="00A26C7F">
        <w:t>};</w:t>
      </w:r>
    </w:p>
    <w:p w14:paraId="6642BA7A" w14:textId="77777777" w:rsidR="0002043A" w:rsidRPr="00947ACF" w:rsidRDefault="0002043A" w:rsidP="0002043A">
      <w:pPr>
        <w:pStyle w:val="23"/>
        <w:spacing w:before="62" w:after="62"/>
        <w:rPr>
          <w:lang w:val="de-DE"/>
        </w:rPr>
      </w:pPr>
      <w:r w:rsidRPr="00983F67">
        <w:rPr>
          <w:rFonts w:hint="eastAsia"/>
        </w:rPr>
        <w:t>其中</w:t>
      </w:r>
      <w:r w:rsidRPr="00983F67">
        <w:rPr>
          <w:rFonts w:hint="eastAsia"/>
          <w:lang w:val="de-DE"/>
        </w:rPr>
        <w:t>，</w:t>
      </w:r>
      <w:r w:rsidRPr="00983F67">
        <w:rPr>
          <w:lang w:val="de-DE"/>
        </w:rPr>
        <w:t>__g_bma253_devinfo</w:t>
      </w:r>
      <w:r w:rsidRPr="00184227">
        <w:rPr>
          <w:rFonts w:hint="eastAsia"/>
        </w:rPr>
        <w:t>为用户自定义的实例信息</w:t>
      </w:r>
      <w:r w:rsidRPr="00184227">
        <w:rPr>
          <w:rFonts w:hint="eastAsia"/>
          <w:lang w:val="de-DE"/>
        </w:rPr>
        <w:t>，</w:t>
      </w:r>
      <w:r w:rsidRPr="00184227">
        <w:rPr>
          <w:rFonts w:hint="eastAsia"/>
        </w:rPr>
        <w:t>其地址作为</w:t>
      </w:r>
      <w:r w:rsidRPr="00983F67">
        <w:rPr>
          <w:lang w:val="de-DE"/>
        </w:rPr>
        <w:t>p_devinfo</w:t>
      </w:r>
      <w:r w:rsidRPr="00184227">
        <w:rPr>
          <w:rFonts w:hint="eastAsia"/>
        </w:rPr>
        <w:t>的实参传递。</w:t>
      </w:r>
    </w:p>
    <w:p w14:paraId="28F8CA0A" w14:textId="77777777" w:rsidR="0002043A" w:rsidRPr="006D280A" w:rsidRDefault="0002043A" w:rsidP="00A141DF">
      <w:pPr>
        <w:pStyle w:val="afffb"/>
        <w:numPr>
          <w:ilvl w:val="0"/>
          <w:numId w:val="73"/>
        </w:numPr>
        <w:spacing w:before="62" w:after="62"/>
        <w:ind w:firstLineChars="0"/>
        <w:rPr>
          <w:b/>
          <w:lang w:val="de-DE"/>
        </w:rPr>
      </w:pPr>
      <w:r w:rsidRPr="006D280A">
        <w:rPr>
          <w:rFonts w:hint="eastAsia"/>
          <w:b/>
          <w:lang w:val="de-DE"/>
        </w:rPr>
        <w:t>I2C</w:t>
      </w:r>
      <w:r w:rsidRPr="006228C2">
        <w:rPr>
          <w:rFonts w:hint="eastAsia"/>
          <w:b/>
        </w:rPr>
        <w:t>句柄</w:t>
      </w:r>
      <w:r w:rsidRPr="006D280A">
        <w:rPr>
          <w:rFonts w:hint="eastAsia"/>
          <w:b/>
          <w:lang w:val="de-DE"/>
        </w:rPr>
        <w:t>i2c_handled</w:t>
      </w:r>
    </w:p>
    <w:p w14:paraId="6B6BB4CD" w14:textId="77777777" w:rsidR="0002043A" w:rsidRPr="00630792" w:rsidRDefault="0002043A" w:rsidP="0002043A">
      <w:pPr>
        <w:pStyle w:val="23"/>
        <w:spacing w:before="62" w:after="62"/>
        <w:rPr>
          <w:lang w:val="de-DE"/>
        </w:rPr>
      </w:pPr>
      <w:r>
        <w:rPr>
          <w:rFonts w:hint="eastAsia"/>
        </w:rPr>
        <w:t>使用</w:t>
      </w:r>
      <w:r w:rsidRPr="006D280A">
        <w:rPr>
          <w:rFonts w:hint="eastAsia"/>
          <w:lang w:val="de-DE"/>
        </w:rPr>
        <w:t>ZLG116</w:t>
      </w:r>
      <w:r>
        <w:rPr>
          <w:rFonts w:hint="eastAsia"/>
        </w:rPr>
        <w:t>的</w:t>
      </w:r>
      <w:r w:rsidRPr="00184227">
        <w:rPr>
          <w:rFonts w:hint="eastAsia"/>
          <w:lang w:val="de-DE"/>
        </w:rPr>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184227">
          <w:rPr>
            <w:rFonts w:hint="eastAsia"/>
            <w:vertAlign w:val="superscript"/>
            <w:lang w:val="de-DE"/>
          </w:rPr>
          <w:t>2</w:t>
        </w:r>
        <w:r w:rsidRPr="00184227">
          <w:rPr>
            <w:rFonts w:hint="eastAsia"/>
            <w:lang w:val="de-DE"/>
          </w:rPr>
          <w:t>C</w:t>
        </w:r>
      </w:smartTag>
      <w:r w:rsidRPr="00184227">
        <w:rPr>
          <w:rFonts w:hint="eastAsia"/>
          <w:lang w:val="de-DE"/>
        </w:rPr>
        <w:t>1</w:t>
      </w:r>
      <w:r>
        <w:t>与</w:t>
      </w:r>
      <w:r w:rsidRPr="006D280A">
        <w:rPr>
          <w:rFonts w:hint="eastAsia"/>
          <w:lang w:val="de-DE"/>
        </w:rPr>
        <w:t>BMA253</w:t>
      </w:r>
      <w:r>
        <w:t>通信</w:t>
      </w:r>
      <w:r w:rsidRPr="006D280A">
        <w:rPr>
          <w:lang w:val="de-DE"/>
        </w:rPr>
        <w:t>，</w:t>
      </w:r>
      <w:r w:rsidRPr="00184227">
        <w:rPr>
          <w:rFonts w:hint="eastAsia"/>
          <w:lang w:val="de-DE"/>
        </w:rPr>
        <w:t>则</w:t>
      </w:r>
      <w:r w:rsidRPr="00184227">
        <w:rPr>
          <w:rFonts w:hint="eastAsia"/>
          <w:lang w:val="de-DE"/>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184227">
          <w:rPr>
            <w:rFonts w:hint="eastAsia"/>
            <w:vertAlign w:val="superscript"/>
            <w:lang w:val="de-DE"/>
          </w:rPr>
          <w:t>2</w:t>
        </w:r>
        <w:r w:rsidRPr="00184227">
          <w:rPr>
            <w:rFonts w:hint="eastAsia"/>
            <w:lang w:val="de-DE"/>
          </w:rPr>
          <w:t>C</w:t>
        </w:r>
      </w:smartTag>
      <w:r w:rsidRPr="00184227">
        <w:rPr>
          <w:rFonts w:hint="eastAsia"/>
          <w:lang w:val="de-DE"/>
        </w:rPr>
        <w:t>句柄可以通过</w:t>
      </w:r>
      <w:r w:rsidRPr="006D280A">
        <w:rPr>
          <w:lang w:val="de-DE"/>
        </w:rPr>
        <w:t>ZLG116</w:t>
      </w:r>
      <w:r>
        <w:rPr>
          <w:rFonts w:hint="eastAsia"/>
        </w:rPr>
        <w:t>的</w:t>
      </w:r>
      <w:r w:rsidRPr="00184227">
        <w:rPr>
          <w:rFonts w:hint="eastAsia"/>
          <w:lang w:val="de-DE"/>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184227">
          <w:rPr>
            <w:rFonts w:hint="eastAsia"/>
            <w:vertAlign w:val="superscript"/>
            <w:lang w:val="de-DE"/>
          </w:rPr>
          <w:t>2</w:t>
        </w:r>
        <w:r w:rsidRPr="00184227">
          <w:rPr>
            <w:rFonts w:hint="eastAsia"/>
            <w:lang w:val="de-DE"/>
          </w:rPr>
          <w:t>C</w:t>
        </w:r>
      </w:smartTag>
      <w:r w:rsidRPr="00184227">
        <w:rPr>
          <w:rFonts w:hint="eastAsia"/>
          <w:lang w:val="de-DE"/>
        </w:rPr>
        <w:t>1</w:t>
      </w:r>
      <w:r>
        <w:t>实例初始化函数</w:t>
      </w:r>
      <w:r w:rsidRPr="006D280A">
        <w:rPr>
          <w:lang w:val="de-DE"/>
        </w:rPr>
        <w:t>am</w:t>
      </w:r>
      <w:r w:rsidRPr="00630792">
        <w:rPr>
          <w:lang w:val="de-DE"/>
        </w:rPr>
        <w:t>_zlg116_i2c1_inst_init()</w:t>
      </w:r>
      <w:r>
        <w:rPr>
          <w:rFonts w:hint="eastAsia"/>
        </w:rPr>
        <w:t>获得</w:t>
      </w:r>
      <w:r>
        <w:t>句柄。即</w:t>
      </w:r>
      <w:r w:rsidRPr="00630792">
        <w:rPr>
          <w:rFonts w:hint="eastAsia"/>
          <w:lang w:val="de-DE"/>
        </w:rPr>
        <w:t>：</w:t>
      </w:r>
    </w:p>
    <w:p w14:paraId="1E040E24" w14:textId="77777777" w:rsidR="0002043A" w:rsidRPr="00630792" w:rsidRDefault="0002043A" w:rsidP="00532A7B">
      <w:pPr>
        <w:pStyle w:val="a5"/>
        <w:ind w:firstLine="420"/>
      </w:pPr>
      <w:r w:rsidRPr="00630792">
        <w:t>am_i2c_handle_t  i2c_handle  =  am_zlg116_i2c1_inst_init();</w:t>
      </w:r>
    </w:p>
    <w:p w14:paraId="1C9F43B0" w14:textId="77777777" w:rsidR="0002043A" w:rsidRDefault="0002043A" w:rsidP="0002043A">
      <w:pPr>
        <w:pStyle w:val="23"/>
        <w:spacing w:before="62" w:after="62"/>
        <w:rPr>
          <w:lang w:val="de-DE"/>
        </w:rPr>
      </w:pPr>
      <w:r>
        <w:rPr>
          <w:lang w:val="de-DE"/>
        </w:rPr>
        <w:t>获得的</w:t>
      </w:r>
      <w:r w:rsidRPr="00184227">
        <w:rPr>
          <w:rFonts w:hint="eastAsia"/>
          <w:lang w:val="de-DE"/>
        </w:rPr>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184227">
          <w:rPr>
            <w:rFonts w:hint="eastAsia"/>
            <w:vertAlign w:val="superscript"/>
            <w:lang w:val="de-DE"/>
          </w:rPr>
          <w:t>2</w:t>
        </w:r>
        <w:r w:rsidRPr="00184227">
          <w:rPr>
            <w:rFonts w:hint="eastAsia"/>
            <w:lang w:val="de-DE"/>
          </w:rPr>
          <w:t>C</w:t>
        </w:r>
      </w:smartTag>
      <w:r>
        <w:rPr>
          <w:rFonts w:hint="eastAsia"/>
          <w:lang w:val="de-DE"/>
        </w:rPr>
        <w:t>句柄</w:t>
      </w:r>
      <w:r>
        <w:rPr>
          <w:lang w:val="de-DE"/>
        </w:rPr>
        <w:t>即可直接作为</w:t>
      </w:r>
      <w:r>
        <w:rPr>
          <w:rFonts w:hint="eastAsia"/>
          <w:lang w:val="de-DE"/>
        </w:rPr>
        <w:t>i2c_handled</w:t>
      </w:r>
      <w:r>
        <w:rPr>
          <w:rFonts w:hint="eastAsia"/>
          <w:lang w:val="de-DE"/>
        </w:rPr>
        <w:t>的</w:t>
      </w:r>
      <w:r>
        <w:rPr>
          <w:lang w:val="de-DE"/>
        </w:rPr>
        <w:t>实参传递。</w:t>
      </w:r>
    </w:p>
    <w:p w14:paraId="24F46ACA" w14:textId="77777777" w:rsidR="0002043A" w:rsidRPr="00184227" w:rsidRDefault="0002043A" w:rsidP="0002043A">
      <w:pPr>
        <w:pStyle w:val="23"/>
        <w:spacing w:before="62" w:after="62"/>
        <w:rPr>
          <w:lang w:val="de-DE"/>
        </w:rPr>
      </w:pPr>
      <w:r w:rsidRPr="00184227">
        <w:rPr>
          <w:rFonts w:hint="eastAsia"/>
        </w:rPr>
        <w:t>基于实例、实例信息和</w:t>
      </w:r>
      <w:r w:rsidRPr="00A45758">
        <w:rPr>
          <w:rFonts w:hint="eastAsia"/>
          <w:lang w:val="de-DE"/>
        </w:rPr>
        <w:t>I</w:t>
      </w:r>
      <w:r w:rsidRPr="00A45758">
        <w:rPr>
          <w:rFonts w:hint="eastAsia"/>
          <w:vertAlign w:val="superscript"/>
          <w:lang w:val="de-DE"/>
        </w:rPr>
        <w:t>2</w:t>
      </w:r>
      <w:r w:rsidRPr="00A45758">
        <w:rPr>
          <w:rFonts w:hint="eastAsia"/>
          <w:lang w:val="de-DE"/>
        </w:rPr>
        <w:t>C</w:t>
      </w:r>
      <w:r w:rsidRPr="00184227">
        <w:rPr>
          <w:rFonts w:hint="eastAsia"/>
        </w:rPr>
        <w:t>句柄</w:t>
      </w:r>
      <w:r w:rsidRPr="00184227">
        <w:rPr>
          <w:rFonts w:hint="eastAsia"/>
          <w:lang w:val="de-DE"/>
        </w:rPr>
        <w:t>，</w:t>
      </w:r>
      <w:r w:rsidRPr="00184227">
        <w:rPr>
          <w:rFonts w:hint="eastAsia"/>
        </w:rPr>
        <w:t>可以完成</w:t>
      </w:r>
      <w:r w:rsidRPr="00630792">
        <w:rPr>
          <w:rFonts w:hint="eastAsia"/>
          <w:lang w:val="de-DE"/>
        </w:rPr>
        <w:t>BMA253</w:t>
      </w:r>
      <w:r w:rsidRPr="00184227">
        <w:rPr>
          <w:rFonts w:hint="eastAsia"/>
        </w:rPr>
        <w:t>的初始化</w:t>
      </w:r>
      <w:r>
        <w:rPr>
          <w:rFonts w:hint="eastAsia"/>
          <w:lang w:val="de-DE"/>
        </w:rPr>
        <w:t>。</w:t>
      </w:r>
      <w:r w:rsidRPr="00184227">
        <w:rPr>
          <w:rFonts w:hint="eastAsia"/>
        </w:rPr>
        <w:t>比如</w:t>
      </w:r>
      <w:r w:rsidRPr="00184227">
        <w:rPr>
          <w:rFonts w:hint="eastAsia"/>
          <w:lang w:val="de-DE"/>
        </w:rPr>
        <w:t>：</w:t>
      </w:r>
    </w:p>
    <w:p w14:paraId="4FB19588" w14:textId="77777777" w:rsidR="0002043A" w:rsidRDefault="0002043A" w:rsidP="00532A7B">
      <w:pPr>
        <w:pStyle w:val="a5"/>
        <w:ind w:firstLine="420"/>
      </w:pPr>
      <w:r w:rsidRPr="006B65A2">
        <w:t>a</w:t>
      </w:r>
      <w:r>
        <w:t xml:space="preserve">m_bma253_init (&amp;__g_bma253_dev, </w:t>
      </w:r>
      <w:r w:rsidRPr="006B65A2">
        <w:t>&amp;__g_bma253_devinfo,</w:t>
      </w:r>
      <w:r>
        <w:rPr>
          <w:rFonts w:hint="eastAsia"/>
        </w:rPr>
        <w:t xml:space="preserve"> </w:t>
      </w:r>
      <w:r w:rsidRPr="006B65A2">
        <w:t>i2c_handle);</w:t>
      </w:r>
    </w:p>
    <w:p w14:paraId="6AC26D8D" w14:textId="77777777" w:rsidR="0002043A" w:rsidRPr="00630792" w:rsidRDefault="0002043A" w:rsidP="0002043A">
      <w:pPr>
        <w:pStyle w:val="23"/>
        <w:spacing w:before="62" w:after="62"/>
        <w:rPr>
          <w:lang w:val="de-DE"/>
        </w:rPr>
      </w:pPr>
      <w:r w:rsidRPr="00EF7E49">
        <w:rPr>
          <w:rFonts w:hint="eastAsia"/>
        </w:rPr>
        <w:t>为了便于配置</w:t>
      </w:r>
      <w:r>
        <w:rPr>
          <w:rFonts w:hint="eastAsia"/>
        </w:rPr>
        <w:t>实例信息</w:t>
      </w:r>
      <w:r w:rsidRPr="00630792">
        <w:rPr>
          <w:rFonts w:hint="eastAsia"/>
          <w:lang w:val="de-DE"/>
        </w:rPr>
        <w:t>，</w:t>
      </w:r>
      <w:r w:rsidRPr="00EF7E49">
        <w:rPr>
          <w:rFonts w:hint="eastAsia"/>
        </w:rPr>
        <w:t>基于模块化编程思想</w:t>
      </w:r>
      <w:r w:rsidRPr="00630792">
        <w:rPr>
          <w:rFonts w:hint="eastAsia"/>
          <w:lang w:val="de-DE"/>
        </w:rPr>
        <w:t>，</w:t>
      </w:r>
      <w:r w:rsidRPr="00EF7E49">
        <w:rPr>
          <w:rFonts w:hint="eastAsia"/>
        </w:rPr>
        <w:t>将初始化相关的实例、实例信息等的</w:t>
      </w:r>
      <w:r w:rsidRPr="00EF7E49">
        <w:rPr>
          <w:rFonts w:hint="eastAsia"/>
        </w:rPr>
        <w:lastRenderedPageBreak/>
        <w:t>定义存放到相应的配置文件中</w:t>
      </w:r>
      <w:r w:rsidRPr="00630792">
        <w:rPr>
          <w:rFonts w:hint="eastAsia"/>
          <w:lang w:val="de-DE"/>
        </w:rPr>
        <w:t>，</w:t>
      </w:r>
      <w:r w:rsidRPr="00EF7E49">
        <w:rPr>
          <w:rFonts w:hint="eastAsia"/>
        </w:rPr>
        <w:t>通过头文件引出实例初始化函数接口</w:t>
      </w:r>
      <w:r w:rsidRPr="00630792">
        <w:rPr>
          <w:rFonts w:hint="eastAsia"/>
          <w:lang w:val="de-DE"/>
        </w:rPr>
        <w:t>，</w:t>
      </w:r>
      <w:r w:rsidRPr="00EF7E49">
        <w:rPr>
          <w:rFonts w:hint="eastAsia"/>
        </w:rPr>
        <w:t>源文件和头文件的程序范例分别详见</w:t>
      </w:r>
      <w:r>
        <w:fldChar w:fldCharType="begin"/>
      </w:r>
      <w:r>
        <w:instrText xml:space="preserve"> </w:instrText>
      </w:r>
      <w:r>
        <w:rPr>
          <w:rFonts w:hint="eastAsia"/>
        </w:rPr>
        <w:instrText>REF _Ref528680368 \h</w:instrText>
      </w:r>
      <w:r>
        <w:instrText xml:space="preserve">  \* MERGEFORMAT </w:instrText>
      </w:r>
      <w:r>
        <w:fldChar w:fldCharType="separate"/>
      </w:r>
      <w:r w:rsidR="00B93B10">
        <w:rPr>
          <w:rFonts w:hint="eastAsia"/>
        </w:rPr>
        <w:t>程序清单</w:t>
      </w:r>
      <w:r w:rsidR="00B93B10" w:rsidRPr="00B93B10">
        <w:t>5.73</w:t>
      </w:r>
      <w:r>
        <w:fldChar w:fldCharType="end"/>
      </w:r>
      <w:r w:rsidRPr="00EF7E49">
        <w:rPr>
          <w:rFonts w:hint="eastAsia"/>
        </w:rPr>
        <w:t>和</w:t>
      </w:r>
      <w:r>
        <w:fldChar w:fldCharType="begin"/>
      </w:r>
      <w:r>
        <w:instrText xml:space="preserve"> </w:instrText>
      </w:r>
      <w:r>
        <w:rPr>
          <w:rFonts w:hint="eastAsia"/>
        </w:rPr>
        <w:instrText>REF _Ref528600504 \h</w:instrText>
      </w:r>
      <w:r>
        <w:instrText xml:space="preserve">  \* MERGEFORMAT </w:instrText>
      </w:r>
      <w:r>
        <w:fldChar w:fldCharType="separate"/>
      </w:r>
      <w:r w:rsidR="00B93B10">
        <w:rPr>
          <w:rFonts w:hint="eastAsia"/>
        </w:rPr>
        <w:t>程序清单</w:t>
      </w:r>
      <w:r w:rsidR="00B93B10" w:rsidRPr="00B93B10">
        <w:t>5.74</w:t>
      </w:r>
      <w:r>
        <w:fldChar w:fldCharType="end"/>
      </w:r>
      <w:r w:rsidRPr="00EF7E49">
        <w:rPr>
          <w:rFonts w:hint="eastAsia"/>
        </w:rPr>
        <w:t>。</w:t>
      </w:r>
    </w:p>
    <w:p w14:paraId="3FF1B0AF" w14:textId="7D6FA662" w:rsidR="0002043A" w:rsidRPr="00630792" w:rsidRDefault="0002043A" w:rsidP="0002043A">
      <w:pPr>
        <w:pStyle w:val="a7"/>
        <w:spacing w:before="62" w:after="62"/>
        <w:rPr>
          <w:lang w:val="de-DE"/>
        </w:rPr>
      </w:pPr>
      <w:bookmarkStart w:id="530" w:name="_Ref528680368"/>
      <w:r>
        <w:rPr>
          <w:rFonts w:hint="eastAsia"/>
        </w:rPr>
        <w:t>程序清单</w:t>
      </w:r>
      <w:r w:rsidR="00A26C7F">
        <w:fldChar w:fldCharType="begin"/>
      </w:r>
      <w:r w:rsidR="00A26C7F" w:rsidRPr="00A26C7F">
        <w:rPr>
          <w:lang w:val="de-DE"/>
        </w:rPr>
        <w:instrText xml:space="preserve"> </w:instrText>
      </w:r>
      <w:r w:rsidR="00A26C7F" w:rsidRPr="00A26C7F">
        <w:rPr>
          <w:rFonts w:hint="eastAsia"/>
          <w:lang w:val="de-DE"/>
        </w:rPr>
        <w:instrText>STYLEREF 1 \s</w:instrText>
      </w:r>
      <w:r w:rsidR="00A26C7F" w:rsidRPr="00A26C7F">
        <w:rPr>
          <w:lang w:val="de-DE"/>
        </w:rPr>
        <w:instrText xml:space="preserve"> </w:instrText>
      </w:r>
      <w:r w:rsidR="00A26C7F">
        <w:fldChar w:fldCharType="separate"/>
      </w:r>
      <w:r w:rsidR="00A26C7F" w:rsidRPr="00A26C7F">
        <w:rPr>
          <w:noProof/>
          <w:lang w:val="de-DE"/>
        </w:rPr>
        <w:t>5</w:t>
      </w:r>
      <w:r w:rsidR="00A26C7F">
        <w:fldChar w:fldCharType="end"/>
      </w:r>
      <w:r w:rsidR="00A26C7F" w:rsidRPr="00A26C7F">
        <w:rPr>
          <w:lang w:val="de-DE"/>
        </w:rPr>
        <w:t>.</w:t>
      </w:r>
      <w:r w:rsidR="00A26C7F">
        <w:fldChar w:fldCharType="begin"/>
      </w:r>
      <w:r w:rsidR="00A26C7F" w:rsidRPr="00A26C7F">
        <w:rPr>
          <w:lang w:val="de-DE"/>
        </w:rPr>
        <w:instrText xml:space="preserve"> </w:instrText>
      </w:r>
      <w:r w:rsidR="00A26C7F" w:rsidRPr="00A26C7F">
        <w:rPr>
          <w:rFonts w:hint="eastAsia"/>
          <w:lang w:val="de-DE"/>
        </w:rPr>
        <w:instrText xml:space="preserve">SEQ </w:instrText>
      </w:r>
      <w:r w:rsidR="00A26C7F">
        <w:rPr>
          <w:rFonts w:hint="eastAsia"/>
        </w:rPr>
        <w:instrText>程序清单</w:instrText>
      </w:r>
      <w:r w:rsidR="00A26C7F" w:rsidRPr="00A26C7F">
        <w:rPr>
          <w:rFonts w:hint="eastAsia"/>
          <w:lang w:val="de-DE"/>
        </w:rPr>
        <w:instrText xml:space="preserve"> \* ARABIC \s 1</w:instrText>
      </w:r>
      <w:r w:rsidR="00A26C7F" w:rsidRPr="00A26C7F">
        <w:rPr>
          <w:lang w:val="de-DE"/>
        </w:rPr>
        <w:instrText xml:space="preserve"> </w:instrText>
      </w:r>
      <w:r w:rsidR="00A26C7F">
        <w:fldChar w:fldCharType="separate"/>
      </w:r>
      <w:r w:rsidR="00A26C7F" w:rsidRPr="00A26C7F">
        <w:rPr>
          <w:noProof/>
          <w:lang w:val="de-DE"/>
        </w:rPr>
        <w:t>74</w:t>
      </w:r>
      <w:r w:rsidR="00A26C7F">
        <w:fldChar w:fldCharType="end"/>
      </w:r>
      <w:bookmarkEnd w:id="530"/>
      <w:r w:rsidRPr="00915052">
        <w:rPr>
          <w:lang w:val="de-DE"/>
        </w:rPr>
        <w:t xml:space="preserve">  </w:t>
      </w:r>
      <w:r>
        <w:t>实例初始化范例程序</w:t>
      </w:r>
      <w:r w:rsidRPr="00630792">
        <w:rPr>
          <w:rFonts w:hint="eastAsia"/>
          <w:lang w:val="de-DE"/>
        </w:rPr>
        <w:t>（</w:t>
      </w:r>
      <w:r w:rsidRPr="00630792">
        <w:rPr>
          <w:lang w:val="de-DE"/>
        </w:rPr>
        <w:t>am_hwconf_bma253.c</w:t>
      </w:r>
      <w:r w:rsidRPr="00630792">
        <w:rPr>
          <w:rFonts w:hint="eastAsia"/>
          <w:lang w:val="de-DE"/>
        </w:rPr>
        <w:t>）</w:t>
      </w:r>
    </w:p>
    <w:p w14:paraId="36140A15" w14:textId="77777777" w:rsidR="0002043A" w:rsidRPr="00A26C7F" w:rsidRDefault="0002043A" w:rsidP="00532A7B">
      <w:pPr>
        <w:pStyle w:val="a5"/>
        <w:ind w:firstLine="420"/>
      </w:pPr>
      <w:r w:rsidRPr="00A26C7F">
        <w:t>#include "ametal.h"</w:t>
      </w:r>
    </w:p>
    <w:p w14:paraId="39D39FAC" w14:textId="77777777" w:rsidR="0002043A" w:rsidRPr="00A26C7F" w:rsidRDefault="0002043A" w:rsidP="00532A7B">
      <w:pPr>
        <w:pStyle w:val="a5"/>
        <w:ind w:firstLine="420"/>
      </w:pPr>
      <w:r w:rsidRPr="00A26C7F">
        <w:t>#include "am_bma253.h"</w:t>
      </w:r>
    </w:p>
    <w:p w14:paraId="06A14D60" w14:textId="77777777" w:rsidR="0002043A" w:rsidRPr="00A26C7F" w:rsidRDefault="0002043A" w:rsidP="00532A7B">
      <w:pPr>
        <w:pStyle w:val="a5"/>
        <w:ind w:firstLine="420"/>
      </w:pPr>
      <w:r w:rsidRPr="00A26C7F">
        <w:t>#include "am_zlg116_inst_init.h"</w:t>
      </w:r>
    </w:p>
    <w:p w14:paraId="7521FEB7" w14:textId="77777777" w:rsidR="0002043A" w:rsidRPr="00A26C7F" w:rsidRDefault="0002043A" w:rsidP="00532A7B">
      <w:pPr>
        <w:pStyle w:val="a5"/>
        <w:ind w:firstLine="420"/>
      </w:pPr>
      <w:r w:rsidRPr="00A26C7F">
        <w:t>#include "zlg116_pin.h"</w:t>
      </w:r>
    </w:p>
    <w:p w14:paraId="34359E14" w14:textId="77777777" w:rsidR="0002043A" w:rsidRPr="00A26C7F" w:rsidRDefault="0002043A" w:rsidP="00532A7B">
      <w:pPr>
        <w:pStyle w:val="a5"/>
        <w:ind w:firstLine="420"/>
      </w:pPr>
      <w:r w:rsidRPr="00A26C7F">
        <w:rPr>
          <w:rFonts w:hint="eastAsia"/>
        </w:rPr>
        <w:t>/</w:t>
      </w:r>
      <w:r w:rsidRPr="00A26C7F">
        <w:t>/</w:t>
      </w:r>
      <w:r w:rsidRPr="00A26C7F">
        <w:rPr>
          <w:rFonts w:hint="eastAsia"/>
        </w:rPr>
        <w:t xml:space="preserve"> </w:t>
      </w:r>
      <w:r>
        <w:rPr>
          <w:rFonts w:hint="eastAsia"/>
        </w:rPr>
        <w:t>设备信息</w:t>
      </w:r>
    </w:p>
    <w:p w14:paraId="07FE38D0" w14:textId="77777777" w:rsidR="0002043A" w:rsidRPr="00A26C7F" w:rsidRDefault="0002043A" w:rsidP="00532A7B">
      <w:pPr>
        <w:pStyle w:val="a5"/>
        <w:ind w:firstLine="420"/>
      </w:pPr>
      <w:r w:rsidRPr="00A26C7F">
        <w:t>am_local am_const am_bma253_devinfo_t __g_bma253_devinfo = {</w:t>
      </w:r>
    </w:p>
    <w:p w14:paraId="3ED64B58" w14:textId="77777777" w:rsidR="0002043A" w:rsidRPr="00A26C7F" w:rsidRDefault="0002043A" w:rsidP="00532A7B">
      <w:pPr>
        <w:pStyle w:val="a5"/>
        <w:ind w:firstLine="420"/>
      </w:pPr>
      <w:r w:rsidRPr="00A26C7F">
        <w:rPr>
          <w:rFonts w:hint="eastAsia"/>
        </w:rPr>
        <w:t xml:space="preserve">    PMU_RANGE_2G,</w:t>
      </w:r>
      <w:r w:rsidRPr="00A26C7F">
        <w:tab/>
      </w:r>
      <w:r w:rsidRPr="00A26C7F">
        <w:tab/>
      </w:r>
      <w:r w:rsidRPr="00A26C7F">
        <w:tab/>
      </w:r>
      <w:r w:rsidRPr="00A26C7F">
        <w:tab/>
      </w:r>
      <w:r w:rsidRPr="00A26C7F">
        <w:tab/>
      </w:r>
      <w:r w:rsidRPr="00A26C7F">
        <w:rPr>
          <w:rFonts w:hint="eastAsia"/>
        </w:rPr>
        <w:t xml:space="preserve">/**&lt; \brief </w:t>
      </w:r>
      <w:r>
        <w:rPr>
          <w:rFonts w:hint="eastAsia"/>
        </w:rPr>
        <w:t>加速度范围</w:t>
      </w:r>
      <w:r w:rsidRPr="00A26C7F">
        <w:rPr>
          <w:rFonts w:hint="eastAsia"/>
        </w:rPr>
        <w:t>±</w:t>
      </w:r>
      <w:r w:rsidRPr="00A26C7F">
        <w:rPr>
          <w:rFonts w:hint="eastAsia"/>
        </w:rPr>
        <w:t>2g</w:t>
      </w:r>
      <w:r w:rsidRPr="00A26C7F">
        <w:tab/>
      </w:r>
      <w:r w:rsidRPr="00A26C7F">
        <w:tab/>
      </w:r>
      <w:r w:rsidRPr="00A26C7F">
        <w:rPr>
          <w:rFonts w:hint="eastAsia"/>
        </w:rPr>
        <w:t>*/</w:t>
      </w:r>
    </w:p>
    <w:p w14:paraId="3E154942" w14:textId="77777777" w:rsidR="0002043A" w:rsidRDefault="0002043A" w:rsidP="00532A7B">
      <w:pPr>
        <w:pStyle w:val="a5"/>
        <w:ind w:firstLine="420"/>
      </w:pPr>
      <w:r>
        <w:rPr>
          <w:rFonts w:hint="eastAsia"/>
        </w:rPr>
        <w:t xml:space="preserve">    PMU_BW_8Hz,</w:t>
      </w:r>
      <w:r>
        <w:tab/>
      </w:r>
      <w:r>
        <w:tab/>
      </w:r>
      <w:r>
        <w:tab/>
      </w:r>
      <w:r>
        <w:tab/>
      </w:r>
      <w:r>
        <w:tab/>
      </w:r>
      <w:r>
        <w:tab/>
      </w:r>
      <w:r>
        <w:rPr>
          <w:rFonts w:hint="eastAsia"/>
        </w:rPr>
        <w:t xml:space="preserve">/**&lt; \brief </w:t>
      </w:r>
      <w:r>
        <w:rPr>
          <w:rFonts w:hint="eastAsia"/>
        </w:rPr>
        <w:t>数据滤波带宽</w:t>
      </w:r>
      <w:r>
        <w:rPr>
          <w:rFonts w:hint="eastAsia"/>
        </w:rPr>
        <w:t>7.81Hz</w:t>
      </w:r>
      <w:r>
        <w:tab/>
      </w:r>
      <w:r>
        <w:tab/>
      </w:r>
      <w:r>
        <w:rPr>
          <w:rFonts w:hint="eastAsia"/>
        </w:rPr>
        <w:t>*/</w:t>
      </w:r>
    </w:p>
    <w:p w14:paraId="51A83E18" w14:textId="77777777" w:rsidR="0002043A" w:rsidRDefault="0002043A" w:rsidP="00532A7B">
      <w:pPr>
        <w:pStyle w:val="a5"/>
        <w:ind w:firstLine="420"/>
      </w:pPr>
      <w:r>
        <w:rPr>
          <w:rFonts w:hint="eastAsia"/>
        </w:rPr>
        <w:t xml:space="preserve">    NORMAL_MODE, </w:t>
      </w:r>
      <w:r>
        <w:tab/>
      </w:r>
      <w:r>
        <w:tab/>
      </w:r>
      <w:r>
        <w:tab/>
      </w:r>
      <w:r>
        <w:tab/>
      </w:r>
      <w:r>
        <w:tab/>
      </w:r>
      <w:r>
        <w:rPr>
          <w:rFonts w:hint="eastAsia"/>
        </w:rPr>
        <w:t xml:space="preserve">/**&lt; \brief </w:t>
      </w:r>
      <w:r>
        <w:rPr>
          <w:rFonts w:hint="eastAsia"/>
        </w:rPr>
        <w:t>正常模式</w:t>
      </w:r>
      <w:r>
        <w:tab/>
      </w:r>
      <w:r>
        <w:tab/>
      </w:r>
      <w:r>
        <w:tab/>
      </w:r>
      <w:r>
        <w:tab/>
      </w:r>
      <w:r>
        <w:rPr>
          <w:rFonts w:hint="eastAsia"/>
        </w:rPr>
        <w:t>*/</w:t>
      </w:r>
    </w:p>
    <w:p w14:paraId="3E6305BF" w14:textId="77777777" w:rsidR="0002043A" w:rsidRDefault="0002043A" w:rsidP="00532A7B">
      <w:pPr>
        <w:pStyle w:val="a5"/>
        <w:ind w:firstLine="420"/>
      </w:pPr>
      <w:r>
        <w:rPr>
          <w:rFonts w:hint="eastAsia"/>
        </w:rPr>
        <w:t xml:space="preserve">    SLEEP_DUR_HALF_MS</w:t>
      </w:r>
      <w:r>
        <w:tab/>
      </w:r>
      <w:r>
        <w:tab/>
      </w:r>
      <w:r>
        <w:tab/>
      </w:r>
      <w:r>
        <w:tab/>
      </w:r>
      <w:r>
        <w:rPr>
          <w:rFonts w:hint="eastAsia"/>
        </w:rPr>
        <w:t xml:space="preserve">/**&lt; \brief </w:t>
      </w:r>
      <w:r>
        <w:rPr>
          <w:rFonts w:hint="eastAsia"/>
        </w:rPr>
        <w:t>配置的睡眠周期为</w:t>
      </w:r>
      <w:r>
        <w:rPr>
          <w:rFonts w:hint="eastAsia"/>
        </w:rPr>
        <w:t>0.5ms</w:t>
      </w:r>
      <w:r>
        <w:tab/>
      </w:r>
      <w:r>
        <w:rPr>
          <w:rFonts w:hint="eastAsia"/>
        </w:rPr>
        <w:t>*/</w:t>
      </w:r>
    </w:p>
    <w:p w14:paraId="77E040DB" w14:textId="77777777" w:rsidR="0002043A" w:rsidRDefault="0002043A" w:rsidP="00532A7B">
      <w:pPr>
        <w:pStyle w:val="a5"/>
        <w:ind w:firstLine="420"/>
      </w:pPr>
      <w:r>
        <w:t>};</w:t>
      </w:r>
    </w:p>
    <w:p w14:paraId="712514E8" w14:textId="77777777" w:rsidR="0002043A" w:rsidRDefault="0002043A" w:rsidP="00532A7B">
      <w:pPr>
        <w:pStyle w:val="a5"/>
        <w:ind w:firstLine="420"/>
      </w:pPr>
      <w:r>
        <w:rPr>
          <w:rFonts w:hint="eastAsia"/>
        </w:rPr>
        <w:t>/</w:t>
      </w:r>
      <w:r>
        <w:t>/</w:t>
      </w:r>
      <w:r>
        <w:rPr>
          <w:rFonts w:hint="eastAsia"/>
        </w:rPr>
        <w:t xml:space="preserve"> </w:t>
      </w:r>
      <w:r>
        <w:rPr>
          <w:rFonts w:hint="eastAsia"/>
        </w:rPr>
        <w:t>设备定义</w:t>
      </w:r>
    </w:p>
    <w:p w14:paraId="369FF228" w14:textId="77777777" w:rsidR="0002043A" w:rsidRPr="006B65A2" w:rsidRDefault="0002043A" w:rsidP="00532A7B">
      <w:pPr>
        <w:pStyle w:val="a5"/>
        <w:ind w:firstLine="420"/>
      </w:pPr>
      <w:r>
        <w:t>am_local am_bma253_dev_t __g_bma253_dev;</w:t>
      </w:r>
    </w:p>
    <w:p w14:paraId="3119B556" w14:textId="77777777" w:rsidR="0002043A" w:rsidRDefault="0002043A" w:rsidP="00532A7B">
      <w:pPr>
        <w:pStyle w:val="a5"/>
        <w:ind w:firstLine="420"/>
      </w:pPr>
      <w:r>
        <w:rPr>
          <w:rFonts w:hint="eastAsia"/>
        </w:rPr>
        <w:t>/</w:t>
      </w:r>
      <w:r>
        <w:t>/</w:t>
      </w:r>
      <w:r>
        <w:rPr>
          <w:rFonts w:hint="eastAsia"/>
        </w:rPr>
        <w:t xml:space="preserve"> </w:t>
      </w:r>
      <w:r>
        <w:rPr>
          <w:rFonts w:hint="eastAsia"/>
        </w:rPr>
        <w:t>实例初始化</w:t>
      </w:r>
    </w:p>
    <w:p w14:paraId="424E5EB0" w14:textId="77777777" w:rsidR="0002043A" w:rsidRDefault="0002043A" w:rsidP="00532A7B">
      <w:pPr>
        <w:pStyle w:val="a5"/>
        <w:ind w:firstLine="420"/>
      </w:pPr>
      <w:r>
        <w:t>am_bma253_handle_t am_bma253_inst_init (void)</w:t>
      </w:r>
    </w:p>
    <w:p w14:paraId="5393537D" w14:textId="77777777" w:rsidR="0002043A" w:rsidRDefault="0002043A" w:rsidP="00532A7B">
      <w:pPr>
        <w:pStyle w:val="a5"/>
        <w:ind w:firstLine="420"/>
      </w:pPr>
      <w:r>
        <w:t>{</w:t>
      </w:r>
    </w:p>
    <w:p w14:paraId="55F6BC2C" w14:textId="77777777" w:rsidR="0002043A" w:rsidRDefault="0002043A" w:rsidP="00532A7B">
      <w:pPr>
        <w:pStyle w:val="a5"/>
        <w:ind w:firstLine="420"/>
      </w:pPr>
      <w:r>
        <w:rPr>
          <w:rFonts w:hint="eastAsia"/>
        </w:rPr>
        <w:t xml:space="preserve">    /</w:t>
      </w:r>
      <w:r>
        <w:t>/</w:t>
      </w:r>
      <w:r>
        <w:rPr>
          <w:rFonts w:hint="eastAsia"/>
        </w:rPr>
        <w:t xml:space="preserve"> </w:t>
      </w:r>
      <w:r>
        <w:rPr>
          <w:rFonts w:hint="eastAsia"/>
        </w:rPr>
        <w:t>获取</w:t>
      </w:r>
      <w:r>
        <w:rPr>
          <w:rFonts w:hint="eastAsia"/>
        </w:rPr>
        <w:t xml:space="preserve"> I2C </w:t>
      </w:r>
      <w:r>
        <w:rPr>
          <w:rFonts w:hint="eastAsia"/>
        </w:rPr>
        <w:t>实例句柄</w:t>
      </w:r>
    </w:p>
    <w:p w14:paraId="759DD50C" w14:textId="77777777" w:rsidR="0002043A" w:rsidRPr="00A26C7F" w:rsidRDefault="0002043A" w:rsidP="00532A7B">
      <w:pPr>
        <w:pStyle w:val="a5"/>
        <w:ind w:firstLine="420"/>
      </w:pPr>
      <w:r w:rsidRPr="00A26C7F">
        <w:t xml:space="preserve">    am_i2c_handle_t i2c_handle =  am_zlg116_i2c1_inst_init();</w:t>
      </w:r>
    </w:p>
    <w:p w14:paraId="4303313C" w14:textId="77777777" w:rsidR="0002043A" w:rsidRPr="00A26C7F" w:rsidRDefault="0002043A" w:rsidP="00532A7B">
      <w:pPr>
        <w:pStyle w:val="a5"/>
        <w:ind w:firstLine="420"/>
      </w:pPr>
      <w:r w:rsidRPr="00A26C7F">
        <w:t xml:space="preserve">    return am_bma253_init (&amp;__g_bma253_dev, </w:t>
      </w:r>
    </w:p>
    <w:p w14:paraId="6C8498A5" w14:textId="77777777" w:rsidR="0002043A" w:rsidRDefault="0002043A" w:rsidP="00532A7B">
      <w:pPr>
        <w:pStyle w:val="a5"/>
        <w:ind w:firstLine="420"/>
      </w:pPr>
      <w:r w:rsidRPr="00A26C7F">
        <w:t xml:space="preserve">                        </w:t>
      </w:r>
      <w:r>
        <w:t>&amp;__g_bma253_devinfo,</w:t>
      </w:r>
    </w:p>
    <w:p w14:paraId="35E0E794" w14:textId="77777777" w:rsidR="0002043A" w:rsidRDefault="0002043A" w:rsidP="00532A7B">
      <w:pPr>
        <w:pStyle w:val="a5"/>
        <w:ind w:firstLine="420"/>
      </w:pPr>
      <w:r>
        <w:t xml:space="preserve">                        i2c_handle);</w:t>
      </w:r>
    </w:p>
    <w:p w14:paraId="1020F980" w14:textId="77777777" w:rsidR="0002043A" w:rsidRDefault="0002043A" w:rsidP="00532A7B">
      <w:pPr>
        <w:pStyle w:val="a5"/>
        <w:ind w:firstLine="420"/>
      </w:pPr>
      <w:r>
        <w:t>}</w:t>
      </w:r>
    </w:p>
    <w:p w14:paraId="5C106A15" w14:textId="160DDEE9" w:rsidR="0002043A" w:rsidRPr="00FA200A" w:rsidRDefault="0002043A" w:rsidP="00532A7B">
      <w:pPr>
        <w:pStyle w:val="a5"/>
        <w:ind w:firstLine="420"/>
      </w:pPr>
      <w:bookmarkStart w:id="531" w:name="_Ref528600504"/>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75</w:t>
      </w:r>
      <w:r w:rsidR="00A26C7F">
        <w:fldChar w:fldCharType="end"/>
      </w:r>
      <w:bookmarkEnd w:id="531"/>
      <w:r>
        <w:t xml:space="preserve">  </w:t>
      </w:r>
      <w:r>
        <w:t>实例初始化接口函数</w:t>
      </w:r>
      <w:r w:rsidRPr="00CD5DC9">
        <w:rPr>
          <w:rFonts w:hint="eastAsia"/>
        </w:rPr>
        <w:t>（</w:t>
      </w:r>
      <w:r w:rsidRPr="00CD5DC9">
        <w:t>am_hwconf_bma253.h</w:t>
      </w:r>
      <w:r w:rsidRPr="00CD5DC9">
        <w:rPr>
          <w:rFonts w:hint="eastAsia"/>
        </w:rPr>
        <w:t>）</w:t>
      </w:r>
    </w:p>
    <w:p w14:paraId="7CC28583" w14:textId="77777777" w:rsidR="0002043A" w:rsidRPr="00FA200A" w:rsidRDefault="0002043A" w:rsidP="00532A7B">
      <w:pPr>
        <w:pStyle w:val="a5"/>
        <w:ind w:firstLine="420"/>
      </w:pPr>
      <w:r w:rsidRPr="00FA200A">
        <w:t>#include "ametal.h"</w:t>
      </w:r>
    </w:p>
    <w:p w14:paraId="4D88E348" w14:textId="77777777" w:rsidR="0002043A" w:rsidRPr="00FA200A" w:rsidRDefault="0002043A" w:rsidP="00532A7B">
      <w:pPr>
        <w:pStyle w:val="a5"/>
        <w:ind w:firstLine="420"/>
      </w:pPr>
      <w:r w:rsidRPr="00FA200A">
        <w:t>#include "am_bma253.h"</w:t>
      </w:r>
    </w:p>
    <w:p w14:paraId="17842231" w14:textId="77777777" w:rsidR="0002043A" w:rsidRPr="00FA200A" w:rsidRDefault="0002043A" w:rsidP="00532A7B">
      <w:pPr>
        <w:pStyle w:val="a5"/>
        <w:ind w:firstLine="420"/>
      </w:pPr>
      <w:r w:rsidRPr="00FA200A">
        <w:t>#ifdef __cplusplus</w:t>
      </w:r>
    </w:p>
    <w:p w14:paraId="43206DE5" w14:textId="77777777" w:rsidR="0002043A" w:rsidRPr="00FA200A" w:rsidRDefault="0002043A" w:rsidP="00532A7B">
      <w:pPr>
        <w:pStyle w:val="a5"/>
        <w:ind w:firstLine="420"/>
      </w:pPr>
      <w:r w:rsidRPr="00FA200A">
        <w:t>extern "C" {</w:t>
      </w:r>
    </w:p>
    <w:p w14:paraId="4E24B797" w14:textId="77777777" w:rsidR="0002043A" w:rsidRPr="00FA200A" w:rsidRDefault="0002043A" w:rsidP="00532A7B">
      <w:pPr>
        <w:pStyle w:val="a5"/>
        <w:ind w:firstLine="420"/>
      </w:pPr>
      <w:r w:rsidRPr="00FA200A">
        <w:t>#endif</w:t>
      </w:r>
    </w:p>
    <w:p w14:paraId="71A40E0B" w14:textId="77777777" w:rsidR="0002043A" w:rsidRPr="00FA200A" w:rsidRDefault="0002043A" w:rsidP="00532A7B">
      <w:pPr>
        <w:pStyle w:val="a5"/>
        <w:ind w:firstLine="420"/>
      </w:pPr>
      <w:r w:rsidRPr="00FA200A">
        <w:rPr>
          <w:rFonts w:hint="eastAsia"/>
        </w:rPr>
        <w:t>/</w:t>
      </w:r>
      <w:r>
        <w:t>/</w:t>
      </w:r>
      <w:r w:rsidRPr="00FA200A">
        <w:rPr>
          <w:rFonts w:hint="eastAsia"/>
        </w:rPr>
        <w:t xml:space="preserve"> </w:t>
      </w:r>
      <w:r w:rsidRPr="00FA200A">
        <w:rPr>
          <w:rFonts w:hint="eastAsia"/>
        </w:rPr>
        <w:t>实例初始化</w:t>
      </w:r>
    </w:p>
    <w:p w14:paraId="3DBBB54E" w14:textId="77777777" w:rsidR="0002043A" w:rsidRDefault="0002043A" w:rsidP="00532A7B">
      <w:pPr>
        <w:pStyle w:val="a5"/>
        <w:ind w:firstLine="420"/>
      </w:pPr>
      <w:r w:rsidRPr="00FA200A">
        <w:t>am_bma253_handle_t</w:t>
      </w:r>
      <w:r>
        <w:t xml:space="preserve"> am_bma253_inst_init (void);</w:t>
      </w:r>
    </w:p>
    <w:p w14:paraId="65274E2C" w14:textId="77777777" w:rsidR="0002043A" w:rsidRDefault="0002043A" w:rsidP="0002043A">
      <w:pPr>
        <w:pStyle w:val="23"/>
        <w:spacing w:before="62" w:after="62"/>
        <w:rPr>
          <w:lang w:val="de-DE"/>
        </w:rPr>
      </w:pPr>
      <w:r w:rsidRPr="00184227">
        <w:rPr>
          <w:rFonts w:hint="eastAsia"/>
          <w:lang w:val="de-DE"/>
        </w:rPr>
        <w:t>后续只需要使用无参数的实例初始化函数即可完成</w:t>
      </w:r>
      <w:r w:rsidRPr="00FA200A">
        <w:rPr>
          <w:rFonts w:hint="eastAsia"/>
          <w:lang w:val="de-DE"/>
        </w:rPr>
        <w:t>BMA253</w:t>
      </w:r>
      <w:r w:rsidRPr="00184227">
        <w:rPr>
          <w:rFonts w:hint="eastAsia"/>
          <w:lang w:val="de-DE"/>
        </w:rPr>
        <w:t>实例的初始化，即执行如下语句：</w:t>
      </w:r>
    </w:p>
    <w:p w14:paraId="2FEEC9D9" w14:textId="77777777" w:rsidR="0002043A" w:rsidRPr="00FA200A" w:rsidRDefault="0002043A" w:rsidP="0002043A">
      <w:pPr>
        <w:pStyle w:val="a5"/>
        <w:ind w:firstLine="420"/>
      </w:pPr>
      <w:r w:rsidRPr="00FA200A">
        <w:t>am_bma253_inst_init ();</w:t>
      </w:r>
    </w:p>
    <w:p w14:paraId="76C257D4" w14:textId="77777777" w:rsidR="0002043A" w:rsidRDefault="0002043A" w:rsidP="0002043A">
      <w:pPr>
        <w:pStyle w:val="30"/>
      </w:pPr>
      <w:bookmarkStart w:id="532" w:name="_Toc528593283"/>
      <w:bookmarkStart w:id="533" w:name="_Toc528742049"/>
      <w:bookmarkStart w:id="534" w:name="_Toc528750844"/>
      <w:bookmarkStart w:id="535" w:name="_Toc6175873"/>
      <w:r>
        <w:rPr>
          <w:rFonts w:hint="eastAsia"/>
        </w:rPr>
        <w:t>BMA253</w:t>
      </w:r>
      <w:r w:rsidRPr="004A7902">
        <w:rPr>
          <w:rFonts w:hint="eastAsia"/>
        </w:rPr>
        <w:t>接口函数</w:t>
      </w:r>
      <w:bookmarkEnd w:id="532"/>
      <w:bookmarkEnd w:id="533"/>
      <w:bookmarkEnd w:id="534"/>
      <w:bookmarkEnd w:id="535"/>
    </w:p>
    <w:p w14:paraId="18B06398" w14:textId="77777777" w:rsidR="0002043A" w:rsidRDefault="0002043A" w:rsidP="0002043A">
      <w:pPr>
        <w:pStyle w:val="23"/>
        <w:spacing w:before="62" w:after="62"/>
        <w:rPr>
          <w:lang w:val="de-DE"/>
        </w:rPr>
      </w:pPr>
      <w:r w:rsidRPr="00FA200A">
        <w:rPr>
          <w:rFonts w:hint="eastAsia"/>
          <w:lang w:val="de-DE"/>
        </w:rPr>
        <w:t>BMA253</w:t>
      </w:r>
      <w:r>
        <w:rPr>
          <w:rFonts w:hint="eastAsia"/>
          <w:lang w:val="de-DE"/>
        </w:rPr>
        <w:t>可以检测加速度和温度</w:t>
      </w:r>
      <w:r>
        <w:rPr>
          <w:lang w:val="de-DE"/>
        </w:rPr>
        <w:t>，</w:t>
      </w:r>
      <w:r>
        <w:rPr>
          <w:rFonts w:hint="eastAsia"/>
          <w:lang w:val="de-DE"/>
        </w:rPr>
        <w:t>使用</w:t>
      </w:r>
      <w:r>
        <w:rPr>
          <w:lang w:val="de-DE"/>
        </w:rPr>
        <w:t>接口函数</w:t>
      </w:r>
      <w:r>
        <w:rPr>
          <w:rFonts w:hint="eastAsia"/>
          <w:lang w:val="de-DE"/>
        </w:rPr>
        <w:t>即可</w:t>
      </w:r>
      <w:r>
        <w:rPr>
          <w:lang w:val="de-DE"/>
        </w:rPr>
        <w:t>获取加速度和温度数据信息</w:t>
      </w:r>
      <w:r>
        <w:rPr>
          <w:rFonts w:hint="eastAsia"/>
          <w:lang w:val="de-DE"/>
        </w:rPr>
        <w:t>，如</w:t>
      </w:r>
      <w:r>
        <w:rPr>
          <w:lang w:val="de-DE"/>
        </w:rPr>
        <w:fldChar w:fldCharType="begin"/>
      </w:r>
      <w:r>
        <w:rPr>
          <w:lang w:val="de-DE"/>
        </w:rPr>
        <w:instrText xml:space="preserve"> </w:instrText>
      </w:r>
      <w:r>
        <w:rPr>
          <w:rFonts w:hint="eastAsia"/>
          <w:lang w:val="de-DE"/>
        </w:rPr>
        <w:instrText>REF _Ref528680435 \h</w:instrText>
      </w:r>
      <w:r>
        <w:rPr>
          <w:lang w:val="de-DE"/>
        </w:rPr>
        <w:instrText xml:space="preserve">  \* MERGEFORMAT </w:instrText>
      </w:r>
      <w:r>
        <w:rPr>
          <w:lang w:val="de-DE"/>
        </w:rPr>
      </w:r>
      <w:r>
        <w:rPr>
          <w:lang w:val="de-DE"/>
        </w:rPr>
        <w:fldChar w:fldCharType="separate"/>
      </w:r>
      <w:r w:rsidR="00B93B10">
        <w:rPr>
          <w:rFonts w:hint="eastAsia"/>
        </w:rPr>
        <w:t>表</w:t>
      </w:r>
      <w:r w:rsidR="00B93B10">
        <w:t>5.21</w:t>
      </w:r>
      <w:r>
        <w:rPr>
          <w:lang w:val="de-DE"/>
        </w:rPr>
        <w:fldChar w:fldCharType="end"/>
      </w:r>
      <w:r>
        <w:rPr>
          <w:rFonts w:hint="eastAsia"/>
          <w:lang w:val="de-DE"/>
        </w:rPr>
        <w:t>所示。</w:t>
      </w:r>
      <w:r>
        <w:rPr>
          <w:lang w:val="de-DE"/>
        </w:rPr>
        <w:t>下面</w:t>
      </w:r>
      <w:r>
        <w:rPr>
          <w:rFonts w:hint="eastAsia"/>
          <w:lang w:val="de-DE"/>
        </w:rPr>
        <w:t>具体</w:t>
      </w:r>
      <w:r>
        <w:rPr>
          <w:lang w:val="de-DE"/>
        </w:rPr>
        <w:t>介绍</w:t>
      </w:r>
      <w:r>
        <w:rPr>
          <w:rFonts w:hint="eastAsia"/>
          <w:lang w:val="de-DE"/>
        </w:rPr>
        <w:t>各</w:t>
      </w:r>
      <w:r>
        <w:rPr>
          <w:lang w:val="de-DE"/>
        </w:rPr>
        <w:t>接口函数的使用方法。</w:t>
      </w:r>
    </w:p>
    <w:p w14:paraId="41E97032" w14:textId="77777777" w:rsidR="0002043A" w:rsidRDefault="0002043A" w:rsidP="0002043A">
      <w:pPr>
        <w:pStyle w:val="a7"/>
        <w:spacing w:before="62" w:after="62"/>
        <w:rPr>
          <w:lang w:val="de-DE"/>
        </w:rPr>
      </w:pPr>
      <w:bookmarkStart w:id="536" w:name="_Ref52868043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21</w:t>
      </w:r>
      <w:r>
        <w:fldChar w:fldCharType="end"/>
      </w:r>
      <w:bookmarkEnd w:id="536"/>
      <w:r>
        <w:t xml:space="preserve">  BMA253</w:t>
      </w:r>
      <w:r>
        <w:t>接口函数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7"/>
        <w:gridCol w:w="1476"/>
      </w:tblGrid>
      <w:tr w:rsidR="0002043A" w:rsidRPr="00184227" w14:paraId="4C4F4005" w14:textId="77777777" w:rsidTr="00BF4B74">
        <w:trPr>
          <w:jc w:val="center"/>
        </w:trPr>
        <w:tc>
          <w:tcPr>
            <w:tcW w:w="3387" w:type="dxa"/>
            <w:tcBorders>
              <w:top w:val="thinThickSmallGap" w:sz="24" w:space="0" w:color="auto"/>
              <w:left w:val="single" w:sz="6" w:space="0" w:color="000000"/>
              <w:bottom w:val="double" w:sz="4" w:space="0" w:color="auto"/>
              <w:right w:val="double" w:sz="4" w:space="0" w:color="auto"/>
            </w:tcBorders>
            <w:shd w:val="pct10" w:color="auto" w:fill="auto"/>
          </w:tcPr>
          <w:p w14:paraId="33820DEC" w14:textId="77777777" w:rsidR="0002043A" w:rsidRPr="00FA200A" w:rsidRDefault="0002043A" w:rsidP="00BF4B74">
            <w:pPr>
              <w:pStyle w:val="ab"/>
              <w:spacing w:before="62" w:after="62"/>
            </w:pPr>
            <w:r w:rsidRPr="00FA200A">
              <w:rPr>
                <w:rFonts w:hint="eastAsia"/>
              </w:rPr>
              <w:t>函数原型</w:t>
            </w:r>
          </w:p>
        </w:tc>
        <w:tc>
          <w:tcPr>
            <w:tcW w:w="0" w:type="auto"/>
            <w:tcBorders>
              <w:top w:val="thinThickSmallGap" w:sz="24" w:space="0" w:color="auto"/>
              <w:left w:val="double" w:sz="4" w:space="0" w:color="auto"/>
              <w:bottom w:val="double" w:sz="4" w:space="0" w:color="auto"/>
              <w:right w:val="single" w:sz="6" w:space="0" w:color="000000"/>
            </w:tcBorders>
            <w:shd w:val="pct10" w:color="auto" w:fill="auto"/>
          </w:tcPr>
          <w:p w14:paraId="1F5CF5D2" w14:textId="77777777" w:rsidR="0002043A" w:rsidRPr="00FA200A" w:rsidRDefault="0002043A" w:rsidP="00BF4B74">
            <w:pPr>
              <w:pStyle w:val="ab"/>
              <w:spacing w:before="62" w:after="62"/>
            </w:pPr>
            <w:r w:rsidRPr="00FA200A">
              <w:rPr>
                <w:rFonts w:hint="eastAsia"/>
              </w:rPr>
              <w:t>功能简介</w:t>
            </w:r>
          </w:p>
        </w:tc>
      </w:tr>
      <w:tr w:rsidR="0002043A" w:rsidRPr="00184227" w14:paraId="0769816B" w14:textId="77777777" w:rsidTr="00BF4B74">
        <w:trPr>
          <w:jc w:val="center"/>
        </w:trPr>
        <w:tc>
          <w:tcPr>
            <w:tcW w:w="3387" w:type="dxa"/>
            <w:tcBorders>
              <w:top w:val="single" w:sz="6" w:space="0" w:color="000000"/>
              <w:left w:val="single" w:sz="6" w:space="0" w:color="000000"/>
              <w:bottom w:val="single" w:sz="4" w:space="0" w:color="000000"/>
              <w:right w:val="double" w:sz="4" w:space="0" w:color="auto"/>
            </w:tcBorders>
          </w:tcPr>
          <w:p w14:paraId="1757EBA4" w14:textId="77777777" w:rsidR="0002043A" w:rsidRPr="00FA200A" w:rsidRDefault="0002043A" w:rsidP="00BF4B74">
            <w:pPr>
              <w:pStyle w:val="af5"/>
            </w:pPr>
            <w:r w:rsidRPr="00FA200A">
              <w:lastRenderedPageBreak/>
              <w:t>int am_bma253_read_accel(</w:t>
            </w:r>
          </w:p>
          <w:p w14:paraId="22F7B4AB" w14:textId="77777777" w:rsidR="0002043A" w:rsidRPr="00FA200A" w:rsidRDefault="0002043A" w:rsidP="00BF4B74">
            <w:pPr>
              <w:pStyle w:val="af5"/>
            </w:pPr>
            <w:r w:rsidRPr="00FA200A">
              <w:t xml:space="preserve">am_bma253_handle_t  handle, </w:t>
            </w:r>
          </w:p>
          <w:p w14:paraId="13DABF8B" w14:textId="77777777" w:rsidR="0002043A" w:rsidRPr="00FA200A" w:rsidRDefault="0002043A" w:rsidP="00BF4B74">
            <w:pPr>
              <w:pStyle w:val="af5"/>
            </w:pPr>
            <w:r w:rsidRPr="00FA200A">
              <w:t>int16_t              * p_accel);</w:t>
            </w:r>
          </w:p>
        </w:tc>
        <w:tc>
          <w:tcPr>
            <w:tcW w:w="0" w:type="auto"/>
            <w:tcBorders>
              <w:top w:val="single" w:sz="6" w:space="0" w:color="000000"/>
              <w:left w:val="double" w:sz="4" w:space="0" w:color="auto"/>
              <w:bottom w:val="single" w:sz="4" w:space="0" w:color="000000"/>
              <w:right w:val="single" w:sz="6" w:space="0" w:color="000000"/>
            </w:tcBorders>
            <w:vAlign w:val="center"/>
          </w:tcPr>
          <w:p w14:paraId="49F2EC8C" w14:textId="77777777" w:rsidR="0002043A" w:rsidRPr="00FA200A" w:rsidRDefault="0002043A" w:rsidP="00BF4B74">
            <w:pPr>
              <w:pStyle w:val="af5"/>
              <w:jc w:val="center"/>
            </w:pPr>
            <w:r w:rsidRPr="00FA200A">
              <w:rPr>
                <w:rFonts w:hint="eastAsia"/>
              </w:rPr>
              <w:t>读取三轴加速度</w:t>
            </w:r>
          </w:p>
        </w:tc>
      </w:tr>
      <w:tr w:rsidR="0002043A" w:rsidRPr="00184227" w14:paraId="49CD77B2" w14:textId="77777777" w:rsidTr="00BF4B74">
        <w:trPr>
          <w:jc w:val="center"/>
        </w:trPr>
        <w:tc>
          <w:tcPr>
            <w:tcW w:w="3387" w:type="dxa"/>
            <w:tcBorders>
              <w:top w:val="single" w:sz="6" w:space="0" w:color="000000"/>
              <w:left w:val="single" w:sz="6" w:space="0" w:color="000000"/>
              <w:bottom w:val="thickThinSmallGap" w:sz="24" w:space="0" w:color="auto"/>
              <w:right w:val="double" w:sz="4" w:space="0" w:color="auto"/>
            </w:tcBorders>
          </w:tcPr>
          <w:p w14:paraId="75968F14" w14:textId="77777777" w:rsidR="0002043A" w:rsidRPr="00FA200A" w:rsidRDefault="0002043A" w:rsidP="00BF4B74">
            <w:pPr>
              <w:pStyle w:val="af5"/>
            </w:pPr>
            <w:r w:rsidRPr="00FA200A">
              <w:t>int am_bma253_read_temp (</w:t>
            </w:r>
          </w:p>
          <w:p w14:paraId="2BFBEEB9" w14:textId="77777777" w:rsidR="0002043A" w:rsidRPr="00FA200A" w:rsidRDefault="0002043A" w:rsidP="00BF4B74">
            <w:pPr>
              <w:pStyle w:val="af5"/>
            </w:pPr>
            <w:r w:rsidRPr="00FA200A">
              <w:t>am_bma253_handle_t  handle,</w:t>
            </w:r>
          </w:p>
          <w:p w14:paraId="7B01FDCE" w14:textId="77777777" w:rsidR="0002043A" w:rsidRPr="00FA200A" w:rsidRDefault="0002043A" w:rsidP="00BF4B74">
            <w:pPr>
              <w:pStyle w:val="af5"/>
            </w:pPr>
            <w:r w:rsidRPr="00FA200A">
              <w:t>int8_t               * p_temp);</w:t>
            </w:r>
          </w:p>
        </w:tc>
        <w:tc>
          <w:tcPr>
            <w:tcW w:w="0" w:type="auto"/>
            <w:tcBorders>
              <w:top w:val="single" w:sz="6" w:space="0" w:color="000000"/>
              <w:left w:val="double" w:sz="4" w:space="0" w:color="auto"/>
              <w:bottom w:val="thickThinSmallGap" w:sz="24" w:space="0" w:color="auto"/>
              <w:right w:val="single" w:sz="6" w:space="0" w:color="000000"/>
            </w:tcBorders>
            <w:vAlign w:val="center"/>
          </w:tcPr>
          <w:p w14:paraId="1672B66F" w14:textId="77777777" w:rsidR="0002043A" w:rsidRPr="00FA200A" w:rsidRDefault="0002043A" w:rsidP="00BF4B74">
            <w:pPr>
              <w:pStyle w:val="af5"/>
              <w:jc w:val="center"/>
            </w:pPr>
            <w:r w:rsidRPr="00FA200A">
              <w:rPr>
                <w:rFonts w:hint="eastAsia"/>
              </w:rPr>
              <w:t>读取温度值</w:t>
            </w:r>
          </w:p>
        </w:tc>
      </w:tr>
    </w:tbl>
    <w:p w14:paraId="6A75CA6B" w14:textId="77777777" w:rsidR="0002043A" w:rsidRPr="005E7A52" w:rsidRDefault="0002043A" w:rsidP="00A141DF">
      <w:pPr>
        <w:numPr>
          <w:ilvl w:val="0"/>
          <w:numId w:val="75"/>
        </w:numPr>
        <w:spacing w:before="62" w:after="62"/>
        <w:rPr>
          <w:b/>
          <w:lang w:val="de-DE"/>
        </w:rPr>
      </w:pPr>
      <w:r w:rsidRPr="005E7A52">
        <w:rPr>
          <w:rFonts w:hint="eastAsia"/>
          <w:b/>
          <w:lang w:val="de-DE"/>
        </w:rPr>
        <w:t>读取三轴加速度</w:t>
      </w:r>
    </w:p>
    <w:p w14:paraId="43E35425" w14:textId="77777777" w:rsidR="0002043A" w:rsidRDefault="0002043A" w:rsidP="0002043A">
      <w:pPr>
        <w:pStyle w:val="23"/>
        <w:spacing w:before="62" w:after="62"/>
      </w:pPr>
      <w:r>
        <w:rPr>
          <w:rFonts w:hint="eastAsia"/>
        </w:rPr>
        <w:t>当实例</w:t>
      </w:r>
      <w:r>
        <w:t>初始化完成</w:t>
      </w:r>
      <w:r>
        <w:rPr>
          <w:rFonts w:hint="eastAsia"/>
        </w:rPr>
        <w:t>获取</w:t>
      </w:r>
      <w:r>
        <w:t>句柄后，通过调用</w:t>
      </w:r>
      <w:r>
        <w:rPr>
          <w:rFonts w:hint="eastAsia"/>
        </w:rPr>
        <w:t>加速度</w:t>
      </w:r>
      <w:r>
        <w:t>获取接口函数</w:t>
      </w:r>
      <w:r>
        <w:rPr>
          <w:rFonts w:hint="eastAsia"/>
        </w:rPr>
        <w:t>获取三轴加速度的值</w:t>
      </w:r>
      <w:r>
        <w:t>并</w:t>
      </w:r>
      <w:r>
        <w:rPr>
          <w:rFonts w:hint="eastAsia"/>
        </w:rPr>
        <w:t>做</w:t>
      </w:r>
      <w:r>
        <w:t>处理</w:t>
      </w:r>
      <w:r>
        <w:rPr>
          <w:rFonts w:hint="eastAsia"/>
        </w:rPr>
        <w:t>，</w:t>
      </w:r>
      <w:r>
        <w:t>实例初始化如</w:t>
      </w:r>
      <w:r>
        <w:rPr>
          <w:rFonts w:hint="eastAsia"/>
        </w:rPr>
        <w:t>下</w:t>
      </w:r>
      <w:r>
        <w:t>所示：</w:t>
      </w:r>
    </w:p>
    <w:p w14:paraId="031FF127" w14:textId="77777777" w:rsidR="0002043A" w:rsidRPr="003F1988" w:rsidRDefault="0002043A" w:rsidP="0002043A">
      <w:pPr>
        <w:pStyle w:val="a5"/>
      </w:pPr>
      <w:r w:rsidRPr="003F1988">
        <w:t xml:space="preserve">    am_bma253_handle_t handle;</w:t>
      </w:r>
    </w:p>
    <w:p w14:paraId="7B73133F" w14:textId="77777777" w:rsidR="0002043A" w:rsidRPr="003F1988" w:rsidRDefault="0002043A" w:rsidP="0002043A">
      <w:pPr>
        <w:pStyle w:val="a5"/>
      </w:pPr>
      <w:r w:rsidRPr="003F1988">
        <w:t xml:space="preserve">    handle = am_bma253_inst_init();   </w:t>
      </w:r>
    </w:p>
    <w:p w14:paraId="08B64CEE" w14:textId="77777777" w:rsidR="0002043A" w:rsidRDefault="0002043A" w:rsidP="0002043A">
      <w:pPr>
        <w:pStyle w:val="23"/>
        <w:spacing w:before="62" w:after="62"/>
        <w:rPr>
          <w:lang w:val="de-DE"/>
        </w:rPr>
      </w:pPr>
      <w:r>
        <w:rPr>
          <w:rFonts w:hint="eastAsia"/>
          <w:lang w:val="de-DE"/>
        </w:rPr>
        <w:t>当</w:t>
      </w:r>
      <w:r>
        <w:rPr>
          <w:lang w:val="de-DE"/>
        </w:rPr>
        <w:t>初始化完成，即可使用接口函数读取当前</w:t>
      </w:r>
      <w:r>
        <w:rPr>
          <w:rFonts w:hint="eastAsia"/>
          <w:lang w:val="de-DE"/>
        </w:rPr>
        <w:t>三轴加速度</w:t>
      </w:r>
      <w:r>
        <w:rPr>
          <w:lang w:val="de-DE"/>
        </w:rPr>
        <w:t>信息，</w:t>
      </w:r>
      <w:r>
        <w:rPr>
          <w:rFonts w:hint="eastAsia"/>
          <w:lang w:val="de-DE"/>
        </w:rPr>
        <w:t>调用该</w:t>
      </w:r>
      <w:r>
        <w:rPr>
          <w:lang w:val="de-DE"/>
        </w:rPr>
        <w:t>函数，即可读取</w:t>
      </w:r>
      <w:r>
        <w:rPr>
          <w:rFonts w:hint="eastAsia"/>
          <w:lang w:val="de-DE"/>
        </w:rPr>
        <w:t>三轴加速度</w:t>
      </w:r>
      <w:r>
        <w:rPr>
          <w:lang w:val="de-DE"/>
        </w:rPr>
        <w:t>信息</w:t>
      </w:r>
      <w:r>
        <w:rPr>
          <w:rFonts w:hint="eastAsia"/>
          <w:lang w:val="de-DE"/>
        </w:rPr>
        <w:t>，</w:t>
      </w:r>
      <w:r>
        <w:rPr>
          <w:lang w:val="de-DE"/>
        </w:rPr>
        <w:t>详见</w:t>
      </w:r>
      <w:r>
        <w:rPr>
          <w:lang w:val="de-DE"/>
        </w:rPr>
        <w:fldChar w:fldCharType="begin"/>
      </w:r>
      <w:r>
        <w:rPr>
          <w:lang w:val="de-DE"/>
        </w:rPr>
        <w:instrText xml:space="preserve"> REF _Ref528600522 \h  \* MERGEFORMAT </w:instrText>
      </w:r>
      <w:r>
        <w:rPr>
          <w:lang w:val="de-DE"/>
        </w:rPr>
      </w:r>
      <w:r>
        <w:rPr>
          <w:lang w:val="de-DE"/>
        </w:rPr>
        <w:fldChar w:fldCharType="separate"/>
      </w:r>
      <w:r w:rsidR="00B93B10">
        <w:rPr>
          <w:rFonts w:hint="eastAsia"/>
        </w:rPr>
        <w:t>程序清单</w:t>
      </w:r>
      <w:r w:rsidR="00B93B10">
        <w:t>5.75</w:t>
      </w:r>
      <w:r>
        <w:rPr>
          <w:lang w:val="de-DE"/>
        </w:rPr>
        <w:fldChar w:fldCharType="end"/>
      </w:r>
      <w:r>
        <w:rPr>
          <w:rFonts w:hint="eastAsia"/>
          <w:lang w:val="de-DE"/>
        </w:rPr>
        <w:t>。</w:t>
      </w:r>
    </w:p>
    <w:p w14:paraId="54B20660" w14:textId="725C5B89" w:rsidR="0002043A" w:rsidRDefault="0002043A" w:rsidP="0002043A">
      <w:pPr>
        <w:pStyle w:val="a7"/>
        <w:rPr>
          <w:lang w:val="de-DE"/>
        </w:rPr>
      </w:pPr>
      <w:bookmarkStart w:id="537" w:name="_Ref528600522"/>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76</w:t>
      </w:r>
      <w:r w:rsidR="00A26C7F">
        <w:fldChar w:fldCharType="end"/>
      </w:r>
      <w:bookmarkEnd w:id="537"/>
      <w:r>
        <w:t xml:space="preserve">  </w:t>
      </w:r>
      <w:r>
        <w:t>使用</w:t>
      </w:r>
      <w:r>
        <w:rPr>
          <w:rFonts w:hint="eastAsia"/>
        </w:rPr>
        <w:t>B</w:t>
      </w:r>
      <w:r>
        <w:t>MA253</w:t>
      </w:r>
      <w:r>
        <w:t>获取当前三轴加速度</w:t>
      </w:r>
    </w:p>
    <w:p w14:paraId="4CAB6864" w14:textId="77777777" w:rsidR="0002043A" w:rsidRPr="00180B2A" w:rsidRDefault="0002043A" w:rsidP="00532A7B">
      <w:pPr>
        <w:pStyle w:val="a5"/>
        <w:ind w:firstLine="420"/>
      </w:pPr>
      <w:r w:rsidRPr="00180B2A">
        <w:t>int am_bma253_read_accel (am_bma253_handle_t handle, int16_t* p_accel)</w:t>
      </w:r>
    </w:p>
    <w:p w14:paraId="66D0A429" w14:textId="77777777" w:rsidR="0002043A" w:rsidRPr="00180B2A" w:rsidRDefault="0002043A" w:rsidP="00532A7B">
      <w:pPr>
        <w:pStyle w:val="a5"/>
        <w:ind w:firstLine="420"/>
      </w:pPr>
      <w:r w:rsidRPr="00180B2A">
        <w:t>{</w:t>
      </w:r>
    </w:p>
    <w:p w14:paraId="6D369EF2" w14:textId="77777777" w:rsidR="0002043A" w:rsidRPr="00180B2A" w:rsidRDefault="0002043A" w:rsidP="00532A7B">
      <w:pPr>
        <w:pStyle w:val="a5"/>
        <w:ind w:firstLine="420"/>
      </w:pPr>
      <w:r w:rsidRPr="00180B2A">
        <w:t xml:space="preserve">    int ret = AM_OK;</w:t>
      </w:r>
    </w:p>
    <w:p w14:paraId="637C92E3" w14:textId="77777777" w:rsidR="0002043A" w:rsidRPr="00180B2A" w:rsidRDefault="0002043A" w:rsidP="00532A7B">
      <w:pPr>
        <w:pStyle w:val="a5"/>
        <w:ind w:firstLine="420"/>
      </w:pPr>
      <w:r w:rsidRPr="00180B2A">
        <w:rPr>
          <w:rFonts w:hint="eastAsia"/>
        </w:rPr>
        <w:t xml:space="preserve">    /</w:t>
      </w:r>
      <w:r>
        <w:t>/</w:t>
      </w:r>
      <w:r w:rsidRPr="00180B2A">
        <w:rPr>
          <w:rFonts w:hint="eastAsia"/>
        </w:rPr>
        <w:t xml:space="preserve"> </w:t>
      </w:r>
      <w:r w:rsidRPr="00180B2A">
        <w:rPr>
          <w:rFonts w:hint="eastAsia"/>
        </w:rPr>
        <w:t>读取</w:t>
      </w:r>
      <w:r w:rsidRPr="00180B2A">
        <w:rPr>
          <w:rFonts w:hint="eastAsia"/>
        </w:rPr>
        <w:t>X</w:t>
      </w:r>
      <w:r w:rsidRPr="00180B2A">
        <w:rPr>
          <w:rFonts w:hint="eastAsia"/>
        </w:rPr>
        <w:t>轴加速度</w:t>
      </w:r>
    </w:p>
    <w:p w14:paraId="3D1BFABD" w14:textId="77777777" w:rsidR="0002043A" w:rsidRPr="00180B2A" w:rsidRDefault="0002043A" w:rsidP="00532A7B">
      <w:pPr>
        <w:pStyle w:val="a5"/>
        <w:ind w:firstLine="420"/>
      </w:pPr>
      <w:r w:rsidRPr="00180B2A">
        <w:t xml:space="preserve">    ret = __bma253_read_accel_reg(handle, BMA2x2_X_AXIS_LSB_ADDR, &amp;p_accel[0]);</w:t>
      </w:r>
    </w:p>
    <w:p w14:paraId="756EEA31" w14:textId="77777777" w:rsidR="0002043A" w:rsidRPr="00180B2A" w:rsidRDefault="0002043A" w:rsidP="00532A7B">
      <w:pPr>
        <w:pStyle w:val="a5"/>
        <w:ind w:firstLine="420"/>
      </w:pPr>
      <w:r w:rsidRPr="00180B2A">
        <w:rPr>
          <w:rFonts w:hint="eastAsia"/>
        </w:rPr>
        <w:t xml:space="preserve">    /</w:t>
      </w:r>
      <w:r>
        <w:t>/</w:t>
      </w:r>
      <w:r w:rsidRPr="00180B2A">
        <w:rPr>
          <w:rFonts w:hint="eastAsia"/>
        </w:rPr>
        <w:t xml:space="preserve"> </w:t>
      </w:r>
      <w:r w:rsidRPr="00180B2A">
        <w:rPr>
          <w:rFonts w:hint="eastAsia"/>
        </w:rPr>
        <w:t>检查读取是否失败</w:t>
      </w:r>
    </w:p>
    <w:p w14:paraId="3B1B4938" w14:textId="77777777" w:rsidR="0002043A" w:rsidRPr="00180B2A" w:rsidRDefault="0002043A" w:rsidP="00532A7B">
      <w:pPr>
        <w:pStyle w:val="a5"/>
        <w:ind w:firstLine="420"/>
      </w:pPr>
      <w:r w:rsidRPr="00180B2A">
        <w:t xml:space="preserve">    if (ret != AM_OK) {</w:t>
      </w:r>
    </w:p>
    <w:p w14:paraId="20D4C715" w14:textId="77777777" w:rsidR="0002043A" w:rsidRPr="00180B2A" w:rsidRDefault="0002043A" w:rsidP="00532A7B">
      <w:pPr>
        <w:pStyle w:val="a5"/>
        <w:ind w:firstLine="420"/>
      </w:pPr>
      <w:r w:rsidRPr="00180B2A">
        <w:t xml:space="preserve">        return ret;</w:t>
      </w:r>
    </w:p>
    <w:p w14:paraId="1DE62D06" w14:textId="77777777" w:rsidR="0002043A" w:rsidRPr="00180B2A" w:rsidRDefault="0002043A" w:rsidP="00532A7B">
      <w:pPr>
        <w:pStyle w:val="a5"/>
        <w:ind w:firstLine="420"/>
      </w:pPr>
      <w:r w:rsidRPr="00180B2A">
        <w:t xml:space="preserve">    }  </w:t>
      </w:r>
    </w:p>
    <w:p w14:paraId="225A0218" w14:textId="77777777" w:rsidR="0002043A" w:rsidRPr="00180B2A" w:rsidRDefault="0002043A" w:rsidP="00532A7B">
      <w:pPr>
        <w:pStyle w:val="a5"/>
        <w:ind w:firstLine="420"/>
      </w:pPr>
      <w:r w:rsidRPr="00180B2A">
        <w:rPr>
          <w:rFonts w:hint="eastAsia"/>
        </w:rPr>
        <w:t xml:space="preserve">    /</w:t>
      </w:r>
      <w:r>
        <w:t>/</w:t>
      </w:r>
      <w:r w:rsidRPr="00180B2A">
        <w:rPr>
          <w:rFonts w:hint="eastAsia"/>
        </w:rPr>
        <w:t xml:space="preserve"> </w:t>
      </w:r>
      <w:r w:rsidRPr="00180B2A">
        <w:rPr>
          <w:rFonts w:hint="eastAsia"/>
        </w:rPr>
        <w:t>读取</w:t>
      </w:r>
      <w:r w:rsidRPr="00180B2A">
        <w:rPr>
          <w:rFonts w:hint="eastAsia"/>
        </w:rPr>
        <w:t>Y</w:t>
      </w:r>
      <w:r w:rsidRPr="00180B2A">
        <w:rPr>
          <w:rFonts w:hint="eastAsia"/>
        </w:rPr>
        <w:t>轴加速度</w:t>
      </w:r>
    </w:p>
    <w:p w14:paraId="720F0E0F" w14:textId="77777777" w:rsidR="0002043A" w:rsidRPr="00180B2A" w:rsidRDefault="0002043A" w:rsidP="00532A7B">
      <w:pPr>
        <w:pStyle w:val="a5"/>
        <w:ind w:firstLine="420"/>
      </w:pPr>
      <w:r w:rsidRPr="00180B2A">
        <w:t xml:space="preserve">    ret = __bma253_read_accel_reg(handle, BMA2x2_Y_AXIS_LSB_ADDR, &amp;p_accel[1]);</w:t>
      </w:r>
    </w:p>
    <w:p w14:paraId="469B5042" w14:textId="77777777" w:rsidR="0002043A" w:rsidRPr="00180B2A" w:rsidRDefault="0002043A" w:rsidP="00532A7B">
      <w:pPr>
        <w:pStyle w:val="a5"/>
        <w:ind w:firstLine="420"/>
      </w:pPr>
      <w:r w:rsidRPr="00180B2A">
        <w:rPr>
          <w:rFonts w:hint="eastAsia"/>
        </w:rPr>
        <w:t xml:space="preserve">    /</w:t>
      </w:r>
      <w:r>
        <w:t>/</w:t>
      </w:r>
      <w:r w:rsidRPr="00180B2A">
        <w:rPr>
          <w:rFonts w:hint="eastAsia"/>
        </w:rPr>
        <w:t xml:space="preserve"> </w:t>
      </w:r>
      <w:r w:rsidRPr="00180B2A">
        <w:rPr>
          <w:rFonts w:hint="eastAsia"/>
        </w:rPr>
        <w:t>检查读取是否失败</w:t>
      </w:r>
    </w:p>
    <w:p w14:paraId="4F62C2BA" w14:textId="77777777" w:rsidR="0002043A" w:rsidRPr="00180B2A" w:rsidRDefault="0002043A" w:rsidP="00532A7B">
      <w:pPr>
        <w:pStyle w:val="a5"/>
        <w:ind w:firstLine="420"/>
      </w:pPr>
      <w:r w:rsidRPr="00180B2A">
        <w:t xml:space="preserve">    if (ret != AM_OK) {</w:t>
      </w:r>
    </w:p>
    <w:p w14:paraId="1AD52FBE" w14:textId="77777777" w:rsidR="0002043A" w:rsidRPr="00180B2A" w:rsidRDefault="0002043A" w:rsidP="00532A7B">
      <w:pPr>
        <w:pStyle w:val="a5"/>
        <w:ind w:firstLine="420"/>
      </w:pPr>
      <w:r w:rsidRPr="00180B2A">
        <w:t xml:space="preserve">        return ret;</w:t>
      </w:r>
    </w:p>
    <w:p w14:paraId="7F953B26" w14:textId="77777777" w:rsidR="0002043A" w:rsidRPr="00180B2A" w:rsidRDefault="0002043A" w:rsidP="00532A7B">
      <w:pPr>
        <w:pStyle w:val="a5"/>
        <w:ind w:firstLine="420"/>
      </w:pPr>
      <w:r w:rsidRPr="00180B2A">
        <w:t xml:space="preserve">    }</w:t>
      </w:r>
    </w:p>
    <w:p w14:paraId="1B0B2AAD" w14:textId="77777777" w:rsidR="0002043A" w:rsidRPr="00180B2A" w:rsidRDefault="0002043A" w:rsidP="00532A7B">
      <w:pPr>
        <w:pStyle w:val="a5"/>
        <w:ind w:firstLine="420"/>
      </w:pPr>
      <w:r w:rsidRPr="00180B2A">
        <w:rPr>
          <w:rFonts w:hint="eastAsia"/>
        </w:rPr>
        <w:t xml:space="preserve">    /</w:t>
      </w:r>
      <w:r>
        <w:t>/</w:t>
      </w:r>
      <w:r w:rsidRPr="00180B2A">
        <w:rPr>
          <w:rFonts w:hint="eastAsia"/>
        </w:rPr>
        <w:t xml:space="preserve"> </w:t>
      </w:r>
      <w:r w:rsidRPr="00180B2A">
        <w:rPr>
          <w:rFonts w:hint="eastAsia"/>
        </w:rPr>
        <w:t>读取</w:t>
      </w:r>
      <w:r w:rsidRPr="00180B2A">
        <w:rPr>
          <w:rFonts w:hint="eastAsia"/>
        </w:rPr>
        <w:t>Z</w:t>
      </w:r>
      <w:r w:rsidRPr="00180B2A">
        <w:rPr>
          <w:rFonts w:hint="eastAsia"/>
        </w:rPr>
        <w:t>轴加速度</w:t>
      </w:r>
    </w:p>
    <w:p w14:paraId="1670EAB8" w14:textId="77777777" w:rsidR="0002043A" w:rsidRPr="00A26C7F" w:rsidRDefault="0002043A" w:rsidP="00532A7B">
      <w:pPr>
        <w:pStyle w:val="a5"/>
        <w:ind w:firstLine="420"/>
      </w:pPr>
      <w:r w:rsidRPr="00A26C7F">
        <w:t xml:space="preserve">    ret = __bma253_read_accel_reg(handle, BMA2x2_Z_AXIS_LSB_ADDR, &amp;p_accel[2]);</w:t>
      </w:r>
    </w:p>
    <w:p w14:paraId="04E94D58" w14:textId="77777777" w:rsidR="0002043A" w:rsidRPr="00180B2A" w:rsidRDefault="0002043A" w:rsidP="00532A7B">
      <w:pPr>
        <w:pStyle w:val="a5"/>
        <w:ind w:firstLine="420"/>
      </w:pPr>
      <w:r w:rsidRPr="00A26C7F">
        <w:rPr>
          <w:rFonts w:hint="eastAsia"/>
        </w:rPr>
        <w:t xml:space="preserve">    </w:t>
      </w:r>
      <w:r w:rsidRPr="00180B2A">
        <w:rPr>
          <w:rFonts w:hint="eastAsia"/>
        </w:rPr>
        <w:t>/</w:t>
      </w:r>
      <w:r>
        <w:t>/</w:t>
      </w:r>
      <w:r w:rsidRPr="00180B2A">
        <w:rPr>
          <w:rFonts w:hint="eastAsia"/>
        </w:rPr>
        <w:t xml:space="preserve"> </w:t>
      </w:r>
      <w:r w:rsidRPr="00180B2A">
        <w:rPr>
          <w:rFonts w:hint="eastAsia"/>
        </w:rPr>
        <w:t>检查读取是否失败</w:t>
      </w:r>
    </w:p>
    <w:p w14:paraId="0548DACD" w14:textId="77777777" w:rsidR="0002043A" w:rsidRPr="00180B2A" w:rsidRDefault="0002043A" w:rsidP="00532A7B">
      <w:pPr>
        <w:pStyle w:val="a5"/>
        <w:ind w:firstLine="420"/>
      </w:pPr>
      <w:r w:rsidRPr="00180B2A">
        <w:t xml:space="preserve">    if (ret != AM_OK) {</w:t>
      </w:r>
    </w:p>
    <w:p w14:paraId="56FE95EE" w14:textId="77777777" w:rsidR="0002043A" w:rsidRPr="00180B2A" w:rsidRDefault="0002043A" w:rsidP="00532A7B">
      <w:pPr>
        <w:pStyle w:val="a5"/>
        <w:ind w:firstLine="420"/>
      </w:pPr>
      <w:r w:rsidRPr="00180B2A">
        <w:t xml:space="preserve">        return ret;</w:t>
      </w:r>
    </w:p>
    <w:p w14:paraId="7FCAB2C9" w14:textId="77777777" w:rsidR="0002043A" w:rsidRPr="00180B2A" w:rsidRDefault="0002043A" w:rsidP="00532A7B">
      <w:pPr>
        <w:pStyle w:val="a5"/>
        <w:ind w:firstLine="420"/>
      </w:pPr>
      <w:r w:rsidRPr="00180B2A">
        <w:t xml:space="preserve">    }</w:t>
      </w:r>
    </w:p>
    <w:p w14:paraId="1E39B55E" w14:textId="77777777" w:rsidR="0002043A" w:rsidRPr="00180B2A" w:rsidRDefault="0002043A" w:rsidP="00532A7B">
      <w:pPr>
        <w:pStyle w:val="a5"/>
        <w:ind w:firstLine="420"/>
      </w:pPr>
      <w:r w:rsidRPr="00180B2A">
        <w:t xml:space="preserve">    return  ret;  </w:t>
      </w:r>
    </w:p>
    <w:p w14:paraId="26EFA3CD" w14:textId="77777777" w:rsidR="0002043A" w:rsidRDefault="0002043A" w:rsidP="00532A7B">
      <w:pPr>
        <w:pStyle w:val="a5"/>
        <w:ind w:firstLine="420"/>
      </w:pPr>
      <w:r w:rsidRPr="00180B2A">
        <w:t>}</w:t>
      </w:r>
    </w:p>
    <w:p w14:paraId="526BC258" w14:textId="77777777" w:rsidR="0002043A" w:rsidRPr="005E7A52" w:rsidRDefault="0002043A" w:rsidP="00A141DF">
      <w:pPr>
        <w:numPr>
          <w:ilvl w:val="0"/>
          <w:numId w:val="75"/>
        </w:numPr>
        <w:spacing w:before="62" w:after="62"/>
        <w:rPr>
          <w:b/>
          <w:lang w:val="de-DE"/>
        </w:rPr>
      </w:pPr>
      <w:r w:rsidRPr="005E7A52">
        <w:rPr>
          <w:rFonts w:hint="eastAsia"/>
          <w:b/>
          <w:lang w:val="de-DE"/>
        </w:rPr>
        <w:t>读取温度值</w:t>
      </w:r>
    </w:p>
    <w:p w14:paraId="0B0B7FC4" w14:textId="77777777" w:rsidR="0002043A" w:rsidRDefault="0002043A" w:rsidP="0002043A">
      <w:pPr>
        <w:pStyle w:val="23"/>
        <w:spacing w:before="62" w:after="62"/>
      </w:pPr>
      <w:r>
        <w:rPr>
          <w:rFonts w:hint="eastAsia"/>
        </w:rPr>
        <w:t>读取温度值，当实例</w:t>
      </w:r>
      <w:r>
        <w:t>初始化完成</w:t>
      </w:r>
      <w:r>
        <w:rPr>
          <w:rFonts w:hint="eastAsia"/>
        </w:rPr>
        <w:t>获取</w:t>
      </w:r>
      <w:r>
        <w:t>句柄后，</w:t>
      </w:r>
      <w:r>
        <w:rPr>
          <w:rFonts w:hint="eastAsia"/>
        </w:rPr>
        <w:t>获取温度值</w:t>
      </w:r>
      <w:r>
        <w:t>并</w:t>
      </w:r>
      <w:r>
        <w:rPr>
          <w:rFonts w:hint="eastAsia"/>
        </w:rPr>
        <w:t>做</w:t>
      </w:r>
      <w:r>
        <w:t>处理</w:t>
      </w:r>
      <w:r>
        <w:rPr>
          <w:rFonts w:hint="eastAsia"/>
        </w:rPr>
        <w:t>，</w:t>
      </w:r>
      <w:r>
        <w:t>实例初始化如</w:t>
      </w:r>
      <w:r>
        <w:rPr>
          <w:rFonts w:hint="eastAsia"/>
        </w:rPr>
        <w:t>下</w:t>
      </w:r>
      <w:r>
        <w:t>所示：</w:t>
      </w:r>
    </w:p>
    <w:p w14:paraId="533134DB" w14:textId="77777777" w:rsidR="0002043A" w:rsidRPr="00180B2A" w:rsidRDefault="0002043A" w:rsidP="0002043A">
      <w:pPr>
        <w:pStyle w:val="a5"/>
        <w:ind w:firstLine="420"/>
      </w:pPr>
      <w:r w:rsidRPr="00180B2A">
        <w:t>am_bma253_handle_t handle;</w:t>
      </w:r>
    </w:p>
    <w:p w14:paraId="21C5874F" w14:textId="77777777" w:rsidR="0002043A" w:rsidRDefault="0002043A" w:rsidP="0002043A">
      <w:pPr>
        <w:pStyle w:val="a5"/>
        <w:ind w:firstLine="420"/>
      </w:pPr>
      <w:r w:rsidRPr="00180B2A">
        <w:t>handle = am_bma253_inst_init();</w:t>
      </w:r>
      <w:r>
        <w:t xml:space="preserve">   </w:t>
      </w:r>
    </w:p>
    <w:p w14:paraId="31E49BB2" w14:textId="77777777" w:rsidR="0002043A" w:rsidRDefault="0002043A" w:rsidP="0002043A">
      <w:pPr>
        <w:pStyle w:val="23"/>
        <w:spacing w:before="62" w:after="62"/>
        <w:rPr>
          <w:lang w:val="de-DE"/>
        </w:rPr>
      </w:pPr>
      <w:r>
        <w:rPr>
          <w:rFonts w:hint="eastAsia"/>
          <w:lang w:val="de-DE"/>
        </w:rPr>
        <w:lastRenderedPageBreak/>
        <w:t>当</w:t>
      </w:r>
      <w:r>
        <w:rPr>
          <w:lang w:val="de-DE"/>
        </w:rPr>
        <w:t>初始化完成，即可使用接口函数读取当前</w:t>
      </w:r>
      <w:r>
        <w:rPr>
          <w:rFonts w:hint="eastAsia"/>
          <w:lang w:val="de-DE"/>
        </w:rPr>
        <w:t>温度值</w:t>
      </w:r>
      <w:r>
        <w:rPr>
          <w:lang w:val="de-DE"/>
        </w:rPr>
        <w:t>信息，</w:t>
      </w:r>
      <w:r>
        <w:rPr>
          <w:rFonts w:hint="eastAsia"/>
          <w:lang w:val="de-DE"/>
        </w:rPr>
        <w:t>调用该</w:t>
      </w:r>
      <w:r>
        <w:rPr>
          <w:lang w:val="de-DE"/>
        </w:rPr>
        <w:t>函数，即可读取当前</w:t>
      </w:r>
      <w:r>
        <w:rPr>
          <w:rFonts w:hint="eastAsia"/>
          <w:lang w:val="de-DE"/>
        </w:rPr>
        <w:t>温度</w:t>
      </w:r>
      <w:r>
        <w:rPr>
          <w:lang w:val="de-DE"/>
        </w:rPr>
        <w:t>信息</w:t>
      </w:r>
      <w:r>
        <w:rPr>
          <w:rFonts w:hint="eastAsia"/>
          <w:lang w:val="de-DE"/>
        </w:rPr>
        <w:t>，</w:t>
      </w:r>
      <w:r>
        <w:rPr>
          <w:lang w:val="de-DE"/>
        </w:rPr>
        <w:t>详见</w:t>
      </w:r>
      <w:r>
        <w:rPr>
          <w:lang w:val="de-DE"/>
        </w:rPr>
        <w:fldChar w:fldCharType="begin"/>
      </w:r>
      <w:r>
        <w:rPr>
          <w:lang w:val="de-DE"/>
        </w:rPr>
        <w:instrText xml:space="preserve"> REF _Ref528600530 \h  \* MERGEFORMAT </w:instrText>
      </w:r>
      <w:r>
        <w:rPr>
          <w:lang w:val="de-DE"/>
        </w:rPr>
      </w:r>
      <w:r>
        <w:rPr>
          <w:lang w:val="de-DE"/>
        </w:rPr>
        <w:fldChar w:fldCharType="separate"/>
      </w:r>
      <w:r w:rsidR="00B93B10">
        <w:rPr>
          <w:rFonts w:hint="eastAsia"/>
        </w:rPr>
        <w:t>程序清单</w:t>
      </w:r>
      <w:r w:rsidR="00B93B10">
        <w:t>5.76</w:t>
      </w:r>
      <w:r>
        <w:rPr>
          <w:lang w:val="de-DE"/>
        </w:rPr>
        <w:fldChar w:fldCharType="end"/>
      </w:r>
      <w:r>
        <w:rPr>
          <w:rFonts w:hint="eastAsia"/>
          <w:lang w:val="de-DE"/>
        </w:rPr>
        <w:t>。</w:t>
      </w:r>
    </w:p>
    <w:p w14:paraId="2A35C5C5" w14:textId="18BBC39C" w:rsidR="0002043A" w:rsidRDefault="0002043A" w:rsidP="0002043A">
      <w:pPr>
        <w:pStyle w:val="a7"/>
        <w:rPr>
          <w:lang w:val="de-DE"/>
        </w:rPr>
      </w:pPr>
      <w:bookmarkStart w:id="538" w:name="_Ref528600530"/>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77</w:t>
      </w:r>
      <w:r w:rsidR="00A26C7F">
        <w:fldChar w:fldCharType="end"/>
      </w:r>
      <w:bookmarkEnd w:id="538"/>
      <w:r>
        <w:t xml:space="preserve">  </w:t>
      </w:r>
      <w:r w:rsidRPr="00440EEB">
        <w:rPr>
          <w:rFonts w:hint="eastAsia"/>
        </w:rPr>
        <w:t>使用</w:t>
      </w:r>
      <w:r w:rsidRPr="00440EEB">
        <w:rPr>
          <w:rFonts w:hint="eastAsia"/>
        </w:rPr>
        <w:t>BMA253</w:t>
      </w:r>
      <w:r w:rsidRPr="00440EEB">
        <w:rPr>
          <w:rFonts w:hint="eastAsia"/>
        </w:rPr>
        <w:t>获取当前</w:t>
      </w:r>
      <w:r>
        <w:rPr>
          <w:rFonts w:hint="eastAsia"/>
        </w:rPr>
        <w:t>温度</w:t>
      </w:r>
    </w:p>
    <w:p w14:paraId="6BF0E2B1" w14:textId="77777777" w:rsidR="0002043A" w:rsidRPr="00180B2A" w:rsidRDefault="0002043A" w:rsidP="0002043A">
      <w:pPr>
        <w:pStyle w:val="a5"/>
        <w:ind w:firstLine="420"/>
      </w:pPr>
      <w:r w:rsidRPr="00180B2A">
        <w:t>int am_bma253_read_temp (am_bma253_handle_t handle, int8_t* p_temp)</w:t>
      </w:r>
    </w:p>
    <w:p w14:paraId="13358F1F" w14:textId="77777777" w:rsidR="0002043A" w:rsidRPr="00180B2A" w:rsidRDefault="0002043A" w:rsidP="0002043A">
      <w:pPr>
        <w:pStyle w:val="a5"/>
        <w:ind w:firstLine="420"/>
      </w:pPr>
      <w:r w:rsidRPr="00180B2A">
        <w:t>{</w:t>
      </w:r>
    </w:p>
    <w:p w14:paraId="08C0649E" w14:textId="77777777" w:rsidR="0002043A" w:rsidRPr="00180B2A" w:rsidRDefault="0002043A" w:rsidP="0002043A">
      <w:pPr>
        <w:pStyle w:val="a5"/>
        <w:ind w:firstLine="420"/>
      </w:pPr>
      <w:r w:rsidRPr="00180B2A">
        <w:t xml:space="preserve">    int ret = AM_OK;</w:t>
      </w:r>
    </w:p>
    <w:p w14:paraId="57E0B865" w14:textId="77777777" w:rsidR="0002043A" w:rsidRPr="00180B2A" w:rsidRDefault="0002043A" w:rsidP="0002043A">
      <w:pPr>
        <w:pStyle w:val="a5"/>
        <w:ind w:firstLine="420"/>
      </w:pPr>
      <w:r w:rsidRPr="00180B2A">
        <w:rPr>
          <w:rFonts w:hint="eastAsia"/>
        </w:rPr>
        <w:t xml:space="preserve">    /</w:t>
      </w:r>
      <w:r>
        <w:t>/</w:t>
      </w:r>
      <w:r w:rsidRPr="00180B2A">
        <w:rPr>
          <w:rFonts w:hint="eastAsia"/>
        </w:rPr>
        <w:t xml:space="preserve"> I2C</w:t>
      </w:r>
      <w:r w:rsidRPr="00180B2A">
        <w:rPr>
          <w:rFonts w:hint="eastAsia"/>
        </w:rPr>
        <w:t>设备指针</w:t>
      </w:r>
    </w:p>
    <w:p w14:paraId="630EE0F7" w14:textId="77777777" w:rsidR="0002043A" w:rsidRPr="00180B2A" w:rsidRDefault="0002043A" w:rsidP="0002043A">
      <w:pPr>
        <w:pStyle w:val="a5"/>
        <w:ind w:firstLine="420"/>
      </w:pPr>
      <w:r w:rsidRPr="00180B2A">
        <w:t xml:space="preserve">    am_i2c_device_t *p_i2c_dev = &amp;(handle-&gt;i2c_dev);  </w:t>
      </w:r>
    </w:p>
    <w:p w14:paraId="4CD9619C" w14:textId="77777777" w:rsidR="0002043A" w:rsidRPr="00180B2A" w:rsidRDefault="0002043A" w:rsidP="0002043A">
      <w:pPr>
        <w:pStyle w:val="a5"/>
        <w:ind w:firstLine="420"/>
      </w:pPr>
      <w:r w:rsidRPr="00180B2A">
        <w:t xml:space="preserve">    ret = am_i2c_read(p_i2c_dev,BMA2x2_TEMP_ADDR, (uint8_t*)(p_temp), 1);</w:t>
      </w:r>
    </w:p>
    <w:p w14:paraId="4A827D81" w14:textId="77777777" w:rsidR="0002043A" w:rsidRPr="00180B2A" w:rsidRDefault="0002043A" w:rsidP="0002043A">
      <w:pPr>
        <w:pStyle w:val="a5"/>
        <w:ind w:firstLine="420"/>
      </w:pPr>
      <w:r w:rsidRPr="00180B2A">
        <w:rPr>
          <w:rFonts w:hint="eastAsia"/>
        </w:rPr>
        <w:t xml:space="preserve">    /</w:t>
      </w:r>
      <w:r>
        <w:t>/</w:t>
      </w:r>
      <w:r w:rsidRPr="00180B2A">
        <w:rPr>
          <w:rFonts w:hint="eastAsia"/>
        </w:rPr>
        <w:t xml:space="preserve"> </w:t>
      </w:r>
      <w:r w:rsidRPr="00180B2A">
        <w:rPr>
          <w:rFonts w:hint="eastAsia"/>
        </w:rPr>
        <w:t>检查发送是否失败</w:t>
      </w:r>
    </w:p>
    <w:p w14:paraId="0B15A3EB" w14:textId="77777777" w:rsidR="0002043A" w:rsidRPr="00180B2A" w:rsidRDefault="0002043A" w:rsidP="0002043A">
      <w:pPr>
        <w:pStyle w:val="a5"/>
        <w:ind w:firstLine="420"/>
      </w:pPr>
      <w:r w:rsidRPr="00180B2A">
        <w:t xml:space="preserve">    if (ret != AM_OK) {</w:t>
      </w:r>
    </w:p>
    <w:p w14:paraId="583E30FB" w14:textId="77777777" w:rsidR="0002043A" w:rsidRPr="00180B2A" w:rsidRDefault="0002043A" w:rsidP="0002043A">
      <w:pPr>
        <w:pStyle w:val="a5"/>
        <w:ind w:firstLine="420"/>
      </w:pPr>
      <w:r w:rsidRPr="00180B2A">
        <w:t xml:space="preserve">        return ret;</w:t>
      </w:r>
    </w:p>
    <w:p w14:paraId="64E9F961" w14:textId="77777777" w:rsidR="0002043A" w:rsidRPr="00180B2A" w:rsidRDefault="0002043A" w:rsidP="0002043A">
      <w:pPr>
        <w:pStyle w:val="a5"/>
        <w:ind w:firstLine="420"/>
      </w:pPr>
      <w:r w:rsidRPr="00180B2A">
        <w:t xml:space="preserve">    } </w:t>
      </w:r>
    </w:p>
    <w:p w14:paraId="7F10E32A" w14:textId="77777777" w:rsidR="0002043A" w:rsidRPr="00180B2A" w:rsidRDefault="0002043A" w:rsidP="0002043A">
      <w:pPr>
        <w:pStyle w:val="a5"/>
        <w:ind w:firstLine="420"/>
      </w:pPr>
      <w:r w:rsidRPr="00180B2A">
        <w:rPr>
          <w:rFonts w:hint="eastAsia"/>
        </w:rPr>
        <w:t xml:space="preserve">    /</w:t>
      </w:r>
      <w:r>
        <w:t>/</w:t>
      </w:r>
      <w:r w:rsidRPr="00180B2A">
        <w:rPr>
          <w:rFonts w:hint="eastAsia"/>
        </w:rPr>
        <w:t xml:space="preserve"> </w:t>
      </w:r>
      <w:r w:rsidRPr="00180B2A">
        <w:rPr>
          <w:rFonts w:hint="eastAsia"/>
        </w:rPr>
        <w:t>计算温度</w:t>
      </w:r>
    </w:p>
    <w:p w14:paraId="45E7B5CC" w14:textId="77777777" w:rsidR="0002043A" w:rsidRPr="00180B2A" w:rsidRDefault="0002043A" w:rsidP="0002043A">
      <w:pPr>
        <w:pStyle w:val="a5"/>
        <w:ind w:firstLine="420"/>
      </w:pPr>
      <w:r w:rsidRPr="00180B2A">
        <w:t xml:space="preserve">    *p_temp = (int8_t)</w:t>
      </w:r>
      <w:r>
        <w:t xml:space="preserve"> </w:t>
      </w:r>
      <w:r w:rsidRPr="00180B2A">
        <w:t>(24 + *p_temp * 1.0 / 2);</w:t>
      </w:r>
    </w:p>
    <w:p w14:paraId="6536308B" w14:textId="77777777" w:rsidR="0002043A" w:rsidRPr="00180B2A" w:rsidRDefault="0002043A" w:rsidP="0002043A">
      <w:pPr>
        <w:pStyle w:val="a5"/>
        <w:ind w:firstLine="420"/>
      </w:pPr>
      <w:r w:rsidRPr="00180B2A">
        <w:t xml:space="preserve">    return</w:t>
      </w:r>
      <w:r>
        <w:t xml:space="preserve">  ret;</w:t>
      </w:r>
    </w:p>
    <w:p w14:paraId="6AF131BD" w14:textId="77777777" w:rsidR="0002043A" w:rsidRPr="00180B2A" w:rsidRDefault="0002043A" w:rsidP="0002043A">
      <w:pPr>
        <w:pStyle w:val="a5"/>
        <w:ind w:firstLine="420"/>
      </w:pPr>
      <w:r w:rsidRPr="00180B2A">
        <w:t>}</w:t>
      </w:r>
    </w:p>
    <w:p w14:paraId="420E196B" w14:textId="77777777" w:rsidR="0002043A" w:rsidRPr="005E7A52" w:rsidRDefault="0002043A" w:rsidP="00A141DF">
      <w:pPr>
        <w:numPr>
          <w:ilvl w:val="0"/>
          <w:numId w:val="75"/>
        </w:numPr>
        <w:spacing w:before="62" w:after="62"/>
        <w:rPr>
          <w:b/>
          <w:lang w:val="de-DE"/>
        </w:rPr>
      </w:pPr>
      <w:r w:rsidRPr="005E7A52">
        <w:rPr>
          <w:rFonts w:hint="eastAsia"/>
          <w:b/>
          <w:lang w:val="de-DE"/>
        </w:rPr>
        <w:t>使用</w:t>
      </w:r>
      <w:r w:rsidRPr="005E7A52">
        <w:rPr>
          <w:b/>
          <w:lang w:val="de-DE"/>
        </w:rPr>
        <w:t>范例</w:t>
      </w:r>
    </w:p>
    <w:p w14:paraId="31F1FE28" w14:textId="77777777" w:rsidR="0002043A" w:rsidRDefault="0002043A" w:rsidP="0002043A">
      <w:pPr>
        <w:pStyle w:val="23"/>
        <w:spacing w:before="62" w:after="62"/>
      </w:pPr>
      <w:r w:rsidRPr="000D288C">
        <w:rPr>
          <w:rFonts w:hint="eastAsia"/>
        </w:rPr>
        <w:t>当完成初始化后，即可使用通用的</w:t>
      </w:r>
      <w:r>
        <w:rPr>
          <w:rFonts w:hint="eastAsia"/>
        </w:rPr>
        <w:t>加速度</w:t>
      </w:r>
      <w:r w:rsidRPr="000D288C">
        <w:rPr>
          <w:rFonts w:hint="eastAsia"/>
        </w:rPr>
        <w:t>读取接口</w:t>
      </w:r>
      <w:r>
        <w:rPr>
          <w:rFonts w:hint="eastAsia"/>
        </w:rPr>
        <w:t>和温度</w:t>
      </w:r>
      <w:r>
        <w:t>读取接口</w:t>
      </w:r>
      <w:r w:rsidRPr="000D288C">
        <w:rPr>
          <w:rFonts w:hint="eastAsia"/>
        </w:rPr>
        <w:t>获取当前</w:t>
      </w:r>
      <w:r>
        <w:rPr>
          <w:rFonts w:hint="eastAsia"/>
        </w:rPr>
        <w:t>三轴加速度和温度值</w:t>
      </w:r>
      <w:r w:rsidRPr="000D288C">
        <w:rPr>
          <w:rFonts w:hint="eastAsia"/>
        </w:rPr>
        <w:t>，读取并通过串口打印当前</w:t>
      </w:r>
      <w:r>
        <w:rPr>
          <w:rFonts w:hint="eastAsia"/>
        </w:rPr>
        <w:t>三轴加速度和温度</w:t>
      </w:r>
      <w:r>
        <w:t>信息</w:t>
      </w:r>
      <w:r w:rsidRPr="000D288C">
        <w:rPr>
          <w:rFonts w:hint="eastAsia"/>
        </w:rPr>
        <w:t>的范例程序</w:t>
      </w:r>
      <w:r>
        <w:rPr>
          <w:rFonts w:hint="eastAsia"/>
        </w:rPr>
        <w:t>，</w:t>
      </w:r>
      <w:r w:rsidRPr="000D288C">
        <w:rPr>
          <w:rFonts w:hint="eastAsia"/>
        </w:rPr>
        <w:t>详见</w:t>
      </w:r>
      <w:r>
        <w:fldChar w:fldCharType="begin"/>
      </w:r>
      <w:r>
        <w:instrText xml:space="preserve"> </w:instrText>
      </w:r>
      <w:r>
        <w:rPr>
          <w:rFonts w:hint="eastAsia"/>
        </w:rPr>
        <w:instrText>REF _Ref528680843 \h</w:instrText>
      </w:r>
      <w:r>
        <w:instrText xml:space="preserve">  \* MERGEFORMAT </w:instrText>
      </w:r>
      <w:r>
        <w:fldChar w:fldCharType="separate"/>
      </w:r>
      <w:r w:rsidR="00B93B10">
        <w:rPr>
          <w:rFonts w:hint="eastAsia"/>
        </w:rPr>
        <w:t>程序清单</w:t>
      </w:r>
      <w:r w:rsidR="00B93B10">
        <w:t>5.77</w:t>
      </w:r>
      <w:r>
        <w:fldChar w:fldCharType="end"/>
      </w:r>
      <w:r>
        <w:rPr>
          <w:rFonts w:hint="eastAsia"/>
        </w:rPr>
        <w:t>。</w:t>
      </w:r>
      <w:bookmarkStart w:id="539" w:name="_Ref528604188"/>
    </w:p>
    <w:p w14:paraId="2BB007AB" w14:textId="56A70277" w:rsidR="0002043A" w:rsidRDefault="0002043A" w:rsidP="0002043A">
      <w:pPr>
        <w:pStyle w:val="a7"/>
      </w:pPr>
      <w:bookmarkStart w:id="540" w:name="_Ref528680843"/>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78</w:t>
      </w:r>
      <w:r w:rsidR="00A26C7F">
        <w:fldChar w:fldCharType="end"/>
      </w:r>
      <w:bookmarkEnd w:id="539"/>
      <w:bookmarkEnd w:id="540"/>
      <w:r>
        <w:t xml:space="preserve">  </w:t>
      </w:r>
      <w:r>
        <w:t>使用</w:t>
      </w:r>
      <w:r>
        <w:rPr>
          <w:rFonts w:hint="eastAsia"/>
        </w:rPr>
        <w:t>B</w:t>
      </w:r>
      <w:r>
        <w:t>MA253</w:t>
      </w:r>
      <w:r>
        <w:t>范例程序</w:t>
      </w:r>
    </w:p>
    <w:p w14:paraId="1B22FB5F" w14:textId="77777777" w:rsidR="0002043A" w:rsidRPr="002F7BEF" w:rsidRDefault="0002043A" w:rsidP="00532A7B">
      <w:pPr>
        <w:pStyle w:val="a5"/>
        <w:ind w:firstLine="420"/>
      </w:pPr>
      <w:r w:rsidRPr="002F7BEF">
        <w:t>#include "ametal.h"</w:t>
      </w:r>
    </w:p>
    <w:p w14:paraId="28123398" w14:textId="77777777" w:rsidR="0002043A" w:rsidRPr="002F7BEF" w:rsidRDefault="0002043A" w:rsidP="00532A7B">
      <w:pPr>
        <w:pStyle w:val="a5"/>
        <w:ind w:firstLine="420"/>
      </w:pPr>
      <w:r w:rsidRPr="002F7BEF">
        <w:t>#include "am_delay.h"</w:t>
      </w:r>
    </w:p>
    <w:p w14:paraId="5D521E04" w14:textId="77777777" w:rsidR="0002043A" w:rsidRPr="002F7BEF" w:rsidRDefault="0002043A" w:rsidP="00532A7B">
      <w:pPr>
        <w:pStyle w:val="a5"/>
        <w:ind w:firstLine="420"/>
      </w:pPr>
      <w:r w:rsidRPr="002F7BEF">
        <w:t>#include "am_bma253.h"</w:t>
      </w:r>
    </w:p>
    <w:p w14:paraId="32566A74" w14:textId="77777777" w:rsidR="0002043A" w:rsidRPr="002F7BEF" w:rsidRDefault="0002043A" w:rsidP="00532A7B">
      <w:pPr>
        <w:pStyle w:val="a5"/>
        <w:ind w:firstLine="420"/>
      </w:pPr>
      <w:r w:rsidRPr="002F7BEF">
        <w:t>#include "am_hwconf_bma253.h"</w:t>
      </w:r>
    </w:p>
    <w:p w14:paraId="383EA64E" w14:textId="77777777" w:rsidR="0002043A" w:rsidRPr="002F7BEF" w:rsidRDefault="0002043A" w:rsidP="00532A7B">
      <w:pPr>
        <w:pStyle w:val="a5"/>
        <w:ind w:firstLine="420"/>
      </w:pPr>
      <w:r w:rsidRPr="002F7BEF">
        <w:t>#include "am_vdebug.h"</w:t>
      </w:r>
    </w:p>
    <w:p w14:paraId="567EC0B9" w14:textId="77777777" w:rsidR="0002043A" w:rsidRPr="002F7BEF" w:rsidRDefault="0002043A" w:rsidP="00532A7B">
      <w:pPr>
        <w:pStyle w:val="a5"/>
        <w:ind w:firstLine="420"/>
      </w:pPr>
      <w:r w:rsidRPr="002F7BEF">
        <w:t>void demo_bma253_entry (void)</w:t>
      </w:r>
    </w:p>
    <w:p w14:paraId="57B4507F" w14:textId="77777777" w:rsidR="0002043A" w:rsidRPr="002F7BEF" w:rsidRDefault="0002043A" w:rsidP="00532A7B">
      <w:pPr>
        <w:pStyle w:val="a5"/>
        <w:ind w:firstLine="420"/>
      </w:pPr>
      <w:r w:rsidRPr="002F7BEF">
        <w:t xml:space="preserve">{  </w:t>
      </w:r>
    </w:p>
    <w:p w14:paraId="3B81096E" w14:textId="77777777" w:rsidR="0002043A" w:rsidRPr="002F7BEF" w:rsidRDefault="0002043A" w:rsidP="00532A7B">
      <w:pPr>
        <w:pStyle w:val="a5"/>
        <w:ind w:firstLine="420"/>
      </w:pPr>
      <w:r w:rsidRPr="002F7BEF">
        <w:t xml:space="preserve">    int8_t temp = 0;</w:t>
      </w:r>
    </w:p>
    <w:p w14:paraId="60538D03" w14:textId="77777777" w:rsidR="0002043A" w:rsidRPr="002F7BEF" w:rsidRDefault="0002043A" w:rsidP="00532A7B">
      <w:pPr>
        <w:pStyle w:val="a5"/>
        <w:ind w:firstLine="420"/>
      </w:pPr>
      <w:r w:rsidRPr="002F7BEF">
        <w:t xml:space="preserve">    int16_t accel[3];</w:t>
      </w:r>
    </w:p>
    <w:p w14:paraId="005593F2" w14:textId="77777777" w:rsidR="0002043A" w:rsidRPr="002F7BEF" w:rsidRDefault="0002043A" w:rsidP="00532A7B">
      <w:pPr>
        <w:pStyle w:val="a5"/>
        <w:ind w:firstLine="420"/>
      </w:pPr>
      <w:r w:rsidRPr="002F7BEF">
        <w:t xml:space="preserve">    am_bma253_handle_t handle;</w:t>
      </w:r>
    </w:p>
    <w:p w14:paraId="6E1954F2" w14:textId="77777777" w:rsidR="0002043A" w:rsidRPr="002F7BEF" w:rsidRDefault="0002043A" w:rsidP="00532A7B">
      <w:pPr>
        <w:pStyle w:val="a5"/>
        <w:ind w:firstLine="420"/>
      </w:pPr>
      <w:r w:rsidRPr="002F7BEF">
        <w:t xml:space="preserve">    handle = am_bma253_inst_init();    </w:t>
      </w:r>
    </w:p>
    <w:p w14:paraId="5CDCC44C" w14:textId="77777777" w:rsidR="0002043A" w:rsidRPr="002F7BEF" w:rsidRDefault="0002043A" w:rsidP="00532A7B">
      <w:pPr>
        <w:pStyle w:val="a5"/>
        <w:ind w:firstLine="420"/>
      </w:pPr>
      <w:r w:rsidRPr="002F7BEF">
        <w:t xml:space="preserve">    while (1) {</w:t>
      </w:r>
    </w:p>
    <w:p w14:paraId="1C636D8E" w14:textId="77777777" w:rsidR="0002043A" w:rsidRPr="002F7BEF" w:rsidRDefault="0002043A" w:rsidP="00532A7B">
      <w:pPr>
        <w:pStyle w:val="a5"/>
        <w:ind w:firstLine="420"/>
      </w:pPr>
      <w:r w:rsidRPr="002F7BEF">
        <w:rPr>
          <w:rFonts w:hint="eastAsia"/>
        </w:rPr>
        <w:t xml:space="preserve">        /</w:t>
      </w:r>
      <w:r>
        <w:t>/</w:t>
      </w:r>
      <w:r w:rsidRPr="002F7BEF">
        <w:rPr>
          <w:rFonts w:hint="eastAsia"/>
        </w:rPr>
        <w:t xml:space="preserve"> </w:t>
      </w:r>
      <w:r w:rsidRPr="002F7BEF">
        <w:rPr>
          <w:rFonts w:hint="eastAsia"/>
        </w:rPr>
        <w:t>读取温度</w:t>
      </w:r>
    </w:p>
    <w:p w14:paraId="2D6EA12D" w14:textId="77777777" w:rsidR="0002043A" w:rsidRPr="002F7BEF" w:rsidRDefault="0002043A" w:rsidP="00532A7B">
      <w:pPr>
        <w:pStyle w:val="a5"/>
        <w:ind w:firstLine="420"/>
      </w:pPr>
      <w:r w:rsidRPr="002F7BEF">
        <w:t xml:space="preserve">        am_bma253_read_temp(handle, &amp;temp);</w:t>
      </w:r>
    </w:p>
    <w:p w14:paraId="082A04DB" w14:textId="77777777" w:rsidR="0002043A" w:rsidRPr="002F7BEF" w:rsidRDefault="0002043A" w:rsidP="00532A7B">
      <w:pPr>
        <w:pStyle w:val="a5"/>
        <w:ind w:firstLine="420"/>
      </w:pPr>
      <w:r w:rsidRPr="002F7BEF">
        <w:rPr>
          <w:rFonts w:hint="eastAsia"/>
        </w:rPr>
        <w:t xml:space="preserve">        AM_DBG_INFO("temperature = %d </w:t>
      </w:r>
      <w:r w:rsidRPr="002F7BEF">
        <w:rPr>
          <w:rFonts w:hint="eastAsia"/>
        </w:rPr>
        <w:t>℃</w:t>
      </w:r>
      <w:r w:rsidRPr="002F7BEF">
        <w:rPr>
          <w:rFonts w:hint="eastAsia"/>
        </w:rPr>
        <w:t>\r\n", temp);</w:t>
      </w:r>
    </w:p>
    <w:p w14:paraId="4F09004D" w14:textId="77777777" w:rsidR="0002043A" w:rsidRPr="002F7BEF" w:rsidRDefault="0002043A" w:rsidP="00532A7B">
      <w:pPr>
        <w:pStyle w:val="a5"/>
        <w:ind w:firstLine="420"/>
      </w:pPr>
      <w:r w:rsidRPr="002F7BEF">
        <w:rPr>
          <w:rFonts w:hint="eastAsia"/>
        </w:rPr>
        <w:t xml:space="preserve">        /</w:t>
      </w:r>
      <w:r>
        <w:t>/</w:t>
      </w:r>
      <w:r w:rsidRPr="002F7BEF">
        <w:rPr>
          <w:rFonts w:hint="eastAsia"/>
        </w:rPr>
        <w:t xml:space="preserve"> </w:t>
      </w:r>
      <w:r w:rsidRPr="002F7BEF">
        <w:rPr>
          <w:rFonts w:hint="eastAsia"/>
        </w:rPr>
        <w:t>读取三轴加速度</w:t>
      </w:r>
    </w:p>
    <w:p w14:paraId="275D7366" w14:textId="77777777" w:rsidR="0002043A" w:rsidRPr="002F7BEF" w:rsidRDefault="0002043A" w:rsidP="00532A7B">
      <w:pPr>
        <w:pStyle w:val="a5"/>
        <w:ind w:firstLine="420"/>
      </w:pPr>
      <w:r w:rsidRPr="00A26C7F">
        <w:t xml:space="preserve">        </w:t>
      </w:r>
      <w:r w:rsidRPr="002F7BEF">
        <w:t>am_bma253_read_accel (handle, accel);</w:t>
      </w:r>
    </w:p>
    <w:p w14:paraId="4720D956" w14:textId="77777777" w:rsidR="0002043A" w:rsidRPr="002F7BEF" w:rsidRDefault="0002043A" w:rsidP="00532A7B">
      <w:pPr>
        <w:pStyle w:val="a5"/>
        <w:ind w:firstLine="420"/>
      </w:pPr>
      <w:r w:rsidRPr="002F7BEF">
        <w:t xml:space="preserve">        AM_DBG_INFO("accel_x = %d  accel_y = %d  accel_z = %d \r\n",</w:t>
      </w:r>
    </w:p>
    <w:p w14:paraId="523E8472" w14:textId="77777777" w:rsidR="0002043A" w:rsidRPr="002F7BEF" w:rsidRDefault="0002043A" w:rsidP="00532A7B">
      <w:pPr>
        <w:pStyle w:val="a5"/>
        <w:ind w:firstLine="420"/>
      </w:pPr>
      <w:r w:rsidRPr="002F7BEF">
        <w:t xml:space="preserve">                    </w:t>
      </w:r>
      <w:r>
        <w:t xml:space="preserve">   </w:t>
      </w:r>
      <w:r w:rsidRPr="002F7BEF">
        <w:t>accel[0], accel[1], accel[2]);</w:t>
      </w:r>
    </w:p>
    <w:p w14:paraId="436BD8D7" w14:textId="77777777" w:rsidR="0002043A" w:rsidRPr="002F7BEF" w:rsidRDefault="0002043A" w:rsidP="00532A7B">
      <w:pPr>
        <w:pStyle w:val="a5"/>
        <w:ind w:firstLine="420"/>
      </w:pPr>
      <w:r w:rsidRPr="002F7BEF">
        <w:t xml:space="preserve">        am_mdelay(500);</w:t>
      </w:r>
    </w:p>
    <w:p w14:paraId="1B6A7844" w14:textId="77777777" w:rsidR="0002043A" w:rsidRPr="002F7BEF" w:rsidRDefault="0002043A" w:rsidP="00532A7B">
      <w:pPr>
        <w:pStyle w:val="a5"/>
        <w:ind w:firstLine="420"/>
      </w:pPr>
      <w:r w:rsidRPr="002F7BEF">
        <w:lastRenderedPageBreak/>
        <w:t xml:space="preserve">    }</w:t>
      </w:r>
    </w:p>
    <w:p w14:paraId="5E94791B" w14:textId="77777777" w:rsidR="0002043A" w:rsidRDefault="0002043A" w:rsidP="00532A7B">
      <w:pPr>
        <w:pStyle w:val="a5"/>
        <w:ind w:firstLine="420"/>
      </w:pPr>
      <w:r w:rsidRPr="002F7BEF">
        <w:t>}</w:t>
      </w:r>
    </w:p>
    <w:p w14:paraId="00F6E7B0" w14:textId="35938606" w:rsidR="0002043A" w:rsidRDefault="0002043A" w:rsidP="0002043A">
      <w:pPr>
        <w:pStyle w:val="20"/>
      </w:pPr>
      <w:bookmarkStart w:id="541" w:name="_Toc528569419"/>
      <w:bookmarkStart w:id="542" w:name="_Toc528742050"/>
      <w:bookmarkStart w:id="543" w:name="_Toc528750845"/>
      <w:bookmarkStart w:id="544" w:name="_Toc6175874"/>
      <w:r>
        <w:rPr>
          <w:rFonts w:hint="eastAsia"/>
        </w:rPr>
        <w:t>L</w:t>
      </w:r>
      <w:r>
        <w:t>PS22HB</w:t>
      </w:r>
      <w:bookmarkEnd w:id="541"/>
      <w:bookmarkEnd w:id="542"/>
      <w:bookmarkEnd w:id="543"/>
      <w:r>
        <w:rPr>
          <w:rFonts w:hint="eastAsia"/>
        </w:rPr>
        <w:t>传感器组件</w:t>
      </w:r>
      <w:bookmarkEnd w:id="544"/>
    </w:p>
    <w:p w14:paraId="1B230D7A" w14:textId="77777777" w:rsidR="0002043A" w:rsidRDefault="0002043A" w:rsidP="0002043A">
      <w:pPr>
        <w:pStyle w:val="23"/>
        <w:spacing w:before="62" w:after="62"/>
        <w:jc w:val="both"/>
      </w:pPr>
      <w:r>
        <w:rPr>
          <w:rFonts w:hint="eastAsia"/>
        </w:rPr>
        <w:t>LPS22HB</w:t>
      </w:r>
      <w:r>
        <w:rPr>
          <w:rFonts w:hint="eastAsia"/>
        </w:rPr>
        <w:t>是</w:t>
      </w:r>
      <w:r>
        <w:rPr>
          <w:rFonts w:hint="eastAsia"/>
        </w:rPr>
        <w:t>ST</w:t>
      </w:r>
      <w:r>
        <w:rPr>
          <w:rFonts w:hint="eastAsia"/>
        </w:rPr>
        <w:t>半导体</w:t>
      </w:r>
      <w:r>
        <w:t>推出的</w:t>
      </w:r>
      <w:r w:rsidRPr="00644C44">
        <w:rPr>
          <w:rFonts w:hint="eastAsia"/>
        </w:rPr>
        <w:t>一款</w:t>
      </w:r>
      <w:r>
        <w:rPr>
          <w:rFonts w:hint="eastAsia"/>
        </w:rPr>
        <w:t>具有</w:t>
      </w:r>
      <w:r>
        <w:t>I</w:t>
      </w:r>
      <w:r w:rsidRPr="00F00140">
        <w:rPr>
          <w:vertAlign w:val="superscript"/>
        </w:rPr>
        <w:t>2</w:t>
      </w:r>
      <w:r>
        <w:t>C</w:t>
      </w:r>
      <w:r>
        <w:t>和</w:t>
      </w:r>
      <w:r>
        <w:t>SPI</w:t>
      </w:r>
      <w:r>
        <w:t>接口的</w:t>
      </w:r>
      <w:r>
        <w:rPr>
          <w:rFonts w:hint="eastAsia"/>
        </w:rPr>
        <w:t>超紧凑</w:t>
      </w:r>
      <w:r w:rsidRPr="00644C44">
        <w:rPr>
          <w:rFonts w:hint="eastAsia"/>
        </w:rPr>
        <w:t>压阻式绝对压力传感器，可</w:t>
      </w:r>
      <w:r>
        <w:rPr>
          <w:rFonts w:hint="eastAsia"/>
        </w:rPr>
        <w:t>输出</w:t>
      </w:r>
      <w:r>
        <w:rPr>
          <w:rFonts w:hint="eastAsia"/>
        </w:rPr>
        <w:t>24</w:t>
      </w:r>
      <w:r>
        <w:rPr>
          <w:rFonts w:hint="eastAsia"/>
        </w:rPr>
        <w:t>位分辨率压力数据、</w:t>
      </w:r>
      <w:r>
        <w:rPr>
          <w:rFonts w:hint="eastAsia"/>
        </w:rPr>
        <w:t>16</w:t>
      </w:r>
      <w:r>
        <w:rPr>
          <w:rFonts w:hint="eastAsia"/>
        </w:rPr>
        <w:t>位分辨率温度数据，功耗低至</w:t>
      </w:r>
      <w:r>
        <w:rPr>
          <w:rFonts w:hint="eastAsia"/>
        </w:rPr>
        <w:t>3uA</w:t>
      </w:r>
      <w:r>
        <w:rPr>
          <w:rFonts w:hint="eastAsia"/>
        </w:rPr>
        <w:t>，可用于便携设备的高度计、气压计和运动手表等。</w:t>
      </w:r>
    </w:p>
    <w:p w14:paraId="76A13892" w14:textId="1DE04CF2" w:rsidR="0002043A" w:rsidRDefault="0002043A" w:rsidP="0002043A">
      <w:pPr>
        <w:pStyle w:val="30"/>
      </w:pPr>
      <w:bookmarkStart w:id="545" w:name="_Toc528569420"/>
      <w:bookmarkStart w:id="546" w:name="_Toc528742051"/>
      <w:bookmarkStart w:id="547" w:name="_Toc528750846"/>
      <w:bookmarkStart w:id="548" w:name="_Toc6175875"/>
      <w:r>
        <w:t>器件介绍</w:t>
      </w:r>
      <w:bookmarkEnd w:id="545"/>
      <w:bookmarkEnd w:id="546"/>
      <w:bookmarkEnd w:id="547"/>
      <w:bookmarkEnd w:id="548"/>
    </w:p>
    <w:p w14:paraId="164945AE" w14:textId="77777777" w:rsidR="0002043A" w:rsidRDefault="0002043A" w:rsidP="0002043A">
      <w:pPr>
        <w:pStyle w:val="a7"/>
        <w:framePr w:w="4326" w:h="2180" w:hRule="exact" w:hSpace="180" w:wrap="around" w:vAnchor="text" w:hAnchor="page" w:x="5693" w:y="71"/>
      </w:pPr>
      <w:bookmarkStart w:id="549" w:name="_Ref528331797"/>
      <w:r>
        <w:rPr>
          <w:noProof/>
        </w:rPr>
        <w:drawing>
          <wp:inline distT="0" distB="0" distL="0" distR="0" wp14:anchorId="5FBC7E81" wp14:editId="5D4E0CAE">
            <wp:extent cx="2560320" cy="914400"/>
            <wp:effectExtent l="0" t="0" r="0" b="0"/>
            <wp:docPr id="27" name="图片 27" descr="LPS22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LPS22HB"/>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60320" cy="914400"/>
                    </a:xfrm>
                    <a:prstGeom prst="rect">
                      <a:avLst/>
                    </a:prstGeom>
                    <a:noFill/>
                    <a:ln>
                      <a:noFill/>
                    </a:ln>
                  </pic:spPr>
                </pic:pic>
              </a:graphicData>
            </a:graphic>
          </wp:inline>
        </w:drawing>
      </w:r>
    </w:p>
    <w:p w14:paraId="220440BD" w14:textId="2FC75F8E" w:rsidR="0002043A" w:rsidRPr="00184227" w:rsidRDefault="0002043A" w:rsidP="0002043A">
      <w:pPr>
        <w:pStyle w:val="a7"/>
        <w:framePr w:w="4326" w:h="2180" w:hRule="exact" w:hSpace="180" w:wrap="around" w:vAnchor="text" w:hAnchor="page" w:x="5693" w:y="71"/>
      </w:pPr>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5</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13</w:t>
      </w:r>
      <w:r w:rsidR="006352F3">
        <w:fldChar w:fldCharType="end"/>
      </w:r>
      <w:bookmarkEnd w:id="549"/>
      <w:r>
        <w:t xml:space="preserve">  LPS22HB</w:t>
      </w:r>
      <w:r>
        <w:t>电路原理图</w:t>
      </w:r>
    </w:p>
    <w:p w14:paraId="76B400FE" w14:textId="77777777" w:rsidR="00B93B10" w:rsidRDefault="0002043A" w:rsidP="00B93B10">
      <w:pPr>
        <w:pStyle w:val="23"/>
        <w:spacing w:before="62" w:after="62"/>
        <w:jc w:val="both"/>
      </w:pPr>
      <w:r w:rsidRPr="00E0525C">
        <w:rPr>
          <w:rFonts w:hint="eastAsia"/>
        </w:rPr>
        <w:t>LPS22HB</w:t>
      </w:r>
      <w:r w:rsidRPr="00E0525C">
        <w:rPr>
          <w:rFonts w:hint="eastAsia"/>
        </w:rPr>
        <w:t>包括一个</w:t>
      </w:r>
      <w:r w:rsidRPr="00E0525C">
        <w:rPr>
          <w:rFonts w:hint="eastAsia"/>
        </w:rPr>
        <w:t>MEMS</w:t>
      </w:r>
      <w:r w:rsidRPr="00E0525C">
        <w:rPr>
          <w:rFonts w:hint="eastAsia"/>
        </w:rPr>
        <w:t>传感元件和一个</w:t>
      </w:r>
      <w:r w:rsidRPr="00E0525C">
        <w:rPr>
          <w:rFonts w:hint="eastAsia"/>
        </w:rPr>
        <w:t>IC</w:t>
      </w:r>
      <w:r w:rsidRPr="00E0525C">
        <w:rPr>
          <w:rFonts w:hint="eastAsia"/>
        </w:rPr>
        <w:t>接口。其传感元件包括用意法半导体开发的专有工艺制造的悬浮膜，用于检测</w:t>
      </w:r>
      <w:r w:rsidRPr="00E0525C">
        <w:rPr>
          <w:rFonts w:hint="eastAsia"/>
        </w:rPr>
        <w:t>260</w:t>
      </w:r>
      <w:r w:rsidRPr="00E0525C">
        <w:t xml:space="preserve"> </w:t>
      </w:r>
      <w:r w:rsidRPr="00E0525C">
        <w:rPr>
          <w:rFonts w:hint="eastAsia"/>
        </w:rPr>
        <w:t>~</w:t>
      </w:r>
      <w:r w:rsidRPr="00E0525C">
        <w:t xml:space="preserve"> 1260hPa</w:t>
      </w:r>
      <w:r w:rsidRPr="00E0525C">
        <w:t>范围的</w:t>
      </w:r>
      <w:r w:rsidRPr="00E0525C">
        <w:rPr>
          <w:rFonts w:hint="eastAsia"/>
        </w:rPr>
        <w:t>绝对压力。</w:t>
      </w:r>
      <w:r w:rsidRPr="00E0525C">
        <w:rPr>
          <w:rFonts w:hint="eastAsia"/>
        </w:rPr>
        <w:t>IC</w:t>
      </w:r>
      <w:r w:rsidRPr="00E0525C">
        <w:rPr>
          <w:rFonts w:hint="eastAsia"/>
        </w:rPr>
        <w:t>接口通过</w:t>
      </w:r>
      <w:r>
        <w:t>I</w:t>
      </w:r>
      <w:r w:rsidRPr="00F00140">
        <w:rPr>
          <w:vertAlign w:val="superscript"/>
        </w:rPr>
        <w:t>2</w:t>
      </w:r>
      <w:r>
        <w:t>C</w:t>
      </w:r>
      <w:r w:rsidRPr="00E0525C">
        <w:rPr>
          <w:rFonts w:hint="eastAsia"/>
        </w:rPr>
        <w:t>接口或</w:t>
      </w:r>
      <w:r w:rsidRPr="00E0525C">
        <w:rPr>
          <w:rFonts w:hint="eastAsia"/>
        </w:rPr>
        <w:t>SPI</w:t>
      </w:r>
      <w:r w:rsidRPr="00E0525C">
        <w:rPr>
          <w:rFonts w:hint="eastAsia"/>
        </w:rPr>
        <w:t>接口实现传感元件与应用间的通信。</w:t>
      </w:r>
      <w:r w:rsidRPr="00E0525C">
        <w:rPr>
          <w:rFonts w:hint="eastAsia"/>
        </w:rPr>
        <w:t>ZLG</w:t>
      </w:r>
      <w:r w:rsidRPr="00E0525C">
        <w:rPr>
          <w:rFonts w:hint="eastAsia"/>
        </w:rPr>
        <w:t>设计的</w:t>
      </w:r>
      <w:r w:rsidRPr="00E0525C">
        <w:rPr>
          <w:rFonts w:hint="eastAsia"/>
        </w:rPr>
        <w:t>LPS22HB</w:t>
      </w:r>
      <w:r w:rsidRPr="00E0525C">
        <w:rPr>
          <w:rFonts w:hint="eastAsia"/>
        </w:rPr>
        <w:t>电路如</w:t>
      </w:r>
      <w:r w:rsidRPr="00E0525C">
        <w:fldChar w:fldCharType="begin"/>
      </w:r>
      <w:r w:rsidRPr="00E0525C">
        <w:instrText xml:space="preserve"> </w:instrText>
      </w:r>
      <w:r w:rsidRPr="00E0525C">
        <w:rPr>
          <w:rFonts w:hint="eastAsia"/>
        </w:rPr>
        <w:instrText>REF _Ref528331797 \h</w:instrText>
      </w:r>
      <w:r w:rsidRPr="00E0525C">
        <w:instrText xml:space="preserve">  \* MERGEFORMAT </w:instrText>
      </w:r>
      <w:r w:rsidRPr="00E0525C">
        <w:fldChar w:fldCharType="separate"/>
      </w:r>
      <w:r w:rsidR="00B93B10">
        <w:rPr>
          <w:noProof/>
        </w:rPr>
        <w:drawing>
          <wp:inline distT="0" distB="0" distL="0" distR="0" wp14:anchorId="5FBC7E81" wp14:editId="5D4E0CAE">
            <wp:extent cx="2560320" cy="914400"/>
            <wp:effectExtent l="0" t="0" r="0" b="0"/>
            <wp:docPr id="3" name="图片 3" descr="LPS22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LPS22HB"/>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60320" cy="914400"/>
                    </a:xfrm>
                    <a:prstGeom prst="rect">
                      <a:avLst/>
                    </a:prstGeom>
                    <a:noFill/>
                    <a:ln>
                      <a:noFill/>
                    </a:ln>
                  </pic:spPr>
                </pic:pic>
              </a:graphicData>
            </a:graphic>
          </wp:inline>
        </w:drawing>
      </w:r>
    </w:p>
    <w:p w14:paraId="18344457" w14:textId="77777777" w:rsidR="0002043A" w:rsidRPr="00E0525C" w:rsidRDefault="00B93B10" w:rsidP="0002043A">
      <w:pPr>
        <w:pStyle w:val="23"/>
        <w:spacing w:before="62" w:after="62"/>
        <w:jc w:val="both"/>
      </w:pPr>
      <w:r>
        <w:rPr>
          <w:rFonts w:hint="eastAsia"/>
        </w:rPr>
        <w:t>图</w:t>
      </w:r>
      <w:r>
        <w:t>5.13</w:t>
      </w:r>
      <w:r w:rsidR="0002043A" w:rsidRPr="00E0525C">
        <w:fldChar w:fldCharType="end"/>
      </w:r>
      <w:r w:rsidR="0002043A" w:rsidRPr="00E0525C">
        <w:t>所示</w:t>
      </w:r>
      <w:r w:rsidR="0002043A" w:rsidRPr="00E0525C">
        <w:rPr>
          <w:rFonts w:hint="eastAsia"/>
        </w:rPr>
        <w:t>，采用</w:t>
      </w:r>
      <w:r w:rsidR="0002043A">
        <w:t>I</w:t>
      </w:r>
      <w:r w:rsidR="0002043A" w:rsidRPr="00F00140">
        <w:rPr>
          <w:vertAlign w:val="superscript"/>
        </w:rPr>
        <w:t>2</w:t>
      </w:r>
      <w:r w:rsidR="0002043A">
        <w:t>C</w:t>
      </w:r>
      <w:r w:rsidR="0002043A" w:rsidRPr="00E0525C">
        <w:rPr>
          <w:rFonts w:hint="eastAsia"/>
        </w:rPr>
        <w:t>通信，只需</w:t>
      </w:r>
      <w:r w:rsidR="0002043A" w:rsidRPr="00E0525C">
        <w:t>SDA</w:t>
      </w:r>
      <w:r w:rsidR="0002043A" w:rsidRPr="00E0525C">
        <w:t>和</w:t>
      </w:r>
      <w:r w:rsidR="0002043A" w:rsidRPr="00E0525C">
        <w:t>SCL</w:t>
      </w:r>
      <w:r w:rsidR="0002043A" w:rsidRPr="00E0525C">
        <w:t>两根信号线。</w:t>
      </w:r>
      <w:r w:rsidR="0002043A" w:rsidRPr="00E0525C">
        <w:rPr>
          <w:rFonts w:hint="eastAsia"/>
        </w:rPr>
        <w:t>S</w:t>
      </w:r>
      <w:r w:rsidR="0002043A" w:rsidRPr="00E0525C">
        <w:t>A0</w:t>
      </w:r>
      <w:r w:rsidR="0002043A" w:rsidRPr="00E0525C">
        <w:t>引脚用于地址</w:t>
      </w:r>
      <w:r w:rsidR="0002043A" w:rsidRPr="00E0525C">
        <w:rPr>
          <w:rFonts w:hint="eastAsia"/>
        </w:rPr>
        <w:t>选择</w:t>
      </w:r>
      <w:r w:rsidR="0002043A" w:rsidRPr="00E0525C">
        <w:t>，</w:t>
      </w:r>
      <w:r w:rsidR="0002043A" w:rsidRPr="00E0525C">
        <w:rPr>
          <w:rFonts w:hint="eastAsia"/>
        </w:rPr>
        <w:t>从机</w:t>
      </w:r>
      <w:r w:rsidR="0002043A" w:rsidRPr="00E0525C">
        <w:t>地址为</w:t>
      </w:r>
      <w:r w:rsidR="0002043A" w:rsidRPr="00E0525C">
        <w:rPr>
          <w:rFonts w:hint="eastAsia"/>
        </w:rPr>
        <w:t>1</w:t>
      </w:r>
      <w:r w:rsidR="0002043A" w:rsidRPr="00E0525C">
        <w:t>01</w:t>
      </w:r>
      <w:r w:rsidR="0002043A" w:rsidRPr="00E0525C">
        <w:rPr>
          <w:rFonts w:hint="eastAsia"/>
        </w:rPr>
        <w:t>1</w:t>
      </w:r>
      <w:r w:rsidR="0002043A" w:rsidRPr="00E0525C">
        <w:t>10x</w:t>
      </w:r>
      <w:r w:rsidR="0002043A" w:rsidRPr="00E0525C">
        <w:rPr>
          <w:rFonts w:hint="eastAsia"/>
        </w:rPr>
        <w:t>，当</w:t>
      </w:r>
      <w:r w:rsidR="0002043A" w:rsidRPr="00E0525C">
        <w:t>该引脚接</w:t>
      </w:r>
      <w:r w:rsidR="0002043A" w:rsidRPr="00E0525C">
        <w:rPr>
          <w:rFonts w:hint="eastAsia"/>
        </w:rPr>
        <w:t>高</w:t>
      </w:r>
      <w:r w:rsidR="0002043A" w:rsidRPr="00E0525C">
        <w:t>电平，</w:t>
      </w:r>
      <w:r w:rsidR="0002043A" w:rsidRPr="00E0525C">
        <w:rPr>
          <w:rFonts w:hint="eastAsia"/>
        </w:rPr>
        <w:t>则</w:t>
      </w:r>
      <w:r w:rsidR="0002043A" w:rsidRPr="00E0525C">
        <w:t>从机地址为</w:t>
      </w:r>
      <w:r w:rsidR="0002043A" w:rsidRPr="00E0525C">
        <w:rPr>
          <w:rFonts w:hint="eastAsia"/>
        </w:rPr>
        <w:t>0</w:t>
      </w:r>
      <w:r w:rsidR="0002043A" w:rsidRPr="00E0525C">
        <w:t>x5D</w:t>
      </w:r>
      <w:r w:rsidR="0002043A" w:rsidRPr="00E0525C">
        <w:t>，该引脚接</w:t>
      </w:r>
      <w:r w:rsidR="0002043A" w:rsidRPr="00E0525C">
        <w:rPr>
          <w:rFonts w:hint="eastAsia"/>
        </w:rPr>
        <w:t>地</w:t>
      </w:r>
      <w:r w:rsidR="0002043A" w:rsidRPr="00E0525C">
        <w:t>，则</w:t>
      </w:r>
      <w:r w:rsidR="0002043A" w:rsidRPr="00E0525C">
        <w:rPr>
          <w:rFonts w:hint="eastAsia"/>
        </w:rPr>
        <w:t>从机</w:t>
      </w:r>
      <w:r w:rsidR="0002043A" w:rsidRPr="00E0525C">
        <w:t>地址为</w:t>
      </w:r>
      <w:r w:rsidR="0002043A" w:rsidRPr="00E0525C">
        <w:rPr>
          <w:rFonts w:hint="eastAsia"/>
        </w:rPr>
        <w:t>0</w:t>
      </w:r>
      <w:r w:rsidR="0002043A" w:rsidRPr="00E0525C">
        <w:t>x5C</w:t>
      </w:r>
      <w:r w:rsidR="0002043A" w:rsidRPr="00E0525C">
        <w:t>。在此设计中</w:t>
      </w:r>
      <w:r w:rsidR="0002043A" w:rsidRPr="00E0525C">
        <w:rPr>
          <w:rFonts w:hint="eastAsia"/>
        </w:rPr>
        <w:t>，</w:t>
      </w:r>
      <w:r w:rsidR="0002043A" w:rsidRPr="00E0525C">
        <w:rPr>
          <w:rFonts w:hint="eastAsia"/>
        </w:rPr>
        <w:t>SA0</w:t>
      </w:r>
      <w:r w:rsidR="0002043A" w:rsidRPr="00E0525C">
        <w:rPr>
          <w:rFonts w:hint="eastAsia"/>
        </w:rPr>
        <w:t>引脚接地，该器件从机地址为</w:t>
      </w:r>
      <w:r w:rsidR="0002043A" w:rsidRPr="00E0525C">
        <w:rPr>
          <w:rFonts w:hint="eastAsia"/>
        </w:rPr>
        <w:t>0</w:t>
      </w:r>
      <w:r w:rsidR="0002043A" w:rsidRPr="00E0525C">
        <w:t>x5C</w:t>
      </w:r>
      <w:r w:rsidR="0002043A" w:rsidRPr="00E0525C">
        <w:rPr>
          <w:rFonts w:hint="eastAsia"/>
        </w:rPr>
        <w:t>，通过</w:t>
      </w:r>
      <w:r w:rsidR="0002043A">
        <w:t>I</w:t>
      </w:r>
      <w:r w:rsidR="0002043A" w:rsidRPr="00F00140">
        <w:rPr>
          <w:vertAlign w:val="superscript"/>
        </w:rPr>
        <w:t>2</w:t>
      </w:r>
      <w:r w:rsidR="0002043A">
        <w:t>C</w:t>
      </w:r>
      <w:r w:rsidR="0002043A" w:rsidRPr="00E0525C">
        <w:rPr>
          <w:rFonts w:hint="eastAsia"/>
        </w:rPr>
        <w:t>与</w:t>
      </w:r>
      <w:r w:rsidR="0002043A" w:rsidRPr="00E0525C">
        <w:rPr>
          <w:rFonts w:hint="eastAsia"/>
        </w:rPr>
        <w:t>ZLG116</w:t>
      </w:r>
      <w:r w:rsidR="0002043A" w:rsidRPr="00E0525C">
        <w:rPr>
          <w:rFonts w:hint="eastAsia"/>
        </w:rPr>
        <w:t>核心板通信。</w:t>
      </w:r>
    </w:p>
    <w:p w14:paraId="282E817E" w14:textId="77777777" w:rsidR="0002043A" w:rsidRDefault="0002043A" w:rsidP="0002043A">
      <w:pPr>
        <w:pStyle w:val="30"/>
      </w:pPr>
      <w:bookmarkStart w:id="550" w:name="_Toc528569421"/>
      <w:bookmarkStart w:id="551" w:name="_Toc528742052"/>
      <w:bookmarkStart w:id="552" w:name="_Toc528750847"/>
      <w:bookmarkStart w:id="553" w:name="_Toc183428344"/>
      <w:bookmarkStart w:id="554" w:name="_Toc185942603"/>
      <w:bookmarkStart w:id="555" w:name="_Toc186373402"/>
      <w:bookmarkStart w:id="556" w:name="_Toc186613076"/>
      <w:bookmarkStart w:id="557" w:name="_Toc6175876"/>
      <w:r>
        <w:rPr>
          <w:rFonts w:hint="eastAsia"/>
        </w:rPr>
        <w:t>L</w:t>
      </w:r>
      <w:r>
        <w:t>PS22HB</w:t>
      </w:r>
      <w:r>
        <w:rPr>
          <w:rFonts w:hint="eastAsia"/>
        </w:rPr>
        <w:t>初始化</w:t>
      </w:r>
      <w:bookmarkEnd w:id="550"/>
      <w:bookmarkEnd w:id="551"/>
      <w:bookmarkEnd w:id="552"/>
      <w:bookmarkEnd w:id="557"/>
    </w:p>
    <w:p w14:paraId="1B2A87FB" w14:textId="77777777" w:rsidR="0002043A" w:rsidRDefault="0002043A" w:rsidP="0002043A">
      <w:pPr>
        <w:pStyle w:val="23"/>
        <w:spacing w:before="62" w:after="62"/>
      </w:pPr>
      <w:r>
        <w:t>AMetal</w:t>
      </w:r>
      <w:r>
        <w:rPr>
          <w:rFonts w:hint="eastAsia"/>
        </w:rPr>
        <w:t>提供</w:t>
      </w:r>
      <w:r>
        <w:t>了</w:t>
      </w:r>
      <w:r>
        <w:t>LPS22HB</w:t>
      </w:r>
      <w:r>
        <w:t>的驱动，</w:t>
      </w:r>
      <w:r>
        <w:rPr>
          <w:rFonts w:hint="eastAsia"/>
        </w:rPr>
        <w:t>在</w:t>
      </w:r>
      <w:r>
        <w:t>使用</w:t>
      </w:r>
      <w:r>
        <w:t>LPS22HB</w:t>
      </w:r>
      <w:r>
        <w:rPr>
          <w:rFonts w:hint="eastAsia"/>
        </w:rPr>
        <w:t>前</w:t>
      </w:r>
      <w:r>
        <w:t>，必须完成</w:t>
      </w:r>
      <w:r>
        <w:t>LPS22HB</w:t>
      </w:r>
      <w:r>
        <w:rPr>
          <w:rFonts w:hint="eastAsia"/>
        </w:rPr>
        <w:t>初始化</w:t>
      </w:r>
      <w:r>
        <w:t>操作，以获取</w:t>
      </w:r>
      <w:r>
        <w:rPr>
          <w:rFonts w:hint="eastAsia"/>
        </w:rPr>
        <w:t>到</w:t>
      </w:r>
      <w:r>
        <w:t>对应</w:t>
      </w:r>
      <w:r>
        <w:rPr>
          <w:rFonts w:hint="eastAsia"/>
        </w:rPr>
        <w:t>的</w:t>
      </w:r>
      <w:r>
        <w:t>操作句柄，进而使用</w:t>
      </w:r>
      <w:r>
        <w:t>LPS22HB</w:t>
      </w:r>
      <w:r>
        <w:rPr>
          <w:rFonts w:hint="eastAsia"/>
        </w:rPr>
        <w:t>的</w:t>
      </w:r>
      <w:r>
        <w:t>各种功能，其函数原型</w:t>
      </w:r>
      <w:r w:rsidRPr="00821DA8">
        <w:rPr>
          <w:rFonts w:hint="eastAsia"/>
        </w:rPr>
        <w:t>（</w:t>
      </w:r>
      <w:r w:rsidRPr="00CC114E">
        <w:t>am_lps22hb.h</w:t>
      </w:r>
      <w:r w:rsidRPr="00821DA8">
        <w:rPr>
          <w:rFonts w:hint="eastAsia"/>
        </w:rPr>
        <w:t>）</w:t>
      </w:r>
      <w:r>
        <w:t>为：</w:t>
      </w:r>
    </w:p>
    <w:p w14:paraId="49AF6D6B" w14:textId="77777777" w:rsidR="0002043A" w:rsidRPr="004C4AAC" w:rsidRDefault="0002043A" w:rsidP="00A111B8">
      <w:pPr>
        <w:pStyle w:val="a5"/>
        <w:ind w:firstLine="420"/>
      </w:pPr>
      <w:r w:rsidRPr="004C4AAC">
        <w:t>am_lps22hb_handle_t am_lsp22hb_init (</w:t>
      </w:r>
    </w:p>
    <w:p w14:paraId="6A05756A" w14:textId="77777777" w:rsidR="0002043A" w:rsidRPr="004C4AAC" w:rsidRDefault="0002043A" w:rsidP="00A111B8">
      <w:pPr>
        <w:pStyle w:val="a5"/>
        <w:ind w:firstLine="420"/>
      </w:pPr>
      <w:r w:rsidRPr="004C4AAC">
        <w:t>am_lps22hb_dev_t</w:t>
      </w:r>
      <w:r w:rsidRPr="004C4AAC">
        <w:tab/>
      </w:r>
      <w:r w:rsidRPr="004C4AAC">
        <w:tab/>
      </w:r>
      <w:r w:rsidRPr="004C4AAC">
        <w:tab/>
        <w:t xml:space="preserve">*p_dev, </w:t>
      </w:r>
    </w:p>
    <w:p w14:paraId="6E7651A6" w14:textId="77777777" w:rsidR="0002043A" w:rsidRPr="004C4AAC" w:rsidRDefault="0002043A" w:rsidP="00A111B8">
      <w:pPr>
        <w:pStyle w:val="a5"/>
        <w:ind w:firstLine="420"/>
      </w:pPr>
      <w:r w:rsidRPr="004C4AAC">
        <w:t xml:space="preserve">const am_lps22hb_devinfo_t </w:t>
      </w:r>
      <w:r w:rsidRPr="004C4AAC">
        <w:tab/>
        <w:t xml:space="preserve">*p_devinfo, </w:t>
      </w:r>
    </w:p>
    <w:p w14:paraId="4C274DF5" w14:textId="77777777" w:rsidR="0002043A" w:rsidRPr="004C4AAC" w:rsidRDefault="0002043A" w:rsidP="00A111B8">
      <w:pPr>
        <w:pStyle w:val="a5"/>
        <w:ind w:firstLine="420"/>
      </w:pPr>
      <w:r w:rsidRPr="004C4AAC">
        <w:t xml:space="preserve">am_i2c_handle_t </w:t>
      </w:r>
      <w:r w:rsidRPr="004C4AAC">
        <w:tab/>
      </w:r>
      <w:r w:rsidRPr="004C4AAC">
        <w:tab/>
      </w:r>
      <w:r w:rsidRPr="004C4AAC">
        <w:tab/>
      </w:r>
      <w:r>
        <w:t xml:space="preserve"> </w:t>
      </w:r>
      <w:r w:rsidRPr="004C4AAC">
        <w:t>i2c_handle);</w:t>
      </w:r>
    </w:p>
    <w:p w14:paraId="1AE68533" w14:textId="77777777" w:rsidR="0002043A" w:rsidRDefault="0002043A" w:rsidP="0002043A">
      <w:pPr>
        <w:pStyle w:val="23"/>
        <w:spacing w:before="62" w:after="62"/>
        <w:rPr>
          <w:lang w:val="de-DE"/>
        </w:rPr>
      </w:pPr>
      <w:r>
        <w:rPr>
          <w:rFonts w:hint="eastAsia"/>
          <w:lang w:val="de-DE"/>
        </w:rPr>
        <w:t>该函数意在</w:t>
      </w:r>
      <w:r>
        <w:rPr>
          <w:lang w:val="de-DE"/>
        </w:rPr>
        <w:t>获取</w:t>
      </w:r>
      <w:r>
        <w:rPr>
          <w:lang w:val="de-DE"/>
        </w:rPr>
        <w:t>LPS22HB</w:t>
      </w:r>
      <w:r>
        <w:rPr>
          <w:lang w:val="de-DE"/>
        </w:rPr>
        <w:t>传感器的</w:t>
      </w:r>
      <w:r>
        <w:rPr>
          <w:rFonts w:hint="eastAsia"/>
          <w:lang w:val="de-DE"/>
        </w:rPr>
        <w:t>初始化实</w:t>
      </w:r>
      <w:r>
        <w:rPr>
          <w:lang w:val="de-DE"/>
        </w:rPr>
        <w:t>例句柄</w:t>
      </w:r>
      <w:r>
        <w:rPr>
          <w:rFonts w:hint="eastAsia"/>
          <w:lang w:val="de-DE"/>
        </w:rPr>
        <w:t>，初始化</w:t>
      </w:r>
      <w:r>
        <w:rPr>
          <w:lang w:val="de-DE"/>
        </w:rPr>
        <w:t>完成后，</w:t>
      </w:r>
      <w:r>
        <w:rPr>
          <w:rFonts w:hint="eastAsia"/>
          <w:lang w:val="de-DE"/>
        </w:rPr>
        <w:t>即可</w:t>
      </w:r>
      <w:r>
        <w:rPr>
          <w:lang w:val="de-DE"/>
        </w:rPr>
        <w:t>使用</w:t>
      </w:r>
      <w:r>
        <w:rPr>
          <w:rFonts w:hint="eastAsia"/>
          <w:lang w:val="de-DE"/>
        </w:rPr>
        <w:t>通用</w:t>
      </w:r>
      <w:r>
        <w:rPr>
          <w:lang w:val="de-DE"/>
        </w:rPr>
        <w:t>接口读取</w:t>
      </w:r>
      <w:r>
        <w:rPr>
          <w:rFonts w:hint="eastAsia"/>
          <w:lang w:val="de-DE"/>
        </w:rPr>
        <w:t>应用</w:t>
      </w:r>
      <w:r>
        <w:rPr>
          <w:lang w:val="de-DE"/>
        </w:rPr>
        <w:t>数据，</w:t>
      </w:r>
      <w:r>
        <w:rPr>
          <w:rFonts w:hint="eastAsia"/>
          <w:lang w:val="de-DE"/>
        </w:rPr>
        <w:t>其中</w:t>
      </w:r>
      <w:r>
        <w:rPr>
          <w:lang w:val="de-DE"/>
        </w:rPr>
        <w:t>：</w:t>
      </w:r>
    </w:p>
    <w:p w14:paraId="1890BD29" w14:textId="77777777" w:rsidR="0002043A" w:rsidRDefault="0002043A" w:rsidP="00A141DF">
      <w:pPr>
        <w:pStyle w:val="23"/>
        <w:numPr>
          <w:ilvl w:val="0"/>
          <w:numId w:val="57"/>
        </w:numPr>
        <w:spacing w:before="62" w:after="62"/>
        <w:rPr>
          <w:lang w:val="de-DE"/>
        </w:rPr>
      </w:pPr>
      <w:r w:rsidRPr="00184227">
        <w:rPr>
          <w:lang w:val="de-DE"/>
        </w:rPr>
        <w:t>p_</w:t>
      </w:r>
      <w:r>
        <w:rPr>
          <w:lang w:val="de-DE"/>
        </w:rPr>
        <w:t>dev</w:t>
      </w:r>
      <w:r w:rsidRPr="00184227">
        <w:rPr>
          <w:rFonts w:hint="eastAsia"/>
          <w:lang w:val="de-DE"/>
        </w:rPr>
        <w:t>为指向</w:t>
      </w:r>
      <w:r w:rsidRPr="001749B5">
        <w:rPr>
          <w:lang w:val="de-DE"/>
        </w:rPr>
        <w:t>am_lps22hb_dev_t</w:t>
      </w:r>
      <w:r w:rsidRPr="00184227">
        <w:rPr>
          <w:rFonts w:hint="eastAsia"/>
        </w:rPr>
        <w:t>类型实例的指针</w:t>
      </w:r>
      <w:r>
        <w:rPr>
          <w:rFonts w:hint="eastAsia"/>
          <w:lang w:val="de-DE"/>
        </w:rPr>
        <w:t>；</w:t>
      </w:r>
    </w:p>
    <w:p w14:paraId="03B59A40" w14:textId="77777777" w:rsidR="0002043A" w:rsidRDefault="0002043A" w:rsidP="00A141DF">
      <w:pPr>
        <w:pStyle w:val="23"/>
        <w:numPr>
          <w:ilvl w:val="0"/>
          <w:numId w:val="57"/>
        </w:numPr>
        <w:spacing w:before="62" w:after="62"/>
        <w:rPr>
          <w:lang w:val="de-DE"/>
        </w:rPr>
      </w:pPr>
      <w:r w:rsidRPr="00184227">
        <w:rPr>
          <w:lang w:val="de-DE"/>
        </w:rPr>
        <w:t>p_devinfo</w:t>
      </w:r>
      <w:r w:rsidRPr="00184227">
        <w:rPr>
          <w:rFonts w:hint="eastAsia"/>
          <w:lang w:val="de-DE"/>
        </w:rPr>
        <w:t>为</w:t>
      </w:r>
      <w:r w:rsidRPr="00184227">
        <w:rPr>
          <w:rFonts w:hint="eastAsia"/>
        </w:rPr>
        <w:t>指向</w:t>
      </w:r>
      <w:r w:rsidRPr="001749B5">
        <w:rPr>
          <w:lang w:val="de-DE"/>
        </w:rPr>
        <w:t>am_lps22hb_devinfo_t</w:t>
      </w:r>
      <w:r w:rsidRPr="00184227">
        <w:rPr>
          <w:rFonts w:hint="eastAsia"/>
        </w:rPr>
        <w:t>类型实例信息的指针</w:t>
      </w:r>
      <w:r>
        <w:rPr>
          <w:rFonts w:hint="eastAsia"/>
          <w:lang w:val="de-DE"/>
        </w:rPr>
        <w:t>；</w:t>
      </w:r>
    </w:p>
    <w:p w14:paraId="68EB403F" w14:textId="77777777" w:rsidR="0002043A" w:rsidRDefault="0002043A" w:rsidP="00A141DF">
      <w:pPr>
        <w:pStyle w:val="23"/>
        <w:numPr>
          <w:ilvl w:val="0"/>
          <w:numId w:val="57"/>
        </w:numPr>
        <w:spacing w:before="62" w:after="62"/>
        <w:rPr>
          <w:lang w:val="de-DE"/>
        </w:rPr>
      </w:pPr>
      <w:r w:rsidRPr="001749B5">
        <w:rPr>
          <w:lang w:val="de-DE"/>
        </w:rPr>
        <w:t>i2c_handle</w:t>
      </w:r>
      <w:r w:rsidRPr="00184227">
        <w:rPr>
          <w:rFonts w:hint="eastAsia"/>
          <w:lang w:val="de-DE"/>
        </w:rPr>
        <w:t>为</w:t>
      </w:r>
      <w:r>
        <w:rPr>
          <w:rFonts w:hint="eastAsia"/>
          <w:lang w:val="de-DE"/>
        </w:rPr>
        <w:t>与</w:t>
      </w:r>
      <w:r>
        <w:rPr>
          <w:lang w:val="de-DE"/>
        </w:rPr>
        <w:t>LPS22HB</w:t>
      </w:r>
      <w:r>
        <w:rPr>
          <w:lang w:val="de-DE"/>
        </w:rPr>
        <w:t>通信</w:t>
      </w:r>
      <w:r w:rsidRPr="00EF7E49">
        <w:rPr>
          <w:rFonts w:hint="eastAsia"/>
        </w:rPr>
        <w:t>的</w:t>
      </w:r>
      <w:r w:rsidRPr="00EF7E49">
        <w:rPr>
          <w:rFonts w:hint="eastAsia"/>
        </w:rPr>
        <w:t>I</w:t>
      </w:r>
      <w:r w:rsidRPr="0026712E">
        <w:rPr>
          <w:rFonts w:hint="eastAsia"/>
          <w:vertAlign w:val="superscript"/>
        </w:rPr>
        <w:t>2</w:t>
      </w:r>
      <w:r w:rsidRPr="00EF7E49">
        <w:rPr>
          <w:rFonts w:hint="eastAsia"/>
        </w:rPr>
        <w:t>C</w:t>
      </w:r>
      <w:r>
        <w:rPr>
          <w:rFonts w:hint="eastAsia"/>
        </w:rPr>
        <w:t>实例句柄</w:t>
      </w:r>
      <w:r w:rsidRPr="00184227">
        <w:rPr>
          <w:rFonts w:hint="eastAsia"/>
          <w:lang w:val="de-DE"/>
        </w:rPr>
        <w:t>。</w:t>
      </w:r>
    </w:p>
    <w:p w14:paraId="240C972A" w14:textId="77777777" w:rsidR="0002043A" w:rsidRPr="004C4AAC" w:rsidRDefault="0002043A" w:rsidP="00A141DF">
      <w:pPr>
        <w:pStyle w:val="afffb"/>
        <w:numPr>
          <w:ilvl w:val="0"/>
          <w:numId w:val="70"/>
        </w:numPr>
        <w:spacing w:before="62" w:after="62"/>
        <w:ind w:firstLineChars="0"/>
        <w:rPr>
          <w:b/>
        </w:rPr>
      </w:pPr>
      <w:r w:rsidRPr="004C4AAC">
        <w:rPr>
          <w:rFonts w:hint="eastAsia"/>
          <w:b/>
        </w:rPr>
        <w:t>实例</w:t>
      </w:r>
    </w:p>
    <w:p w14:paraId="120FFDC7" w14:textId="77777777" w:rsidR="0002043A" w:rsidRDefault="0002043A" w:rsidP="0002043A">
      <w:pPr>
        <w:pStyle w:val="23"/>
        <w:spacing w:before="62" w:after="62"/>
      </w:pPr>
      <w:r>
        <w:rPr>
          <w:rFonts w:hint="eastAsia"/>
          <w:lang w:val="de-DE"/>
        </w:rPr>
        <w:t>定义</w:t>
      </w:r>
      <w:r w:rsidRPr="001749B5">
        <w:rPr>
          <w:lang w:val="de-DE"/>
        </w:rPr>
        <w:t>am_lps22hb_dev_t</w:t>
      </w:r>
      <w:r w:rsidRPr="00184227">
        <w:rPr>
          <w:rFonts w:hint="eastAsia"/>
        </w:rPr>
        <w:t>类型</w:t>
      </w:r>
      <w:r>
        <w:rPr>
          <w:rFonts w:hint="eastAsia"/>
        </w:rPr>
        <w:t>（</w:t>
      </w:r>
      <w:r w:rsidRPr="00CC114E">
        <w:t>am_lps22hb.h</w:t>
      </w:r>
      <w:r>
        <w:rPr>
          <w:rFonts w:hint="eastAsia"/>
        </w:rPr>
        <w:t>）</w:t>
      </w:r>
      <w:r w:rsidRPr="00184227">
        <w:rPr>
          <w:rFonts w:hint="eastAsia"/>
        </w:rPr>
        <w:t>实例</w:t>
      </w:r>
      <w:r>
        <w:rPr>
          <w:rFonts w:hint="eastAsia"/>
        </w:rPr>
        <w:t>如下：</w:t>
      </w:r>
    </w:p>
    <w:p w14:paraId="0A8774C4" w14:textId="77777777" w:rsidR="0002043A" w:rsidRPr="004C4AAC" w:rsidRDefault="0002043A" w:rsidP="00532A7B">
      <w:pPr>
        <w:pStyle w:val="a5"/>
        <w:ind w:firstLine="420"/>
      </w:pPr>
      <w:r w:rsidRPr="004C4AAC">
        <w:t>am_local am_lps22hb_dev_t  __g_lps22hb_dev;</w:t>
      </w:r>
    </w:p>
    <w:p w14:paraId="099742E5" w14:textId="77777777" w:rsidR="0002043A" w:rsidRDefault="0002043A" w:rsidP="0002043A">
      <w:pPr>
        <w:pStyle w:val="23"/>
        <w:spacing w:before="62" w:after="62"/>
      </w:pPr>
      <w:r>
        <w:rPr>
          <w:lang w:val="de-DE"/>
        </w:rPr>
        <w:t>其中</w:t>
      </w:r>
      <w:r w:rsidRPr="00CE3CAE">
        <w:rPr>
          <w:lang w:val="de-DE"/>
        </w:rPr>
        <w:t>__g_lps22hb_dev</w:t>
      </w:r>
      <w:r w:rsidRPr="00184227">
        <w:rPr>
          <w:rFonts w:hint="eastAsia"/>
          <w:lang w:val="de-DE"/>
        </w:rPr>
        <w:t>为</w:t>
      </w:r>
      <w:r w:rsidRPr="00184227">
        <w:rPr>
          <w:rFonts w:hint="eastAsia"/>
        </w:rPr>
        <w:t>用户自定义的实例</w:t>
      </w:r>
      <w:r w:rsidRPr="00184227">
        <w:rPr>
          <w:rFonts w:hint="eastAsia"/>
          <w:lang w:val="de-DE"/>
        </w:rPr>
        <w:t>，</w:t>
      </w:r>
      <w:r w:rsidRPr="00184227">
        <w:rPr>
          <w:rFonts w:hint="eastAsia"/>
        </w:rPr>
        <w:t>其地址作为</w:t>
      </w:r>
      <w:r w:rsidRPr="00184227">
        <w:rPr>
          <w:rFonts w:hint="eastAsia"/>
          <w:lang w:val="de-DE"/>
        </w:rPr>
        <w:t>p_dev</w:t>
      </w:r>
      <w:r w:rsidRPr="00184227">
        <w:rPr>
          <w:rFonts w:hint="eastAsia"/>
        </w:rPr>
        <w:t>的实参传递。</w:t>
      </w:r>
    </w:p>
    <w:p w14:paraId="0AEE0DCE" w14:textId="77777777" w:rsidR="0002043A" w:rsidRPr="00524387" w:rsidRDefault="0002043A" w:rsidP="00A141DF">
      <w:pPr>
        <w:pStyle w:val="afffb"/>
        <w:numPr>
          <w:ilvl w:val="0"/>
          <w:numId w:val="70"/>
        </w:numPr>
        <w:spacing w:before="62" w:after="62"/>
        <w:ind w:firstLineChars="0"/>
        <w:rPr>
          <w:b/>
        </w:rPr>
      </w:pPr>
      <w:r w:rsidRPr="00524387">
        <w:rPr>
          <w:rFonts w:hint="eastAsia"/>
          <w:b/>
        </w:rPr>
        <w:lastRenderedPageBreak/>
        <w:t>实例</w:t>
      </w:r>
      <w:r w:rsidRPr="00524387">
        <w:rPr>
          <w:b/>
        </w:rPr>
        <w:t>信息</w:t>
      </w:r>
    </w:p>
    <w:p w14:paraId="69945DAB" w14:textId="77777777" w:rsidR="0002043A" w:rsidRDefault="0002043A" w:rsidP="0002043A">
      <w:pPr>
        <w:pStyle w:val="23"/>
        <w:spacing w:before="62" w:after="62"/>
        <w:rPr>
          <w:lang w:val="de-DE"/>
        </w:rPr>
      </w:pPr>
      <w:r w:rsidRPr="00184227">
        <w:rPr>
          <w:rFonts w:hint="eastAsia"/>
        </w:rPr>
        <w:t>实例信息主要描述了与</w:t>
      </w:r>
      <w:r>
        <w:rPr>
          <w:lang w:val="de-DE"/>
        </w:rPr>
        <w:t>LPS22HB</w:t>
      </w:r>
      <w:r w:rsidRPr="00184227">
        <w:rPr>
          <w:rFonts w:hint="eastAsia"/>
        </w:rPr>
        <w:t>相关的信息</w:t>
      </w:r>
      <w:r w:rsidRPr="00AC1C12">
        <w:rPr>
          <w:rFonts w:hint="eastAsia"/>
          <w:lang w:val="de-DE"/>
        </w:rPr>
        <w:t>，</w:t>
      </w:r>
      <w:r w:rsidRPr="00184227">
        <w:rPr>
          <w:rFonts w:hint="eastAsia"/>
          <w:lang w:val="de-DE"/>
        </w:rPr>
        <w:t>即</w:t>
      </w:r>
      <w:r>
        <w:rPr>
          <w:lang w:val="de-DE"/>
        </w:rPr>
        <w:t>LPS22HB</w:t>
      </w:r>
      <w:r w:rsidRPr="00184227">
        <w:rPr>
          <w:rFonts w:hint="eastAsia"/>
          <w:lang w:val="de-DE"/>
        </w:rPr>
        <w:t>的</w:t>
      </w:r>
      <w:r>
        <w:rPr>
          <w:rFonts w:hint="eastAsia"/>
          <w:lang w:val="de-DE"/>
        </w:rPr>
        <w:t>配置信息，如数据更新速度、是否使能滤波</w:t>
      </w:r>
      <w:r w:rsidRPr="00184227">
        <w:rPr>
          <w:rFonts w:hint="eastAsia"/>
          <w:lang w:val="de-DE"/>
        </w:rPr>
        <w:t>等</w:t>
      </w:r>
      <w:r w:rsidRPr="00AC1C12">
        <w:rPr>
          <w:rFonts w:hint="eastAsia"/>
          <w:lang w:val="de-DE"/>
        </w:rPr>
        <w:t>，</w:t>
      </w:r>
      <w:r w:rsidRPr="00184227">
        <w:rPr>
          <w:rFonts w:hint="eastAsia"/>
          <w:lang w:val="de-DE"/>
        </w:rPr>
        <w:t>其类型</w:t>
      </w:r>
      <w:r w:rsidRPr="00D34157">
        <w:rPr>
          <w:lang w:val="de-DE"/>
        </w:rPr>
        <w:t>am_lps22hb_devinfo</w:t>
      </w:r>
      <w:r w:rsidRPr="00184227">
        <w:rPr>
          <w:rFonts w:hint="eastAsia"/>
        </w:rPr>
        <w:t>的定义</w:t>
      </w:r>
      <w:r w:rsidRPr="00524387">
        <w:rPr>
          <w:rFonts w:hint="eastAsia"/>
          <w:lang w:val="de-DE"/>
        </w:rPr>
        <w:t>（</w:t>
      </w:r>
      <w:r w:rsidRPr="00D34157">
        <w:rPr>
          <w:lang w:val="de-DE"/>
        </w:rPr>
        <w:t>am_lps22hb.h</w:t>
      </w:r>
      <w:r w:rsidRPr="00524387">
        <w:rPr>
          <w:rFonts w:hint="eastAsia"/>
          <w:lang w:val="de-DE"/>
        </w:rPr>
        <w:t>）</w:t>
      </w:r>
      <w:r w:rsidRPr="00184227">
        <w:rPr>
          <w:rFonts w:hint="eastAsia"/>
        </w:rPr>
        <w:t>如下</w:t>
      </w:r>
      <w:r w:rsidRPr="00AC1C12">
        <w:rPr>
          <w:rFonts w:hint="eastAsia"/>
          <w:lang w:val="de-DE"/>
        </w:rPr>
        <w:t>：</w:t>
      </w:r>
    </w:p>
    <w:p w14:paraId="7BDA4E0C" w14:textId="77777777" w:rsidR="0002043A" w:rsidRPr="00D34157" w:rsidRDefault="0002043A" w:rsidP="00532A7B">
      <w:pPr>
        <w:pStyle w:val="a5"/>
        <w:ind w:firstLine="420"/>
      </w:pPr>
      <w:r w:rsidRPr="00D34157">
        <w:t>typedef struct am_lps22hb_devinfo {</w:t>
      </w:r>
    </w:p>
    <w:p w14:paraId="00F115E7" w14:textId="77777777" w:rsidR="0002043A" w:rsidRPr="00D34157" w:rsidRDefault="0002043A" w:rsidP="00532A7B">
      <w:pPr>
        <w:pStyle w:val="a5"/>
        <w:ind w:firstLine="420"/>
      </w:pPr>
      <w:r w:rsidRPr="00D34157">
        <w:rPr>
          <w:rFonts w:hint="eastAsia"/>
        </w:rPr>
        <w:t xml:space="preserve">    uint8_t output_data_rate;             /**&lt; \brief </w:t>
      </w:r>
      <w:r w:rsidRPr="00D34157">
        <w:rPr>
          <w:rFonts w:hint="eastAsia"/>
        </w:rPr>
        <w:t>配置数据更新速度</w:t>
      </w:r>
      <w:r w:rsidRPr="00D34157">
        <w:rPr>
          <w:rFonts w:hint="eastAsia"/>
        </w:rPr>
        <w:t xml:space="preserve">        */</w:t>
      </w:r>
    </w:p>
    <w:p w14:paraId="3BE1F5FE" w14:textId="77777777" w:rsidR="0002043A" w:rsidRPr="00D34157" w:rsidRDefault="0002043A" w:rsidP="00532A7B">
      <w:pPr>
        <w:pStyle w:val="a5"/>
        <w:ind w:firstLine="420"/>
      </w:pPr>
      <w:r w:rsidRPr="00D34157">
        <w:rPr>
          <w:rFonts w:hint="eastAsia"/>
        </w:rPr>
        <w:t xml:space="preserve">    uint8_</w:t>
      </w:r>
      <w:r>
        <w:rPr>
          <w:rFonts w:hint="eastAsia"/>
        </w:rPr>
        <w:t xml:space="preserve">t enable_lpfp;                 </w:t>
      </w:r>
      <w:r w:rsidRPr="00D34157">
        <w:rPr>
          <w:rFonts w:hint="eastAsia"/>
        </w:rPr>
        <w:t xml:space="preserve">/**&lt; \brief </w:t>
      </w:r>
      <w:r w:rsidRPr="00D34157">
        <w:rPr>
          <w:rFonts w:hint="eastAsia"/>
        </w:rPr>
        <w:t>是否使能低通滤波</w:t>
      </w:r>
      <w:r w:rsidRPr="00D34157">
        <w:rPr>
          <w:rFonts w:hint="eastAsia"/>
        </w:rPr>
        <w:t xml:space="preserve">        */</w:t>
      </w:r>
    </w:p>
    <w:p w14:paraId="66A6D828" w14:textId="77777777" w:rsidR="0002043A" w:rsidRPr="00D34157" w:rsidRDefault="0002043A" w:rsidP="00532A7B">
      <w:pPr>
        <w:pStyle w:val="a5"/>
        <w:ind w:firstLine="420"/>
      </w:pPr>
      <w:r w:rsidRPr="00D34157">
        <w:rPr>
          <w:rFonts w:hint="eastAsia"/>
        </w:rPr>
        <w:t xml:space="preserve">    uint8_t lp</w:t>
      </w:r>
      <w:r>
        <w:rPr>
          <w:rFonts w:hint="eastAsia"/>
        </w:rPr>
        <w:t xml:space="preserve">fp_bw;                    </w:t>
      </w:r>
      <w:r w:rsidRPr="00D34157">
        <w:rPr>
          <w:rFonts w:hint="eastAsia"/>
        </w:rPr>
        <w:t xml:space="preserve">/**&lt; \brief </w:t>
      </w:r>
      <w:r w:rsidRPr="00D34157">
        <w:rPr>
          <w:rFonts w:hint="eastAsia"/>
        </w:rPr>
        <w:t>配置低通滤波带宽</w:t>
      </w:r>
      <w:r w:rsidRPr="00D34157">
        <w:rPr>
          <w:rFonts w:hint="eastAsia"/>
        </w:rPr>
        <w:t xml:space="preserve">        */</w:t>
      </w:r>
    </w:p>
    <w:p w14:paraId="29BF5564" w14:textId="77777777" w:rsidR="0002043A" w:rsidRPr="00AC1C12" w:rsidRDefault="0002043A" w:rsidP="00532A7B">
      <w:pPr>
        <w:pStyle w:val="a5"/>
        <w:ind w:firstLine="420"/>
      </w:pPr>
      <w:r w:rsidRPr="00D34157">
        <w:t xml:space="preserve">} am_lps22hb_devinfo_t;  </w:t>
      </w:r>
    </w:p>
    <w:p w14:paraId="2C3BB585" w14:textId="77777777" w:rsidR="0002043A" w:rsidRPr="00915052" w:rsidRDefault="0002043A" w:rsidP="0002043A">
      <w:pPr>
        <w:pStyle w:val="23"/>
        <w:spacing w:before="62" w:after="62"/>
        <w:rPr>
          <w:lang w:val="de-DE"/>
        </w:rPr>
      </w:pPr>
      <w:r w:rsidRPr="005E7A52">
        <w:rPr>
          <w:rFonts w:hint="eastAsia"/>
        </w:rPr>
        <w:t>其中</w:t>
      </w:r>
      <w:r w:rsidRPr="00915052">
        <w:rPr>
          <w:rFonts w:hint="eastAsia"/>
          <w:lang w:val="de-DE"/>
        </w:rPr>
        <w:t>output_data_rate</w:t>
      </w:r>
      <w:r w:rsidRPr="005E7A52">
        <w:rPr>
          <w:rFonts w:hint="eastAsia"/>
        </w:rPr>
        <w:t>为数据更新速度配置</w:t>
      </w:r>
      <w:r w:rsidRPr="00915052">
        <w:rPr>
          <w:rFonts w:hint="eastAsia"/>
          <w:lang w:val="de-DE"/>
        </w:rPr>
        <w:t>，</w:t>
      </w:r>
      <w:r w:rsidRPr="005E7A52">
        <w:rPr>
          <w:rFonts w:hint="eastAsia"/>
        </w:rPr>
        <w:t>可配置更新速度有</w:t>
      </w:r>
      <w:r w:rsidRPr="00915052">
        <w:rPr>
          <w:rFonts w:hint="eastAsia"/>
          <w:lang w:val="de-DE"/>
        </w:rPr>
        <w:t>1Hz</w:t>
      </w:r>
      <w:r w:rsidRPr="005E7A52">
        <w:rPr>
          <w:rFonts w:hint="eastAsia"/>
        </w:rPr>
        <w:t>、</w:t>
      </w:r>
      <w:r w:rsidRPr="00915052">
        <w:rPr>
          <w:rFonts w:hint="eastAsia"/>
          <w:lang w:val="de-DE"/>
        </w:rPr>
        <w:t>10 Hz</w:t>
      </w:r>
      <w:r w:rsidRPr="005E7A52">
        <w:rPr>
          <w:rFonts w:hint="eastAsia"/>
        </w:rPr>
        <w:t>、</w:t>
      </w:r>
      <w:r w:rsidRPr="00915052">
        <w:rPr>
          <w:rFonts w:hint="eastAsia"/>
          <w:lang w:val="de-DE"/>
        </w:rPr>
        <w:t>25 Hz</w:t>
      </w:r>
      <w:r w:rsidRPr="005E7A52">
        <w:rPr>
          <w:rFonts w:hint="eastAsia"/>
        </w:rPr>
        <w:t>、</w:t>
      </w:r>
      <w:r w:rsidRPr="00915052">
        <w:rPr>
          <w:rFonts w:hint="eastAsia"/>
          <w:lang w:val="de-DE"/>
        </w:rPr>
        <w:t>50 Hz</w:t>
      </w:r>
      <w:r w:rsidRPr="005E7A52">
        <w:rPr>
          <w:rFonts w:hint="eastAsia"/>
        </w:rPr>
        <w:t>、</w:t>
      </w:r>
      <w:r w:rsidRPr="00915052">
        <w:rPr>
          <w:rFonts w:hint="eastAsia"/>
          <w:lang w:val="de-DE"/>
        </w:rPr>
        <w:t>75 Hz</w:t>
      </w:r>
      <w:r w:rsidRPr="00915052">
        <w:rPr>
          <w:rFonts w:hint="eastAsia"/>
          <w:lang w:val="de-DE"/>
        </w:rPr>
        <w:t>；</w:t>
      </w:r>
      <w:r w:rsidRPr="00915052">
        <w:rPr>
          <w:rFonts w:hint="eastAsia"/>
          <w:lang w:val="de-DE"/>
        </w:rPr>
        <w:t>enable_lpfp</w:t>
      </w:r>
      <w:r w:rsidRPr="005E7A52">
        <w:rPr>
          <w:rFonts w:hint="eastAsia"/>
        </w:rPr>
        <w:t>为低通滤波选项</w:t>
      </w:r>
      <w:r w:rsidRPr="00915052">
        <w:rPr>
          <w:rFonts w:hint="eastAsia"/>
          <w:lang w:val="de-DE"/>
        </w:rPr>
        <w:t>，</w:t>
      </w:r>
      <w:r w:rsidRPr="005E7A52">
        <w:rPr>
          <w:rFonts w:hint="eastAsia"/>
        </w:rPr>
        <w:t>配置是否使能低通滤波</w:t>
      </w:r>
      <w:r w:rsidRPr="00915052">
        <w:rPr>
          <w:rFonts w:hint="eastAsia"/>
          <w:lang w:val="de-DE"/>
        </w:rPr>
        <w:t>；</w:t>
      </w:r>
      <w:r w:rsidRPr="00915052">
        <w:rPr>
          <w:rFonts w:hint="eastAsia"/>
          <w:lang w:val="de-DE"/>
        </w:rPr>
        <w:t>lpfp_bw</w:t>
      </w:r>
      <w:r w:rsidRPr="005E7A52">
        <w:rPr>
          <w:rFonts w:hint="eastAsia"/>
        </w:rPr>
        <w:t>为配置低通滤波带宽。</w:t>
      </w:r>
    </w:p>
    <w:p w14:paraId="09AF8124" w14:textId="77777777" w:rsidR="0002043A" w:rsidRDefault="0002043A" w:rsidP="0002043A">
      <w:pPr>
        <w:pStyle w:val="23"/>
        <w:spacing w:before="62" w:after="62"/>
        <w:rPr>
          <w:lang w:val="de-DE"/>
        </w:rPr>
      </w:pPr>
      <w:r>
        <w:rPr>
          <w:lang w:val="de-DE"/>
        </w:rPr>
        <w:t>基于上述信息</w:t>
      </w:r>
      <w:r>
        <w:rPr>
          <w:rFonts w:hint="eastAsia"/>
          <w:lang w:val="de-DE"/>
        </w:rPr>
        <w:t>，实</w:t>
      </w:r>
      <w:r>
        <w:rPr>
          <w:lang w:val="de-DE"/>
        </w:rPr>
        <w:t>例信息如下：</w:t>
      </w:r>
    </w:p>
    <w:p w14:paraId="2CFA030B" w14:textId="77777777" w:rsidR="0002043A" w:rsidRPr="00A26C7F" w:rsidRDefault="0002043A" w:rsidP="00532A7B">
      <w:pPr>
        <w:pStyle w:val="a5"/>
        <w:ind w:firstLine="420"/>
      </w:pPr>
      <w:r w:rsidRPr="00A26C7F">
        <w:rPr>
          <w:rFonts w:hint="eastAsia"/>
        </w:rPr>
        <w:t>/</w:t>
      </w:r>
      <w:r w:rsidRPr="00A26C7F">
        <w:t>/</w:t>
      </w:r>
      <w:r w:rsidRPr="00A26C7F">
        <w:rPr>
          <w:rFonts w:hint="eastAsia"/>
        </w:rPr>
        <w:t xml:space="preserve"> </w:t>
      </w:r>
      <w:r w:rsidRPr="00497B24">
        <w:rPr>
          <w:rFonts w:hint="eastAsia"/>
        </w:rPr>
        <w:t>设备信息</w:t>
      </w:r>
    </w:p>
    <w:p w14:paraId="0E5382FC" w14:textId="77777777" w:rsidR="0002043A" w:rsidRPr="00A26C7F" w:rsidRDefault="0002043A" w:rsidP="00532A7B">
      <w:pPr>
        <w:pStyle w:val="a5"/>
        <w:ind w:firstLine="420"/>
      </w:pPr>
      <w:r w:rsidRPr="00A26C7F">
        <w:t>am_local am_const am_lps22hb_devinfo_t __g_lps22hb_devinfo = {</w:t>
      </w:r>
    </w:p>
    <w:p w14:paraId="34D4A3B0" w14:textId="77777777" w:rsidR="0002043A" w:rsidRPr="00A26C7F" w:rsidRDefault="0002043A" w:rsidP="00532A7B">
      <w:pPr>
        <w:pStyle w:val="a5"/>
        <w:ind w:firstLine="420"/>
      </w:pPr>
      <w:r w:rsidRPr="00A26C7F">
        <w:t xml:space="preserve">    DATA_UPDATE_50Hz,</w:t>
      </w:r>
      <w:r w:rsidRPr="00A26C7F">
        <w:tab/>
      </w:r>
      <w:r w:rsidRPr="00A26C7F">
        <w:tab/>
      </w:r>
      <w:r w:rsidRPr="00A26C7F">
        <w:tab/>
      </w:r>
      <w:r w:rsidRPr="00A26C7F">
        <w:rPr>
          <w:rFonts w:hint="eastAsia"/>
        </w:rPr>
        <w:t xml:space="preserve">/**&lt; \brief </w:t>
      </w:r>
      <w:r w:rsidRPr="00497B24">
        <w:rPr>
          <w:rFonts w:hint="eastAsia"/>
        </w:rPr>
        <w:t>数据更新速度为</w:t>
      </w:r>
      <w:r w:rsidRPr="00A26C7F">
        <w:rPr>
          <w:rFonts w:hint="eastAsia"/>
        </w:rPr>
        <w:t>50Hz</w:t>
      </w:r>
      <w:r w:rsidRPr="00A26C7F">
        <w:tab/>
      </w:r>
      <w:r w:rsidRPr="00A26C7F">
        <w:rPr>
          <w:rFonts w:hint="eastAsia"/>
        </w:rPr>
        <w:t>*/</w:t>
      </w:r>
    </w:p>
    <w:p w14:paraId="5C985BDF" w14:textId="77777777" w:rsidR="0002043A" w:rsidRPr="00A26C7F" w:rsidRDefault="0002043A" w:rsidP="00532A7B">
      <w:pPr>
        <w:pStyle w:val="a5"/>
        <w:ind w:firstLine="420"/>
      </w:pPr>
      <w:r w:rsidRPr="00A26C7F">
        <w:t xml:space="preserve">    ENABLE_LPFP,</w:t>
      </w:r>
      <w:r w:rsidRPr="00A26C7F">
        <w:tab/>
      </w:r>
      <w:r w:rsidRPr="00A26C7F">
        <w:tab/>
      </w:r>
      <w:r w:rsidRPr="00A26C7F">
        <w:tab/>
      </w:r>
      <w:r w:rsidRPr="00A26C7F">
        <w:tab/>
      </w:r>
      <w:r w:rsidRPr="00A26C7F">
        <w:tab/>
      </w:r>
      <w:r w:rsidRPr="00A26C7F">
        <w:rPr>
          <w:rFonts w:hint="eastAsia"/>
        </w:rPr>
        <w:t xml:space="preserve">/**&lt; \brief </w:t>
      </w:r>
      <w:r w:rsidRPr="00497B24">
        <w:rPr>
          <w:rFonts w:hint="eastAsia"/>
        </w:rPr>
        <w:t>使能低通滤波</w:t>
      </w:r>
      <w:r w:rsidRPr="00A26C7F">
        <w:tab/>
      </w:r>
      <w:r w:rsidRPr="00A26C7F">
        <w:tab/>
      </w:r>
      <w:r w:rsidRPr="00A26C7F">
        <w:tab/>
      </w:r>
      <w:r w:rsidRPr="00A26C7F">
        <w:rPr>
          <w:rFonts w:hint="eastAsia"/>
        </w:rPr>
        <w:t>*/</w:t>
      </w:r>
    </w:p>
    <w:p w14:paraId="5C09580C" w14:textId="77777777" w:rsidR="0002043A" w:rsidRPr="00A26C7F" w:rsidRDefault="0002043A" w:rsidP="00532A7B">
      <w:pPr>
        <w:pStyle w:val="a5"/>
        <w:ind w:firstLine="420"/>
      </w:pPr>
      <w:r w:rsidRPr="00A26C7F">
        <w:t xml:space="preserve">    LPFP_BW_ODR20</w:t>
      </w:r>
      <w:r w:rsidRPr="00A26C7F">
        <w:tab/>
      </w:r>
      <w:r w:rsidRPr="00A26C7F">
        <w:tab/>
      </w:r>
      <w:r w:rsidRPr="00A26C7F">
        <w:tab/>
      </w:r>
      <w:r w:rsidRPr="00A26C7F">
        <w:tab/>
      </w:r>
      <w:r w:rsidRPr="00A26C7F">
        <w:rPr>
          <w:rFonts w:hint="eastAsia"/>
        </w:rPr>
        <w:t xml:space="preserve">/**&lt; \brief </w:t>
      </w:r>
      <w:r w:rsidRPr="00497B24">
        <w:rPr>
          <w:rFonts w:hint="eastAsia"/>
        </w:rPr>
        <w:t>滤波带宽为</w:t>
      </w:r>
      <w:r w:rsidRPr="00A26C7F">
        <w:rPr>
          <w:rFonts w:hint="eastAsia"/>
        </w:rPr>
        <w:t xml:space="preserve"> O</w:t>
      </w:r>
      <w:r w:rsidRPr="00A26C7F">
        <w:t>DR</w:t>
      </w:r>
      <w:r w:rsidRPr="00A26C7F">
        <w:rPr>
          <w:rFonts w:hint="eastAsia"/>
        </w:rPr>
        <w:t>/20</w:t>
      </w:r>
      <w:r w:rsidRPr="00A26C7F">
        <w:tab/>
      </w:r>
      <w:r w:rsidRPr="00A26C7F">
        <w:tab/>
      </w:r>
      <w:r w:rsidRPr="00A26C7F">
        <w:rPr>
          <w:rFonts w:hint="eastAsia"/>
        </w:rPr>
        <w:t>*/</w:t>
      </w:r>
    </w:p>
    <w:p w14:paraId="6D839C9F" w14:textId="77777777" w:rsidR="0002043A" w:rsidRPr="00A26C7F" w:rsidRDefault="0002043A" w:rsidP="00532A7B">
      <w:pPr>
        <w:pStyle w:val="a5"/>
        <w:ind w:firstLine="420"/>
      </w:pPr>
      <w:r w:rsidRPr="00A26C7F">
        <w:t>};</w:t>
      </w:r>
    </w:p>
    <w:p w14:paraId="6D1C7EEA" w14:textId="77777777" w:rsidR="0002043A" w:rsidRPr="00947ACF" w:rsidRDefault="0002043A" w:rsidP="0002043A">
      <w:pPr>
        <w:pStyle w:val="23"/>
        <w:spacing w:before="62" w:after="62"/>
        <w:jc w:val="both"/>
        <w:rPr>
          <w:lang w:val="de-DE"/>
        </w:rPr>
      </w:pPr>
      <w:r w:rsidRPr="00184227">
        <w:rPr>
          <w:rFonts w:hint="eastAsia"/>
          <w:lang w:val="de-DE"/>
        </w:rPr>
        <w:t>其中，</w:t>
      </w:r>
      <w:r w:rsidRPr="00BE2537">
        <w:rPr>
          <w:lang w:val="de-DE"/>
        </w:rPr>
        <w:t>__g_lps22hb_devinfo</w:t>
      </w:r>
      <w:r w:rsidRPr="00184227">
        <w:rPr>
          <w:rFonts w:hint="eastAsia"/>
        </w:rPr>
        <w:t>为用户自定义的实例信息</w:t>
      </w:r>
      <w:r w:rsidRPr="00184227">
        <w:rPr>
          <w:rFonts w:hint="eastAsia"/>
          <w:lang w:val="de-DE"/>
        </w:rPr>
        <w:t>，</w:t>
      </w:r>
      <w:r w:rsidRPr="00184227">
        <w:rPr>
          <w:rFonts w:hint="eastAsia"/>
        </w:rPr>
        <w:t>其地址作为</w:t>
      </w:r>
      <w:r w:rsidRPr="00CC114E">
        <w:rPr>
          <w:sz w:val="18"/>
          <w:szCs w:val="18"/>
          <w:lang w:val="de-DE"/>
        </w:rPr>
        <w:t>am_lps22hb_devinfo_t</w:t>
      </w:r>
      <w:r w:rsidRPr="00184227">
        <w:rPr>
          <w:rFonts w:hint="eastAsia"/>
        </w:rPr>
        <w:t>的实参传递。</w:t>
      </w:r>
    </w:p>
    <w:p w14:paraId="793DBA49" w14:textId="77777777" w:rsidR="0002043A" w:rsidRPr="00DC0685" w:rsidRDefault="0002043A" w:rsidP="00A141DF">
      <w:pPr>
        <w:pStyle w:val="afffb"/>
        <w:numPr>
          <w:ilvl w:val="0"/>
          <w:numId w:val="70"/>
        </w:numPr>
        <w:spacing w:before="62" w:after="62"/>
        <w:ind w:firstLineChars="0"/>
        <w:rPr>
          <w:b/>
          <w:lang w:val="de-DE"/>
        </w:rPr>
      </w:pPr>
      <w:r w:rsidRPr="00DC0685">
        <w:rPr>
          <w:rFonts w:hint="eastAsia"/>
          <w:b/>
          <w:lang w:val="de-DE"/>
        </w:rPr>
        <w:t>I2C</w:t>
      </w:r>
      <w:r w:rsidRPr="006228C2">
        <w:rPr>
          <w:rFonts w:hint="eastAsia"/>
          <w:b/>
        </w:rPr>
        <w:t>句柄</w:t>
      </w:r>
      <w:r w:rsidRPr="00DC0685">
        <w:rPr>
          <w:rFonts w:hint="eastAsia"/>
          <w:b/>
          <w:lang w:val="de-DE"/>
        </w:rPr>
        <w:t>i2c_handled</w:t>
      </w:r>
    </w:p>
    <w:p w14:paraId="50207648" w14:textId="77777777" w:rsidR="0002043A" w:rsidRPr="00514598" w:rsidRDefault="0002043A" w:rsidP="0002043A">
      <w:pPr>
        <w:pStyle w:val="23"/>
        <w:spacing w:before="62" w:after="62"/>
      </w:pPr>
      <w:r>
        <w:rPr>
          <w:rFonts w:hint="eastAsia"/>
        </w:rPr>
        <w:t>使用</w:t>
      </w:r>
      <w:r w:rsidRPr="00DC0685">
        <w:rPr>
          <w:rFonts w:hint="eastAsia"/>
          <w:lang w:val="de-DE"/>
        </w:rPr>
        <w:t>ZLG116</w:t>
      </w:r>
      <w:r>
        <w:rPr>
          <w:rFonts w:hint="eastAsia"/>
        </w:rPr>
        <w:t>的</w:t>
      </w:r>
      <w:r w:rsidRPr="00184227">
        <w:rPr>
          <w:rFonts w:hint="eastAsia"/>
          <w:lang w:val="de-DE"/>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184227">
          <w:rPr>
            <w:rFonts w:hint="eastAsia"/>
            <w:vertAlign w:val="superscript"/>
            <w:lang w:val="de-DE"/>
          </w:rPr>
          <w:t>2</w:t>
        </w:r>
        <w:r w:rsidRPr="00184227">
          <w:rPr>
            <w:rFonts w:hint="eastAsia"/>
            <w:lang w:val="de-DE"/>
          </w:rPr>
          <w:t>C</w:t>
        </w:r>
      </w:smartTag>
      <w:r w:rsidRPr="00184227">
        <w:rPr>
          <w:rFonts w:hint="eastAsia"/>
          <w:lang w:val="de-DE"/>
        </w:rPr>
        <w:t>1</w:t>
      </w:r>
      <w:r>
        <w:t>与</w:t>
      </w:r>
      <w:r>
        <w:rPr>
          <w:lang w:val="de-DE"/>
        </w:rPr>
        <w:t>LPS22HB</w:t>
      </w:r>
      <w:r>
        <w:t>通信</w:t>
      </w:r>
      <w:r w:rsidRPr="00DC0685">
        <w:rPr>
          <w:lang w:val="de-DE"/>
        </w:rPr>
        <w:t>，</w:t>
      </w:r>
      <w:r w:rsidRPr="00184227">
        <w:rPr>
          <w:rFonts w:hint="eastAsia"/>
          <w:lang w:val="de-DE"/>
        </w:rPr>
        <w:t>则</w:t>
      </w:r>
      <w:r w:rsidRPr="00184227">
        <w:rPr>
          <w:rFonts w:hint="eastAsia"/>
          <w:lang w:val="de-DE"/>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184227">
          <w:rPr>
            <w:rFonts w:hint="eastAsia"/>
            <w:vertAlign w:val="superscript"/>
            <w:lang w:val="de-DE"/>
          </w:rPr>
          <w:t>2</w:t>
        </w:r>
        <w:r w:rsidRPr="00184227">
          <w:rPr>
            <w:rFonts w:hint="eastAsia"/>
            <w:lang w:val="de-DE"/>
          </w:rPr>
          <w:t>C</w:t>
        </w:r>
      </w:smartTag>
      <w:r w:rsidRPr="00184227">
        <w:rPr>
          <w:rFonts w:hint="eastAsia"/>
          <w:lang w:val="de-DE"/>
        </w:rPr>
        <w:t>句柄可以通过</w:t>
      </w:r>
      <w:r w:rsidRPr="00DC0685">
        <w:rPr>
          <w:lang w:val="de-DE"/>
        </w:rPr>
        <w:t>ZLG116</w:t>
      </w:r>
      <w:r>
        <w:rPr>
          <w:rFonts w:hint="eastAsia"/>
        </w:rPr>
        <w:t>的</w:t>
      </w:r>
      <w:r w:rsidRPr="00184227">
        <w:rPr>
          <w:rFonts w:hint="eastAsia"/>
          <w:lang w:val="de-DE"/>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184227">
          <w:rPr>
            <w:rFonts w:hint="eastAsia"/>
            <w:vertAlign w:val="superscript"/>
            <w:lang w:val="de-DE"/>
          </w:rPr>
          <w:t>2</w:t>
        </w:r>
        <w:r w:rsidRPr="00184227">
          <w:rPr>
            <w:rFonts w:hint="eastAsia"/>
            <w:lang w:val="de-DE"/>
          </w:rPr>
          <w:t>C</w:t>
        </w:r>
      </w:smartTag>
      <w:r w:rsidRPr="00184227">
        <w:rPr>
          <w:rFonts w:hint="eastAsia"/>
          <w:lang w:val="de-DE"/>
        </w:rPr>
        <w:t>1</w:t>
      </w:r>
      <w:r>
        <w:t>实例初始化函数</w:t>
      </w:r>
      <w:r w:rsidRPr="001A338D">
        <w:rPr>
          <w:lang w:val="de-DE"/>
        </w:rPr>
        <w:t>am_zlg116_i2c1_inst_init()</w:t>
      </w:r>
      <w:r>
        <w:rPr>
          <w:rFonts w:hint="eastAsia"/>
        </w:rPr>
        <w:t>获得</w:t>
      </w:r>
      <w:r>
        <w:t>句柄。即</w:t>
      </w:r>
      <w:r>
        <w:rPr>
          <w:rFonts w:hint="eastAsia"/>
        </w:rPr>
        <w:t>：</w:t>
      </w:r>
    </w:p>
    <w:p w14:paraId="08669A6D" w14:textId="77777777" w:rsidR="0002043A" w:rsidRPr="00CE2568" w:rsidRDefault="0002043A" w:rsidP="00532A7B">
      <w:pPr>
        <w:pStyle w:val="a5"/>
        <w:ind w:firstLine="420"/>
      </w:pPr>
      <w:r>
        <w:t xml:space="preserve">am_i2c_handle_t  i2c_handle  =  </w:t>
      </w:r>
      <w:r w:rsidRPr="00CE2568">
        <w:t>am_zlg116_i2c1_inst_init();</w:t>
      </w:r>
    </w:p>
    <w:p w14:paraId="633EFB26" w14:textId="77777777" w:rsidR="0002043A" w:rsidRDefault="0002043A" w:rsidP="0002043A">
      <w:pPr>
        <w:pStyle w:val="23"/>
        <w:spacing w:before="62" w:after="62"/>
        <w:rPr>
          <w:lang w:val="de-DE"/>
        </w:rPr>
      </w:pPr>
      <w:r>
        <w:rPr>
          <w:lang w:val="de-DE"/>
        </w:rPr>
        <w:t>获得的</w:t>
      </w:r>
      <w:r w:rsidRPr="00184227">
        <w:rPr>
          <w:rFonts w:hint="eastAsia"/>
          <w:lang w:val="de-DE"/>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184227">
          <w:rPr>
            <w:rFonts w:hint="eastAsia"/>
            <w:vertAlign w:val="superscript"/>
            <w:lang w:val="de-DE"/>
          </w:rPr>
          <w:t>2</w:t>
        </w:r>
        <w:r w:rsidRPr="00184227">
          <w:rPr>
            <w:rFonts w:hint="eastAsia"/>
            <w:lang w:val="de-DE"/>
          </w:rPr>
          <w:t>C</w:t>
        </w:r>
      </w:smartTag>
      <w:r>
        <w:rPr>
          <w:rFonts w:hint="eastAsia"/>
          <w:lang w:val="de-DE"/>
        </w:rPr>
        <w:t>句柄</w:t>
      </w:r>
      <w:r>
        <w:rPr>
          <w:lang w:val="de-DE"/>
        </w:rPr>
        <w:t>即可直接作为</w:t>
      </w:r>
      <w:r>
        <w:rPr>
          <w:rFonts w:hint="eastAsia"/>
          <w:lang w:val="de-DE"/>
        </w:rPr>
        <w:t>i2c_handled</w:t>
      </w:r>
      <w:r>
        <w:rPr>
          <w:rFonts w:hint="eastAsia"/>
          <w:lang w:val="de-DE"/>
        </w:rPr>
        <w:t>的</w:t>
      </w:r>
      <w:r>
        <w:rPr>
          <w:lang w:val="de-DE"/>
        </w:rPr>
        <w:t>实参传递。</w:t>
      </w:r>
    </w:p>
    <w:p w14:paraId="0235B973" w14:textId="77777777" w:rsidR="0002043A" w:rsidRPr="00184227" w:rsidRDefault="0002043A" w:rsidP="0002043A">
      <w:pPr>
        <w:pStyle w:val="23"/>
        <w:spacing w:before="62" w:after="62"/>
        <w:rPr>
          <w:lang w:val="de-DE"/>
        </w:rPr>
      </w:pPr>
      <w:r w:rsidRPr="00184227">
        <w:rPr>
          <w:rFonts w:hint="eastAsia"/>
        </w:rPr>
        <w:t>基于实例、实例信息和</w:t>
      </w:r>
      <w:r w:rsidRPr="00A45758">
        <w:rPr>
          <w:rFonts w:hint="eastAsia"/>
          <w:lang w:val="de-DE"/>
        </w:rPr>
        <w:t>I</w:t>
      </w:r>
      <w:r w:rsidRPr="00A45758">
        <w:rPr>
          <w:rFonts w:hint="eastAsia"/>
          <w:vertAlign w:val="superscript"/>
          <w:lang w:val="de-DE"/>
        </w:rPr>
        <w:t>2</w:t>
      </w:r>
      <w:r w:rsidRPr="00A45758">
        <w:rPr>
          <w:rFonts w:hint="eastAsia"/>
          <w:lang w:val="de-DE"/>
        </w:rPr>
        <w:t>C</w:t>
      </w:r>
      <w:r w:rsidRPr="00184227">
        <w:rPr>
          <w:rFonts w:hint="eastAsia"/>
        </w:rPr>
        <w:t>句柄</w:t>
      </w:r>
      <w:r w:rsidRPr="00184227">
        <w:rPr>
          <w:rFonts w:hint="eastAsia"/>
          <w:lang w:val="de-DE"/>
        </w:rPr>
        <w:t>，</w:t>
      </w:r>
      <w:r w:rsidRPr="00184227">
        <w:rPr>
          <w:rFonts w:hint="eastAsia"/>
        </w:rPr>
        <w:t>可以完成</w:t>
      </w:r>
      <w:r>
        <w:rPr>
          <w:lang w:val="de-DE"/>
        </w:rPr>
        <w:t>LPS22HB</w:t>
      </w:r>
      <w:r w:rsidRPr="00184227">
        <w:rPr>
          <w:rFonts w:hint="eastAsia"/>
        </w:rPr>
        <w:t>的初始化</w:t>
      </w:r>
      <w:r>
        <w:rPr>
          <w:rFonts w:hint="eastAsia"/>
          <w:lang w:val="de-DE"/>
        </w:rPr>
        <w:t>。</w:t>
      </w:r>
      <w:r w:rsidRPr="00184227">
        <w:rPr>
          <w:rFonts w:hint="eastAsia"/>
        </w:rPr>
        <w:t>比如</w:t>
      </w:r>
      <w:r w:rsidRPr="00184227">
        <w:rPr>
          <w:rFonts w:hint="eastAsia"/>
          <w:lang w:val="de-DE"/>
        </w:rPr>
        <w:t>：</w:t>
      </w:r>
    </w:p>
    <w:p w14:paraId="62181FAE" w14:textId="77777777" w:rsidR="0002043A" w:rsidRDefault="0002043A" w:rsidP="00532A7B">
      <w:pPr>
        <w:pStyle w:val="a5"/>
        <w:ind w:firstLine="420"/>
      </w:pPr>
      <w:r w:rsidRPr="00A45758">
        <w:t>am_lsp22hb_init (&amp;__g_lps22hb_dev, &amp;__g_lps22hb_devinfo,</w:t>
      </w:r>
      <w:r>
        <w:t xml:space="preserve"> </w:t>
      </w:r>
      <w:r w:rsidRPr="00A45758">
        <w:t>i2c_handle);</w:t>
      </w:r>
    </w:p>
    <w:p w14:paraId="52844B2D" w14:textId="77777777" w:rsidR="0002043A" w:rsidRDefault="0002043A" w:rsidP="0002043A">
      <w:pPr>
        <w:pStyle w:val="23"/>
        <w:spacing w:before="62" w:after="62"/>
      </w:pPr>
      <w:r w:rsidRPr="00EF7E49">
        <w:rPr>
          <w:rFonts w:hint="eastAsia"/>
        </w:rPr>
        <w:t>为了便于配置</w:t>
      </w:r>
      <w:r>
        <w:rPr>
          <w:rFonts w:hint="eastAsia"/>
        </w:rPr>
        <w:t>实例信息，</w:t>
      </w:r>
      <w:r w:rsidRPr="00EF7E49">
        <w:rPr>
          <w:rFonts w:hint="eastAsia"/>
        </w:rPr>
        <w:t>基于模块化编程思想，将初始化相关的实例、实例信息等的定义存放到相应的配置文件中，通过头文件引出实例初始化函数接口，源文件和头文件的程序范例分别详见</w:t>
      </w:r>
      <w:r>
        <w:fldChar w:fldCharType="begin"/>
      </w:r>
      <w:r>
        <w:instrText xml:space="preserve"> </w:instrText>
      </w:r>
      <w:r>
        <w:rPr>
          <w:rFonts w:hint="eastAsia"/>
        </w:rPr>
        <w:instrText>REF _Ref528568874 \h</w:instrText>
      </w:r>
      <w:r>
        <w:instrText xml:space="preserve">  \* MERGEFORMAT </w:instrText>
      </w:r>
      <w:r>
        <w:fldChar w:fldCharType="separate"/>
      </w:r>
      <w:r w:rsidR="00B93B10">
        <w:rPr>
          <w:rFonts w:hint="eastAsia"/>
        </w:rPr>
        <w:t>程序清单</w:t>
      </w:r>
      <w:r w:rsidR="00B93B10">
        <w:t>5.78</w:t>
      </w:r>
      <w:r>
        <w:fldChar w:fldCharType="end"/>
      </w:r>
      <w:r w:rsidRPr="00EF7E49">
        <w:rPr>
          <w:rFonts w:hint="eastAsia"/>
        </w:rPr>
        <w:t>和</w:t>
      </w:r>
      <w:r>
        <w:fldChar w:fldCharType="begin"/>
      </w:r>
      <w:r>
        <w:instrText xml:space="preserve"> </w:instrText>
      </w:r>
      <w:r>
        <w:rPr>
          <w:rFonts w:hint="eastAsia"/>
        </w:rPr>
        <w:instrText>REF _Ref528568880 \h</w:instrText>
      </w:r>
      <w:r>
        <w:instrText xml:space="preserve">  \* MERGEFORMAT </w:instrText>
      </w:r>
      <w:r>
        <w:fldChar w:fldCharType="separate"/>
      </w:r>
      <w:r w:rsidR="00B93B10">
        <w:rPr>
          <w:rFonts w:hint="eastAsia"/>
        </w:rPr>
        <w:t>程序清单</w:t>
      </w:r>
      <w:r w:rsidR="00B93B10" w:rsidRPr="00B93B10">
        <w:t>5.79</w:t>
      </w:r>
      <w:r>
        <w:fldChar w:fldCharType="end"/>
      </w:r>
      <w:r w:rsidRPr="00EF7E49">
        <w:rPr>
          <w:rFonts w:hint="eastAsia"/>
        </w:rPr>
        <w:t>。</w:t>
      </w:r>
    </w:p>
    <w:p w14:paraId="3844DC95" w14:textId="0F53B49F" w:rsidR="0002043A" w:rsidRDefault="0002043A" w:rsidP="0002043A">
      <w:pPr>
        <w:pStyle w:val="a7"/>
        <w:spacing w:before="62" w:after="62"/>
      </w:pPr>
      <w:bookmarkStart w:id="558" w:name="_Ref528568874"/>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79</w:t>
      </w:r>
      <w:r w:rsidR="00A26C7F">
        <w:fldChar w:fldCharType="end"/>
      </w:r>
      <w:bookmarkEnd w:id="558"/>
      <w:r>
        <w:t xml:space="preserve">  </w:t>
      </w:r>
      <w:r>
        <w:t>实例初始化范例程序</w:t>
      </w:r>
      <w:r>
        <w:rPr>
          <w:rFonts w:hint="eastAsia"/>
        </w:rPr>
        <w:t>（</w:t>
      </w:r>
      <w:r w:rsidRPr="00190504">
        <w:t>am_hwconf_lps22hb.c</w:t>
      </w:r>
      <w:r>
        <w:rPr>
          <w:rFonts w:hint="eastAsia"/>
        </w:rPr>
        <w:t>）</w:t>
      </w:r>
    </w:p>
    <w:p w14:paraId="44CF14CC" w14:textId="77777777" w:rsidR="0002043A" w:rsidRPr="00A45758" w:rsidRDefault="0002043A" w:rsidP="00532A7B">
      <w:pPr>
        <w:pStyle w:val="a5"/>
        <w:ind w:firstLine="420"/>
      </w:pPr>
      <w:r w:rsidRPr="00A45758">
        <w:t>#include "ametal.h"</w:t>
      </w:r>
    </w:p>
    <w:p w14:paraId="575DB9B0" w14:textId="77777777" w:rsidR="0002043A" w:rsidRPr="00A45758" w:rsidRDefault="0002043A" w:rsidP="00532A7B">
      <w:pPr>
        <w:pStyle w:val="a5"/>
        <w:ind w:firstLine="420"/>
      </w:pPr>
      <w:r w:rsidRPr="00A45758">
        <w:t>#include "am_lps22hb.h"</w:t>
      </w:r>
    </w:p>
    <w:p w14:paraId="41A97E23" w14:textId="77777777" w:rsidR="0002043A" w:rsidRPr="00A45758" w:rsidRDefault="0002043A" w:rsidP="00532A7B">
      <w:pPr>
        <w:pStyle w:val="a5"/>
        <w:ind w:firstLine="420"/>
      </w:pPr>
      <w:r w:rsidRPr="00A45758">
        <w:t>#include "am_zlg116_inst_init.h"</w:t>
      </w:r>
    </w:p>
    <w:p w14:paraId="1E58DF75" w14:textId="77777777" w:rsidR="0002043A" w:rsidRPr="00A45758" w:rsidRDefault="0002043A" w:rsidP="00532A7B">
      <w:pPr>
        <w:pStyle w:val="a5"/>
        <w:ind w:firstLine="420"/>
      </w:pPr>
      <w:r w:rsidRPr="00A45758">
        <w:t>#include "zlg116_pin.h"</w:t>
      </w:r>
    </w:p>
    <w:p w14:paraId="52813DB4" w14:textId="77777777" w:rsidR="0002043A" w:rsidRPr="00A45758" w:rsidRDefault="0002043A" w:rsidP="00532A7B">
      <w:pPr>
        <w:pStyle w:val="a5"/>
        <w:ind w:firstLine="420"/>
      </w:pPr>
      <w:r w:rsidRPr="00A45758">
        <w:t>am_local am_const am_lps22hb_devinfo_t __g_lps22hb_devinfo = {</w:t>
      </w:r>
    </w:p>
    <w:p w14:paraId="4329170E" w14:textId="77777777" w:rsidR="0002043A" w:rsidRPr="00BE2537" w:rsidRDefault="0002043A" w:rsidP="00532A7B">
      <w:pPr>
        <w:pStyle w:val="a5"/>
        <w:ind w:firstLine="420"/>
      </w:pPr>
      <w:r w:rsidRPr="00BE2537">
        <w:t xml:space="preserve">    DATA_UPDATE_50Hz,</w:t>
      </w:r>
      <w:r>
        <w:tab/>
      </w:r>
      <w:r>
        <w:tab/>
      </w:r>
      <w:r>
        <w:tab/>
      </w:r>
      <w:r w:rsidRPr="00BE2537">
        <w:rPr>
          <w:rFonts w:hint="eastAsia"/>
        </w:rPr>
        <w:t xml:space="preserve">/**&lt; \brief </w:t>
      </w:r>
      <w:r w:rsidRPr="00BE2537">
        <w:rPr>
          <w:rFonts w:hint="eastAsia"/>
        </w:rPr>
        <w:t>数据更新速度为</w:t>
      </w:r>
      <w:r w:rsidRPr="00BE2537">
        <w:rPr>
          <w:rFonts w:hint="eastAsia"/>
        </w:rPr>
        <w:t>50Hz</w:t>
      </w:r>
      <w:r>
        <w:tab/>
      </w:r>
      <w:r>
        <w:rPr>
          <w:rFonts w:hint="eastAsia"/>
        </w:rPr>
        <w:t>*/</w:t>
      </w:r>
    </w:p>
    <w:p w14:paraId="1A6646CF" w14:textId="77777777" w:rsidR="0002043A" w:rsidRPr="00BE2537" w:rsidRDefault="0002043A" w:rsidP="00532A7B">
      <w:pPr>
        <w:pStyle w:val="a5"/>
        <w:ind w:firstLine="420"/>
      </w:pPr>
      <w:r w:rsidRPr="00BE2537">
        <w:t xml:space="preserve">    ENABLE_LPFP,</w:t>
      </w:r>
      <w:r>
        <w:tab/>
      </w:r>
      <w:r>
        <w:tab/>
      </w:r>
      <w:r>
        <w:tab/>
      </w:r>
      <w:r>
        <w:tab/>
      </w:r>
      <w:r>
        <w:tab/>
      </w:r>
      <w:r w:rsidRPr="00BE2537">
        <w:rPr>
          <w:rFonts w:hint="eastAsia"/>
        </w:rPr>
        <w:t xml:space="preserve">/**&lt; \brief </w:t>
      </w:r>
      <w:r w:rsidRPr="00BE2537">
        <w:rPr>
          <w:rFonts w:hint="eastAsia"/>
        </w:rPr>
        <w:t>使能低通滤波</w:t>
      </w:r>
      <w:r>
        <w:tab/>
      </w:r>
      <w:r>
        <w:tab/>
      </w:r>
      <w:r>
        <w:tab/>
      </w:r>
      <w:r w:rsidRPr="00BE2537">
        <w:rPr>
          <w:rFonts w:hint="eastAsia"/>
        </w:rPr>
        <w:t>*/</w:t>
      </w:r>
    </w:p>
    <w:p w14:paraId="60B73B0E" w14:textId="77777777" w:rsidR="0002043A" w:rsidRPr="00BE2537" w:rsidRDefault="0002043A" w:rsidP="00532A7B">
      <w:pPr>
        <w:pStyle w:val="a5"/>
        <w:ind w:firstLine="420"/>
      </w:pPr>
      <w:r w:rsidRPr="00BE2537">
        <w:t xml:space="preserve">    LPFP_BW_ODR20</w:t>
      </w:r>
      <w:r>
        <w:tab/>
      </w:r>
      <w:r>
        <w:tab/>
      </w:r>
      <w:r>
        <w:tab/>
      </w:r>
      <w:r>
        <w:tab/>
      </w:r>
      <w:r w:rsidRPr="00BE2537">
        <w:rPr>
          <w:rFonts w:hint="eastAsia"/>
        </w:rPr>
        <w:t xml:space="preserve">/**&lt; \brief </w:t>
      </w:r>
      <w:r w:rsidRPr="00BE2537">
        <w:rPr>
          <w:rFonts w:hint="eastAsia"/>
        </w:rPr>
        <w:t>滤波带宽为</w:t>
      </w:r>
      <w:r w:rsidRPr="00BE2537">
        <w:rPr>
          <w:rFonts w:hint="eastAsia"/>
        </w:rPr>
        <w:t xml:space="preserve"> </w:t>
      </w:r>
      <w:r>
        <w:rPr>
          <w:rFonts w:hint="eastAsia"/>
        </w:rPr>
        <w:t>O</w:t>
      </w:r>
      <w:r>
        <w:t>DR</w:t>
      </w:r>
      <w:r w:rsidRPr="00BE2537">
        <w:rPr>
          <w:rFonts w:hint="eastAsia"/>
        </w:rPr>
        <w:t>/20</w:t>
      </w:r>
      <w:r>
        <w:tab/>
      </w:r>
      <w:r>
        <w:tab/>
      </w:r>
      <w:r w:rsidRPr="00BE2537">
        <w:rPr>
          <w:rFonts w:hint="eastAsia"/>
        </w:rPr>
        <w:t>*/</w:t>
      </w:r>
    </w:p>
    <w:p w14:paraId="70616957" w14:textId="77777777" w:rsidR="0002043A" w:rsidRDefault="0002043A" w:rsidP="00532A7B">
      <w:pPr>
        <w:pStyle w:val="a5"/>
        <w:ind w:firstLine="420"/>
      </w:pPr>
      <w:r w:rsidRPr="00A45758">
        <w:t>};</w:t>
      </w:r>
    </w:p>
    <w:p w14:paraId="641325F7" w14:textId="77777777" w:rsidR="0002043A" w:rsidRPr="00A45758" w:rsidRDefault="0002043A" w:rsidP="00532A7B">
      <w:pPr>
        <w:pStyle w:val="a5"/>
        <w:ind w:firstLine="420"/>
      </w:pPr>
      <w:r w:rsidRPr="00A45758">
        <w:rPr>
          <w:rFonts w:hint="eastAsia"/>
        </w:rPr>
        <w:t>/</w:t>
      </w:r>
      <w:r>
        <w:t>/</w:t>
      </w:r>
      <w:r w:rsidRPr="00A45758">
        <w:rPr>
          <w:rFonts w:hint="eastAsia"/>
        </w:rPr>
        <w:t xml:space="preserve"> </w:t>
      </w:r>
      <w:r w:rsidRPr="00A45758">
        <w:rPr>
          <w:rFonts w:hint="eastAsia"/>
        </w:rPr>
        <w:t>设备定义</w:t>
      </w:r>
    </w:p>
    <w:p w14:paraId="4DA45C35" w14:textId="77777777" w:rsidR="0002043A" w:rsidRPr="00190504" w:rsidRDefault="0002043A" w:rsidP="00532A7B">
      <w:pPr>
        <w:pStyle w:val="a5"/>
        <w:ind w:firstLine="420"/>
      </w:pPr>
      <w:r w:rsidRPr="00A45758">
        <w:lastRenderedPageBreak/>
        <w:t>am_local am_lps22hb_dev_t __g_lps22hb_dev;</w:t>
      </w:r>
    </w:p>
    <w:p w14:paraId="3572312D" w14:textId="77777777" w:rsidR="0002043A" w:rsidRPr="00A45758" w:rsidRDefault="0002043A" w:rsidP="00532A7B">
      <w:pPr>
        <w:pStyle w:val="a5"/>
        <w:ind w:firstLine="420"/>
      </w:pPr>
      <w:r w:rsidRPr="00A45758">
        <w:rPr>
          <w:rFonts w:hint="eastAsia"/>
        </w:rPr>
        <w:t>/</w:t>
      </w:r>
      <w:r>
        <w:t>/</w:t>
      </w:r>
      <w:r w:rsidRPr="00A45758">
        <w:rPr>
          <w:rFonts w:hint="eastAsia"/>
        </w:rPr>
        <w:t xml:space="preserve"> </w:t>
      </w:r>
      <w:r w:rsidRPr="00A45758">
        <w:rPr>
          <w:rFonts w:hint="eastAsia"/>
        </w:rPr>
        <w:t>实例初始化</w:t>
      </w:r>
    </w:p>
    <w:p w14:paraId="78D54F9B" w14:textId="77777777" w:rsidR="0002043A" w:rsidRPr="00A45758" w:rsidRDefault="0002043A" w:rsidP="00532A7B">
      <w:pPr>
        <w:pStyle w:val="a5"/>
        <w:ind w:firstLine="420"/>
      </w:pPr>
      <w:r w:rsidRPr="00A45758">
        <w:t>am_lps22hb_handle_t am_lps22hb_inst_init (void)</w:t>
      </w:r>
    </w:p>
    <w:p w14:paraId="2A5BD95B" w14:textId="77777777" w:rsidR="0002043A" w:rsidRPr="00A45758" w:rsidRDefault="0002043A" w:rsidP="00532A7B">
      <w:pPr>
        <w:pStyle w:val="a5"/>
        <w:ind w:firstLine="420"/>
      </w:pPr>
      <w:r w:rsidRPr="00A45758">
        <w:t>{</w:t>
      </w:r>
    </w:p>
    <w:p w14:paraId="20AE4F34" w14:textId="77777777" w:rsidR="0002043A" w:rsidRPr="00A45758" w:rsidRDefault="0002043A" w:rsidP="00532A7B">
      <w:pPr>
        <w:pStyle w:val="a5"/>
        <w:ind w:firstLine="420"/>
      </w:pPr>
      <w:r w:rsidRPr="00A45758">
        <w:rPr>
          <w:rFonts w:hint="eastAsia"/>
        </w:rPr>
        <w:t xml:space="preserve">    /</w:t>
      </w:r>
      <w:r>
        <w:t>/</w:t>
      </w:r>
      <w:r w:rsidRPr="00A45758">
        <w:rPr>
          <w:rFonts w:hint="eastAsia"/>
        </w:rPr>
        <w:t xml:space="preserve"> </w:t>
      </w:r>
      <w:r w:rsidRPr="00A45758">
        <w:rPr>
          <w:rFonts w:hint="eastAsia"/>
        </w:rPr>
        <w:t>获取</w:t>
      </w:r>
      <w:r w:rsidRPr="00A45758">
        <w:rPr>
          <w:rFonts w:hint="eastAsia"/>
        </w:rPr>
        <w:t xml:space="preserve"> I2C </w:t>
      </w:r>
      <w:r w:rsidRPr="00A45758">
        <w:rPr>
          <w:rFonts w:hint="eastAsia"/>
        </w:rPr>
        <w:t>实例句柄</w:t>
      </w:r>
    </w:p>
    <w:p w14:paraId="5A213AE2" w14:textId="77777777" w:rsidR="0002043A" w:rsidRPr="00A45758" w:rsidRDefault="0002043A" w:rsidP="00532A7B">
      <w:pPr>
        <w:pStyle w:val="a5"/>
        <w:ind w:firstLine="420"/>
      </w:pPr>
      <w:r w:rsidRPr="00A45758">
        <w:t xml:space="preserve">    am_i2c_handle_t i2c_handle = am_zlg116_i2c1_inst_init();</w:t>
      </w:r>
    </w:p>
    <w:p w14:paraId="47DCC465" w14:textId="77777777" w:rsidR="0002043A" w:rsidRPr="00A45758" w:rsidRDefault="0002043A" w:rsidP="00532A7B">
      <w:pPr>
        <w:pStyle w:val="a5"/>
        <w:ind w:firstLine="420"/>
      </w:pPr>
      <w:r w:rsidRPr="00A45758">
        <w:t xml:space="preserve">    return am_lsp22hb_init (&amp;__g_lps22hb_dev, </w:t>
      </w:r>
    </w:p>
    <w:p w14:paraId="7B673DCA" w14:textId="77777777" w:rsidR="0002043A" w:rsidRPr="00A45758" w:rsidRDefault="0002043A" w:rsidP="00532A7B">
      <w:pPr>
        <w:pStyle w:val="a5"/>
        <w:ind w:firstLine="420"/>
      </w:pPr>
      <w:r>
        <w:t xml:space="preserve">                        </w:t>
      </w:r>
      <w:r w:rsidRPr="00A45758">
        <w:t>&amp;__g_lps22hb_devinfo,</w:t>
      </w:r>
    </w:p>
    <w:p w14:paraId="42BA6C30" w14:textId="77777777" w:rsidR="0002043A" w:rsidRPr="00A45758" w:rsidRDefault="0002043A" w:rsidP="00532A7B">
      <w:pPr>
        <w:pStyle w:val="a5"/>
        <w:ind w:firstLine="420"/>
      </w:pPr>
      <w:r>
        <w:t xml:space="preserve">                        </w:t>
      </w:r>
      <w:r w:rsidRPr="00A45758">
        <w:t xml:space="preserve">i2c_handle);   </w:t>
      </w:r>
    </w:p>
    <w:p w14:paraId="04D54662" w14:textId="77777777" w:rsidR="0002043A" w:rsidRDefault="0002043A" w:rsidP="00532A7B">
      <w:pPr>
        <w:pStyle w:val="a5"/>
        <w:ind w:firstLine="420"/>
      </w:pPr>
      <w:r w:rsidRPr="00A45758">
        <w:t>}</w:t>
      </w:r>
    </w:p>
    <w:p w14:paraId="04F9C205" w14:textId="4E01DD36" w:rsidR="0002043A" w:rsidRDefault="0002043A" w:rsidP="0002043A">
      <w:pPr>
        <w:pStyle w:val="a7"/>
        <w:rPr>
          <w:lang w:val="de-DE"/>
        </w:rPr>
      </w:pPr>
      <w:bookmarkStart w:id="559" w:name="_Ref528568880"/>
      <w:r>
        <w:rPr>
          <w:rFonts w:hint="eastAsia"/>
        </w:rPr>
        <w:t>程序清单</w:t>
      </w:r>
      <w:r w:rsidR="00A26C7F">
        <w:fldChar w:fldCharType="begin"/>
      </w:r>
      <w:r w:rsidR="00A26C7F" w:rsidRPr="00B01674">
        <w:rPr>
          <w:lang w:val="de-DE"/>
        </w:rPr>
        <w:instrText xml:space="preserve"> </w:instrText>
      </w:r>
      <w:r w:rsidR="00A26C7F" w:rsidRPr="00B01674">
        <w:rPr>
          <w:rFonts w:hint="eastAsia"/>
          <w:lang w:val="de-DE"/>
        </w:rPr>
        <w:instrText>STYLEREF 1 \s</w:instrText>
      </w:r>
      <w:r w:rsidR="00A26C7F" w:rsidRPr="00B01674">
        <w:rPr>
          <w:lang w:val="de-DE"/>
        </w:rPr>
        <w:instrText xml:space="preserve"> </w:instrText>
      </w:r>
      <w:r w:rsidR="00A26C7F">
        <w:fldChar w:fldCharType="separate"/>
      </w:r>
      <w:r w:rsidR="00A26C7F" w:rsidRPr="00B01674">
        <w:rPr>
          <w:noProof/>
          <w:lang w:val="de-DE"/>
        </w:rPr>
        <w:t>5</w:t>
      </w:r>
      <w:r w:rsidR="00A26C7F">
        <w:fldChar w:fldCharType="end"/>
      </w:r>
      <w:r w:rsidR="00A26C7F" w:rsidRPr="00B01674">
        <w:rPr>
          <w:lang w:val="de-DE"/>
        </w:rPr>
        <w:t>.</w:t>
      </w:r>
      <w:r w:rsidR="00A26C7F">
        <w:fldChar w:fldCharType="begin"/>
      </w:r>
      <w:r w:rsidR="00A26C7F" w:rsidRPr="00B01674">
        <w:rPr>
          <w:lang w:val="de-DE"/>
        </w:rPr>
        <w:instrText xml:space="preserve"> </w:instrText>
      </w:r>
      <w:r w:rsidR="00A26C7F" w:rsidRPr="00B01674">
        <w:rPr>
          <w:rFonts w:hint="eastAsia"/>
          <w:lang w:val="de-DE"/>
        </w:rPr>
        <w:instrText xml:space="preserve">SEQ </w:instrText>
      </w:r>
      <w:r w:rsidR="00A26C7F">
        <w:rPr>
          <w:rFonts w:hint="eastAsia"/>
        </w:rPr>
        <w:instrText>程序清单</w:instrText>
      </w:r>
      <w:r w:rsidR="00A26C7F" w:rsidRPr="00B01674">
        <w:rPr>
          <w:rFonts w:hint="eastAsia"/>
          <w:lang w:val="de-DE"/>
        </w:rPr>
        <w:instrText xml:space="preserve"> \* ARABIC \s 1</w:instrText>
      </w:r>
      <w:r w:rsidR="00A26C7F" w:rsidRPr="00B01674">
        <w:rPr>
          <w:lang w:val="de-DE"/>
        </w:rPr>
        <w:instrText xml:space="preserve"> </w:instrText>
      </w:r>
      <w:r w:rsidR="00A26C7F">
        <w:fldChar w:fldCharType="separate"/>
      </w:r>
      <w:r w:rsidR="00A26C7F" w:rsidRPr="00B01674">
        <w:rPr>
          <w:noProof/>
          <w:lang w:val="de-DE"/>
        </w:rPr>
        <w:t>80</w:t>
      </w:r>
      <w:r w:rsidR="00A26C7F">
        <w:fldChar w:fldCharType="end"/>
      </w:r>
      <w:bookmarkEnd w:id="559"/>
      <w:r>
        <w:rPr>
          <w:lang w:val="de-DE"/>
        </w:rPr>
        <w:t xml:space="preserve">  </w:t>
      </w:r>
      <w:r w:rsidRPr="00C85A43">
        <w:rPr>
          <w:rFonts w:hint="eastAsia"/>
        </w:rPr>
        <w:t>实例初始化函数接口</w:t>
      </w:r>
      <w:r w:rsidRPr="006E0FD9">
        <w:rPr>
          <w:rFonts w:hint="eastAsia"/>
          <w:lang w:val="de-DE"/>
        </w:rPr>
        <w:t>（</w:t>
      </w:r>
      <w:r w:rsidRPr="006E0FD9">
        <w:rPr>
          <w:lang w:val="de-DE"/>
        </w:rPr>
        <w:t>am_hwconf_lps22hb.h</w:t>
      </w:r>
      <w:r w:rsidRPr="006E0FD9">
        <w:rPr>
          <w:rFonts w:hint="eastAsia"/>
          <w:lang w:val="de-DE"/>
        </w:rPr>
        <w:t>）</w:t>
      </w:r>
    </w:p>
    <w:p w14:paraId="7C94F7EE" w14:textId="77777777" w:rsidR="0002043A" w:rsidRPr="00190504" w:rsidRDefault="0002043A" w:rsidP="00532A7B">
      <w:pPr>
        <w:pStyle w:val="a5"/>
        <w:ind w:firstLine="420"/>
      </w:pPr>
      <w:r w:rsidRPr="00190504">
        <w:t>#include "ametal.h"</w:t>
      </w:r>
    </w:p>
    <w:p w14:paraId="79F8558D" w14:textId="77777777" w:rsidR="0002043A" w:rsidRPr="00190504" w:rsidRDefault="0002043A" w:rsidP="00532A7B">
      <w:pPr>
        <w:pStyle w:val="a5"/>
        <w:ind w:firstLine="420"/>
      </w:pPr>
      <w:r>
        <w:t>#include "am_lps22hb.h"</w:t>
      </w:r>
    </w:p>
    <w:p w14:paraId="46F6F83C" w14:textId="77777777" w:rsidR="0002043A" w:rsidRPr="00190504" w:rsidRDefault="0002043A" w:rsidP="00532A7B">
      <w:pPr>
        <w:pStyle w:val="a5"/>
        <w:ind w:firstLine="420"/>
      </w:pPr>
      <w:r w:rsidRPr="00190504">
        <w:t>#ifdef __cplusplus</w:t>
      </w:r>
    </w:p>
    <w:p w14:paraId="0B9DF2F0" w14:textId="77777777" w:rsidR="0002043A" w:rsidRPr="00190504" w:rsidRDefault="0002043A" w:rsidP="00532A7B">
      <w:pPr>
        <w:pStyle w:val="a5"/>
        <w:ind w:firstLine="420"/>
      </w:pPr>
      <w:r w:rsidRPr="00190504">
        <w:t>extern "C" {</w:t>
      </w:r>
    </w:p>
    <w:p w14:paraId="457D8C32" w14:textId="77777777" w:rsidR="0002043A" w:rsidRPr="00190504" w:rsidRDefault="0002043A" w:rsidP="00532A7B">
      <w:pPr>
        <w:pStyle w:val="a5"/>
        <w:ind w:firstLine="420"/>
      </w:pPr>
      <w:r w:rsidRPr="00190504">
        <w:t>#endif</w:t>
      </w:r>
    </w:p>
    <w:p w14:paraId="7C783E0A" w14:textId="77777777" w:rsidR="0002043A" w:rsidRPr="00190504" w:rsidRDefault="0002043A" w:rsidP="00532A7B">
      <w:pPr>
        <w:pStyle w:val="a5"/>
        <w:ind w:firstLine="420"/>
      </w:pPr>
      <w:r w:rsidRPr="00190504">
        <w:rPr>
          <w:rFonts w:hint="eastAsia"/>
        </w:rPr>
        <w:t xml:space="preserve">/** \brief </w:t>
      </w:r>
      <w:r w:rsidRPr="00190504">
        <w:rPr>
          <w:rFonts w:hint="eastAsia"/>
        </w:rPr>
        <w:t>实例初始化</w:t>
      </w:r>
      <w:r w:rsidRPr="00190504">
        <w:rPr>
          <w:rFonts w:hint="eastAsia"/>
        </w:rPr>
        <w:t xml:space="preserve"> */</w:t>
      </w:r>
    </w:p>
    <w:p w14:paraId="2BF10AB5" w14:textId="77777777" w:rsidR="0002043A" w:rsidRDefault="0002043A" w:rsidP="00532A7B">
      <w:pPr>
        <w:pStyle w:val="a5"/>
        <w:ind w:firstLine="420"/>
      </w:pPr>
      <w:r w:rsidRPr="00190504">
        <w:t xml:space="preserve">am_lps22hb_handle_t am_lps22hb_inst_init (void);  </w:t>
      </w:r>
    </w:p>
    <w:p w14:paraId="59348C02" w14:textId="77777777" w:rsidR="0002043A" w:rsidRPr="00184227" w:rsidRDefault="0002043A" w:rsidP="00532A7B">
      <w:pPr>
        <w:pStyle w:val="a5"/>
        <w:ind w:firstLine="420"/>
      </w:pPr>
      <w:r w:rsidRPr="00184227">
        <w:rPr>
          <w:rFonts w:hint="eastAsia"/>
        </w:rPr>
        <w:t>后续只需要使用无参数的实例初始化函数即可完成</w:t>
      </w:r>
      <w:r>
        <w:t>LPS22HB</w:t>
      </w:r>
      <w:r w:rsidRPr="00184227">
        <w:rPr>
          <w:rFonts w:hint="eastAsia"/>
        </w:rPr>
        <w:t>实例的初始化，即执行如下语句：</w:t>
      </w:r>
    </w:p>
    <w:p w14:paraId="4FEC02CA" w14:textId="77777777" w:rsidR="0002043A" w:rsidRPr="00F622E6" w:rsidRDefault="0002043A" w:rsidP="00532A7B">
      <w:pPr>
        <w:pStyle w:val="a5"/>
        <w:ind w:firstLine="420"/>
      </w:pPr>
      <w:r w:rsidRPr="00190504">
        <w:t xml:space="preserve">am_lps22hb_inst_init ();  </w:t>
      </w:r>
    </w:p>
    <w:p w14:paraId="2C33E5F6" w14:textId="77777777" w:rsidR="0002043A" w:rsidRDefault="0002043A" w:rsidP="0002043A">
      <w:pPr>
        <w:pStyle w:val="30"/>
      </w:pPr>
      <w:bookmarkStart w:id="560" w:name="_Toc528569422"/>
      <w:bookmarkStart w:id="561" w:name="_Toc528742053"/>
      <w:bookmarkStart w:id="562" w:name="_Toc528750848"/>
      <w:bookmarkStart w:id="563" w:name="_Toc6175877"/>
      <w:r>
        <w:rPr>
          <w:rFonts w:hint="eastAsia"/>
        </w:rPr>
        <w:t>L</w:t>
      </w:r>
      <w:r>
        <w:t>PS22HB</w:t>
      </w:r>
      <w:r w:rsidRPr="004A7902">
        <w:rPr>
          <w:rFonts w:hint="eastAsia"/>
        </w:rPr>
        <w:t>接口函数</w:t>
      </w:r>
      <w:bookmarkEnd w:id="553"/>
      <w:bookmarkEnd w:id="554"/>
      <w:bookmarkEnd w:id="555"/>
      <w:bookmarkEnd w:id="556"/>
      <w:bookmarkEnd w:id="560"/>
      <w:bookmarkEnd w:id="561"/>
      <w:bookmarkEnd w:id="562"/>
      <w:bookmarkEnd w:id="563"/>
    </w:p>
    <w:p w14:paraId="5E09DB64" w14:textId="77777777" w:rsidR="0002043A" w:rsidRDefault="0002043A" w:rsidP="0002043A">
      <w:pPr>
        <w:pStyle w:val="23"/>
        <w:spacing w:before="62" w:after="62"/>
        <w:rPr>
          <w:lang w:val="de-DE"/>
        </w:rPr>
      </w:pPr>
      <w:r>
        <w:rPr>
          <w:rFonts w:hint="eastAsia"/>
          <w:lang w:val="de-DE"/>
        </w:rPr>
        <w:t>LPS22HB</w:t>
      </w:r>
      <w:r>
        <w:rPr>
          <w:rFonts w:hint="eastAsia"/>
          <w:lang w:val="de-DE"/>
        </w:rPr>
        <w:t>可以检测气压和温度</w:t>
      </w:r>
      <w:r>
        <w:rPr>
          <w:lang w:val="de-DE"/>
        </w:rPr>
        <w:t>，</w:t>
      </w:r>
      <w:r>
        <w:rPr>
          <w:rFonts w:hint="eastAsia"/>
          <w:lang w:val="de-DE"/>
        </w:rPr>
        <w:t>使用</w:t>
      </w:r>
      <w:r>
        <w:rPr>
          <w:lang w:val="de-DE"/>
        </w:rPr>
        <w:t>接口函数</w:t>
      </w:r>
      <w:r>
        <w:rPr>
          <w:rFonts w:hint="eastAsia"/>
          <w:lang w:val="de-DE"/>
        </w:rPr>
        <w:t>即可</w:t>
      </w:r>
      <w:r>
        <w:rPr>
          <w:lang w:val="de-DE"/>
        </w:rPr>
        <w:t>获取数据信息</w:t>
      </w:r>
      <w:r>
        <w:rPr>
          <w:rFonts w:hint="eastAsia"/>
          <w:lang w:val="de-DE"/>
        </w:rPr>
        <w:t>，如</w:t>
      </w:r>
      <w:r>
        <w:rPr>
          <w:lang w:val="de-DE"/>
        </w:rPr>
        <w:fldChar w:fldCharType="begin"/>
      </w:r>
      <w:r>
        <w:rPr>
          <w:lang w:val="de-DE"/>
        </w:rPr>
        <w:instrText xml:space="preserve"> </w:instrText>
      </w:r>
      <w:r>
        <w:rPr>
          <w:rFonts w:hint="eastAsia"/>
          <w:lang w:val="de-DE"/>
        </w:rPr>
        <w:instrText>REF _Ref528569010 \h</w:instrText>
      </w:r>
      <w:r>
        <w:rPr>
          <w:lang w:val="de-DE"/>
        </w:rPr>
        <w:instrText xml:space="preserve">  \* MERGEFORMAT </w:instrText>
      </w:r>
      <w:r>
        <w:rPr>
          <w:lang w:val="de-DE"/>
        </w:rPr>
      </w:r>
      <w:r>
        <w:rPr>
          <w:lang w:val="de-DE"/>
        </w:rPr>
        <w:fldChar w:fldCharType="separate"/>
      </w:r>
      <w:r w:rsidR="00B93B10">
        <w:rPr>
          <w:rFonts w:hint="eastAsia"/>
        </w:rPr>
        <w:t>表</w:t>
      </w:r>
      <w:r w:rsidR="00B93B10">
        <w:t>5.22</w:t>
      </w:r>
      <w:r>
        <w:rPr>
          <w:lang w:val="de-DE"/>
        </w:rPr>
        <w:fldChar w:fldCharType="end"/>
      </w:r>
      <w:r>
        <w:rPr>
          <w:rFonts w:hint="eastAsia"/>
          <w:lang w:val="de-DE"/>
        </w:rPr>
        <w:t>所示。</w:t>
      </w:r>
      <w:r>
        <w:rPr>
          <w:lang w:val="de-DE"/>
        </w:rPr>
        <w:t>下面</w:t>
      </w:r>
      <w:r>
        <w:rPr>
          <w:rFonts w:hint="eastAsia"/>
          <w:lang w:val="de-DE"/>
        </w:rPr>
        <w:t>具体</w:t>
      </w:r>
      <w:r>
        <w:rPr>
          <w:lang w:val="de-DE"/>
        </w:rPr>
        <w:t>介绍</w:t>
      </w:r>
      <w:r>
        <w:rPr>
          <w:rFonts w:hint="eastAsia"/>
          <w:lang w:val="de-DE"/>
        </w:rPr>
        <w:t>各</w:t>
      </w:r>
      <w:r>
        <w:rPr>
          <w:lang w:val="de-DE"/>
        </w:rPr>
        <w:t>接口函数的使用方法。</w:t>
      </w:r>
    </w:p>
    <w:p w14:paraId="3B32810B" w14:textId="77777777" w:rsidR="0002043A" w:rsidRPr="00311FA7" w:rsidRDefault="0002043A" w:rsidP="0002043A">
      <w:pPr>
        <w:pStyle w:val="a7"/>
        <w:rPr>
          <w:lang w:val="de-DE"/>
        </w:rPr>
      </w:pPr>
      <w:bookmarkStart w:id="564" w:name="_Ref528569010"/>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22</w:t>
      </w:r>
      <w:r>
        <w:fldChar w:fldCharType="end"/>
      </w:r>
      <w:bookmarkEnd w:id="564"/>
      <w:r>
        <w:t xml:space="preserve">  LPS22HB</w:t>
      </w:r>
      <w:r>
        <w:t>接口函数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7"/>
        <w:gridCol w:w="1116"/>
      </w:tblGrid>
      <w:tr w:rsidR="0002043A" w:rsidRPr="00184227" w14:paraId="0E8858DF" w14:textId="77777777" w:rsidTr="00BF4B74">
        <w:trPr>
          <w:jc w:val="center"/>
        </w:trPr>
        <w:tc>
          <w:tcPr>
            <w:tcW w:w="3387" w:type="dxa"/>
            <w:tcBorders>
              <w:top w:val="thinThickSmallGap" w:sz="24" w:space="0" w:color="auto"/>
              <w:left w:val="single" w:sz="6" w:space="0" w:color="000000"/>
              <w:bottom w:val="double" w:sz="4" w:space="0" w:color="auto"/>
              <w:right w:val="double" w:sz="4" w:space="0" w:color="auto"/>
            </w:tcBorders>
            <w:shd w:val="pct10" w:color="auto" w:fill="auto"/>
          </w:tcPr>
          <w:p w14:paraId="1B8D4430" w14:textId="77777777" w:rsidR="0002043A" w:rsidRPr="00AA0A24" w:rsidRDefault="0002043A" w:rsidP="00BF4B74">
            <w:pPr>
              <w:pStyle w:val="ab"/>
            </w:pPr>
            <w:r w:rsidRPr="00AA0A24">
              <w:rPr>
                <w:rFonts w:hint="eastAsia"/>
              </w:rPr>
              <w:t>函数原型</w:t>
            </w:r>
          </w:p>
        </w:tc>
        <w:tc>
          <w:tcPr>
            <w:tcW w:w="0" w:type="auto"/>
            <w:tcBorders>
              <w:top w:val="thinThickSmallGap" w:sz="24" w:space="0" w:color="auto"/>
              <w:left w:val="double" w:sz="4" w:space="0" w:color="auto"/>
              <w:bottom w:val="double" w:sz="4" w:space="0" w:color="auto"/>
              <w:right w:val="single" w:sz="6" w:space="0" w:color="000000"/>
            </w:tcBorders>
            <w:shd w:val="pct10" w:color="auto" w:fill="auto"/>
          </w:tcPr>
          <w:p w14:paraId="157D99F7" w14:textId="77777777" w:rsidR="0002043A" w:rsidRPr="00AA0A24" w:rsidRDefault="0002043A" w:rsidP="00BF4B74">
            <w:pPr>
              <w:pStyle w:val="ab"/>
            </w:pPr>
            <w:r w:rsidRPr="00AA0A24">
              <w:rPr>
                <w:rFonts w:hint="eastAsia"/>
              </w:rPr>
              <w:t>功能简介</w:t>
            </w:r>
          </w:p>
        </w:tc>
      </w:tr>
      <w:tr w:rsidR="0002043A" w:rsidRPr="00184227" w14:paraId="76099942" w14:textId="77777777" w:rsidTr="00BF4B74">
        <w:trPr>
          <w:jc w:val="center"/>
        </w:trPr>
        <w:tc>
          <w:tcPr>
            <w:tcW w:w="3387" w:type="dxa"/>
            <w:tcBorders>
              <w:top w:val="single" w:sz="6" w:space="0" w:color="000000"/>
              <w:left w:val="single" w:sz="6" w:space="0" w:color="000000"/>
              <w:bottom w:val="single" w:sz="4" w:space="0" w:color="000000"/>
              <w:right w:val="double" w:sz="4" w:space="0" w:color="auto"/>
            </w:tcBorders>
          </w:tcPr>
          <w:p w14:paraId="1FC62912" w14:textId="77777777" w:rsidR="0002043A" w:rsidRPr="00AA0A24" w:rsidRDefault="0002043A" w:rsidP="00BF4B74">
            <w:pPr>
              <w:pStyle w:val="af5"/>
            </w:pPr>
            <w:r w:rsidRPr="00AA0A24">
              <w:t xml:space="preserve">int am_lsp22hb_read_temp (  </w:t>
            </w:r>
          </w:p>
          <w:p w14:paraId="10226B03" w14:textId="77777777" w:rsidR="0002043A" w:rsidRPr="00AA0A24" w:rsidRDefault="0002043A" w:rsidP="00BF4B74">
            <w:pPr>
              <w:pStyle w:val="af5"/>
            </w:pPr>
            <w:r w:rsidRPr="00AA0A24">
              <w:t xml:space="preserve">am_lps22hb_handle_t </w:t>
            </w:r>
            <w:r>
              <w:t xml:space="preserve"> </w:t>
            </w:r>
            <w:r w:rsidRPr="00AA0A24">
              <w:t>handle,</w:t>
            </w:r>
          </w:p>
          <w:p w14:paraId="137012E8" w14:textId="77777777" w:rsidR="0002043A" w:rsidRPr="00184227" w:rsidRDefault="0002043A" w:rsidP="00BF4B74">
            <w:pPr>
              <w:pStyle w:val="af5"/>
              <w:rPr>
                <w:lang w:val="de-DE"/>
              </w:rPr>
            </w:pPr>
            <w:r w:rsidRPr="00AA0A24">
              <w:t xml:space="preserve">int16_t </w:t>
            </w:r>
            <w:r>
              <w:t xml:space="preserve">            </w:t>
            </w:r>
            <w:r w:rsidRPr="00AA0A24">
              <w:t>*p_temp)</w:t>
            </w:r>
            <w:r>
              <w:t>;</w:t>
            </w:r>
          </w:p>
        </w:tc>
        <w:tc>
          <w:tcPr>
            <w:tcW w:w="0" w:type="auto"/>
            <w:tcBorders>
              <w:top w:val="single" w:sz="6" w:space="0" w:color="000000"/>
              <w:left w:val="double" w:sz="4" w:space="0" w:color="auto"/>
              <w:bottom w:val="single" w:sz="4" w:space="0" w:color="000000"/>
              <w:right w:val="single" w:sz="6" w:space="0" w:color="000000"/>
            </w:tcBorders>
            <w:vAlign w:val="center"/>
          </w:tcPr>
          <w:p w14:paraId="4D920654" w14:textId="77777777" w:rsidR="0002043A" w:rsidRPr="00184227" w:rsidRDefault="0002043A" w:rsidP="00BF4B74">
            <w:pPr>
              <w:pStyle w:val="af5"/>
            </w:pPr>
            <w:r>
              <w:rPr>
                <w:rFonts w:hint="eastAsia"/>
              </w:rPr>
              <w:t>读取温度值</w:t>
            </w:r>
          </w:p>
        </w:tc>
      </w:tr>
      <w:tr w:rsidR="0002043A" w:rsidRPr="00184227" w14:paraId="3CD73E05" w14:textId="77777777" w:rsidTr="00BF4B74">
        <w:trPr>
          <w:jc w:val="center"/>
        </w:trPr>
        <w:tc>
          <w:tcPr>
            <w:tcW w:w="3387" w:type="dxa"/>
            <w:tcBorders>
              <w:top w:val="single" w:sz="6" w:space="0" w:color="000000"/>
              <w:left w:val="single" w:sz="6" w:space="0" w:color="000000"/>
              <w:bottom w:val="thickThinSmallGap" w:sz="24" w:space="0" w:color="auto"/>
              <w:right w:val="double" w:sz="4" w:space="0" w:color="auto"/>
            </w:tcBorders>
          </w:tcPr>
          <w:p w14:paraId="69496386" w14:textId="77777777" w:rsidR="0002043A" w:rsidRPr="00AA0A24" w:rsidRDefault="0002043A" w:rsidP="00BF4B74">
            <w:pPr>
              <w:pStyle w:val="af5"/>
            </w:pPr>
            <w:r w:rsidRPr="00AA0A24">
              <w:t>int am_lsp22hb_read_press (</w:t>
            </w:r>
          </w:p>
          <w:p w14:paraId="3F7BF0E8" w14:textId="77777777" w:rsidR="0002043A" w:rsidRPr="00AA0A24" w:rsidRDefault="0002043A" w:rsidP="00BF4B74">
            <w:pPr>
              <w:pStyle w:val="af5"/>
            </w:pPr>
            <w:r w:rsidRPr="00AA0A24">
              <w:t xml:space="preserve">am_lps22hb_handle_t  handle, </w:t>
            </w:r>
          </w:p>
          <w:p w14:paraId="10D5DD55" w14:textId="77777777" w:rsidR="0002043A" w:rsidRPr="00184227" w:rsidRDefault="0002043A" w:rsidP="00BF4B74">
            <w:pPr>
              <w:pStyle w:val="af5"/>
              <w:rPr>
                <w:lang w:val="de-DE"/>
              </w:rPr>
            </w:pPr>
            <w:r w:rsidRPr="00AA0A24">
              <w:t>uint32_t            *p_press);</w:t>
            </w:r>
          </w:p>
        </w:tc>
        <w:tc>
          <w:tcPr>
            <w:tcW w:w="0" w:type="auto"/>
            <w:tcBorders>
              <w:top w:val="single" w:sz="6" w:space="0" w:color="000000"/>
              <w:left w:val="double" w:sz="4" w:space="0" w:color="auto"/>
              <w:bottom w:val="thickThinSmallGap" w:sz="24" w:space="0" w:color="auto"/>
              <w:right w:val="single" w:sz="6" w:space="0" w:color="000000"/>
            </w:tcBorders>
            <w:vAlign w:val="center"/>
          </w:tcPr>
          <w:p w14:paraId="7798D2AD" w14:textId="77777777" w:rsidR="0002043A" w:rsidRPr="00184227" w:rsidRDefault="0002043A" w:rsidP="00BF4B74">
            <w:pPr>
              <w:pStyle w:val="af5"/>
            </w:pPr>
            <w:r>
              <w:rPr>
                <w:rFonts w:hint="eastAsia"/>
              </w:rPr>
              <w:t>读取气压值</w:t>
            </w:r>
          </w:p>
        </w:tc>
      </w:tr>
    </w:tbl>
    <w:p w14:paraId="2873135E" w14:textId="77777777" w:rsidR="0002043A" w:rsidRPr="005E7A52" w:rsidRDefault="0002043A" w:rsidP="00A141DF">
      <w:pPr>
        <w:numPr>
          <w:ilvl w:val="0"/>
          <w:numId w:val="74"/>
        </w:numPr>
        <w:spacing w:before="62" w:after="62"/>
        <w:rPr>
          <w:b/>
          <w:lang w:val="de-DE"/>
        </w:rPr>
      </w:pPr>
      <w:r w:rsidRPr="005E7A52">
        <w:rPr>
          <w:rFonts w:hint="eastAsia"/>
          <w:b/>
          <w:lang w:val="de-DE"/>
        </w:rPr>
        <w:t>读取温度值</w:t>
      </w:r>
    </w:p>
    <w:p w14:paraId="61BAD6E9" w14:textId="77777777" w:rsidR="0002043A" w:rsidRDefault="0002043A" w:rsidP="0002043A">
      <w:pPr>
        <w:pStyle w:val="23"/>
        <w:spacing w:before="62" w:after="62"/>
      </w:pPr>
      <w:r>
        <w:rPr>
          <w:rFonts w:hint="eastAsia"/>
        </w:rPr>
        <w:t>当实例</w:t>
      </w:r>
      <w:r>
        <w:t>初始化完成</w:t>
      </w:r>
      <w:r>
        <w:rPr>
          <w:rFonts w:hint="eastAsia"/>
        </w:rPr>
        <w:t>获取</w:t>
      </w:r>
      <w:r>
        <w:t>句柄后，通过调用温度获取接口函数</w:t>
      </w:r>
      <w:r>
        <w:rPr>
          <w:rFonts w:hint="eastAsia"/>
        </w:rPr>
        <w:t>获取温度值</w:t>
      </w:r>
      <w:r>
        <w:t>并</w:t>
      </w:r>
      <w:r>
        <w:rPr>
          <w:rFonts w:hint="eastAsia"/>
        </w:rPr>
        <w:t>做</w:t>
      </w:r>
      <w:r>
        <w:t>处理</w:t>
      </w:r>
      <w:r>
        <w:rPr>
          <w:rFonts w:hint="eastAsia"/>
        </w:rPr>
        <w:t>，</w:t>
      </w:r>
      <w:r>
        <w:t>实例初始化如</w:t>
      </w:r>
      <w:r>
        <w:rPr>
          <w:rFonts w:hint="eastAsia"/>
        </w:rPr>
        <w:t>下</w:t>
      </w:r>
      <w:r>
        <w:t>所示：</w:t>
      </w:r>
    </w:p>
    <w:p w14:paraId="57D399B6" w14:textId="77777777" w:rsidR="0002043A" w:rsidRDefault="0002043A" w:rsidP="00532A7B">
      <w:pPr>
        <w:pStyle w:val="a5"/>
        <w:ind w:firstLine="420"/>
      </w:pPr>
      <w:r>
        <w:t>am_lps22hb_handle_t handle;</w:t>
      </w:r>
    </w:p>
    <w:p w14:paraId="6BBCB8A0" w14:textId="77777777" w:rsidR="0002043A" w:rsidRDefault="0002043A" w:rsidP="00532A7B">
      <w:pPr>
        <w:pStyle w:val="a5"/>
        <w:ind w:firstLine="420"/>
      </w:pPr>
      <w:r>
        <w:t xml:space="preserve">handle = am_lps22hb_inst_init();   </w:t>
      </w:r>
    </w:p>
    <w:p w14:paraId="4203C657" w14:textId="77777777" w:rsidR="0002043A" w:rsidRDefault="0002043A" w:rsidP="0002043A">
      <w:pPr>
        <w:pStyle w:val="23"/>
        <w:spacing w:before="62" w:after="62"/>
        <w:rPr>
          <w:lang w:val="de-DE"/>
        </w:rPr>
      </w:pPr>
      <w:r>
        <w:rPr>
          <w:rFonts w:hint="eastAsia"/>
          <w:lang w:val="de-DE"/>
        </w:rPr>
        <w:t>当</w:t>
      </w:r>
      <w:r>
        <w:rPr>
          <w:lang w:val="de-DE"/>
        </w:rPr>
        <w:t>初始化完成，即可使用接口函数读取当前</w:t>
      </w:r>
      <w:r>
        <w:rPr>
          <w:rFonts w:hint="eastAsia"/>
          <w:lang w:val="de-DE"/>
        </w:rPr>
        <w:t>温度值</w:t>
      </w:r>
      <w:r>
        <w:rPr>
          <w:lang w:val="de-DE"/>
        </w:rPr>
        <w:t>信息，</w:t>
      </w:r>
      <w:r>
        <w:rPr>
          <w:rFonts w:hint="eastAsia"/>
          <w:lang w:val="de-DE"/>
        </w:rPr>
        <w:t>调用该</w:t>
      </w:r>
      <w:r>
        <w:rPr>
          <w:lang w:val="de-DE"/>
        </w:rPr>
        <w:t>函数，即可读取</w:t>
      </w:r>
      <w:r>
        <w:rPr>
          <w:rFonts w:hint="eastAsia"/>
          <w:lang w:val="de-DE"/>
        </w:rPr>
        <w:t>温度</w:t>
      </w:r>
      <w:r>
        <w:rPr>
          <w:lang w:val="de-DE"/>
        </w:rPr>
        <w:t>信息</w:t>
      </w:r>
      <w:r>
        <w:rPr>
          <w:rFonts w:hint="eastAsia"/>
          <w:lang w:val="de-DE"/>
        </w:rPr>
        <w:t>，</w:t>
      </w:r>
      <w:r>
        <w:rPr>
          <w:lang w:val="de-DE"/>
        </w:rPr>
        <w:t>详见</w:t>
      </w:r>
      <w:r>
        <w:rPr>
          <w:lang w:val="de-DE"/>
        </w:rPr>
        <w:fldChar w:fldCharType="begin"/>
      </w:r>
      <w:r>
        <w:rPr>
          <w:lang w:val="de-DE"/>
        </w:rPr>
        <w:instrText xml:space="preserve"> REF _Ref528569152 \h  \* MERGEFORMAT </w:instrText>
      </w:r>
      <w:r>
        <w:rPr>
          <w:lang w:val="de-DE"/>
        </w:rPr>
      </w:r>
      <w:r>
        <w:rPr>
          <w:lang w:val="de-DE"/>
        </w:rPr>
        <w:fldChar w:fldCharType="separate"/>
      </w:r>
      <w:r w:rsidR="00B93B10">
        <w:rPr>
          <w:rFonts w:hint="eastAsia"/>
        </w:rPr>
        <w:t>程序清单</w:t>
      </w:r>
      <w:r w:rsidR="00B93B10">
        <w:t>5.80</w:t>
      </w:r>
      <w:r>
        <w:rPr>
          <w:lang w:val="de-DE"/>
        </w:rPr>
        <w:fldChar w:fldCharType="end"/>
      </w:r>
      <w:r>
        <w:rPr>
          <w:rFonts w:hint="eastAsia"/>
          <w:lang w:val="de-DE"/>
        </w:rPr>
        <w:t>。</w:t>
      </w:r>
    </w:p>
    <w:p w14:paraId="25DCC6F5" w14:textId="41D0974F" w:rsidR="0002043A" w:rsidRDefault="0002043A" w:rsidP="0002043A">
      <w:pPr>
        <w:pStyle w:val="a7"/>
        <w:rPr>
          <w:lang w:val="de-DE"/>
        </w:rPr>
      </w:pPr>
      <w:bookmarkStart w:id="565" w:name="_Ref528569152"/>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81</w:t>
      </w:r>
      <w:r w:rsidR="00A26C7F">
        <w:fldChar w:fldCharType="end"/>
      </w:r>
      <w:bookmarkEnd w:id="565"/>
      <w:r>
        <w:t xml:space="preserve">  </w:t>
      </w:r>
      <w:r>
        <w:t>使用</w:t>
      </w:r>
      <w:r>
        <w:rPr>
          <w:rFonts w:hint="eastAsia"/>
        </w:rPr>
        <w:t>LPS22HB</w:t>
      </w:r>
      <w:r>
        <w:rPr>
          <w:rFonts w:hint="eastAsia"/>
        </w:rPr>
        <w:t>获取当前温度</w:t>
      </w:r>
    </w:p>
    <w:p w14:paraId="21C96632" w14:textId="77777777" w:rsidR="0002043A" w:rsidRPr="00254147" w:rsidRDefault="0002043A" w:rsidP="00532A7B">
      <w:pPr>
        <w:pStyle w:val="a5"/>
        <w:ind w:firstLine="420"/>
      </w:pPr>
      <w:r w:rsidRPr="00254147">
        <w:lastRenderedPageBreak/>
        <w:t>int am_lsp22hb_read_temp (am_lps22hb_handle_t handle, int16_t *</w:t>
      </w:r>
      <w:r>
        <w:t>p_temp)</w:t>
      </w:r>
    </w:p>
    <w:p w14:paraId="466240B0" w14:textId="77777777" w:rsidR="0002043A" w:rsidRPr="00254147" w:rsidRDefault="0002043A" w:rsidP="00532A7B">
      <w:pPr>
        <w:pStyle w:val="a5"/>
        <w:ind w:firstLine="420"/>
      </w:pPr>
      <w:r w:rsidRPr="00254147">
        <w:t>{</w:t>
      </w:r>
    </w:p>
    <w:p w14:paraId="42588671" w14:textId="77777777" w:rsidR="0002043A" w:rsidRPr="00254147" w:rsidRDefault="0002043A" w:rsidP="00532A7B">
      <w:pPr>
        <w:pStyle w:val="a5"/>
        <w:ind w:firstLine="420"/>
      </w:pPr>
      <w:r>
        <w:t xml:space="preserve">    uint8_t status</w:t>
      </w:r>
      <w:r>
        <w:tab/>
      </w:r>
      <w:r>
        <w:tab/>
      </w:r>
      <w:r w:rsidRPr="00254147">
        <w:t>= 0;</w:t>
      </w:r>
    </w:p>
    <w:p w14:paraId="592A631C" w14:textId="77777777" w:rsidR="0002043A" w:rsidRPr="00254147" w:rsidRDefault="0002043A" w:rsidP="00532A7B">
      <w:pPr>
        <w:pStyle w:val="a5"/>
        <w:ind w:firstLine="420"/>
      </w:pPr>
      <w:r>
        <w:t xml:space="preserve">    uint8_t temp_low</w:t>
      </w:r>
      <w:r>
        <w:tab/>
      </w:r>
      <w:r>
        <w:tab/>
      </w:r>
      <w:r w:rsidRPr="00254147">
        <w:t>= 0;</w:t>
      </w:r>
    </w:p>
    <w:p w14:paraId="4A28FCA4" w14:textId="77777777" w:rsidR="0002043A" w:rsidRPr="00254147" w:rsidRDefault="0002043A" w:rsidP="00532A7B">
      <w:pPr>
        <w:pStyle w:val="a5"/>
        <w:ind w:firstLine="420"/>
      </w:pPr>
      <w:r w:rsidRPr="00254147">
        <w:t xml:space="preserve">    uint8_t temp_high</w:t>
      </w:r>
      <w:r>
        <w:tab/>
      </w:r>
      <w:r w:rsidRPr="00254147">
        <w:t>= 0;</w:t>
      </w:r>
    </w:p>
    <w:p w14:paraId="217106C2" w14:textId="77777777" w:rsidR="0002043A" w:rsidRPr="00254147" w:rsidRDefault="0002043A" w:rsidP="00532A7B">
      <w:pPr>
        <w:pStyle w:val="a5"/>
        <w:ind w:firstLine="420"/>
      </w:pPr>
      <w:r>
        <w:t xml:space="preserve">    int    ret</w:t>
      </w:r>
      <w:r>
        <w:tab/>
      </w:r>
      <w:r>
        <w:tab/>
      </w:r>
      <w:r>
        <w:tab/>
      </w:r>
      <w:r w:rsidRPr="00254147">
        <w:t>= AM_OK;</w:t>
      </w:r>
    </w:p>
    <w:p w14:paraId="081CF887" w14:textId="77777777" w:rsidR="0002043A" w:rsidRPr="00254147" w:rsidRDefault="0002043A" w:rsidP="00532A7B">
      <w:pPr>
        <w:pStyle w:val="a5"/>
        <w:ind w:firstLine="420"/>
      </w:pPr>
      <w:r w:rsidRPr="00254147">
        <w:t xml:space="preserve">    am_i2c_device_t *p</w:t>
      </w:r>
      <w:r>
        <w:t>_i2c_dev = &amp;(handle-&gt;i2c_dev);</w:t>
      </w:r>
    </w:p>
    <w:p w14:paraId="5A77016C" w14:textId="77777777" w:rsidR="0002043A" w:rsidRPr="00254147" w:rsidRDefault="0002043A" w:rsidP="00532A7B">
      <w:pPr>
        <w:pStyle w:val="a5"/>
        <w:ind w:firstLine="420"/>
      </w:pPr>
      <w:r w:rsidRPr="00254147">
        <w:rPr>
          <w:rFonts w:hint="eastAsia"/>
        </w:rPr>
        <w:t xml:space="preserve">    /</w:t>
      </w:r>
      <w:r>
        <w:t>/</w:t>
      </w:r>
      <w:r w:rsidRPr="00254147">
        <w:rPr>
          <w:rFonts w:hint="eastAsia"/>
        </w:rPr>
        <w:t xml:space="preserve"> </w:t>
      </w:r>
      <w:r w:rsidRPr="00254147">
        <w:rPr>
          <w:rFonts w:hint="eastAsia"/>
        </w:rPr>
        <w:t>读取状态寄存器</w:t>
      </w:r>
    </w:p>
    <w:p w14:paraId="227E76C9" w14:textId="77777777" w:rsidR="0002043A" w:rsidRPr="00254147" w:rsidRDefault="0002043A" w:rsidP="00532A7B">
      <w:pPr>
        <w:pStyle w:val="a5"/>
        <w:ind w:firstLine="420"/>
      </w:pPr>
      <w:r w:rsidRPr="00254147">
        <w:t xml:space="preserve">    ret = am_i2c_read(p_i2c_dev, LPS22HB_STATUS, &amp;status, 1);</w:t>
      </w:r>
    </w:p>
    <w:p w14:paraId="689FBBBB" w14:textId="77777777" w:rsidR="0002043A" w:rsidRPr="00254147" w:rsidRDefault="0002043A" w:rsidP="00532A7B">
      <w:pPr>
        <w:pStyle w:val="a5"/>
        <w:ind w:firstLine="420"/>
      </w:pPr>
      <w:r w:rsidRPr="00254147">
        <w:rPr>
          <w:rFonts w:hint="eastAsia"/>
        </w:rPr>
        <w:t xml:space="preserve">    /</w:t>
      </w:r>
      <w:r>
        <w:t>/</w:t>
      </w:r>
      <w:r w:rsidRPr="00254147">
        <w:rPr>
          <w:rFonts w:hint="eastAsia"/>
        </w:rPr>
        <w:t xml:space="preserve"> </w:t>
      </w:r>
      <w:r w:rsidRPr="00254147">
        <w:rPr>
          <w:rFonts w:hint="eastAsia"/>
        </w:rPr>
        <w:t>检查发送是否失败</w:t>
      </w:r>
    </w:p>
    <w:p w14:paraId="52F1F669" w14:textId="77777777" w:rsidR="0002043A" w:rsidRPr="00254147" w:rsidRDefault="0002043A" w:rsidP="00532A7B">
      <w:pPr>
        <w:pStyle w:val="a5"/>
        <w:ind w:firstLine="420"/>
      </w:pPr>
      <w:r w:rsidRPr="00254147">
        <w:t xml:space="preserve">    if (ret != AM_OK) {</w:t>
      </w:r>
    </w:p>
    <w:p w14:paraId="2786EF31" w14:textId="77777777" w:rsidR="0002043A" w:rsidRPr="00254147" w:rsidRDefault="0002043A" w:rsidP="00532A7B">
      <w:pPr>
        <w:pStyle w:val="a5"/>
        <w:ind w:firstLine="420"/>
      </w:pPr>
      <w:r w:rsidRPr="00254147">
        <w:t xml:space="preserve">        return ret;</w:t>
      </w:r>
    </w:p>
    <w:p w14:paraId="7E92E47E" w14:textId="77777777" w:rsidR="0002043A" w:rsidRPr="00254147" w:rsidRDefault="0002043A" w:rsidP="00532A7B">
      <w:pPr>
        <w:pStyle w:val="a5"/>
        <w:ind w:firstLine="420"/>
      </w:pPr>
      <w:r w:rsidRPr="00254147">
        <w:t xml:space="preserve">    }  </w:t>
      </w:r>
    </w:p>
    <w:p w14:paraId="6454B0BB" w14:textId="77777777" w:rsidR="0002043A" w:rsidRPr="00254147" w:rsidRDefault="0002043A" w:rsidP="00532A7B">
      <w:pPr>
        <w:pStyle w:val="a5"/>
        <w:ind w:firstLine="420"/>
      </w:pPr>
      <w:r w:rsidRPr="00254147">
        <w:t xml:space="preserve">    if (status &amp; STATUS_T_DA) {</w:t>
      </w:r>
    </w:p>
    <w:p w14:paraId="200CD29F" w14:textId="77777777" w:rsidR="0002043A" w:rsidRPr="00254147" w:rsidRDefault="0002043A" w:rsidP="00532A7B">
      <w:pPr>
        <w:pStyle w:val="a5"/>
        <w:ind w:firstLine="420"/>
      </w:pPr>
      <w:r w:rsidRPr="00254147">
        <w:t xml:space="preserve">        ret = am_i2c_read(p_i2c_dev, LPS22HB_TEMP_OUT_L, &amp;temp_low, 1);</w:t>
      </w:r>
    </w:p>
    <w:p w14:paraId="26F8EBB0" w14:textId="77777777" w:rsidR="0002043A" w:rsidRPr="00254147" w:rsidRDefault="0002043A" w:rsidP="00532A7B">
      <w:pPr>
        <w:pStyle w:val="a5"/>
        <w:ind w:firstLine="420"/>
      </w:pPr>
      <w:r w:rsidRPr="00254147">
        <w:rPr>
          <w:rFonts w:hint="eastAsia"/>
        </w:rPr>
        <w:t xml:space="preserve">        /</w:t>
      </w:r>
      <w:r>
        <w:t>/</w:t>
      </w:r>
      <w:r w:rsidRPr="00254147">
        <w:rPr>
          <w:rFonts w:hint="eastAsia"/>
        </w:rPr>
        <w:t xml:space="preserve"> </w:t>
      </w:r>
      <w:r w:rsidRPr="00254147">
        <w:rPr>
          <w:rFonts w:hint="eastAsia"/>
        </w:rPr>
        <w:t>检查发送是否失败</w:t>
      </w:r>
    </w:p>
    <w:p w14:paraId="3676952E" w14:textId="77777777" w:rsidR="0002043A" w:rsidRPr="00254147" w:rsidRDefault="0002043A" w:rsidP="00532A7B">
      <w:pPr>
        <w:pStyle w:val="a5"/>
        <w:ind w:firstLine="420"/>
      </w:pPr>
      <w:r w:rsidRPr="00254147">
        <w:t xml:space="preserve">        if (ret != AM_OK) {</w:t>
      </w:r>
    </w:p>
    <w:p w14:paraId="7E45E22B" w14:textId="77777777" w:rsidR="0002043A" w:rsidRPr="00254147" w:rsidRDefault="0002043A" w:rsidP="00532A7B">
      <w:pPr>
        <w:pStyle w:val="a5"/>
        <w:ind w:firstLine="420"/>
      </w:pPr>
      <w:r w:rsidRPr="00254147">
        <w:t xml:space="preserve">            return ret;</w:t>
      </w:r>
    </w:p>
    <w:p w14:paraId="5A02915E" w14:textId="77777777" w:rsidR="0002043A" w:rsidRPr="00254147" w:rsidRDefault="0002043A" w:rsidP="00532A7B">
      <w:pPr>
        <w:pStyle w:val="a5"/>
        <w:ind w:firstLine="420"/>
      </w:pPr>
      <w:r w:rsidRPr="00254147">
        <w:t xml:space="preserve">        }</w:t>
      </w:r>
    </w:p>
    <w:p w14:paraId="2F8FA5D5" w14:textId="77777777" w:rsidR="0002043A" w:rsidRPr="00254147" w:rsidRDefault="0002043A" w:rsidP="00532A7B">
      <w:pPr>
        <w:pStyle w:val="a5"/>
        <w:ind w:firstLine="420"/>
      </w:pPr>
      <w:r w:rsidRPr="00254147">
        <w:t xml:space="preserve">        ret = am_i2c_read(p_i2c_dev, LPS22HB_TEMP_OUT_H, &amp;temp_high, 1);</w:t>
      </w:r>
    </w:p>
    <w:p w14:paraId="34D99853" w14:textId="77777777" w:rsidR="0002043A" w:rsidRPr="00254147" w:rsidRDefault="0002043A" w:rsidP="00532A7B">
      <w:pPr>
        <w:pStyle w:val="a5"/>
        <w:ind w:firstLine="420"/>
      </w:pPr>
      <w:r w:rsidRPr="00254147">
        <w:rPr>
          <w:rFonts w:hint="eastAsia"/>
        </w:rPr>
        <w:t xml:space="preserve">        /</w:t>
      </w:r>
      <w:r>
        <w:t>/</w:t>
      </w:r>
      <w:r w:rsidRPr="00254147">
        <w:rPr>
          <w:rFonts w:hint="eastAsia"/>
        </w:rPr>
        <w:t xml:space="preserve"> </w:t>
      </w:r>
      <w:r w:rsidRPr="00254147">
        <w:rPr>
          <w:rFonts w:hint="eastAsia"/>
        </w:rPr>
        <w:t>检查发送是否失败</w:t>
      </w:r>
    </w:p>
    <w:p w14:paraId="1AB5679F" w14:textId="77777777" w:rsidR="0002043A" w:rsidRPr="00254147" w:rsidRDefault="0002043A" w:rsidP="00532A7B">
      <w:pPr>
        <w:pStyle w:val="a5"/>
        <w:ind w:firstLine="420"/>
      </w:pPr>
      <w:r w:rsidRPr="00254147">
        <w:t xml:space="preserve">        if (ret != AM_OK) {</w:t>
      </w:r>
    </w:p>
    <w:p w14:paraId="3C54EC78" w14:textId="77777777" w:rsidR="0002043A" w:rsidRPr="00254147" w:rsidRDefault="0002043A" w:rsidP="00532A7B">
      <w:pPr>
        <w:pStyle w:val="a5"/>
        <w:ind w:firstLine="420"/>
      </w:pPr>
      <w:r w:rsidRPr="00254147">
        <w:t xml:space="preserve">            return ret;</w:t>
      </w:r>
    </w:p>
    <w:p w14:paraId="210089CB" w14:textId="77777777" w:rsidR="0002043A" w:rsidRPr="00254147" w:rsidRDefault="0002043A" w:rsidP="00532A7B">
      <w:pPr>
        <w:pStyle w:val="a5"/>
        <w:ind w:firstLine="420"/>
      </w:pPr>
      <w:r w:rsidRPr="00254147">
        <w:t xml:space="preserve">        }   </w:t>
      </w:r>
    </w:p>
    <w:p w14:paraId="2CB2EE30" w14:textId="77777777" w:rsidR="0002043A" w:rsidRPr="00254147" w:rsidRDefault="0002043A" w:rsidP="00532A7B">
      <w:pPr>
        <w:pStyle w:val="a5"/>
        <w:ind w:firstLine="420"/>
      </w:pPr>
      <w:r w:rsidRPr="00254147">
        <w:t xml:space="preserve">    }</w:t>
      </w:r>
    </w:p>
    <w:p w14:paraId="67687F2D" w14:textId="77777777" w:rsidR="0002043A" w:rsidRPr="00254147" w:rsidRDefault="0002043A" w:rsidP="00532A7B">
      <w:pPr>
        <w:pStyle w:val="a5"/>
        <w:ind w:firstLine="420"/>
      </w:pPr>
      <w:r w:rsidRPr="00254147">
        <w:t xml:space="preserve">    * </w:t>
      </w:r>
      <w:r>
        <w:t>p_</w:t>
      </w:r>
      <w:r w:rsidRPr="00254147">
        <w:t xml:space="preserve">temp = (int16_t)(((uint16_t)(temp_high) &lt;&lt; 8) </w:t>
      </w:r>
    </w:p>
    <w:p w14:paraId="2EE3D616" w14:textId="77777777" w:rsidR="0002043A" w:rsidRPr="00254147" w:rsidRDefault="0002043A" w:rsidP="00532A7B">
      <w:pPr>
        <w:pStyle w:val="a5"/>
        <w:ind w:firstLine="420"/>
      </w:pPr>
      <w:r w:rsidRPr="00254147">
        <w:t xml:space="preserve">         </w:t>
      </w:r>
      <w:r>
        <w:t xml:space="preserve">   </w:t>
      </w:r>
      <w:r w:rsidRPr="00254147">
        <w:t xml:space="preserve">| ((uint16_t)(temp_low))); </w:t>
      </w:r>
    </w:p>
    <w:p w14:paraId="7598E3AE" w14:textId="77777777" w:rsidR="0002043A" w:rsidRPr="00254147" w:rsidRDefault="0002043A" w:rsidP="00532A7B">
      <w:pPr>
        <w:pStyle w:val="a5"/>
        <w:ind w:firstLine="420"/>
      </w:pPr>
      <w:r w:rsidRPr="00254147">
        <w:t xml:space="preserve">    * </w:t>
      </w:r>
      <w:r>
        <w:t>p_</w:t>
      </w:r>
      <w:r w:rsidRPr="00254147">
        <w:t>temp = (double)(*</w:t>
      </w:r>
      <w:r>
        <w:t>p_</w:t>
      </w:r>
      <w:r w:rsidRPr="00254147">
        <w:t>temp) / 100.0;</w:t>
      </w:r>
    </w:p>
    <w:p w14:paraId="05637450" w14:textId="77777777" w:rsidR="0002043A" w:rsidRPr="00254147" w:rsidRDefault="0002043A" w:rsidP="00532A7B">
      <w:pPr>
        <w:pStyle w:val="a5"/>
        <w:ind w:firstLine="420"/>
      </w:pPr>
      <w:r w:rsidRPr="00254147">
        <w:t xml:space="preserve">    return  ret;</w:t>
      </w:r>
    </w:p>
    <w:p w14:paraId="5371DC54" w14:textId="77777777" w:rsidR="0002043A" w:rsidRPr="009A73FC" w:rsidRDefault="0002043A" w:rsidP="00532A7B">
      <w:pPr>
        <w:pStyle w:val="a5"/>
        <w:ind w:firstLine="420"/>
      </w:pPr>
      <w:r w:rsidRPr="00254147">
        <w:t>}</w:t>
      </w:r>
    </w:p>
    <w:p w14:paraId="521E765B" w14:textId="77777777" w:rsidR="0002043A" w:rsidRPr="005E7A52" w:rsidRDefault="0002043A" w:rsidP="00A141DF">
      <w:pPr>
        <w:numPr>
          <w:ilvl w:val="0"/>
          <w:numId w:val="74"/>
        </w:numPr>
        <w:spacing w:before="62" w:after="62"/>
        <w:rPr>
          <w:b/>
          <w:lang w:val="de-DE"/>
        </w:rPr>
      </w:pPr>
      <w:r w:rsidRPr="005E7A52">
        <w:rPr>
          <w:rFonts w:hint="eastAsia"/>
          <w:b/>
          <w:lang w:val="de-DE"/>
        </w:rPr>
        <w:t>读取气压值</w:t>
      </w:r>
    </w:p>
    <w:p w14:paraId="75AF53DA" w14:textId="77777777" w:rsidR="0002043A" w:rsidRDefault="0002043A" w:rsidP="0002043A">
      <w:pPr>
        <w:pStyle w:val="23"/>
        <w:spacing w:before="62" w:after="62"/>
      </w:pPr>
      <w:r>
        <w:rPr>
          <w:rFonts w:hint="eastAsia"/>
        </w:rPr>
        <w:t>读取气压值，当实例</w:t>
      </w:r>
      <w:r>
        <w:t>初始化完成</w:t>
      </w:r>
      <w:r>
        <w:rPr>
          <w:rFonts w:hint="eastAsia"/>
        </w:rPr>
        <w:t>获取</w:t>
      </w:r>
      <w:r>
        <w:t>句柄后，</w:t>
      </w:r>
      <w:r>
        <w:rPr>
          <w:rFonts w:hint="eastAsia"/>
        </w:rPr>
        <w:t>获取气压值</w:t>
      </w:r>
      <w:r>
        <w:t>并</w:t>
      </w:r>
      <w:r>
        <w:rPr>
          <w:rFonts w:hint="eastAsia"/>
        </w:rPr>
        <w:t>做</w:t>
      </w:r>
      <w:r>
        <w:t>处理</w:t>
      </w:r>
      <w:r>
        <w:rPr>
          <w:rFonts w:hint="eastAsia"/>
        </w:rPr>
        <w:t>，</w:t>
      </w:r>
      <w:r>
        <w:t>实例初始化如</w:t>
      </w:r>
      <w:r>
        <w:rPr>
          <w:rFonts w:hint="eastAsia"/>
        </w:rPr>
        <w:t>下</w:t>
      </w:r>
      <w:r>
        <w:t>所示：</w:t>
      </w:r>
    </w:p>
    <w:p w14:paraId="6230C762" w14:textId="77777777" w:rsidR="0002043A" w:rsidRDefault="0002043A" w:rsidP="00532A7B">
      <w:pPr>
        <w:pStyle w:val="a5"/>
        <w:ind w:firstLine="420"/>
      </w:pPr>
      <w:r>
        <w:t>am_lps22hb_handle_t handle;</w:t>
      </w:r>
    </w:p>
    <w:p w14:paraId="045DD7BE" w14:textId="77777777" w:rsidR="0002043A" w:rsidRDefault="0002043A" w:rsidP="00532A7B">
      <w:pPr>
        <w:pStyle w:val="a5"/>
        <w:ind w:firstLine="420"/>
      </w:pPr>
      <w:r>
        <w:t xml:space="preserve">handle = am_lps22hb_inst_init();   </w:t>
      </w:r>
    </w:p>
    <w:p w14:paraId="1F2A3F09" w14:textId="77777777" w:rsidR="0002043A" w:rsidRDefault="0002043A" w:rsidP="0002043A">
      <w:pPr>
        <w:pStyle w:val="23"/>
        <w:spacing w:before="62" w:after="62"/>
        <w:rPr>
          <w:lang w:val="de-DE"/>
        </w:rPr>
      </w:pPr>
      <w:r>
        <w:rPr>
          <w:rFonts w:hint="eastAsia"/>
          <w:lang w:val="de-DE"/>
        </w:rPr>
        <w:t>当</w:t>
      </w:r>
      <w:r>
        <w:rPr>
          <w:lang w:val="de-DE"/>
        </w:rPr>
        <w:t>初始化完成，即可使用接口函数读取当前</w:t>
      </w:r>
      <w:r>
        <w:rPr>
          <w:rFonts w:hint="eastAsia"/>
          <w:lang w:val="de-DE"/>
        </w:rPr>
        <w:t>气压值</w:t>
      </w:r>
      <w:r>
        <w:rPr>
          <w:lang w:val="de-DE"/>
        </w:rPr>
        <w:t>信息，</w:t>
      </w:r>
      <w:r>
        <w:rPr>
          <w:rFonts w:hint="eastAsia"/>
          <w:lang w:val="de-DE"/>
        </w:rPr>
        <w:t>调用该</w:t>
      </w:r>
      <w:r>
        <w:rPr>
          <w:lang w:val="de-DE"/>
        </w:rPr>
        <w:t>函数，即可读取当前</w:t>
      </w:r>
      <w:r>
        <w:rPr>
          <w:rFonts w:hint="eastAsia"/>
          <w:lang w:val="de-DE"/>
        </w:rPr>
        <w:t>气压</w:t>
      </w:r>
      <w:r>
        <w:rPr>
          <w:lang w:val="de-DE"/>
        </w:rPr>
        <w:t>信息</w:t>
      </w:r>
      <w:r>
        <w:rPr>
          <w:rFonts w:hint="eastAsia"/>
          <w:lang w:val="de-DE"/>
        </w:rPr>
        <w:t>，</w:t>
      </w:r>
      <w:r>
        <w:rPr>
          <w:lang w:val="de-DE"/>
        </w:rPr>
        <w:t>详见</w:t>
      </w:r>
      <w:r>
        <w:rPr>
          <w:lang w:val="de-DE"/>
        </w:rPr>
        <w:fldChar w:fldCharType="begin"/>
      </w:r>
      <w:r>
        <w:rPr>
          <w:lang w:val="de-DE"/>
        </w:rPr>
        <w:instrText xml:space="preserve"> REF _Ref528569228 \h  \* MERGEFORMAT </w:instrText>
      </w:r>
      <w:r>
        <w:rPr>
          <w:lang w:val="de-DE"/>
        </w:rPr>
      </w:r>
      <w:r>
        <w:rPr>
          <w:lang w:val="de-DE"/>
        </w:rPr>
        <w:fldChar w:fldCharType="separate"/>
      </w:r>
      <w:r w:rsidR="00B93B10">
        <w:rPr>
          <w:rFonts w:hint="eastAsia"/>
        </w:rPr>
        <w:t>程序清单</w:t>
      </w:r>
      <w:r w:rsidR="00B93B10">
        <w:t>5.81</w:t>
      </w:r>
      <w:r>
        <w:rPr>
          <w:lang w:val="de-DE"/>
        </w:rPr>
        <w:fldChar w:fldCharType="end"/>
      </w:r>
      <w:r>
        <w:rPr>
          <w:rFonts w:hint="eastAsia"/>
          <w:lang w:val="de-DE"/>
        </w:rPr>
        <w:t>。</w:t>
      </w:r>
    </w:p>
    <w:p w14:paraId="32C0F9C9" w14:textId="51AA19CD" w:rsidR="0002043A" w:rsidRPr="005A72DE" w:rsidRDefault="0002043A" w:rsidP="0002043A">
      <w:pPr>
        <w:pStyle w:val="a7"/>
        <w:rPr>
          <w:lang w:val="de-DE"/>
        </w:rPr>
      </w:pPr>
      <w:bookmarkStart w:id="566" w:name="_Ref528569228"/>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82</w:t>
      </w:r>
      <w:r w:rsidR="00A26C7F">
        <w:fldChar w:fldCharType="end"/>
      </w:r>
      <w:bookmarkEnd w:id="566"/>
      <w:r>
        <w:t xml:space="preserve">  </w:t>
      </w:r>
      <w:r w:rsidRPr="00406B11">
        <w:rPr>
          <w:rFonts w:hint="eastAsia"/>
        </w:rPr>
        <w:t>使用</w:t>
      </w:r>
      <w:r w:rsidRPr="00406B11">
        <w:rPr>
          <w:rFonts w:hint="eastAsia"/>
        </w:rPr>
        <w:t>LPS22HB</w:t>
      </w:r>
      <w:r>
        <w:rPr>
          <w:rFonts w:hint="eastAsia"/>
        </w:rPr>
        <w:t>获取当前气压值</w:t>
      </w:r>
    </w:p>
    <w:p w14:paraId="303B72BB" w14:textId="77777777" w:rsidR="0002043A" w:rsidRPr="005A72DE" w:rsidRDefault="0002043A" w:rsidP="00532A7B">
      <w:pPr>
        <w:pStyle w:val="a5"/>
        <w:ind w:firstLine="420"/>
      </w:pPr>
      <w:r w:rsidRPr="005A72DE">
        <w:t>int am_lsp22hb_read_press (am_lps22hb_handle_t handle, uint32_t *</w:t>
      </w:r>
      <w:r>
        <w:t>p_press)</w:t>
      </w:r>
    </w:p>
    <w:p w14:paraId="73AD3A2F" w14:textId="77777777" w:rsidR="0002043A" w:rsidRPr="005A72DE" w:rsidRDefault="0002043A" w:rsidP="00532A7B">
      <w:pPr>
        <w:pStyle w:val="a5"/>
        <w:ind w:firstLine="420"/>
      </w:pPr>
      <w:r w:rsidRPr="005A72DE">
        <w:t>{</w:t>
      </w:r>
    </w:p>
    <w:p w14:paraId="579E1D80" w14:textId="77777777" w:rsidR="0002043A" w:rsidRPr="005A72DE" w:rsidRDefault="0002043A" w:rsidP="00532A7B">
      <w:pPr>
        <w:pStyle w:val="a5"/>
        <w:ind w:firstLine="420"/>
      </w:pPr>
      <w:r w:rsidRPr="005A72DE">
        <w:t xml:space="preserve">    uint8_t   status</w:t>
      </w:r>
      <w:r>
        <w:tab/>
      </w:r>
      <w:r>
        <w:tab/>
      </w:r>
      <w:r w:rsidRPr="005A72DE">
        <w:t>= 0;</w:t>
      </w:r>
    </w:p>
    <w:p w14:paraId="67DE9E39" w14:textId="77777777" w:rsidR="0002043A" w:rsidRPr="005A72DE" w:rsidRDefault="0002043A" w:rsidP="00532A7B">
      <w:pPr>
        <w:pStyle w:val="a5"/>
        <w:ind w:firstLine="420"/>
      </w:pPr>
      <w:r w:rsidRPr="005A72DE">
        <w:t xml:space="preserve">    uint8_t   press_xl</w:t>
      </w:r>
      <w:r>
        <w:tab/>
      </w:r>
      <w:r w:rsidRPr="005A72DE">
        <w:t>= 0;</w:t>
      </w:r>
    </w:p>
    <w:p w14:paraId="6268F208" w14:textId="77777777" w:rsidR="0002043A" w:rsidRPr="005A72DE" w:rsidRDefault="0002043A" w:rsidP="00532A7B">
      <w:pPr>
        <w:pStyle w:val="a5"/>
        <w:ind w:firstLine="420"/>
      </w:pPr>
      <w:r w:rsidRPr="005A72DE">
        <w:t xml:space="preserve">    uint8_t   press_l</w:t>
      </w:r>
      <w:r>
        <w:tab/>
      </w:r>
      <w:r>
        <w:tab/>
      </w:r>
      <w:r w:rsidRPr="005A72DE">
        <w:t>= 0;</w:t>
      </w:r>
    </w:p>
    <w:p w14:paraId="6F1A0A60" w14:textId="77777777" w:rsidR="0002043A" w:rsidRPr="005A72DE" w:rsidRDefault="0002043A" w:rsidP="00532A7B">
      <w:pPr>
        <w:pStyle w:val="a5"/>
        <w:ind w:firstLine="420"/>
      </w:pPr>
      <w:r w:rsidRPr="005A72DE">
        <w:lastRenderedPageBreak/>
        <w:t xml:space="preserve">    uint8_t   press_h</w:t>
      </w:r>
      <w:r>
        <w:tab/>
      </w:r>
      <w:r w:rsidRPr="005A72DE">
        <w:t>= 0;</w:t>
      </w:r>
    </w:p>
    <w:p w14:paraId="550CED2D" w14:textId="77777777" w:rsidR="0002043A" w:rsidRPr="005A72DE" w:rsidRDefault="0002043A" w:rsidP="00532A7B">
      <w:pPr>
        <w:pStyle w:val="a5"/>
        <w:ind w:firstLine="420"/>
      </w:pPr>
      <w:r w:rsidRPr="005A72DE">
        <w:t xml:space="preserve">    int       ret</w:t>
      </w:r>
      <w:r>
        <w:tab/>
      </w:r>
      <w:r>
        <w:tab/>
      </w:r>
      <w:r w:rsidRPr="005A72DE">
        <w:t>= AM_OK;</w:t>
      </w:r>
    </w:p>
    <w:p w14:paraId="6BF3AB31" w14:textId="77777777" w:rsidR="0002043A" w:rsidRPr="005A72DE" w:rsidRDefault="0002043A" w:rsidP="00532A7B">
      <w:pPr>
        <w:pStyle w:val="a5"/>
        <w:ind w:firstLine="420"/>
      </w:pPr>
      <w:r w:rsidRPr="005A72DE">
        <w:rPr>
          <w:rFonts w:hint="eastAsia"/>
        </w:rPr>
        <w:t xml:space="preserve">    /</w:t>
      </w:r>
      <w:r>
        <w:t>/</w:t>
      </w:r>
      <w:r w:rsidRPr="005A72DE">
        <w:rPr>
          <w:rFonts w:hint="eastAsia"/>
        </w:rPr>
        <w:t xml:space="preserve"> I2C</w:t>
      </w:r>
      <w:r w:rsidRPr="005A72DE">
        <w:rPr>
          <w:rFonts w:hint="eastAsia"/>
        </w:rPr>
        <w:t>设备指针</w:t>
      </w:r>
    </w:p>
    <w:p w14:paraId="7DFB5A74" w14:textId="77777777" w:rsidR="0002043A" w:rsidRPr="005A72DE" w:rsidRDefault="0002043A" w:rsidP="00532A7B">
      <w:pPr>
        <w:pStyle w:val="a5"/>
        <w:ind w:firstLine="420"/>
      </w:pPr>
      <w:r w:rsidRPr="005A72DE">
        <w:t xml:space="preserve">    am_i2c_device_t *p_i2c_dev = &amp;(handle-&gt;i2c_dev); </w:t>
      </w:r>
    </w:p>
    <w:p w14:paraId="2ECA0476" w14:textId="77777777" w:rsidR="0002043A" w:rsidRPr="005A72DE" w:rsidRDefault="0002043A" w:rsidP="00532A7B">
      <w:pPr>
        <w:pStyle w:val="a5"/>
        <w:ind w:firstLine="420"/>
      </w:pPr>
      <w:r w:rsidRPr="005A72DE">
        <w:rPr>
          <w:rFonts w:hint="eastAsia"/>
        </w:rPr>
        <w:t xml:space="preserve">    /</w:t>
      </w:r>
      <w:r>
        <w:t>/</w:t>
      </w:r>
      <w:r w:rsidRPr="005A72DE">
        <w:rPr>
          <w:rFonts w:hint="eastAsia"/>
        </w:rPr>
        <w:t xml:space="preserve"> </w:t>
      </w:r>
      <w:r w:rsidRPr="005A72DE">
        <w:rPr>
          <w:rFonts w:hint="eastAsia"/>
        </w:rPr>
        <w:t>读取状态寄存器</w:t>
      </w:r>
    </w:p>
    <w:p w14:paraId="1719E123" w14:textId="77777777" w:rsidR="0002043A" w:rsidRPr="005A72DE" w:rsidRDefault="0002043A" w:rsidP="00532A7B">
      <w:pPr>
        <w:pStyle w:val="a5"/>
        <w:ind w:firstLine="420"/>
      </w:pPr>
      <w:r w:rsidRPr="005A72DE">
        <w:t xml:space="preserve">    ret = am_i2c_read(p_i2c_dev, LPS22HB_STATUS, &amp;status, 1);</w:t>
      </w:r>
    </w:p>
    <w:p w14:paraId="56DEAD04" w14:textId="77777777" w:rsidR="0002043A" w:rsidRPr="005A72DE" w:rsidRDefault="0002043A" w:rsidP="00532A7B">
      <w:pPr>
        <w:pStyle w:val="a5"/>
        <w:ind w:firstLine="420"/>
      </w:pPr>
      <w:r w:rsidRPr="005A72DE">
        <w:rPr>
          <w:rFonts w:hint="eastAsia"/>
        </w:rPr>
        <w:t xml:space="preserve">    /</w:t>
      </w:r>
      <w:r>
        <w:t>/</w:t>
      </w:r>
      <w:r w:rsidRPr="005A72DE">
        <w:rPr>
          <w:rFonts w:hint="eastAsia"/>
        </w:rPr>
        <w:t xml:space="preserve"> </w:t>
      </w:r>
      <w:r w:rsidRPr="005A72DE">
        <w:rPr>
          <w:rFonts w:hint="eastAsia"/>
        </w:rPr>
        <w:t>检查发送是否失败</w:t>
      </w:r>
    </w:p>
    <w:p w14:paraId="37A06039" w14:textId="77777777" w:rsidR="0002043A" w:rsidRPr="005A72DE" w:rsidRDefault="0002043A" w:rsidP="00532A7B">
      <w:pPr>
        <w:pStyle w:val="a5"/>
        <w:ind w:firstLine="420"/>
      </w:pPr>
      <w:r w:rsidRPr="005A72DE">
        <w:t xml:space="preserve">    if (ret != AM_OK) {</w:t>
      </w:r>
    </w:p>
    <w:p w14:paraId="1E984885" w14:textId="77777777" w:rsidR="0002043A" w:rsidRPr="005A72DE" w:rsidRDefault="0002043A" w:rsidP="00532A7B">
      <w:pPr>
        <w:pStyle w:val="a5"/>
        <w:ind w:firstLine="420"/>
      </w:pPr>
      <w:r w:rsidRPr="005A72DE">
        <w:t xml:space="preserve">        return ret;</w:t>
      </w:r>
    </w:p>
    <w:p w14:paraId="5322D9AD" w14:textId="77777777" w:rsidR="0002043A" w:rsidRPr="005A72DE" w:rsidRDefault="0002043A" w:rsidP="00532A7B">
      <w:pPr>
        <w:pStyle w:val="a5"/>
        <w:ind w:firstLine="420"/>
      </w:pPr>
      <w:r w:rsidRPr="005A72DE">
        <w:t xml:space="preserve">    } </w:t>
      </w:r>
    </w:p>
    <w:p w14:paraId="7B05A6FF" w14:textId="77777777" w:rsidR="0002043A" w:rsidRPr="005A72DE" w:rsidRDefault="0002043A" w:rsidP="00532A7B">
      <w:pPr>
        <w:pStyle w:val="a5"/>
        <w:ind w:firstLine="420"/>
      </w:pPr>
      <w:r w:rsidRPr="005A72DE">
        <w:rPr>
          <w:rFonts w:hint="eastAsia"/>
        </w:rPr>
        <w:t xml:space="preserve">    /</w:t>
      </w:r>
      <w:r>
        <w:t>/</w:t>
      </w:r>
      <w:r w:rsidRPr="005A72DE">
        <w:rPr>
          <w:rFonts w:hint="eastAsia"/>
        </w:rPr>
        <w:t xml:space="preserve"> </w:t>
      </w:r>
      <w:r w:rsidRPr="005A72DE">
        <w:rPr>
          <w:rFonts w:hint="eastAsia"/>
        </w:rPr>
        <w:t>压力转换完成</w:t>
      </w:r>
    </w:p>
    <w:p w14:paraId="22E48D15" w14:textId="77777777" w:rsidR="0002043A" w:rsidRPr="005A72DE" w:rsidRDefault="0002043A" w:rsidP="00532A7B">
      <w:pPr>
        <w:pStyle w:val="a5"/>
        <w:ind w:firstLine="420"/>
      </w:pPr>
      <w:r w:rsidRPr="005A72DE">
        <w:t xml:space="preserve">    if (status &amp; STATUS_P_DA) {</w:t>
      </w:r>
    </w:p>
    <w:p w14:paraId="35052FA1" w14:textId="77777777" w:rsidR="0002043A" w:rsidRPr="005A72DE" w:rsidRDefault="0002043A" w:rsidP="00532A7B">
      <w:pPr>
        <w:pStyle w:val="a5"/>
        <w:ind w:firstLine="420"/>
      </w:pPr>
      <w:r w:rsidRPr="005A72DE">
        <w:t xml:space="preserve">        am_i2c_read(p_i2c_dev, LPS22HB_PRESS_OUT_XL, &amp;press_xl, 1);</w:t>
      </w:r>
    </w:p>
    <w:p w14:paraId="2300F487" w14:textId="77777777" w:rsidR="0002043A" w:rsidRPr="005A72DE" w:rsidRDefault="0002043A" w:rsidP="00532A7B">
      <w:pPr>
        <w:pStyle w:val="a5"/>
        <w:ind w:firstLine="420"/>
      </w:pPr>
      <w:r w:rsidRPr="005A72DE">
        <w:t xml:space="preserve">        am_i2c_read(p_i2c_dev, LPS2</w:t>
      </w:r>
      <w:r>
        <w:t>2HB_PRESS_OUT_L, &amp;press_l, 1);</w:t>
      </w:r>
    </w:p>
    <w:p w14:paraId="76B1ABFE" w14:textId="77777777" w:rsidR="0002043A" w:rsidRPr="005A72DE" w:rsidRDefault="0002043A" w:rsidP="00532A7B">
      <w:pPr>
        <w:pStyle w:val="a5"/>
        <w:ind w:firstLine="420"/>
      </w:pPr>
      <w:r w:rsidRPr="005A72DE">
        <w:t xml:space="preserve">        am_i2c_read(p_i2c_dev, LPS22HB_PRESS_OUT_H, &amp;press_h, 1)</w:t>
      </w:r>
      <w:r>
        <w:t>;</w:t>
      </w:r>
    </w:p>
    <w:p w14:paraId="19201E05" w14:textId="77777777" w:rsidR="0002043A" w:rsidRPr="005A72DE" w:rsidRDefault="0002043A" w:rsidP="00532A7B">
      <w:pPr>
        <w:pStyle w:val="a5"/>
        <w:ind w:firstLine="420"/>
      </w:pPr>
      <w:r w:rsidRPr="005A72DE">
        <w:t xml:space="preserve">    }</w:t>
      </w:r>
    </w:p>
    <w:p w14:paraId="002C6B47" w14:textId="77777777" w:rsidR="0002043A" w:rsidRPr="005A72DE" w:rsidRDefault="0002043A" w:rsidP="00532A7B">
      <w:pPr>
        <w:pStyle w:val="a5"/>
        <w:ind w:firstLine="420"/>
      </w:pPr>
      <w:r w:rsidRPr="005A72DE">
        <w:rPr>
          <w:rFonts w:hint="eastAsia"/>
        </w:rPr>
        <w:t xml:space="preserve">    /</w:t>
      </w:r>
      <w:r>
        <w:t>/</w:t>
      </w:r>
      <w:r w:rsidRPr="005A72DE">
        <w:rPr>
          <w:rFonts w:hint="eastAsia"/>
        </w:rPr>
        <w:t xml:space="preserve"> </w:t>
      </w:r>
      <w:r w:rsidRPr="005A72DE">
        <w:rPr>
          <w:rFonts w:hint="eastAsia"/>
        </w:rPr>
        <w:t>转换成实际压力值</w:t>
      </w:r>
    </w:p>
    <w:p w14:paraId="431C44E1" w14:textId="77777777" w:rsidR="0002043A" w:rsidRPr="005A72DE" w:rsidRDefault="0002043A" w:rsidP="00532A7B">
      <w:pPr>
        <w:pStyle w:val="a5"/>
        <w:ind w:firstLine="420"/>
      </w:pPr>
      <w:r w:rsidRPr="005A72DE">
        <w:t xml:space="preserve">    *</w:t>
      </w:r>
      <w:r>
        <w:t>p_</w:t>
      </w:r>
      <w:r w:rsidRPr="005A72DE">
        <w:t>press = (uint32</w:t>
      </w:r>
      <w:r>
        <w:t>_t)(((uint32_t)(press_h) &lt;&lt; 16)</w:t>
      </w:r>
    </w:p>
    <w:p w14:paraId="2E8B4D86" w14:textId="77777777" w:rsidR="0002043A" w:rsidRPr="005A72DE" w:rsidRDefault="0002043A" w:rsidP="00532A7B">
      <w:pPr>
        <w:pStyle w:val="a5"/>
        <w:ind w:firstLine="420"/>
      </w:pPr>
      <w:r w:rsidRPr="005A72DE">
        <w:t xml:space="preserve">          </w:t>
      </w:r>
      <w:r>
        <w:t xml:space="preserve"> </w:t>
      </w:r>
      <w:r w:rsidRPr="005A72DE">
        <w:t xml:space="preserve"> | ((uint32_t)(press_l) &lt;</w:t>
      </w:r>
      <w:r>
        <w:t>&lt; 8) | ((uint32_t)(press_xl)));</w:t>
      </w:r>
    </w:p>
    <w:p w14:paraId="3129D11E" w14:textId="77777777" w:rsidR="0002043A" w:rsidRPr="005A72DE" w:rsidRDefault="0002043A" w:rsidP="00532A7B">
      <w:pPr>
        <w:pStyle w:val="a5"/>
        <w:ind w:firstLine="420"/>
      </w:pPr>
      <w:r w:rsidRPr="005A72DE">
        <w:t xml:space="preserve">    *</w:t>
      </w:r>
      <w:r>
        <w:t>p</w:t>
      </w:r>
      <w:r>
        <w:rPr>
          <w:rFonts w:hint="eastAsia"/>
        </w:rPr>
        <w:t>_</w:t>
      </w:r>
      <w:r w:rsidRPr="005A72DE">
        <w:t>press = (double)(*</w:t>
      </w:r>
      <w:r>
        <w:t>p_press) / 4096.0;</w:t>
      </w:r>
    </w:p>
    <w:p w14:paraId="2C4831A9" w14:textId="77777777" w:rsidR="0002043A" w:rsidRPr="005A72DE" w:rsidRDefault="0002043A" w:rsidP="00532A7B">
      <w:pPr>
        <w:pStyle w:val="a5"/>
        <w:ind w:firstLine="420"/>
      </w:pPr>
      <w:r w:rsidRPr="005A72DE">
        <w:t xml:space="preserve">    return  ret;</w:t>
      </w:r>
    </w:p>
    <w:p w14:paraId="68A5D7FD" w14:textId="77777777" w:rsidR="0002043A" w:rsidRDefault="0002043A" w:rsidP="00532A7B">
      <w:pPr>
        <w:pStyle w:val="a5"/>
        <w:ind w:firstLine="420"/>
      </w:pPr>
      <w:r w:rsidRPr="005A72DE">
        <w:t>}</w:t>
      </w:r>
    </w:p>
    <w:p w14:paraId="3D5BFC92" w14:textId="77777777" w:rsidR="0002043A" w:rsidRPr="005E7A52" w:rsidRDefault="0002043A" w:rsidP="00A141DF">
      <w:pPr>
        <w:numPr>
          <w:ilvl w:val="0"/>
          <w:numId w:val="74"/>
        </w:numPr>
        <w:spacing w:before="62" w:after="62"/>
        <w:rPr>
          <w:b/>
          <w:lang w:val="de-DE"/>
        </w:rPr>
      </w:pPr>
      <w:r w:rsidRPr="005E7A52">
        <w:rPr>
          <w:rFonts w:hint="eastAsia"/>
          <w:b/>
          <w:lang w:val="de-DE"/>
        </w:rPr>
        <w:t>使用</w:t>
      </w:r>
      <w:r w:rsidRPr="005E7A52">
        <w:rPr>
          <w:b/>
          <w:lang w:val="de-DE"/>
        </w:rPr>
        <w:t>范例</w:t>
      </w:r>
    </w:p>
    <w:p w14:paraId="0CF549F4" w14:textId="77777777" w:rsidR="0002043A" w:rsidRDefault="0002043A" w:rsidP="0002043A">
      <w:pPr>
        <w:pStyle w:val="23"/>
        <w:spacing w:before="62" w:after="62"/>
      </w:pPr>
      <w:r w:rsidRPr="000D288C">
        <w:rPr>
          <w:rFonts w:hint="eastAsia"/>
        </w:rPr>
        <w:t>当完成初始化后，即可使用通用的</w:t>
      </w:r>
      <w:r>
        <w:rPr>
          <w:rFonts w:hint="eastAsia"/>
        </w:rPr>
        <w:t>温度</w:t>
      </w:r>
      <w:r w:rsidRPr="000D288C">
        <w:rPr>
          <w:rFonts w:hint="eastAsia"/>
        </w:rPr>
        <w:t>读取接口</w:t>
      </w:r>
      <w:r>
        <w:rPr>
          <w:rFonts w:hint="eastAsia"/>
        </w:rPr>
        <w:t>和气压</w:t>
      </w:r>
      <w:r>
        <w:t>读取接口</w:t>
      </w:r>
      <w:r w:rsidRPr="000D288C">
        <w:rPr>
          <w:rFonts w:hint="eastAsia"/>
        </w:rPr>
        <w:t>获取当前</w:t>
      </w:r>
      <w:r>
        <w:rPr>
          <w:rFonts w:hint="eastAsia"/>
        </w:rPr>
        <w:t>温度和气压值</w:t>
      </w:r>
      <w:r w:rsidRPr="000D288C">
        <w:rPr>
          <w:rFonts w:hint="eastAsia"/>
        </w:rPr>
        <w:t>，读取并通过串口打印当前</w:t>
      </w:r>
      <w:r>
        <w:rPr>
          <w:rFonts w:hint="eastAsia"/>
        </w:rPr>
        <w:t>温度和气压</w:t>
      </w:r>
      <w:r>
        <w:t>信息</w:t>
      </w:r>
      <w:r w:rsidRPr="000D288C">
        <w:rPr>
          <w:rFonts w:hint="eastAsia"/>
        </w:rPr>
        <w:t>的范例程序</w:t>
      </w:r>
      <w:r>
        <w:rPr>
          <w:rFonts w:hint="eastAsia"/>
        </w:rPr>
        <w:t>。</w:t>
      </w:r>
      <w:r w:rsidRPr="000D288C">
        <w:rPr>
          <w:rFonts w:hint="eastAsia"/>
        </w:rPr>
        <w:t>详见</w:t>
      </w:r>
      <w:r>
        <w:fldChar w:fldCharType="begin"/>
      </w:r>
      <w:r>
        <w:instrText xml:space="preserve"> </w:instrText>
      </w:r>
      <w:r>
        <w:rPr>
          <w:rFonts w:hint="eastAsia"/>
        </w:rPr>
        <w:instrText>REF _Ref528569317 \h</w:instrText>
      </w:r>
      <w:r>
        <w:instrText xml:space="preserve">  \* MERGEFORMAT </w:instrText>
      </w:r>
      <w:r>
        <w:fldChar w:fldCharType="separate"/>
      </w:r>
      <w:r w:rsidR="00B93B10">
        <w:rPr>
          <w:rFonts w:hint="eastAsia"/>
        </w:rPr>
        <w:t>程序清单</w:t>
      </w:r>
      <w:r w:rsidR="00B93B10">
        <w:t>5.82</w:t>
      </w:r>
      <w:r>
        <w:fldChar w:fldCharType="end"/>
      </w:r>
      <w:r>
        <w:rPr>
          <w:rFonts w:hint="eastAsia"/>
        </w:rPr>
        <w:t>。</w:t>
      </w:r>
    </w:p>
    <w:p w14:paraId="3922D21C" w14:textId="655D0DCF" w:rsidR="0002043A" w:rsidRDefault="0002043A" w:rsidP="0002043A">
      <w:pPr>
        <w:pStyle w:val="a7"/>
      </w:pPr>
      <w:bookmarkStart w:id="567" w:name="_Ref528569317"/>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83</w:t>
      </w:r>
      <w:r w:rsidR="00A26C7F">
        <w:fldChar w:fldCharType="end"/>
      </w:r>
      <w:bookmarkEnd w:id="567"/>
      <w:r>
        <w:t xml:space="preserve">  </w:t>
      </w:r>
      <w:r>
        <w:t>使用</w:t>
      </w:r>
      <w:r>
        <w:rPr>
          <w:rFonts w:hint="eastAsia"/>
        </w:rPr>
        <w:t>L</w:t>
      </w:r>
      <w:r>
        <w:t>PS22HB</w:t>
      </w:r>
      <w:r>
        <w:t>范例程序</w:t>
      </w:r>
    </w:p>
    <w:p w14:paraId="07E3460E" w14:textId="77777777" w:rsidR="0002043A" w:rsidRPr="00C80B90" w:rsidRDefault="0002043A" w:rsidP="00532A7B">
      <w:pPr>
        <w:pStyle w:val="a5"/>
        <w:ind w:firstLine="420"/>
      </w:pPr>
      <w:r w:rsidRPr="00C80B90">
        <w:t>#include "ametal.h"</w:t>
      </w:r>
    </w:p>
    <w:p w14:paraId="35033E4F" w14:textId="77777777" w:rsidR="0002043A" w:rsidRPr="00C80B90" w:rsidRDefault="0002043A" w:rsidP="00532A7B">
      <w:pPr>
        <w:pStyle w:val="a5"/>
        <w:ind w:firstLine="420"/>
      </w:pPr>
      <w:r w:rsidRPr="00C80B90">
        <w:t>#include "am_delay.h"</w:t>
      </w:r>
    </w:p>
    <w:p w14:paraId="587A3184" w14:textId="77777777" w:rsidR="0002043A" w:rsidRPr="00C80B90" w:rsidRDefault="0002043A" w:rsidP="00532A7B">
      <w:pPr>
        <w:pStyle w:val="a5"/>
        <w:ind w:firstLine="420"/>
      </w:pPr>
      <w:r w:rsidRPr="00C80B90">
        <w:t>#include "am_lps22hb.h"</w:t>
      </w:r>
    </w:p>
    <w:p w14:paraId="62CA8678" w14:textId="77777777" w:rsidR="0002043A" w:rsidRPr="00C80B90" w:rsidRDefault="0002043A" w:rsidP="00532A7B">
      <w:pPr>
        <w:pStyle w:val="a5"/>
        <w:ind w:firstLine="420"/>
      </w:pPr>
      <w:r w:rsidRPr="00C80B90">
        <w:t>#include "am_hwconf_lps22hb.h"</w:t>
      </w:r>
    </w:p>
    <w:p w14:paraId="0E958A8E" w14:textId="77777777" w:rsidR="0002043A" w:rsidRPr="00C80B90" w:rsidRDefault="0002043A" w:rsidP="00532A7B">
      <w:pPr>
        <w:pStyle w:val="a5"/>
        <w:ind w:firstLine="420"/>
      </w:pPr>
      <w:r w:rsidRPr="00C80B90">
        <w:t>#include "am_vdebug.h"</w:t>
      </w:r>
    </w:p>
    <w:p w14:paraId="19F11EB6" w14:textId="77777777" w:rsidR="0002043A" w:rsidRPr="00C80B90" w:rsidRDefault="0002043A" w:rsidP="00532A7B">
      <w:pPr>
        <w:pStyle w:val="a5"/>
        <w:ind w:firstLine="420"/>
      </w:pPr>
      <w:r w:rsidRPr="00C80B90">
        <w:t>void demo_lps22hb_entry (void)</w:t>
      </w:r>
    </w:p>
    <w:p w14:paraId="5233FDA3" w14:textId="77777777" w:rsidR="0002043A" w:rsidRPr="00C80B90" w:rsidRDefault="0002043A" w:rsidP="00532A7B">
      <w:pPr>
        <w:pStyle w:val="a5"/>
        <w:ind w:firstLine="420"/>
      </w:pPr>
      <w:r w:rsidRPr="00C80B90">
        <w:t xml:space="preserve">{  </w:t>
      </w:r>
    </w:p>
    <w:p w14:paraId="2F964808" w14:textId="77777777" w:rsidR="0002043A" w:rsidRPr="00C80B90" w:rsidRDefault="0002043A" w:rsidP="00532A7B">
      <w:pPr>
        <w:pStyle w:val="a5"/>
        <w:ind w:firstLine="420"/>
      </w:pPr>
      <w:r w:rsidRPr="00C80B90">
        <w:t xml:space="preserve">    am_lps22hb_handle_t handle;</w:t>
      </w:r>
    </w:p>
    <w:p w14:paraId="33563160" w14:textId="77777777" w:rsidR="0002043A" w:rsidRPr="00C80B90" w:rsidRDefault="0002043A" w:rsidP="00532A7B">
      <w:pPr>
        <w:pStyle w:val="a5"/>
        <w:ind w:firstLine="420"/>
      </w:pPr>
      <w:r w:rsidRPr="00C80B90">
        <w:t xml:space="preserve">    int16_t  temp</w:t>
      </w:r>
      <w:r>
        <w:tab/>
      </w:r>
      <w:r w:rsidRPr="00C80B90">
        <w:t>= 0;</w:t>
      </w:r>
    </w:p>
    <w:p w14:paraId="0CB0FAE2" w14:textId="77777777" w:rsidR="0002043A" w:rsidRPr="00C80B90" w:rsidRDefault="0002043A" w:rsidP="00532A7B">
      <w:pPr>
        <w:pStyle w:val="a5"/>
        <w:ind w:firstLine="420"/>
      </w:pPr>
      <w:r w:rsidRPr="00C80B90">
        <w:t xml:space="preserve">    uint32_t press</w:t>
      </w:r>
      <w:r>
        <w:tab/>
      </w:r>
      <w:r w:rsidRPr="00C80B90">
        <w:t>= 0;</w:t>
      </w:r>
    </w:p>
    <w:p w14:paraId="7C955CC1" w14:textId="77777777" w:rsidR="0002043A" w:rsidRPr="00C80B90" w:rsidRDefault="0002043A" w:rsidP="00532A7B">
      <w:pPr>
        <w:pStyle w:val="a5"/>
        <w:ind w:firstLine="420"/>
      </w:pPr>
      <w:r w:rsidRPr="00C80B90">
        <w:t xml:space="preserve">    handle = am_lps22hb_inst_init();    </w:t>
      </w:r>
    </w:p>
    <w:p w14:paraId="09146236" w14:textId="77777777" w:rsidR="0002043A" w:rsidRPr="00C80B90" w:rsidRDefault="0002043A" w:rsidP="00532A7B">
      <w:pPr>
        <w:pStyle w:val="a5"/>
        <w:ind w:firstLine="420"/>
      </w:pPr>
      <w:r w:rsidRPr="00C80B90">
        <w:t xml:space="preserve">    while</w:t>
      </w:r>
      <w:r>
        <w:t xml:space="preserve"> </w:t>
      </w:r>
      <w:r w:rsidRPr="00C80B90">
        <w:t>(1) {</w:t>
      </w:r>
    </w:p>
    <w:p w14:paraId="6E085C19" w14:textId="77777777" w:rsidR="0002043A" w:rsidRPr="00C80B90" w:rsidRDefault="0002043A" w:rsidP="00532A7B">
      <w:pPr>
        <w:pStyle w:val="a5"/>
        <w:ind w:firstLine="420"/>
      </w:pPr>
      <w:r w:rsidRPr="00C80B90">
        <w:t xml:space="preserve">        am_lsp22hb_read_temp (handle, &amp;temp);</w:t>
      </w:r>
    </w:p>
    <w:p w14:paraId="51C22AE9" w14:textId="77777777" w:rsidR="0002043A" w:rsidRPr="00C80B90" w:rsidRDefault="0002043A" w:rsidP="00532A7B">
      <w:pPr>
        <w:pStyle w:val="a5"/>
        <w:ind w:firstLine="420"/>
      </w:pPr>
      <w:r w:rsidRPr="00C80B90">
        <w:t xml:space="preserve">        am_lsp22hb_read_press (handle, &amp;press);</w:t>
      </w:r>
    </w:p>
    <w:p w14:paraId="20F501FD" w14:textId="77777777" w:rsidR="0002043A" w:rsidRPr="00C80B90" w:rsidRDefault="0002043A" w:rsidP="00532A7B">
      <w:pPr>
        <w:pStyle w:val="a5"/>
        <w:ind w:firstLine="420"/>
      </w:pPr>
      <w:r w:rsidRPr="00C80B90">
        <w:rPr>
          <w:rFonts w:hint="eastAsia"/>
        </w:rPr>
        <w:t xml:space="preserve">        AM_DBG_INFO("temp  = %d </w:t>
      </w:r>
      <w:r w:rsidRPr="00C80B90">
        <w:rPr>
          <w:rFonts w:hint="eastAsia"/>
        </w:rPr>
        <w:t>℃</w:t>
      </w:r>
      <w:r w:rsidRPr="00C80B90">
        <w:rPr>
          <w:rFonts w:hint="eastAsia"/>
        </w:rPr>
        <w:t xml:space="preserve">  \r\n", temp);</w:t>
      </w:r>
    </w:p>
    <w:p w14:paraId="725A1C7A" w14:textId="77777777" w:rsidR="0002043A" w:rsidRPr="00C80B90" w:rsidRDefault="0002043A" w:rsidP="00532A7B">
      <w:pPr>
        <w:pStyle w:val="a5"/>
        <w:ind w:firstLine="420"/>
      </w:pPr>
      <w:r w:rsidRPr="00C80B90">
        <w:t xml:space="preserve">        AM_DBG_INFO("press = %d hPa \r\n", press);</w:t>
      </w:r>
    </w:p>
    <w:p w14:paraId="06035ECC" w14:textId="77777777" w:rsidR="0002043A" w:rsidRPr="00C80B90" w:rsidRDefault="0002043A" w:rsidP="00532A7B">
      <w:pPr>
        <w:pStyle w:val="a5"/>
        <w:ind w:firstLine="420"/>
      </w:pPr>
      <w:r w:rsidRPr="00C80B90">
        <w:t xml:space="preserve">        am_mdelay(500);</w:t>
      </w:r>
    </w:p>
    <w:p w14:paraId="4A586FEE" w14:textId="77777777" w:rsidR="0002043A" w:rsidRPr="00C80B90" w:rsidRDefault="0002043A" w:rsidP="00532A7B">
      <w:pPr>
        <w:pStyle w:val="a5"/>
        <w:ind w:firstLine="420"/>
      </w:pPr>
      <w:r w:rsidRPr="00C80B90">
        <w:lastRenderedPageBreak/>
        <w:t xml:space="preserve">    }</w:t>
      </w:r>
    </w:p>
    <w:p w14:paraId="3DCAE3AA" w14:textId="77777777" w:rsidR="0002043A" w:rsidRDefault="0002043A" w:rsidP="00532A7B">
      <w:pPr>
        <w:pStyle w:val="a5"/>
        <w:ind w:firstLine="420"/>
      </w:pPr>
      <w:r w:rsidRPr="00C80B90">
        <w:t>}</w:t>
      </w:r>
    </w:p>
    <w:p w14:paraId="2B8CC14F" w14:textId="6CBA4546" w:rsidR="0002043A" w:rsidRDefault="0002043A" w:rsidP="0002043A">
      <w:pPr>
        <w:pStyle w:val="20"/>
        <w:rPr>
          <w:lang w:val="de-DE"/>
        </w:rPr>
      </w:pPr>
      <w:bookmarkStart w:id="568" w:name="_Toc528685845"/>
      <w:bookmarkStart w:id="569" w:name="_Toc528750849"/>
      <w:bookmarkStart w:id="570" w:name="_Toc6175878"/>
      <w:r>
        <w:rPr>
          <w:lang w:val="de-DE"/>
        </w:rPr>
        <w:t>LTR-553ALS</w:t>
      </w:r>
      <w:bookmarkEnd w:id="568"/>
      <w:bookmarkEnd w:id="569"/>
      <w:r>
        <w:rPr>
          <w:rFonts w:hint="eastAsia"/>
        </w:rPr>
        <w:t>传感器组件</w:t>
      </w:r>
      <w:bookmarkEnd w:id="570"/>
      <w:r>
        <w:rPr>
          <w:lang w:val="de-DE"/>
        </w:rPr>
        <w:t xml:space="preserve"> </w:t>
      </w:r>
    </w:p>
    <w:p w14:paraId="51E0B14A" w14:textId="1CC14913" w:rsidR="0002043A" w:rsidRDefault="0002043A" w:rsidP="0002043A">
      <w:pPr>
        <w:pStyle w:val="a7"/>
        <w:keepNext/>
        <w:framePr w:w="3725" w:h="2537" w:hRule="exact" w:hSpace="181" w:wrap="around" w:vAnchor="text" w:hAnchor="page" w:x="6312" w:y="286"/>
        <w:spacing w:before="62" w:after="62"/>
        <w:jc w:val="both"/>
      </w:pPr>
      <w:r w:rsidRPr="00B21106">
        <w:rPr>
          <w:noProof/>
        </w:rPr>
        <w:drawing>
          <wp:inline distT="0" distB="0" distL="0" distR="0" wp14:anchorId="3F153B06" wp14:editId="2055F5BE">
            <wp:extent cx="2286000" cy="10972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86000" cy="1097280"/>
                    </a:xfrm>
                    <a:prstGeom prst="rect">
                      <a:avLst/>
                    </a:prstGeom>
                    <a:noFill/>
                    <a:ln>
                      <a:noFill/>
                    </a:ln>
                  </pic:spPr>
                </pic:pic>
              </a:graphicData>
            </a:graphic>
          </wp:inline>
        </w:drawing>
      </w:r>
    </w:p>
    <w:p w14:paraId="33FE4990" w14:textId="14EBC690" w:rsidR="0002043A" w:rsidRPr="00184227" w:rsidRDefault="0002043A" w:rsidP="0002043A">
      <w:pPr>
        <w:pStyle w:val="a7"/>
        <w:framePr w:w="3725" w:h="2537" w:hRule="exact" w:hSpace="181" w:wrap="around" w:vAnchor="text" w:hAnchor="page" w:x="6312" w:y="286"/>
        <w:spacing w:before="62" w:after="62"/>
      </w:pPr>
      <w:bookmarkStart w:id="571" w:name="_Ref528325321"/>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5</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14</w:t>
      </w:r>
      <w:r w:rsidR="006352F3">
        <w:fldChar w:fldCharType="end"/>
      </w:r>
      <w:bookmarkEnd w:id="571"/>
      <w:r>
        <w:t xml:space="preserve">  LTR-553AL</w:t>
      </w:r>
      <w:r>
        <w:rPr>
          <w:rFonts w:hint="eastAsia"/>
        </w:rPr>
        <w:t>-</w:t>
      </w:r>
      <w:r>
        <w:t>01</w:t>
      </w:r>
      <w:r>
        <w:rPr>
          <w:rFonts w:hint="eastAsia"/>
        </w:rPr>
        <w:t>应用电路</w:t>
      </w:r>
    </w:p>
    <w:p w14:paraId="3D58DF72" w14:textId="77777777" w:rsidR="0002043A" w:rsidRPr="00792311" w:rsidRDefault="0002043A" w:rsidP="0002043A">
      <w:pPr>
        <w:pStyle w:val="30"/>
        <w:rPr>
          <w:lang w:val="de-DE"/>
        </w:rPr>
      </w:pPr>
      <w:bookmarkStart w:id="572" w:name="_Toc528750850"/>
      <w:bookmarkStart w:id="573" w:name="_Toc6175879"/>
      <w:r>
        <w:rPr>
          <w:rFonts w:hint="eastAsia"/>
          <w:lang w:val="de-DE"/>
        </w:rPr>
        <w:t>器件介绍</w:t>
      </w:r>
      <w:bookmarkEnd w:id="572"/>
      <w:bookmarkEnd w:id="573"/>
    </w:p>
    <w:p w14:paraId="1580F2DB" w14:textId="77777777" w:rsidR="0002043A" w:rsidRDefault="0002043A" w:rsidP="0002043A">
      <w:pPr>
        <w:keepNext/>
        <w:spacing w:before="62" w:after="62"/>
        <w:ind w:firstLine="420"/>
      </w:pPr>
      <w:r w:rsidRPr="00F366D6">
        <w:rPr>
          <w:rFonts w:hint="eastAsia"/>
          <w:lang w:val="de-DE"/>
        </w:rPr>
        <w:t>LTR-553ALS-</w:t>
      </w:r>
      <w:r>
        <w:rPr>
          <w:lang w:val="de-DE"/>
        </w:rPr>
        <w:t>01</w:t>
      </w:r>
      <w:r>
        <w:rPr>
          <w:rFonts w:hint="eastAsia"/>
          <w:lang w:val="de-DE"/>
        </w:rPr>
        <w:t>内部</w:t>
      </w:r>
      <w:r w:rsidRPr="00F366D6">
        <w:rPr>
          <w:rFonts w:hint="eastAsia"/>
          <w:lang w:val="de-DE"/>
        </w:rPr>
        <w:t>集成低压</w:t>
      </w:r>
      <w:r w:rsidRPr="009315EA">
        <w:rPr>
          <w:rFonts w:hint="eastAsia"/>
        </w:rPr>
        <w:t>I</w:t>
      </w:r>
      <w:r w:rsidRPr="009315EA">
        <w:rPr>
          <w:rFonts w:hint="eastAsia"/>
          <w:vertAlign w:val="superscript"/>
        </w:rPr>
        <w:t>2</w:t>
      </w:r>
      <w:r w:rsidRPr="009315EA">
        <w:rPr>
          <w:rFonts w:hint="eastAsia"/>
        </w:rPr>
        <w:t>C</w:t>
      </w:r>
      <w:r>
        <w:rPr>
          <w:rFonts w:hint="eastAsia"/>
          <w:lang w:val="de-DE"/>
        </w:rPr>
        <w:t>、光强</w:t>
      </w:r>
      <w:r w:rsidRPr="00F366D6">
        <w:rPr>
          <w:rFonts w:hint="eastAsia"/>
          <w:lang w:val="de-DE"/>
        </w:rPr>
        <w:t>传感器</w:t>
      </w:r>
      <w:r w:rsidRPr="00F366D6">
        <w:rPr>
          <w:rFonts w:hint="eastAsia"/>
          <w:lang w:val="de-DE"/>
        </w:rPr>
        <w:t>[ALS]</w:t>
      </w:r>
      <w:r w:rsidRPr="00F366D6">
        <w:rPr>
          <w:rFonts w:hint="eastAsia"/>
          <w:lang w:val="de-DE"/>
        </w:rPr>
        <w:t>和</w:t>
      </w:r>
      <w:r>
        <w:rPr>
          <w:rFonts w:hint="eastAsia"/>
          <w:lang w:val="de-DE"/>
        </w:rPr>
        <w:t>距离</w:t>
      </w:r>
      <w:r w:rsidRPr="00F366D6">
        <w:rPr>
          <w:rFonts w:hint="eastAsia"/>
          <w:lang w:val="de-DE"/>
        </w:rPr>
        <w:t>传感器</w:t>
      </w:r>
      <w:r w:rsidRPr="00F366D6">
        <w:rPr>
          <w:rFonts w:hint="eastAsia"/>
          <w:lang w:val="de-DE"/>
        </w:rPr>
        <w:t>[PS]</w:t>
      </w:r>
      <w:r>
        <w:rPr>
          <w:rFonts w:hint="eastAsia"/>
          <w:lang w:val="de-DE"/>
        </w:rPr>
        <w:t>；采用单个微型芯片无铅表面贴片</w:t>
      </w:r>
      <w:r w:rsidRPr="00F366D6">
        <w:rPr>
          <w:rFonts w:hint="eastAsia"/>
          <w:lang w:val="de-DE"/>
        </w:rPr>
        <w:t>封装。该传感器</w:t>
      </w:r>
      <w:r>
        <w:rPr>
          <w:rFonts w:hint="eastAsia"/>
          <w:lang w:val="de-DE"/>
        </w:rPr>
        <w:t>可将光强和距离</w:t>
      </w:r>
      <w:r w:rsidRPr="00F366D6">
        <w:rPr>
          <w:rFonts w:hint="eastAsia"/>
          <w:lang w:val="de-DE"/>
        </w:rPr>
        <w:t>转换为</w:t>
      </w:r>
      <w:r>
        <w:rPr>
          <w:rFonts w:hint="eastAsia"/>
          <w:lang w:val="de-DE"/>
        </w:rPr>
        <w:t>数值，并从</w:t>
      </w:r>
      <w:r w:rsidRPr="00EF7E49">
        <w:rPr>
          <w:rFonts w:hint="eastAsia"/>
        </w:rPr>
        <w:t>I</w:t>
      </w:r>
      <w:r w:rsidRPr="0026712E">
        <w:rPr>
          <w:rFonts w:hint="eastAsia"/>
          <w:vertAlign w:val="superscript"/>
        </w:rPr>
        <w:t>2</w:t>
      </w:r>
      <w:r w:rsidRPr="00EF7E49">
        <w:rPr>
          <w:rFonts w:hint="eastAsia"/>
        </w:rPr>
        <w:t>C</w:t>
      </w:r>
      <w:r w:rsidRPr="00F366D6">
        <w:rPr>
          <w:rFonts w:hint="eastAsia"/>
          <w:lang w:val="de-DE"/>
        </w:rPr>
        <w:t>接口</w:t>
      </w:r>
      <w:r>
        <w:rPr>
          <w:rFonts w:hint="eastAsia"/>
          <w:lang w:val="de-DE"/>
        </w:rPr>
        <w:t>输出</w:t>
      </w:r>
      <w:r w:rsidRPr="00F366D6">
        <w:rPr>
          <w:rFonts w:hint="eastAsia"/>
          <w:lang w:val="de-DE"/>
        </w:rPr>
        <w:t>。它在</w:t>
      </w:r>
      <w:r w:rsidRPr="00F366D6">
        <w:rPr>
          <w:rFonts w:hint="eastAsia"/>
          <w:lang w:val="de-DE"/>
        </w:rPr>
        <w:t>0.01 lux</w:t>
      </w:r>
      <w:r w:rsidRPr="00F366D6">
        <w:rPr>
          <w:rFonts w:hint="eastAsia"/>
          <w:lang w:val="de-DE"/>
        </w:rPr>
        <w:t>至</w:t>
      </w:r>
      <w:r w:rsidRPr="00F366D6">
        <w:rPr>
          <w:rFonts w:hint="eastAsia"/>
          <w:lang w:val="de-DE"/>
        </w:rPr>
        <w:t>64k lux</w:t>
      </w:r>
      <w:r w:rsidRPr="00F366D6">
        <w:rPr>
          <w:rFonts w:hint="eastAsia"/>
          <w:lang w:val="de-DE"/>
        </w:rPr>
        <w:t>的宽动态范围内提供线性响应，非常适合高亮度</w:t>
      </w:r>
      <w:r>
        <w:rPr>
          <w:rFonts w:hint="eastAsia"/>
          <w:lang w:val="de-DE"/>
        </w:rPr>
        <w:t>环境下的应用；它</w:t>
      </w:r>
      <w:r w:rsidRPr="00F366D6">
        <w:rPr>
          <w:rFonts w:hint="eastAsia"/>
          <w:lang w:val="de-DE"/>
        </w:rPr>
        <w:t>内置</w:t>
      </w:r>
      <w:r>
        <w:rPr>
          <w:rFonts w:hint="eastAsia"/>
          <w:lang w:val="de-DE"/>
        </w:rPr>
        <w:t>的距离</w:t>
      </w:r>
      <w:r w:rsidRPr="00F366D6">
        <w:rPr>
          <w:rFonts w:hint="eastAsia"/>
          <w:lang w:val="de-DE"/>
        </w:rPr>
        <w:t>传感器（发射器和探测器），可在用户可配置的距离内检测物体</w:t>
      </w:r>
      <w:r>
        <w:rPr>
          <w:rFonts w:hint="eastAsia"/>
          <w:lang w:val="de-DE"/>
        </w:rPr>
        <w:t>。电路图详见</w:t>
      </w:r>
      <w:r>
        <w:rPr>
          <w:lang w:val="de-DE"/>
        </w:rPr>
        <w:fldChar w:fldCharType="begin"/>
      </w:r>
      <w:r>
        <w:rPr>
          <w:lang w:val="de-DE"/>
        </w:rPr>
        <w:instrText xml:space="preserve"> </w:instrText>
      </w:r>
      <w:r>
        <w:rPr>
          <w:rFonts w:hint="eastAsia"/>
          <w:lang w:val="de-DE"/>
        </w:rPr>
        <w:instrText>REF _Ref528325321 \h</w:instrText>
      </w:r>
      <w:r>
        <w:rPr>
          <w:lang w:val="de-DE"/>
        </w:rPr>
        <w:instrText xml:space="preserve"> </w:instrText>
      </w:r>
      <w:r>
        <w:rPr>
          <w:lang w:val="de-DE"/>
        </w:rPr>
      </w:r>
      <w:r>
        <w:rPr>
          <w:lang w:val="de-DE"/>
        </w:rPr>
        <w:fldChar w:fldCharType="separate"/>
      </w:r>
      <w:r w:rsidR="00B93B10">
        <w:rPr>
          <w:rFonts w:hint="eastAsia"/>
        </w:rPr>
        <w:t>图</w:t>
      </w:r>
      <w:r w:rsidR="00B93B10">
        <w:rPr>
          <w:noProof/>
        </w:rPr>
        <w:t>5</w:t>
      </w:r>
      <w:r w:rsidR="00B93B10">
        <w:t>.</w:t>
      </w:r>
      <w:r w:rsidR="00B93B10">
        <w:rPr>
          <w:noProof/>
        </w:rPr>
        <w:t>14</w:t>
      </w:r>
      <w:r>
        <w:rPr>
          <w:lang w:val="de-DE"/>
        </w:rPr>
        <w:fldChar w:fldCharType="end"/>
      </w:r>
      <w:r>
        <w:rPr>
          <w:rFonts w:hint="eastAsia"/>
          <w:lang w:val="de-DE"/>
        </w:rPr>
        <w:t>。</w:t>
      </w:r>
    </w:p>
    <w:p w14:paraId="0EF17841" w14:textId="77777777" w:rsidR="0002043A" w:rsidRDefault="0002043A" w:rsidP="0002043A">
      <w:pPr>
        <w:pStyle w:val="30"/>
        <w:rPr>
          <w:lang w:val="de-DE"/>
        </w:rPr>
      </w:pPr>
      <w:bookmarkStart w:id="574" w:name="_Toc528685847"/>
      <w:bookmarkStart w:id="575" w:name="_Toc528750851"/>
      <w:bookmarkStart w:id="576" w:name="_Toc6175880"/>
      <w:r>
        <w:rPr>
          <w:lang w:val="de-DE"/>
        </w:rPr>
        <w:t>LTR-553ALS</w:t>
      </w:r>
      <w:bookmarkEnd w:id="574"/>
      <w:r>
        <w:rPr>
          <w:rFonts w:hint="eastAsia"/>
          <w:lang w:val="de-DE"/>
        </w:rPr>
        <w:t>初始化</w:t>
      </w:r>
      <w:bookmarkEnd w:id="575"/>
      <w:bookmarkEnd w:id="576"/>
    </w:p>
    <w:p w14:paraId="609F0E08" w14:textId="77777777" w:rsidR="0002043A" w:rsidRPr="00F366D6" w:rsidRDefault="0002043A" w:rsidP="0002043A">
      <w:pPr>
        <w:pStyle w:val="23"/>
        <w:spacing w:before="62" w:after="62"/>
        <w:rPr>
          <w:lang w:val="de-DE"/>
        </w:rPr>
      </w:pPr>
      <w:r w:rsidRPr="00CD74E3">
        <w:rPr>
          <w:lang w:val="de-DE"/>
        </w:rPr>
        <w:t>AMetal</w:t>
      </w:r>
      <w:r>
        <w:rPr>
          <w:rFonts w:hint="eastAsia"/>
        </w:rPr>
        <w:t>提供</w:t>
      </w:r>
      <w:r>
        <w:t>了</w:t>
      </w:r>
      <w:r>
        <w:rPr>
          <w:lang w:val="de-DE"/>
        </w:rPr>
        <w:t>LTR-553ALS</w:t>
      </w:r>
      <w:r>
        <w:t>的驱动</w:t>
      </w:r>
      <w:r w:rsidRPr="00CD74E3">
        <w:rPr>
          <w:lang w:val="de-DE"/>
        </w:rPr>
        <w:t>，</w:t>
      </w:r>
      <w:r>
        <w:rPr>
          <w:rFonts w:hint="eastAsia"/>
        </w:rPr>
        <w:t>在</w:t>
      </w:r>
      <w:r>
        <w:t>使用</w:t>
      </w:r>
      <w:r>
        <w:rPr>
          <w:lang w:val="de-DE"/>
        </w:rPr>
        <w:t>LTR-553ALS</w:t>
      </w:r>
      <w:r>
        <w:rPr>
          <w:rFonts w:hint="eastAsia"/>
        </w:rPr>
        <w:t>前</w:t>
      </w:r>
      <w:r w:rsidRPr="00CD74E3">
        <w:rPr>
          <w:lang w:val="de-DE"/>
        </w:rPr>
        <w:t>，</w:t>
      </w:r>
      <w:r>
        <w:t>必须完成</w:t>
      </w:r>
      <w:r>
        <w:rPr>
          <w:lang w:val="de-DE"/>
        </w:rPr>
        <w:t>LTR-553ALS</w:t>
      </w:r>
      <w:r>
        <w:rPr>
          <w:rFonts w:hint="eastAsia"/>
        </w:rPr>
        <w:t>初始化</w:t>
      </w:r>
      <w:r>
        <w:t>操作</w:t>
      </w:r>
      <w:r w:rsidRPr="00CD74E3">
        <w:rPr>
          <w:lang w:val="de-DE"/>
        </w:rPr>
        <w:t>，</w:t>
      </w:r>
      <w:r>
        <w:t>以获取</w:t>
      </w:r>
      <w:r>
        <w:rPr>
          <w:rFonts w:hint="eastAsia"/>
        </w:rPr>
        <w:t>到</w:t>
      </w:r>
      <w:r>
        <w:t>对应</w:t>
      </w:r>
      <w:r>
        <w:rPr>
          <w:rFonts w:hint="eastAsia"/>
        </w:rPr>
        <w:t>的</w:t>
      </w:r>
      <w:r>
        <w:t>操作句柄</w:t>
      </w:r>
      <w:r w:rsidRPr="00CD74E3">
        <w:rPr>
          <w:lang w:val="de-DE"/>
        </w:rPr>
        <w:t>，</w:t>
      </w:r>
      <w:r>
        <w:t>进而使用</w:t>
      </w:r>
      <w:r>
        <w:rPr>
          <w:lang w:val="de-DE"/>
        </w:rPr>
        <w:t>LTR-553ALS</w:t>
      </w:r>
      <w:r>
        <w:rPr>
          <w:rFonts w:hint="eastAsia"/>
        </w:rPr>
        <w:t>的</w:t>
      </w:r>
      <w:r>
        <w:t>各种功能</w:t>
      </w:r>
      <w:r w:rsidRPr="00CD74E3">
        <w:rPr>
          <w:rFonts w:hint="eastAsia"/>
          <w:lang w:val="de-DE"/>
        </w:rPr>
        <w:t>，</w:t>
      </w:r>
      <w:r w:rsidRPr="00EF7E49">
        <w:rPr>
          <w:rFonts w:hint="eastAsia"/>
        </w:rPr>
        <w:t>其函数</w:t>
      </w:r>
      <w:r w:rsidRPr="00F70F5E">
        <w:rPr>
          <w:rFonts w:hint="eastAsia"/>
          <w:lang w:val="de-DE"/>
        </w:rPr>
        <w:t>（</w:t>
      </w:r>
      <w:r w:rsidRPr="00F70F5E">
        <w:rPr>
          <w:lang w:val="de-DE"/>
        </w:rPr>
        <w:t>am_ltr_553als</w:t>
      </w:r>
      <w:r w:rsidRPr="00F70F5E">
        <w:rPr>
          <w:rFonts w:hint="eastAsia"/>
          <w:lang w:val="de-DE"/>
        </w:rPr>
        <w:t>_</w:t>
      </w:r>
      <w:r w:rsidRPr="00F70F5E">
        <w:rPr>
          <w:lang w:val="de-DE"/>
        </w:rPr>
        <w:t>01.h</w:t>
      </w:r>
      <w:r w:rsidRPr="00F70F5E">
        <w:rPr>
          <w:rFonts w:hint="eastAsia"/>
          <w:lang w:val="de-DE"/>
        </w:rPr>
        <w:t>）</w:t>
      </w:r>
      <w:r w:rsidRPr="00EF7E49">
        <w:rPr>
          <w:rFonts w:hint="eastAsia"/>
        </w:rPr>
        <w:t>的原型为</w:t>
      </w:r>
      <w:r w:rsidRPr="00F70F5E">
        <w:rPr>
          <w:rFonts w:hint="eastAsia"/>
          <w:lang w:val="de-DE"/>
        </w:rPr>
        <w:t>：</w:t>
      </w:r>
    </w:p>
    <w:p w14:paraId="50EA407E" w14:textId="77777777" w:rsidR="0002043A" w:rsidRPr="00FB1510" w:rsidRDefault="0002043A" w:rsidP="0002043A">
      <w:pPr>
        <w:pStyle w:val="a5"/>
      </w:pPr>
      <w:r w:rsidRPr="00FB1510">
        <w:t xml:space="preserve">am_ltr_553als_init (am_ltr_553als_dev_t </w:t>
      </w:r>
      <w:r w:rsidRPr="00FB1510">
        <w:tab/>
      </w:r>
      <w:r w:rsidRPr="00FB1510">
        <w:tab/>
        <w:t>*p_dev,</w:t>
      </w:r>
    </w:p>
    <w:p w14:paraId="45B8F7B7" w14:textId="77777777" w:rsidR="0002043A" w:rsidRPr="00FB1510" w:rsidRDefault="0002043A" w:rsidP="0002043A">
      <w:pPr>
        <w:pStyle w:val="a5"/>
      </w:pPr>
      <w:r w:rsidRPr="00FB1510">
        <w:t xml:space="preserve">                const am_ltr_553als_devinfo_t </w:t>
      </w:r>
      <w:r w:rsidRPr="00FB1510">
        <w:tab/>
        <w:t>*p_devinfo,</w:t>
      </w:r>
    </w:p>
    <w:p w14:paraId="64040E6E" w14:textId="77777777" w:rsidR="0002043A" w:rsidRPr="00FB1510" w:rsidRDefault="0002043A" w:rsidP="0002043A">
      <w:pPr>
        <w:pStyle w:val="a5"/>
      </w:pPr>
      <w:r w:rsidRPr="00FB1510">
        <w:t xml:space="preserve">                am_i2c_handle_t </w:t>
      </w:r>
      <w:r w:rsidRPr="00FB1510">
        <w:tab/>
      </w:r>
      <w:r w:rsidRPr="00FB1510">
        <w:tab/>
      </w:r>
      <w:r w:rsidRPr="00FB1510">
        <w:tab/>
        <w:t xml:space="preserve"> i2c_handle)</w:t>
      </w:r>
      <w:r w:rsidRPr="00FB1510">
        <w:rPr>
          <w:rFonts w:hint="eastAsia"/>
        </w:rPr>
        <w:t>;</w:t>
      </w:r>
    </w:p>
    <w:p w14:paraId="0AAA81D5" w14:textId="77777777" w:rsidR="0002043A" w:rsidRPr="007448B1" w:rsidRDefault="0002043A" w:rsidP="0002043A">
      <w:pPr>
        <w:spacing w:before="62" w:after="62"/>
        <w:rPr>
          <w:lang w:val="de-DE"/>
        </w:rPr>
      </w:pPr>
      <w:r>
        <w:rPr>
          <w:lang w:val="de-DE"/>
        </w:rPr>
        <w:tab/>
      </w:r>
      <w:r>
        <w:rPr>
          <w:lang w:val="de-DE"/>
        </w:rPr>
        <w:t>该函数用于将</w:t>
      </w:r>
      <w:r w:rsidRPr="00F366D6">
        <w:rPr>
          <w:rFonts w:hint="eastAsia"/>
          <w:lang w:val="de-DE"/>
        </w:rPr>
        <w:t>LTR-553ALS</w:t>
      </w:r>
      <w:r>
        <w:rPr>
          <w:rFonts w:hint="eastAsia"/>
          <w:lang w:val="de-DE"/>
        </w:rPr>
        <w:t>-</w:t>
      </w:r>
      <w:r>
        <w:rPr>
          <w:lang w:val="de-DE"/>
        </w:rPr>
        <w:t>01</w:t>
      </w:r>
      <w:r>
        <w:rPr>
          <w:lang w:val="de-DE"/>
        </w:rPr>
        <w:t>按照用户配置的实例信息初始化</w:t>
      </w:r>
      <w:r>
        <w:rPr>
          <w:rFonts w:hint="eastAsia"/>
          <w:lang w:val="de-DE"/>
        </w:rPr>
        <w:t>，初始化完成后即可使用接口函数</w:t>
      </w:r>
      <w:r>
        <w:rPr>
          <w:lang w:val="de-DE"/>
        </w:rPr>
        <w:t>获取当前的光强和距离</w:t>
      </w:r>
      <w:r>
        <w:rPr>
          <w:rFonts w:hint="eastAsia"/>
          <w:lang w:val="de-DE"/>
        </w:rPr>
        <w:t>。</w:t>
      </w:r>
      <w:r>
        <w:rPr>
          <w:rFonts w:hint="eastAsia"/>
          <w:lang w:val="de-DE"/>
        </w:rPr>
        <w:t>p</w:t>
      </w:r>
      <w:r>
        <w:rPr>
          <w:lang w:val="de-DE"/>
        </w:rPr>
        <w:t>_dev</w:t>
      </w:r>
      <w:r>
        <w:rPr>
          <w:lang w:val="de-DE"/>
        </w:rPr>
        <w:t>为指向</w:t>
      </w:r>
      <w:r>
        <w:t>am_ltr_553als_dev_t</w:t>
      </w:r>
      <w:r>
        <w:t>类型实例的指针</w:t>
      </w:r>
      <w:r>
        <w:rPr>
          <w:rFonts w:hint="eastAsia"/>
        </w:rPr>
        <w:t>，</w:t>
      </w:r>
      <w:r>
        <w:t>p_devinfo</w:t>
      </w:r>
      <w:r>
        <w:t>为指向</w:t>
      </w:r>
      <w:r>
        <w:t>am_ltr_553als_devinfo_t</w:t>
      </w:r>
      <w:r>
        <w:t>类型实例信息的指针</w:t>
      </w:r>
      <w:r>
        <w:rPr>
          <w:rFonts w:hint="eastAsia"/>
        </w:rPr>
        <w:t>，</w:t>
      </w:r>
      <w:r>
        <w:t>i2c_handle</w:t>
      </w:r>
      <w:r>
        <w:t>为与</w:t>
      </w:r>
      <w:r w:rsidRPr="00F366D6">
        <w:rPr>
          <w:rFonts w:hint="eastAsia"/>
          <w:lang w:val="de-DE"/>
        </w:rPr>
        <w:t>LTR-553ALS</w:t>
      </w:r>
      <w:r>
        <w:rPr>
          <w:rFonts w:hint="eastAsia"/>
          <w:lang w:val="de-DE"/>
        </w:rPr>
        <w:t>-</w:t>
      </w:r>
      <w:r>
        <w:rPr>
          <w:lang w:val="de-DE"/>
        </w:rPr>
        <w:t>01</w:t>
      </w:r>
      <w:r>
        <w:rPr>
          <w:lang w:val="de-DE"/>
        </w:rPr>
        <w:t>通信的</w:t>
      </w:r>
      <w:r w:rsidRPr="00EF7E49">
        <w:rPr>
          <w:rFonts w:hint="eastAsia"/>
        </w:rPr>
        <w:t>I</w:t>
      </w:r>
      <w:r w:rsidRPr="0026712E">
        <w:rPr>
          <w:rFonts w:hint="eastAsia"/>
          <w:vertAlign w:val="superscript"/>
        </w:rPr>
        <w:t>2</w:t>
      </w:r>
      <w:r w:rsidRPr="00EF7E49">
        <w:rPr>
          <w:rFonts w:hint="eastAsia"/>
        </w:rPr>
        <w:t>C</w:t>
      </w:r>
      <w:r>
        <w:rPr>
          <w:rFonts w:hint="eastAsia"/>
        </w:rPr>
        <w:t>实例句柄。</w:t>
      </w:r>
    </w:p>
    <w:p w14:paraId="4A43831F" w14:textId="77777777" w:rsidR="0002043A" w:rsidRPr="00F70F5E" w:rsidRDefault="0002043A" w:rsidP="00A141DF">
      <w:pPr>
        <w:pStyle w:val="afffb"/>
        <w:numPr>
          <w:ilvl w:val="0"/>
          <w:numId w:val="76"/>
        </w:numPr>
        <w:spacing w:before="62" w:after="62"/>
        <w:ind w:firstLineChars="0"/>
        <w:rPr>
          <w:b/>
          <w:lang w:val="de-DE"/>
        </w:rPr>
      </w:pPr>
      <w:r w:rsidRPr="00F70F5E">
        <w:rPr>
          <w:rFonts w:hint="eastAsia"/>
          <w:b/>
          <w:lang w:val="de-DE"/>
        </w:rPr>
        <w:t>实例</w:t>
      </w:r>
    </w:p>
    <w:p w14:paraId="1B0A25B0" w14:textId="77777777" w:rsidR="0002043A" w:rsidRDefault="0002043A" w:rsidP="0002043A">
      <w:pPr>
        <w:pStyle w:val="23"/>
        <w:spacing w:before="62" w:after="62"/>
        <w:rPr>
          <w:lang w:val="de-DE"/>
        </w:rPr>
      </w:pPr>
      <w:r>
        <w:rPr>
          <w:lang w:val="de-DE"/>
        </w:rPr>
        <w:t>定义</w:t>
      </w:r>
      <w:r w:rsidRPr="004538CA">
        <w:rPr>
          <w:lang w:val="de-DE"/>
        </w:rPr>
        <w:t>am_ltr_553als_dev_t</w:t>
      </w:r>
      <w:r>
        <w:rPr>
          <w:rFonts w:hint="eastAsia"/>
          <w:lang w:val="de-DE"/>
        </w:rPr>
        <w:t>类型（</w:t>
      </w:r>
      <w:r w:rsidRPr="004538CA">
        <w:rPr>
          <w:lang w:val="de-DE"/>
        </w:rPr>
        <w:t>am_ltr_553als_01.h</w:t>
      </w:r>
      <w:r>
        <w:rPr>
          <w:rFonts w:hint="eastAsia"/>
          <w:lang w:val="de-DE"/>
        </w:rPr>
        <w:t>）实例如下：</w:t>
      </w:r>
    </w:p>
    <w:p w14:paraId="6F549A37" w14:textId="77777777" w:rsidR="0002043A" w:rsidRPr="00FB1510" w:rsidRDefault="0002043A" w:rsidP="0002043A">
      <w:pPr>
        <w:pStyle w:val="a5"/>
        <w:ind w:firstLineChars="200" w:firstLine="360"/>
      </w:pPr>
      <w:r w:rsidRPr="00FB1510">
        <w:t xml:space="preserve">am_local  am_ltr_553als_dev_t  __g_ltr_553als_dev;    </w:t>
      </w:r>
      <w:r w:rsidRPr="00FB1510">
        <w:rPr>
          <w:rFonts w:hint="eastAsia"/>
        </w:rPr>
        <w:t>//</w:t>
      </w:r>
      <w:r w:rsidRPr="00FB1510">
        <w:rPr>
          <w:rFonts w:hint="eastAsia"/>
        </w:rPr>
        <w:t>定义</w:t>
      </w:r>
      <w:r w:rsidRPr="00FB1510">
        <w:t>LTR-553ALS</w:t>
      </w:r>
      <w:r w:rsidRPr="00FB1510">
        <w:t>实例</w:t>
      </w:r>
    </w:p>
    <w:p w14:paraId="1BAD228C" w14:textId="77777777" w:rsidR="0002043A" w:rsidRPr="000E3621" w:rsidRDefault="0002043A" w:rsidP="0002043A">
      <w:pPr>
        <w:pStyle w:val="23"/>
        <w:spacing w:before="62" w:after="62"/>
        <w:rPr>
          <w:lang w:val="de-DE"/>
        </w:rPr>
      </w:pPr>
      <w:r w:rsidRPr="00621168">
        <w:rPr>
          <w:rFonts w:hint="eastAsia"/>
        </w:rPr>
        <w:t>其中</w:t>
      </w:r>
      <w:r w:rsidRPr="000E3621">
        <w:rPr>
          <w:rFonts w:hint="eastAsia"/>
          <w:lang w:val="de-DE"/>
        </w:rPr>
        <w:t>，</w:t>
      </w:r>
      <w:r w:rsidRPr="004538CA">
        <w:rPr>
          <w:lang w:val="de-DE"/>
        </w:rPr>
        <w:t>__g_ltr_553als_dev</w:t>
      </w:r>
      <w:r w:rsidRPr="00621168">
        <w:rPr>
          <w:rFonts w:hint="eastAsia"/>
        </w:rPr>
        <w:t>为用户自定义的实例</w:t>
      </w:r>
      <w:r w:rsidRPr="000E3621">
        <w:rPr>
          <w:rFonts w:hint="eastAsia"/>
          <w:lang w:val="de-DE"/>
        </w:rPr>
        <w:t>，</w:t>
      </w:r>
      <w:r w:rsidRPr="00621168">
        <w:rPr>
          <w:rFonts w:hint="eastAsia"/>
        </w:rPr>
        <w:t>其地址作为</w:t>
      </w:r>
      <w:r w:rsidRPr="004538CA">
        <w:rPr>
          <w:rFonts w:hint="eastAsia"/>
          <w:lang w:val="de-DE"/>
        </w:rPr>
        <w:t>p_dev</w:t>
      </w:r>
      <w:r w:rsidRPr="00621168">
        <w:rPr>
          <w:rFonts w:hint="eastAsia"/>
        </w:rPr>
        <w:t>的实参传递。</w:t>
      </w:r>
    </w:p>
    <w:p w14:paraId="5C13245B" w14:textId="77777777" w:rsidR="0002043A" w:rsidRPr="00F70F5E" w:rsidRDefault="0002043A" w:rsidP="00A141DF">
      <w:pPr>
        <w:pStyle w:val="23"/>
        <w:numPr>
          <w:ilvl w:val="0"/>
          <w:numId w:val="76"/>
        </w:numPr>
        <w:spacing w:before="62" w:after="62"/>
        <w:rPr>
          <w:b/>
        </w:rPr>
      </w:pPr>
      <w:r w:rsidRPr="00BB3B7E">
        <w:rPr>
          <w:rFonts w:hint="eastAsia"/>
          <w:b/>
        </w:rPr>
        <w:t>实例信息</w:t>
      </w:r>
    </w:p>
    <w:p w14:paraId="6566AC8B" w14:textId="77777777" w:rsidR="0002043A" w:rsidRDefault="0002043A" w:rsidP="0002043A">
      <w:pPr>
        <w:spacing w:before="62" w:after="62"/>
        <w:ind w:firstLine="420"/>
        <w:rPr>
          <w:lang w:val="de-DE"/>
        </w:rPr>
      </w:pPr>
      <w:r w:rsidRPr="00184227">
        <w:rPr>
          <w:rFonts w:hint="eastAsia"/>
        </w:rPr>
        <w:t>实例信息主要描述了与</w:t>
      </w:r>
      <w:r>
        <w:rPr>
          <w:lang w:val="de-DE"/>
        </w:rPr>
        <w:t>LTR-553ALS</w:t>
      </w:r>
      <w:r>
        <w:rPr>
          <w:lang w:val="de-DE"/>
        </w:rPr>
        <w:t>传感器</w:t>
      </w:r>
      <w:r w:rsidRPr="00184227">
        <w:rPr>
          <w:rFonts w:hint="eastAsia"/>
        </w:rPr>
        <w:t>相关的信息</w:t>
      </w:r>
      <w:r w:rsidRPr="00184227">
        <w:rPr>
          <w:rFonts w:hint="eastAsia"/>
          <w:lang w:val="de-DE"/>
        </w:rPr>
        <w:t>，</w:t>
      </w:r>
      <w:r w:rsidRPr="00184227">
        <w:rPr>
          <w:rFonts w:hint="eastAsia"/>
        </w:rPr>
        <w:t>如</w:t>
      </w:r>
      <w:r>
        <w:rPr>
          <w:rFonts w:hint="eastAsia"/>
        </w:rPr>
        <w:t>光强测量范围，测量速度</w:t>
      </w:r>
      <w:r w:rsidRPr="00184227">
        <w:rPr>
          <w:rFonts w:hint="eastAsia"/>
        </w:rPr>
        <w:t>等信息。</w:t>
      </w:r>
      <w:r w:rsidRPr="00184227">
        <w:rPr>
          <w:rFonts w:hint="eastAsia"/>
          <w:lang w:val="de-DE"/>
        </w:rPr>
        <w:t>其类型</w:t>
      </w:r>
      <w:r w:rsidRPr="007D6FFE">
        <w:rPr>
          <w:lang w:val="de-DE"/>
        </w:rPr>
        <w:t>am_ltr_553als_devinfo_t</w:t>
      </w:r>
      <w:r w:rsidRPr="00184227">
        <w:rPr>
          <w:rFonts w:hint="eastAsia"/>
          <w:lang w:val="de-DE"/>
        </w:rPr>
        <w:t>（</w:t>
      </w:r>
      <w:r w:rsidRPr="007D6FFE">
        <w:rPr>
          <w:lang w:val="de-DE"/>
        </w:rPr>
        <w:t>am_ltr_553als_01.h</w:t>
      </w:r>
      <w:r w:rsidRPr="00184227">
        <w:rPr>
          <w:rFonts w:hint="eastAsia"/>
          <w:lang w:val="de-DE"/>
        </w:rPr>
        <w:t>）</w:t>
      </w:r>
      <w:r w:rsidRPr="00184227">
        <w:rPr>
          <w:rFonts w:hint="eastAsia"/>
        </w:rPr>
        <w:t>的定义如下</w:t>
      </w:r>
      <w:r w:rsidRPr="00184227">
        <w:rPr>
          <w:rFonts w:hint="eastAsia"/>
          <w:lang w:val="de-DE"/>
        </w:rPr>
        <w:t>：</w:t>
      </w:r>
    </w:p>
    <w:p w14:paraId="2EF64982" w14:textId="77777777" w:rsidR="0002043A" w:rsidRPr="00FB1510" w:rsidRDefault="0002043A" w:rsidP="0002043A">
      <w:pPr>
        <w:pStyle w:val="a5"/>
        <w:ind w:firstLine="420"/>
      </w:pPr>
      <w:r w:rsidRPr="00FB1510">
        <w:t>typedef struct am_ltr_553als_devinfo {</w:t>
      </w:r>
    </w:p>
    <w:p w14:paraId="396EC11D" w14:textId="77777777" w:rsidR="0002043A" w:rsidRPr="00FB1510" w:rsidRDefault="0002043A" w:rsidP="0002043A">
      <w:pPr>
        <w:pStyle w:val="a5"/>
      </w:pPr>
      <w:r w:rsidRPr="00FB1510">
        <w:rPr>
          <w:rFonts w:hint="eastAsia"/>
        </w:rPr>
        <w:t xml:space="preserve">    </w:t>
      </w:r>
      <w:r>
        <w:tab/>
      </w:r>
      <w:r>
        <w:tab/>
      </w:r>
      <w:r w:rsidRPr="00FB1510">
        <w:rPr>
          <w:rFonts w:hint="eastAsia"/>
        </w:rPr>
        <w:t>uint8_t  als_gain;</w:t>
      </w:r>
      <w:r w:rsidRPr="00FB1510">
        <w:tab/>
      </w:r>
      <w:r w:rsidRPr="00FB1510">
        <w:tab/>
      </w:r>
      <w:r w:rsidRPr="00FB1510">
        <w:tab/>
      </w:r>
      <w:r w:rsidRPr="00FB1510">
        <w:tab/>
      </w:r>
      <w:r w:rsidRPr="00FB1510">
        <w:tab/>
      </w:r>
      <w:r w:rsidRPr="00FB1510">
        <w:rPr>
          <w:rFonts w:hint="eastAsia"/>
        </w:rPr>
        <w:t xml:space="preserve">/**&lt; \brief </w:t>
      </w:r>
      <w:r w:rsidRPr="00FB1510">
        <w:rPr>
          <w:rFonts w:hint="eastAsia"/>
        </w:rPr>
        <w:t>光强测量范围</w:t>
      </w:r>
      <w:r w:rsidRPr="00FB1510">
        <w:rPr>
          <w:rFonts w:hint="eastAsia"/>
        </w:rPr>
        <w:t xml:space="preserve">      </w:t>
      </w:r>
      <w:r w:rsidRPr="00FB1510">
        <w:tab/>
      </w:r>
      <w:r w:rsidRPr="00FB1510">
        <w:rPr>
          <w:rFonts w:hint="eastAsia"/>
        </w:rPr>
        <w:t>*/</w:t>
      </w:r>
    </w:p>
    <w:p w14:paraId="68F35AE9" w14:textId="77777777" w:rsidR="0002043A" w:rsidRPr="00FB1510" w:rsidRDefault="0002043A" w:rsidP="0002043A">
      <w:pPr>
        <w:pStyle w:val="a5"/>
      </w:pPr>
      <w:r w:rsidRPr="00FB1510">
        <w:rPr>
          <w:rFonts w:hint="eastAsia"/>
        </w:rPr>
        <w:t xml:space="preserve">    </w:t>
      </w:r>
      <w:r>
        <w:tab/>
      </w:r>
      <w:r>
        <w:tab/>
      </w:r>
      <w:r w:rsidRPr="00FB1510">
        <w:rPr>
          <w:rFonts w:hint="eastAsia"/>
        </w:rPr>
        <w:t xml:space="preserve">uint8_t  ps_gain;                  </w:t>
      </w:r>
      <w:r w:rsidRPr="00FB1510">
        <w:tab/>
      </w:r>
      <w:r w:rsidRPr="00FB1510">
        <w:tab/>
      </w:r>
      <w:r w:rsidRPr="00FB1510">
        <w:rPr>
          <w:rFonts w:hint="eastAsia"/>
        </w:rPr>
        <w:t xml:space="preserve">/**&lt; \brief </w:t>
      </w:r>
      <w:r w:rsidRPr="00FB1510">
        <w:rPr>
          <w:rFonts w:hint="eastAsia"/>
        </w:rPr>
        <w:t>距离测量范围</w:t>
      </w:r>
      <w:r w:rsidRPr="00FB1510">
        <w:rPr>
          <w:rFonts w:hint="eastAsia"/>
        </w:rPr>
        <w:t xml:space="preserve">      </w:t>
      </w:r>
      <w:r w:rsidRPr="00FB1510">
        <w:tab/>
      </w:r>
      <w:r w:rsidRPr="00FB1510">
        <w:rPr>
          <w:rFonts w:hint="eastAsia"/>
        </w:rPr>
        <w:t>*/</w:t>
      </w:r>
    </w:p>
    <w:p w14:paraId="5AF393A1" w14:textId="77777777" w:rsidR="0002043A" w:rsidRPr="00FB1510" w:rsidRDefault="0002043A" w:rsidP="0002043A">
      <w:pPr>
        <w:pStyle w:val="a5"/>
      </w:pPr>
      <w:r w:rsidRPr="00FB1510">
        <w:rPr>
          <w:rFonts w:hint="eastAsia"/>
        </w:rPr>
        <w:t xml:space="preserve">    </w:t>
      </w:r>
      <w:r>
        <w:tab/>
      </w:r>
      <w:r>
        <w:tab/>
      </w:r>
      <w:r w:rsidRPr="00FB1510">
        <w:rPr>
          <w:rFonts w:hint="eastAsia"/>
        </w:rPr>
        <w:t xml:space="preserve">uint8_t  led_pulse_freq;           </w:t>
      </w:r>
      <w:r w:rsidRPr="00FB1510">
        <w:tab/>
      </w:r>
      <w:r w:rsidRPr="00FB1510">
        <w:tab/>
      </w:r>
      <w:r w:rsidRPr="00FB1510">
        <w:rPr>
          <w:rFonts w:hint="eastAsia"/>
        </w:rPr>
        <w:t>/**&lt; \brief LED</w:t>
      </w:r>
      <w:r w:rsidRPr="00FB1510">
        <w:rPr>
          <w:rFonts w:hint="eastAsia"/>
        </w:rPr>
        <w:t>脉冲频率</w:t>
      </w:r>
      <w:r w:rsidRPr="00FB1510">
        <w:rPr>
          <w:rFonts w:hint="eastAsia"/>
        </w:rPr>
        <w:t xml:space="preserve">      </w:t>
      </w:r>
      <w:r w:rsidRPr="00FB1510">
        <w:tab/>
      </w:r>
      <w:r w:rsidRPr="00FB1510">
        <w:rPr>
          <w:rFonts w:hint="eastAsia"/>
        </w:rPr>
        <w:t>*/</w:t>
      </w:r>
    </w:p>
    <w:p w14:paraId="4D737269" w14:textId="77777777" w:rsidR="0002043A" w:rsidRPr="00FB1510" w:rsidRDefault="0002043A" w:rsidP="0002043A">
      <w:pPr>
        <w:pStyle w:val="a5"/>
      </w:pPr>
      <w:r w:rsidRPr="00FB1510">
        <w:rPr>
          <w:rFonts w:hint="eastAsia"/>
        </w:rPr>
        <w:t xml:space="preserve">  </w:t>
      </w:r>
      <w:r>
        <w:tab/>
      </w:r>
      <w:r>
        <w:tab/>
      </w:r>
      <w:r w:rsidRPr="00FB1510">
        <w:rPr>
          <w:rFonts w:hint="eastAsia"/>
        </w:rPr>
        <w:t xml:space="preserve">uint8_t  led_current_duty;            </w:t>
      </w:r>
      <w:r w:rsidRPr="00FB1510">
        <w:tab/>
      </w:r>
      <w:r w:rsidRPr="00FB1510">
        <w:rPr>
          <w:rFonts w:hint="eastAsia"/>
        </w:rPr>
        <w:t>/**&lt; \brief LED</w:t>
      </w:r>
      <w:r w:rsidRPr="00FB1510">
        <w:rPr>
          <w:rFonts w:hint="eastAsia"/>
        </w:rPr>
        <w:t>电流占空比</w:t>
      </w:r>
      <w:r w:rsidRPr="00FB1510">
        <w:rPr>
          <w:rFonts w:hint="eastAsia"/>
        </w:rPr>
        <w:t xml:space="preserve">   </w:t>
      </w:r>
      <w:r w:rsidRPr="00FB1510">
        <w:tab/>
      </w:r>
      <w:r w:rsidRPr="00FB1510">
        <w:rPr>
          <w:rFonts w:hint="eastAsia"/>
        </w:rPr>
        <w:t>*/</w:t>
      </w:r>
    </w:p>
    <w:p w14:paraId="60F907B3" w14:textId="77777777" w:rsidR="0002043A" w:rsidRPr="00FB1510" w:rsidRDefault="0002043A" w:rsidP="0002043A">
      <w:pPr>
        <w:pStyle w:val="a5"/>
      </w:pPr>
      <w:r w:rsidRPr="00FB1510">
        <w:rPr>
          <w:rFonts w:hint="eastAsia"/>
        </w:rPr>
        <w:t xml:space="preserve">  </w:t>
      </w:r>
      <w:r>
        <w:tab/>
      </w:r>
      <w:r>
        <w:tab/>
      </w:r>
      <w:r w:rsidRPr="00FB1510">
        <w:rPr>
          <w:rFonts w:hint="eastAsia"/>
        </w:rPr>
        <w:t xml:space="preserve">uint8_t  led_current;              </w:t>
      </w:r>
      <w:r w:rsidRPr="00FB1510">
        <w:tab/>
      </w:r>
      <w:r w:rsidRPr="00FB1510">
        <w:tab/>
      </w:r>
      <w:r w:rsidRPr="00FB1510">
        <w:rPr>
          <w:rFonts w:hint="eastAsia"/>
        </w:rPr>
        <w:t>/**&lt; \brief LED</w:t>
      </w:r>
      <w:r w:rsidRPr="00FB1510">
        <w:rPr>
          <w:rFonts w:hint="eastAsia"/>
        </w:rPr>
        <w:t>电流</w:t>
      </w:r>
      <w:r w:rsidRPr="00FB1510">
        <w:rPr>
          <w:rFonts w:hint="eastAsia"/>
        </w:rPr>
        <w:t xml:space="preserve">          </w:t>
      </w:r>
      <w:r w:rsidRPr="00FB1510">
        <w:rPr>
          <w:rFonts w:hint="eastAsia"/>
        </w:rPr>
        <w:tab/>
        <w:t>*/</w:t>
      </w:r>
    </w:p>
    <w:p w14:paraId="4CA94AE6" w14:textId="77777777" w:rsidR="0002043A" w:rsidRPr="00FB1510" w:rsidRDefault="0002043A" w:rsidP="0002043A">
      <w:pPr>
        <w:pStyle w:val="a5"/>
      </w:pPr>
      <w:r w:rsidRPr="00FB1510">
        <w:rPr>
          <w:rFonts w:hint="eastAsia"/>
        </w:rPr>
        <w:t xml:space="preserve">    </w:t>
      </w:r>
      <w:r>
        <w:t xml:space="preserve"> </w:t>
      </w:r>
      <w:r>
        <w:tab/>
      </w:r>
      <w:r w:rsidRPr="00FB1510">
        <w:rPr>
          <w:rFonts w:hint="eastAsia"/>
        </w:rPr>
        <w:t xml:space="preserve">uint8_t  led_pulse_num;           </w:t>
      </w:r>
      <w:r w:rsidRPr="00FB1510">
        <w:tab/>
      </w:r>
      <w:r w:rsidRPr="00FB1510">
        <w:tab/>
      </w:r>
      <w:r w:rsidRPr="00FB1510">
        <w:rPr>
          <w:rFonts w:hint="eastAsia"/>
        </w:rPr>
        <w:t>/**&lt; \brief LED</w:t>
      </w:r>
      <w:r w:rsidRPr="00FB1510">
        <w:rPr>
          <w:rFonts w:hint="eastAsia"/>
        </w:rPr>
        <w:t>脉冲数</w:t>
      </w:r>
      <w:r w:rsidRPr="00FB1510">
        <w:rPr>
          <w:rFonts w:hint="eastAsia"/>
        </w:rPr>
        <w:t xml:space="preserve">        </w:t>
      </w:r>
      <w:r w:rsidRPr="00FB1510">
        <w:tab/>
      </w:r>
      <w:r w:rsidRPr="00FB1510">
        <w:rPr>
          <w:rFonts w:hint="eastAsia"/>
        </w:rPr>
        <w:t>*/</w:t>
      </w:r>
    </w:p>
    <w:p w14:paraId="15AB3079" w14:textId="77777777" w:rsidR="0002043A" w:rsidRPr="00FB1510" w:rsidRDefault="0002043A" w:rsidP="0002043A">
      <w:pPr>
        <w:pStyle w:val="a5"/>
      </w:pPr>
      <w:r w:rsidRPr="00FB1510">
        <w:rPr>
          <w:rFonts w:hint="eastAsia"/>
        </w:rPr>
        <w:t xml:space="preserve">    </w:t>
      </w:r>
      <w:r>
        <w:t xml:space="preserve"> </w:t>
      </w:r>
      <w:r>
        <w:tab/>
      </w:r>
      <w:r w:rsidRPr="00FB1510">
        <w:rPr>
          <w:rFonts w:hint="eastAsia"/>
        </w:rPr>
        <w:t xml:space="preserve">uint8_t  ps_meas_rate;            </w:t>
      </w:r>
      <w:r w:rsidRPr="00FB1510">
        <w:tab/>
      </w:r>
      <w:r w:rsidRPr="00FB1510">
        <w:tab/>
      </w:r>
      <w:r w:rsidRPr="00FB1510">
        <w:rPr>
          <w:rFonts w:hint="eastAsia"/>
        </w:rPr>
        <w:t xml:space="preserve">/**&lt; \brief </w:t>
      </w:r>
      <w:r w:rsidRPr="00FB1510">
        <w:rPr>
          <w:rFonts w:hint="eastAsia"/>
        </w:rPr>
        <w:t>距离测量速度</w:t>
      </w:r>
      <w:r w:rsidRPr="00FB1510">
        <w:rPr>
          <w:rFonts w:hint="eastAsia"/>
        </w:rPr>
        <w:t xml:space="preserve">     </w:t>
      </w:r>
      <w:r w:rsidRPr="00FB1510">
        <w:tab/>
      </w:r>
      <w:r w:rsidRPr="00FB1510">
        <w:rPr>
          <w:rFonts w:hint="eastAsia"/>
        </w:rPr>
        <w:t>*/</w:t>
      </w:r>
    </w:p>
    <w:p w14:paraId="636F6068" w14:textId="77777777" w:rsidR="0002043A" w:rsidRPr="00FB1510" w:rsidRDefault="0002043A" w:rsidP="0002043A">
      <w:pPr>
        <w:pStyle w:val="a5"/>
      </w:pPr>
      <w:r w:rsidRPr="00FB1510">
        <w:rPr>
          <w:rFonts w:hint="eastAsia"/>
        </w:rPr>
        <w:t xml:space="preserve">    </w:t>
      </w:r>
      <w:r>
        <w:t xml:space="preserve"> </w:t>
      </w:r>
      <w:r>
        <w:tab/>
      </w:r>
      <w:r w:rsidRPr="00FB1510">
        <w:rPr>
          <w:rFonts w:hint="eastAsia"/>
        </w:rPr>
        <w:t xml:space="preserve">uint8_t  als_integre_time;       </w:t>
      </w:r>
      <w:r>
        <w:tab/>
      </w:r>
      <w:r>
        <w:tab/>
      </w:r>
      <w:r w:rsidRPr="00FB1510">
        <w:rPr>
          <w:rFonts w:hint="eastAsia"/>
        </w:rPr>
        <w:t xml:space="preserve">/**&lt; \brief </w:t>
      </w:r>
      <w:r w:rsidRPr="00FB1510">
        <w:rPr>
          <w:rFonts w:hint="eastAsia"/>
        </w:rPr>
        <w:t>光照积分时间</w:t>
      </w:r>
      <w:r w:rsidRPr="00FB1510">
        <w:rPr>
          <w:rFonts w:hint="eastAsia"/>
        </w:rPr>
        <w:t xml:space="preserve">     </w:t>
      </w:r>
      <w:r w:rsidRPr="00FB1510">
        <w:tab/>
      </w:r>
      <w:r w:rsidRPr="00FB1510">
        <w:rPr>
          <w:rFonts w:hint="eastAsia"/>
        </w:rPr>
        <w:t>*/</w:t>
      </w:r>
    </w:p>
    <w:p w14:paraId="42D25670" w14:textId="77777777" w:rsidR="0002043A" w:rsidRPr="00FB1510" w:rsidRDefault="0002043A" w:rsidP="0002043A">
      <w:pPr>
        <w:pStyle w:val="a5"/>
      </w:pPr>
      <w:r w:rsidRPr="00FB1510">
        <w:rPr>
          <w:rFonts w:hint="eastAsia"/>
        </w:rPr>
        <w:t xml:space="preserve">    </w:t>
      </w:r>
      <w:r>
        <w:t xml:space="preserve"> </w:t>
      </w:r>
      <w:r>
        <w:tab/>
      </w:r>
      <w:r w:rsidRPr="00FB1510">
        <w:rPr>
          <w:rFonts w:hint="eastAsia"/>
        </w:rPr>
        <w:t xml:space="preserve">uint8_t  als_meas_rate;              </w:t>
      </w:r>
      <w:r w:rsidRPr="00FB1510">
        <w:tab/>
      </w:r>
      <w:r w:rsidRPr="00FB1510">
        <w:rPr>
          <w:rFonts w:hint="eastAsia"/>
        </w:rPr>
        <w:t xml:space="preserve">/**&lt; \brief </w:t>
      </w:r>
      <w:r w:rsidRPr="00FB1510">
        <w:rPr>
          <w:rFonts w:hint="eastAsia"/>
        </w:rPr>
        <w:t>光照测量速度</w:t>
      </w:r>
      <w:r w:rsidRPr="00FB1510">
        <w:rPr>
          <w:rFonts w:hint="eastAsia"/>
        </w:rPr>
        <w:t xml:space="preserve">     </w:t>
      </w:r>
      <w:r w:rsidRPr="00FB1510">
        <w:tab/>
      </w:r>
      <w:r w:rsidRPr="00FB1510">
        <w:rPr>
          <w:rFonts w:hint="eastAsia"/>
        </w:rPr>
        <w:t>*/</w:t>
      </w:r>
    </w:p>
    <w:p w14:paraId="1A4AECAB" w14:textId="77777777" w:rsidR="0002043A" w:rsidRPr="00FB1510" w:rsidRDefault="0002043A" w:rsidP="0002043A">
      <w:pPr>
        <w:pStyle w:val="a5"/>
        <w:ind w:firstLine="420"/>
      </w:pPr>
      <w:r w:rsidRPr="00FB1510">
        <w:t>} am_ltr_553als_devinfo_t;</w:t>
      </w:r>
    </w:p>
    <w:p w14:paraId="476617C4" w14:textId="77777777" w:rsidR="0002043A" w:rsidRPr="00F70F5E" w:rsidRDefault="0002043A" w:rsidP="00A141DF">
      <w:pPr>
        <w:pStyle w:val="23"/>
        <w:numPr>
          <w:ilvl w:val="0"/>
          <w:numId w:val="77"/>
        </w:numPr>
        <w:spacing w:before="62" w:after="62"/>
        <w:rPr>
          <w:lang w:val="de-DE"/>
        </w:rPr>
      </w:pPr>
      <w:r w:rsidRPr="004538CA">
        <w:rPr>
          <w:rFonts w:hint="eastAsia"/>
          <w:lang w:val="de-DE"/>
        </w:rPr>
        <w:lastRenderedPageBreak/>
        <w:t>als_gain</w:t>
      </w:r>
      <w:r w:rsidRPr="00F70F5E">
        <w:rPr>
          <w:rFonts w:hint="eastAsia"/>
          <w:lang w:val="de-DE"/>
        </w:rPr>
        <w:t>表示</w:t>
      </w:r>
      <w:r>
        <w:rPr>
          <w:rFonts w:hint="eastAsia"/>
          <w:lang w:val="de-DE"/>
        </w:rPr>
        <w:t>传感器</w:t>
      </w:r>
      <w:r w:rsidRPr="00F70F5E">
        <w:rPr>
          <w:rFonts w:hint="eastAsia"/>
          <w:lang w:val="de-DE"/>
        </w:rPr>
        <w:t>光强测量的范围，</w:t>
      </w:r>
      <w:r w:rsidRPr="00145BA9">
        <w:rPr>
          <w:rFonts w:hint="eastAsia"/>
          <w:lang w:val="de-DE"/>
        </w:rPr>
        <w:t>如</w:t>
      </w:r>
      <w:r w:rsidRPr="00145BA9">
        <w:rPr>
          <w:lang w:val="de-DE"/>
        </w:rPr>
        <w:fldChar w:fldCharType="begin"/>
      </w:r>
      <w:r w:rsidRPr="00145BA9">
        <w:rPr>
          <w:lang w:val="de-DE"/>
        </w:rPr>
        <w:instrText xml:space="preserve"> </w:instrText>
      </w:r>
      <w:r w:rsidRPr="00145BA9">
        <w:rPr>
          <w:rFonts w:hint="eastAsia"/>
          <w:lang w:val="de-DE"/>
        </w:rPr>
        <w:instrText>REF _Ref527990800 \h</w:instrText>
      </w:r>
      <w:r w:rsidRPr="00145BA9">
        <w:rPr>
          <w:lang w:val="de-DE"/>
        </w:rPr>
        <w:instrText xml:space="preserve">  \* MERGEFORMAT </w:instrText>
      </w:r>
      <w:r w:rsidRPr="00145BA9">
        <w:rPr>
          <w:lang w:val="de-DE"/>
        </w:rPr>
      </w:r>
      <w:r w:rsidRPr="00145BA9">
        <w:rPr>
          <w:lang w:val="de-DE"/>
        </w:rPr>
        <w:fldChar w:fldCharType="separate"/>
      </w:r>
      <w:r w:rsidR="00B93B10" w:rsidRPr="00B93B10">
        <w:rPr>
          <w:rFonts w:hint="eastAsia"/>
          <w:lang w:val="de-DE"/>
        </w:rPr>
        <w:t>表</w:t>
      </w:r>
      <w:r w:rsidR="00B93B10">
        <w:rPr>
          <w:lang w:val="de-DE"/>
        </w:rPr>
        <w:t>5</w:t>
      </w:r>
      <w:r w:rsidR="00B93B10" w:rsidRPr="002C2811">
        <w:rPr>
          <w:lang w:val="de-DE"/>
        </w:rPr>
        <w:t>.</w:t>
      </w:r>
      <w:r w:rsidR="00B93B10">
        <w:rPr>
          <w:lang w:val="de-DE"/>
        </w:rPr>
        <w:t>23</w:t>
      </w:r>
      <w:r w:rsidRPr="00145BA9">
        <w:rPr>
          <w:lang w:val="de-DE"/>
        </w:rPr>
        <w:fldChar w:fldCharType="end"/>
      </w:r>
      <w:r w:rsidRPr="00145BA9">
        <w:rPr>
          <w:lang w:val="de-DE"/>
        </w:rPr>
        <w:t>所示</w:t>
      </w:r>
      <w:r w:rsidRPr="00145BA9">
        <w:rPr>
          <w:rFonts w:hint="eastAsia"/>
          <w:lang w:val="de-DE"/>
        </w:rPr>
        <w:t>，</w:t>
      </w:r>
      <w:r w:rsidRPr="00F70F5E">
        <w:rPr>
          <w:rFonts w:hint="eastAsia"/>
          <w:lang w:val="de-DE"/>
        </w:rPr>
        <w:t>有</w:t>
      </w:r>
      <w:r w:rsidRPr="00F70F5E">
        <w:rPr>
          <w:rFonts w:hint="eastAsia"/>
          <w:lang w:val="de-DE"/>
        </w:rPr>
        <w:t>6</w:t>
      </w:r>
      <w:r w:rsidRPr="00F70F5E">
        <w:rPr>
          <w:rFonts w:hint="eastAsia"/>
          <w:lang w:val="de-DE"/>
        </w:rPr>
        <w:t>种不同的量程</w:t>
      </w:r>
      <w:r>
        <w:rPr>
          <w:rFonts w:hint="eastAsia"/>
          <w:lang w:val="de-DE"/>
        </w:rPr>
        <w:t>可供</w:t>
      </w:r>
      <w:r w:rsidRPr="00F70F5E">
        <w:rPr>
          <w:rFonts w:hint="eastAsia"/>
          <w:lang w:val="de-DE"/>
        </w:rPr>
        <w:t>选择；</w:t>
      </w:r>
    </w:p>
    <w:p w14:paraId="32AA8429" w14:textId="77777777" w:rsidR="0002043A" w:rsidRPr="00C30C3F" w:rsidRDefault="0002043A" w:rsidP="0002043A">
      <w:pPr>
        <w:pStyle w:val="a7"/>
        <w:spacing w:before="62" w:after="62"/>
      </w:pPr>
      <w:bookmarkStart w:id="577" w:name="_Ref527990800"/>
      <w:r w:rsidRPr="00C30C3F">
        <w:rPr>
          <w:rFonts w:hint="eastAsia"/>
        </w:rPr>
        <w:t>表</w:t>
      </w:r>
      <w:r>
        <w:fldChar w:fldCharType="begin"/>
      </w:r>
      <w:r w:rsidRPr="002C2811">
        <w:rPr>
          <w:lang w:val="de-DE"/>
        </w:rPr>
        <w:instrText xml:space="preserve"> </w:instrText>
      </w:r>
      <w:r w:rsidRPr="002C2811">
        <w:rPr>
          <w:rFonts w:hint="eastAsia"/>
          <w:lang w:val="de-DE"/>
        </w:rPr>
        <w:instrText>STYLEREF 1 \s</w:instrText>
      </w:r>
      <w:r w:rsidRPr="002C2811">
        <w:rPr>
          <w:lang w:val="de-DE"/>
        </w:rPr>
        <w:instrText xml:space="preserve"> </w:instrText>
      </w:r>
      <w:r>
        <w:fldChar w:fldCharType="separate"/>
      </w:r>
      <w:r w:rsidR="00B93B10">
        <w:rPr>
          <w:noProof/>
          <w:lang w:val="de-DE"/>
        </w:rPr>
        <w:t>5</w:t>
      </w:r>
      <w:r>
        <w:fldChar w:fldCharType="end"/>
      </w:r>
      <w:r w:rsidRPr="002C2811">
        <w:rPr>
          <w:lang w:val="de-DE"/>
        </w:rPr>
        <w:t>.</w:t>
      </w:r>
      <w:r>
        <w:fldChar w:fldCharType="begin"/>
      </w:r>
      <w:r w:rsidRPr="002C2811">
        <w:rPr>
          <w:lang w:val="de-DE"/>
        </w:rPr>
        <w:instrText xml:space="preserve"> </w:instrText>
      </w:r>
      <w:r w:rsidRPr="002C2811">
        <w:rPr>
          <w:rFonts w:hint="eastAsia"/>
          <w:lang w:val="de-DE"/>
        </w:rPr>
        <w:instrText xml:space="preserve">SEQ </w:instrText>
      </w:r>
      <w:r>
        <w:rPr>
          <w:rFonts w:hint="eastAsia"/>
        </w:rPr>
        <w:instrText>表</w:instrText>
      </w:r>
      <w:r w:rsidRPr="002C2811">
        <w:rPr>
          <w:rFonts w:hint="eastAsia"/>
          <w:lang w:val="de-DE"/>
        </w:rPr>
        <w:instrText xml:space="preserve"> \* ARABIC \s </w:instrText>
      </w:r>
      <w:r>
        <w:rPr>
          <w:rFonts w:hint="eastAsia"/>
        </w:rPr>
        <w:instrText>1</w:instrText>
      </w:r>
      <w:r>
        <w:instrText xml:space="preserve"> </w:instrText>
      </w:r>
      <w:r>
        <w:fldChar w:fldCharType="separate"/>
      </w:r>
      <w:r w:rsidR="00B93B10">
        <w:rPr>
          <w:noProof/>
          <w:lang w:val="de-DE"/>
        </w:rPr>
        <w:t>23</w:t>
      </w:r>
      <w:r>
        <w:fldChar w:fldCharType="end"/>
      </w:r>
      <w:bookmarkEnd w:id="577"/>
      <w:r w:rsidRPr="00C30C3F">
        <w:t xml:space="preserve"> </w:t>
      </w:r>
      <w:r>
        <w:t xml:space="preserve"> </w:t>
      </w:r>
      <w:r w:rsidRPr="00C30C3F">
        <w:rPr>
          <w:rFonts w:hint="eastAsia"/>
        </w:rPr>
        <w:t>光强测量范围宏定义</w:t>
      </w:r>
    </w:p>
    <w:tbl>
      <w:tblPr>
        <w:tblW w:w="77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2"/>
        <w:gridCol w:w="2281"/>
        <w:gridCol w:w="1701"/>
        <w:gridCol w:w="2273"/>
      </w:tblGrid>
      <w:tr w:rsidR="0002043A" w:rsidRPr="00184227" w14:paraId="7FC9AF05" w14:textId="77777777" w:rsidTr="00BF4B74">
        <w:trPr>
          <w:trHeight w:val="319"/>
          <w:jc w:val="center"/>
        </w:trPr>
        <w:tc>
          <w:tcPr>
            <w:tcW w:w="1542" w:type="dxa"/>
            <w:tcBorders>
              <w:top w:val="thinThickSmallGap" w:sz="24" w:space="0" w:color="auto"/>
              <w:bottom w:val="double" w:sz="4" w:space="0" w:color="auto"/>
              <w:right w:val="double" w:sz="4" w:space="0" w:color="auto"/>
            </w:tcBorders>
            <w:shd w:val="pct10" w:color="auto" w:fill="auto"/>
          </w:tcPr>
          <w:p w14:paraId="529CD716" w14:textId="77777777" w:rsidR="0002043A" w:rsidRPr="00184227" w:rsidRDefault="0002043A" w:rsidP="00BF4B74">
            <w:pPr>
              <w:pStyle w:val="ab"/>
              <w:spacing w:before="48" w:after="48"/>
            </w:pPr>
            <w:r w:rsidRPr="00184227">
              <w:rPr>
                <w:rFonts w:hint="eastAsia"/>
              </w:rPr>
              <w:t>宏名</w:t>
            </w:r>
          </w:p>
        </w:tc>
        <w:tc>
          <w:tcPr>
            <w:tcW w:w="2281" w:type="dxa"/>
            <w:tcBorders>
              <w:top w:val="thinThickSmallGap" w:sz="24" w:space="0" w:color="auto"/>
              <w:left w:val="double" w:sz="4" w:space="0" w:color="auto"/>
              <w:bottom w:val="double" w:sz="4" w:space="0" w:color="auto"/>
            </w:tcBorders>
            <w:shd w:val="pct10" w:color="auto" w:fill="auto"/>
          </w:tcPr>
          <w:p w14:paraId="65F437B0" w14:textId="77777777" w:rsidR="0002043A" w:rsidRPr="00184227" w:rsidRDefault="0002043A" w:rsidP="00BF4B74">
            <w:pPr>
              <w:pStyle w:val="ab"/>
              <w:spacing w:before="48" w:after="48"/>
            </w:pPr>
            <w:r>
              <w:rPr>
                <w:rFonts w:hint="eastAsia"/>
              </w:rPr>
              <w:t>代表测量范围</w:t>
            </w:r>
          </w:p>
        </w:tc>
        <w:tc>
          <w:tcPr>
            <w:tcW w:w="1701" w:type="dxa"/>
            <w:tcBorders>
              <w:top w:val="thinThickSmallGap" w:sz="24" w:space="0" w:color="auto"/>
              <w:left w:val="double" w:sz="4" w:space="0" w:color="auto"/>
              <w:bottom w:val="double" w:sz="4" w:space="0" w:color="auto"/>
            </w:tcBorders>
            <w:shd w:val="pct10" w:color="auto" w:fill="auto"/>
          </w:tcPr>
          <w:p w14:paraId="65094CD4" w14:textId="77777777" w:rsidR="0002043A" w:rsidRDefault="0002043A" w:rsidP="00BF4B74">
            <w:pPr>
              <w:pStyle w:val="ab"/>
              <w:spacing w:before="48" w:after="48"/>
            </w:pPr>
            <w:r w:rsidRPr="00184227">
              <w:rPr>
                <w:rFonts w:hint="eastAsia"/>
              </w:rPr>
              <w:t>宏名</w:t>
            </w:r>
          </w:p>
        </w:tc>
        <w:tc>
          <w:tcPr>
            <w:tcW w:w="2273" w:type="dxa"/>
            <w:tcBorders>
              <w:top w:val="thinThickSmallGap" w:sz="24" w:space="0" w:color="auto"/>
              <w:left w:val="double" w:sz="4" w:space="0" w:color="auto"/>
              <w:bottom w:val="double" w:sz="4" w:space="0" w:color="auto"/>
            </w:tcBorders>
            <w:shd w:val="pct10" w:color="auto" w:fill="auto"/>
          </w:tcPr>
          <w:p w14:paraId="30D53E74" w14:textId="77777777" w:rsidR="0002043A" w:rsidRDefault="0002043A" w:rsidP="00BF4B74">
            <w:pPr>
              <w:pStyle w:val="ab"/>
              <w:spacing w:before="48" w:after="48"/>
            </w:pPr>
            <w:r>
              <w:rPr>
                <w:rFonts w:hint="eastAsia"/>
              </w:rPr>
              <w:t>代表测量范围</w:t>
            </w:r>
          </w:p>
        </w:tc>
      </w:tr>
      <w:tr w:rsidR="0002043A" w:rsidRPr="00184227" w14:paraId="4DB57924" w14:textId="77777777" w:rsidTr="00BF4B74">
        <w:trPr>
          <w:jc w:val="center"/>
        </w:trPr>
        <w:tc>
          <w:tcPr>
            <w:tcW w:w="1542" w:type="dxa"/>
            <w:tcBorders>
              <w:top w:val="double" w:sz="4" w:space="0" w:color="auto"/>
              <w:bottom w:val="single" w:sz="4" w:space="0" w:color="000000"/>
              <w:right w:val="double" w:sz="4" w:space="0" w:color="auto"/>
            </w:tcBorders>
            <w:vAlign w:val="center"/>
          </w:tcPr>
          <w:p w14:paraId="774C4C92" w14:textId="77777777" w:rsidR="0002043A" w:rsidRPr="00184227" w:rsidRDefault="0002043A" w:rsidP="00BF4B74">
            <w:pPr>
              <w:pStyle w:val="ad"/>
              <w:spacing w:before="48" w:after="48"/>
            </w:pPr>
            <w:r w:rsidRPr="00CD0BE8">
              <w:t>ALS_GAIN_1X</w:t>
            </w:r>
          </w:p>
        </w:tc>
        <w:tc>
          <w:tcPr>
            <w:tcW w:w="2281" w:type="dxa"/>
            <w:tcBorders>
              <w:top w:val="double" w:sz="4" w:space="0" w:color="auto"/>
              <w:left w:val="double" w:sz="4" w:space="0" w:color="auto"/>
              <w:bottom w:val="single" w:sz="4" w:space="0" w:color="000000"/>
            </w:tcBorders>
            <w:vAlign w:val="center"/>
          </w:tcPr>
          <w:p w14:paraId="452283AF" w14:textId="77777777" w:rsidR="0002043A" w:rsidRPr="00184227" w:rsidRDefault="0002043A" w:rsidP="00BF4B74">
            <w:pPr>
              <w:pStyle w:val="ad"/>
              <w:spacing w:before="48" w:after="48"/>
            </w:pPr>
            <w:r>
              <w:rPr>
                <w:rFonts w:hint="eastAsia"/>
              </w:rPr>
              <w:t>X1</w:t>
            </w:r>
            <w:r>
              <w:rPr>
                <w:rFonts w:hint="eastAsia"/>
              </w:rPr>
              <w:t>：</w:t>
            </w:r>
            <w:r>
              <w:rPr>
                <w:rFonts w:hint="eastAsia"/>
              </w:rPr>
              <w:t>1 lux</w:t>
            </w:r>
            <w:r>
              <w:t xml:space="preserve"> </w:t>
            </w:r>
            <w:r>
              <w:rPr>
                <w:rFonts w:hint="eastAsia"/>
              </w:rPr>
              <w:t>~</w:t>
            </w:r>
            <w:r>
              <w:t xml:space="preserve"> 64k lux</w:t>
            </w:r>
          </w:p>
        </w:tc>
        <w:tc>
          <w:tcPr>
            <w:tcW w:w="1701" w:type="dxa"/>
            <w:tcBorders>
              <w:top w:val="double" w:sz="4" w:space="0" w:color="auto"/>
              <w:left w:val="double" w:sz="4" w:space="0" w:color="auto"/>
              <w:bottom w:val="single" w:sz="4" w:space="0" w:color="000000"/>
            </w:tcBorders>
            <w:vAlign w:val="center"/>
          </w:tcPr>
          <w:p w14:paraId="5822BA26" w14:textId="77777777" w:rsidR="0002043A" w:rsidRPr="00184227" w:rsidRDefault="0002043A" w:rsidP="00BF4B74">
            <w:pPr>
              <w:pStyle w:val="ad"/>
              <w:spacing w:before="48" w:after="48"/>
            </w:pPr>
            <w:r w:rsidRPr="00CD0BE8">
              <w:t>ALS_GAIN_8X</w:t>
            </w:r>
          </w:p>
        </w:tc>
        <w:tc>
          <w:tcPr>
            <w:tcW w:w="2273" w:type="dxa"/>
            <w:tcBorders>
              <w:top w:val="double" w:sz="4" w:space="0" w:color="auto"/>
              <w:left w:val="double" w:sz="4" w:space="0" w:color="auto"/>
              <w:bottom w:val="single" w:sz="4" w:space="0" w:color="000000"/>
            </w:tcBorders>
            <w:vAlign w:val="center"/>
          </w:tcPr>
          <w:p w14:paraId="474C1B05" w14:textId="77777777" w:rsidR="0002043A" w:rsidRPr="00184227" w:rsidRDefault="0002043A" w:rsidP="00BF4B74">
            <w:pPr>
              <w:pStyle w:val="ad"/>
              <w:spacing w:before="48" w:after="48"/>
            </w:pPr>
            <w:r>
              <w:t>X8</w:t>
            </w:r>
            <w:r>
              <w:rPr>
                <w:rFonts w:hint="eastAsia"/>
              </w:rPr>
              <w:t>：</w:t>
            </w:r>
            <w:r>
              <w:t xml:space="preserve">0.125 </w:t>
            </w:r>
            <w:r>
              <w:rPr>
                <w:rFonts w:hint="eastAsia"/>
              </w:rPr>
              <w:t>lux</w:t>
            </w:r>
            <w:r>
              <w:t xml:space="preserve"> </w:t>
            </w:r>
            <w:r>
              <w:rPr>
                <w:rFonts w:hint="eastAsia"/>
              </w:rPr>
              <w:t>~</w:t>
            </w:r>
            <w:r>
              <w:t xml:space="preserve"> 8k lux</w:t>
            </w:r>
          </w:p>
        </w:tc>
      </w:tr>
      <w:tr w:rsidR="0002043A" w:rsidRPr="00184227" w14:paraId="093AB7F5" w14:textId="77777777" w:rsidTr="00BF4B74">
        <w:trPr>
          <w:jc w:val="center"/>
        </w:trPr>
        <w:tc>
          <w:tcPr>
            <w:tcW w:w="1542" w:type="dxa"/>
            <w:tcBorders>
              <w:top w:val="single" w:sz="4" w:space="0" w:color="000000"/>
              <w:bottom w:val="single" w:sz="4" w:space="0" w:color="000000"/>
              <w:right w:val="double" w:sz="4" w:space="0" w:color="auto"/>
            </w:tcBorders>
            <w:vAlign w:val="center"/>
          </w:tcPr>
          <w:p w14:paraId="45F52A40" w14:textId="77777777" w:rsidR="0002043A" w:rsidRPr="00184227" w:rsidRDefault="0002043A" w:rsidP="00BF4B74">
            <w:pPr>
              <w:pStyle w:val="ad"/>
              <w:spacing w:before="48" w:after="48"/>
            </w:pPr>
            <w:r w:rsidRPr="00CD0BE8">
              <w:t>ALS_GAIN_2X</w:t>
            </w:r>
          </w:p>
        </w:tc>
        <w:tc>
          <w:tcPr>
            <w:tcW w:w="2281" w:type="dxa"/>
            <w:tcBorders>
              <w:top w:val="single" w:sz="4" w:space="0" w:color="000000"/>
              <w:left w:val="double" w:sz="4" w:space="0" w:color="auto"/>
              <w:bottom w:val="single" w:sz="4" w:space="0" w:color="000000"/>
            </w:tcBorders>
            <w:vAlign w:val="center"/>
          </w:tcPr>
          <w:p w14:paraId="6962C0B9" w14:textId="77777777" w:rsidR="0002043A" w:rsidRPr="00184227" w:rsidRDefault="0002043A" w:rsidP="00BF4B74">
            <w:pPr>
              <w:pStyle w:val="ad"/>
              <w:spacing w:before="48" w:after="48"/>
            </w:pPr>
            <w:r>
              <w:t>X2</w:t>
            </w:r>
            <w:r>
              <w:rPr>
                <w:rFonts w:hint="eastAsia"/>
              </w:rPr>
              <w:t>：</w:t>
            </w:r>
            <w:r>
              <w:t xml:space="preserve">0.5 </w:t>
            </w:r>
            <w:r>
              <w:rPr>
                <w:rFonts w:hint="eastAsia"/>
              </w:rPr>
              <w:t>lux</w:t>
            </w:r>
            <w:r>
              <w:t xml:space="preserve"> </w:t>
            </w:r>
            <w:r>
              <w:rPr>
                <w:rFonts w:hint="eastAsia"/>
              </w:rPr>
              <w:t>~</w:t>
            </w:r>
            <w:r>
              <w:t xml:space="preserve"> 32k lux</w:t>
            </w:r>
          </w:p>
        </w:tc>
        <w:tc>
          <w:tcPr>
            <w:tcW w:w="1701" w:type="dxa"/>
            <w:tcBorders>
              <w:top w:val="single" w:sz="4" w:space="0" w:color="000000"/>
              <w:left w:val="double" w:sz="4" w:space="0" w:color="auto"/>
              <w:bottom w:val="single" w:sz="4" w:space="0" w:color="000000"/>
            </w:tcBorders>
            <w:vAlign w:val="center"/>
          </w:tcPr>
          <w:p w14:paraId="0C88737E" w14:textId="77777777" w:rsidR="0002043A" w:rsidRPr="00CD0BE8" w:rsidRDefault="0002043A" w:rsidP="00BF4B74">
            <w:pPr>
              <w:pStyle w:val="ad"/>
              <w:spacing w:before="48" w:after="48"/>
            </w:pPr>
            <w:r w:rsidRPr="00CD0BE8">
              <w:t>ALS_GAIN_48X</w:t>
            </w:r>
          </w:p>
        </w:tc>
        <w:tc>
          <w:tcPr>
            <w:tcW w:w="2273" w:type="dxa"/>
            <w:tcBorders>
              <w:top w:val="single" w:sz="4" w:space="0" w:color="000000"/>
              <w:left w:val="double" w:sz="4" w:space="0" w:color="auto"/>
              <w:bottom w:val="single" w:sz="4" w:space="0" w:color="000000"/>
            </w:tcBorders>
            <w:vAlign w:val="center"/>
          </w:tcPr>
          <w:p w14:paraId="69C36D08" w14:textId="77777777" w:rsidR="0002043A" w:rsidRPr="00184227" w:rsidRDefault="0002043A" w:rsidP="00BF4B74">
            <w:pPr>
              <w:pStyle w:val="ad"/>
              <w:spacing w:before="48" w:after="48"/>
            </w:pPr>
            <w:r>
              <w:t>X48</w:t>
            </w:r>
            <w:r>
              <w:rPr>
                <w:rFonts w:hint="eastAsia"/>
              </w:rPr>
              <w:t>：</w:t>
            </w:r>
            <w:r>
              <w:t xml:space="preserve">0.02 </w:t>
            </w:r>
            <w:r>
              <w:rPr>
                <w:rFonts w:hint="eastAsia"/>
              </w:rPr>
              <w:t>lux</w:t>
            </w:r>
            <w:r>
              <w:t xml:space="preserve"> </w:t>
            </w:r>
            <w:r>
              <w:rPr>
                <w:rFonts w:hint="eastAsia"/>
              </w:rPr>
              <w:t>~</w:t>
            </w:r>
            <w:r>
              <w:t xml:space="preserve"> 1.3k lux</w:t>
            </w:r>
          </w:p>
        </w:tc>
      </w:tr>
      <w:tr w:rsidR="0002043A" w:rsidRPr="00184227" w14:paraId="5A460CF7" w14:textId="77777777" w:rsidTr="00BF4B74">
        <w:trPr>
          <w:jc w:val="center"/>
        </w:trPr>
        <w:tc>
          <w:tcPr>
            <w:tcW w:w="1542" w:type="dxa"/>
            <w:tcBorders>
              <w:top w:val="single" w:sz="4" w:space="0" w:color="000000"/>
              <w:bottom w:val="thickThinSmallGap" w:sz="24" w:space="0" w:color="auto"/>
              <w:right w:val="double" w:sz="4" w:space="0" w:color="auto"/>
            </w:tcBorders>
            <w:vAlign w:val="center"/>
          </w:tcPr>
          <w:p w14:paraId="2CAFE2A2" w14:textId="77777777" w:rsidR="0002043A" w:rsidRPr="00184227" w:rsidRDefault="0002043A" w:rsidP="00BF4B74">
            <w:pPr>
              <w:pStyle w:val="ad"/>
              <w:spacing w:before="48" w:after="48"/>
            </w:pPr>
            <w:r w:rsidRPr="00CD0BE8">
              <w:t>ALS_GAIN_4X</w:t>
            </w:r>
          </w:p>
        </w:tc>
        <w:tc>
          <w:tcPr>
            <w:tcW w:w="2281" w:type="dxa"/>
            <w:tcBorders>
              <w:top w:val="single" w:sz="4" w:space="0" w:color="000000"/>
              <w:left w:val="double" w:sz="4" w:space="0" w:color="auto"/>
              <w:bottom w:val="thickThinSmallGap" w:sz="24" w:space="0" w:color="auto"/>
            </w:tcBorders>
            <w:vAlign w:val="center"/>
          </w:tcPr>
          <w:p w14:paraId="72963644" w14:textId="77777777" w:rsidR="0002043A" w:rsidRPr="00184227" w:rsidRDefault="0002043A" w:rsidP="00BF4B74">
            <w:pPr>
              <w:pStyle w:val="ad"/>
              <w:spacing w:before="48" w:after="48"/>
            </w:pPr>
            <w:r>
              <w:t>X4</w:t>
            </w:r>
            <w:r>
              <w:rPr>
                <w:rFonts w:hint="eastAsia"/>
              </w:rPr>
              <w:t>：</w:t>
            </w:r>
            <w:r>
              <w:t xml:space="preserve">0.25 </w:t>
            </w:r>
            <w:r>
              <w:rPr>
                <w:rFonts w:hint="eastAsia"/>
              </w:rPr>
              <w:t>lux</w:t>
            </w:r>
            <w:r>
              <w:t xml:space="preserve"> </w:t>
            </w:r>
            <w:r>
              <w:rPr>
                <w:rFonts w:hint="eastAsia"/>
              </w:rPr>
              <w:t>~</w:t>
            </w:r>
            <w:r>
              <w:t xml:space="preserve"> 16k lux</w:t>
            </w:r>
          </w:p>
        </w:tc>
        <w:tc>
          <w:tcPr>
            <w:tcW w:w="1701" w:type="dxa"/>
            <w:tcBorders>
              <w:top w:val="single" w:sz="4" w:space="0" w:color="000000"/>
              <w:left w:val="double" w:sz="4" w:space="0" w:color="auto"/>
              <w:bottom w:val="thickThinSmallGap" w:sz="24" w:space="0" w:color="auto"/>
            </w:tcBorders>
            <w:vAlign w:val="center"/>
          </w:tcPr>
          <w:p w14:paraId="07ACD19B" w14:textId="77777777" w:rsidR="0002043A" w:rsidRPr="00CD0BE8" w:rsidRDefault="0002043A" w:rsidP="00BF4B74">
            <w:pPr>
              <w:pStyle w:val="ad"/>
              <w:spacing w:before="48" w:after="48"/>
            </w:pPr>
            <w:r w:rsidRPr="00CD0BE8">
              <w:t>ALS_GAIN_96X</w:t>
            </w:r>
          </w:p>
        </w:tc>
        <w:tc>
          <w:tcPr>
            <w:tcW w:w="2273" w:type="dxa"/>
            <w:tcBorders>
              <w:top w:val="single" w:sz="4" w:space="0" w:color="000000"/>
              <w:left w:val="double" w:sz="4" w:space="0" w:color="auto"/>
              <w:bottom w:val="thickThinSmallGap" w:sz="24" w:space="0" w:color="auto"/>
            </w:tcBorders>
            <w:vAlign w:val="center"/>
          </w:tcPr>
          <w:p w14:paraId="0BF1E760" w14:textId="77777777" w:rsidR="0002043A" w:rsidRPr="00184227" w:rsidRDefault="0002043A" w:rsidP="00BF4B74">
            <w:pPr>
              <w:pStyle w:val="ad"/>
              <w:spacing w:before="48" w:after="48"/>
            </w:pPr>
            <w:r>
              <w:t>X96</w:t>
            </w:r>
            <w:r>
              <w:rPr>
                <w:rFonts w:hint="eastAsia"/>
              </w:rPr>
              <w:t>：</w:t>
            </w:r>
            <w:r>
              <w:t xml:space="preserve">0.01 </w:t>
            </w:r>
            <w:r>
              <w:rPr>
                <w:rFonts w:hint="eastAsia"/>
              </w:rPr>
              <w:t>lux</w:t>
            </w:r>
            <w:r>
              <w:t xml:space="preserve"> </w:t>
            </w:r>
            <w:r>
              <w:rPr>
                <w:rFonts w:hint="eastAsia"/>
              </w:rPr>
              <w:t>~</w:t>
            </w:r>
            <w:r>
              <w:t xml:space="preserve"> 600 lux</w:t>
            </w:r>
          </w:p>
        </w:tc>
      </w:tr>
    </w:tbl>
    <w:p w14:paraId="4C6C3752" w14:textId="77777777" w:rsidR="0002043A" w:rsidRPr="00C30C3F" w:rsidRDefault="0002043A" w:rsidP="0002043A">
      <w:pPr>
        <w:pStyle w:val="a7"/>
        <w:framePr w:w="3663" w:h="2392" w:hRule="exact" w:hSpace="181" w:wrap="around" w:vAnchor="text" w:hAnchor="page" w:x="6245" w:y="286"/>
        <w:spacing w:before="62" w:after="62"/>
        <w:ind w:left="840"/>
        <w:jc w:val="both"/>
      </w:pPr>
      <w:bookmarkStart w:id="578" w:name="_Ref527983599"/>
      <w:r w:rsidRPr="000E3621">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24</w:t>
      </w:r>
      <w:r>
        <w:fldChar w:fldCharType="end"/>
      </w:r>
      <w:bookmarkEnd w:id="578"/>
      <w:r w:rsidRPr="000E3621">
        <w:t xml:space="preserve"> </w:t>
      </w:r>
      <w:r>
        <w:t xml:space="preserve"> </w:t>
      </w:r>
      <w:r w:rsidRPr="000E3621">
        <w:rPr>
          <w:rFonts w:hint="eastAsia"/>
        </w:rPr>
        <w:t>距离测量范围宏定义</w:t>
      </w:r>
    </w:p>
    <w:tbl>
      <w:tblPr>
        <w:tblW w:w="36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6"/>
        <w:gridCol w:w="1931"/>
      </w:tblGrid>
      <w:tr w:rsidR="0002043A" w:rsidRPr="00184227" w14:paraId="49A90572" w14:textId="77777777" w:rsidTr="00BF4B74">
        <w:trPr>
          <w:trHeight w:val="319"/>
          <w:jc w:val="center"/>
        </w:trPr>
        <w:tc>
          <w:tcPr>
            <w:tcW w:w="1696" w:type="dxa"/>
            <w:tcBorders>
              <w:top w:val="thinThickSmallGap" w:sz="24" w:space="0" w:color="auto"/>
              <w:bottom w:val="double" w:sz="4" w:space="0" w:color="auto"/>
              <w:right w:val="double" w:sz="4" w:space="0" w:color="auto"/>
            </w:tcBorders>
            <w:shd w:val="pct10" w:color="auto" w:fill="auto"/>
          </w:tcPr>
          <w:p w14:paraId="6E932B97" w14:textId="77777777" w:rsidR="0002043A" w:rsidRPr="00184227" w:rsidRDefault="0002043A" w:rsidP="00BF4B74">
            <w:pPr>
              <w:pStyle w:val="ab"/>
              <w:framePr w:w="3663" w:h="2392" w:hRule="exact" w:hSpace="181" w:wrap="around" w:vAnchor="text" w:hAnchor="page" w:x="6245" w:y="286"/>
              <w:spacing w:before="62" w:after="62"/>
            </w:pPr>
            <w:r w:rsidRPr="00184227">
              <w:rPr>
                <w:rFonts w:hint="eastAsia"/>
              </w:rPr>
              <w:t>宏名</w:t>
            </w:r>
          </w:p>
        </w:tc>
        <w:tc>
          <w:tcPr>
            <w:tcW w:w="1931" w:type="dxa"/>
            <w:tcBorders>
              <w:top w:val="thinThickSmallGap" w:sz="24" w:space="0" w:color="auto"/>
              <w:left w:val="double" w:sz="4" w:space="0" w:color="auto"/>
              <w:bottom w:val="double" w:sz="4" w:space="0" w:color="auto"/>
            </w:tcBorders>
            <w:shd w:val="pct10" w:color="auto" w:fill="auto"/>
          </w:tcPr>
          <w:p w14:paraId="1EFC21CA" w14:textId="77777777" w:rsidR="0002043A" w:rsidRPr="00184227" w:rsidRDefault="0002043A" w:rsidP="00BF4B74">
            <w:pPr>
              <w:pStyle w:val="ab"/>
              <w:framePr w:w="3663" w:h="2392" w:hRule="exact" w:hSpace="181" w:wrap="around" w:vAnchor="text" w:hAnchor="page" w:x="6245" w:y="286"/>
              <w:spacing w:before="62" w:after="62"/>
            </w:pPr>
            <w:r>
              <w:rPr>
                <w:rFonts w:hint="eastAsia"/>
              </w:rPr>
              <w:t>代表测量范围</w:t>
            </w:r>
          </w:p>
        </w:tc>
      </w:tr>
      <w:tr w:rsidR="0002043A" w:rsidRPr="00184227" w14:paraId="68E31325" w14:textId="77777777" w:rsidTr="00BF4B74">
        <w:trPr>
          <w:jc w:val="center"/>
        </w:trPr>
        <w:tc>
          <w:tcPr>
            <w:tcW w:w="1696" w:type="dxa"/>
            <w:tcBorders>
              <w:top w:val="double" w:sz="4" w:space="0" w:color="auto"/>
              <w:bottom w:val="single" w:sz="4" w:space="0" w:color="000000"/>
              <w:right w:val="double" w:sz="4" w:space="0" w:color="auto"/>
            </w:tcBorders>
            <w:vAlign w:val="center"/>
          </w:tcPr>
          <w:p w14:paraId="7442AFB1" w14:textId="77777777" w:rsidR="0002043A" w:rsidRPr="00184227" w:rsidRDefault="0002043A" w:rsidP="00BF4B74">
            <w:pPr>
              <w:pStyle w:val="ad"/>
              <w:framePr w:w="3663" w:h="2392" w:hRule="exact" w:hSpace="181" w:wrap="around" w:vAnchor="text" w:hAnchor="page" w:x="6245" w:y="286"/>
              <w:spacing w:before="62" w:after="62"/>
            </w:pPr>
            <w:r w:rsidRPr="00CB3A6D">
              <w:t>PS_GAIN_16X</w:t>
            </w:r>
          </w:p>
        </w:tc>
        <w:tc>
          <w:tcPr>
            <w:tcW w:w="1931" w:type="dxa"/>
            <w:tcBorders>
              <w:top w:val="double" w:sz="4" w:space="0" w:color="auto"/>
              <w:left w:val="double" w:sz="4" w:space="0" w:color="auto"/>
              <w:bottom w:val="single" w:sz="4" w:space="0" w:color="000000"/>
            </w:tcBorders>
            <w:vAlign w:val="center"/>
          </w:tcPr>
          <w:p w14:paraId="3D5B0BDE" w14:textId="77777777" w:rsidR="0002043A" w:rsidRPr="00184227" w:rsidRDefault="0002043A" w:rsidP="00BF4B74">
            <w:pPr>
              <w:pStyle w:val="ad"/>
              <w:framePr w:w="3663" w:h="2392" w:hRule="exact" w:hSpace="181" w:wrap="around" w:vAnchor="text" w:hAnchor="page" w:x="6245" w:y="286"/>
              <w:spacing w:before="62" w:after="62"/>
            </w:pPr>
            <w:r>
              <w:rPr>
                <w:rFonts w:hint="eastAsia"/>
              </w:rPr>
              <w:t>X16</w:t>
            </w:r>
          </w:p>
        </w:tc>
      </w:tr>
      <w:tr w:rsidR="0002043A" w:rsidRPr="00184227" w14:paraId="348A3B10" w14:textId="77777777" w:rsidTr="00BF4B74">
        <w:trPr>
          <w:jc w:val="center"/>
        </w:trPr>
        <w:tc>
          <w:tcPr>
            <w:tcW w:w="1696" w:type="dxa"/>
            <w:tcBorders>
              <w:top w:val="single" w:sz="4" w:space="0" w:color="000000"/>
              <w:bottom w:val="single" w:sz="4" w:space="0" w:color="000000"/>
              <w:right w:val="double" w:sz="4" w:space="0" w:color="auto"/>
            </w:tcBorders>
            <w:vAlign w:val="center"/>
          </w:tcPr>
          <w:p w14:paraId="6A6267ED" w14:textId="77777777" w:rsidR="0002043A" w:rsidRPr="00184227" w:rsidRDefault="0002043A" w:rsidP="00BF4B74">
            <w:pPr>
              <w:pStyle w:val="ad"/>
              <w:framePr w:w="3663" w:h="2392" w:hRule="exact" w:hSpace="181" w:wrap="around" w:vAnchor="text" w:hAnchor="page" w:x="6245" w:y="286"/>
              <w:spacing w:before="62" w:after="62"/>
            </w:pPr>
            <w:r w:rsidRPr="00CB3A6D">
              <w:t>PS_GAIN_</w:t>
            </w:r>
            <w:r>
              <w:t>32</w:t>
            </w:r>
            <w:r w:rsidRPr="00CB3A6D">
              <w:t>X</w:t>
            </w:r>
          </w:p>
        </w:tc>
        <w:tc>
          <w:tcPr>
            <w:tcW w:w="1931" w:type="dxa"/>
            <w:tcBorders>
              <w:top w:val="single" w:sz="4" w:space="0" w:color="000000"/>
              <w:left w:val="double" w:sz="4" w:space="0" w:color="auto"/>
              <w:bottom w:val="single" w:sz="4" w:space="0" w:color="000000"/>
            </w:tcBorders>
            <w:vAlign w:val="center"/>
          </w:tcPr>
          <w:p w14:paraId="5C39E81B" w14:textId="77777777" w:rsidR="0002043A" w:rsidRPr="00184227" w:rsidRDefault="0002043A" w:rsidP="00BF4B74">
            <w:pPr>
              <w:pStyle w:val="ad"/>
              <w:framePr w:w="3663" w:h="2392" w:hRule="exact" w:hSpace="181" w:wrap="around" w:vAnchor="text" w:hAnchor="page" w:x="6245" w:y="286"/>
              <w:spacing w:before="62" w:after="62"/>
            </w:pPr>
            <w:r>
              <w:rPr>
                <w:rFonts w:hint="eastAsia"/>
              </w:rPr>
              <w:t>X32</w:t>
            </w:r>
          </w:p>
        </w:tc>
      </w:tr>
      <w:tr w:rsidR="0002043A" w:rsidRPr="00184227" w14:paraId="06B7E424" w14:textId="77777777" w:rsidTr="00BF4B74">
        <w:trPr>
          <w:jc w:val="center"/>
        </w:trPr>
        <w:tc>
          <w:tcPr>
            <w:tcW w:w="1696" w:type="dxa"/>
            <w:tcBorders>
              <w:bottom w:val="thickThinSmallGap" w:sz="24" w:space="0" w:color="auto"/>
              <w:right w:val="double" w:sz="4" w:space="0" w:color="auto"/>
            </w:tcBorders>
            <w:vAlign w:val="center"/>
          </w:tcPr>
          <w:p w14:paraId="360893D4" w14:textId="77777777" w:rsidR="0002043A" w:rsidRPr="00184227" w:rsidRDefault="0002043A" w:rsidP="00BF4B74">
            <w:pPr>
              <w:pStyle w:val="ad"/>
              <w:framePr w:w="3663" w:h="2392" w:hRule="exact" w:hSpace="181" w:wrap="around" w:vAnchor="text" w:hAnchor="page" w:x="6245" w:y="286"/>
              <w:spacing w:before="62" w:after="62"/>
            </w:pPr>
            <w:r w:rsidRPr="00CB3A6D">
              <w:t>PS_GAIN_</w:t>
            </w:r>
            <w:r>
              <w:t>64</w:t>
            </w:r>
            <w:r w:rsidRPr="00CB3A6D">
              <w:t>X</w:t>
            </w:r>
          </w:p>
        </w:tc>
        <w:tc>
          <w:tcPr>
            <w:tcW w:w="1931" w:type="dxa"/>
            <w:tcBorders>
              <w:left w:val="double" w:sz="4" w:space="0" w:color="auto"/>
              <w:bottom w:val="thickThinSmallGap" w:sz="24" w:space="0" w:color="auto"/>
            </w:tcBorders>
            <w:vAlign w:val="center"/>
          </w:tcPr>
          <w:p w14:paraId="021BFCA4" w14:textId="77777777" w:rsidR="0002043A" w:rsidRPr="00184227" w:rsidRDefault="0002043A" w:rsidP="00BF4B74">
            <w:pPr>
              <w:pStyle w:val="ad"/>
              <w:framePr w:w="3663" w:h="2392" w:hRule="exact" w:hSpace="181" w:wrap="around" w:vAnchor="text" w:hAnchor="page" w:x="6245" w:y="286"/>
              <w:spacing w:before="62" w:after="62"/>
            </w:pPr>
            <w:r>
              <w:rPr>
                <w:rFonts w:hint="eastAsia"/>
              </w:rPr>
              <w:t>X64</w:t>
            </w:r>
          </w:p>
        </w:tc>
      </w:tr>
    </w:tbl>
    <w:p w14:paraId="57B7F446" w14:textId="77777777" w:rsidR="0002043A" w:rsidRPr="00184227" w:rsidRDefault="0002043A" w:rsidP="0002043A">
      <w:pPr>
        <w:pStyle w:val="afffb"/>
        <w:framePr w:w="3663" w:h="2392" w:hRule="exact" w:hSpace="181" w:wrap="around" w:vAnchor="text" w:hAnchor="page" w:x="6245" w:y="286"/>
        <w:shd w:val="solid" w:color="FFFFFF" w:fill="FFFFFF"/>
        <w:spacing w:before="62" w:after="62"/>
        <w:ind w:left="840" w:firstLineChars="0" w:firstLine="0"/>
      </w:pPr>
    </w:p>
    <w:p w14:paraId="4722FEEE" w14:textId="77777777" w:rsidR="0002043A" w:rsidRDefault="0002043A" w:rsidP="0002043A">
      <w:pPr>
        <w:pStyle w:val="23"/>
        <w:spacing w:before="62" w:after="62"/>
        <w:ind w:firstLine="0"/>
        <w:rPr>
          <w:lang w:val="de-DE"/>
        </w:rPr>
      </w:pPr>
    </w:p>
    <w:p w14:paraId="249AD564" w14:textId="77777777" w:rsidR="0002043A" w:rsidRPr="00920FD1" w:rsidRDefault="0002043A" w:rsidP="00A141DF">
      <w:pPr>
        <w:pStyle w:val="23"/>
        <w:numPr>
          <w:ilvl w:val="0"/>
          <w:numId w:val="77"/>
        </w:numPr>
        <w:spacing w:before="62" w:after="62"/>
        <w:rPr>
          <w:lang w:val="de-DE"/>
        </w:rPr>
      </w:pPr>
      <w:r w:rsidRPr="004538CA">
        <w:rPr>
          <w:lang w:val="de-DE"/>
        </w:rPr>
        <w:t>ps_gain</w:t>
      </w:r>
      <w:r w:rsidRPr="00145BA9">
        <w:rPr>
          <w:lang w:val="de-DE"/>
        </w:rPr>
        <w:t>表示</w:t>
      </w:r>
      <w:r w:rsidRPr="00145BA9">
        <w:rPr>
          <w:rFonts w:hint="eastAsia"/>
          <w:lang w:val="de-DE"/>
        </w:rPr>
        <w:t>传感器</w:t>
      </w:r>
      <w:r w:rsidRPr="00145BA9">
        <w:rPr>
          <w:lang w:val="de-DE"/>
        </w:rPr>
        <w:t>距离测量的范围</w:t>
      </w:r>
      <w:r w:rsidRPr="00145BA9">
        <w:rPr>
          <w:rFonts w:hint="eastAsia"/>
          <w:lang w:val="de-DE"/>
        </w:rPr>
        <w:t>，如</w:t>
      </w:r>
      <w:r w:rsidRPr="00145BA9">
        <w:rPr>
          <w:lang w:val="de-DE"/>
        </w:rPr>
        <w:fldChar w:fldCharType="begin"/>
      </w:r>
      <w:r w:rsidRPr="00145BA9">
        <w:rPr>
          <w:lang w:val="de-DE"/>
        </w:rPr>
        <w:instrText xml:space="preserve"> </w:instrText>
      </w:r>
      <w:r w:rsidRPr="00145BA9">
        <w:rPr>
          <w:rFonts w:hint="eastAsia"/>
          <w:lang w:val="de-DE"/>
        </w:rPr>
        <w:instrText>REF _Ref527983599 \h</w:instrText>
      </w:r>
      <w:r w:rsidRPr="00145BA9">
        <w:rPr>
          <w:lang w:val="de-DE"/>
        </w:rPr>
        <w:instrText xml:space="preserve">  \* MERGEFORMAT </w:instrText>
      </w:r>
      <w:r w:rsidRPr="00145BA9">
        <w:rPr>
          <w:lang w:val="de-DE"/>
        </w:rPr>
      </w:r>
      <w:r w:rsidRPr="00145BA9">
        <w:rPr>
          <w:lang w:val="de-DE"/>
        </w:rPr>
        <w:fldChar w:fldCharType="separate"/>
      </w:r>
      <w:r w:rsidR="00B93B10" w:rsidRPr="00B93B10">
        <w:rPr>
          <w:rFonts w:hint="eastAsia"/>
          <w:lang w:val="de-DE"/>
        </w:rPr>
        <w:t>表</w:t>
      </w:r>
      <w:r w:rsidR="00B93B10" w:rsidRPr="00B93B10">
        <w:rPr>
          <w:lang w:val="de-DE"/>
        </w:rPr>
        <w:t>5.24</w:t>
      </w:r>
      <w:r w:rsidRPr="00145BA9">
        <w:rPr>
          <w:lang w:val="de-DE"/>
        </w:rPr>
        <w:fldChar w:fldCharType="end"/>
      </w:r>
      <w:r w:rsidRPr="00145BA9">
        <w:rPr>
          <w:lang w:val="de-DE"/>
        </w:rPr>
        <w:t>所示</w:t>
      </w:r>
      <w:r w:rsidRPr="00145BA9">
        <w:rPr>
          <w:rFonts w:hint="eastAsia"/>
          <w:lang w:val="de-DE"/>
        </w:rPr>
        <w:t>，</w:t>
      </w:r>
      <w:r w:rsidRPr="00145BA9">
        <w:rPr>
          <w:lang w:val="de-DE"/>
        </w:rPr>
        <w:t>总共有</w:t>
      </w:r>
      <w:r w:rsidRPr="00145BA9">
        <w:rPr>
          <w:rFonts w:hint="eastAsia"/>
          <w:lang w:val="de-DE"/>
        </w:rPr>
        <w:t>3</w:t>
      </w:r>
      <w:r w:rsidRPr="00145BA9">
        <w:rPr>
          <w:rFonts w:hint="eastAsia"/>
          <w:lang w:val="de-DE"/>
        </w:rPr>
        <w:t>种不同的增益倍数，每种增益倍数对应相应的测量范围</w:t>
      </w:r>
      <w:r w:rsidRPr="00920FD1">
        <w:rPr>
          <w:rFonts w:hint="eastAsia"/>
          <w:lang w:val="de-DE"/>
        </w:rPr>
        <w:t>；</w:t>
      </w:r>
    </w:p>
    <w:p w14:paraId="75A90859" w14:textId="77777777" w:rsidR="005753B4" w:rsidRDefault="0002043A" w:rsidP="005753B4">
      <w:pPr>
        <w:pStyle w:val="23"/>
        <w:numPr>
          <w:ilvl w:val="0"/>
          <w:numId w:val="77"/>
        </w:numPr>
        <w:spacing w:before="62" w:after="62"/>
        <w:rPr>
          <w:lang w:val="de-DE"/>
        </w:rPr>
      </w:pPr>
      <w:r w:rsidRPr="004538CA">
        <w:rPr>
          <w:rFonts w:hint="eastAsia"/>
          <w:lang w:val="de-DE"/>
        </w:rPr>
        <w:t>led_pulse_freq</w:t>
      </w:r>
      <w:r w:rsidRPr="004538CA">
        <w:rPr>
          <w:rFonts w:hint="eastAsia"/>
          <w:lang w:val="de-DE"/>
        </w:rPr>
        <w:t>表</w:t>
      </w:r>
      <w:r w:rsidRPr="00145BA9">
        <w:rPr>
          <w:rFonts w:hint="eastAsia"/>
          <w:lang w:val="de-DE"/>
        </w:rPr>
        <w:t>示距离测量时</w:t>
      </w:r>
      <w:r w:rsidRPr="004538CA">
        <w:rPr>
          <w:rFonts w:hint="eastAsia"/>
          <w:lang w:val="de-DE"/>
        </w:rPr>
        <w:t>LED</w:t>
      </w:r>
      <w:r w:rsidRPr="00145BA9">
        <w:rPr>
          <w:rFonts w:hint="eastAsia"/>
          <w:lang w:val="de-DE"/>
        </w:rPr>
        <w:t>的脉冲频率，如</w:t>
      </w:r>
      <w:r w:rsidRPr="00145BA9">
        <w:rPr>
          <w:lang w:val="de-DE"/>
        </w:rPr>
        <w:fldChar w:fldCharType="begin"/>
      </w:r>
      <w:r w:rsidRPr="00145BA9">
        <w:rPr>
          <w:lang w:val="de-DE"/>
        </w:rPr>
        <w:instrText xml:space="preserve"> </w:instrText>
      </w:r>
      <w:r w:rsidRPr="00145BA9">
        <w:rPr>
          <w:rFonts w:hint="eastAsia"/>
          <w:lang w:val="de-DE"/>
        </w:rPr>
        <w:instrText>REF _Ref527984313 \h</w:instrText>
      </w:r>
      <w:r w:rsidRPr="00145BA9">
        <w:rPr>
          <w:lang w:val="de-DE"/>
        </w:rPr>
        <w:instrText xml:space="preserve">  \* MERGEFORMAT </w:instrText>
      </w:r>
      <w:r w:rsidRPr="00145BA9">
        <w:rPr>
          <w:lang w:val="de-DE"/>
        </w:rPr>
      </w:r>
      <w:r w:rsidRPr="00145BA9">
        <w:rPr>
          <w:lang w:val="de-DE"/>
        </w:rPr>
        <w:fldChar w:fldCharType="separate"/>
      </w:r>
      <w:r w:rsidR="00B93B10" w:rsidRPr="00B93B10">
        <w:rPr>
          <w:rFonts w:hint="eastAsia"/>
          <w:lang w:val="de-DE"/>
        </w:rPr>
        <w:t>表</w:t>
      </w:r>
      <w:r w:rsidR="00B93B10" w:rsidRPr="00B93B10">
        <w:rPr>
          <w:lang w:val="de-DE"/>
        </w:rPr>
        <w:t>5.25</w:t>
      </w:r>
      <w:r w:rsidRPr="00145BA9">
        <w:rPr>
          <w:lang w:val="de-DE"/>
        </w:rPr>
        <w:fldChar w:fldCharType="end"/>
      </w:r>
      <w:r w:rsidR="00784E2F">
        <w:rPr>
          <w:rFonts w:hint="eastAsia"/>
          <w:lang w:val="de-DE"/>
        </w:rPr>
        <w:t>左侧</w:t>
      </w:r>
      <w:r w:rsidRPr="00145BA9">
        <w:rPr>
          <w:rFonts w:hint="eastAsia"/>
          <w:lang w:val="de-DE"/>
        </w:rPr>
        <w:t>所示，有</w:t>
      </w:r>
      <w:r w:rsidRPr="004538CA">
        <w:rPr>
          <w:rFonts w:hint="eastAsia"/>
          <w:lang w:val="de-DE"/>
        </w:rPr>
        <w:t>30KHz</w:t>
      </w:r>
      <w:r w:rsidRPr="00145BA9">
        <w:rPr>
          <w:rFonts w:hint="eastAsia"/>
          <w:lang w:val="de-DE"/>
        </w:rPr>
        <w:t>到</w:t>
      </w:r>
      <w:r w:rsidRPr="004538CA">
        <w:rPr>
          <w:lang w:val="de-DE"/>
        </w:rPr>
        <w:t>100KHz 8</w:t>
      </w:r>
      <w:r w:rsidRPr="00145BA9">
        <w:rPr>
          <w:lang w:val="de-DE"/>
        </w:rPr>
        <w:t>种频率可供选择</w:t>
      </w:r>
      <w:r w:rsidRPr="00145BA9">
        <w:rPr>
          <w:rFonts w:hint="eastAsia"/>
          <w:lang w:val="de-DE"/>
        </w:rPr>
        <w:t>；</w:t>
      </w:r>
    </w:p>
    <w:p w14:paraId="62F92A81" w14:textId="115CD7B0" w:rsidR="0002043A" w:rsidRPr="005753B4" w:rsidRDefault="005753B4" w:rsidP="005753B4">
      <w:pPr>
        <w:pStyle w:val="23"/>
        <w:numPr>
          <w:ilvl w:val="0"/>
          <w:numId w:val="77"/>
        </w:numPr>
        <w:spacing w:before="62" w:after="62"/>
        <w:rPr>
          <w:lang w:val="de-DE"/>
        </w:rPr>
      </w:pPr>
      <w:r w:rsidRPr="004538CA">
        <w:rPr>
          <w:rFonts w:hint="eastAsia"/>
          <w:lang w:val="de-DE"/>
        </w:rPr>
        <w:t>l</w:t>
      </w:r>
      <w:r w:rsidRPr="005753B4">
        <w:rPr>
          <w:rFonts w:hint="eastAsia"/>
          <w:lang w:val="de-DE"/>
        </w:rPr>
        <w:t>ed_current_duty</w:t>
      </w:r>
      <w:r w:rsidRPr="005753B4">
        <w:rPr>
          <w:rFonts w:hint="eastAsia"/>
          <w:lang w:val="de-DE"/>
        </w:rPr>
        <w:t>表示距离测量时</w:t>
      </w:r>
      <w:r w:rsidRPr="005753B4">
        <w:rPr>
          <w:rFonts w:hint="eastAsia"/>
          <w:lang w:val="de-DE"/>
        </w:rPr>
        <w:t>LED</w:t>
      </w:r>
      <w:r w:rsidRPr="005753B4">
        <w:rPr>
          <w:rFonts w:hint="eastAsia"/>
          <w:lang w:val="de-DE"/>
        </w:rPr>
        <w:t>的电流占空比，如</w:t>
      </w:r>
      <w:r w:rsidRPr="005753B4">
        <w:rPr>
          <w:lang w:val="de-DE"/>
        </w:rPr>
        <w:fldChar w:fldCharType="begin"/>
      </w:r>
      <w:r w:rsidRPr="005753B4">
        <w:rPr>
          <w:lang w:val="de-DE"/>
        </w:rPr>
        <w:instrText xml:space="preserve"> </w:instrText>
      </w:r>
      <w:r w:rsidRPr="005753B4">
        <w:rPr>
          <w:rFonts w:hint="eastAsia"/>
          <w:lang w:val="de-DE"/>
        </w:rPr>
        <w:instrText>REF _Ref527984313 \h</w:instrText>
      </w:r>
      <w:r w:rsidRPr="005753B4">
        <w:rPr>
          <w:lang w:val="de-DE"/>
        </w:rPr>
        <w:instrText xml:space="preserve">  \* MERGEFORMAT </w:instrText>
      </w:r>
      <w:r w:rsidRPr="005753B4">
        <w:rPr>
          <w:lang w:val="de-DE"/>
        </w:rPr>
      </w:r>
      <w:r w:rsidRPr="005753B4">
        <w:rPr>
          <w:lang w:val="de-DE"/>
        </w:rPr>
        <w:fldChar w:fldCharType="separate"/>
      </w:r>
      <w:r w:rsidRPr="005753B4">
        <w:rPr>
          <w:rFonts w:hint="eastAsia"/>
          <w:lang w:val="de-DE"/>
        </w:rPr>
        <w:t>表</w:t>
      </w:r>
      <w:r w:rsidRPr="005753B4">
        <w:rPr>
          <w:lang w:val="de-DE"/>
        </w:rPr>
        <w:t>5.25</w:t>
      </w:r>
      <w:r w:rsidRPr="005753B4">
        <w:rPr>
          <w:lang w:val="de-DE"/>
        </w:rPr>
        <w:fldChar w:fldCharType="end"/>
      </w:r>
      <w:r w:rsidRPr="005753B4">
        <w:rPr>
          <w:rFonts w:hint="eastAsia"/>
          <w:lang w:val="de-DE"/>
        </w:rPr>
        <w:t>右侧所示，可配置为</w:t>
      </w:r>
      <w:r w:rsidRPr="005753B4">
        <w:rPr>
          <w:rFonts w:hint="eastAsia"/>
          <w:lang w:val="de-DE"/>
        </w:rPr>
        <w:t>25%</w:t>
      </w:r>
      <w:r w:rsidRPr="005753B4">
        <w:rPr>
          <w:rFonts w:hint="eastAsia"/>
          <w:lang w:val="de-DE"/>
        </w:rPr>
        <w:t>到</w:t>
      </w:r>
      <w:r w:rsidRPr="005753B4">
        <w:rPr>
          <w:lang w:val="de-DE"/>
        </w:rPr>
        <w:t>100</w:t>
      </w:r>
      <w:r w:rsidRPr="005753B4">
        <w:rPr>
          <w:rFonts w:hint="eastAsia"/>
          <w:lang w:val="de-DE"/>
        </w:rPr>
        <w:t>%</w:t>
      </w:r>
      <w:r w:rsidRPr="005753B4">
        <w:rPr>
          <w:rFonts w:hint="eastAsia"/>
          <w:lang w:val="de-DE"/>
        </w:rPr>
        <w:t>中的一种；</w:t>
      </w:r>
    </w:p>
    <w:p w14:paraId="0BE07427" w14:textId="114455F4" w:rsidR="0002043A" w:rsidRPr="00C30C3F" w:rsidRDefault="0002043A" w:rsidP="005753B4">
      <w:pPr>
        <w:pStyle w:val="a7"/>
        <w:spacing w:before="62" w:after="62"/>
      </w:pPr>
      <w:bookmarkStart w:id="579" w:name="_Ref527984313"/>
      <w:r w:rsidRPr="000E3621">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25</w:t>
      </w:r>
      <w:r>
        <w:fldChar w:fldCharType="end"/>
      </w:r>
      <w:bookmarkEnd w:id="579"/>
      <w:r w:rsidRPr="000E3621">
        <w:t xml:space="preserve">  LED</w:t>
      </w:r>
      <w:r w:rsidRPr="000E3621">
        <w:rPr>
          <w:rFonts w:hint="eastAsia"/>
        </w:rPr>
        <w:t>脉冲频率</w:t>
      </w:r>
      <w:r w:rsidR="002963E9">
        <w:rPr>
          <w:rFonts w:hint="eastAsia"/>
        </w:rPr>
        <w:t>和电流占空比</w:t>
      </w:r>
      <w:r w:rsidRPr="000E3621">
        <w:rPr>
          <w:rFonts w:hint="eastAsia"/>
        </w:rPr>
        <w:t>宏定义</w:t>
      </w:r>
    </w:p>
    <w:tbl>
      <w:tblPr>
        <w:tblW w:w="66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6"/>
        <w:gridCol w:w="826"/>
        <w:gridCol w:w="2446"/>
        <w:gridCol w:w="930"/>
      </w:tblGrid>
      <w:tr w:rsidR="00784E2F" w:rsidRPr="00184227" w14:paraId="55AE7871" w14:textId="780D2C78" w:rsidTr="00784E2F">
        <w:trPr>
          <w:trHeight w:val="319"/>
          <w:jc w:val="center"/>
        </w:trPr>
        <w:tc>
          <w:tcPr>
            <w:tcW w:w="2456" w:type="dxa"/>
            <w:tcBorders>
              <w:top w:val="thinThickSmallGap" w:sz="24" w:space="0" w:color="auto"/>
              <w:bottom w:val="double" w:sz="4" w:space="0" w:color="auto"/>
              <w:right w:val="double" w:sz="4" w:space="0" w:color="auto"/>
            </w:tcBorders>
            <w:shd w:val="pct10" w:color="auto" w:fill="auto"/>
          </w:tcPr>
          <w:p w14:paraId="3CD4B51D" w14:textId="4322ED49" w:rsidR="00784E2F" w:rsidRPr="00184227" w:rsidRDefault="00784E2F" w:rsidP="005753B4">
            <w:pPr>
              <w:pStyle w:val="ab"/>
              <w:spacing w:before="62" w:after="62"/>
            </w:pPr>
            <w:r w:rsidRPr="00184227">
              <w:rPr>
                <w:rFonts w:hint="eastAsia"/>
              </w:rPr>
              <w:t>宏名</w:t>
            </w:r>
          </w:p>
        </w:tc>
        <w:tc>
          <w:tcPr>
            <w:tcW w:w="826" w:type="dxa"/>
            <w:tcBorders>
              <w:top w:val="thinThickSmallGap" w:sz="24" w:space="0" w:color="auto"/>
              <w:left w:val="double" w:sz="4" w:space="0" w:color="auto"/>
              <w:bottom w:val="double" w:sz="4" w:space="0" w:color="auto"/>
            </w:tcBorders>
            <w:shd w:val="pct10" w:color="auto" w:fill="auto"/>
          </w:tcPr>
          <w:p w14:paraId="4734F52C" w14:textId="77777777" w:rsidR="00784E2F" w:rsidRPr="00184227" w:rsidRDefault="00784E2F" w:rsidP="005753B4">
            <w:pPr>
              <w:pStyle w:val="ab"/>
              <w:spacing w:before="62" w:after="62"/>
            </w:pPr>
            <w:r>
              <w:rPr>
                <w:rFonts w:hint="eastAsia"/>
              </w:rPr>
              <w:t>含义</w:t>
            </w:r>
          </w:p>
        </w:tc>
        <w:tc>
          <w:tcPr>
            <w:tcW w:w="2446" w:type="dxa"/>
            <w:tcBorders>
              <w:top w:val="thinThickSmallGap" w:sz="24" w:space="0" w:color="auto"/>
              <w:left w:val="double" w:sz="4" w:space="0" w:color="auto"/>
              <w:bottom w:val="double" w:sz="4" w:space="0" w:color="auto"/>
              <w:right w:val="double" w:sz="4" w:space="0" w:color="auto"/>
            </w:tcBorders>
            <w:shd w:val="pct10" w:color="auto" w:fill="auto"/>
          </w:tcPr>
          <w:p w14:paraId="6F5A9CBB" w14:textId="6E5575A0" w:rsidR="00784E2F" w:rsidRDefault="00784E2F" w:rsidP="005753B4">
            <w:pPr>
              <w:pStyle w:val="ab"/>
              <w:spacing w:before="62" w:after="62"/>
            </w:pPr>
            <w:r w:rsidRPr="00184227">
              <w:rPr>
                <w:rFonts w:hint="eastAsia"/>
              </w:rPr>
              <w:t>宏名</w:t>
            </w:r>
          </w:p>
        </w:tc>
        <w:tc>
          <w:tcPr>
            <w:tcW w:w="930" w:type="dxa"/>
            <w:tcBorders>
              <w:top w:val="thinThickSmallGap" w:sz="24" w:space="0" w:color="auto"/>
              <w:left w:val="double" w:sz="4" w:space="0" w:color="auto"/>
              <w:bottom w:val="double" w:sz="4" w:space="0" w:color="auto"/>
              <w:right w:val="double" w:sz="4" w:space="0" w:color="auto"/>
            </w:tcBorders>
            <w:shd w:val="pct10" w:color="auto" w:fill="auto"/>
          </w:tcPr>
          <w:p w14:paraId="7BE08659" w14:textId="72C85262" w:rsidR="00784E2F" w:rsidRDefault="00784E2F" w:rsidP="005753B4">
            <w:pPr>
              <w:pStyle w:val="ab"/>
              <w:spacing w:before="62" w:after="62"/>
            </w:pPr>
            <w:r>
              <w:rPr>
                <w:rFonts w:hint="eastAsia"/>
              </w:rPr>
              <w:t>含义</w:t>
            </w:r>
          </w:p>
        </w:tc>
      </w:tr>
      <w:tr w:rsidR="00784E2F" w:rsidRPr="00184227" w14:paraId="4B8ED0EE" w14:textId="5FDDEF22" w:rsidTr="00784E2F">
        <w:trPr>
          <w:jc w:val="center"/>
        </w:trPr>
        <w:tc>
          <w:tcPr>
            <w:tcW w:w="2456" w:type="dxa"/>
            <w:tcBorders>
              <w:top w:val="double" w:sz="4" w:space="0" w:color="auto"/>
              <w:bottom w:val="single" w:sz="4" w:space="0" w:color="000000"/>
              <w:right w:val="double" w:sz="4" w:space="0" w:color="auto"/>
            </w:tcBorders>
            <w:vAlign w:val="center"/>
          </w:tcPr>
          <w:p w14:paraId="214F70A0" w14:textId="77777777" w:rsidR="00784E2F" w:rsidRPr="00184227" w:rsidRDefault="00784E2F" w:rsidP="005753B4">
            <w:pPr>
              <w:pStyle w:val="ad"/>
              <w:spacing w:before="62" w:after="62"/>
            </w:pPr>
            <w:r w:rsidRPr="004C3953">
              <w:t>LED_PULSE_FREQ_30KHz</w:t>
            </w:r>
          </w:p>
        </w:tc>
        <w:tc>
          <w:tcPr>
            <w:tcW w:w="826" w:type="dxa"/>
            <w:tcBorders>
              <w:top w:val="double" w:sz="4" w:space="0" w:color="auto"/>
              <w:left w:val="double" w:sz="4" w:space="0" w:color="auto"/>
              <w:bottom w:val="single" w:sz="4" w:space="0" w:color="000000"/>
            </w:tcBorders>
            <w:vAlign w:val="center"/>
          </w:tcPr>
          <w:p w14:paraId="7FA08157" w14:textId="77777777" w:rsidR="00784E2F" w:rsidRPr="00184227" w:rsidRDefault="00784E2F" w:rsidP="005753B4">
            <w:pPr>
              <w:pStyle w:val="ad"/>
              <w:spacing w:before="62" w:after="62"/>
            </w:pPr>
            <w:r>
              <w:t>30KHZ</w:t>
            </w:r>
          </w:p>
        </w:tc>
        <w:tc>
          <w:tcPr>
            <w:tcW w:w="2446" w:type="dxa"/>
            <w:tcBorders>
              <w:top w:val="double" w:sz="4" w:space="0" w:color="auto"/>
              <w:left w:val="double" w:sz="4" w:space="0" w:color="auto"/>
              <w:bottom w:val="single" w:sz="4" w:space="0" w:color="000000"/>
              <w:right w:val="double" w:sz="4" w:space="0" w:color="auto"/>
            </w:tcBorders>
            <w:vAlign w:val="center"/>
          </w:tcPr>
          <w:p w14:paraId="427F1077" w14:textId="5F8E7C4D" w:rsidR="00784E2F" w:rsidRDefault="00784E2F" w:rsidP="005753B4">
            <w:pPr>
              <w:pStyle w:val="ad"/>
              <w:spacing w:before="62" w:after="62"/>
            </w:pPr>
            <w:r w:rsidRPr="004C3953">
              <w:t>LED_CURRENT_DUTY_25</w:t>
            </w:r>
          </w:p>
        </w:tc>
        <w:tc>
          <w:tcPr>
            <w:tcW w:w="930" w:type="dxa"/>
            <w:tcBorders>
              <w:top w:val="double" w:sz="4" w:space="0" w:color="auto"/>
              <w:left w:val="double" w:sz="4" w:space="0" w:color="auto"/>
              <w:bottom w:val="single" w:sz="4" w:space="0" w:color="000000"/>
              <w:right w:val="double" w:sz="4" w:space="0" w:color="auto"/>
            </w:tcBorders>
            <w:vAlign w:val="center"/>
          </w:tcPr>
          <w:p w14:paraId="5AFBC0F8" w14:textId="0A0D734A" w:rsidR="00784E2F" w:rsidRDefault="00784E2F" w:rsidP="005753B4">
            <w:pPr>
              <w:pStyle w:val="ad"/>
              <w:spacing w:before="62" w:after="62"/>
            </w:pPr>
            <w:r>
              <w:t>25</w:t>
            </w:r>
            <w:r>
              <w:rPr>
                <w:rFonts w:hint="eastAsia"/>
              </w:rPr>
              <w:t>%</w:t>
            </w:r>
          </w:p>
        </w:tc>
      </w:tr>
      <w:tr w:rsidR="00784E2F" w:rsidRPr="00184227" w14:paraId="10216454" w14:textId="0A2A5B1F" w:rsidTr="00784E2F">
        <w:trPr>
          <w:jc w:val="center"/>
        </w:trPr>
        <w:tc>
          <w:tcPr>
            <w:tcW w:w="2456" w:type="dxa"/>
            <w:tcBorders>
              <w:top w:val="single" w:sz="4" w:space="0" w:color="000000"/>
              <w:bottom w:val="single" w:sz="4" w:space="0" w:color="000000"/>
              <w:right w:val="double" w:sz="4" w:space="0" w:color="auto"/>
            </w:tcBorders>
            <w:vAlign w:val="center"/>
          </w:tcPr>
          <w:p w14:paraId="40F20AB6" w14:textId="77777777" w:rsidR="00784E2F" w:rsidRPr="00184227" w:rsidRDefault="00784E2F" w:rsidP="005753B4">
            <w:pPr>
              <w:pStyle w:val="ad"/>
              <w:spacing w:before="62" w:after="62"/>
            </w:pPr>
            <w:r w:rsidRPr="004C3953">
              <w:t>LED_PULSE_FREQ_</w:t>
            </w:r>
            <w:r>
              <w:t>40</w:t>
            </w:r>
            <w:r w:rsidRPr="004C3953">
              <w:t>KHz</w:t>
            </w:r>
          </w:p>
        </w:tc>
        <w:tc>
          <w:tcPr>
            <w:tcW w:w="826" w:type="dxa"/>
            <w:tcBorders>
              <w:top w:val="single" w:sz="4" w:space="0" w:color="000000"/>
              <w:left w:val="double" w:sz="4" w:space="0" w:color="auto"/>
              <w:bottom w:val="single" w:sz="4" w:space="0" w:color="000000"/>
            </w:tcBorders>
            <w:vAlign w:val="center"/>
          </w:tcPr>
          <w:p w14:paraId="2091B033" w14:textId="77777777" w:rsidR="00784E2F" w:rsidRPr="00184227" w:rsidRDefault="00784E2F" w:rsidP="005753B4">
            <w:pPr>
              <w:pStyle w:val="ad"/>
              <w:spacing w:before="62" w:after="62"/>
            </w:pPr>
            <w:r>
              <w:t>40KHZ</w:t>
            </w:r>
          </w:p>
        </w:tc>
        <w:tc>
          <w:tcPr>
            <w:tcW w:w="2446" w:type="dxa"/>
            <w:tcBorders>
              <w:top w:val="single" w:sz="4" w:space="0" w:color="000000"/>
              <w:left w:val="double" w:sz="4" w:space="0" w:color="auto"/>
              <w:bottom w:val="single" w:sz="4" w:space="0" w:color="000000"/>
              <w:right w:val="double" w:sz="4" w:space="0" w:color="auto"/>
            </w:tcBorders>
            <w:vAlign w:val="center"/>
          </w:tcPr>
          <w:p w14:paraId="789A5483" w14:textId="78437581" w:rsidR="00784E2F" w:rsidRDefault="00784E2F" w:rsidP="005753B4">
            <w:pPr>
              <w:pStyle w:val="ad"/>
              <w:spacing w:before="62" w:after="62"/>
            </w:pPr>
            <w:r w:rsidRPr="004C3953">
              <w:t>LED_CURRENT_DUTY_</w:t>
            </w:r>
            <w:r>
              <w:t>50</w:t>
            </w:r>
          </w:p>
        </w:tc>
        <w:tc>
          <w:tcPr>
            <w:tcW w:w="930" w:type="dxa"/>
            <w:tcBorders>
              <w:top w:val="single" w:sz="4" w:space="0" w:color="000000"/>
              <w:left w:val="double" w:sz="4" w:space="0" w:color="auto"/>
              <w:bottom w:val="single" w:sz="4" w:space="0" w:color="000000"/>
              <w:right w:val="double" w:sz="4" w:space="0" w:color="auto"/>
            </w:tcBorders>
            <w:vAlign w:val="center"/>
          </w:tcPr>
          <w:p w14:paraId="766DEB87" w14:textId="410C90C2" w:rsidR="00784E2F" w:rsidRDefault="00784E2F" w:rsidP="005753B4">
            <w:pPr>
              <w:pStyle w:val="ad"/>
              <w:spacing w:before="62" w:after="62"/>
            </w:pPr>
            <w:r>
              <w:t>50</w:t>
            </w:r>
            <w:r>
              <w:rPr>
                <w:rFonts w:hint="eastAsia"/>
              </w:rPr>
              <w:t>%</w:t>
            </w:r>
          </w:p>
        </w:tc>
      </w:tr>
      <w:tr w:rsidR="00784E2F" w:rsidRPr="00184227" w14:paraId="6A95D857" w14:textId="2BFBCC8B" w:rsidTr="00784E2F">
        <w:trPr>
          <w:jc w:val="center"/>
        </w:trPr>
        <w:tc>
          <w:tcPr>
            <w:tcW w:w="2456" w:type="dxa"/>
            <w:tcBorders>
              <w:right w:val="double" w:sz="4" w:space="0" w:color="auto"/>
            </w:tcBorders>
            <w:vAlign w:val="center"/>
          </w:tcPr>
          <w:p w14:paraId="6C12AF26" w14:textId="77777777" w:rsidR="00784E2F" w:rsidRPr="00184227" w:rsidRDefault="00784E2F" w:rsidP="005753B4">
            <w:pPr>
              <w:pStyle w:val="ad"/>
              <w:spacing w:before="62" w:after="62"/>
            </w:pPr>
            <w:r w:rsidRPr="00184227">
              <w:t>……</w:t>
            </w:r>
          </w:p>
        </w:tc>
        <w:tc>
          <w:tcPr>
            <w:tcW w:w="826" w:type="dxa"/>
            <w:tcBorders>
              <w:left w:val="double" w:sz="4" w:space="0" w:color="auto"/>
            </w:tcBorders>
            <w:vAlign w:val="center"/>
          </w:tcPr>
          <w:p w14:paraId="23D62D55" w14:textId="77777777" w:rsidR="00784E2F" w:rsidRPr="00184227" w:rsidRDefault="00784E2F" w:rsidP="005753B4">
            <w:pPr>
              <w:pStyle w:val="ad"/>
              <w:spacing w:before="62" w:after="62"/>
            </w:pPr>
            <w:r>
              <w:t>…</w:t>
            </w:r>
          </w:p>
        </w:tc>
        <w:tc>
          <w:tcPr>
            <w:tcW w:w="2446" w:type="dxa"/>
            <w:tcBorders>
              <w:left w:val="double" w:sz="4" w:space="0" w:color="auto"/>
              <w:right w:val="double" w:sz="4" w:space="0" w:color="auto"/>
            </w:tcBorders>
            <w:vAlign w:val="center"/>
          </w:tcPr>
          <w:p w14:paraId="195B42AC" w14:textId="4EFFC668" w:rsidR="00784E2F" w:rsidRDefault="00784E2F" w:rsidP="005753B4">
            <w:pPr>
              <w:pStyle w:val="ad"/>
              <w:spacing w:before="62" w:after="62"/>
            </w:pPr>
            <w:r w:rsidRPr="004C3953">
              <w:t>LED_CURRENT_DUTY_</w:t>
            </w:r>
            <w:r>
              <w:t>7</w:t>
            </w:r>
            <w:r w:rsidRPr="004C3953">
              <w:t>5</w:t>
            </w:r>
          </w:p>
        </w:tc>
        <w:tc>
          <w:tcPr>
            <w:tcW w:w="930" w:type="dxa"/>
            <w:tcBorders>
              <w:left w:val="double" w:sz="4" w:space="0" w:color="auto"/>
              <w:right w:val="double" w:sz="4" w:space="0" w:color="auto"/>
            </w:tcBorders>
            <w:vAlign w:val="center"/>
          </w:tcPr>
          <w:p w14:paraId="59309D3E" w14:textId="1A1A4922" w:rsidR="00784E2F" w:rsidRDefault="00784E2F" w:rsidP="005753B4">
            <w:pPr>
              <w:pStyle w:val="ad"/>
              <w:spacing w:before="62" w:after="62"/>
            </w:pPr>
            <w:r>
              <w:t>75</w:t>
            </w:r>
            <w:r>
              <w:rPr>
                <w:rFonts w:hint="eastAsia"/>
              </w:rPr>
              <w:t>%</w:t>
            </w:r>
          </w:p>
        </w:tc>
      </w:tr>
      <w:tr w:rsidR="00784E2F" w:rsidRPr="00184227" w14:paraId="3E08EAEE" w14:textId="190030D7" w:rsidTr="00784E2F">
        <w:trPr>
          <w:jc w:val="center"/>
        </w:trPr>
        <w:tc>
          <w:tcPr>
            <w:tcW w:w="2456" w:type="dxa"/>
            <w:tcBorders>
              <w:bottom w:val="thickThinSmallGap" w:sz="24" w:space="0" w:color="auto"/>
              <w:right w:val="double" w:sz="4" w:space="0" w:color="auto"/>
            </w:tcBorders>
            <w:vAlign w:val="center"/>
          </w:tcPr>
          <w:p w14:paraId="11995FDE" w14:textId="77777777" w:rsidR="00784E2F" w:rsidRPr="00CB3A6D" w:rsidRDefault="00784E2F" w:rsidP="005753B4">
            <w:pPr>
              <w:pStyle w:val="ad"/>
              <w:spacing w:before="62" w:after="62"/>
            </w:pPr>
            <w:r w:rsidRPr="004C3953">
              <w:t>LED_PULSE_FREQ_</w:t>
            </w:r>
            <w:r>
              <w:t>10</w:t>
            </w:r>
            <w:r w:rsidRPr="004C3953">
              <w:t>0KHz</w:t>
            </w:r>
          </w:p>
        </w:tc>
        <w:tc>
          <w:tcPr>
            <w:tcW w:w="826" w:type="dxa"/>
            <w:tcBorders>
              <w:left w:val="double" w:sz="4" w:space="0" w:color="auto"/>
              <w:bottom w:val="thickThinSmallGap" w:sz="24" w:space="0" w:color="auto"/>
            </w:tcBorders>
            <w:vAlign w:val="center"/>
          </w:tcPr>
          <w:p w14:paraId="43FF8E75" w14:textId="77777777" w:rsidR="00784E2F" w:rsidRDefault="00784E2F" w:rsidP="005753B4">
            <w:pPr>
              <w:pStyle w:val="ad"/>
              <w:spacing w:before="62" w:after="62"/>
            </w:pPr>
            <w:r>
              <w:rPr>
                <w:rFonts w:hint="eastAsia"/>
              </w:rPr>
              <w:t>100KHz</w:t>
            </w:r>
          </w:p>
        </w:tc>
        <w:tc>
          <w:tcPr>
            <w:tcW w:w="2446" w:type="dxa"/>
            <w:tcBorders>
              <w:left w:val="double" w:sz="4" w:space="0" w:color="auto"/>
              <w:bottom w:val="thickThinSmallGap" w:sz="24" w:space="0" w:color="auto"/>
              <w:right w:val="double" w:sz="4" w:space="0" w:color="auto"/>
            </w:tcBorders>
            <w:vAlign w:val="center"/>
          </w:tcPr>
          <w:p w14:paraId="34181AD3" w14:textId="456B5707" w:rsidR="00784E2F" w:rsidRDefault="00784E2F" w:rsidP="005753B4">
            <w:pPr>
              <w:pStyle w:val="ad"/>
              <w:spacing w:before="62" w:after="62"/>
            </w:pPr>
            <w:r w:rsidRPr="004C3953">
              <w:t>LED_CURRENT_DUTY_</w:t>
            </w:r>
            <w:r>
              <w:t>100</w:t>
            </w:r>
          </w:p>
        </w:tc>
        <w:tc>
          <w:tcPr>
            <w:tcW w:w="930" w:type="dxa"/>
            <w:tcBorders>
              <w:left w:val="double" w:sz="4" w:space="0" w:color="auto"/>
              <w:bottom w:val="thickThinSmallGap" w:sz="24" w:space="0" w:color="auto"/>
              <w:right w:val="double" w:sz="4" w:space="0" w:color="auto"/>
            </w:tcBorders>
            <w:vAlign w:val="center"/>
          </w:tcPr>
          <w:p w14:paraId="490260EC" w14:textId="7D744AFB" w:rsidR="00784E2F" w:rsidRDefault="00784E2F" w:rsidP="005753B4">
            <w:pPr>
              <w:pStyle w:val="ad"/>
              <w:spacing w:before="62" w:after="62"/>
            </w:pPr>
            <w:r>
              <w:rPr>
                <w:rFonts w:hint="eastAsia"/>
              </w:rPr>
              <w:t>100%</w:t>
            </w:r>
          </w:p>
        </w:tc>
      </w:tr>
    </w:tbl>
    <w:p w14:paraId="695C9294" w14:textId="77777777" w:rsidR="005753B4" w:rsidRPr="00145BA9" w:rsidRDefault="005753B4" w:rsidP="005753B4">
      <w:pPr>
        <w:pStyle w:val="23"/>
        <w:numPr>
          <w:ilvl w:val="0"/>
          <w:numId w:val="77"/>
        </w:numPr>
        <w:spacing w:before="62" w:after="62"/>
        <w:rPr>
          <w:lang w:val="de-DE"/>
        </w:rPr>
      </w:pPr>
      <w:r w:rsidRPr="004538CA">
        <w:rPr>
          <w:rFonts w:hint="eastAsia"/>
          <w:lang w:val="de-DE"/>
        </w:rPr>
        <w:t>led_current</w:t>
      </w:r>
      <w:r w:rsidRPr="004538CA">
        <w:rPr>
          <w:rFonts w:hint="eastAsia"/>
          <w:lang w:val="de-DE"/>
        </w:rPr>
        <w:t>表示距离测量时</w:t>
      </w:r>
      <w:r w:rsidRPr="004538CA">
        <w:rPr>
          <w:rFonts w:hint="eastAsia"/>
          <w:lang w:val="de-DE"/>
        </w:rPr>
        <w:t>LED</w:t>
      </w:r>
      <w:r w:rsidRPr="004538CA">
        <w:rPr>
          <w:rFonts w:hint="eastAsia"/>
          <w:lang w:val="de-DE"/>
        </w:rPr>
        <w:t>的</w:t>
      </w:r>
      <w:r w:rsidRPr="00145BA9">
        <w:rPr>
          <w:rFonts w:hint="eastAsia"/>
          <w:lang w:val="de-DE"/>
        </w:rPr>
        <w:t>电流，</w:t>
      </w:r>
      <w:r w:rsidRPr="004538CA">
        <w:rPr>
          <w:rFonts w:hint="eastAsia"/>
          <w:lang w:val="de-DE"/>
        </w:rPr>
        <w:t>如</w:t>
      </w:r>
      <w:r w:rsidRPr="004538CA">
        <w:rPr>
          <w:lang w:val="de-DE"/>
        </w:rPr>
        <w:fldChar w:fldCharType="begin"/>
      </w:r>
      <w:r w:rsidRPr="004538CA">
        <w:rPr>
          <w:lang w:val="de-DE"/>
        </w:rPr>
        <w:instrText xml:space="preserve"> </w:instrText>
      </w:r>
      <w:r w:rsidRPr="004538CA">
        <w:rPr>
          <w:rFonts w:hint="eastAsia"/>
          <w:lang w:val="de-DE"/>
        </w:rPr>
        <w:instrText>REF _Ref527985798 \h</w:instrText>
      </w:r>
      <w:r w:rsidRPr="004538CA">
        <w:rPr>
          <w:lang w:val="de-DE"/>
        </w:rPr>
        <w:instrText xml:space="preserve">  \* MERGEFORMAT </w:instrText>
      </w:r>
      <w:r w:rsidRPr="004538CA">
        <w:rPr>
          <w:lang w:val="de-DE"/>
        </w:rPr>
      </w:r>
      <w:r w:rsidRPr="004538CA">
        <w:rPr>
          <w:lang w:val="de-DE"/>
        </w:rPr>
        <w:fldChar w:fldCharType="separate"/>
      </w:r>
      <w:r w:rsidRPr="00B93B10">
        <w:rPr>
          <w:rFonts w:hint="eastAsia"/>
          <w:lang w:val="de-DE"/>
        </w:rPr>
        <w:t>表</w:t>
      </w:r>
      <w:r w:rsidRPr="00B93B10">
        <w:rPr>
          <w:lang w:val="de-DE"/>
        </w:rPr>
        <w:t>5.26</w:t>
      </w:r>
      <w:r w:rsidRPr="004538CA">
        <w:rPr>
          <w:lang w:val="de-DE"/>
        </w:rPr>
        <w:fldChar w:fldCharType="end"/>
      </w:r>
      <w:r>
        <w:rPr>
          <w:rFonts w:hint="eastAsia"/>
          <w:lang w:val="de-DE"/>
        </w:rPr>
        <w:t>左侧</w:t>
      </w:r>
      <w:r w:rsidRPr="004538CA">
        <w:rPr>
          <w:rFonts w:hint="eastAsia"/>
          <w:lang w:val="de-DE"/>
        </w:rPr>
        <w:t>所示，有</w:t>
      </w:r>
      <w:r w:rsidRPr="004538CA">
        <w:rPr>
          <w:rFonts w:hint="eastAsia"/>
          <w:lang w:val="de-DE"/>
        </w:rPr>
        <w:t>5</w:t>
      </w:r>
      <w:r w:rsidRPr="004538CA">
        <w:rPr>
          <w:rFonts w:hint="eastAsia"/>
          <w:lang w:val="de-DE"/>
        </w:rPr>
        <w:t>种不</w:t>
      </w:r>
      <w:r w:rsidRPr="00145BA9">
        <w:rPr>
          <w:rFonts w:hint="eastAsia"/>
          <w:lang w:val="de-DE"/>
        </w:rPr>
        <w:t>同的电流可选；</w:t>
      </w:r>
    </w:p>
    <w:p w14:paraId="4B8B8DF3" w14:textId="6F164922" w:rsidR="005753B4" w:rsidRPr="00995C78" w:rsidRDefault="005753B4" w:rsidP="004670B2">
      <w:pPr>
        <w:pStyle w:val="23"/>
        <w:numPr>
          <w:ilvl w:val="0"/>
          <w:numId w:val="77"/>
        </w:numPr>
        <w:shd w:val="solid" w:color="FFFFFF" w:fill="FFFFFF"/>
        <w:spacing w:before="62" w:after="62"/>
        <w:rPr>
          <w:lang w:val="de-DE"/>
        </w:rPr>
      </w:pPr>
      <w:r w:rsidRPr="005753B4">
        <w:rPr>
          <w:rFonts w:hint="eastAsia"/>
          <w:lang w:val="de-DE"/>
        </w:rPr>
        <w:t>led_pulse_num</w:t>
      </w:r>
      <w:r w:rsidRPr="005753B4">
        <w:rPr>
          <w:rFonts w:hint="eastAsia"/>
          <w:lang w:val="de-DE"/>
        </w:rPr>
        <w:t>表示距离测量时</w:t>
      </w:r>
      <w:r w:rsidRPr="005753B4">
        <w:rPr>
          <w:rFonts w:hint="eastAsia"/>
          <w:lang w:val="de-DE"/>
        </w:rPr>
        <w:t>LED</w:t>
      </w:r>
      <w:r w:rsidRPr="005753B4">
        <w:rPr>
          <w:rFonts w:hint="eastAsia"/>
          <w:lang w:val="de-DE"/>
        </w:rPr>
        <w:t>的脉冲数，如</w:t>
      </w:r>
      <w:r w:rsidRPr="005753B4">
        <w:rPr>
          <w:lang w:val="de-DE"/>
        </w:rPr>
        <w:fldChar w:fldCharType="begin"/>
      </w:r>
      <w:r w:rsidRPr="005753B4">
        <w:rPr>
          <w:lang w:val="de-DE"/>
        </w:rPr>
        <w:instrText xml:space="preserve"> </w:instrText>
      </w:r>
      <w:r w:rsidRPr="005753B4">
        <w:rPr>
          <w:rFonts w:hint="eastAsia"/>
          <w:lang w:val="de-DE"/>
        </w:rPr>
        <w:instrText>REF _Ref527985798 \h</w:instrText>
      </w:r>
      <w:r w:rsidRPr="005753B4">
        <w:rPr>
          <w:lang w:val="de-DE"/>
        </w:rPr>
        <w:instrText xml:space="preserve">  \* MERGEFORMAT </w:instrText>
      </w:r>
      <w:r w:rsidRPr="005753B4">
        <w:rPr>
          <w:lang w:val="de-DE"/>
        </w:rPr>
      </w:r>
      <w:r w:rsidRPr="005753B4">
        <w:rPr>
          <w:lang w:val="de-DE"/>
        </w:rPr>
        <w:fldChar w:fldCharType="separate"/>
      </w:r>
      <w:r w:rsidRPr="005753B4">
        <w:rPr>
          <w:rFonts w:hint="eastAsia"/>
          <w:lang w:val="de-DE"/>
        </w:rPr>
        <w:t>表</w:t>
      </w:r>
      <w:r w:rsidRPr="005753B4">
        <w:rPr>
          <w:lang w:val="de-DE"/>
        </w:rPr>
        <w:t>5.26</w:t>
      </w:r>
      <w:r w:rsidRPr="005753B4">
        <w:rPr>
          <w:lang w:val="de-DE"/>
        </w:rPr>
        <w:fldChar w:fldCharType="end"/>
      </w:r>
      <w:r w:rsidRPr="005753B4">
        <w:rPr>
          <w:rFonts w:hint="eastAsia"/>
          <w:lang w:val="de-DE"/>
        </w:rPr>
        <w:t>右侧所示，有</w:t>
      </w:r>
      <w:r w:rsidRPr="005753B4">
        <w:rPr>
          <w:rFonts w:hint="eastAsia"/>
          <w:lang w:val="de-DE"/>
        </w:rPr>
        <w:t>15</w:t>
      </w:r>
      <w:r w:rsidRPr="005753B4">
        <w:rPr>
          <w:rFonts w:hint="eastAsia"/>
          <w:lang w:val="de-DE"/>
        </w:rPr>
        <w:t>种脉冲数可选；</w:t>
      </w:r>
    </w:p>
    <w:p w14:paraId="5D06BD37" w14:textId="37740D36" w:rsidR="0002043A" w:rsidRPr="00C30C3F" w:rsidRDefault="0002043A" w:rsidP="005753B4">
      <w:pPr>
        <w:pStyle w:val="a7"/>
        <w:spacing w:before="62" w:after="62"/>
      </w:pPr>
      <w:bookmarkStart w:id="580" w:name="_Ref527985798"/>
      <w:r w:rsidRPr="000E3621">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26</w:t>
      </w:r>
      <w:r>
        <w:fldChar w:fldCharType="end"/>
      </w:r>
      <w:bookmarkEnd w:id="580"/>
      <w:r w:rsidRPr="000E3621">
        <w:t xml:space="preserve">  LED</w:t>
      </w:r>
      <w:r w:rsidRPr="000E3621">
        <w:rPr>
          <w:rFonts w:hint="eastAsia"/>
        </w:rPr>
        <w:t>电流</w:t>
      </w:r>
      <w:r w:rsidR="002963E9">
        <w:rPr>
          <w:rFonts w:hint="eastAsia"/>
        </w:rPr>
        <w:t>及脉冲数</w:t>
      </w:r>
      <w:r w:rsidRPr="000E3621">
        <w:rPr>
          <w:rFonts w:hint="eastAsia"/>
        </w:rPr>
        <w:t>宏定义</w:t>
      </w:r>
    </w:p>
    <w:tbl>
      <w:tblPr>
        <w:tblW w:w="66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6"/>
        <w:gridCol w:w="877"/>
        <w:gridCol w:w="2312"/>
        <w:gridCol w:w="993"/>
      </w:tblGrid>
      <w:tr w:rsidR="00784E2F" w:rsidRPr="00184227" w14:paraId="1A1C487D" w14:textId="08A71932" w:rsidTr="00784E2F">
        <w:trPr>
          <w:trHeight w:val="319"/>
          <w:jc w:val="center"/>
        </w:trPr>
        <w:tc>
          <w:tcPr>
            <w:tcW w:w="2476" w:type="dxa"/>
            <w:tcBorders>
              <w:top w:val="thinThickSmallGap" w:sz="24" w:space="0" w:color="auto"/>
              <w:bottom w:val="double" w:sz="4" w:space="0" w:color="auto"/>
              <w:right w:val="double" w:sz="4" w:space="0" w:color="auto"/>
            </w:tcBorders>
            <w:shd w:val="pct10" w:color="auto" w:fill="auto"/>
          </w:tcPr>
          <w:p w14:paraId="6695D63F" w14:textId="77777777" w:rsidR="00784E2F" w:rsidRPr="00184227" w:rsidRDefault="00784E2F" w:rsidP="005753B4">
            <w:pPr>
              <w:pStyle w:val="ab"/>
              <w:spacing w:before="62" w:after="62"/>
            </w:pPr>
            <w:r w:rsidRPr="00184227">
              <w:rPr>
                <w:rFonts w:hint="eastAsia"/>
              </w:rPr>
              <w:t>宏名</w:t>
            </w:r>
          </w:p>
        </w:tc>
        <w:tc>
          <w:tcPr>
            <w:tcW w:w="877" w:type="dxa"/>
            <w:tcBorders>
              <w:top w:val="thinThickSmallGap" w:sz="24" w:space="0" w:color="auto"/>
              <w:left w:val="double" w:sz="4" w:space="0" w:color="auto"/>
              <w:bottom w:val="double" w:sz="4" w:space="0" w:color="auto"/>
            </w:tcBorders>
            <w:shd w:val="pct10" w:color="auto" w:fill="auto"/>
          </w:tcPr>
          <w:p w14:paraId="1D4924FA" w14:textId="77777777" w:rsidR="00784E2F" w:rsidRPr="00184227" w:rsidRDefault="00784E2F" w:rsidP="005753B4">
            <w:pPr>
              <w:pStyle w:val="ab"/>
              <w:spacing w:before="62" w:after="62"/>
            </w:pPr>
            <w:r>
              <w:rPr>
                <w:rFonts w:hint="eastAsia"/>
              </w:rPr>
              <w:t>含义</w:t>
            </w:r>
          </w:p>
        </w:tc>
        <w:tc>
          <w:tcPr>
            <w:tcW w:w="2312" w:type="dxa"/>
            <w:tcBorders>
              <w:top w:val="thinThickSmallGap" w:sz="24" w:space="0" w:color="auto"/>
              <w:left w:val="double" w:sz="4" w:space="0" w:color="auto"/>
              <w:bottom w:val="double" w:sz="4" w:space="0" w:color="auto"/>
              <w:right w:val="double" w:sz="4" w:space="0" w:color="auto"/>
            </w:tcBorders>
            <w:shd w:val="pct10" w:color="auto" w:fill="auto"/>
          </w:tcPr>
          <w:p w14:paraId="52C82976" w14:textId="5D198903" w:rsidR="00784E2F" w:rsidRDefault="00784E2F" w:rsidP="005753B4">
            <w:pPr>
              <w:pStyle w:val="ab"/>
              <w:spacing w:before="62" w:after="62"/>
            </w:pPr>
            <w:r w:rsidRPr="00184227">
              <w:rPr>
                <w:rFonts w:hint="eastAsia"/>
              </w:rPr>
              <w:t>宏名</w:t>
            </w:r>
          </w:p>
        </w:tc>
        <w:tc>
          <w:tcPr>
            <w:tcW w:w="993" w:type="dxa"/>
            <w:tcBorders>
              <w:top w:val="thinThickSmallGap" w:sz="24" w:space="0" w:color="auto"/>
              <w:left w:val="double" w:sz="4" w:space="0" w:color="auto"/>
              <w:bottom w:val="double" w:sz="4" w:space="0" w:color="auto"/>
            </w:tcBorders>
            <w:shd w:val="pct10" w:color="auto" w:fill="auto"/>
          </w:tcPr>
          <w:p w14:paraId="63EB786B" w14:textId="37AA299B" w:rsidR="00784E2F" w:rsidRDefault="00784E2F" w:rsidP="005753B4">
            <w:pPr>
              <w:pStyle w:val="ab"/>
              <w:spacing w:before="62" w:after="62"/>
            </w:pPr>
            <w:r>
              <w:rPr>
                <w:rFonts w:hint="eastAsia"/>
              </w:rPr>
              <w:t>含义</w:t>
            </w:r>
          </w:p>
        </w:tc>
      </w:tr>
      <w:tr w:rsidR="00784E2F" w:rsidRPr="00184227" w14:paraId="12946EAA" w14:textId="432633B2" w:rsidTr="00784E2F">
        <w:trPr>
          <w:jc w:val="center"/>
        </w:trPr>
        <w:tc>
          <w:tcPr>
            <w:tcW w:w="2476" w:type="dxa"/>
            <w:tcBorders>
              <w:top w:val="double" w:sz="4" w:space="0" w:color="auto"/>
              <w:bottom w:val="single" w:sz="4" w:space="0" w:color="000000"/>
              <w:right w:val="double" w:sz="4" w:space="0" w:color="auto"/>
            </w:tcBorders>
            <w:vAlign w:val="center"/>
          </w:tcPr>
          <w:p w14:paraId="4A15A9B1" w14:textId="77777777" w:rsidR="00784E2F" w:rsidRPr="00184227" w:rsidRDefault="00784E2F" w:rsidP="005753B4">
            <w:pPr>
              <w:pStyle w:val="ad"/>
              <w:spacing w:before="62" w:after="62"/>
            </w:pPr>
            <w:r w:rsidRPr="004508E7">
              <w:t>LED_CURRENT_5MA</w:t>
            </w:r>
          </w:p>
        </w:tc>
        <w:tc>
          <w:tcPr>
            <w:tcW w:w="877" w:type="dxa"/>
            <w:tcBorders>
              <w:top w:val="double" w:sz="4" w:space="0" w:color="auto"/>
              <w:left w:val="double" w:sz="4" w:space="0" w:color="auto"/>
              <w:bottom w:val="single" w:sz="4" w:space="0" w:color="000000"/>
            </w:tcBorders>
            <w:vAlign w:val="center"/>
          </w:tcPr>
          <w:p w14:paraId="3C1BD3AD" w14:textId="77777777" w:rsidR="00784E2F" w:rsidRPr="00184227" w:rsidRDefault="00784E2F" w:rsidP="005753B4">
            <w:pPr>
              <w:pStyle w:val="ad"/>
              <w:spacing w:before="62" w:after="62"/>
            </w:pPr>
            <w:r>
              <w:t>5mA</w:t>
            </w:r>
          </w:p>
        </w:tc>
        <w:tc>
          <w:tcPr>
            <w:tcW w:w="2312" w:type="dxa"/>
            <w:tcBorders>
              <w:top w:val="double" w:sz="4" w:space="0" w:color="auto"/>
              <w:left w:val="double" w:sz="4" w:space="0" w:color="auto"/>
              <w:bottom w:val="single" w:sz="4" w:space="0" w:color="000000"/>
              <w:right w:val="double" w:sz="4" w:space="0" w:color="auto"/>
            </w:tcBorders>
            <w:vAlign w:val="center"/>
          </w:tcPr>
          <w:p w14:paraId="160C775B" w14:textId="160B0045" w:rsidR="00784E2F" w:rsidRDefault="00784E2F" w:rsidP="005753B4">
            <w:pPr>
              <w:pStyle w:val="ad"/>
              <w:spacing w:before="62" w:after="62"/>
            </w:pPr>
            <w:r w:rsidRPr="004508E7">
              <w:t>LED_PULSE_NUM_1</w:t>
            </w:r>
          </w:p>
        </w:tc>
        <w:tc>
          <w:tcPr>
            <w:tcW w:w="993" w:type="dxa"/>
            <w:tcBorders>
              <w:top w:val="double" w:sz="4" w:space="0" w:color="auto"/>
              <w:left w:val="double" w:sz="4" w:space="0" w:color="auto"/>
              <w:bottom w:val="single" w:sz="4" w:space="0" w:color="000000"/>
            </w:tcBorders>
            <w:vAlign w:val="center"/>
          </w:tcPr>
          <w:p w14:paraId="774B9521" w14:textId="3F160C31" w:rsidR="00784E2F" w:rsidRDefault="00784E2F" w:rsidP="005753B4">
            <w:pPr>
              <w:pStyle w:val="ad"/>
              <w:spacing w:before="62" w:after="62"/>
            </w:pPr>
            <w:r>
              <w:t>1</w:t>
            </w:r>
            <w:r>
              <w:t>个脉冲</w:t>
            </w:r>
          </w:p>
        </w:tc>
      </w:tr>
      <w:tr w:rsidR="00784E2F" w:rsidRPr="00184227" w14:paraId="7BB4F2AC" w14:textId="4EBD2E47" w:rsidTr="00784E2F">
        <w:trPr>
          <w:jc w:val="center"/>
        </w:trPr>
        <w:tc>
          <w:tcPr>
            <w:tcW w:w="2476" w:type="dxa"/>
            <w:tcBorders>
              <w:top w:val="single" w:sz="4" w:space="0" w:color="000000"/>
              <w:bottom w:val="single" w:sz="4" w:space="0" w:color="000000"/>
              <w:right w:val="double" w:sz="4" w:space="0" w:color="auto"/>
            </w:tcBorders>
            <w:vAlign w:val="center"/>
          </w:tcPr>
          <w:p w14:paraId="636628ED" w14:textId="77777777" w:rsidR="00784E2F" w:rsidRPr="00184227" w:rsidRDefault="00784E2F" w:rsidP="005753B4">
            <w:pPr>
              <w:pStyle w:val="ad"/>
              <w:spacing w:before="62" w:after="62"/>
            </w:pPr>
            <w:r w:rsidRPr="004508E7">
              <w:t>LED_CURRENT_</w:t>
            </w:r>
            <w:r>
              <w:t>10</w:t>
            </w:r>
            <w:r w:rsidRPr="004508E7">
              <w:t>MA</w:t>
            </w:r>
          </w:p>
        </w:tc>
        <w:tc>
          <w:tcPr>
            <w:tcW w:w="877" w:type="dxa"/>
            <w:tcBorders>
              <w:top w:val="single" w:sz="4" w:space="0" w:color="000000"/>
              <w:left w:val="double" w:sz="4" w:space="0" w:color="auto"/>
              <w:bottom w:val="single" w:sz="4" w:space="0" w:color="000000"/>
            </w:tcBorders>
            <w:vAlign w:val="center"/>
          </w:tcPr>
          <w:p w14:paraId="613CFCA3" w14:textId="77777777" w:rsidR="00784E2F" w:rsidRPr="00184227" w:rsidRDefault="00784E2F" w:rsidP="005753B4">
            <w:pPr>
              <w:pStyle w:val="ad"/>
              <w:spacing w:before="62" w:after="62"/>
            </w:pPr>
            <w:r>
              <w:t>10mA</w:t>
            </w:r>
          </w:p>
        </w:tc>
        <w:tc>
          <w:tcPr>
            <w:tcW w:w="2312" w:type="dxa"/>
            <w:tcBorders>
              <w:top w:val="single" w:sz="4" w:space="0" w:color="000000"/>
              <w:left w:val="double" w:sz="4" w:space="0" w:color="auto"/>
              <w:bottom w:val="single" w:sz="4" w:space="0" w:color="000000"/>
              <w:right w:val="double" w:sz="4" w:space="0" w:color="auto"/>
            </w:tcBorders>
            <w:vAlign w:val="center"/>
          </w:tcPr>
          <w:p w14:paraId="3A06D158" w14:textId="4BDE8553" w:rsidR="00784E2F" w:rsidRDefault="00784E2F" w:rsidP="005753B4">
            <w:pPr>
              <w:pStyle w:val="ad"/>
              <w:spacing w:before="62" w:after="62"/>
            </w:pPr>
            <w:r w:rsidRPr="004508E7">
              <w:t>LED_PULSE_NUM_</w:t>
            </w:r>
            <w:r>
              <w:t>2</w:t>
            </w:r>
          </w:p>
        </w:tc>
        <w:tc>
          <w:tcPr>
            <w:tcW w:w="993" w:type="dxa"/>
            <w:tcBorders>
              <w:top w:val="single" w:sz="4" w:space="0" w:color="000000"/>
              <w:left w:val="double" w:sz="4" w:space="0" w:color="auto"/>
              <w:bottom w:val="single" w:sz="4" w:space="0" w:color="000000"/>
            </w:tcBorders>
            <w:vAlign w:val="center"/>
          </w:tcPr>
          <w:p w14:paraId="3299E4C0" w14:textId="32AD8C9B" w:rsidR="00784E2F" w:rsidRDefault="00784E2F" w:rsidP="005753B4">
            <w:pPr>
              <w:pStyle w:val="ad"/>
              <w:spacing w:before="62" w:after="62"/>
            </w:pPr>
            <w:r>
              <w:rPr>
                <w:rFonts w:hint="eastAsia"/>
              </w:rPr>
              <w:t>2</w:t>
            </w:r>
            <w:r>
              <w:t>个脉冲</w:t>
            </w:r>
          </w:p>
        </w:tc>
      </w:tr>
      <w:tr w:rsidR="00784E2F" w:rsidRPr="00184227" w14:paraId="11EE8072" w14:textId="40139001" w:rsidTr="00784E2F">
        <w:trPr>
          <w:jc w:val="center"/>
        </w:trPr>
        <w:tc>
          <w:tcPr>
            <w:tcW w:w="2476" w:type="dxa"/>
            <w:tcBorders>
              <w:right w:val="double" w:sz="4" w:space="0" w:color="auto"/>
            </w:tcBorders>
            <w:vAlign w:val="center"/>
          </w:tcPr>
          <w:p w14:paraId="67CE9B2E" w14:textId="77777777" w:rsidR="00784E2F" w:rsidRPr="00184227" w:rsidRDefault="00784E2F" w:rsidP="005753B4">
            <w:pPr>
              <w:pStyle w:val="ad"/>
              <w:spacing w:before="62" w:after="62"/>
            </w:pPr>
            <w:r w:rsidRPr="004508E7">
              <w:t>LED_CURRENT_</w:t>
            </w:r>
            <w:r>
              <w:t>20</w:t>
            </w:r>
            <w:r w:rsidRPr="004508E7">
              <w:t>MA</w:t>
            </w:r>
          </w:p>
        </w:tc>
        <w:tc>
          <w:tcPr>
            <w:tcW w:w="877" w:type="dxa"/>
            <w:tcBorders>
              <w:left w:val="double" w:sz="4" w:space="0" w:color="auto"/>
            </w:tcBorders>
            <w:vAlign w:val="center"/>
          </w:tcPr>
          <w:p w14:paraId="7C2426B9" w14:textId="77777777" w:rsidR="00784E2F" w:rsidRPr="00184227" w:rsidRDefault="00784E2F" w:rsidP="005753B4">
            <w:pPr>
              <w:pStyle w:val="ad"/>
              <w:spacing w:before="62" w:after="62"/>
            </w:pPr>
            <w:r>
              <w:t>20mA</w:t>
            </w:r>
          </w:p>
        </w:tc>
        <w:tc>
          <w:tcPr>
            <w:tcW w:w="2312" w:type="dxa"/>
            <w:tcBorders>
              <w:left w:val="double" w:sz="4" w:space="0" w:color="auto"/>
              <w:right w:val="double" w:sz="4" w:space="0" w:color="auto"/>
            </w:tcBorders>
            <w:vAlign w:val="center"/>
          </w:tcPr>
          <w:p w14:paraId="1B1578C1" w14:textId="46F7ECC7" w:rsidR="00784E2F" w:rsidRDefault="00784E2F" w:rsidP="005753B4">
            <w:pPr>
              <w:pStyle w:val="ad"/>
              <w:spacing w:before="62" w:after="62"/>
            </w:pPr>
            <w:r w:rsidRPr="004508E7">
              <w:t>LED_PULSE_NUM_</w:t>
            </w:r>
            <w:r>
              <w:t>3</w:t>
            </w:r>
          </w:p>
        </w:tc>
        <w:tc>
          <w:tcPr>
            <w:tcW w:w="993" w:type="dxa"/>
            <w:tcBorders>
              <w:left w:val="double" w:sz="4" w:space="0" w:color="auto"/>
            </w:tcBorders>
            <w:vAlign w:val="center"/>
          </w:tcPr>
          <w:p w14:paraId="21C644C7" w14:textId="3043594C" w:rsidR="00784E2F" w:rsidRDefault="00784E2F" w:rsidP="005753B4">
            <w:pPr>
              <w:pStyle w:val="ad"/>
              <w:spacing w:before="62" w:after="62"/>
            </w:pPr>
            <w:r>
              <w:rPr>
                <w:rFonts w:hint="eastAsia"/>
              </w:rPr>
              <w:t>3</w:t>
            </w:r>
            <w:r>
              <w:t>个脉冲</w:t>
            </w:r>
          </w:p>
        </w:tc>
      </w:tr>
      <w:tr w:rsidR="00784E2F" w:rsidRPr="00184227" w14:paraId="3AFE9993" w14:textId="0E096619" w:rsidTr="00784E2F">
        <w:trPr>
          <w:jc w:val="center"/>
        </w:trPr>
        <w:tc>
          <w:tcPr>
            <w:tcW w:w="2476" w:type="dxa"/>
            <w:tcBorders>
              <w:right w:val="double" w:sz="4" w:space="0" w:color="auto"/>
            </w:tcBorders>
            <w:vAlign w:val="center"/>
          </w:tcPr>
          <w:p w14:paraId="05C244FF" w14:textId="77777777" w:rsidR="00784E2F" w:rsidRPr="00CB3A6D" w:rsidRDefault="00784E2F" w:rsidP="005753B4">
            <w:pPr>
              <w:pStyle w:val="ad"/>
              <w:spacing w:before="62" w:after="62"/>
            </w:pPr>
            <w:r w:rsidRPr="004508E7">
              <w:t>LED_CURRENT_</w:t>
            </w:r>
            <w:r>
              <w:t>50</w:t>
            </w:r>
            <w:r w:rsidRPr="004508E7">
              <w:t>MA</w:t>
            </w:r>
          </w:p>
        </w:tc>
        <w:tc>
          <w:tcPr>
            <w:tcW w:w="877" w:type="dxa"/>
            <w:tcBorders>
              <w:left w:val="double" w:sz="4" w:space="0" w:color="auto"/>
            </w:tcBorders>
            <w:vAlign w:val="center"/>
          </w:tcPr>
          <w:p w14:paraId="08DDAB3B" w14:textId="77777777" w:rsidR="00784E2F" w:rsidRDefault="00784E2F" w:rsidP="005753B4">
            <w:pPr>
              <w:pStyle w:val="ad"/>
              <w:spacing w:before="62" w:after="62"/>
            </w:pPr>
            <w:r>
              <w:t>50mA</w:t>
            </w:r>
          </w:p>
        </w:tc>
        <w:tc>
          <w:tcPr>
            <w:tcW w:w="2312" w:type="dxa"/>
            <w:tcBorders>
              <w:left w:val="double" w:sz="4" w:space="0" w:color="auto"/>
              <w:right w:val="double" w:sz="4" w:space="0" w:color="auto"/>
            </w:tcBorders>
            <w:vAlign w:val="center"/>
          </w:tcPr>
          <w:p w14:paraId="6E927A30" w14:textId="22C58BA2" w:rsidR="00784E2F" w:rsidRDefault="00784E2F" w:rsidP="005753B4">
            <w:pPr>
              <w:pStyle w:val="ad"/>
              <w:spacing w:before="62" w:after="62"/>
            </w:pPr>
            <w:r>
              <w:t>……</w:t>
            </w:r>
          </w:p>
        </w:tc>
        <w:tc>
          <w:tcPr>
            <w:tcW w:w="993" w:type="dxa"/>
            <w:tcBorders>
              <w:left w:val="double" w:sz="4" w:space="0" w:color="auto"/>
            </w:tcBorders>
            <w:vAlign w:val="center"/>
          </w:tcPr>
          <w:p w14:paraId="04666D3D" w14:textId="0F8A8339" w:rsidR="00784E2F" w:rsidRDefault="00784E2F" w:rsidP="005753B4">
            <w:pPr>
              <w:pStyle w:val="ad"/>
              <w:spacing w:before="62" w:after="62"/>
            </w:pPr>
            <w:r>
              <w:t>…</w:t>
            </w:r>
          </w:p>
        </w:tc>
      </w:tr>
      <w:tr w:rsidR="00784E2F" w:rsidRPr="00184227" w14:paraId="19F348F3" w14:textId="744316C0" w:rsidTr="00784E2F">
        <w:trPr>
          <w:jc w:val="center"/>
        </w:trPr>
        <w:tc>
          <w:tcPr>
            <w:tcW w:w="2476" w:type="dxa"/>
            <w:tcBorders>
              <w:bottom w:val="thickThinSmallGap" w:sz="24" w:space="0" w:color="auto"/>
              <w:right w:val="double" w:sz="4" w:space="0" w:color="auto"/>
            </w:tcBorders>
            <w:vAlign w:val="center"/>
          </w:tcPr>
          <w:p w14:paraId="54567D82" w14:textId="77777777" w:rsidR="00784E2F" w:rsidRPr="004508E7" w:rsidRDefault="00784E2F" w:rsidP="005753B4">
            <w:pPr>
              <w:pStyle w:val="ad"/>
              <w:spacing w:before="62" w:after="62"/>
            </w:pPr>
            <w:r w:rsidRPr="004508E7">
              <w:lastRenderedPageBreak/>
              <w:t>LED_CURRENT_</w:t>
            </w:r>
            <w:r>
              <w:t>100</w:t>
            </w:r>
            <w:r w:rsidRPr="004508E7">
              <w:t>MA</w:t>
            </w:r>
          </w:p>
        </w:tc>
        <w:tc>
          <w:tcPr>
            <w:tcW w:w="877" w:type="dxa"/>
            <w:tcBorders>
              <w:left w:val="double" w:sz="4" w:space="0" w:color="auto"/>
              <w:bottom w:val="thickThinSmallGap" w:sz="24" w:space="0" w:color="auto"/>
            </w:tcBorders>
            <w:vAlign w:val="center"/>
          </w:tcPr>
          <w:p w14:paraId="1519CDA7" w14:textId="77777777" w:rsidR="00784E2F" w:rsidRDefault="00784E2F" w:rsidP="005753B4">
            <w:pPr>
              <w:pStyle w:val="ad"/>
              <w:spacing w:before="62" w:after="62"/>
            </w:pPr>
            <w:r>
              <w:t>100mA</w:t>
            </w:r>
          </w:p>
        </w:tc>
        <w:tc>
          <w:tcPr>
            <w:tcW w:w="2312" w:type="dxa"/>
            <w:tcBorders>
              <w:left w:val="double" w:sz="4" w:space="0" w:color="auto"/>
              <w:bottom w:val="thickThinSmallGap" w:sz="24" w:space="0" w:color="auto"/>
              <w:right w:val="double" w:sz="4" w:space="0" w:color="auto"/>
            </w:tcBorders>
            <w:vAlign w:val="center"/>
          </w:tcPr>
          <w:p w14:paraId="18A04F55" w14:textId="4FD8CC1E" w:rsidR="00784E2F" w:rsidRDefault="00784E2F" w:rsidP="005753B4">
            <w:pPr>
              <w:pStyle w:val="ad"/>
              <w:spacing w:before="62" w:after="62"/>
            </w:pPr>
            <w:r w:rsidRPr="004508E7">
              <w:t>LED_PULSE_NUM_</w:t>
            </w:r>
            <w:r>
              <w:t>15</w:t>
            </w:r>
          </w:p>
        </w:tc>
        <w:tc>
          <w:tcPr>
            <w:tcW w:w="993" w:type="dxa"/>
            <w:tcBorders>
              <w:left w:val="double" w:sz="4" w:space="0" w:color="auto"/>
              <w:bottom w:val="thickThinSmallGap" w:sz="24" w:space="0" w:color="auto"/>
            </w:tcBorders>
            <w:vAlign w:val="center"/>
          </w:tcPr>
          <w:p w14:paraId="5910412D" w14:textId="4B1B6D65" w:rsidR="00784E2F" w:rsidRDefault="00784E2F" w:rsidP="005753B4">
            <w:pPr>
              <w:pStyle w:val="ad"/>
              <w:spacing w:before="62" w:after="62"/>
            </w:pPr>
            <w:r>
              <w:rPr>
                <w:rFonts w:hint="eastAsia"/>
              </w:rPr>
              <w:t>15</w:t>
            </w:r>
            <w:r>
              <w:t>个脉冲</w:t>
            </w:r>
          </w:p>
        </w:tc>
      </w:tr>
    </w:tbl>
    <w:p w14:paraId="25425E7B" w14:textId="77777777" w:rsidR="0002043A" w:rsidRPr="00184227" w:rsidRDefault="0002043A" w:rsidP="005753B4">
      <w:pPr>
        <w:shd w:val="solid" w:color="FFFFFF" w:fill="FFFFFF"/>
        <w:spacing w:before="62" w:after="62"/>
      </w:pPr>
    </w:p>
    <w:p w14:paraId="717867FA" w14:textId="31275735" w:rsidR="0002043A" w:rsidRPr="004538CA" w:rsidRDefault="0002043A" w:rsidP="00A141DF">
      <w:pPr>
        <w:pStyle w:val="23"/>
        <w:numPr>
          <w:ilvl w:val="0"/>
          <w:numId w:val="77"/>
        </w:numPr>
        <w:spacing w:before="62" w:after="62"/>
        <w:rPr>
          <w:lang w:val="de-DE"/>
        </w:rPr>
      </w:pPr>
      <w:r w:rsidRPr="004538CA">
        <w:rPr>
          <w:rFonts w:hint="eastAsia"/>
          <w:lang w:val="de-DE"/>
        </w:rPr>
        <w:t>ps_meas_rate</w:t>
      </w:r>
      <w:r w:rsidRPr="004538CA">
        <w:rPr>
          <w:rFonts w:hint="eastAsia"/>
          <w:lang w:val="de-DE"/>
        </w:rPr>
        <w:t>表示距离测量的速度，如</w:t>
      </w:r>
      <w:r>
        <w:rPr>
          <w:lang w:val="de-DE"/>
        </w:rPr>
        <w:fldChar w:fldCharType="begin"/>
      </w:r>
      <w:r>
        <w:rPr>
          <w:lang w:val="de-DE"/>
        </w:rPr>
        <w:instrText xml:space="preserve"> </w:instrText>
      </w:r>
      <w:r>
        <w:rPr>
          <w:rFonts w:hint="eastAsia"/>
          <w:lang w:val="de-DE"/>
        </w:rPr>
        <w:instrText>REF _Ref528242314 \h</w:instrText>
      </w:r>
      <w:r>
        <w:rPr>
          <w:lang w:val="de-DE"/>
        </w:rPr>
        <w:instrText xml:space="preserve"> </w:instrText>
      </w:r>
      <w:r>
        <w:rPr>
          <w:lang w:val="de-DE"/>
        </w:rPr>
      </w:r>
      <w:r>
        <w:rPr>
          <w:lang w:val="de-DE"/>
        </w:rPr>
        <w:fldChar w:fldCharType="separate"/>
      </w:r>
      <w:r w:rsidR="00B93B10">
        <w:rPr>
          <w:rFonts w:hint="eastAsia"/>
        </w:rPr>
        <w:t>表</w:t>
      </w:r>
      <w:r w:rsidR="00B93B10" w:rsidRPr="00B93B10">
        <w:rPr>
          <w:noProof/>
          <w:lang w:val="de-DE"/>
        </w:rPr>
        <w:t>5</w:t>
      </w:r>
      <w:r w:rsidR="00B93B10" w:rsidRPr="00B93B10">
        <w:rPr>
          <w:lang w:val="de-DE"/>
        </w:rPr>
        <w:t>.</w:t>
      </w:r>
      <w:r w:rsidR="00B93B10" w:rsidRPr="00B93B10">
        <w:rPr>
          <w:noProof/>
          <w:lang w:val="de-DE"/>
        </w:rPr>
        <w:t>27</w:t>
      </w:r>
      <w:r>
        <w:rPr>
          <w:lang w:val="de-DE"/>
        </w:rPr>
        <w:fldChar w:fldCharType="end"/>
      </w:r>
      <w:r w:rsidR="00784E2F">
        <w:rPr>
          <w:rFonts w:hint="eastAsia"/>
          <w:lang w:val="de-DE"/>
        </w:rPr>
        <w:t>左侧</w:t>
      </w:r>
      <w:r w:rsidRPr="004538CA">
        <w:rPr>
          <w:rFonts w:hint="eastAsia"/>
          <w:lang w:val="de-DE"/>
        </w:rPr>
        <w:t>所示，从</w:t>
      </w:r>
      <w:r w:rsidRPr="004538CA">
        <w:rPr>
          <w:rFonts w:hint="eastAsia"/>
          <w:lang w:val="de-DE"/>
        </w:rPr>
        <w:t>10ms</w:t>
      </w:r>
      <w:r w:rsidRPr="004538CA">
        <w:rPr>
          <w:rFonts w:hint="eastAsia"/>
          <w:lang w:val="de-DE"/>
        </w:rPr>
        <w:t>到</w:t>
      </w:r>
      <w:r w:rsidRPr="004538CA">
        <w:rPr>
          <w:lang w:val="de-DE"/>
        </w:rPr>
        <w:t>2000ms</w:t>
      </w:r>
      <w:r w:rsidRPr="004538CA">
        <w:rPr>
          <w:lang w:val="de-DE"/>
        </w:rPr>
        <w:t>有</w:t>
      </w:r>
      <w:r w:rsidRPr="004538CA">
        <w:rPr>
          <w:rFonts w:hint="eastAsia"/>
          <w:lang w:val="de-DE"/>
        </w:rPr>
        <w:t>8</w:t>
      </w:r>
      <w:r w:rsidRPr="004538CA">
        <w:rPr>
          <w:rFonts w:hint="eastAsia"/>
          <w:lang w:val="de-DE"/>
        </w:rPr>
        <w:t>种速度可选；</w:t>
      </w:r>
    </w:p>
    <w:p w14:paraId="3339CD91" w14:textId="24D7F722" w:rsidR="0002043A" w:rsidRDefault="0002043A" w:rsidP="00784E2F">
      <w:pPr>
        <w:pStyle w:val="a7"/>
        <w:framePr w:w="6521" w:h="4689" w:hRule="exact" w:hSpace="170" w:wrap="notBeside" w:vAnchor="text" w:hAnchor="margin" w:xAlign="center" w:y="710"/>
        <w:spacing w:before="62" w:after="62"/>
      </w:pPr>
      <w:bookmarkStart w:id="581" w:name="_Ref52824231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27</w:t>
      </w:r>
      <w:r>
        <w:fldChar w:fldCharType="end"/>
      </w:r>
      <w:bookmarkEnd w:id="581"/>
      <w:r>
        <w:t xml:space="preserve">  </w:t>
      </w:r>
      <w:r w:rsidRPr="005C7D55">
        <w:rPr>
          <w:rFonts w:hint="eastAsia"/>
        </w:rPr>
        <w:t>距离测量速度</w:t>
      </w:r>
      <w:r w:rsidR="002963E9">
        <w:rPr>
          <w:rFonts w:hint="eastAsia"/>
        </w:rPr>
        <w:t>及光照积分时间</w:t>
      </w:r>
      <w:r>
        <w:rPr>
          <w:rFonts w:hint="eastAsia"/>
        </w:rPr>
        <w:t>宏定义</w:t>
      </w:r>
    </w:p>
    <w:tbl>
      <w:tblPr>
        <w:tblW w:w="63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77"/>
        <w:gridCol w:w="787"/>
        <w:gridCol w:w="2460"/>
        <w:gridCol w:w="850"/>
      </w:tblGrid>
      <w:tr w:rsidR="00784E2F" w:rsidRPr="00184227" w14:paraId="7A00A224" w14:textId="6B2A3A6C" w:rsidTr="00784E2F">
        <w:trPr>
          <w:trHeight w:val="319"/>
          <w:jc w:val="center"/>
        </w:trPr>
        <w:tc>
          <w:tcPr>
            <w:tcW w:w="2277" w:type="dxa"/>
            <w:tcBorders>
              <w:top w:val="thinThickSmallGap" w:sz="24" w:space="0" w:color="auto"/>
              <w:bottom w:val="double" w:sz="4" w:space="0" w:color="auto"/>
              <w:right w:val="double" w:sz="4" w:space="0" w:color="auto"/>
            </w:tcBorders>
            <w:shd w:val="pct10" w:color="auto" w:fill="auto"/>
          </w:tcPr>
          <w:p w14:paraId="4B90154F" w14:textId="77777777" w:rsidR="00784E2F" w:rsidRPr="00184227" w:rsidRDefault="00784E2F" w:rsidP="00784E2F">
            <w:pPr>
              <w:pStyle w:val="ab"/>
              <w:framePr w:w="6521" w:h="4689" w:hRule="exact" w:hSpace="170" w:wrap="notBeside" w:vAnchor="text" w:hAnchor="margin" w:xAlign="center" w:y="710"/>
              <w:spacing w:before="62" w:after="62"/>
            </w:pPr>
            <w:r w:rsidRPr="00184227">
              <w:rPr>
                <w:rFonts w:hint="eastAsia"/>
              </w:rPr>
              <w:t>宏名</w:t>
            </w:r>
          </w:p>
        </w:tc>
        <w:tc>
          <w:tcPr>
            <w:tcW w:w="787" w:type="dxa"/>
            <w:tcBorders>
              <w:top w:val="thinThickSmallGap" w:sz="24" w:space="0" w:color="auto"/>
              <w:left w:val="double" w:sz="4" w:space="0" w:color="auto"/>
              <w:bottom w:val="double" w:sz="4" w:space="0" w:color="auto"/>
            </w:tcBorders>
            <w:shd w:val="pct10" w:color="auto" w:fill="auto"/>
          </w:tcPr>
          <w:p w14:paraId="718E452C" w14:textId="77777777" w:rsidR="00784E2F" w:rsidRPr="00184227" w:rsidRDefault="00784E2F" w:rsidP="00784E2F">
            <w:pPr>
              <w:pStyle w:val="ab"/>
              <w:framePr w:w="6521" w:h="4689" w:hRule="exact" w:hSpace="170" w:wrap="notBeside" w:vAnchor="text" w:hAnchor="margin" w:xAlign="center" w:y="710"/>
              <w:spacing w:before="62" w:after="62"/>
            </w:pPr>
            <w:r>
              <w:rPr>
                <w:rFonts w:hint="eastAsia"/>
              </w:rPr>
              <w:t>含义</w:t>
            </w:r>
          </w:p>
        </w:tc>
        <w:tc>
          <w:tcPr>
            <w:tcW w:w="2460" w:type="dxa"/>
            <w:tcBorders>
              <w:top w:val="thinThickSmallGap" w:sz="24" w:space="0" w:color="auto"/>
              <w:left w:val="double" w:sz="4" w:space="0" w:color="auto"/>
              <w:bottom w:val="double" w:sz="4" w:space="0" w:color="auto"/>
              <w:right w:val="double" w:sz="4" w:space="0" w:color="auto"/>
            </w:tcBorders>
            <w:shd w:val="pct10" w:color="auto" w:fill="auto"/>
          </w:tcPr>
          <w:p w14:paraId="7AF43C00" w14:textId="538D0FA1" w:rsidR="00784E2F" w:rsidRDefault="00784E2F" w:rsidP="00784E2F">
            <w:pPr>
              <w:pStyle w:val="ab"/>
              <w:framePr w:w="6521" w:h="4689" w:hRule="exact" w:hSpace="170" w:wrap="notBeside" w:vAnchor="text" w:hAnchor="margin" w:xAlign="center" w:y="710"/>
              <w:spacing w:before="62" w:after="62"/>
            </w:pPr>
            <w:r w:rsidRPr="00184227">
              <w:rPr>
                <w:rFonts w:hint="eastAsia"/>
              </w:rPr>
              <w:t>宏名</w:t>
            </w:r>
          </w:p>
        </w:tc>
        <w:tc>
          <w:tcPr>
            <w:tcW w:w="850" w:type="dxa"/>
            <w:tcBorders>
              <w:top w:val="thinThickSmallGap" w:sz="24" w:space="0" w:color="auto"/>
              <w:left w:val="double" w:sz="4" w:space="0" w:color="auto"/>
              <w:bottom w:val="double" w:sz="4" w:space="0" w:color="auto"/>
            </w:tcBorders>
            <w:shd w:val="pct10" w:color="auto" w:fill="auto"/>
          </w:tcPr>
          <w:p w14:paraId="06AEC038" w14:textId="659D7A4A" w:rsidR="00784E2F" w:rsidRDefault="00784E2F" w:rsidP="00784E2F">
            <w:pPr>
              <w:pStyle w:val="ab"/>
              <w:framePr w:w="6521" w:h="4689" w:hRule="exact" w:hSpace="170" w:wrap="notBeside" w:vAnchor="text" w:hAnchor="margin" w:xAlign="center" w:y="710"/>
              <w:spacing w:before="62" w:after="62"/>
            </w:pPr>
            <w:r>
              <w:rPr>
                <w:rFonts w:hint="eastAsia"/>
              </w:rPr>
              <w:t>含义</w:t>
            </w:r>
          </w:p>
        </w:tc>
      </w:tr>
      <w:tr w:rsidR="00784E2F" w:rsidRPr="00184227" w14:paraId="2731E03E" w14:textId="60C7F624" w:rsidTr="00784E2F">
        <w:trPr>
          <w:jc w:val="center"/>
        </w:trPr>
        <w:tc>
          <w:tcPr>
            <w:tcW w:w="2277" w:type="dxa"/>
            <w:tcBorders>
              <w:top w:val="double" w:sz="4" w:space="0" w:color="auto"/>
              <w:bottom w:val="single" w:sz="4" w:space="0" w:color="000000"/>
              <w:right w:val="double" w:sz="4" w:space="0" w:color="auto"/>
            </w:tcBorders>
            <w:vAlign w:val="center"/>
          </w:tcPr>
          <w:p w14:paraId="05593458" w14:textId="77777777" w:rsidR="00784E2F" w:rsidRPr="00184227" w:rsidRDefault="00784E2F" w:rsidP="00784E2F">
            <w:pPr>
              <w:pStyle w:val="ad"/>
              <w:framePr w:w="6521" w:h="4689" w:hRule="exact" w:hSpace="170" w:wrap="notBeside" w:vAnchor="text" w:hAnchor="margin" w:xAlign="center" w:y="710"/>
              <w:spacing w:before="62" w:after="62"/>
            </w:pPr>
            <w:r w:rsidRPr="009442DE">
              <w:t>PS_MEAS_RATE_10MS</w:t>
            </w:r>
          </w:p>
        </w:tc>
        <w:tc>
          <w:tcPr>
            <w:tcW w:w="787" w:type="dxa"/>
            <w:tcBorders>
              <w:top w:val="double" w:sz="4" w:space="0" w:color="auto"/>
              <w:left w:val="double" w:sz="4" w:space="0" w:color="auto"/>
              <w:bottom w:val="single" w:sz="4" w:space="0" w:color="000000"/>
            </w:tcBorders>
            <w:vAlign w:val="center"/>
          </w:tcPr>
          <w:p w14:paraId="4A39D1C9" w14:textId="77777777" w:rsidR="00784E2F" w:rsidRPr="00184227" w:rsidRDefault="00784E2F" w:rsidP="00784E2F">
            <w:pPr>
              <w:pStyle w:val="ad"/>
              <w:framePr w:w="6521" w:h="4689" w:hRule="exact" w:hSpace="170" w:wrap="notBeside" w:vAnchor="text" w:hAnchor="margin" w:xAlign="center" w:y="710"/>
              <w:spacing w:before="62" w:after="62"/>
            </w:pPr>
            <w:r>
              <w:t>10</w:t>
            </w:r>
            <w:r>
              <w:rPr>
                <w:rFonts w:hint="eastAsia"/>
              </w:rPr>
              <w:t>ms</w:t>
            </w:r>
          </w:p>
        </w:tc>
        <w:tc>
          <w:tcPr>
            <w:tcW w:w="2460" w:type="dxa"/>
            <w:tcBorders>
              <w:top w:val="double" w:sz="4" w:space="0" w:color="auto"/>
              <w:left w:val="double" w:sz="4" w:space="0" w:color="auto"/>
              <w:bottom w:val="single" w:sz="4" w:space="0" w:color="000000"/>
              <w:right w:val="double" w:sz="4" w:space="0" w:color="auto"/>
            </w:tcBorders>
            <w:vAlign w:val="center"/>
          </w:tcPr>
          <w:p w14:paraId="14A1F712" w14:textId="65694AD0" w:rsidR="00784E2F" w:rsidRDefault="00784E2F" w:rsidP="00784E2F">
            <w:pPr>
              <w:pStyle w:val="ad"/>
              <w:framePr w:w="6521" w:h="4689" w:hRule="exact" w:hSpace="170" w:wrap="notBeside" w:vAnchor="text" w:hAnchor="margin" w:xAlign="center" w:y="710"/>
              <w:spacing w:before="62" w:after="62"/>
            </w:pPr>
            <w:r w:rsidRPr="009442DE">
              <w:t>ALS_INTEGRATE_50MS</w:t>
            </w:r>
          </w:p>
        </w:tc>
        <w:tc>
          <w:tcPr>
            <w:tcW w:w="850" w:type="dxa"/>
            <w:tcBorders>
              <w:top w:val="double" w:sz="4" w:space="0" w:color="auto"/>
              <w:left w:val="double" w:sz="4" w:space="0" w:color="auto"/>
              <w:bottom w:val="single" w:sz="4" w:space="0" w:color="000000"/>
            </w:tcBorders>
            <w:vAlign w:val="center"/>
          </w:tcPr>
          <w:p w14:paraId="24902237" w14:textId="1367F6EA" w:rsidR="00784E2F" w:rsidRDefault="00784E2F" w:rsidP="00784E2F">
            <w:pPr>
              <w:pStyle w:val="ad"/>
              <w:framePr w:w="6521" w:h="4689" w:hRule="exact" w:hSpace="170" w:wrap="notBeside" w:vAnchor="text" w:hAnchor="margin" w:xAlign="center" w:y="710"/>
              <w:spacing w:before="62" w:after="62"/>
            </w:pPr>
            <w:r>
              <w:t>50</w:t>
            </w:r>
            <w:r>
              <w:rPr>
                <w:rFonts w:hint="eastAsia"/>
              </w:rPr>
              <w:t>ms</w:t>
            </w:r>
          </w:p>
        </w:tc>
      </w:tr>
      <w:tr w:rsidR="00784E2F" w:rsidRPr="00184227" w14:paraId="62B319B0" w14:textId="4E2F8EB5" w:rsidTr="00784E2F">
        <w:trPr>
          <w:jc w:val="center"/>
        </w:trPr>
        <w:tc>
          <w:tcPr>
            <w:tcW w:w="2277" w:type="dxa"/>
            <w:tcBorders>
              <w:top w:val="single" w:sz="4" w:space="0" w:color="000000"/>
              <w:bottom w:val="single" w:sz="4" w:space="0" w:color="000000"/>
              <w:right w:val="double" w:sz="4" w:space="0" w:color="auto"/>
            </w:tcBorders>
            <w:vAlign w:val="center"/>
          </w:tcPr>
          <w:p w14:paraId="3F74644B" w14:textId="77777777" w:rsidR="00784E2F" w:rsidRPr="00184227" w:rsidRDefault="00784E2F" w:rsidP="00784E2F">
            <w:pPr>
              <w:pStyle w:val="ad"/>
              <w:framePr w:w="6521" w:h="4689" w:hRule="exact" w:hSpace="170" w:wrap="notBeside" w:vAnchor="text" w:hAnchor="margin" w:xAlign="center" w:y="710"/>
              <w:spacing w:before="62" w:after="62"/>
            </w:pPr>
            <w:r w:rsidRPr="009442DE">
              <w:t>PS_MEAS_RATE_</w:t>
            </w:r>
            <w:r>
              <w:t>5</w:t>
            </w:r>
            <w:r w:rsidRPr="009442DE">
              <w:t>0MS</w:t>
            </w:r>
          </w:p>
        </w:tc>
        <w:tc>
          <w:tcPr>
            <w:tcW w:w="787" w:type="dxa"/>
            <w:tcBorders>
              <w:top w:val="single" w:sz="4" w:space="0" w:color="000000"/>
              <w:left w:val="double" w:sz="4" w:space="0" w:color="auto"/>
              <w:bottom w:val="single" w:sz="4" w:space="0" w:color="000000"/>
            </w:tcBorders>
            <w:vAlign w:val="center"/>
          </w:tcPr>
          <w:p w14:paraId="6F386CCE" w14:textId="77777777" w:rsidR="00784E2F" w:rsidRPr="00184227" w:rsidRDefault="00784E2F" w:rsidP="00784E2F">
            <w:pPr>
              <w:pStyle w:val="ad"/>
              <w:framePr w:w="6521" w:h="4689" w:hRule="exact" w:hSpace="170" w:wrap="notBeside" w:vAnchor="text" w:hAnchor="margin" w:xAlign="center" w:y="710"/>
              <w:spacing w:before="62" w:after="62"/>
            </w:pPr>
            <w:r>
              <w:t>50</w:t>
            </w:r>
            <w:r>
              <w:rPr>
                <w:rFonts w:hint="eastAsia"/>
              </w:rPr>
              <w:t>ms</w:t>
            </w:r>
          </w:p>
        </w:tc>
        <w:tc>
          <w:tcPr>
            <w:tcW w:w="2460" w:type="dxa"/>
            <w:tcBorders>
              <w:top w:val="single" w:sz="4" w:space="0" w:color="000000"/>
              <w:left w:val="double" w:sz="4" w:space="0" w:color="auto"/>
              <w:bottom w:val="single" w:sz="4" w:space="0" w:color="000000"/>
              <w:right w:val="double" w:sz="4" w:space="0" w:color="auto"/>
            </w:tcBorders>
            <w:vAlign w:val="center"/>
          </w:tcPr>
          <w:p w14:paraId="0DC10B45" w14:textId="16783152" w:rsidR="00784E2F" w:rsidRDefault="00784E2F" w:rsidP="00784E2F">
            <w:pPr>
              <w:pStyle w:val="ad"/>
              <w:framePr w:w="6521" w:h="4689" w:hRule="exact" w:hSpace="170" w:wrap="notBeside" w:vAnchor="text" w:hAnchor="margin" w:xAlign="center" w:y="710"/>
              <w:spacing w:before="62" w:after="62"/>
            </w:pPr>
            <w:r w:rsidRPr="009442DE">
              <w:t>ALS_INTEGRATE_</w:t>
            </w:r>
            <w:r>
              <w:t>10</w:t>
            </w:r>
            <w:r w:rsidRPr="009442DE">
              <w:t>0MS</w:t>
            </w:r>
          </w:p>
        </w:tc>
        <w:tc>
          <w:tcPr>
            <w:tcW w:w="850" w:type="dxa"/>
            <w:tcBorders>
              <w:top w:val="single" w:sz="4" w:space="0" w:color="000000"/>
              <w:left w:val="double" w:sz="4" w:space="0" w:color="auto"/>
              <w:bottom w:val="single" w:sz="4" w:space="0" w:color="000000"/>
            </w:tcBorders>
            <w:vAlign w:val="center"/>
          </w:tcPr>
          <w:p w14:paraId="41DA03EC" w14:textId="1C08E71D" w:rsidR="00784E2F" w:rsidRDefault="00784E2F" w:rsidP="00784E2F">
            <w:pPr>
              <w:pStyle w:val="ad"/>
              <w:framePr w:w="6521" w:h="4689" w:hRule="exact" w:hSpace="170" w:wrap="notBeside" w:vAnchor="text" w:hAnchor="margin" w:xAlign="center" w:y="710"/>
              <w:spacing w:before="62" w:after="62"/>
            </w:pPr>
            <w:r>
              <w:t>100</w:t>
            </w:r>
            <w:r>
              <w:rPr>
                <w:rFonts w:hint="eastAsia"/>
              </w:rPr>
              <w:t>ms</w:t>
            </w:r>
          </w:p>
        </w:tc>
      </w:tr>
      <w:tr w:rsidR="00784E2F" w:rsidRPr="00184227" w14:paraId="24F3590A" w14:textId="57391DFF" w:rsidTr="00784E2F">
        <w:trPr>
          <w:jc w:val="center"/>
        </w:trPr>
        <w:tc>
          <w:tcPr>
            <w:tcW w:w="2277" w:type="dxa"/>
            <w:tcBorders>
              <w:right w:val="double" w:sz="4" w:space="0" w:color="auto"/>
            </w:tcBorders>
            <w:vAlign w:val="center"/>
          </w:tcPr>
          <w:p w14:paraId="0BED62B6" w14:textId="77777777" w:rsidR="00784E2F" w:rsidRPr="00184227" w:rsidRDefault="00784E2F" w:rsidP="00784E2F">
            <w:pPr>
              <w:pStyle w:val="ad"/>
              <w:framePr w:w="6521" w:h="4689" w:hRule="exact" w:hSpace="170" w:wrap="notBeside" w:vAnchor="text" w:hAnchor="margin" w:xAlign="center" w:y="710"/>
              <w:spacing w:before="62" w:after="62"/>
            </w:pPr>
            <w:r w:rsidRPr="009442DE">
              <w:t>PS_MEAS_RATE_</w:t>
            </w:r>
            <w:r>
              <w:t>7</w:t>
            </w:r>
            <w:r w:rsidRPr="009442DE">
              <w:t>0MS</w:t>
            </w:r>
          </w:p>
        </w:tc>
        <w:tc>
          <w:tcPr>
            <w:tcW w:w="787" w:type="dxa"/>
            <w:tcBorders>
              <w:left w:val="double" w:sz="4" w:space="0" w:color="auto"/>
            </w:tcBorders>
            <w:vAlign w:val="center"/>
          </w:tcPr>
          <w:p w14:paraId="2CF09791" w14:textId="77777777" w:rsidR="00784E2F" w:rsidRPr="00184227" w:rsidRDefault="00784E2F" w:rsidP="00784E2F">
            <w:pPr>
              <w:pStyle w:val="ad"/>
              <w:framePr w:w="6521" w:h="4689" w:hRule="exact" w:hSpace="170" w:wrap="notBeside" w:vAnchor="text" w:hAnchor="margin" w:xAlign="center" w:y="710"/>
              <w:spacing w:before="62" w:after="62"/>
            </w:pPr>
            <w:r>
              <w:t>70</w:t>
            </w:r>
            <w:r>
              <w:rPr>
                <w:rFonts w:hint="eastAsia"/>
              </w:rPr>
              <w:t>ms</w:t>
            </w:r>
          </w:p>
        </w:tc>
        <w:tc>
          <w:tcPr>
            <w:tcW w:w="2460" w:type="dxa"/>
            <w:tcBorders>
              <w:left w:val="double" w:sz="4" w:space="0" w:color="auto"/>
              <w:right w:val="double" w:sz="4" w:space="0" w:color="auto"/>
            </w:tcBorders>
            <w:vAlign w:val="center"/>
          </w:tcPr>
          <w:p w14:paraId="0A25A437" w14:textId="1C971296" w:rsidR="00784E2F" w:rsidRDefault="00784E2F" w:rsidP="00784E2F">
            <w:pPr>
              <w:pStyle w:val="ad"/>
              <w:framePr w:w="6521" w:h="4689" w:hRule="exact" w:hSpace="170" w:wrap="notBeside" w:vAnchor="text" w:hAnchor="margin" w:xAlign="center" w:y="710"/>
              <w:spacing w:before="62" w:after="62"/>
            </w:pPr>
            <w:r w:rsidRPr="009442DE">
              <w:t>ALS_INTEGRATE_</w:t>
            </w:r>
            <w:r>
              <w:t>1</w:t>
            </w:r>
            <w:r w:rsidRPr="009442DE">
              <w:t>50MS</w:t>
            </w:r>
          </w:p>
        </w:tc>
        <w:tc>
          <w:tcPr>
            <w:tcW w:w="850" w:type="dxa"/>
            <w:tcBorders>
              <w:left w:val="double" w:sz="4" w:space="0" w:color="auto"/>
            </w:tcBorders>
            <w:vAlign w:val="center"/>
          </w:tcPr>
          <w:p w14:paraId="6119841B" w14:textId="6AB0D02B" w:rsidR="00784E2F" w:rsidRDefault="00784E2F" w:rsidP="00784E2F">
            <w:pPr>
              <w:pStyle w:val="ad"/>
              <w:framePr w:w="6521" w:h="4689" w:hRule="exact" w:hSpace="170" w:wrap="notBeside" w:vAnchor="text" w:hAnchor="margin" w:xAlign="center" w:y="710"/>
              <w:spacing w:before="62" w:after="62"/>
            </w:pPr>
            <w:r>
              <w:t>150</w:t>
            </w:r>
            <w:r>
              <w:rPr>
                <w:rFonts w:hint="eastAsia"/>
              </w:rPr>
              <w:t>ms</w:t>
            </w:r>
          </w:p>
        </w:tc>
      </w:tr>
      <w:tr w:rsidR="00784E2F" w:rsidRPr="00184227" w14:paraId="7A6B8C58" w14:textId="5A74ED2E" w:rsidTr="00784E2F">
        <w:trPr>
          <w:jc w:val="center"/>
        </w:trPr>
        <w:tc>
          <w:tcPr>
            <w:tcW w:w="2277" w:type="dxa"/>
            <w:tcBorders>
              <w:right w:val="double" w:sz="4" w:space="0" w:color="auto"/>
            </w:tcBorders>
            <w:vAlign w:val="center"/>
          </w:tcPr>
          <w:p w14:paraId="26AB936D" w14:textId="77777777" w:rsidR="00784E2F" w:rsidRPr="00CB3A6D" w:rsidRDefault="00784E2F" w:rsidP="00784E2F">
            <w:pPr>
              <w:pStyle w:val="ad"/>
              <w:framePr w:w="6521" w:h="4689" w:hRule="exact" w:hSpace="170" w:wrap="notBeside" w:vAnchor="text" w:hAnchor="margin" w:xAlign="center" w:y="710"/>
              <w:spacing w:before="62" w:after="62"/>
            </w:pPr>
            <w:r w:rsidRPr="009442DE">
              <w:t>PS_MEAS_RATE_1</w:t>
            </w:r>
            <w:r>
              <w:t>0</w:t>
            </w:r>
            <w:r w:rsidRPr="009442DE">
              <w:t>0MS</w:t>
            </w:r>
          </w:p>
        </w:tc>
        <w:tc>
          <w:tcPr>
            <w:tcW w:w="787" w:type="dxa"/>
            <w:tcBorders>
              <w:left w:val="double" w:sz="4" w:space="0" w:color="auto"/>
            </w:tcBorders>
            <w:vAlign w:val="center"/>
          </w:tcPr>
          <w:p w14:paraId="1F437851" w14:textId="77777777" w:rsidR="00784E2F" w:rsidRDefault="00784E2F" w:rsidP="00784E2F">
            <w:pPr>
              <w:pStyle w:val="ad"/>
              <w:framePr w:w="6521" w:h="4689" w:hRule="exact" w:hSpace="170" w:wrap="notBeside" w:vAnchor="text" w:hAnchor="margin" w:xAlign="center" w:y="710"/>
              <w:spacing w:before="62" w:after="62"/>
            </w:pPr>
            <w:r>
              <w:t>100</w:t>
            </w:r>
            <w:r>
              <w:rPr>
                <w:rFonts w:hint="eastAsia"/>
              </w:rPr>
              <w:t>ms</w:t>
            </w:r>
          </w:p>
        </w:tc>
        <w:tc>
          <w:tcPr>
            <w:tcW w:w="2460" w:type="dxa"/>
            <w:tcBorders>
              <w:left w:val="double" w:sz="4" w:space="0" w:color="auto"/>
              <w:right w:val="double" w:sz="4" w:space="0" w:color="auto"/>
            </w:tcBorders>
            <w:vAlign w:val="center"/>
          </w:tcPr>
          <w:p w14:paraId="04BD44B6" w14:textId="1C2EECFF" w:rsidR="00784E2F" w:rsidRDefault="00784E2F" w:rsidP="00784E2F">
            <w:pPr>
              <w:pStyle w:val="ad"/>
              <w:framePr w:w="6521" w:h="4689" w:hRule="exact" w:hSpace="170" w:wrap="notBeside" w:vAnchor="text" w:hAnchor="margin" w:xAlign="center" w:y="710"/>
              <w:spacing w:before="62" w:after="62"/>
            </w:pPr>
            <w:r w:rsidRPr="009442DE">
              <w:t>ALS_INTEGRATE_</w:t>
            </w:r>
            <w:r>
              <w:t>20</w:t>
            </w:r>
            <w:r w:rsidRPr="009442DE">
              <w:t>0MS</w:t>
            </w:r>
          </w:p>
        </w:tc>
        <w:tc>
          <w:tcPr>
            <w:tcW w:w="850" w:type="dxa"/>
            <w:tcBorders>
              <w:left w:val="double" w:sz="4" w:space="0" w:color="auto"/>
            </w:tcBorders>
            <w:vAlign w:val="center"/>
          </w:tcPr>
          <w:p w14:paraId="6C019B3C" w14:textId="4F46B147" w:rsidR="00784E2F" w:rsidRDefault="00784E2F" w:rsidP="00784E2F">
            <w:pPr>
              <w:pStyle w:val="ad"/>
              <w:framePr w:w="6521" w:h="4689" w:hRule="exact" w:hSpace="170" w:wrap="notBeside" w:vAnchor="text" w:hAnchor="margin" w:xAlign="center" w:y="710"/>
              <w:spacing w:before="62" w:after="62"/>
            </w:pPr>
            <w:r>
              <w:t>200</w:t>
            </w:r>
            <w:r>
              <w:rPr>
                <w:rFonts w:hint="eastAsia"/>
              </w:rPr>
              <w:t>ms</w:t>
            </w:r>
          </w:p>
        </w:tc>
      </w:tr>
      <w:tr w:rsidR="00784E2F" w:rsidRPr="00184227" w14:paraId="7579DDAB" w14:textId="0E11EDD3" w:rsidTr="00784E2F">
        <w:trPr>
          <w:jc w:val="center"/>
        </w:trPr>
        <w:tc>
          <w:tcPr>
            <w:tcW w:w="2277" w:type="dxa"/>
            <w:tcBorders>
              <w:right w:val="double" w:sz="4" w:space="0" w:color="auto"/>
            </w:tcBorders>
            <w:vAlign w:val="center"/>
          </w:tcPr>
          <w:p w14:paraId="0AF412C5" w14:textId="77777777" w:rsidR="00784E2F" w:rsidRPr="004508E7" w:rsidRDefault="00784E2F" w:rsidP="00784E2F">
            <w:pPr>
              <w:pStyle w:val="ad"/>
              <w:framePr w:w="6521" w:h="4689" w:hRule="exact" w:hSpace="170" w:wrap="notBeside" w:vAnchor="text" w:hAnchor="margin" w:xAlign="center" w:y="710"/>
              <w:spacing w:before="62" w:after="62"/>
            </w:pPr>
            <w:r w:rsidRPr="009442DE">
              <w:t>PS_MEAS_RATE_</w:t>
            </w:r>
            <w:r>
              <w:t>20</w:t>
            </w:r>
            <w:r w:rsidRPr="009442DE">
              <w:t>0MS</w:t>
            </w:r>
          </w:p>
        </w:tc>
        <w:tc>
          <w:tcPr>
            <w:tcW w:w="787" w:type="dxa"/>
            <w:tcBorders>
              <w:left w:val="double" w:sz="4" w:space="0" w:color="auto"/>
            </w:tcBorders>
            <w:vAlign w:val="center"/>
          </w:tcPr>
          <w:p w14:paraId="5080BA5A" w14:textId="77777777" w:rsidR="00784E2F" w:rsidRDefault="00784E2F" w:rsidP="00784E2F">
            <w:pPr>
              <w:pStyle w:val="ad"/>
              <w:framePr w:w="6521" w:h="4689" w:hRule="exact" w:hSpace="170" w:wrap="notBeside" w:vAnchor="text" w:hAnchor="margin" w:xAlign="center" w:y="710"/>
              <w:spacing w:before="62" w:after="62"/>
            </w:pPr>
            <w:r>
              <w:t>200</w:t>
            </w:r>
            <w:r>
              <w:rPr>
                <w:rFonts w:hint="eastAsia"/>
              </w:rPr>
              <w:t>ms</w:t>
            </w:r>
          </w:p>
        </w:tc>
        <w:tc>
          <w:tcPr>
            <w:tcW w:w="2460" w:type="dxa"/>
            <w:tcBorders>
              <w:left w:val="double" w:sz="4" w:space="0" w:color="auto"/>
              <w:right w:val="double" w:sz="4" w:space="0" w:color="auto"/>
            </w:tcBorders>
            <w:vAlign w:val="center"/>
          </w:tcPr>
          <w:p w14:paraId="5353BA14" w14:textId="660BC4EF" w:rsidR="00784E2F" w:rsidRDefault="00784E2F" w:rsidP="00784E2F">
            <w:pPr>
              <w:pStyle w:val="ad"/>
              <w:framePr w:w="6521" w:h="4689" w:hRule="exact" w:hSpace="170" w:wrap="notBeside" w:vAnchor="text" w:hAnchor="margin" w:xAlign="center" w:y="710"/>
              <w:spacing w:before="62" w:after="62"/>
            </w:pPr>
            <w:r w:rsidRPr="009442DE">
              <w:t>ALS_INTEGRATE_</w:t>
            </w:r>
            <w:r>
              <w:t>2</w:t>
            </w:r>
            <w:r w:rsidRPr="009442DE">
              <w:t>50MS</w:t>
            </w:r>
          </w:p>
        </w:tc>
        <w:tc>
          <w:tcPr>
            <w:tcW w:w="850" w:type="dxa"/>
            <w:tcBorders>
              <w:left w:val="double" w:sz="4" w:space="0" w:color="auto"/>
            </w:tcBorders>
            <w:vAlign w:val="center"/>
          </w:tcPr>
          <w:p w14:paraId="4E167DC3" w14:textId="6C8F045A" w:rsidR="00784E2F" w:rsidRDefault="00784E2F" w:rsidP="00784E2F">
            <w:pPr>
              <w:pStyle w:val="ad"/>
              <w:framePr w:w="6521" w:h="4689" w:hRule="exact" w:hSpace="170" w:wrap="notBeside" w:vAnchor="text" w:hAnchor="margin" w:xAlign="center" w:y="710"/>
              <w:spacing w:before="62" w:after="62"/>
            </w:pPr>
            <w:r>
              <w:t>250</w:t>
            </w:r>
            <w:r>
              <w:rPr>
                <w:rFonts w:hint="eastAsia"/>
              </w:rPr>
              <w:t>ms</w:t>
            </w:r>
          </w:p>
        </w:tc>
      </w:tr>
      <w:tr w:rsidR="00784E2F" w:rsidRPr="00184227" w14:paraId="15EE40C0" w14:textId="2B634BA4" w:rsidTr="00784E2F">
        <w:trPr>
          <w:jc w:val="center"/>
        </w:trPr>
        <w:tc>
          <w:tcPr>
            <w:tcW w:w="2277" w:type="dxa"/>
            <w:tcBorders>
              <w:right w:val="double" w:sz="4" w:space="0" w:color="auto"/>
            </w:tcBorders>
            <w:vAlign w:val="center"/>
          </w:tcPr>
          <w:p w14:paraId="5F39D431" w14:textId="77777777" w:rsidR="00784E2F" w:rsidRPr="004508E7" w:rsidRDefault="00784E2F" w:rsidP="00784E2F">
            <w:pPr>
              <w:pStyle w:val="ad"/>
              <w:framePr w:w="6521" w:h="4689" w:hRule="exact" w:hSpace="170" w:wrap="notBeside" w:vAnchor="text" w:hAnchor="margin" w:xAlign="center" w:y="710"/>
              <w:spacing w:before="62" w:after="62"/>
            </w:pPr>
            <w:r w:rsidRPr="009442DE">
              <w:t>PS_MEAS_RATE_</w:t>
            </w:r>
            <w:r>
              <w:t>50</w:t>
            </w:r>
            <w:r w:rsidRPr="009442DE">
              <w:t>0MS</w:t>
            </w:r>
          </w:p>
        </w:tc>
        <w:tc>
          <w:tcPr>
            <w:tcW w:w="787" w:type="dxa"/>
            <w:tcBorders>
              <w:left w:val="double" w:sz="4" w:space="0" w:color="auto"/>
            </w:tcBorders>
            <w:vAlign w:val="center"/>
          </w:tcPr>
          <w:p w14:paraId="488E4B5E" w14:textId="77777777" w:rsidR="00784E2F" w:rsidRDefault="00784E2F" w:rsidP="00784E2F">
            <w:pPr>
              <w:pStyle w:val="ad"/>
              <w:framePr w:w="6521" w:h="4689" w:hRule="exact" w:hSpace="170" w:wrap="notBeside" w:vAnchor="text" w:hAnchor="margin" w:xAlign="center" w:y="710"/>
              <w:spacing w:before="62" w:after="62"/>
            </w:pPr>
            <w:r>
              <w:t>500</w:t>
            </w:r>
            <w:r>
              <w:rPr>
                <w:rFonts w:hint="eastAsia"/>
              </w:rPr>
              <w:t>ms</w:t>
            </w:r>
          </w:p>
        </w:tc>
        <w:tc>
          <w:tcPr>
            <w:tcW w:w="2460" w:type="dxa"/>
            <w:tcBorders>
              <w:left w:val="double" w:sz="4" w:space="0" w:color="auto"/>
              <w:right w:val="double" w:sz="4" w:space="0" w:color="auto"/>
            </w:tcBorders>
            <w:vAlign w:val="center"/>
          </w:tcPr>
          <w:p w14:paraId="652392D9" w14:textId="45A6D061" w:rsidR="00784E2F" w:rsidRDefault="00784E2F" w:rsidP="00784E2F">
            <w:pPr>
              <w:pStyle w:val="ad"/>
              <w:framePr w:w="6521" w:h="4689" w:hRule="exact" w:hSpace="170" w:wrap="notBeside" w:vAnchor="text" w:hAnchor="margin" w:xAlign="center" w:y="710"/>
              <w:spacing w:before="62" w:after="62"/>
            </w:pPr>
            <w:r w:rsidRPr="009442DE">
              <w:t>ALS_INTEGRATE_</w:t>
            </w:r>
            <w:r>
              <w:t>30</w:t>
            </w:r>
            <w:r w:rsidRPr="009442DE">
              <w:t>0MS</w:t>
            </w:r>
          </w:p>
        </w:tc>
        <w:tc>
          <w:tcPr>
            <w:tcW w:w="850" w:type="dxa"/>
            <w:tcBorders>
              <w:left w:val="double" w:sz="4" w:space="0" w:color="auto"/>
            </w:tcBorders>
            <w:vAlign w:val="center"/>
          </w:tcPr>
          <w:p w14:paraId="20C56D9E" w14:textId="2B94F16E" w:rsidR="00784E2F" w:rsidRDefault="00784E2F" w:rsidP="00784E2F">
            <w:pPr>
              <w:pStyle w:val="ad"/>
              <w:framePr w:w="6521" w:h="4689" w:hRule="exact" w:hSpace="170" w:wrap="notBeside" w:vAnchor="text" w:hAnchor="margin" w:xAlign="center" w:y="710"/>
              <w:spacing w:before="62" w:after="62"/>
            </w:pPr>
            <w:r>
              <w:rPr>
                <w:rFonts w:hint="eastAsia"/>
              </w:rPr>
              <w:t>300ms</w:t>
            </w:r>
          </w:p>
        </w:tc>
      </w:tr>
      <w:tr w:rsidR="00784E2F" w:rsidRPr="00184227" w14:paraId="7CB70EBE" w14:textId="5974DF56" w:rsidTr="00784E2F">
        <w:trPr>
          <w:jc w:val="center"/>
        </w:trPr>
        <w:tc>
          <w:tcPr>
            <w:tcW w:w="2277" w:type="dxa"/>
            <w:tcBorders>
              <w:right w:val="double" w:sz="4" w:space="0" w:color="auto"/>
            </w:tcBorders>
            <w:vAlign w:val="center"/>
          </w:tcPr>
          <w:p w14:paraId="7036B2EE" w14:textId="77777777" w:rsidR="00784E2F" w:rsidRPr="004508E7" w:rsidRDefault="00784E2F" w:rsidP="00784E2F">
            <w:pPr>
              <w:pStyle w:val="ad"/>
              <w:framePr w:w="6521" w:h="4689" w:hRule="exact" w:hSpace="170" w:wrap="notBeside" w:vAnchor="text" w:hAnchor="margin" w:xAlign="center" w:y="710"/>
              <w:spacing w:before="62" w:after="62"/>
            </w:pPr>
            <w:r w:rsidRPr="009442DE">
              <w:t>PS_MEAS_RATE_</w:t>
            </w:r>
            <w:r>
              <w:t>100</w:t>
            </w:r>
            <w:r w:rsidRPr="009442DE">
              <w:t>0MS</w:t>
            </w:r>
          </w:p>
        </w:tc>
        <w:tc>
          <w:tcPr>
            <w:tcW w:w="787" w:type="dxa"/>
            <w:tcBorders>
              <w:left w:val="double" w:sz="4" w:space="0" w:color="auto"/>
            </w:tcBorders>
            <w:vAlign w:val="center"/>
          </w:tcPr>
          <w:p w14:paraId="7D7B429A" w14:textId="77777777" w:rsidR="00784E2F" w:rsidRDefault="00784E2F" w:rsidP="00784E2F">
            <w:pPr>
              <w:pStyle w:val="ad"/>
              <w:framePr w:w="6521" w:h="4689" w:hRule="exact" w:hSpace="170" w:wrap="notBeside" w:vAnchor="text" w:hAnchor="margin" w:xAlign="center" w:y="710"/>
              <w:spacing w:before="62" w:after="62"/>
            </w:pPr>
            <w:r>
              <w:t>1000</w:t>
            </w:r>
            <w:r>
              <w:rPr>
                <w:rFonts w:hint="eastAsia"/>
              </w:rPr>
              <w:t>ms</w:t>
            </w:r>
          </w:p>
        </w:tc>
        <w:tc>
          <w:tcPr>
            <w:tcW w:w="2460" w:type="dxa"/>
            <w:tcBorders>
              <w:left w:val="double" w:sz="4" w:space="0" w:color="auto"/>
              <w:right w:val="double" w:sz="4" w:space="0" w:color="auto"/>
            </w:tcBorders>
            <w:vAlign w:val="center"/>
          </w:tcPr>
          <w:p w14:paraId="319604B5" w14:textId="0BFEDAC9" w:rsidR="00784E2F" w:rsidRDefault="00784E2F" w:rsidP="00784E2F">
            <w:pPr>
              <w:pStyle w:val="ad"/>
              <w:framePr w:w="6521" w:h="4689" w:hRule="exact" w:hSpace="170" w:wrap="notBeside" w:vAnchor="text" w:hAnchor="margin" w:xAlign="center" w:y="710"/>
              <w:spacing w:before="62" w:after="62"/>
            </w:pPr>
            <w:r w:rsidRPr="009442DE">
              <w:t>ALS_INTEGRATE_</w:t>
            </w:r>
            <w:r>
              <w:t>3</w:t>
            </w:r>
            <w:r w:rsidRPr="009442DE">
              <w:t>50MS</w:t>
            </w:r>
          </w:p>
        </w:tc>
        <w:tc>
          <w:tcPr>
            <w:tcW w:w="850" w:type="dxa"/>
            <w:tcBorders>
              <w:left w:val="double" w:sz="4" w:space="0" w:color="auto"/>
            </w:tcBorders>
            <w:vAlign w:val="center"/>
          </w:tcPr>
          <w:p w14:paraId="633F5457" w14:textId="4B1C11FB" w:rsidR="00784E2F" w:rsidRDefault="00784E2F" w:rsidP="00784E2F">
            <w:pPr>
              <w:pStyle w:val="ad"/>
              <w:framePr w:w="6521" w:h="4689" w:hRule="exact" w:hSpace="170" w:wrap="notBeside" w:vAnchor="text" w:hAnchor="margin" w:xAlign="center" w:y="710"/>
              <w:spacing w:before="62" w:after="62"/>
            </w:pPr>
            <w:r>
              <w:t>350</w:t>
            </w:r>
            <w:r>
              <w:rPr>
                <w:rFonts w:hint="eastAsia"/>
              </w:rPr>
              <w:t>ms</w:t>
            </w:r>
          </w:p>
        </w:tc>
      </w:tr>
      <w:tr w:rsidR="00784E2F" w:rsidRPr="00184227" w14:paraId="42CBFDBA" w14:textId="2D8CE3E7" w:rsidTr="00784E2F">
        <w:trPr>
          <w:jc w:val="center"/>
        </w:trPr>
        <w:tc>
          <w:tcPr>
            <w:tcW w:w="2277" w:type="dxa"/>
            <w:tcBorders>
              <w:bottom w:val="thickThinSmallGap" w:sz="24" w:space="0" w:color="auto"/>
              <w:right w:val="double" w:sz="4" w:space="0" w:color="auto"/>
            </w:tcBorders>
            <w:vAlign w:val="center"/>
          </w:tcPr>
          <w:p w14:paraId="15BD9885" w14:textId="77777777" w:rsidR="00784E2F" w:rsidRPr="004508E7" w:rsidRDefault="00784E2F" w:rsidP="00784E2F">
            <w:pPr>
              <w:pStyle w:val="ad"/>
              <w:framePr w:w="6521" w:h="4689" w:hRule="exact" w:hSpace="170" w:wrap="notBeside" w:vAnchor="text" w:hAnchor="margin" w:xAlign="center" w:y="710"/>
              <w:spacing w:before="62" w:after="62"/>
            </w:pPr>
            <w:r w:rsidRPr="009442DE">
              <w:t>PS_MEAS_RATE_</w:t>
            </w:r>
            <w:r>
              <w:t>200</w:t>
            </w:r>
            <w:r w:rsidRPr="009442DE">
              <w:t>0MS</w:t>
            </w:r>
          </w:p>
        </w:tc>
        <w:tc>
          <w:tcPr>
            <w:tcW w:w="787" w:type="dxa"/>
            <w:tcBorders>
              <w:left w:val="double" w:sz="4" w:space="0" w:color="auto"/>
              <w:bottom w:val="thickThinSmallGap" w:sz="24" w:space="0" w:color="auto"/>
            </w:tcBorders>
            <w:vAlign w:val="center"/>
          </w:tcPr>
          <w:p w14:paraId="2590E5C8" w14:textId="77777777" w:rsidR="00784E2F" w:rsidRDefault="00784E2F" w:rsidP="00784E2F">
            <w:pPr>
              <w:pStyle w:val="ad"/>
              <w:framePr w:w="6521" w:h="4689" w:hRule="exact" w:hSpace="170" w:wrap="notBeside" w:vAnchor="text" w:hAnchor="margin" w:xAlign="center" w:y="710"/>
              <w:spacing w:before="62" w:after="62"/>
            </w:pPr>
            <w:r>
              <w:t>2000</w:t>
            </w:r>
            <w:r>
              <w:rPr>
                <w:rFonts w:hint="eastAsia"/>
              </w:rPr>
              <w:t>ms</w:t>
            </w:r>
          </w:p>
        </w:tc>
        <w:tc>
          <w:tcPr>
            <w:tcW w:w="2460" w:type="dxa"/>
            <w:tcBorders>
              <w:left w:val="double" w:sz="4" w:space="0" w:color="auto"/>
              <w:bottom w:val="thickThinSmallGap" w:sz="24" w:space="0" w:color="auto"/>
              <w:right w:val="double" w:sz="4" w:space="0" w:color="auto"/>
            </w:tcBorders>
            <w:vAlign w:val="center"/>
          </w:tcPr>
          <w:p w14:paraId="28416C11" w14:textId="0EEAB689" w:rsidR="00784E2F" w:rsidRDefault="00784E2F" w:rsidP="00784E2F">
            <w:pPr>
              <w:pStyle w:val="ad"/>
              <w:framePr w:w="6521" w:h="4689" w:hRule="exact" w:hSpace="170" w:wrap="notBeside" w:vAnchor="text" w:hAnchor="margin" w:xAlign="center" w:y="710"/>
              <w:spacing w:before="62" w:after="62"/>
            </w:pPr>
            <w:r w:rsidRPr="009442DE">
              <w:t>ALS_INTEGRATE_</w:t>
            </w:r>
            <w:r>
              <w:t>40</w:t>
            </w:r>
            <w:r w:rsidRPr="009442DE">
              <w:t>0MS</w:t>
            </w:r>
          </w:p>
        </w:tc>
        <w:tc>
          <w:tcPr>
            <w:tcW w:w="850" w:type="dxa"/>
            <w:tcBorders>
              <w:left w:val="double" w:sz="4" w:space="0" w:color="auto"/>
              <w:bottom w:val="thickThinSmallGap" w:sz="24" w:space="0" w:color="auto"/>
            </w:tcBorders>
            <w:vAlign w:val="center"/>
          </w:tcPr>
          <w:p w14:paraId="70DB8B3C" w14:textId="5D694BE8" w:rsidR="00784E2F" w:rsidRDefault="00784E2F" w:rsidP="00784E2F">
            <w:pPr>
              <w:pStyle w:val="ad"/>
              <w:framePr w:w="6521" w:h="4689" w:hRule="exact" w:hSpace="170" w:wrap="notBeside" w:vAnchor="text" w:hAnchor="margin" w:xAlign="center" w:y="710"/>
              <w:spacing w:before="62" w:after="62"/>
            </w:pPr>
            <w:r>
              <w:t>400</w:t>
            </w:r>
            <w:r>
              <w:rPr>
                <w:rFonts w:hint="eastAsia"/>
              </w:rPr>
              <w:t>ms</w:t>
            </w:r>
          </w:p>
        </w:tc>
      </w:tr>
    </w:tbl>
    <w:p w14:paraId="26D19AC5" w14:textId="77777777" w:rsidR="0002043A" w:rsidRPr="00184227" w:rsidRDefault="0002043A" w:rsidP="00784E2F">
      <w:pPr>
        <w:framePr w:w="6521" w:h="4689" w:hRule="exact" w:hSpace="170" w:wrap="notBeside" w:vAnchor="text" w:hAnchor="margin" w:xAlign="center" w:y="710"/>
        <w:shd w:val="solid" w:color="FFFFFF" w:fill="FFFFFF"/>
        <w:spacing w:before="62" w:after="62"/>
      </w:pPr>
    </w:p>
    <w:p w14:paraId="1711CDC8" w14:textId="4D49535C" w:rsidR="0002043A" w:rsidRPr="004538CA" w:rsidRDefault="0002043A" w:rsidP="00A141DF">
      <w:pPr>
        <w:pStyle w:val="23"/>
        <w:numPr>
          <w:ilvl w:val="0"/>
          <w:numId w:val="77"/>
        </w:numPr>
        <w:spacing w:before="62" w:after="62"/>
        <w:rPr>
          <w:lang w:val="de-DE"/>
        </w:rPr>
      </w:pPr>
      <w:r w:rsidRPr="004538CA">
        <w:rPr>
          <w:rFonts w:hint="eastAsia"/>
          <w:lang w:val="de-DE"/>
        </w:rPr>
        <w:t>als_integre_time</w:t>
      </w:r>
      <w:r w:rsidRPr="004538CA">
        <w:rPr>
          <w:rFonts w:hint="eastAsia"/>
          <w:lang w:val="de-DE"/>
        </w:rPr>
        <w:t>表示光照积分时间，</w:t>
      </w:r>
      <w:r w:rsidR="00784E2F" w:rsidRPr="004538CA">
        <w:rPr>
          <w:rFonts w:hint="eastAsia"/>
          <w:lang w:val="de-DE"/>
        </w:rPr>
        <w:t>如</w:t>
      </w:r>
      <w:r w:rsidR="00784E2F">
        <w:rPr>
          <w:lang w:val="de-DE"/>
        </w:rPr>
        <w:fldChar w:fldCharType="begin"/>
      </w:r>
      <w:r w:rsidR="00784E2F">
        <w:rPr>
          <w:lang w:val="de-DE"/>
        </w:rPr>
        <w:instrText xml:space="preserve"> </w:instrText>
      </w:r>
      <w:r w:rsidR="00784E2F">
        <w:rPr>
          <w:rFonts w:hint="eastAsia"/>
          <w:lang w:val="de-DE"/>
        </w:rPr>
        <w:instrText>REF _Ref528242314 \h</w:instrText>
      </w:r>
      <w:r w:rsidR="00784E2F">
        <w:rPr>
          <w:lang w:val="de-DE"/>
        </w:rPr>
        <w:instrText xml:space="preserve"> </w:instrText>
      </w:r>
      <w:r w:rsidR="00784E2F">
        <w:rPr>
          <w:lang w:val="de-DE"/>
        </w:rPr>
      </w:r>
      <w:r w:rsidR="00784E2F">
        <w:rPr>
          <w:lang w:val="de-DE"/>
        </w:rPr>
        <w:fldChar w:fldCharType="separate"/>
      </w:r>
      <w:r w:rsidR="00B93B10">
        <w:rPr>
          <w:rFonts w:hint="eastAsia"/>
        </w:rPr>
        <w:t>表</w:t>
      </w:r>
      <w:r w:rsidR="00B93B10">
        <w:rPr>
          <w:noProof/>
        </w:rPr>
        <w:t>5</w:t>
      </w:r>
      <w:r w:rsidR="00B93B10">
        <w:t>.</w:t>
      </w:r>
      <w:r w:rsidR="00B93B10">
        <w:rPr>
          <w:noProof/>
        </w:rPr>
        <w:t>27</w:t>
      </w:r>
      <w:r w:rsidR="00784E2F">
        <w:rPr>
          <w:lang w:val="de-DE"/>
        </w:rPr>
        <w:fldChar w:fldCharType="end"/>
      </w:r>
      <w:r w:rsidR="00784E2F">
        <w:rPr>
          <w:rFonts w:hint="eastAsia"/>
          <w:lang w:val="de-DE"/>
        </w:rPr>
        <w:t>右侧</w:t>
      </w:r>
      <w:r w:rsidR="00784E2F" w:rsidRPr="004538CA">
        <w:rPr>
          <w:rFonts w:hint="eastAsia"/>
          <w:lang w:val="de-DE"/>
        </w:rPr>
        <w:t>所示，</w:t>
      </w:r>
      <w:r w:rsidRPr="004538CA">
        <w:rPr>
          <w:rFonts w:hint="eastAsia"/>
          <w:lang w:val="de-DE"/>
        </w:rPr>
        <w:t>从</w:t>
      </w:r>
      <w:r w:rsidRPr="004538CA">
        <w:rPr>
          <w:rFonts w:hint="eastAsia"/>
          <w:lang w:val="de-DE"/>
        </w:rPr>
        <w:t>50ms</w:t>
      </w:r>
      <w:r w:rsidRPr="004538CA">
        <w:rPr>
          <w:rFonts w:hint="eastAsia"/>
          <w:lang w:val="de-DE"/>
        </w:rPr>
        <w:t>到</w:t>
      </w:r>
      <w:r w:rsidRPr="004538CA">
        <w:rPr>
          <w:rFonts w:hint="eastAsia"/>
          <w:lang w:val="de-DE"/>
        </w:rPr>
        <w:t>400ms</w:t>
      </w:r>
      <w:r w:rsidRPr="004538CA">
        <w:rPr>
          <w:rFonts w:hint="eastAsia"/>
          <w:lang w:val="de-DE"/>
        </w:rPr>
        <w:t>一共有</w:t>
      </w:r>
      <w:r w:rsidRPr="004538CA">
        <w:rPr>
          <w:rFonts w:hint="eastAsia"/>
          <w:lang w:val="de-DE"/>
        </w:rPr>
        <w:t>8</w:t>
      </w:r>
      <w:r w:rsidRPr="004538CA">
        <w:rPr>
          <w:rFonts w:hint="eastAsia"/>
          <w:lang w:val="de-DE"/>
        </w:rPr>
        <w:t>种选择；</w:t>
      </w:r>
    </w:p>
    <w:p w14:paraId="2110297B" w14:textId="77777777" w:rsidR="0002043A" w:rsidRPr="004538CA" w:rsidRDefault="0002043A" w:rsidP="00A141DF">
      <w:pPr>
        <w:pStyle w:val="23"/>
        <w:widowControl/>
        <w:numPr>
          <w:ilvl w:val="0"/>
          <w:numId w:val="77"/>
        </w:numPr>
        <w:spacing w:beforeLines="0" w:afterLines="0"/>
        <w:rPr>
          <w:lang w:val="de-DE"/>
        </w:rPr>
      </w:pPr>
      <w:r w:rsidRPr="004538CA">
        <w:rPr>
          <w:rFonts w:hint="eastAsia"/>
          <w:lang w:val="de-DE"/>
        </w:rPr>
        <w:t>als_meas_rate</w:t>
      </w:r>
      <w:r w:rsidRPr="004538CA">
        <w:rPr>
          <w:rFonts w:hint="eastAsia"/>
          <w:lang w:val="de-DE"/>
        </w:rPr>
        <w:t>表示光照测量速度，如</w:t>
      </w:r>
      <w:r w:rsidRPr="004538CA">
        <w:rPr>
          <w:lang w:val="de-DE"/>
        </w:rPr>
        <w:fldChar w:fldCharType="begin"/>
      </w:r>
      <w:r w:rsidRPr="004538CA">
        <w:rPr>
          <w:lang w:val="de-DE"/>
        </w:rPr>
        <w:instrText xml:space="preserve"> </w:instrText>
      </w:r>
      <w:r w:rsidRPr="004538CA">
        <w:rPr>
          <w:rFonts w:hint="eastAsia"/>
          <w:lang w:val="de-DE"/>
        </w:rPr>
        <w:instrText>REF _Ref527990988 \h</w:instrText>
      </w:r>
      <w:r w:rsidRPr="004538CA">
        <w:rPr>
          <w:lang w:val="de-DE"/>
        </w:rPr>
        <w:instrText xml:space="preserve">  \* MERGEFORMAT </w:instrText>
      </w:r>
      <w:r w:rsidRPr="004538CA">
        <w:rPr>
          <w:lang w:val="de-DE"/>
        </w:rPr>
      </w:r>
      <w:r w:rsidRPr="004538CA">
        <w:rPr>
          <w:lang w:val="de-DE"/>
        </w:rPr>
        <w:fldChar w:fldCharType="separate"/>
      </w:r>
      <w:r w:rsidR="00B93B10" w:rsidRPr="00B93B10">
        <w:rPr>
          <w:rFonts w:hint="eastAsia"/>
          <w:lang w:val="de-DE"/>
        </w:rPr>
        <w:t>表</w:t>
      </w:r>
      <w:r w:rsidR="00B93B10" w:rsidRPr="00B93B10">
        <w:rPr>
          <w:lang w:val="de-DE"/>
        </w:rPr>
        <w:t>5.28</w:t>
      </w:r>
      <w:r w:rsidRPr="004538CA">
        <w:rPr>
          <w:lang w:val="de-DE"/>
        </w:rPr>
        <w:fldChar w:fldCharType="end"/>
      </w:r>
      <w:r w:rsidRPr="004538CA">
        <w:rPr>
          <w:rFonts w:hint="eastAsia"/>
          <w:lang w:val="de-DE"/>
        </w:rPr>
        <w:t>所示，从</w:t>
      </w:r>
      <w:r w:rsidRPr="004538CA">
        <w:rPr>
          <w:rFonts w:hint="eastAsia"/>
          <w:lang w:val="de-DE"/>
        </w:rPr>
        <w:t>50ms</w:t>
      </w:r>
      <w:r w:rsidRPr="004538CA">
        <w:rPr>
          <w:rFonts w:hint="eastAsia"/>
          <w:lang w:val="de-DE"/>
        </w:rPr>
        <w:t>到</w:t>
      </w:r>
      <w:r w:rsidRPr="004538CA">
        <w:rPr>
          <w:lang w:val="de-DE"/>
        </w:rPr>
        <w:t>2000ms</w:t>
      </w:r>
      <w:r w:rsidRPr="004538CA">
        <w:rPr>
          <w:lang w:val="de-DE"/>
        </w:rPr>
        <w:t>共有</w:t>
      </w:r>
      <w:r w:rsidRPr="004538CA">
        <w:rPr>
          <w:rFonts w:hint="eastAsia"/>
          <w:lang w:val="de-DE"/>
        </w:rPr>
        <w:t>6</w:t>
      </w:r>
      <w:r w:rsidRPr="004538CA">
        <w:rPr>
          <w:rFonts w:hint="eastAsia"/>
          <w:lang w:val="de-DE"/>
        </w:rPr>
        <w:t>种不同的测量速度可选；</w:t>
      </w:r>
    </w:p>
    <w:p w14:paraId="04141387" w14:textId="77777777" w:rsidR="0002043A" w:rsidRPr="000E3621" w:rsidRDefault="0002043A" w:rsidP="0002043A">
      <w:pPr>
        <w:pStyle w:val="a7"/>
        <w:spacing w:before="62" w:after="62"/>
      </w:pPr>
      <w:bookmarkStart w:id="582" w:name="_Ref527990988"/>
      <w:r w:rsidRPr="000E3621">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28</w:t>
      </w:r>
      <w:r>
        <w:fldChar w:fldCharType="end"/>
      </w:r>
      <w:bookmarkEnd w:id="582"/>
      <w:r>
        <w:t xml:space="preserve">  </w:t>
      </w:r>
      <w:r w:rsidRPr="00C30C3F">
        <w:rPr>
          <w:rFonts w:hint="eastAsia"/>
        </w:rPr>
        <w:t>光强测量范围宏定义</w:t>
      </w:r>
    </w:p>
    <w:tbl>
      <w:tblPr>
        <w:tblW w:w="4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30"/>
        <w:gridCol w:w="1418"/>
      </w:tblGrid>
      <w:tr w:rsidR="0002043A" w:rsidRPr="00184227" w14:paraId="032418DD" w14:textId="77777777" w:rsidTr="00BF4B74">
        <w:trPr>
          <w:trHeight w:val="319"/>
          <w:jc w:val="center"/>
        </w:trPr>
        <w:tc>
          <w:tcPr>
            <w:tcW w:w="2930" w:type="dxa"/>
            <w:tcBorders>
              <w:top w:val="thinThickSmallGap" w:sz="24" w:space="0" w:color="auto"/>
              <w:bottom w:val="double" w:sz="4" w:space="0" w:color="auto"/>
              <w:right w:val="double" w:sz="4" w:space="0" w:color="auto"/>
            </w:tcBorders>
            <w:shd w:val="pct10" w:color="auto" w:fill="auto"/>
          </w:tcPr>
          <w:p w14:paraId="113DCC3B" w14:textId="77777777" w:rsidR="0002043A" w:rsidRPr="00184227" w:rsidRDefault="0002043A" w:rsidP="00BF4B74">
            <w:pPr>
              <w:pStyle w:val="ab"/>
              <w:spacing w:before="48" w:after="48"/>
            </w:pPr>
            <w:r w:rsidRPr="00184227">
              <w:rPr>
                <w:rFonts w:hint="eastAsia"/>
              </w:rPr>
              <w:t>宏名</w:t>
            </w:r>
          </w:p>
        </w:tc>
        <w:tc>
          <w:tcPr>
            <w:tcW w:w="1418" w:type="dxa"/>
            <w:tcBorders>
              <w:top w:val="thinThickSmallGap" w:sz="24" w:space="0" w:color="auto"/>
              <w:left w:val="double" w:sz="4" w:space="0" w:color="auto"/>
              <w:bottom w:val="double" w:sz="4" w:space="0" w:color="auto"/>
            </w:tcBorders>
            <w:shd w:val="pct10" w:color="auto" w:fill="auto"/>
          </w:tcPr>
          <w:p w14:paraId="0AD0B107" w14:textId="77777777" w:rsidR="0002043A" w:rsidRPr="00184227" w:rsidRDefault="0002043A" w:rsidP="00BF4B74">
            <w:pPr>
              <w:pStyle w:val="ab"/>
              <w:spacing w:before="48" w:after="48"/>
            </w:pPr>
            <w:r>
              <w:rPr>
                <w:rFonts w:hint="eastAsia"/>
              </w:rPr>
              <w:t>代表测量范围</w:t>
            </w:r>
          </w:p>
        </w:tc>
      </w:tr>
      <w:tr w:rsidR="0002043A" w:rsidRPr="00184227" w14:paraId="1045FBBE" w14:textId="77777777" w:rsidTr="00BF4B74">
        <w:trPr>
          <w:jc w:val="center"/>
        </w:trPr>
        <w:tc>
          <w:tcPr>
            <w:tcW w:w="2930" w:type="dxa"/>
            <w:tcBorders>
              <w:top w:val="double" w:sz="4" w:space="0" w:color="auto"/>
              <w:bottom w:val="single" w:sz="4" w:space="0" w:color="000000"/>
              <w:right w:val="double" w:sz="4" w:space="0" w:color="auto"/>
            </w:tcBorders>
            <w:vAlign w:val="center"/>
          </w:tcPr>
          <w:p w14:paraId="1ADA760F" w14:textId="77777777" w:rsidR="0002043A" w:rsidRPr="00184227" w:rsidRDefault="0002043A" w:rsidP="00BF4B74">
            <w:pPr>
              <w:pStyle w:val="ad"/>
              <w:spacing w:before="48" w:after="48"/>
            </w:pPr>
            <w:r w:rsidRPr="009442DE">
              <w:t>ALS_MEAS_RATE_50MS</w:t>
            </w:r>
          </w:p>
        </w:tc>
        <w:tc>
          <w:tcPr>
            <w:tcW w:w="1418" w:type="dxa"/>
            <w:tcBorders>
              <w:top w:val="double" w:sz="4" w:space="0" w:color="auto"/>
              <w:left w:val="double" w:sz="4" w:space="0" w:color="auto"/>
              <w:bottom w:val="single" w:sz="4" w:space="0" w:color="000000"/>
            </w:tcBorders>
            <w:vAlign w:val="center"/>
          </w:tcPr>
          <w:p w14:paraId="49EFD187" w14:textId="77777777" w:rsidR="0002043A" w:rsidRPr="00184227" w:rsidRDefault="0002043A" w:rsidP="00BF4B74">
            <w:pPr>
              <w:pStyle w:val="ad"/>
              <w:spacing w:before="48" w:after="48"/>
            </w:pPr>
            <w:r w:rsidRPr="009442DE">
              <w:t>50ms</w:t>
            </w:r>
          </w:p>
        </w:tc>
      </w:tr>
      <w:tr w:rsidR="0002043A" w:rsidRPr="00184227" w14:paraId="6FD82462" w14:textId="77777777" w:rsidTr="00BF4B74">
        <w:trPr>
          <w:jc w:val="center"/>
        </w:trPr>
        <w:tc>
          <w:tcPr>
            <w:tcW w:w="2930" w:type="dxa"/>
            <w:tcBorders>
              <w:top w:val="single" w:sz="4" w:space="0" w:color="000000"/>
              <w:bottom w:val="single" w:sz="4" w:space="0" w:color="000000"/>
              <w:right w:val="double" w:sz="4" w:space="0" w:color="auto"/>
            </w:tcBorders>
            <w:vAlign w:val="center"/>
          </w:tcPr>
          <w:p w14:paraId="67D75760" w14:textId="77777777" w:rsidR="0002043A" w:rsidRPr="00184227" w:rsidRDefault="0002043A" w:rsidP="00BF4B74">
            <w:pPr>
              <w:pStyle w:val="ad"/>
              <w:spacing w:before="48" w:after="48"/>
            </w:pPr>
            <w:r w:rsidRPr="009442DE">
              <w:t>ALS_MEAS_RATE_</w:t>
            </w:r>
            <w:r>
              <w:t>10</w:t>
            </w:r>
            <w:r w:rsidRPr="009442DE">
              <w:t>0MS</w:t>
            </w:r>
          </w:p>
        </w:tc>
        <w:tc>
          <w:tcPr>
            <w:tcW w:w="1418" w:type="dxa"/>
            <w:tcBorders>
              <w:top w:val="single" w:sz="4" w:space="0" w:color="000000"/>
              <w:left w:val="double" w:sz="4" w:space="0" w:color="auto"/>
              <w:bottom w:val="single" w:sz="4" w:space="0" w:color="000000"/>
            </w:tcBorders>
            <w:vAlign w:val="center"/>
          </w:tcPr>
          <w:p w14:paraId="4B3FF649" w14:textId="77777777" w:rsidR="0002043A" w:rsidRPr="00184227" w:rsidRDefault="0002043A" w:rsidP="00BF4B74">
            <w:pPr>
              <w:pStyle w:val="ad"/>
              <w:spacing w:before="48" w:after="48"/>
            </w:pPr>
            <w:r>
              <w:t>10</w:t>
            </w:r>
            <w:r w:rsidRPr="009442DE">
              <w:t>0ms</w:t>
            </w:r>
          </w:p>
        </w:tc>
      </w:tr>
      <w:tr w:rsidR="0002043A" w:rsidRPr="00184227" w14:paraId="49F82A85" w14:textId="77777777" w:rsidTr="00BF4B74">
        <w:trPr>
          <w:jc w:val="center"/>
        </w:trPr>
        <w:tc>
          <w:tcPr>
            <w:tcW w:w="2930" w:type="dxa"/>
            <w:tcBorders>
              <w:top w:val="single" w:sz="4" w:space="0" w:color="000000"/>
              <w:right w:val="double" w:sz="4" w:space="0" w:color="auto"/>
            </w:tcBorders>
            <w:vAlign w:val="center"/>
          </w:tcPr>
          <w:p w14:paraId="51F8C9F2" w14:textId="77777777" w:rsidR="0002043A" w:rsidRPr="00184227" w:rsidRDefault="0002043A" w:rsidP="00BF4B74">
            <w:pPr>
              <w:pStyle w:val="ad"/>
              <w:spacing w:before="48" w:after="48"/>
            </w:pPr>
            <w:r w:rsidRPr="009442DE">
              <w:t>ALS_MEAS_RATE_</w:t>
            </w:r>
            <w:r>
              <w:t>20</w:t>
            </w:r>
            <w:r w:rsidRPr="009442DE">
              <w:t>0MS</w:t>
            </w:r>
          </w:p>
        </w:tc>
        <w:tc>
          <w:tcPr>
            <w:tcW w:w="1418" w:type="dxa"/>
            <w:tcBorders>
              <w:top w:val="single" w:sz="4" w:space="0" w:color="000000"/>
              <w:left w:val="double" w:sz="4" w:space="0" w:color="auto"/>
            </w:tcBorders>
            <w:vAlign w:val="center"/>
          </w:tcPr>
          <w:p w14:paraId="50683CFA" w14:textId="77777777" w:rsidR="0002043A" w:rsidRPr="00184227" w:rsidRDefault="0002043A" w:rsidP="00BF4B74">
            <w:pPr>
              <w:pStyle w:val="ad"/>
              <w:spacing w:before="48" w:after="48"/>
            </w:pPr>
            <w:r>
              <w:t>20</w:t>
            </w:r>
            <w:r w:rsidRPr="009442DE">
              <w:t>0ms</w:t>
            </w:r>
          </w:p>
        </w:tc>
      </w:tr>
      <w:tr w:rsidR="0002043A" w:rsidRPr="00184227" w14:paraId="0BDAC86B" w14:textId="77777777" w:rsidTr="00BF4B74">
        <w:trPr>
          <w:jc w:val="center"/>
        </w:trPr>
        <w:tc>
          <w:tcPr>
            <w:tcW w:w="2930" w:type="dxa"/>
            <w:tcBorders>
              <w:right w:val="double" w:sz="4" w:space="0" w:color="auto"/>
            </w:tcBorders>
            <w:vAlign w:val="center"/>
          </w:tcPr>
          <w:p w14:paraId="50841924" w14:textId="77777777" w:rsidR="0002043A" w:rsidRPr="00184227" w:rsidRDefault="0002043A" w:rsidP="00BF4B74">
            <w:pPr>
              <w:pStyle w:val="ad"/>
              <w:spacing w:before="48" w:after="48"/>
            </w:pPr>
            <w:r w:rsidRPr="009442DE">
              <w:t>ALS_MEAS_RATE_5</w:t>
            </w:r>
            <w:r>
              <w:t>0</w:t>
            </w:r>
            <w:r w:rsidRPr="009442DE">
              <w:t>0MS</w:t>
            </w:r>
          </w:p>
        </w:tc>
        <w:tc>
          <w:tcPr>
            <w:tcW w:w="1418" w:type="dxa"/>
            <w:tcBorders>
              <w:left w:val="double" w:sz="4" w:space="0" w:color="auto"/>
            </w:tcBorders>
            <w:vAlign w:val="center"/>
          </w:tcPr>
          <w:p w14:paraId="76C55856" w14:textId="77777777" w:rsidR="0002043A" w:rsidRPr="00184227" w:rsidRDefault="0002043A" w:rsidP="00BF4B74">
            <w:pPr>
              <w:pStyle w:val="ad"/>
              <w:spacing w:before="48" w:after="48"/>
            </w:pPr>
            <w:r w:rsidRPr="009442DE">
              <w:t>5</w:t>
            </w:r>
            <w:r>
              <w:t>0</w:t>
            </w:r>
            <w:r w:rsidRPr="009442DE">
              <w:t>0ms</w:t>
            </w:r>
          </w:p>
        </w:tc>
      </w:tr>
      <w:tr w:rsidR="0002043A" w:rsidRPr="00184227" w14:paraId="6C696B36" w14:textId="77777777" w:rsidTr="00BF4B74">
        <w:trPr>
          <w:jc w:val="center"/>
        </w:trPr>
        <w:tc>
          <w:tcPr>
            <w:tcW w:w="2930" w:type="dxa"/>
            <w:tcBorders>
              <w:right w:val="double" w:sz="4" w:space="0" w:color="auto"/>
            </w:tcBorders>
            <w:vAlign w:val="center"/>
          </w:tcPr>
          <w:p w14:paraId="63475702" w14:textId="77777777" w:rsidR="0002043A" w:rsidRPr="00CD0BE8" w:rsidRDefault="0002043A" w:rsidP="00BF4B74">
            <w:pPr>
              <w:pStyle w:val="ad"/>
              <w:spacing w:before="48" w:after="48"/>
            </w:pPr>
            <w:r w:rsidRPr="009442DE">
              <w:t>ALS_MEAS_RATE_</w:t>
            </w:r>
            <w:r>
              <w:t>100</w:t>
            </w:r>
            <w:r w:rsidRPr="009442DE">
              <w:t>0MS</w:t>
            </w:r>
          </w:p>
        </w:tc>
        <w:tc>
          <w:tcPr>
            <w:tcW w:w="1418" w:type="dxa"/>
            <w:tcBorders>
              <w:left w:val="double" w:sz="4" w:space="0" w:color="auto"/>
            </w:tcBorders>
          </w:tcPr>
          <w:p w14:paraId="42E1D306" w14:textId="77777777" w:rsidR="0002043A" w:rsidRPr="009442DE" w:rsidRDefault="0002043A" w:rsidP="00BF4B74">
            <w:pPr>
              <w:spacing w:before="62" w:after="62"/>
              <w:jc w:val="center"/>
              <w:rPr>
                <w:kern w:val="21"/>
                <w:sz w:val="18"/>
                <w:szCs w:val="18"/>
              </w:rPr>
            </w:pPr>
            <w:r>
              <w:rPr>
                <w:kern w:val="21"/>
                <w:sz w:val="18"/>
                <w:szCs w:val="18"/>
              </w:rPr>
              <w:t>100</w:t>
            </w:r>
            <w:r w:rsidRPr="009442DE">
              <w:rPr>
                <w:kern w:val="21"/>
                <w:sz w:val="18"/>
                <w:szCs w:val="18"/>
              </w:rPr>
              <w:t>0ms</w:t>
            </w:r>
          </w:p>
        </w:tc>
      </w:tr>
      <w:tr w:rsidR="0002043A" w:rsidRPr="00184227" w14:paraId="2A8E71CC" w14:textId="77777777" w:rsidTr="00BF4B74">
        <w:trPr>
          <w:jc w:val="center"/>
        </w:trPr>
        <w:tc>
          <w:tcPr>
            <w:tcW w:w="2930" w:type="dxa"/>
            <w:tcBorders>
              <w:bottom w:val="thickThinSmallGap" w:sz="24" w:space="0" w:color="auto"/>
              <w:right w:val="double" w:sz="4" w:space="0" w:color="auto"/>
            </w:tcBorders>
          </w:tcPr>
          <w:p w14:paraId="2342F540" w14:textId="77777777" w:rsidR="0002043A" w:rsidRDefault="0002043A" w:rsidP="00BF4B74">
            <w:pPr>
              <w:pStyle w:val="ad"/>
              <w:spacing w:before="48" w:after="48"/>
            </w:pPr>
            <w:r w:rsidRPr="00BF0A38">
              <w:t>ALS_MEAS_RATE</w:t>
            </w:r>
            <w:r>
              <w:t>_200</w:t>
            </w:r>
            <w:r w:rsidRPr="00BF0A38">
              <w:t>0MS</w:t>
            </w:r>
          </w:p>
        </w:tc>
        <w:tc>
          <w:tcPr>
            <w:tcW w:w="1418" w:type="dxa"/>
            <w:tcBorders>
              <w:left w:val="double" w:sz="4" w:space="0" w:color="auto"/>
              <w:bottom w:val="thickThinSmallGap" w:sz="24" w:space="0" w:color="auto"/>
            </w:tcBorders>
          </w:tcPr>
          <w:p w14:paraId="5AC74AD3" w14:textId="77777777" w:rsidR="0002043A" w:rsidRDefault="0002043A" w:rsidP="00BF4B74">
            <w:pPr>
              <w:pStyle w:val="ad"/>
              <w:spacing w:before="48" w:after="48"/>
            </w:pPr>
            <w:r>
              <w:t>200</w:t>
            </w:r>
            <w:r w:rsidRPr="00FA785B">
              <w:t>0ms</w:t>
            </w:r>
          </w:p>
        </w:tc>
      </w:tr>
    </w:tbl>
    <w:p w14:paraId="35B05D3A" w14:textId="77777777" w:rsidR="0002043A" w:rsidRDefault="0002043A" w:rsidP="0002043A">
      <w:pPr>
        <w:pStyle w:val="23"/>
        <w:spacing w:before="62" w:after="62"/>
        <w:rPr>
          <w:lang w:val="de-DE"/>
        </w:rPr>
      </w:pPr>
      <w:r w:rsidRPr="00EF7E49">
        <w:rPr>
          <w:rFonts w:hint="eastAsia"/>
        </w:rPr>
        <w:t>基于以上信息，实例信息可以定义如下：</w:t>
      </w:r>
    </w:p>
    <w:p w14:paraId="49F543CD" w14:textId="77777777" w:rsidR="0002043A" w:rsidRPr="00FB1510" w:rsidRDefault="0002043A" w:rsidP="0002043A">
      <w:pPr>
        <w:pStyle w:val="a5"/>
        <w:ind w:firstLine="420"/>
      </w:pPr>
      <w:r w:rsidRPr="00FB1510">
        <w:t>am_local am_const am_ltr_553als_devinfo_t __g_ltr_553als_devinfo = {</w:t>
      </w:r>
    </w:p>
    <w:p w14:paraId="6136DF1F" w14:textId="77777777" w:rsidR="0002043A" w:rsidRPr="00FB1510" w:rsidRDefault="0002043A" w:rsidP="0002043A">
      <w:pPr>
        <w:pStyle w:val="a5"/>
      </w:pPr>
      <w:r w:rsidRPr="00FB1510">
        <w:t xml:space="preserve">    </w:t>
      </w:r>
      <w:r>
        <w:tab/>
      </w:r>
      <w:r>
        <w:tab/>
      </w:r>
      <w:r w:rsidRPr="00FB1510">
        <w:t xml:space="preserve">ALS_GAIN_48X,                    </w:t>
      </w:r>
      <w:r w:rsidRPr="00FB1510">
        <w:tab/>
      </w:r>
      <w:r w:rsidRPr="00FB1510">
        <w:tab/>
      </w:r>
      <w:r w:rsidRPr="00FB1510">
        <w:tab/>
        <w:t xml:space="preserve">/**&lt; \brief 0.02~1.3K lux       </w:t>
      </w:r>
      <w:r w:rsidRPr="00FB1510">
        <w:tab/>
      </w:r>
      <w:r w:rsidRPr="00FB1510">
        <w:tab/>
        <w:t>*/</w:t>
      </w:r>
    </w:p>
    <w:p w14:paraId="111A8553" w14:textId="77777777" w:rsidR="0002043A" w:rsidRPr="00FB1510" w:rsidRDefault="0002043A" w:rsidP="0002043A">
      <w:pPr>
        <w:pStyle w:val="a5"/>
      </w:pPr>
      <w:r w:rsidRPr="00FB1510">
        <w:t xml:space="preserve">    </w:t>
      </w:r>
      <w:r>
        <w:tab/>
      </w:r>
      <w:r>
        <w:tab/>
      </w:r>
      <w:r w:rsidRPr="00FB1510">
        <w:t xml:space="preserve">PS_GAIN_32X,                       </w:t>
      </w:r>
      <w:r w:rsidRPr="00FB1510">
        <w:tab/>
      </w:r>
      <w:r w:rsidRPr="00FB1510">
        <w:tab/>
      </w:r>
      <w:r w:rsidRPr="00FB1510">
        <w:tab/>
        <w:t xml:space="preserve">/**&lt; \brief X32                 </w:t>
      </w:r>
      <w:r w:rsidRPr="00FB1510">
        <w:tab/>
        <w:t>*/</w:t>
      </w:r>
    </w:p>
    <w:p w14:paraId="41798B8E" w14:textId="77777777" w:rsidR="0002043A" w:rsidRPr="00FB1510" w:rsidRDefault="0002043A" w:rsidP="0002043A">
      <w:pPr>
        <w:pStyle w:val="a5"/>
      </w:pPr>
      <w:r w:rsidRPr="00FB1510">
        <w:rPr>
          <w:rFonts w:hint="eastAsia"/>
        </w:rPr>
        <w:t xml:space="preserve">    </w:t>
      </w:r>
      <w:r>
        <w:tab/>
      </w:r>
      <w:r>
        <w:tab/>
      </w:r>
      <w:r w:rsidRPr="00FB1510">
        <w:rPr>
          <w:rFonts w:hint="eastAsia"/>
        </w:rPr>
        <w:t xml:space="preserve">LED_PULSE_FREQ_60KHz,                 </w:t>
      </w:r>
      <w:r w:rsidRPr="00FB1510">
        <w:tab/>
      </w:r>
      <w:r w:rsidRPr="00FB1510">
        <w:tab/>
      </w:r>
      <w:r w:rsidRPr="00FB1510">
        <w:rPr>
          <w:rFonts w:hint="eastAsia"/>
        </w:rPr>
        <w:t>/**&lt; \brief LED</w:t>
      </w:r>
      <w:r w:rsidRPr="00FB1510">
        <w:rPr>
          <w:rFonts w:hint="eastAsia"/>
        </w:rPr>
        <w:t>脉冲频率</w:t>
      </w:r>
      <w:r w:rsidRPr="00FB1510">
        <w:rPr>
          <w:rFonts w:hint="eastAsia"/>
        </w:rPr>
        <w:t xml:space="preserve">60KHz    </w:t>
      </w:r>
      <w:r w:rsidRPr="00FB1510">
        <w:tab/>
      </w:r>
      <w:r w:rsidRPr="00FB1510">
        <w:rPr>
          <w:rFonts w:hint="eastAsia"/>
        </w:rPr>
        <w:t>*/</w:t>
      </w:r>
    </w:p>
    <w:p w14:paraId="6EEBAE95" w14:textId="77777777" w:rsidR="0002043A" w:rsidRPr="00FB1510" w:rsidRDefault="0002043A" w:rsidP="0002043A">
      <w:pPr>
        <w:pStyle w:val="a5"/>
      </w:pPr>
      <w:r w:rsidRPr="00FB1510">
        <w:rPr>
          <w:rFonts w:hint="eastAsia"/>
        </w:rPr>
        <w:t xml:space="preserve">   </w:t>
      </w:r>
      <w:r>
        <w:tab/>
      </w:r>
      <w:r>
        <w:tab/>
      </w:r>
      <w:r w:rsidRPr="00FB1510">
        <w:rPr>
          <w:rFonts w:hint="eastAsia"/>
        </w:rPr>
        <w:t xml:space="preserve">LED_CURRENT_DUTY_100,                  </w:t>
      </w:r>
      <w:r w:rsidRPr="00FB1510">
        <w:tab/>
      </w:r>
      <w:r w:rsidRPr="00FB1510">
        <w:rPr>
          <w:rFonts w:hint="eastAsia"/>
        </w:rPr>
        <w:t>/**&lt; \brief LED</w:t>
      </w:r>
      <w:r w:rsidRPr="00FB1510">
        <w:rPr>
          <w:rFonts w:hint="eastAsia"/>
        </w:rPr>
        <w:t>电流占空比为</w:t>
      </w:r>
      <w:r w:rsidRPr="00FB1510">
        <w:rPr>
          <w:rFonts w:hint="eastAsia"/>
        </w:rPr>
        <w:t>100%</w:t>
      </w:r>
      <w:r w:rsidRPr="00FB1510">
        <w:tab/>
      </w:r>
      <w:r w:rsidRPr="00FB1510">
        <w:rPr>
          <w:rFonts w:hint="eastAsia"/>
        </w:rPr>
        <w:t>*/</w:t>
      </w:r>
    </w:p>
    <w:p w14:paraId="62958ED3" w14:textId="77777777" w:rsidR="0002043A" w:rsidRPr="00FB1510" w:rsidRDefault="0002043A" w:rsidP="0002043A">
      <w:pPr>
        <w:pStyle w:val="a5"/>
      </w:pPr>
      <w:r w:rsidRPr="00FB1510">
        <w:rPr>
          <w:rFonts w:hint="eastAsia"/>
        </w:rPr>
        <w:t xml:space="preserve">    </w:t>
      </w:r>
      <w:r>
        <w:tab/>
      </w:r>
      <w:r>
        <w:tab/>
      </w:r>
      <w:r w:rsidRPr="00FB1510">
        <w:rPr>
          <w:rFonts w:hint="eastAsia"/>
        </w:rPr>
        <w:t xml:space="preserve">LED_CURRENT_100MA,                        </w:t>
      </w:r>
      <w:r w:rsidRPr="00FB1510">
        <w:tab/>
      </w:r>
      <w:r w:rsidRPr="00FB1510">
        <w:rPr>
          <w:rFonts w:hint="eastAsia"/>
        </w:rPr>
        <w:t>/**&lt; \brief LED</w:t>
      </w:r>
      <w:r w:rsidRPr="00FB1510">
        <w:rPr>
          <w:rFonts w:hint="eastAsia"/>
        </w:rPr>
        <w:t>电流</w:t>
      </w:r>
      <w:r w:rsidRPr="00FB1510">
        <w:rPr>
          <w:rFonts w:hint="eastAsia"/>
        </w:rPr>
        <w:t xml:space="preserve">100mA        </w:t>
      </w:r>
      <w:r w:rsidRPr="00FB1510">
        <w:tab/>
      </w:r>
      <w:r w:rsidRPr="00FB1510">
        <w:rPr>
          <w:rFonts w:hint="eastAsia"/>
        </w:rPr>
        <w:t>*/</w:t>
      </w:r>
    </w:p>
    <w:p w14:paraId="1E9528DE" w14:textId="77777777" w:rsidR="0002043A" w:rsidRPr="00FB1510" w:rsidRDefault="0002043A" w:rsidP="0002043A">
      <w:pPr>
        <w:pStyle w:val="a5"/>
      </w:pPr>
      <w:r w:rsidRPr="00FB1510">
        <w:rPr>
          <w:rFonts w:hint="eastAsia"/>
        </w:rPr>
        <w:t xml:space="preserve">    </w:t>
      </w:r>
      <w:r>
        <w:tab/>
      </w:r>
      <w:r>
        <w:tab/>
      </w:r>
      <w:r w:rsidRPr="00FB1510">
        <w:rPr>
          <w:rFonts w:hint="eastAsia"/>
        </w:rPr>
        <w:t xml:space="preserve">LED_PULSE_NUM_1,                          </w:t>
      </w:r>
      <w:r w:rsidRPr="00FB1510">
        <w:tab/>
      </w:r>
      <w:r w:rsidRPr="00FB1510">
        <w:rPr>
          <w:rFonts w:hint="eastAsia"/>
        </w:rPr>
        <w:t>/**&lt; \brief LED</w:t>
      </w:r>
      <w:r w:rsidRPr="00FB1510">
        <w:rPr>
          <w:rFonts w:hint="eastAsia"/>
        </w:rPr>
        <w:t>发射</w:t>
      </w:r>
      <w:r w:rsidRPr="00FB1510">
        <w:rPr>
          <w:rFonts w:hint="eastAsia"/>
        </w:rPr>
        <w:t>1</w:t>
      </w:r>
      <w:r w:rsidRPr="00FB1510">
        <w:rPr>
          <w:rFonts w:hint="eastAsia"/>
        </w:rPr>
        <w:t>个脉冲</w:t>
      </w:r>
      <w:r w:rsidRPr="00FB1510">
        <w:rPr>
          <w:rFonts w:hint="eastAsia"/>
        </w:rPr>
        <w:t xml:space="preserve">      </w:t>
      </w:r>
      <w:r w:rsidRPr="00FB1510">
        <w:tab/>
      </w:r>
      <w:r w:rsidRPr="00FB1510">
        <w:rPr>
          <w:rFonts w:hint="eastAsia"/>
        </w:rPr>
        <w:t>*/</w:t>
      </w:r>
    </w:p>
    <w:p w14:paraId="5B4D9BEC" w14:textId="77777777" w:rsidR="0002043A" w:rsidRPr="00FB1510" w:rsidRDefault="0002043A" w:rsidP="0002043A">
      <w:pPr>
        <w:pStyle w:val="a5"/>
      </w:pPr>
      <w:r w:rsidRPr="00FB1510">
        <w:rPr>
          <w:rFonts w:hint="eastAsia"/>
        </w:rPr>
        <w:lastRenderedPageBreak/>
        <w:t xml:space="preserve">    </w:t>
      </w:r>
      <w:r>
        <w:tab/>
      </w:r>
      <w:r>
        <w:tab/>
      </w:r>
      <w:r w:rsidRPr="00FB1510">
        <w:rPr>
          <w:rFonts w:hint="eastAsia"/>
        </w:rPr>
        <w:t xml:space="preserve">PS_MEAS_RATE_100MS,                       </w:t>
      </w:r>
      <w:r w:rsidRPr="00FB1510">
        <w:tab/>
      </w:r>
      <w:r w:rsidRPr="00FB1510">
        <w:rPr>
          <w:rFonts w:hint="eastAsia"/>
        </w:rPr>
        <w:t xml:space="preserve">/**&lt; \brief </w:t>
      </w:r>
      <w:r w:rsidRPr="00FB1510">
        <w:rPr>
          <w:rFonts w:hint="eastAsia"/>
        </w:rPr>
        <w:t>距离测量速度为</w:t>
      </w:r>
      <w:r w:rsidRPr="00FB1510">
        <w:rPr>
          <w:rFonts w:hint="eastAsia"/>
        </w:rPr>
        <w:t xml:space="preserve">100ms </w:t>
      </w:r>
      <w:r w:rsidRPr="00FB1510">
        <w:tab/>
      </w:r>
      <w:r w:rsidRPr="00FB1510">
        <w:rPr>
          <w:rFonts w:hint="eastAsia"/>
        </w:rPr>
        <w:t>*/</w:t>
      </w:r>
    </w:p>
    <w:p w14:paraId="4B638D51" w14:textId="77777777" w:rsidR="0002043A" w:rsidRPr="00FB1510" w:rsidRDefault="0002043A" w:rsidP="0002043A">
      <w:pPr>
        <w:pStyle w:val="a5"/>
      </w:pPr>
      <w:r w:rsidRPr="00FB1510">
        <w:rPr>
          <w:rFonts w:hint="eastAsia"/>
        </w:rPr>
        <w:t xml:space="preserve">    </w:t>
      </w:r>
      <w:r>
        <w:tab/>
      </w:r>
      <w:r>
        <w:tab/>
      </w:r>
      <w:r w:rsidRPr="00FB1510">
        <w:rPr>
          <w:rFonts w:hint="eastAsia"/>
        </w:rPr>
        <w:t xml:space="preserve">ALS_INTEGRATE_100MS,                      </w:t>
      </w:r>
      <w:r w:rsidRPr="00FB1510">
        <w:tab/>
      </w:r>
      <w:r w:rsidRPr="00FB1510">
        <w:rPr>
          <w:rFonts w:hint="eastAsia"/>
        </w:rPr>
        <w:t xml:space="preserve">/**&lt; \brief </w:t>
      </w:r>
      <w:r w:rsidRPr="00FB1510">
        <w:rPr>
          <w:rFonts w:hint="eastAsia"/>
        </w:rPr>
        <w:t>光照积分时间为</w:t>
      </w:r>
      <w:r w:rsidRPr="00FB1510">
        <w:rPr>
          <w:rFonts w:hint="eastAsia"/>
        </w:rPr>
        <w:t xml:space="preserve">100ms </w:t>
      </w:r>
      <w:r w:rsidRPr="00FB1510">
        <w:tab/>
      </w:r>
      <w:r w:rsidRPr="00FB1510">
        <w:rPr>
          <w:rFonts w:hint="eastAsia"/>
        </w:rPr>
        <w:t>*/</w:t>
      </w:r>
    </w:p>
    <w:p w14:paraId="45313B6F" w14:textId="77777777" w:rsidR="0002043A" w:rsidRPr="00FB1510" w:rsidRDefault="0002043A" w:rsidP="0002043A">
      <w:pPr>
        <w:pStyle w:val="a5"/>
      </w:pPr>
      <w:r w:rsidRPr="00FB1510">
        <w:rPr>
          <w:rFonts w:hint="eastAsia"/>
        </w:rPr>
        <w:t xml:space="preserve">    </w:t>
      </w:r>
      <w:r>
        <w:tab/>
      </w:r>
      <w:r>
        <w:tab/>
      </w:r>
      <w:r w:rsidRPr="00FB1510">
        <w:rPr>
          <w:rFonts w:hint="eastAsia"/>
        </w:rPr>
        <w:t xml:space="preserve">ALS_MEAS_RATE_500MS                       </w:t>
      </w:r>
      <w:r w:rsidRPr="00FB1510">
        <w:tab/>
      </w:r>
      <w:r w:rsidRPr="00FB1510">
        <w:rPr>
          <w:rFonts w:hint="eastAsia"/>
        </w:rPr>
        <w:t xml:space="preserve">/**&lt; \brief </w:t>
      </w:r>
      <w:r w:rsidRPr="00FB1510">
        <w:rPr>
          <w:rFonts w:hint="eastAsia"/>
        </w:rPr>
        <w:t>光强测量速度为</w:t>
      </w:r>
      <w:r w:rsidRPr="00FB1510">
        <w:rPr>
          <w:rFonts w:hint="eastAsia"/>
        </w:rPr>
        <w:t xml:space="preserve">500ms </w:t>
      </w:r>
      <w:r w:rsidRPr="00FB1510">
        <w:tab/>
      </w:r>
      <w:r w:rsidRPr="00FB1510">
        <w:rPr>
          <w:rFonts w:hint="eastAsia"/>
        </w:rPr>
        <w:t>*/</w:t>
      </w:r>
    </w:p>
    <w:p w14:paraId="0CC1F774" w14:textId="77777777" w:rsidR="0002043A" w:rsidRPr="00FB1510" w:rsidRDefault="0002043A" w:rsidP="0002043A">
      <w:pPr>
        <w:pStyle w:val="a5"/>
        <w:ind w:firstLine="420"/>
      </w:pPr>
      <w:r w:rsidRPr="00FB1510">
        <w:t>};</w:t>
      </w:r>
    </w:p>
    <w:p w14:paraId="083EE6B9" w14:textId="77777777" w:rsidR="0002043A" w:rsidRPr="00F70F5E" w:rsidRDefault="0002043A" w:rsidP="00A141DF">
      <w:pPr>
        <w:pStyle w:val="afffb"/>
        <w:numPr>
          <w:ilvl w:val="0"/>
          <w:numId w:val="76"/>
        </w:numPr>
        <w:spacing w:before="62" w:after="62"/>
        <w:ind w:firstLineChars="0"/>
        <w:rPr>
          <w:b/>
          <w:lang w:val="de-DE"/>
        </w:rPr>
      </w:pPr>
      <w:r w:rsidRPr="00F70F5E">
        <w:rPr>
          <w:rFonts w:hint="eastAsia"/>
          <w:b/>
          <w:lang w:val="de-DE"/>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F70F5E">
          <w:rPr>
            <w:rFonts w:hint="eastAsia"/>
            <w:b/>
            <w:vertAlign w:val="superscript"/>
            <w:lang w:val="de-DE"/>
          </w:rPr>
          <w:t>2</w:t>
        </w:r>
        <w:r w:rsidRPr="00F70F5E">
          <w:rPr>
            <w:rFonts w:hint="eastAsia"/>
            <w:b/>
            <w:lang w:val="de-DE"/>
          </w:rPr>
          <w:t>C</w:t>
        </w:r>
      </w:smartTag>
      <w:r w:rsidRPr="00F70F5E">
        <w:rPr>
          <w:rFonts w:hint="eastAsia"/>
          <w:b/>
        </w:rPr>
        <w:t>句柄</w:t>
      </w:r>
      <w:r w:rsidRPr="00F70F5E">
        <w:rPr>
          <w:rFonts w:hint="eastAsia"/>
          <w:b/>
          <w:lang w:val="de-DE"/>
        </w:rPr>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F70F5E">
          <w:rPr>
            <w:rFonts w:hint="eastAsia"/>
            <w:b/>
            <w:lang w:val="de-DE"/>
          </w:rPr>
          <w:t>2c</w:t>
        </w:r>
      </w:smartTag>
      <w:r w:rsidRPr="00F70F5E">
        <w:rPr>
          <w:rFonts w:hint="eastAsia"/>
          <w:b/>
          <w:lang w:val="de-DE"/>
        </w:rPr>
        <w:t>_handle</w:t>
      </w:r>
    </w:p>
    <w:p w14:paraId="702608EB" w14:textId="77777777" w:rsidR="0002043A" w:rsidRPr="004538CA" w:rsidRDefault="0002043A" w:rsidP="0002043A">
      <w:pPr>
        <w:pStyle w:val="23"/>
        <w:spacing w:before="62" w:after="62"/>
        <w:rPr>
          <w:lang w:val="de-DE"/>
        </w:rPr>
      </w:pPr>
      <w:r w:rsidRPr="004538CA">
        <w:rPr>
          <w:rFonts w:hint="eastAsia"/>
          <w:lang w:val="de-DE"/>
        </w:rPr>
        <w:t>若使用</w:t>
      </w:r>
      <w:r w:rsidRPr="004538CA">
        <w:rPr>
          <w:rFonts w:hint="eastAsia"/>
          <w:lang w:val="de-DE"/>
        </w:rPr>
        <w:t>ZLG</w:t>
      </w:r>
      <w:r w:rsidRPr="004538CA">
        <w:rPr>
          <w:lang w:val="de-DE"/>
        </w:rPr>
        <w:t>116</w:t>
      </w:r>
      <w:r w:rsidRPr="004538CA">
        <w:rPr>
          <w:rFonts w:hint="eastAsia"/>
          <w:lang w:val="de-DE"/>
        </w:rPr>
        <w:t>的</w:t>
      </w:r>
      <w:r w:rsidRPr="00FD0877">
        <w:rPr>
          <w:lang w:val="de-DE"/>
        </w:rPr>
        <w:t>I</w:t>
      </w:r>
      <w:r w:rsidRPr="00FD0877">
        <w:rPr>
          <w:vertAlign w:val="superscript"/>
          <w:lang w:val="de-DE"/>
        </w:rPr>
        <w:t>2</w:t>
      </w:r>
      <w:r w:rsidRPr="00FD0877">
        <w:rPr>
          <w:lang w:val="de-DE"/>
        </w:rPr>
        <w:t>C</w:t>
      </w:r>
      <w:r w:rsidRPr="004538CA">
        <w:rPr>
          <w:rFonts w:hint="eastAsia"/>
          <w:lang w:val="de-DE"/>
        </w:rPr>
        <w:t>1</w:t>
      </w:r>
      <w:r w:rsidRPr="004538CA">
        <w:rPr>
          <w:rFonts w:hint="eastAsia"/>
          <w:lang w:val="de-DE"/>
        </w:rPr>
        <w:t>与</w:t>
      </w:r>
      <w:r w:rsidRPr="004538CA">
        <w:rPr>
          <w:lang w:val="de-DE"/>
        </w:rPr>
        <w:t>LTR-553ALS</w:t>
      </w:r>
      <w:r w:rsidRPr="004538CA">
        <w:rPr>
          <w:rFonts w:hint="eastAsia"/>
          <w:lang w:val="de-DE"/>
        </w:rPr>
        <w:t>通信，则</w:t>
      </w:r>
      <w:r w:rsidRPr="004538CA">
        <w:rPr>
          <w:rFonts w:hint="eastAsia"/>
          <w:lang w:val="de-DE"/>
        </w:rPr>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4538CA">
          <w:rPr>
            <w:rFonts w:hint="eastAsia"/>
            <w:lang w:val="de-DE"/>
          </w:rPr>
          <w:t>2C</w:t>
        </w:r>
      </w:smartTag>
      <w:r w:rsidRPr="004538CA">
        <w:rPr>
          <w:rFonts w:hint="eastAsia"/>
          <w:lang w:val="de-DE"/>
        </w:rPr>
        <w:t>句柄可以通过</w:t>
      </w:r>
      <w:r w:rsidRPr="004538CA">
        <w:rPr>
          <w:rFonts w:hint="eastAsia"/>
          <w:lang w:val="de-DE"/>
        </w:rPr>
        <w:t>ZLG</w:t>
      </w:r>
      <w:r w:rsidRPr="004538CA">
        <w:rPr>
          <w:lang w:val="de-DE"/>
        </w:rPr>
        <w:t>116</w:t>
      </w:r>
      <w:r w:rsidRPr="004538CA">
        <w:rPr>
          <w:rFonts w:hint="eastAsia"/>
          <w:lang w:val="de-DE"/>
        </w:rPr>
        <w:t>的</w:t>
      </w:r>
      <w:r w:rsidRPr="00FD0877">
        <w:rPr>
          <w:lang w:val="de-DE"/>
        </w:rPr>
        <w:t>I</w:t>
      </w:r>
      <w:r w:rsidRPr="00FD0877">
        <w:rPr>
          <w:vertAlign w:val="superscript"/>
          <w:lang w:val="de-DE"/>
        </w:rPr>
        <w:t>2</w:t>
      </w:r>
      <w:r w:rsidRPr="00FD0877">
        <w:rPr>
          <w:lang w:val="de-DE"/>
        </w:rPr>
        <w:t>C</w:t>
      </w:r>
      <w:r w:rsidRPr="004538CA">
        <w:rPr>
          <w:rFonts w:hint="eastAsia"/>
          <w:lang w:val="de-DE"/>
        </w:rPr>
        <w:t>1</w:t>
      </w:r>
      <w:r w:rsidRPr="004538CA">
        <w:rPr>
          <w:rFonts w:hint="eastAsia"/>
          <w:lang w:val="de-DE"/>
        </w:rPr>
        <w:t>实例初始化函数</w:t>
      </w:r>
      <w:r w:rsidRPr="004538CA">
        <w:rPr>
          <w:lang w:val="de-DE"/>
        </w:rPr>
        <w:t>am_</w:t>
      </w:r>
      <w:r w:rsidRPr="004538CA">
        <w:rPr>
          <w:rFonts w:hint="eastAsia"/>
          <w:lang w:val="de-DE"/>
        </w:rPr>
        <w:t>zlg</w:t>
      </w:r>
      <w:r w:rsidRPr="004538CA">
        <w:rPr>
          <w:lang w:val="de-DE"/>
        </w:rPr>
        <w:t>116_</w:t>
      </w:r>
      <w:r w:rsidRPr="004538CA">
        <w:rPr>
          <w:rFonts w:hint="eastAsia"/>
          <w:lang w:val="de-DE"/>
        </w:rPr>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4538CA">
          <w:rPr>
            <w:rFonts w:hint="eastAsia"/>
            <w:lang w:val="de-DE"/>
          </w:rPr>
          <w:t>2c</w:t>
        </w:r>
      </w:smartTag>
      <w:r w:rsidRPr="004538CA">
        <w:rPr>
          <w:lang w:val="de-DE"/>
        </w:rPr>
        <w:t>1_inst_init()</w:t>
      </w:r>
      <w:r w:rsidRPr="004538CA">
        <w:rPr>
          <w:rFonts w:hint="eastAsia"/>
          <w:lang w:val="de-DE"/>
        </w:rPr>
        <w:t>获得。即：</w:t>
      </w:r>
    </w:p>
    <w:p w14:paraId="7E3104AC" w14:textId="77777777" w:rsidR="0002043A" w:rsidRPr="00FB1510" w:rsidRDefault="0002043A" w:rsidP="0002043A">
      <w:pPr>
        <w:pStyle w:val="a5"/>
        <w:ind w:firstLineChars="200" w:firstLine="360"/>
      </w:pPr>
      <w:r w:rsidRPr="00FB1510">
        <w:t>am_i2c_handle_t i2c_handle = am_zlg116_i2c1_inst_init();</w:t>
      </w:r>
    </w:p>
    <w:p w14:paraId="398D2A81" w14:textId="77777777" w:rsidR="0002043A" w:rsidRPr="004538CA" w:rsidRDefault="0002043A" w:rsidP="0002043A">
      <w:pPr>
        <w:pStyle w:val="23"/>
        <w:spacing w:before="62" w:after="62"/>
        <w:rPr>
          <w:lang w:val="de-DE"/>
        </w:rPr>
      </w:pPr>
      <w:r w:rsidRPr="004538CA">
        <w:rPr>
          <w:rFonts w:hint="eastAsia"/>
          <w:lang w:val="de-DE"/>
        </w:rPr>
        <w:t>获得的</w:t>
      </w:r>
      <w:r w:rsidRPr="0002043A">
        <w:rPr>
          <w:lang w:val="de-DE"/>
        </w:rPr>
        <w:t>I</w:t>
      </w:r>
      <w:r w:rsidRPr="0002043A">
        <w:rPr>
          <w:vertAlign w:val="superscript"/>
          <w:lang w:val="de-DE"/>
        </w:rPr>
        <w:t>2</w:t>
      </w:r>
      <w:r w:rsidRPr="0002043A">
        <w:rPr>
          <w:lang w:val="de-DE"/>
        </w:rPr>
        <w:t>C</w:t>
      </w:r>
      <w:r w:rsidRPr="004538CA">
        <w:rPr>
          <w:rFonts w:hint="eastAsia"/>
          <w:lang w:val="de-DE"/>
        </w:rPr>
        <w:t>句柄可直接作为</w:t>
      </w:r>
      <w:r w:rsidRPr="004538CA">
        <w:rPr>
          <w:rFonts w:hint="eastAsia"/>
          <w:lang w:val="de-DE"/>
        </w:rPr>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4538CA">
          <w:rPr>
            <w:rFonts w:hint="eastAsia"/>
            <w:lang w:val="de-DE"/>
          </w:rPr>
          <w:t>2c</w:t>
        </w:r>
      </w:smartTag>
      <w:r w:rsidRPr="004538CA">
        <w:rPr>
          <w:rFonts w:hint="eastAsia"/>
          <w:lang w:val="de-DE"/>
        </w:rPr>
        <w:t>_handle</w:t>
      </w:r>
      <w:r w:rsidRPr="004538CA">
        <w:rPr>
          <w:rFonts w:hint="eastAsia"/>
          <w:lang w:val="de-DE"/>
        </w:rPr>
        <w:t>的实参传递。</w:t>
      </w:r>
    </w:p>
    <w:p w14:paraId="77A45F9E" w14:textId="77777777" w:rsidR="0002043A" w:rsidRPr="004538CA" w:rsidRDefault="0002043A" w:rsidP="0002043A">
      <w:pPr>
        <w:pStyle w:val="23"/>
        <w:spacing w:before="62" w:after="62"/>
        <w:rPr>
          <w:lang w:val="de-DE"/>
        </w:rPr>
      </w:pPr>
      <w:r w:rsidRPr="004538CA">
        <w:rPr>
          <w:rFonts w:hint="eastAsia"/>
          <w:lang w:val="de-DE"/>
        </w:rPr>
        <w:t>基于实例、实例信息和</w:t>
      </w:r>
      <w:r w:rsidRPr="0002043A">
        <w:rPr>
          <w:lang w:val="de-DE"/>
        </w:rPr>
        <w:t>I</w:t>
      </w:r>
      <w:r w:rsidRPr="0002043A">
        <w:rPr>
          <w:vertAlign w:val="superscript"/>
          <w:lang w:val="de-DE"/>
        </w:rPr>
        <w:t>2</w:t>
      </w:r>
      <w:r w:rsidRPr="0002043A">
        <w:rPr>
          <w:lang w:val="de-DE"/>
        </w:rPr>
        <w:t>C</w:t>
      </w:r>
      <w:r w:rsidRPr="004538CA">
        <w:rPr>
          <w:rFonts w:hint="eastAsia"/>
          <w:lang w:val="de-DE"/>
        </w:rPr>
        <w:t>句柄，可以完成</w:t>
      </w:r>
      <w:r w:rsidRPr="004538CA">
        <w:rPr>
          <w:lang w:val="de-DE"/>
        </w:rPr>
        <w:t>LTR_553ALS</w:t>
      </w:r>
      <w:r w:rsidRPr="004538CA">
        <w:rPr>
          <w:rFonts w:hint="eastAsia"/>
          <w:lang w:val="de-DE"/>
        </w:rPr>
        <w:t>的初始化。如下：</w:t>
      </w:r>
    </w:p>
    <w:p w14:paraId="77F5188C" w14:textId="77777777" w:rsidR="0002043A" w:rsidRPr="00FB1510" w:rsidRDefault="0002043A" w:rsidP="0002043A">
      <w:pPr>
        <w:pStyle w:val="a5"/>
        <w:ind w:firstLineChars="200" w:firstLine="360"/>
      </w:pPr>
      <w:r w:rsidRPr="00FB1510">
        <w:t>am_ltr_553als_init (&amp;__g_ltr_553als_dev, &amp;__g_ltr_553als_devinfo, i2c_handle);</w:t>
      </w:r>
    </w:p>
    <w:p w14:paraId="10BB9F49" w14:textId="77777777" w:rsidR="0002043A" w:rsidRPr="004538CA" w:rsidRDefault="0002043A" w:rsidP="0002043A">
      <w:pPr>
        <w:pStyle w:val="23"/>
        <w:spacing w:before="62" w:after="62"/>
        <w:rPr>
          <w:lang w:val="de-DE"/>
        </w:rPr>
      </w:pPr>
      <w:r w:rsidRPr="004538CA">
        <w:rPr>
          <w:rFonts w:hint="eastAsia"/>
          <w:lang w:val="de-DE"/>
        </w:rPr>
        <w:t>初始化函数的返回值即为</w:t>
      </w:r>
      <w:r w:rsidRPr="004538CA">
        <w:rPr>
          <w:lang w:val="de-DE"/>
        </w:rPr>
        <w:t>LTR_553ALS</w:t>
      </w:r>
      <w:r w:rsidRPr="004538CA">
        <w:rPr>
          <w:rFonts w:hint="eastAsia"/>
          <w:lang w:val="de-DE"/>
        </w:rPr>
        <w:t>传感器的句柄，若返回值为</w:t>
      </w:r>
      <w:r w:rsidRPr="004538CA">
        <w:rPr>
          <w:rFonts w:hint="eastAsia"/>
          <w:lang w:val="de-DE"/>
        </w:rPr>
        <w:t>NULL</w:t>
      </w:r>
      <w:r w:rsidRPr="004538CA">
        <w:rPr>
          <w:rFonts w:hint="eastAsia"/>
          <w:lang w:val="de-DE"/>
        </w:rPr>
        <w:t>，说明初始化失败；若返回值不为</w:t>
      </w:r>
      <w:r w:rsidRPr="004538CA">
        <w:rPr>
          <w:rFonts w:hint="eastAsia"/>
          <w:lang w:val="de-DE"/>
        </w:rPr>
        <w:t>NULL</w:t>
      </w:r>
      <w:r w:rsidRPr="004538CA">
        <w:rPr>
          <w:rFonts w:hint="eastAsia"/>
          <w:lang w:val="de-DE"/>
        </w:rPr>
        <w:t>，说明返回了有效的</w:t>
      </w:r>
      <w:r w:rsidRPr="004538CA">
        <w:rPr>
          <w:rFonts w:hint="eastAsia"/>
          <w:lang w:val="de-DE"/>
        </w:rPr>
        <w:t>handle</w:t>
      </w:r>
      <w:r w:rsidRPr="004538CA">
        <w:rPr>
          <w:rFonts w:hint="eastAsia"/>
          <w:lang w:val="de-DE"/>
        </w:rPr>
        <w:t>，其可以作为</w:t>
      </w:r>
      <w:r w:rsidRPr="004538CA">
        <w:rPr>
          <w:lang w:val="de-DE"/>
        </w:rPr>
        <w:t>LTR_553ALS</w:t>
      </w:r>
      <w:r w:rsidRPr="004538CA">
        <w:rPr>
          <w:rFonts w:hint="eastAsia"/>
          <w:lang w:val="de-DE"/>
        </w:rPr>
        <w:t>接口函数的参数。</w:t>
      </w:r>
    </w:p>
    <w:p w14:paraId="08DA60B4" w14:textId="77777777" w:rsidR="0002043A" w:rsidRDefault="0002043A" w:rsidP="0002043A">
      <w:pPr>
        <w:pStyle w:val="30"/>
        <w:rPr>
          <w:lang w:val="de-DE"/>
        </w:rPr>
      </w:pPr>
      <w:bookmarkStart w:id="583" w:name="_Toc528685848"/>
      <w:bookmarkStart w:id="584" w:name="_Toc528750852"/>
      <w:bookmarkStart w:id="585" w:name="_Toc6175881"/>
      <w:r w:rsidRPr="00F174D8">
        <w:t>LTR_553ALS</w:t>
      </w:r>
      <w:r>
        <w:rPr>
          <w:lang w:val="de-DE"/>
        </w:rPr>
        <w:t>接口函数</w:t>
      </w:r>
      <w:bookmarkEnd w:id="583"/>
      <w:bookmarkEnd w:id="584"/>
      <w:bookmarkEnd w:id="585"/>
    </w:p>
    <w:p w14:paraId="3CBCA12C" w14:textId="77777777" w:rsidR="0002043A" w:rsidRDefault="0002043A" w:rsidP="0002043A">
      <w:pPr>
        <w:pStyle w:val="23"/>
        <w:spacing w:before="62" w:after="62"/>
        <w:rPr>
          <w:lang w:val="de-DE"/>
        </w:rPr>
      </w:pPr>
      <w:r w:rsidRPr="004538CA">
        <w:rPr>
          <w:rFonts w:hint="eastAsia"/>
          <w:lang w:val="de-DE"/>
        </w:rPr>
        <w:t>当初始化完成后，即可使用</w:t>
      </w:r>
      <w:r w:rsidRPr="004538CA">
        <w:rPr>
          <w:lang w:val="de-DE"/>
        </w:rPr>
        <w:t>LTR_553ALS</w:t>
      </w:r>
      <w:r w:rsidRPr="004538CA">
        <w:rPr>
          <w:lang w:val="de-DE"/>
        </w:rPr>
        <w:t>的接口函数</w:t>
      </w:r>
      <w:r>
        <w:rPr>
          <w:rFonts w:hint="eastAsia"/>
          <w:lang w:val="de-DE"/>
        </w:rPr>
        <w:t>，详见</w:t>
      </w:r>
      <w:r>
        <w:rPr>
          <w:lang w:val="de-DE"/>
        </w:rPr>
        <w:fldChar w:fldCharType="begin"/>
      </w:r>
      <w:r>
        <w:rPr>
          <w:lang w:val="de-DE"/>
        </w:rPr>
        <w:instrText xml:space="preserve"> </w:instrText>
      </w:r>
      <w:r>
        <w:rPr>
          <w:rFonts w:hint="eastAsia"/>
          <w:lang w:val="de-DE"/>
        </w:rPr>
        <w:instrText>REF _Ref528670806 \h</w:instrText>
      </w:r>
      <w:r>
        <w:rPr>
          <w:lang w:val="de-DE"/>
        </w:rPr>
        <w:instrText xml:space="preserve"> </w:instrText>
      </w:r>
      <w:r>
        <w:rPr>
          <w:lang w:val="de-DE"/>
        </w:rPr>
      </w:r>
      <w:r>
        <w:rPr>
          <w:lang w:val="de-DE"/>
        </w:rPr>
        <w:fldChar w:fldCharType="separate"/>
      </w:r>
      <w:r w:rsidR="00B93B10">
        <w:rPr>
          <w:rFonts w:hint="eastAsia"/>
        </w:rPr>
        <w:t>表</w:t>
      </w:r>
      <w:r w:rsidR="00B93B10">
        <w:rPr>
          <w:noProof/>
        </w:rPr>
        <w:t>5</w:t>
      </w:r>
      <w:r w:rsidR="00B93B10">
        <w:t>.</w:t>
      </w:r>
      <w:r w:rsidR="00B93B10">
        <w:rPr>
          <w:noProof/>
        </w:rPr>
        <w:t>29</w:t>
      </w:r>
      <w:r>
        <w:rPr>
          <w:lang w:val="de-DE"/>
        </w:rPr>
        <w:fldChar w:fldCharType="end"/>
      </w:r>
      <w:r>
        <w:rPr>
          <w:rFonts w:hint="eastAsia"/>
          <w:lang w:val="de-DE"/>
        </w:rPr>
        <w:t>。</w:t>
      </w:r>
    </w:p>
    <w:p w14:paraId="2B7FEF46" w14:textId="77777777" w:rsidR="0002043A" w:rsidRDefault="0002043A" w:rsidP="0002043A">
      <w:pPr>
        <w:pStyle w:val="a7"/>
        <w:keepNext/>
      </w:pPr>
      <w:bookmarkStart w:id="586" w:name="_Ref528670806"/>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29</w:t>
      </w:r>
      <w:r>
        <w:fldChar w:fldCharType="end"/>
      </w:r>
      <w:bookmarkEnd w:id="586"/>
      <w:r>
        <w:t xml:space="preserve">  </w:t>
      </w:r>
      <w:r w:rsidRPr="003257FE">
        <w:rPr>
          <w:rFonts w:hint="eastAsia"/>
        </w:rPr>
        <w:t>LTR_553ALS</w:t>
      </w:r>
      <w:r w:rsidRPr="003257FE">
        <w:rPr>
          <w:rFonts w:hint="eastAsia"/>
        </w:rPr>
        <w:t>的接口函数</w:t>
      </w:r>
    </w:p>
    <w:tbl>
      <w:tblPr>
        <w:tblW w:w="6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52"/>
        <w:gridCol w:w="2126"/>
      </w:tblGrid>
      <w:tr w:rsidR="0002043A" w:rsidRPr="00386938" w14:paraId="71F49EEF" w14:textId="77777777" w:rsidTr="00BF4B74">
        <w:trPr>
          <w:jc w:val="center"/>
        </w:trPr>
        <w:tc>
          <w:tcPr>
            <w:tcW w:w="4752" w:type="dxa"/>
            <w:tcBorders>
              <w:top w:val="thinThickSmallGap" w:sz="24" w:space="0" w:color="auto"/>
              <w:left w:val="single" w:sz="6" w:space="0" w:color="000000"/>
              <w:bottom w:val="double" w:sz="4" w:space="0" w:color="auto"/>
              <w:right w:val="double" w:sz="4" w:space="0" w:color="auto"/>
            </w:tcBorders>
            <w:shd w:val="pct10" w:color="auto" w:fill="auto"/>
          </w:tcPr>
          <w:p w14:paraId="660B258C" w14:textId="77777777" w:rsidR="0002043A" w:rsidRPr="00CE1551" w:rsidRDefault="0002043A" w:rsidP="00BF4B74">
            <w:pPr>
              <w:pStyle w:val="ab"/>
              <w:spacing w:before="62" w:after="62"/>
              <w:rPr>
                <w:color w:val="000000"/>
              </w:rPr>
            </w:pPr>
            <w:r w:rsidRPr="00CE1551">
              <w:rPr>
                <w:rFonts w:hint="eastAsia"/>
                <w:color w:val="000000"/>
              </w:rPr>
              <w:t>函数原型</w:t>
            </w:r>
          </w:p>
        </w:tc>
        <w:tc>
          <w:tcPr>
            <w:tcW w:w="2126" w:type="dxa"/>
            <w:tcBorders>
              <w:top w:val="thinThickSmallGap" w:sz="24" w:space="0" w:color="auto"/>
              <w:left w:val="double" w:sz="4" w:space="0" w:color="auto"/>
              <w:bottom w:val="double" w:sz="4" w:space="0" w:color="auto"/>
              <w:right w:val="single" w:sz="6" w:space="0" w:color="000000"/>
            </w:tcBorders>
            <w:shd w:val="pct10" w:color="auto" w:fill="auto"/>
          </w:tcPr>
          <w:p w14:paraId="54AC52E3" w14:textId="77777777" w:rsidR="0002043A" w:rsidRPr="00CE1551" w:rsidRDefault="0002043A" w:rsidP="00BF4B74">
            <w:pPr>
              <w:pStyle w:val="ab"/>
              <w:spacing w:before="62" w:after="62"/>
              <w:rPr>
                <w:color w:val="000000"/>
              </w:rPr>
            </w:pPr>
            <w:r w:rsidRPr="00CE1551">
              <w:rPr>
                <w:rFonts w:hint="eastAsia"/>
                <w:color w:val="000000"/>
              </w:rPr>
              <w:t>功能简介</w:t>
            </w:r>
          </w:p>
        </w:tc>
      </w:tr>
      <w:tr w:rsidR="0002043A" w:rsidRPr="00386938" w14:paraId="777B2BA5" w14:textId="77777777" w:rsidTr="00BF4B74">
        <w:trPr>
          <w:jc w:val="center"/>
        </w:trPr>
        <w:tc>
          <w:tcPr>
            <w:tcW w:w="4752" w:type="dxa"/>
            <w:tcBorders>
              <w:top w:val="single" w:sz="6" w:space="0" w:color="000000"/>
              <w:left w:val="single" w:sz="6" w:space="0" w:color="000000"/>
              <w:bottom w:val="single" w:sz="6" w:space="0" w:color="000000"/>
              <w:right w:val="double" w:sz="4" w:space="0" w:color="auto"/>
            </w:tcBorders>
            <w:vAlign w:val="center"/>
          </w:tcPr>
          <w:p w14:paraId="50823A2C" w14:textId="77777777" w:rsidR="0002043A" w:rsidRPr="00CE1551" w:rsidRDefault="0002043A" w:rsidP="00BF4B74">
            <w:pPr>
              <w:pStyle w:val="ad"/>
              <w:spacing w:before="62" w:after="62"/>
              <w:jc w:val="left"/>
              <w:rPr>
                <w:color w:val="000000"/>
              </w:rPr>
            </w:pPr>
            <w:r>
              <w:t>int am_ltr_553als_soft_reset</w:t>
            </w:r>
            <w:r w:rsidRPr="00CB59D8">
              <w:t>(</w:t>
            </w:r>
            <w:r>
              <w:t xml:space="preserve"> </w:t>
            </w:r>
            <w:r w:rsidRPr="00CB59D8">
              <w:t>am_ltr_553als_handle_t handle)</w:t>
            </w:r>
            <w:r>
              <w:rPr>
                <w:rFonts w:hint="eastAsia"/>
              </w:rPr>
              <w:t>;</w:t>
            </w:r>
          </w:p>
        </w:tc>
        <w:tc>
          <w:tcPr>
            <w:tcW w:w="2126" w:type="dxa"/>
            <w:tcBorders>
              <w:top w:val="single" w:sz="6" w:space="0" w:color="000000"/>
              <w:left w:val="double" w:sz="4" w:space="0" w:color="auto"/>
              <w:bottom w:val="single" w:sz="6" w:space="0" w:color="000000"/>
              <w:right w:val="single" w:sz="6" w:space="0" w:color="000000"/>
            </w:tcBorders>
            <w:vAlign w:val="center"/>
          </w:tcPr>
          <w:p w14:paraId="2EFE93DC" w14:textId="77777777" w:rsidR="0002043A" w:rsidRPr="00726540" w:rsidRDefault="0002043A" w:rsidP="00BF4B74">
            <w:pPr>
              <w:pStyle w:val="ad"/>
              <w:spacing w:before="62" w:after="62"/>
              <w:rPr>
                <w:lang w:val="de-DE"/>
              </w:rPr>
            </w:pPr>
            <w:r w:rsidRPr="004538CA">
              <w:rPr>
                <w:rFonts w:hint="eastAsia"/>
                <w:lang w:val="de-DE"/>
              </w:rPr>
              <w:t>LTR_553ALS</w:t>
            </w:r>
            <w:r w:rsidRPr="004538CA">
              <w:rPr>
                <w:rFonts w:hint="eastAsia"/>
                <w:lang w:val="de-DE"/>
              </w:rPr>
              <w:t>软件复位</w:t>
            </w:r>
          </w:p>
        </w:tc>
      </w:tr>
      <w:tr w:rsidR="0002043A" w:rsidRPr="00386938" w14:paraId="67F74B36" w14:textId="77777777" w:rsidTr="00BF4B74">
        <w:trPr>
          <w:jc w:val="center"/>
        </w:trPr>
        <w:tc>
          <w:tcPr>
            <w:tcW w:w="4752" w:type="dxa"/>
            <w:tcBorders>
              <w:top w:val="single" w:sz="6" w:space="0" w:color="000000"/>
              <w:left w:val="single" w:sz="6" w:space="0" w:color="000000"/>
              <w:bottom w:val="single" w:sz="6" w:space="0" w:color="000000"/>
              <w:right w:val="double" w:sz="4" w:space="0" w:color="auto"/>
            </w:tcBorders>
            <w:vAlign w:val="center"/>
          </w:tcPr>
          <w:p w14:paraId="4B465925" w14:textId="77777777" w:rsidR="0002043A" w:rsidRDefault="0002043A" w:rsidP="00BF4B74">
            <w:pPr>
              <w:pStyle w:val="ad"/>
              <w:spacing w:before="62" w:after="62"/>
              <w:jc w:val="left"/>
            </w:pPr>
            <w:r w:rsidRPr="003707DB">
              <w:t>int am_ltr_553als_read_als (</w:t>
            </w:r>
            <w:r>
              <w:t xml:space="preserve"> </w:t>
            </w:r>
            <w:r w:rsidRPr="003707DB">
              <w:t xml:space="preserve">am_ltr_553als_handle_t handle, </w:t>
            </w:r>
          </w:p>
          <w:p w14:paraId="64D6B230" w14:textId="77777777" w:rsidR="0002043A" w:rsidRPr="00CE1551" w:rsidRDefault="0002043A" w:rsidP="00BF4B74">
            <w:pPr>
              <w:pStyle w:val="ad"/>
              <w:spacing w:before="62" w:after="62"/>
              <w:ind w:firstLineChars="1150" w:firstLine="2070"/>
              <w:jc w:val="left"/>
              <w:rPr>
                <w:color w:val="000000"/>
              </w:rPr>
            </w:pPr>
            <w:r w:rsidRPr="003707DB">
              <w:t>uint16_t</w:t>
            </w:r>
            <w:r>
              <w:t xml:space="preserve">             </w:t>
            </w:r>
            <w:r w:rsidRPr="003707DB">
              <w:t>*p_als)</w:t>
            </w:r>
            <w:r>
              <w:t>;</w:t>
            </w:r>
          </w:p>
        </w:tc>
        <w:tc>
          <w:tcPr>
            <w:tcW w:w="2126" w:type="dxa"/>
            <w:tcBorders>
              <w:top w:val="single" w:sz="6" w:space="0" w:color="000000"/>
              <w:left w:val="double" w:sz="4" w:space="0" w:color="auto"/>
              <w:bottom w:val="single" w:sz="6" w:space="0" w:color="000000"/>
              <w:right w:val="single" w:sz="6" w:space="0" w:color="000000"/>
            </w:tcBorders>
            <w:vAlign w:val="center"/>
          </w:tcPr>
          <w:p w14:paraId="1B7EBBCC" w14:textId="77777777" w:rsidR="0002043A" w:rsidRPr="00CE1551" w:rsidRDefault="0002043A" w:rsidP="00BF4B74">
            <w:pPr>
              <w:pStyle w:val="ad"/>
              <w:spacing w:before="62" w:after="62"/>
              <w:rPr>
                <w:color w:val="000000"/>
              </w:rPr>
            </w:pPr>
            <w:r w:rsidRPr="004538CA">
              <w:rPr>
                <w:rFonts w:hint="eastAsia"/>
                <w:lang w:val="de-DE"/>
              </w:rPr>
              <w:t>光照强度</w:t>
            </w:r>
            <w:r w:rsidRPr="004538CA">
              <w:rPr>
                <w:lang w:val="de-DE"/>
              </w:rPr>
              <w:t>读取</w:t>
            </w:r>
          </w:p>
        </w:tc>
      </w:tr>
      <w:tr w:rsidR="0002043A" w:rsidRPr="00386938" w14:paraId="36CCA899" w14:textId="77777777" w:rsidTr="00BF4B74">
        <w:trPr>
          <w:trHeight w:val="350"/>
          <w:jc w:val="center"/>
        </w:trPr>
        <w:tc>
          <w:tcPr>
            <w:tcW w:w="4752" w:type="dxa"/>
            <w:tcBorders>
              <w:top w:val="single" w:sz="6" w:space="0" w:color="000000"/>
              <w:left w:val="single" w:sz="6" w:space="0" w:color="000000"/>
              <w:bottom w:val="thickThinSmallGap" w:sz="24" w:space="0" w:color="auto"/>
              <w:right w:val="double" w:sz="4" w:space="0" w:color="auto"/>
            </w:tcBorders>
            <w:vAlign w:val="center"/>
          </w:tcPr>
          <w:p w14:paraId="150D491C" w14:textId="77777777" w:rsidR="0002043A" w:rsidRDefault="0002043A" w:rsidP="00BF4B74">
            <w:pPr>
              <w:pStyle w:val="ad"/>
              <w:spacing w:before="62" w:after="62"/>
              <w:jc w:val="left"/>
            </w:pPr>
            <w:r w:rsidRPr="003707DB">
              <w:t>int am_ltr_553als_read_ps (</w:t>
            </w:r>
            <w:r>
              <w:t xml:space="preserve"> </w:t>
            </w:r>
            <w:r w:rsidRPr="003707DB">
              <w:t>am_ltr_553als_handle_t handle,</w:t>
            </w:r>
          </w:p>
          <w:p w14:paraId="39BA7FA1" w14:textId="77777777" w:rsidR="0002043A" w:rsidRPr="00CE1551" w:rsidRDefault="0002043A" w:rsidP="00BF4B74">
            <w:pPr>
              <w:pStyle w:val="ad"/>
              <w:spacing w:before="62" w:after="62"/>
              <w:ind w:firstLineChars="1150" w:firstLine="2070"/>
              <w:jc w:val="left"/>
              <w:rPr>
                <w:color w:val="000000"/>
              </w:rPr>
            </w:pPr>
            <w:r w:rsidRPr="003707DB">
              <w:t>uint16_t</w:t>
            </w:r>
            <w:r>
              <w:t xml:space="preserve">            </w:t>
            </w:r>
            <w:r w:rsidRPr="003707DB">
              <w:t>*p_ps)</w:t>
            </w:r>
            <w:r>
              <w:t>;</w:t>
            </w:r>
          </w:p>
        </w:tc>
        <w:tc>
          <w:tcPr>
            <w:tcW w:w="2126" w:type="dxa"/>
            <w:tcBorders>
              <w:top w:val="single" w:sz="6" w:space="0" w:color="000000"/>
              <w:left w:val="double" w:sz="4" w:space="0" w:color="auto"/>
              <w:bottom w:val="thickThinSmallGap" w:sz="24" w:space="0" w:color="auto"/>
              <w:right w:val="single" w:sz="6" w:space="0" w:color="000000"/>
            </w:tcBorders>
            <w:vAlign w:val="center"/>
          </w:tcPr>
          <w:p w14:paraId="42BF0FC4" w14:textId="77777777" w:rsidR="0002043A" w:rsidRPr="00CE1551" w:rsidRDefault="0002043A" w:rsidP="00BF4B74">
            <w:pPr>
              <w:pStyle w:val="ad"/>
              <w:spacing w:before="62" w:after="62"/>
              <w:rPr>
                <w:color w:val="000000"/>
              </w:rPr>
            </w:pPr>
            <w:r w:rsidRPr="00F810CF">
              <w:rPr>
                <w:rFonts w:hint="eastAsia"/>
              </w:rPr>
              <w:t>距离读取</w:t>
            </w:r>
          </w:p>
        </w:tc>
      </w:tr>
    </w:tbl>
    <w:p w14:paraId="646CB99D" w14:textId="77777777" w:rsidR="0002043A" w:rsidRPr="0015697A" w:rsidRDefault="0002043A" w:rsidP="00A141DF">
      <w:pPr>
        <w:pStyle w:val="23"/>
        <w:numPr>
          <w:ilvl w:val="0"/>
          <w:numId w:val="78"/>
        </w:numPr>
        <w:spacing w:before="62" w:after="62"/>
        <w:rPr>
          <w:b/>
        </w:rPr>
      </w:pPr>
      <w:r w:rsidRPr="0015697A">
        <w:rPr>
          <w:rFonts w:hint="eastAsia"/>
          <w:b/>
        </w:rPr>
        <w:t>LTR_553ALS</w:t>
      </w:r>
      <w:r w:rsidRPr="0015697A">
        <w:rPr>
          <w:rFonts w:hint="eastAsia"/>
          <w:b/>
        </w:rPr>
        <w:t>软件复位</w:t>
      </w:r>
    </w:p>
    <w:p w14:paraId="3A19B98A" w14:textId="77777777" w:rsidR="0002043A" w:rsidRDefault="0002043A" w:rsidP="0002043A">
      <w:pPr>
        <w:pStyle w:val="23"/>
        <w:spacing w:before="62" w:after="62"/>
        <w:rPr>
          <w:lang w:val="de-DE"/>
        </w:rPr>
      </w:pPr>
      <w:r w:rsidRPr="00723D1C">
        <w:rPr>
          <w:rFonts w:hint="eastAsia"/>
          <w:lang w:val="de-DE"/>
        </w:rPr>
        <w:t>LTR_553ALS</w:t>
      </w:r>
      <w:r w:rsidRPr="00723D1C">
        <w:rPr>
          <w:rFonts w:hint="eastAsia"/>
          <w:lang w:val="de-DE"/>
        </w:rPr>
        <w:t>软件复位</w:t>
      </w:r>
      <w:r w:rsidRPr="004538CA">
        <w:rPr>
          <w:rFonts w:hint="eastAsia"/>
          <w:lang w:val="de-DE"/>
        </w:rPr>
        <w:t>，</w:t>
      </w:r>
      <w:r>
        <w:rPr>
          <w:rFonts w:hint="eastAsia"/>
        </w:rPr>
        <w:t>当实例</w:t>
      </w:r>
      <w:r>
        <w:t>初始化完成</w:t>
      </w:r>
      <w:r>
        <w:rPr>
          <w:rFonts w:hint="eastAsia"/>
        </w:rPr>
        <w:t>获取</w:t>
      </w:r>
      <w:r>
        <w:t>句柄后</w:t>
      </w:r>
      <w:r>
        <w:rPr>
          <w:rFonts w:hint="eastAsia"/>
        </w:rPr>
        <w:t>，</w:t>
      </w:r>
      <w:r>
        <w:t>即可使用此函数进行软件复位</w:t>
      </w:r>
      <w:r>
        <w:rPr>
          <w:rFonts w:hint="eastAsia"/>
        </w:rPr>
        <w:t>，实例初始化如下所示：</w:t>
      </w:r>
    </w:p>
    <w:p w14:paraId="07EFC67E" w14:textId="77777777" w:rsidR="0002043A" w:rsidRPr="00723D1C" w:rsidRDefault="0002043A" w:rsidP="0002043A">
      <w:pPr>
        <w:pStyle w:val="a5"/>
        <w:ind w:firstLineChars="200" w:firstLine="360"/>
      </w:pPr>
      <w:r w:rsidRPr="00723D1C">
        <w:t>am_ltr_553als_handle_t handle;</w:t>
      </w:r>
    </w:p>
    <w:p w14:paraId="149E7DB5" w14:textId="77777777" w:rsidR="0002043A" w:rsidRDefault="0002043A" w:rsidP="0002043A">
      <w:pPr>
        <w:pStyle w:val="a5"/>
        <w:ind w:firstLineChars="200" w:firstLine="360"/>
      </w:pPr>
      <w:r w:rsidRPr="00723D1C">
        <w:t>handle = am_ltr_553als_inst_init();</w:t>
      </w:r>
    </w:p>
    <w:p w14:paraId="1F49497F" w14:textId="77777777" w:rsidR="0002043A" w:rsidRDefault="0002043A" w:rsidP="0002043A">
      <w:pPr>
        <w:pStyle w:val="23"/>
        <w:spacing w:before="62" w:after="62"/>
      </w:pPr>
      <w:r>
        <w:rPr>
          <w:rFonts w:hint="eastAsia"/>
        </w:rPr>
        <w:t>初始化完成后，即可使用接口函数使</w:t>
      </w:r>
      <w:r>
        <w:rPr>
          <w:rFonts w:hint="eastAsia"/>
          <w:lang w:val="de-DE"/>
        </w:rPr>
        <w:t>传感器</w:t>
      </w:r>
      <w:r w:rsidRPr="00723D1C">
        <w:rPr>
          <w:rFonts w:hint="eastAsia"/>
          <w:lang w:val="de-DE"/>
        </w:rPr>
        <w:t>软件复位</w:t>
      </w:r>
      <w:r>
        <w:rPr>
          <w:rFonts w:hint="eastAsia"/>
          <w:lang w:val="de-DE"/>
        </w:rPr>
        <w:t>，详见</w:t>
      </w:r>
      <w:r>
        <w:rPr>
          <w:lang w:val="de-DE"/>
        </w:rPr>
        <w:fldChar w:fldCharType="begin"/>
      </w:r>
      <w:r>
        <w:rPr>
          <w:lang w:val="de-DE"/>
        </w:rPr>
        <w:instrText xml:space="preserve"> </w:instrText>
      </w:r>
      <w:r>
        <w:rPr>
          <w:rFonts w:hint="eastAsia"/>
          <w:lang w:val="de-DE"/>
        </w:rPr>
        <w:instrText>REF _Ref528681821 \h</w:instrText>
      </w:r>
      <w:r>
        <w:rPr>
          <w:lang w:val="de-DE"/>
        </w:rPr>
        <w:instrText xml:space="preserve"> </w:instrText>
      </w:r>
      <w:r>
        <w:rPr>
          <w:lang w:val="de-DE"/>
        </w:rPr>
      </w:r>
      <w:r>
        <w:rPr>
          <w:lang w:val="de-DE"/>
        </w:rPr>
        <w:fldChar w:fldCharType="separate"/>
      </w:r>
      <w:r w:rsidR="00B93B10" w:rsidRPr="00A529AD">
        <w:rPr>
          <w:rFonts w:hint="eastAsia"/>
        </w:rPr>
        <w:t>程序清单</w:t>
      </w:r>
      <w:r w:rsidR="00B93B10">
        <w:rPr>
          <w:noProof/>
        </w:rPr>
        <w:t>5</w:t>
      </w:r>
      <w:r w:rsidR="00B93B10">
        <w:t>.</w:t>
      </w:r>
      <w:r w:rsidR="00B93B10">
        <w:rPr>
          <w:noProof/>
        </w:rPr>
        <w:t>83</w:t>
      </w:r>
      <w:r>
        <w:rPr>
          <w:lang w:val="de-DE"/>
        </w:rPr>
        <w:fldChar w:fldCharType="end"/>
      </w:r>
      <w:r>
        <w:rPr>
          <w:rFonts w:hint="eastAsia"/>
        </w:rPr>
        <w:t>。</w:t>
      </w:r>
    </w:p>
    <w:p w14:paraId="59953E37" w14:textId="20E8CD3D" w:rsidR="0002043A" w:rsidRPr="00A529AD" w:rsidRDefault="0002043A" w:rsidP="0002043A">
      <w:pPr>
        <w:pStyle w:val="a7"/>
      </w:pPr>
      <w:bookmarkStart w:id="587" w:name="_Ref528681821"/>
      <w:r w:rsidRPr="00A529AD">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84</w:t>
      </w:r>
      <w:r w:rsidR="00A26C7F">
        <w:fldChar w:fldCharType="end"/>
      </w:r>
      <w:bookmarkEnd w:id="587"/>
      <w:r>
        <w:t xml:space="preserve"> </w:t>
      </w:r>
      <w:r w:rsidRPr="00A529AD">
        <w:rPr>
          <w:rFonts w:hint="eastAsia"/>
        </w:rPr>
        <w:t xml:space="preserve"> </w:t>
      </w:r>
      <w:r w:rsidRPr="00C510F9">
        <w:rPr>
          <w:rFonts w:hint="eastAsia"/>
        </w:rPr>
        <w:t>LTR_553ALS</w:t>
      </w:r>
      <w:r w:rsidRPr="00C510F9">
        <w:rPr>
          <w:rFonts w:hint="eastAsia"/>
        </w:rPr>
        <w:t>软件复位</w:t>
      </w:r>
    </w:p>
    <w:p w14:paraId="4D809CD8" w14:textId="77777777" w:rsidR="0002043A" w:rsidRDefault="0002043A" w:rsidP="007E2038">
      <w:pPr>
        <w:pStyle w:val="a5"/>
        <w:ind w:firstLine="420"/>
      </w:pPr>
      <w:r>
        <w:t>/**</w:t>
      </w:r>
    </w:p>
    <w:p w14:paraId="5A0DF4A4" w14:textId="77777777" w:rsidR="0002043A" w:rsidRDefault="0002043A" w:rsidP="007E2038">
      <w:pPr>
        <w:pStyle w:val="a5"/>
        <w:ind w:firstLine="420"/>
      </w:pPr>
      <w:r>
        <w:rPr>
          <w:rFonts w:hint="eastAsia"/>
        </w:rPr>
        <w:t xml:space="preserve"> * \brief LTR_553ALS</w:t>
      </w:r>
      <w:r>
        <w:rPr>
          <w:rFonts w:hint="eastAsia"/>
        </w:rPr>
        <w:t>传感器软件复位</w:t>
      </w:r>
    </w:p>
    <w:p w14:paraId="646F202D" w14:textId="77777777" w:rsidR="0002043A" w:rsidRDefault="0002043A" w:rsidP="007E2038">
      <w:pPr>
        <w:pStyle w:val="a5"/>
        <w:ind w:firstLine="420"/>
      </w:pPr>
      <w:r>
        <w:rPr>
          <w:rFonts w:hint="eastAsia"/>
        </w:rPr>
        <w:t xml:space="preserve"> * \return AM_OK:</w:t>
      </w:r>
      <w:r>
        <w:rPr>
          <w:rFonts w:hint="eastAsia"/>
        </w:rPr>
        <w:t>成功</w:t>
      </w:r>
      <w:r>
        <w:rPr>
          <w:rFonts w:hint="eastAsia"/>
        </w:rPr>
        <w:t xml:space="preserve">    OTHER</w:t>
      </w:r>
      <w:r>
        <w:rPr>
          <w:rFonts w:hint="eastAsia"/>
        </w:rPr>
        <w:t>：失败</w:t>
      </w:r>
    </w:p>
    <w:p w14:paraId="16324E12" w14:textId="77777777" w:rsidR="0002043A" w:rsidRDefault="0002043A" w:rsidP="007E2038">
      <w:pPr>
        <w:pStyle w:val="a5"/>
        <w:ind w:firstLine="420"/>
      </w:pPr>
      <w:r>
        <w:t xml:space="preserve"> */</w:t>
      </w:r>
    </w:p>
    <w:p w14:paraId="22E9B559" w14:textId="77777777" w:rsidR="0002043A" w:rsidRDefault="0002043A" w:rsidP="007E2038">
      <w:pPr>
        <w:pStyle w:val="a5"/>
        <w:ind w:firstLine="420"/>
      </w:pPr>
      <w:r>
        <w:t>int am_ltr_553als_soft_reset (am_ltr_553als_handle_t handle)</w:t>
      </w:r>
    </w:p>
    <w:p w14:paraId="7ADEE2A2" w14:textId="77777777" w:rsidR="0002043A" w:rsidRDefault="0002043A" w:rsidP="007E2038">
      <w:pPr>
        <w:pStyle w:val="a5"/>
        <w:ind w:firstLine="420"/>
      </w:pPr>
      <w:r>
        <w:t>{</w:t>
      </w:r>
    </w:p>
    <w:p w14:paraId="53A94FBF" w14:textId="77777777" w:rsidR="0002043A" w:rsidRDefault="0002043A" w:rsidP="007E2038">
      <w:pPr>
        <w:pStyle w:val="a5"/>
        <w:ind w:firstLine="420"/>
      </w:pPr>
      <w:r>
        <w:t xml:space="preserve">    int  ret;</w:t>
      </w:r>
    </w:p>
    <w:p w14:paraId="216525A2" w14:textId="77777777" w:rsidR="0002043A" w:rsidRDefault="0002043A" w:rsidP="007E2038">
      <w:pPr>
        <w:pStyle w:val="a5"/>
        <w:ind w:firstLine="420"/>
      </w:pPr>
      <w:r>
        <w:lastRenderedPageBreak/>
        <w:t xml:space="preserve">    uint8_t soft_reset_cmd = LTR_553ALS_SOFT_RESET;</w:t>
      </w:r>
    </w:p>
    <w:p w14:paraId="40618A20" w14:textId="77777777" w:rsidR="0002043A" w:rsidRDefault="0002043A" w:rsidP="007E2038">
      <w:pPr>
        <w:pStyle w:val="a5"/>
        <w:ind w:firstLine="420"/>
      </w:pPr>
      <w:r>
        <w:rPr>
          <w:rFonts w:hint="eastAsia"/>
        </w:rPr>
        <w:t xml:space="preserve">    /</w:t>
      </w:r>
      <w:r>
        <w:t xml:space="preserve">/ </w:t>
      </w:r>
      <w:r>
        <w:rPr>
          <w:rFonts w:hint="eastAsia"/>
        </w:rPr>
        <w:t>I2C</w:t>
      </w:r>
      <w:r>
        <w:rPr>
          <w:rFonts w:hint="eastAsia"/>
        </w:rPr>
        <w:t>设备指针</w:t>
      </w:r>
    </w:p>
    <w:p w14:paraId="78FCB208" w14:textId="77777777" w:rsidR="0002043A" w:rsidRDefault="0002043A" w:rsidP="007E2038">
      <w:pPr>
        <w:pStyle w:val="a5"/>
        <w:ind w:firstLine="420"/>
      </w:pPr>
      <w:r>
        <w:t xml:space="preserve">    am_i2c_device_t *p_i2c_dev = NULL;</w:t>
      </w:r>
    </w:p>
    <w:p w14:paraId="1146D6E5" w14:textId="77777777" w:rsidR="0002043A" w:rsidRDefault="0002043A" w:rsidP="007E2038">
      <w:pPr>
        <w:pStyle w:val="a5"/>
        <w:ind w:firstLine="420"/>
      </w:pPr>
      <w:r>
        <w:rPr>
          <w:rFonts w:hint="eastAsia"/>
        </w:rPr>
        <w:t xml:space="preserve">    /</w:t>
      </w:r>
      <w:r>
        <w:t>/</w:t>
      </w:r>
      <w:r>
        <w:rPr>
          <w:rFonts w:hint="eastAsia"/>
        </w:rPr>
        <w:t xml:space="preserve"> </w:t>
      </w:r>
      <w:r>
        <w:rPr>
          <w:rFonts w:hint="eastAsia"/>
        </w:rPr>
        <w:t>验证参数的有效性</w:t>
      </w:r>
    </w:p>
    <w:p w14:paraId="65AEB793" w14:textId="77777777" w:rsidR="0002043A" w:rsidRDefault="0002043A" w:rsidP="007E2038">
      <w:pPr>
        <w:pStyle w:val="a5"/>
        <w:ind w:firstLine="420"/>
      </w:pPr>
      <w:r>
        <w:t xml:space="preserve">    if (NULL == handle) {</w:t>
      </w:r>
    </w:p>
    <w:p w14:paraId="7AC57EEE" w14:textId="77777777" w:rsidR="0002043A" w:rsidRDefault="0002043A" w:rsidP="007E2038">
      <w:pPr>
        <w:pStyle w:val="a5"/>
        <w:ind w:firstLine="420"/>
      </w:pPr>
      <w:r>
        <w:t xml:space="preserve">        return -AM_EINVAL;</w:t>
      </w:r>
    </w:p>
    <w:p w14:paraId="05A36C52" w14:textId="77777777" w:rsidR="0002043A" w:rsidRDefault="0002043A" w:rsidP="007E2038">
      <w:pPr>
        <w:pStyle w:val="a5"/>
        <w:ind w:firstLine="420"/>
      </w:pPr>
      <w:r>
        <w:t xml:space="preserve">    }</w:t>
      </w:r>
    </w:p>
    <w:p w14:paraId="697F4301" w14:textId="77777777" w:rsidR="0002043A" w:rsidRDefault="0002043A" w:rsidP="007E2038">
      <w:pPr>
        <w:pStyle w:val="a5"/>
        <w:ind w:firstLine="420"/>
      </w:pPr>
      <w:r>
        <w:rPr>
          <w:rFonts w:hint="eastAsia"/>
        </w:rPr>
        <w:t xml:space="preserve">    /</w:t>
      </w:r>
      <w:r>
        <w:t>/</w:t>
      </w:r>
      <w:r>
        <w:rPr>
          <w:rFonts w:hint="eastAsia"/>
        </w:rPr>
        <w:t xml:space="preserve"> </w:t>
      </w:r>
      <w:r>
        <w:rPr>
          <w:rFonts w:hint="eastAsia"/>
        </w:rPr>
        <w:t>从</w:t>
      </w:r>
      <w:r>
        <w:rPr>
          <w:rFonts w:hint="eastAsia"/>
        </w:rPr>
        <w:t>handle</w:t>
      </w:r>
      <w:r>
        <w:rPr>
          <w:rFonts w:hint="eastAsia"/>
        </w:rPr>
        <w:t>中获取</w:t>
      </w:r>
      <w:r>
        <w:rPr>
          <w:rFonts w:hint="eastAsia"/>
        </w:rPr>
        <w:t>i2c</w:t>
      </w:r>
      <w:r>
        <w:rPr>
          <w:rFonts w:hint="eastAsia"/>
        </w:rPr>
        <w:t>设备指针</w:t>
      </w:r>
    </w:p>
    <w:p w14:paraId="523A6690" w14:textId="77777777" w:rsidR="0002043A" w:rsidRDefault="0002043A" w:rsidP="007E2038">
      <w:pPr>
        <w:pStyle w:val="a5"/>
        <w:ind w:firstLine="420"/>
      </w:pPr>
      <w:r>
        <w:t xml:space="preserve">    p_i2c_dev = &amp;(handle-&gt;i2c_dev);</w:t>
      </w:r>
    </w:p>
    <w:p w14:paraId="257D7D0D" w14:textId="77777777" w:rsidR="0002043A" w:rsidRDefault="0002043A" w:rsidP="007E2038">
      <w:pPr>
        <w:pStyle w:val="a5"/>
        <w:ind w:firstLine="420"/>
      </w:pPr>
      <w:r>
        <w:rPr>
          <w:rFonts w:hint="eastAsia"/>
        </w:rPr>
        <w:t xml:space="preserve">    /</w:t>
      </w:r>
      <w:r>
        <w:t>/</w:t>
      </w:r>
      <w:r>
        <w:rPr>
          <w:rFonts w:hint="eastAsia"/>
        </w:rPr>
        <w:t xml:space="preserve"> </w:t>
      </w:r>
      <w:r>
        <w:rPr>
          <w:rFonts w:hint="eastAsia"/>
        </w:rPr>
        <w:t>写复位指令</w:t>
      </w:r>
    </w:p>
    <w:p w14:paraId="5A333449" w14:textId="77777777" w:rsidR="0002043A" w:rsidRDefault="0002043A" w:rsidP="007E2038">
      <w:pPr>
        <w:pStyle w:val="a5"/>
        <w:ind w:firstLine="420"/>
      </w:pPr>
      <w:r>
        <w:t xml:space="preserve">    ret = am_i2c_write(p_i2c_dev,</w:t>
      </w:r>
    </w:p>
    <w:p w14:paraId="7969C92E" w14:textId="77777777" w:rsidR="0002043A" w:rsidRDefault="0002043A" w:rsidP="007E2038">
      <w:pPr>
        <w:pStyle w:val="a5"/>
        <w:ind w:firstLine="420"/>
      </w:pPr>
      <w:r>
        <w:t xml:space="preserve">                    LTR_553ALS_CONTR,</w:t>
      </w:r>
    </w:p>
    <w:p w14:paraId="6A57E2CB" w14:textId="77777777" w:rsidR="0002043A" w:rsidRDefault="0002043A" w:rsidP="007E2038">
      <w:pPr>
        <w:pStyle w:val="a5"/>
        <w:ind w:firstLine="420"/>
      </w:pPr>
      <w:r>
        <w:t xml:space="preserve">                    &amp;soft_reset_cmd,</w:t>
      </w:r>
    </w:p>
    <w:p w14:paraId="48A473F7" w14:textId="77777777" w:rsidR="0002043A" w:rsidRDefault="0002043A" w:rsidP="007E2038">
      <w:pPr>
        <w:pStyle w:val="a5"/>
        <w:ind w:firstLine="420"/>
      </w:pPr>
      <w:r>
        <w:t xml:space="preserve">                    1);</w:t>
      </w:r>
    </w:p>
    <w:p w14:paraId="6801ABFC" w14:textId="77777777" w:rsidR="0002043A" w:rsidRDefault="0002043A" w:rsidP="007E2038">
      <w:pPr>
        <w:pStyle w:val="a5"/>
        <w:ind w:firstLine="420"/>
      </w:pPr>
      <w:r>
        <w:rPr>
          <w:rFonts w:hint="eastAsia"/>
        </w:rPr>
        <w:t xml:space="preserve">    /</w:t>
      </w:r>
      <w:r>
        <w:t>/</w:t>
      </w:r>
      <w:r>
        <w:rPr>
          <w:rFonts w:hint="eastAsia"/>
        </w:rPr>
        <w:t xml:space="preserve"> </w:t>
      </w:r>
      <w:r>
        <w:rPr>
          <w:rFonts w:hint="eastAsia"/>
        </w:rPr>
        <w:t>需要</w:t>
      </w:r>
      <w:r>
        <w:rPr>
          <w:rFonts w:hint="eastAsia"/>
        </w:rPr>
        <w:t>100ms</w:t>
      </w:r>
      <w:r>
        <w:rPr>
          <w:rFonts w:hint="eastAsia"/>
        </w:rPr>
        <w:t>初始化完成</w:t>
      </w:r>
    </w:p>
    <w:p w14:paraId="232FD9E9" w14:textId="77777777" w:rsidR="0002043A" w:rsidRDefault="0002043A" w:rsidP="007E2038">
      <w:pPr>
        <w:pStyle w:val="a5"/>
        <w:ind w:firstLine="420"/>
      </w:pPr>
      <w:r>
        <w:t xml:space="preserve">    am_mdelay(100);</w:t>
      </w:r>
    </w:p>
    <w:p w14:paraId="7DC780AE" w14:textId="77777777" w:rsidR="0002043A" w:rsidRDefault="0002043A" w:rsidP="007E2038">
      <w:pPr>
        <w:pStyle w:val="a5"/>
        <w:ind w:firstLine="420"/>
      </w:pPr>
      <w:r>
        <w:t xml:space="preserve">    return ret;</w:t>
      </w:r>
    </w:p>
    <w:p w14:paraId="69A08686" w14:textId="77777777" w:rsidR="0002043A" w:rsidRPr="00A529AD" w:rsidRDefault="0002043A" w:rsidP="007E2038">
      <w:pPr>
        <w:pStyle w:val="a5"/>
        <w:ind w:firstLine="420"/>
        <w:rPr>
          <w:lang w:val="en-US"/>
        </w:rPr>
      </w:pPr>
      <w:r>
        <w:t>}</w:t>
      </w:r>
    </w:p>
    <w:p w14:paraId="4E55B180" w14:textId="77777777" w:rsidR="0002043A" w:rsidRPr="0015697A" w:rsidRDefault="0002043A" w:rsidP="00A141DF">
      <w:pPr>
        <w:pStyle w:val="23"/>
        <w:numPr>
          <w:ilvl w:val="0"/>
          <w:numId w:val="78"/>
        </w:numPr>
        <w:spacing w:before="62" w:after="62"/>
        <w:rPr>
          <w:b/>
        </w:rPr>
      </w:pPr>
      <w:r w:rsidRPr="0015697A">
        <w:rPr>
          <w:rFonts w:hint="eastAsia"/>
          <w:b/>
        </w:rPr>
        <w:t>光照强度读取</w:t>
      </w:r>
    </w:p>
    <w:p w14:paraId="488747C7" w14:textId="77777777" w:rsidR="0002043A" w:rsidRDefault="0002043A" w:rsidP="0002043A">
      <w:pPr>
        <w:pStyle w:val="23"/>
        <w:spacing w:before="62" w:after="62"/>
      </w:pPr>
      <w:r>
        <w:rPr>
          <w:rFonts w:hint="eastAsia"/>
        </w:rPr>
        <w:t>读取光照强度参数，当实例</w:t>
      </w:r>
      <w:r>
        <w:t>初始化完成</w:t>
      </w:r>
      <w:r>
        <w:rPr>
          <w:rFonts w:hint="eastAsia"/>
        </w:rPr>
        <w:t>获取</w:t>
      </w:r>
      <w:r>
        <w:t>句柄后，</w:t>
      </w:r>
      <w:r>
        <w:rPr>
          <w:rFonts w:hint="eastAsia"/>
        </w:rPr>
        <w:t>获取光照强度，</w:t>
      </w:r>
      <w:r>
        <w:t>实例初始化如</w:t>
      </w:r>
      <w:r>
        <w:rPr>
          <w:rFonts w:hint="eastAsia"/>
        </w:rPr>
        <w:t>下</w:t>
      </w:r>
      <w:r>
        <w:t>所示：</w:t>
      </w:r>
    </w:p>
    <w:p w14:paraId="08D973B0" w14:textId="77777777" w:rsidR="0002043A" w:rsidRPr="00723D1C" w:rsidRDefault="0002043A" w:rsidP="0002043A">
      <w:pPr>
        <w:pStyle w:val="a5"/>
        <w:ind w:firstLineChars="200" w:firstLine="360"/>
      </w:pPr>
      <w:r w:rsidRPr="00723D1C">
        <w:t>am_ltr_553als_handle_t handle;</w:t>
      </w:r>
    </w:p>
    <w:p w14:paraId="1937EAFA" w14:textId="77777777" w:rsidR="0002043A" w:rsidRDefault="0002043A" w:rsidP="0002043A">
      <w:pPr>
        <w:pStyle w:val="a5"/>
        <w:ind w:firstLineChars="200" w:firstLine="360"/>
      </w:pPr>
      <w:r w:rsidRPr="00723D1C">
        <w:t>handle = am_ltr_553als_inst_init();</w:t>
      </w:r>
    </w:p>
    <w:p w14:paraId="113E299A" w14:textId="77777777" w:rsidR="0002043A" w:rsidRDefault="0002043A" w:rsidP="0002043A">
      <w:pPr>
        <w:pStyle w:val="23"/>
        <w:spacing w:before="62" w:after="62"/>
        <w:rPr>
          <w:lang w:val="de-DE"/>
        </w:rPr>
      </w:pPr>
      <w:r>
        <w:rPr>
          <w:rFonts w:hint="eastAsia"/>
          <w:lang w:val="de-DE"/>
        </w:rPr>
        <w:t>当</w:t>
      </w:r>
      <w:r>
        <w:rPr>
          <w:lang w:val="de-DE"/>
        </w:rPr>
        <w:t>初始化完成，即可使用接口函数读取当前</w:t>
      </w:r>
      <w:r>
        <w:rPr>
          <w:rFonts w:hint="eastAsia"/>
        </w:rPr>
        <w:t>光照强度</w:t>
      </w:r>
      <w:r>
        <w:rPr>
          <w:lang w:val="de-DE"/>
        </w:rPr>
        <w:t>信息，</w:t>
      </w:r>
      <w:r>
        <w:rPr>
          <w:rFonts w:hint="eastAsia"/>
          <w:lang w:val="de-DE"/>
        </w:rPr>
        <w:t>调用该</w:t>
      </w:r>
      <w:r>
        <w:rPr>
          <w:lang w:val="de-DE"/>
        </w:rPr>
        <w:t>函数，即可读取当前</w:t>
      </w:r>
      <w:r>
        <w:rPr>
          <w:rFonts w:hint="eastAsia"/>
        </w:rPr>
        <w:t>光照强度</w:t>
      </w:r>
      <w:r>
        <w:rPr>
          <w:lang w:val="de-DE"/>
        </w:rPr>
        <w:t>信息</w:t>
      </w:r>
      <w:r>
        <w:rPr>
          <w:rFonts w:hint="eastAsia"/>
          <w:lang w:val="de-DE"/>
        </w:rPr>
        <w:t>，</w:t>
      </w:r>
      <w:r>
        <w:rPr>
          <w:lang w:val="de-DE"/>
        </w:rPr>
        <w:t>详见</w:t>
      </w:r>
      <w:r>
        <w:rPr>
          <w:lang w:val="de-DE"/>
        </w:rPr>
        <w:fldChar w:fldCharType="begin"/>
      </w:r>
      <w:r>
        <w:rPr>
          <w:lang w:val="de-DE"/>
        </w:rPr>
        <w:instrText xml:space="preserve"> REF _Ref528683012 \h </w:instrText>
      </w:r>
      <w:r>
        <w:rPr>
          <w:lang w:val="de-DE"/>
        </w:rPr>
      </w:r>
      <w:r>
        <w:rPr>
          <w:lang w:val="de-DE"/>
        </w:rPr>
        <w:fldChar w:fldCharType="separate"/>
      </w:r>
      <w:r w:rsidR="00B93B10" w:rsidRPr="006B26C9">
        <w:rPr>
          <w:rFonts w:hint="eastAsia"/>
        </w:rPr>
        <w:t>程序清单</w:t>
      </w:r>
      <w:r w:rsidR="00B93B10">
        <w:rPr>
          <w:noProof/>
        </w:rPr>
        <w:t>5</w:t>
      </w:r>
      <w:r w:rsidR="00B93B10">
        <w:t>.</w:t>
      </w:r>
      <w:r w:rsidR="00B93B10">
        <w:rPr>
          <w:noProof/>
        </w:rPr>
        <w:t>84</w:t>
      </w:r>
      <w:r>
        <w:rPr>
          <w:lang w:val="de-DE"/>
        </w:rPr>
        <w:fldChar w:fldCharType="end"/>
      </w:r>
      <w:r>
        <w:rPr>
          <w:rFonts w:hint="eastAsia"/>
          <w:lang w:val="de-DE"/>
        </w:rPr>
        <w:t>。</w:t>
      </w:r>
    </w:p>
    <w:p w14:paraId="18CEB5F1" w14:textId="01DE05F3" w:rsidR="0002043A" w:rsidRPr="006B26C9" w:rsidRDefault="0002043A" w:rsidP="0002043A">
      <w:pPr>
        <w:pStyle w:val="a7"/>
      </w:pPr>
      <w:bookmarkStart w:id="588" w:name="_Ref528683012"/>
      <w:r w:rsidRPr="006B26C9">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85</w:t>
      </w:r>
      <w:r w:rsidR="00A26C7F">
        <w:fldChar w:fldCharType="end"/>
      </w:r>
      <w:bookmarkEnd w:id="588"/>
      <w:r>
        <w:t xml:space="preserve">  </w:t>
      </w:r>
      <w:r>
        <w:t>使用</w:t>
      </w:r>
      <w:r w:rsidRPr="00C510F9">
        <w:rPr>
          <w:rFonts w:hint="eastAsia"/>
        </w:rPr>
        <w:t>LTR_553ALS</w:t>
      </w:r>
      <w:r>
        <w:rPr>
          <w:rFonts w:hint="eastAsia"/>
        </w:rPr>
        <w:t>获取当前</w:t>
      </w:r>
      <w:r>
        <w:rPr>
          <w:rFonts w:hint="eastAsia"/>
          <w:bCs/>
        </w:rPr>
        <w:t>光照强度</w:t>
      </w:r>
    </w:p>
    <w:p w14:paraId="4D268C7B" w14:textId="77777777" w:rsidR="0002043A" w:rsidRPr="006B26C9" w:rsidRDefault="0002043A" w:rsidP="0002043A">
      <w:pPr>
        <w:pStyle w:val="a5"/>
        <w:ind w:firstLine="420"/>
      </w:pPr>
      <w:r w:rsidRPr="006B26C9">
        <w:t>/**</w:t>
      </w:r>
    </w:p>
    <w:p w14:paraId="5AE831C9" w14:textId="77777777" w:rsidR="0002043A" w:rsidRPr="006B26C9" w:rsidRDefault="0002043A" w:rsidP="0002043A">
      <w:pPr>
        <w:pStyle w:val="a5"/>
        <w:ind w:firstLine="420"/>
      </w:pPr>
      <w:r w:rsidRPr="006B26C9">
        <w:rPr>
          <w:rFonts w:hint="eastAsia"/>
        </w:rPr>
        <w:t xml:space="preserve"> * \brief </w:t>
      </w:r>
      <w:r w:rsidRPr="006B26C9">
        <w:rPr>
          <w:rFonts w:hint="eastAsia"/>
        </w:rPr>
        <w:t>读取</w:t>
      </w:r>
      <w:r w:rsidRPr="006B26C9">
        <w:rPr>
          <w:rFonts w:hint="eastAsia"/>
        </w:rPr>
        <w:t>LTR_553ALS</w:t>
      </w:r>
      <w:r w:rsidRPr="006B26C9">
        <w:rPr>
          <w:rFonts w:hint="eastAsia"/>
        </w:rPr>
        <w:t>光照强度</w:t>
      </w:r>
      <w:r w:rsidRPr="006B26C9">
        <w:rPr>
          <w:rFonts w:hint="eastAsia"/>
        </w:rPr>
        <w:t>ADC</w:t>
      </w:r>
    </w:p>
    <w:p w14:paraId="18CAC377" w14:textId="77777777" w:rsidR="0002043A" w:rsidRPr="006B26C9" w:rsidRDefault="0002043A" w:rsidP="0002043A">
      <w:pPr>
        <w:pStyle w:val="a5"/>
        <w:ind w:firstLine="420"/>
      </w:pPr>
      <w:r w:rsidRPr="006B26C9">
        <w:rPr>
          <w:rFonts w:hint="eastAsia"/>
        </w:rPr>
        <w:t xml:space="preserve"> * \return AM_OK:</w:t>
      </w:r>
      <w:r w:rsidRPr="006B26C9">
        <w:rPr>
          <w:rFonts w:hint="eastAsia"/>
        </w:rPr>
        <w:t>成功</w:t>
      </w:r>
      <w:r w:rsidRPr="006B26C9">
        <w:rPr>
          <w:rFonts w:hint="eastAsia"/>
        </w:rPr>
        <w:t xml:space="preserve">    OTHER</w:t>
      </w:r>
      <w:r w:rsidRPr="006B26C9">
        <w:rPr>
          <w:rFonts w:hint="eastAsia"/>
        </w:rPr>
        <w:t>：失败</w:t>
      </w:r>
    </w:p>
    <w:p w14:paraId="35B95EBC" w14:textId="77777777" w:rsidR="0002043A" w:rsidRPr="006B26C9" w:rsidRDefault="0002043A" w:rsidP="0002043A">
      <w:pPr>
        <w:pStyle w:val="a5"/>
        <w:ind w:firstLine="420"/>
      </w:pPr>
      <w:r w:rsidRPr="006B26C9">
        <w:t xml:space="preserve"> */</w:t>
      </w:r>
    </w:p>
    <w:p w14:paraId="2374161C" w14:textId="77777777" w:rsidR="0002043A" w:rsidRPr="006B26C9" w:rsidRDefault="0002043A" w:rsidP="0002043A">
      <w:pPr>
        <w:pStyle w:val="a5"/>
        <w:ind w:firstLine="420"/>
      </w:pPr>
      <w:r w:rsidRPr="006B26C9">
        <w:t>int am_ltr_553als_read_als (am_ltr_553als_handle_t handle, uint16_t* p_als)</w:t>
      </w:r>
    </w:p>
    <w:p w14:paraId="3780F269" w14:textId="77777777" w:rsidR="0002043A" w:rsidRPr="006B26C9" w:rsidRDefault="0002043A" w:rsidP="0002043A">
      <w:pPr>
        <w:pStyle w:val="a5"/>
        <w:ind w:firstLine="420"/>
      </w:pPr>
      <w:r w:rsidRPr="006B26C9">
        <w:t>{</w:t>
      </w:r>
    </w:p>
    <w:p w14:paraId="68E06F7F" w14:textId="05EDC279" w:rsidR="0002043A" w:rsidRPr="002C2811" w:rsidRDefault="00B93B10" w:rsidP="0002043A">
      <w:pPr>
        <w:pStyle w:val="36"/>
        <w:spacing w:before="62" w:after="62"/>
        <w:ind w:firstLine="720"/>
      </w:pPr>
      <w:r>
        <w:t xml:space="preserve"> </w:t>
      </w:r>
      <w:r w:rsidR="0002043A" w:rsidRPr="002C2811">
        <w:t>uint8_t  als_temp[4];</w:t>
      </w:r>
    </w:p>
    <w:p w14:paraId="052254AD" w14:textId="77777777" w:rsidR="0002043A" w:rsidRPr="002C2811" w:rsidRDefault="0002043A" w:rsidP="0002043A">
      <w:pPr>
        <w:pStyle w:val="a5"/>
        <w:ind w:firstLine="420"/>
      </w:pPr>
      <w:r w:rsidRPr="006B26C9">
        <w:t xml:space="preserve">    </w:t>
      </w:r>
      <w:r w:rsidRPr="002C2811">
        <w:t>int ret = AM_OK;</w:t>
      </w:r>
    </w:p>
    <w:p w14:paraId="111715CA" w14:textId="77777777" w:rsidR="0002043A" w:rsidRPr="002C2811" w:rsidRDefault="0002043A" w:rsidP="0002043A">
      <w:pPr>
        <w:pStyle w:val="a5"/>
        <w:ind w:firstLine="420"/>
      </w:pPr>
      <w:r w:rsidRPr="006B26C9">
        <w:t xml:space="preserve">    </w:t>
      </w:r>
      <w:r w:rsidRPr="002C2811">
        <w:rPr>
          <w:rFonts w:hint="eastAsia"/>
        </w:rPr>
        <w:t>/</w:t>
      </w:r>
      <w:r w:rsidRPr="002C2811">
        <w:t>/</w:t>
      </w:r>
      <w:r w:rsidRPr="002C2811">
        <w:rPr>
          <w:rFonts w:hint="eastAsia"/>
        </w:rPr>
        <w:t xml:space="preserve"> I2C</w:t>
      </w:r>
      <w:r w:rsidRPr="002C2811">
        <w:rPr>
          <w:rFonts w:hint="eastAsia"/>
        </w:rPr>
        <w:t>设备指针</w:t>
      </w:r>
    </w:p>
    <w:p w14:paraId="3DABAEEA" w14:textId="77777777" w:rsidR="0002043A" w:rsidRPr="002C2811" w:rsidRDefault="0002043A" w:rsidP="0002043A">
      <w:pPr>
        <w:pStyle w:val="a5"/>
        <w:ind w:firstLine="420"/>
      </w:pPr>
      <w:r w:rsidRPr="006B26C9">
        <w:t xml:space="preserve">    </w:t>
      </w:r>
      <w:r w:rsidRPr="002C2811">
        <w:t xml:space="preserve">am_i2c_device_t *p_i2c_dev = &amp;(handle-&gt;i2c_dev); </w:t>
      </w:r>
    </w:p>
    <w:p w14:paraId="7E621A40" w14:textId="77777777" w:rsidR="0002043A" w:rsidRPr="006B26C9" w:rsidRDefault="0002043A" w:rsidP="0002043A">
      <w:pPr>
        <w:pStyle w:val="a5"/>
        <w:ind w:firstLine="420"/>
      </w:pPr>
      <w:r w:rsidRPr="006B26C9">
        <w:t xml:space="preserve">    ret = am_i2c_read(p_i2c_dev, LTR_553ALS_DATA_CH1_0, als_temp, 4);</w:t>
      </w:r>
    </w:p>
    <w:p w14:paraId="149601E3" w14:textId="77777777" w:rsidR="0002043A" w:rsidRPr="006B26C9" w:rsidRDefault="0002043A" w:rsidP="0002043A">
      <w:pPr>
        <w:pStyle w:val="a5"/>
        <w:ind w:firstLine="420"/>
      </w:pPr>
      <w:r w:rsidRPr="006B26C9">
        <w:rPr>
          <w:rFonts w:hint="eastAsia"/>
        </w:rPr>
        <w:t xml:space="preserve">    /</w:t>
      </w:r>
      <w:r>
        <w:t>/</w:t>
      </w:r>
      <w:r w:rsidRPr="006B26C9">
        <w:rPr>
          <w:rFonts w:hint="eastAsia"/>
        </w:rPr>
        <w:t xml:space="preserve"> </w:t>
      </w:r>
      <w:r w:rsidRPr="006B26C9">
        <w:rPr>
          <w:rFonts w:hint="eastAsia"/>
        </w:rPr>
        <w:t>检查发送是否失败</w:t>
      </w:r>
    </w:p>
    <w:p w14:paraId="59D32606" w14:textId="77777777" w:rsidR="0002043A" w:rsidRPr="006B26C9" w:rsidRDefault="0002043A" w:rsidP="0002043A">
      <w:pPr>
        <w:pStyle w:val="a5"/>
        <w:ind w:firstLine="420"/>
      </w:pPr>
      <w:r w:rsidRPr="006B26C9">
        <w:t xml:space="preserve">    if (ret != AM_OK) {</w:t>
      </w:r>
    </w:p>
    <w:p w14:paraId="146695BD" w14:textId="77777777" w:rsidR="0002043A" w:rsidRPr="006B26C9" w:rsidRDefault="0002043A" w:rsidP="0002043A">
      <w:pPr>
        <w:pStyle w:val="a5"/>
        <w:ind w:firstLine="420"/>
      </w:pPr>
      <w:r w:rsidRPr="006B26C9">
        <w:t xml:space="preserve">        return ret;</w:t>
      </w:r>
    </w:p>
    <w:p w14:paraId="3E8B3A2B" w14:textId="77777777" w:rsidR="0002043A" w:rsidRPr="006B26C9" w:rsidRDefault="0002043A" w:rsidP="0002043A">
      <w:pPr>
        <w:pStyle w:val="a5"/>
        <w:ind w:firstLine="420"/>
      </w:pPr>
      <w:r>
        <w:t xml:space="preserve">    }</w:t>
      </w:r>
    </w:p>
    <w:p w14:paraId="7E435A89" w14:textId="77777777" w:rsidR="0002043A" w:rsidRPr="006B26C9" w:rsidRDefault="0002043A" w:rsidP="0002043A">
      <w:pPr>
        <w:pStyle w:val="a5"/>
        <w:ind w:firstLine="420"/>
      </w:pPr>
      <w:r w:rsidRPr="006B26C9">
        <w:rPr>
          <w:rFonts w:hint="eastAsia"/>
        </w:rPr>
        <w:t xml:space="preserve">    </w:t>
      </w:r>
      <w:r>
        <w:t>//</w:t>
      </w:r>
      <w:r w:rsidRPr="006B26C9">
        <w:rPr>
          <w:rFonts w:hint="eastAsia"/>
        </w:rPr>
        <w:t xml:space="preserve"> </w:t>
      </w:r>
      <w:r w:rsidRPr="006B26C9">
        <w:rPr>
          <w:rFonts w:hint="eastAsia"/>
        </w:rPr>
        <w:t>计算光强</w:t>
      </w:r>
      <w:r>
        <w:rPr>
          <w:rFonts w:hint="eastAsia"/>
        </w:rPr>
        <w:t>ADC</w:t>
      </w:r>
    </w:p>
    <w:p w14:paraId="78F52E94" w14:textId="77777777" w:rsidR="0002043A" w:rsidRPr="006B26C9" w:rsidRDefault="0002043A" w:rsidP="0002043A">
      <w:pPr>
        <w:pStyle w:val="a5"/>
        <w:ind w:firstLine="420"/>
      </w:pPr>
      <w:r w:rsidRPr="006B26C9">
        <w:lastRenderedPageBreak/>
        <w:t xml:space="preserve">    *p_als = (uint16_t)((uint32_t)(als_temp[1] &lt;&lt; 8 | als_temp[0]) </w:t>
      </w:r>
    </w:p>
    <w:p w14:paraId="7108EADC" w14:textId="77777777" w:rsidR="0002043A" w:rsidRPr="006B26C9" w:rsidRDefault="0002043A" w:rsidP="0002043A">
      <w:pPr>
        <w:pStyle w:val="a5"/>
        <w:ind w:firstLine="420"/>
      </w:pPr>
      <w:r w:rsidRPr="006B26C9">
        <w:t xml:space="preserve">           + (uint32_t)(als_temp[3] &lt;&lt; 8 | als_temp[2])) / 2;</w:t>
      </w:r>
    </w:p>
    <w:p w14:paraId="7E26E6F0" w14:textId="77777777" w:rsidR="0002043A" w:rsidRPr="006B26C9" w:rsidRDefault="0002043A" w:rsidP="0002043A">
      <w:pPr>
        <w:pStyle w:val="a5"/>
        <w:ind w:firstLine="420"/>
      </w:pPr>
      <w:r w:rsidRPr="006B26C9">
        <w:t xml:space="preserve">    return  ret; </w:t>
      </w:r>
    </w:p>
    <w:p w14:paraId="3576907B" w14:textId="77777777" w:rsidR="0002043A" w:rsidRPr="006B26C9" w:rsidRDefault="0002043A" w:rsidP="0002043A">
      <w:pPr>
        <w:pStyle w:val="a5"/>
        <w:ind w:firstLine="420"/>
      </w:pPr>
      <w:r w:rsidRPr="006B26C9">
        <w:t>}</w:t>
      </w:r>
    </w:p>
    <w:p w14:paraId="20918BF0" w14:textId="77777777" w:rsidR="0002043A" w:rsidRPr="0015697A" w:rsidRDefault="0002043A" w:rsidP="00A141DF">
      <w:pPr>
        <w:pStyle w:val="23"/>
        <w:numPr>
          <w:ilvl w:val="0"/>
          <w:numId w:val="78"/>
        </w:numPr>
        <w:spacing w:before="62" w:after="62"/>
        <w:rPr>
          <w:b/>
        </w:rPr>
      </w:pPr>
      <w:r w:rsidRPr="0015697A">
        <w:rPr>
          <w:rFonts w:hint="eastAsia"/>
          <w:b/>
        </w:rPr>
        <w:t>距离读取</w:t>
      </w:r>
    </w:p>
    <w:p w14:paraId="0AB23415" w14:textId="77777777" w:rsidR="0002043A" w:rsidRDefault="0002043A" w:rsidP="0002043A">
      <w:pPr>
        <w:pStyle w:val="23"/>
        <w:spacing w:before="62" w:after="62"/>
      </w:pPr>
      <w:r>
        <w:rPr>
          <w:rFonts w:hint="eastAsia"/>
        </w:rPr>
        <w:t>读取</w:t>
      </w:r>
      <w:r w:rsidRPr="00F810CF">
        <w:rPr>
          <w:rFonts w:hint="eastAsia"/>
        </w:rPr>
        <w:t>距离</w:t>
      </w:r>
      <w:r>
        <w:rPr>
          <w:rFonts w:hint="eastAsia"/>
        </w:rPr>
        <w:t>参数，当实例</w:t>
      </w:r>
      <w:r>
        <w:t>初始化完成</w:t>
      </w:r>
      <w:r>
        <w:rPr>
          <w:rFonts w:hint="eastAsia"/>
        </w:rPr>
        <w:t>获取</w:t>
      </w:r>
      <w:r>
        <w:t>句柄后，</w:t>
      </w:r>
      <w:r>
        <w:rPr>
          <w:rFonts w:hint="eastAsia"/>
        </w:rPr>
        <w:t>获取</w:t>
      </w:r>
      <w:r w:rsidRPr="00F810CF">
        <w:rPr>
          <w:rFonts w:hint="eastAsia"/>
        </w:rPr>
        <w:t>距离</w:t>
      </w:r>
      <w:r>
        <w:rPr>
          <w:rFonts w:hint="eastAsia"/>
        </w:rPr>
        <w:t>参数，</w:t>
      </w:r>
      <w:r>
        <w:t>实例初始化如</w:t>
      </w:r>
      <w:r>
        <w:rPr>
          <w:rFonts w:hint="eastAsia"/>
        </w:rPr>
        <w:t>下</w:t>
      </w:r>
      <w:r>
        <w:t>所示：</w:t>
      </w:r>
    </w:p>
    <w:p w14:paraId="7184BE73" w14:textId="77777777" w:rsidR="0002043A" w:rsidRPr="00723D1C" w:rsidRDefault="0002043A" w:rsidP="0002043A">
      <w:pPr>
        <w:pStyle w:val="a5"/>
        <w:ind w:firstLineChars="200" w:firstLine="360"/>
      </w:pPr>
      <w:r w:rsidRPr="00723D1C">
        <w:t>am_ltr_553als_handle_t handle;</w:t>
      </w:r>
    </w:p>
    <w:p w14:paraId="0C8B4428" w14:textId="77777777" w:rsidR="0002043A" w:rsidRDefault="0002043A" w:rsidP="0002043A">
      <w:pPr>
        <w:pStyle w:val="a5"/>
        <w:ind w:firstLineChars="200" w:firstLine="360"/>
      </w:pPr>
      <w:r w:rsidRPr="00723D1C">
        <w:t>handle = am_ltr_553als_inst_init();</w:t>
      </w:r>
    </w:p>
    <w:p w14:paraId="55C2681B" w14:textId="77777777" w:rsidR="0002043A" w:rsidRDefault="0002043A" w:rsidP="0002043A">
      <w:pPr>
        <w:pStyle w:val="23"/>
        <w:spacing w:before="62" w:after="62"/>
        <w:rPr>
          <w:lang w:val="de-DE"/>
        </w:rPr>
      </w:pPr>
      <w:bookmarkStart w:id="589" w:name="_Ref527988783"/>
      <w:r>
        <w:rPr>
          <w:rFonts w:hint="eastAsia"/>
          <w:lang w:val="de-DE"/>
        </w:rPr>
        <w:t>当</w:t>
      </w:r>
      <w:r>
        <w:rPr>
          <w:lang w:val="de-DE"/>
        </w:rPr>
        <w:t>初始化完成，即可使用接口函数读取当前</w:t>
      </w:r>
      <w:r>
        <w:rPr>
          <w:rFonts w:hint="eastAsia"/>
        </w:rPr>
        <w:t>距离参数</w:t>
      </w:r>
      <w:r>
        <w:rPr>
          <w:lang w:val="de-DE"/>
        </w:rPr>
        <w:t>，</w:t>
      </w:r>
      <w:r>
        <w:rPr>
          <w:rFonts w:hint="eastAsia"/>
          <w:lang w:val="de-DE"/>
        </w:rPr>
        <w:t>调用该</w:t>
      </w:r>
      <w:r>
        <w:rPr>
          <w:lang w:val="de-DE"/>
        </w:rPr>
        <w:t>函数，即可读取当前</w:t>
      </w:r>
      <w:r>
        <w:rPr>
          <w:rFonts w:hint="eastAsia"/>
        </w:rPr>
        <w:t>距离参数</w:t>
      </w:r>
      <w:r>
        <w:rPr>
          <w:rFonts w:hint="eastAsia"/>
          <w:lang w:val="de-DE"/>
        </w:rPr>
        <w:t>，</w:t>
      </w:r>
      <w:r>
        <w:rPr>
          <w:lang w:val="de-DE"/>
        </w:rPr>
        <w:t>详见</w:t>
      </w:r>
      <w:r>
        <w:rPr>
          <w:lang w:val="de-DE"/>
        </w:rPr>
        <w:fldChar w:fldCharType="begin"/>
      </w:r>
      <w:r>
        <w:rPr>
          <w:lang w:val="de-DE"/>
        </w:rPr>
        <w:instrText xml:space="preserve"> REF _Ref528683153 \h </w:instrText>
      </w:r>
      <w:r>
        <w:rPr>
          <w:lang w:val="de-DE"/>
        </w:rPr>
      </w:r>
      <w:r>
        <w:rPr>
          <w:lang w:val="de-DE"/>
        </w:rPr>
        <w:fldChar w:fldCharType="separate"/>
      </w:r>
      <w:r w:rsidR="00B93B10" w:rsidRPr="006B26C9">
        <w:rPr>
          <w:rFonts w:hint="eastAsia"/>
        </w:rPr>
        <w:t>程序清单</w:t>
      </w:r>
      <w:r w:rsidR="00B93B10">
        <w:rPr>
          <w:noProof/>
        </w:rPr>
        <w:t>5</w:t>
      </w:r>
      <w:r w:rsidR="00B93B10">
        <w:t>.</w:t>
      </w:r>
      <w:r w:rsidR="00B93B10">
        <w:rPr>
          <w:noProof/>
        </w:rPr>
        <w:t>85</w:t>
      </w:r>
      <w:r>
        <w:rPr>
          <w:lang w:val="de-DE"/>
        </w:rPr>
        <w:fldChar w:fldCharType="end"/>
      </w:r>
      <w:r>
        <w:rPr>
          <w:rFonts w:hint="eastAsia"/>
          <w:lang w:val="de-DE"/>
        </w:rPr>
        <w:t>。</w:t>
      </w:r>
    </w:p>
    <w:p w14:paraId="1E20A8C8" w14:textId="03FE46DD" w:rsidR="0002043A" w:rsidRPr="006B26C9" w:rsidRDefault="0002043A" w:rsidP="0002043A">
      <w:pPr>
        <w:pStyle w:val="a7"/>
        <w:spacing w:before="48" w:after="48"/>
      </w:pPr>
      <w:bookmarkStart w:id="590" w:name="_Ref528683153"/>
      <w:r w:rsidRPr="006B26C9">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86</w:t>
      </w:r>
      <w:r w:rsidR="00A26C7F">
        <w:fldChar w:fldCharType="end"/>
      </w:r>
      <w:bookmarkEnd w:id="590"/>
      <w:r>
        <w:t xml:space="preserve">  </w:t>
      </w:r>
      <w:r>
        <w:t>使用</w:t>
      </w:r>
      <w:r w:rsidRPr="00C510F9">
        <w:rPr>
          <w:rFonts w:hint="eastAsia"/>
        </w:rPr>
        <w:t>LTR_553ALS</w:t>
      </w:r>
      <w:r>
        <w:rPr>
          <w:rFonts w:hint="eastAsia"/>
        </w:rPr>
        <w:t>获取当前</w:t>
      </w:r>
      <w:r>
        <w:rPr>
          <w:rFonts w:hint="eastAsia"/>
          <w:bCs/>
        </w:rPr>
        <w:t>距离参数</w:t>
      </w:r>
    </w:p>
    <w:p w14:paraId="65F7B361" w14:textId="77777777" w:rsidR="0002043A" w:rsidRPr="006B26C9" w:rsidRDefault="0002043A" w:rsidP="007E2038">
      <w:pPr>
        <w:pStyle w:val="a5"/>
        <w:ind w:firstLine="420"/>
      </w:pPr>
      <w:r w:rsidRPr="006B26C9">
        <w:t>/**</w:t>
      </w:r>
    </w:p>
    <w:p w14:paraId="6AA98F50" w14:textId="77777777" w:rsidR="0002043A" w:rsidRPr="006B26C9" w:rsidRDefault="0002043A" w:rsidP="007E2038">
      <w:pPr>
        <w:pStyle w:val="a5"/>
        <w:ind w:firstLine="420"/>
      </w:pPr>
      <w:r w:rsidRPr="006B26C9">
        <w:rPr>
          <w:rFonts w:hint="eastAsia"/>
        </w:rPr>
        <w:t xml:space="preserve"> * \brief </w:t>
      </w:r>
      <w:r w:rsidRPr="006B26C9">
        <w:rPr>
          <w:rFonts w:hint="eastAsia"/>
        </w:rPr>
        <w:t>读取</w:t>
      </w:r>
      <w:r w:rsidRPr="006B26C9">
        <w:rPr>
          <w:rFonts w:hint="eastAsia"/>
        </w:rPr>
        <w:t>LTR_553ALS</w:t>
      </w:r>
      <w:r w:rsidRPr="006B26C9">
        <w:rPr>
          <w:rFonts w:hint="eastAsia"/>
        </w:rPr>
        <w:t>距离</w:t>
      </w:r>
      <w:r w:rsidRPr="006B26C9">
        <w:rPr>
          <w:rFonts w:hint="eastAsia"/>
        </w:rPr>
        <w:t>ADC</w:t>
      </w:r>
    </w:p>
    <w:p w14:paraId="05EBF2AB" w14:textId="77777777" w:rsidR="0002043A" w:rsidRPr="006B26C9" w:rsidRDefault="0002043A" w:rsidP="007E2038">
      <w:pPr>
        <w:pStyle w:val="a5"/>
        <w:ind w:firstLine="420"/>
      </w:pPr>
      <w:r w:rsidRPr="006B26C9">
        <w:rPr>
          <w:rFonts w:hint="eastAsia"/>
        </w:rPr>
        <w:t xml:space="preserve"> * \return AM_OK:</w:t>
      </w:r>
      <w:r w:rsidRPr="006B26C9">
        <w:rPr>
          <w:rFonts w:hint="eastAsia"/>
        </w:rPr>
        <w:t>成功</w:t>
      </w:r>
      <w:r w:rsidRPr="006B26C9">
        <w:rPr>
          <w:rFonts w:hint="eastAsia"/>
        </w:rPr>
        <w:t xml:space="preserve">    OTHER</w:t>
      </w:r>
      <w:r w:rsidRPr="006B26C9">
        <w:rPr>
          <w:rFonts w:hint="eastAsia"/>
        </w:rPr>
        <w:t>：失败</w:t>
      </w:r>
    </w:p>
    <w:p w14:paraId="47C92E3D" w14:textId="77777777" w:rsidR="0002043A" w:rsidRPr="006B26C9" w:rsidRDefault="0002043A" w:rsidP="007E2038">
      <w:pPr>
        <w:pStyle w:val="a5"/>
        <w:ind w:firstLine="420"/>
      </w:pPr>
      <w:r w:rsidRPr="006B26C9">
        <w:t xml:space="preserve"> */</w:t>
      </w:r>
    </w:p>
    <w:p w14:paraId="0BFFA2C5" w14:textId="77777777" w:rsidR="0002043A" w:rsidRPr="006B26C9" w:rsidRDefault="0002043A" w:rsidP="007E2038">
      <w:pPr>
        <w:pStyle w:val="a5"/>
        <w:ind w:firstLine="420"/>
      </w:pPr>
      <w:r w:rsidRPr="006B26C9">
        <w:t>int am_ltr_553als_read_ps (am_ltr_553als_handle_t handle, uint16_t* p_ps)</w:t>
      </w:r>
    </w:p>
    <w:p w14:paraId="6914136A" w14:textId="77777777" w:rsidR="0002043A" w:rsidRPr="006B26C9" w:rsidRDefault="0002043A" w:rsidP="007E2038">
      <w:pPr>
        <w:pStyle w:val="a5"/>
        <w:ind w:firstLine="420"/>
      </w:pPr>
      <w:r w:rsidRPr="006B26C9">
        <w:t>{</w:t>
      </w:r>
    </w:p>
    <w:p w14:paraId="4239BE06" w14:textId="77777777" w:rsidR="0002043A" w:rsidRPr="006B26C9" w:rsidRDefault="0002043A" w:rsidP="007E2038">
      <w:pPr>
        <w:pStyle w:val="a5"/>
        <w:ind w:firstLine="420"/>
      </w:pPr>
      <w:r w:rsidRPr="006B26C9">
        <w:t xml:space="preserve">    uint8_t  ps_temp[2];</w:t>
      </w:r>
    </w:p>
    <w:p w14:paraId="3C3BB0F7" w14:textId="77777777" w:rsidR="0002043A" w:rsidRPr="006B26C9" w:rsidRDefault="0002043A" w:rsidP="007E2038">
      <w:pPr>
        <w:pStyle w:val="a5"/>
        <w:ind w:firstLine="420"/>
      </w:pPr>
      <w:r w:rsidRPr="006B26C9">
        <w:t xml:space="preserve">    int ret = AM_OK;</w:t>
      </w:r>
    </w:p>
    <w:p w14:paraId="5900C3D4" w14:textId="77777777" w:rsidR="0002043A" w:rsidRPr="006B26C9" w:rsidRDefault="0002043A" w:rsidP="007E2038">
      <w:pPr>
        <w:pStyle w:val="a5"/>
        <w:ind w:firstLine="420"/>
      </w:pPr>
      <w:r w:rsidRPr="006B26C9">
        <w:rPr>
          <w:rFonts w:hint="eastAsia"/>
        </w:rPr>
        <w:t xml:space="preserve">    /</w:t>
      </w:r>
      <w:r>
        <w:t>/</w:t>
      </w:r>
      <w:r w:rsidRPr="006B26C9">
        <w:rPr>
          <w:rFonts w:hint="eastAsia"/>
        </w:rPr>
        <w:t xml:space="preserve"> I2C</w:t>
      </w:r>
      <w:r w:rsidRPr="006B26C9">
        <w:rPr>
          <w:rFonts w:hint="eastAsia"/>
        </w:rPr>
        <w:t>设备指针</w:t>
      </w:r>
    </w:p>
    <w:p w14:paraId="0D657C87" w14:textId="77777777" w:rsidR="0002043A" w:rsidRPr="006B26C9" w:rsidRDefault="0002043A" w:rsidP="007E2038">
      <w:pPr>
        <w:pStyle w:val="a5"/>
        <w:ind w:firstLine="420"/>
      </w:pPr>
      <w:r w:rsidRPr="006B26C9">
        <w:t xml:space="preserve">    am_i2c_device_t *p_i2c_dev = &amp;(handle-&gt;i2c_dev);  </w:t>
      </w:r>
    </w:p>
    <w:p w14:paraId="0966F8B9" w14:textId="77777777" w:rsidR="0002043A" w:rsidRPr="006B26C9" w:rsidRDefault="0002043A" w:rsidP="007E2038">
      <w:pPr>
        <w:pStyle w:val="a5"/>
        <w:ind w:firstLine="420"/>
      </w:pPr>
      <w:r w:rsidRPr="006B26C9">
        <w:t xml:space="preserve">    ret = am_i2c_read(p_i2c_dev, LTR_553ALS_PS_DATA_0, ps_temp, 2);</w:t>
      </w:r>
    </w:p>
    <w:p w14:paraId="4E609517" w14:textId="77777777" w:rsidR="0002043A" w:rsidRPr="006B26C9" w:rsidRDefault="0002043A" w:rsidP="007E2038">
      <w:pPr>
        <w:pStyle w:val="a5"/>
        <w:ind w:firstLine="420"/>
      </w:pPr>
      <w:r w:rsidRPr="006B26C9">
        <w:rPr>
          <w:rFonts w:hint="eastAsia"/>
        </w:rPr>
        <w:t xml:space="preserve">    /</w:t>
      </w:r>
      <w:r>
        <w:t>/</w:t>
      </w:r>
      <w:r w:rsidRPr="006B26C9">
        <w:rPr>
          <w:rFonts w:hint="eastAsia"/>
        </w:rPr>
        <w:t xml:space="preserve"> </w:t>
      </w:r>
      <w:r w:rsidRPr="006B26C9">
        <w:rPr>
          <w:rFonts w:hint="eastAsia"/>
        </w:rPr>
        <w:t>检查发送是否失败</w:t>
      </w:r>
    </w:p>
    <w:p w14:paraId="6A4482EC" w14:textId="77777777" w:rsidR="0002043A" w:rsidRPr="006B26C9" w:rsidRDefault="0002043A" w:rsidP="007E2038">
      <w:pPr>
        <w:pStyle w:val="a5"/>
        <w:ind w:firstLine="420"/>
      </w:pPr>
      <w:r w:rsidRPr="006B26C9">
        <w:t xml:space="preserve">    if (ret != AM_OK) {</w:t>
      </w:r>
    </w:p>
    <w:p w14:paraId="615F8354" w14:textId="77777777" w:rsidR="0002043A" w:rsidRPr="006B26C9" w:rsidRDefault="0002043A" w:rsidP="007E2038">
      <w:pPr>
        <w:pStyle w:val="a5"/>
        <w:ind w:firstLine="420"/>
      </w:pPr>
      <w:r w:rsidRPr="006B26C9">
        <w:t xml:space="preserve">        return ret;</w:t>
      </w:r>
    </w:p>
    <w:p w14:paraId="283E276D" w14:textId="77777777" w:rsidR="0002043A" w:rsidRPr="006B26C9" w:rsidRDefault="0002043A" w:rsidP="007E2038">
      <w:pPr>
        <w:pStyle w:val="a5"/>
        <w:ind w:firstLine="420"/>
      </w:pPr>
      <w:r>
        <w:t xml:space="preserve">    }</w:t>
      </w:r>
    </w:p>
    <w:p w14:paraId="737B4860" w14:textId="77777777" w:rsidR="0002043A" w:rsidRPr="006B26C9" w:rsidRDefault="0002043A" w:rsidP="007E2038">
      <w:pPr>
        <w:pStyle w:val="a5"/>
        <w:ind w:firstLine="420"/>
      </w:pPr>
      <w:r w:rsidRPr="006B26C9">
        <w:rPr>
          <w:rFonts w:hint="eastAsia"/>
        </w:rPr>
        <w:t xml:space="preserve">    /</w:t>
      </w:r>
      <w:r>
        <w:t>/</w:t>
      </w:r>
      <w:r w:rsidRPr="006B26C9">
        <w:rPr>
          <w:rFonts w:hint="eastAsia"/>
        </w:rPr>
        <w:t xml:space="preserve"> </w:t>
      </w:r>
      <w:r w:rsidRPr="006B26C9">
        <w:rPr>
          <w:rFonts w:hint="eastAsia"/>
        </w:rPr>
        <w:t>数据合成</w:t>
      </w:r>
    </w:p>
    <w:p w14:paraId="5B948B87" w14:textId="77777777" w:rsidR="0002043A" w:rsidRPr="006B26C9" w:rsidRDefault="0002043A" w:rsidP="007E2038">
      <w:pPr>
        <w:pStyle w:val="a5"/>
        <w:ind w:firstLine="420"/>
      </w:pPr>
      <w:r w:rsidRPr="006B26C9">
        <w:t xml:space="preserve">    *p_ps = (uint16_t)((ps_temp[1] &amp; 0x07) &lt;&lt; 8 | ps_temp[0]); </w:t>
      </w:r>
    </w:p>
    <w:p w14:paraId="6CB98F3C" w14:textId="77777777" w:rsidR="0002043A" w:rsidRPr="006B26C9" w:rsidRDefault="0002043A" w:rsidP="007E2038">
      <w:pPr>
        <w:pStyle w:val="a5"/>
        <w:ind w:firstLine="420"/>
      </w:pPr>
      <w:r>
        <w:t xml:space="preserve">    return  ret;</w:t>
      </w:r>
    </w:p>
    <w:p w14:paraId="25B8DECB" w14:textId="77777777" w:rsidR="0002043A" w:rsidRPr="006B26C9" w:rsidRDefault="0002043A" w:rsidP="007E2038">
      <w:pPr>
        <w:pStyle w:val="a5"/>
        <w:ind w:firstLine="420"/>
      </w:pPr>
      <w:r w:rsidRPr="006B26C9">
        <w:t>}</w:t>
      </w:r>
    </w:p>
    <w:p w14:paraId="4047DE19" w14:textId="77777777" w:rsidR="0002043A" w:rsidRPr="0015697A" w:rsidRDefault="0002043A" w:rsidP="00A141DF">
      <w:pPr>
        <w:pStyle w:val="23"/>
        <w:numPr>
          <w:ilvl w:val="0"/>
          <w:numId w:val="78"/>
        </w:numPr>
        <w:spacing w:before="62" w:after="62"/>
        <w:rPr>
          <w:b/>
        </w:rPr>
      </w:pPr>
      <w:bookmarkStart w:id="591" w:name="_Ref527995377"/>
      <w:bookmarkStart w:id="592" w:name="_Ref527995374"/>
      <w:bookmarkEnd w:id="589"/>
      <w:r w:rsidRPr="0015697A">
        <w:rPr>
          <w:b/>
        </w:rPr>
        <w:t>使用范例</w:t>
      </w:r>
    </w:p>
    <w:p w14:paraId="20204272" w14:textId="77777777" w:rsidR="0002043A" w:rsidRPr="002B3161" w:rsidRDefault="0002043A" w:rsidP="0002043A">
      <w:pPr>
        <w:pStyle w:val="23"/>
        <w:spacing w:before="62" w:after="62"/>
      </w:pPr>
      <w:bookmarkStart w:id="593" w:name="_Ref528241742"/>
      <w:r w:rsidRPr="002B3161">
        <w:rPr>
          <w:rFonts w:hint="eastAsia"/>
        </w:rPr>
        <w:t>当完成初始化后，即可使用通用的</w:t>
      </w:r>
      <w:r>
        <w:rPr>
          <w:rFonts w:hint="eastAsia"/>
        </w:rPr>
        <w:t>光照轻度</w:t>
      </w:r>
      <w:r w:rsidRPr="002B3161">
        <w:rPr>
          <w:rFonts w:hint="eastAsia"/>
        </w:rPr>
        <w:t>读取接口和</w:t>
      </w:r>
      <w:r>
        <w:rPr>
          <w:rFonts w:hint="eastAsia"/>
        </w:rPr>
        <w:t>距离</w:t>
      </w:r>
      <w:r w:rsidRPr="002B3161">
        <w:t>读取接口</w:t>
      </w:r>
      <w:r w:rsidRPr="002B3161">
        <w:rPr>
          <w:rFonts w:hint="eastAsia"/>
        </w:rPr>
        <w:t>获取当前</w:t>
      </w:r>
      <w:r>
        <w:rPr>
          <w:rFonts w:hint="eastAsia"/>
        </w:rPr>
        <w:t>光照强度</w:t>
      </w:r>
      <w:r w:rsidRPr="002B3161">
        <w:rPr>
          <w:rFonts w:hint="eastAsia"/>
        </w:rPr>
        <w:t>及</w:t>
      </w:r>
      <w:r>
        <w:rPr>
          <w:rFonts w:hint="eastAsia"/>
        </w:rPr>
        <w:t>距离</w:t>
      </w:r>
      <w:r w:rsidRPr="002B3161">
        <w:rPr>
          <w:rFonts w:hint="eastAsia"/>
        </w:rPr>
        <w:t>，读取并通过串口打印当前</w:t>
      </w:r>
      <w:r>
        <w:rPr>
          <w:rFonts w:hint="eastAsia"/>
        </w:rPr>
        <w:t>光照轻度</w:t>
      </w:r>
      <w:r w:rsidRPr="002B3161">
        <w:rPr>
          <w:rFonts w:hint="eastAsia"/>
        </w:rPr>
        <w:t>及</w:t>
      </w:r>
      <w:r>
        <w:rPr>
          <w:rFonts w:hint="eastAsia"/>
        </w:rPr>
        <w:t>距离</w:t>
      </w:r>
      <w:r w:rsidRPr="002B3161">
        <w:t>信息</w:t>
      </w:r>
      <w:r w:rsidRPr="002B3161">
        <w:rPr>
          <w:rFonts w:hint="eastAsia"/>
        </w:rPr>
        <w:t>的范例程序详见</w:t>
      </w:r>
      <w:r>
        <w:fldChar w:fldCharType="begin"/>
      </w:r>
      <w:r>
        <w:instrText xml:space="preserve"> </w:instrText>
      </w:r>
      <w:r>
        <w:rPr>
          <w:rFonts w:hint="eastAsia"/>
        </w:rPr>
        <w:instrText>REF _Ref528683390 \h</w:instrText>
      </w:r>
      <w:r>
        <w:instrText xml:space="preserve"> </w:instrText>
      </w:r>
      <w:r>
        <w:fldChar w:fldCharType="separate"/>
      </w:r>
      <w:r w:rsidR="00B93B10">
        <w:rPr>
          <w:rFonts w:hint="eastAsia"/>
        </w:rPr>
        <w:t>程序清单</w:t>
      </w:r>
      <w:r w:rsidR="00B93B10">
        <w:rPr>
          <w:noProof/>
        </w:rPr>
        <w:t>5</w:t>
      </w:r>
      <w:r w:rsidR="00B93B10">
        <w:t>.</w:t>
      </w:r>
      <w:r w:rsidR="00B93B10">
        <w:rPr>
          <w:noProof/>
        </w:rPr>
        <w:t>86</w:t>
      </w:r>
      <w:r>
        <w:fldChar w:fldCharType="end"/>
      </w:r>
      <w:r w:rsidRPr="002B3161">
        <w:rPr>
          <w:rFonts w:hint="eastAsia"/>
        </w:rPr>
        <w:t>。</w:t>
      </w:r>
    </w:p>
    <w:p w14:paraId="10A1CF55" w14:textId="04226605" w:rsidR="0002043A" w:rsidRDefault="0002043A" w:rsidP="0002043A">
      <w:pPr>
        <w:pStyle w:val="a7"/>
        <w:keepNext/>
        <w:spacing w:before="62" w:after="62"/>
      </w:pPr>
      <w:bookmarkStart w:id="594" w:name="_Ref528683390"/>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87</w:t>
      </w:r>
      <w:r w:rsidR="00A26C7F">
        <w:fldChar w:fldCharType="end"/>
      </w:r>
      <w:bookmarkEnd w:id="591"/>
      <w:bookmarkEnd w:id="593"/>
      <w:bookmarkEnd w:id="594"/>
      <w:r>
        <w:t xml:space="preserve">  </w:t>
      </w:r>
      <w:r>
        <w:t>使用</w:t>
      </w:r>
      <w:r>
        <w:rPr>
          <w:lang w:val="de-DE"/>
        </w:rPr>
        <w:t>LTR-553ALS</w:t>
      </w:r>
      <w:r>
        <w:rPr>
          <w:lang w:val="de-DE"/>
        </w:rPr>
        <w:t>检测光强及距离范例程序</w:t>
      </w:r>
      <w:bookmarkEnd w:id="592"/>
    </w:p>
    <w:p w14:paraId="2A9BA109" w14:textId="77777777" w:rsidR="0002043A" w:rsidRPr="002C2811" w:rsidRDefault="0002043A" w:rsidP="007E2038">
      <w:pPr>
        <w:pStyle w:val="a5"/>
        <w:ind w:firstLine="420"/>
      </w:pPr>
      <w:r w:rsidRPr="002C2811">
        <w:t>void demo_ltr_553als_entry (void)</w:t>
      </w:r>
    </w:p>
    <w:p w14:paraId="2F7D8FBE" w14:textId="77777777" w:rsidR="0002043A" w:rsidRPr="002C2811" w:rsidRDefault="0002043A" w:rsidP="007E2038">
      <w:pPr>
        <w:pStyle w:val="a5"/>
        <w:ind w:firstLine="420"/>
      </w:pPr>
      <w:r w:rsidRPr="002C2811">
        <w:t>{</w:t>
      </w:r>
    </w:p>
    <w:p w14:paraId="7F002BB5" w14:textId="77777777" w:rsidR="0002043A" w:rsidRPr="002C2811" w:rsidRDefault="0002043A" w:rsidP="007E2038">
      <w:pPr>
        <w:pStyle w:val="a5"/>
        <w:ind w:firstLine="420"/>
      </w:pPr>
      <w:r w:rsidRPr="002C2811">
        <w:t>uint16_t als = 0;</w:t>
      </w:r>
    </w:p>
    <w:p w14:paraId="4499CE17" w14:textId="77777777" w:rsidR="0002043A" w:rsidRPr="002C2811" w:rsidRDefault="0002043A" w:rsidP="007E2038">
      <w:pPr>
        <w:pStyle w:val="a5"/>
        <w:ind w:firstLine="420"/>
      </w:pPr>
      <w:r w:rsidRPr="002C2811">
        <w:t>uint16_t ps = 0;</w:t>
      </w:r>
    </w:p>
    <w:p w14:paraId="5B8434A0" w14:textId="77777777" w:rsidR="0002043A" w:rsidRPr="002C2811" w:rsidRDefault="0002043A" w:rsidP="007E2038">
      <w:pPr>
        <w:pStyle w:val="a5"/>
        <w:ind w:firstLine="420"/>
      </w:pPr>
      <w:r w:rsidRPr="002C2811">
        <w:t>am_ltr_553als_handle_t handle;</w:t>
      </w:r>
    </w:p>
    <w:p w14:paraId="79E3CA05" w14:textId="77777777" w:rsidR="0002043A" w:rsidRPr="002C2811" w:rsidRDefault="0002043A" w:rsidP="007E2038">
      <w:pPr>
        <w:pStyle w:val="a5"/>
        <w:ind w:firstLine="420"/>
      </w:pPr>
      <w:r w:rsidRPr="002C2811">
        <w:t>handle = am_ltr_553als_inst_init();</w:t>
      </w:r>
      <w:r w:rsidRPr="002C2811">
        <w:tab/>
      </w:r>
      <w:r w:rsidRPr="002C2811">
        <w:tab/>
      </w:r>
      <w:r w:rsidRPr="002C2811">
        <w:tab/>
        <w:t>//LTR_553ALS</w:t>
      </w:r>
      <w:r w:rsidRPr="002C2811">
        <w:t>实例初始化</w:t>
      </w:r>
    </w:p>
    <w:p w14:paraId="32CA113C" w14:textId="77777777" w:rsidR="0002043A" w:rsidRPr="002C2811" w:rsidRDefault="0002043A" w:rsidP="007E2038">
      <w:pPr>
        <w:pStyle w:val="a5"/>
        <w:ind w:firstLine="420"/>
      </w:pPr>
      <w:r w:rsidRPr="002C2811">
        <w:t>while (1) {</w:t>
      </w:r>
    </w:p>
    <w:p w14:paraId="0D040889" w14:textId="77777777" w:rsidR="0002043A" w:rsidRPr="002C2811" w:rsidRDefault="0002043A" w:rsidP="007E2038">
      <w:pPr>
        <w:pStyle w:val="a5"/>
        <w:ind w:firstLine="420"/>
      </w:pPr>
      <w:r w:rsidRPr="002C2811">
        <w:lastRenderedPageBreak/>
        <w:t>am_ltr_5</w:t>
      </w:r>
      <w:r>
        <w:t>53als_read_als (handle, &amp;als);</w:t>
      </w:r>
      <w:r>
        <w:tab/>
      </w:r>
      <w:r w:rsidRPr="002C2811">
        <w:t>//</w:t>
      </w:r>
      <w:r w:rsidRPr="002C2811">
        <w:t>读取光照强度</w:t>
      </w:r>
    </w:p>
    <w:p w14:paraId="6EC82C29" w14:textId="77777777" w:rsidR="0002043A" w:rsidRPr="002C2811" w:rsidRDefault="0002043A" w:rsidP="007E2038">
      <w:pPr>
        <w:pStyle w:val="a5"/>
        <w:ind w:firstLine="420"/>
      </w:pPr>
      <w:r w:rsidRPr="002C2811">
        <w:t>am_ltr_553</w:t>
      </w:r>
      <w:r>
        <w:t>als_read_ps (handle, &amp;ps);</w:t>
      </w:r>
      <w:r>
        <w:tab/>
      </w:r>
      <w:r w:rsidRPr="002C2811">
        <w:t>//</w:t>
      </w:r>
      <w:r w:rsidRPr="002C2811">
        <w:t>读取距离值</w:t>
      </w:r>
    </w:p>
    <w:p w14:paraId="10530A2C" w14:textId="77777777" w:rsidR="0002043A" w:rsidRPr="002C2811" w:rsidRDefault="0002043A" w:rsidP="007E2038">
      <w:pPr>
        <w:pStyle w:val="a5"/>
        <w:ind w:firstLine="420"/>
      </w:pPr>
      <w:r w:rsidRPr="002C2811">
        <w:t>AM_DBG_INFO("LTR_553ALS = %d     LTR_553PS = %d\r\n", als, ps);</w:t>
      </w:r>
      <w:r w:rsidRPr="002C2811">
        <w:tab/>
      </w:r>
    </w:p>
    <w:p w14:paraId="5CB9F567" w14:textId="77777777" w:rsidR="0002043A" w:rsidRPr="002C2811" w:rsidRDefault="0002043A" w:rsidP="007E2038">
      <w:pPr>
        <w:pStyle w:val="a5"/>
        <w:ind w:firstLine="420"/>
      </w:pPr>
      <w:r w:rsidRPr="002C2811">
        <w:t>am_mdelay(500);</w:t>
      </w:r>
    </w:p>
    <w:p w14:paraId="65084BD4" w14:textId="77777777" w:rsidR="0002043A" w:rsidRPr="002C2811" w:rsidRDefault="0002043A" w:rsidP="007E2038">
      <w:pPr>
        <w:pStyle w:val="a5"/>
        <w:ind w:firstLine="420"/>
      </w:pPr>
      <w:r w:rsidRPr="002C2811">
        <w:t>}</w:t>
      </w:r>
    </w:p>
    <w:p w14:paraId="0A51F4F0" w14:textId="77777777" w:rsidR="0002043A" w:rsidRPr="00FB1510" w:rsidRDefault="0002043A" w:rsidP="007E2038">
      <w:pPr>
        <w:pStyle w:val="a5"/>
        <w:ind w:firstLine="420"/>
      </w:pPr>
      <w:r w:rsidRPr="002C2811">
        <w:rPr>
          <w:rFonts w:hint="eastAsia"/>
        </w:rPr>
        <w:t>}</w:t>
      </w:r>
      <w:bookmarkStart w:id="595" w:name="_Toc528141049"/>
    </w:p>
    <w:p w14:paraId="052E4467" w14:textId="41007741" w:rsidR="0002043A" w:rsidRDefault="0002043A" w:rsidP="0002043A">
      <w:pPr>
        <w:pStyle w:val="20"/>
        <w:rPr>
          <w:lang w:val="de-DE"/>
        </w:rPr>
      </w:pPr>
      <w:bookmarkStart w:id="596" w:name="_Toc528685849"/>
      <w:bookmarkStart w:id="597" w:name="_Toc528750853"/>
      <w:bookmarkStart w:id="598" w:name="_Toc6175882"/>
      <w:r w:rsidRPr="00D64381">
        <w:rPr>
          <w:lang w:val="de-DE"/>
        </w:rPr>
        <w:t>HTS221</w:t>
      </w:r>
      <w:bookmarkEnd w:id="595"/>
      <w:bookmarkEnd w:id="596"/>
      <w:bookmarkEnd w:id="597"/>
      <w:r>
        <w:rPr>
          <w:lang w:val="de-DE"/>
        </w:rPr>
        <w:t xml:space="preserve"> </w:t>
      </w:r>
      <w:r>
        <w:rPr>
          <w:rFonts w:hint="eastAsia"/>
        </w:rPr>
        <w:t>传感器组件</w:t>
      </w:r>
      <w:bookmarkEnd w:id="598"/>
    </w:p>
    <w:p w14:paraId="5B02D325" w14:textId="77777777" w:rsidR="0002043A" w:rsidRPr="00792311" w:rsidRDefault="0002043A" w:rsidP="0002043A">
      <w:pPr>
        <w:pStyle w:val="30"/>
        <w:rPr>
          <w:lang w:val="de-DE"/>
        </w:rPr>
      </w:pPr>
      <w:bookmarkStart w:id="599" w:name="_Toc528750854"/>
      <w:bookmarkStart w:id="600" w:name="_Toc6175883"/>
      <w:r>
        <w:rPr>
          <w:rFonts w:hint="eastAsia"/>
          <w:lang w:val="de-DE"/>
        </w:rPr>
        <w:t>器件介绍</w:t>
      </w:r>
      <w:bookmarkEnd w:id="599"/>
      <w:bookmarkEnd w:id="600"/>
    </w:p>
    <w:p w14:paraId="166B2755" w14:textId="66E1381B" w:rsidR="0002043A" w:rsidRDefault="0002043A" w:rsidP="0002043A">
      <w:pPr>
        <w:pStyle w:val="a7"/>
        <w:keepNext/>
        <w:framePr w:w="3738" w:h="1974" w:hRule="exact" w:hSpace="181" w:wrap="around" w:vAnchor="text" w:hAnchor="page" w:x="6347" w:y="25"/>
        <w:spacing w:before="62" w:after="62"/>
        <w:jc w:val="both"/>
      </w:pPr>
      <w:r w:rsidRPr="00B21106">
        <w:rPr>
          <w:noProof/>
        </w:rPr>
        <w:drawing>
          <wp:inline distT="0" distB="0" distL="0" distR="0" wp14:anchorId="2C86226F" wp14:editId="1BF025A7">
            <wp:extent cx="2377440" cy="73152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77440" cy="731520"/>
                    </a:xfrm>
                    <a:prstGeom prst="rect">
                      <a:avLst/>
                    </a:prstGeom>
                    <a:noFill/>
                    <a:ln>
                      <a:noFill/>
                    </a:ln>
                  </pic:spPr>
                </pic:pic>
              </a:graphicData>
            </a:graphic>
          </wp:inline>
        </w:drawing>
      </w:r>
    </w:p>
    <w:p w14:paraId="27D0A925" w14:textId="69627CB8" w:rsidR="0002043A" w:rsidRPr="00184227" w:rsidRDefault="0002043A" w:rsidP="0002043A">
      <w:pPr>
        <w:pStyle w:val="a7"/>
        <w:framePr w:w="3738" w:h="1974" w:hRule="exact" w:hSpace="181" w:wrap="around" w:vAnchor="text" w:hAnchor="page" w:x="6347" w:y="25"/>
        <w:spacing w:before="62" w:after="62"/>
      </w:pPr>
      <w:bookmarkStart w:id="601" w:name="_Ref528325934"/>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5</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15</w:t>
      </w:r>
      <w:r w:rsidR="006352F3">
        <w:fldChar w:fldCharType="end"/>
      </w:r>
      <w:bookmarkEnd w:id="601"/>
      <w:r>
        <w:t xml:space="preserve">  HTS221</w:t>
      </w:r>
      <w:r>
        <w:t>应用电路</w:t>
      </w:r>
    </w:p>
    <w:p w14:paraId="0AF5ABF0" w14:textId="77777777" w:rsidR="0002043A" w:rsidRPr="002F4D0E" w:rsidRDefault="0002043A" w:rsidP="0002043A">
      <w:pPr>
        <w:pStyle w:val="23"/>
        <w:spacing w:before="62" w:after="62"/>
        <w:rPr>
          <w:lang w:val="de-DE"/>
        </w:rPr>
      </w:pPr>
      <w:r w:rsidRPr="002F4D0E">
        <w:rPr>
          <w:rFonts w:hint="eastAsia"/>
          <w:lang w:val="de-DE"/>
        </w:rPr>
        <w:t>HTS221</w:t>
      </w:r>
      <w:r w:rsidRPr="002F4D0E">
        <w:rPr>
          <w:rFonts w:hint="eastAsia"/>
          <w:lang w:val="de-DE"/>
        </w:rPr>
        <w:t>是一款测量相对湿度和温度的超紧凑型传感器。它包括一个传感元件和一个混合信号</w:t>
      </w:r>
      <w:r w:rsidRPr="002F4D0E">
        <w:rPr>
          <w:rFonts w:hint="eastAsia"/>
          <w:lang w:val="de-DE"/>
        </w:rPr>
        <w:t>ASIC</w:t>
      </w:r>
      <w:r w:rsidRPr="002F4D0E">
        <w:rPr>
          <w:rFonts w:hint="eastAsia"/>
          <w:lang w:val="de-DE"/>
        </w:rPr>
        <w:t>，通过数字串行接口传输测量信息。传感元件由能够检测相对湿度变化的电容器组成，并使用专用</w:t>
      </w:r>
      <w:r w:rsidRPr="002F4D0E">
        <w:rPr>
          <w:rFonts w:hint="eastAsia"/>
          <w:lang w:val="de-DE"/>
        </w:rPr>
        <w:t>ST</w:t>
      </w:r>
      <w:r w:rsidRPr="002F4D0E">
        <w:rPr>
          <w:rFonts w:hint="eastAsia"/>
          <w:lang w:val="de-DE"/>
        </w:rPr>
        <w:t>工艺制造。</w:t>
      </w:r>
      <w:r w:rsidRPr="002F4D0E">
        <w:rPr>
          <w:rFonts w:hint="eastAsia"/>
          <w:lang w:val="de-DE"/>
        </w:rPr>
        <w:t>HTS221</w:t>
      </w:r>
      <w:r w:rsidRPr="002F4D0E">
        <w:rPr>
          <w:rFonts w:hint="eastAsia"/>
          <w:lang w:val="de-DE"/>
        </w:rPr>
        <w:t>采用</w:t>
      </w:r>
      <w:r w:rsidRPr="002F4D0E">
        <w:rPr>
          <w:rFonts w:hint="eastAsia"/>
          <w:lang w:val="de-DE"/>
        </w:rPr>
        <w:t>HLGA</w:t>
      </w:r>
      <w:r w:rsidRPr="002F4D0E">
        <w:rPr>
          <w:rFonts w:hint="eastAsia"/>
          <w:lang w:val="de-DE"/>
        </w:rPr>
        <w:t>封装，可在</w:t>
      </w:r>
      <w:r w:rsidRPr="002F4D0E">
        <w:rPr>
          <w:rFonts w:hint="eastAsia"/>
          <w:lang w:val="de-DE"/>
        </w:rPr>
        <w:t>-40</w:t>
      </w:r>
      <w:r w:rsidRPr="002F4D0E">
        <w:rPr>
          <w:rFonts w:hint="eastAsia"/>
          <w:lang w:val="de-DE"/>
        </w:rPr>
        <w:t>℃至</w:t>
      </w:r>
      <w:r w:rsidRPr="002F4D0E">
        <w:rPr>
          <w:rFonts w:hint="eastAsia"/>
          <w:lang w:val="de-DE"/>
        </w:rPr>
        <w:t>+ 120</w:t>
      </w:r>
      <w:r w:rsidRPr="002F4D0E">
        <w:rPr>
          <w:rFonts w:hint="eastAsia"/>
          <w:lang w:val="de-DE"/>
        </w:rPr>
        <w:t>℃的温度范围内工作。连接方式详见</w:t>
      </w:r>
      <w:r w:rsidRPr="002F4D0E">
        <w:rPr>
          <w:lang w:val="de-DE"/>
        </w:rPr>
        <w:fldChar w:fldCharType="begin"/>
      </w:r>
      <w:r w:rsidRPr="002F4D0E">
        <w:rPr>
          <w:lang w:val="de-DE"/>
        </w:rPr>
        <w:instrText xml:space="preserve"> </w:instrText>
      </w:r>
      <w:r w:rsidRPr="002F4D0E">
        <w:rPr>
          <w:rFonts w:hint="eastAsia"/>
          <w:lang w:val="de-DE"/>
        </w:rPr>
        <w:instrText>REF _Ref528325934 \h</w:instrText>
      </w:r>
      <w:r w:rsidRPr="002F4D0E">
        <w:rPr>
          <w:lang w:val="de-DE"/>
        </w:rPr>
        <w:instrText xml:space="preserve">  \* MERGEFORMAT </w:instrText>
      </w:r>
      <w:r w:rsidRPr="002F4D0E">
        <w:rPr>
          <w:lang w:val="de-DE"/>
        </w:rPr>
      </w:r>
      <w:r w:rsidRPr="002F4D0E">
        <w:rPr>
          <w:lang w:val="de-DE"/>
        </w:rPr>
        <w:fldChar w:fldCharType="separate"/>
      </w:r>
      <w:r w:rsidR="00B93B10">
        <w:rPr>
          <w:rFonts w:hint="eastAsia"/>
        </w:rPr>
        <w:t>图</w:t>
      </w:r>
      <w:r w:rsidR="00B93B10">
        <w:t>5.15</w:t>
      </w:r>
      <w:r w:rsidRPr="002F4D0E">
        <w:rPr>
          <w:lang w:val="de-DE"/>
        </w:rPr>
        <w:fldChar w:fldCharType="end"/>
      </w:r>
      <w:r w:rsidRPr="002F4D0E">
        <w:rPr>
          <w:rFonts w:hint="eastAsia"/>
          <w:lang w:val="de-DE"/>
        </w:rPr>
        <w:t>。</w:t>
      </w:r>
    </w:p>
    <w:p w14:paraId="0DD1D235" w14:textId="77777777" w:rsidR="0002043A" w:rsidRDefault="0002043A" w:rsidP="0002043A">
      <w:pPr>
        <w:pStyle w:val="30"/>
        <w:rPr>
          <w:lang w:val="de-DE"/>
        </w:rPr>
      </w:pPr>
      <w:bookmarkStart w:id="602" w:name="_Toc528141051"/>
      <w:bookmarkStart w:id="603" w:name="_Toc528685851"/>
      <w:bookmarkStart w:id="604" w:name="_Toc528750855"/>
      <w:bookmarkStart w:id="605" w:name="_Toc6175884"/>
      <w:r w:rsidRPr="00D64381">
        <w:rPr>
          <w:lang w:val="de-DE"/>
        </w:rPr>
        <w:t>HTS221</w:t>
      </w:r>
      <w:bookmarkEnd w:id="602"/>
      <w:bookmarkEnd w:id="603"/>
      <w:r>
        <w:rPr>
          <w:rFonts w:hint="eastAsia"/>
          <w:lang w:val="de-DE"/>
        </w:rPr>
        <w:t>初始化</w:t>
      </w:r>
      <w:bookmarkEnd w:id="604"/>
      <w:bookmarkEnd w:id="605"/>
    </w:p>
    <w:p w14:paraId="457A01B0" w14:textId="77777777" w:rsidR="0002043A" w:rsidRPr="00CD74E3" w:rsidRDefault="0002043A" w:rsidP="0002043A">
      <w:pPr>
        <w:pStyle w:val="23"/>
        <w:spacing w:before="62" w:after="62"/>
        <w:rPr>
          <w:lang w:val="de-DE"/>
        </w:rPr>
      </w:pPr>
      <w:r w:rsidRPr="00CD74E3">
        <w:rPr>
          <w:lang w:val="de-DE"/>
        </w:rPr>
        <w:t>AMetal</w:t>
      </w:r>
      <w:r>
        <w:rPr>
          <w:rFonts w:hint="eastAsia"/>
        </w:rPr>
        <w:t>提供</w:t>
      </w:r>
      <w:r>
        <w:t>了</w:t>
      </w:r>
      <w:r>
        <w:rPr>
          <w:lang w:val="de-DE"/>
        </w:rPr>
        <w:t>HTS221</w:t>
      </w:r>
      <w:r>
        <w:t>的驱动</w:t>
      </w:r>
      <w:r w:rsidRPr="00CD74E3">
        <w:rPr>
          <w:lang w:val="de-DE"/>
        </w:rPr>
        <w:t>，</w:t>
      </w:r>
      <w:r>
        <w:rPr>
          <w:rFonts w:hint="eastAsia"/>
        </w:rPr>
        <w:t>在</w:t>
      </w:r>
      <w:r>
        <w:t>使用</w:t>
      </w:r>
      <w:r>
        <w:rPr>
          <w:lang w:val="de-DE"/>
        </w:rPr>
        <w:t>HTS221</w:t>
      </w:r>
      <w:r>
        <w:rPr>
          <w:rFonts w:hint="eastAsia"/>
        </w:rPr>
        <w:t>前</w:t>
      </w:r>
      <w:r w:rsidRPr="00CD74E3">
        <w:rPr>
          <w:lang w:val="de-DE"/>
        </w:rPr>
        <w:t>，</w:t>
      </w:r>
      <w:r>
        <w:t>必须完成</w:t>
      </w:r>
      <w:r>
        <w:rPr>
          <w:lang w:val="de-DE"/>
        </w:rPr>
        <w:t>HTS221</w:t>
      </w:r>
      <w:r>
        <w:rPr>
          <w:rFonts w:hint="eastAsia"/>
        </w:rPr>
        <w:t>初始化</w:t>
      </w:r>
      <w:r>
        <w:t>操作</w:t>
      </w:r>
      <w:r w:rsidRPr="00CD74E3">
        <w:rPr>
          <w:lang w:val="de-DE"/>
        </w:rPr>
        <w:t>，</w:t>
      </w:r>
      <w:r>
        <w:t>以获取</w:t>
      </w:r>
      <w:r>
        <w:rPr>
          <w:rFonts w:hint="eastAsia"/>
        </w:rPr>
        <w:t>到</w:t>
      </w:r>
      <w:r>
        <w:t>对应</w:t>
      </w:r>
      <w:r>
        <w:rPr>
          <w:rFonts w:hint="eastAsia"/>
        </w:rPr>
        <w:t>的</w:t>
      </w:r>
      <w:r>
        <w:t>操作句柄</w:t>
      </w:r>
      <w:r w:rsidRPr="00CD74E3">
        <w:rPr>
          <w:lang w:val="de-DE"/>
        </w:rPr>
        <w:t>，</w:t>
      </w:r>
      <w:r>
        <w:t>进而使用</w:t>
      </w:r>
      <w:r>
        <w:rPr>
          <w:lang w:val="de-DE"/>
        </w:rPr>
        <w:t>HTS221</w:t>
      </w:r>
      <w:r>
        <w:rPr>
          <w:rFonts w:hint="eastAsia"/>
        </w:rPr>
        <w:t>的</w:t>
      </w:r>
      <w:r>
        <w:t>各种功能</w:t>
      </w:r>
      <w:r w:rsidRPr="00CD74E3">
        <w:rPr>
          <w:rFonts w:hint="eastAsia"/>
          <w:lang w:val="de-DE"/>
        </w:rPr>
        <w:t>，</w:t>
      </w:r>
      <w:r w:rsidRPr="002F4D0E">
        <w:rPr>
          <w:rFonts w:hint="eastAsia"/>
        </w:rPr>
        <w:t>其函数</w:t>
      </w:r>
      <w:r w:rsidRPr="00CD74E3">
        <w:rPr>
          <w:rFonts w:hint="eastAsia"/>
          <w:lang w:val="de-DE"/>
        </w:rPr>
        <w:t>（</w:t>
      </w:r>
      <w:r w:rsidRPr="00CD74E3">
        <w:rPr>
          <w:lang w:val="de-DE"/>
        </w:rPr>
        <w:t>am_</w:t>
      </w:r>
      <w:r w:rsidRPr="00CD74E3">
        <w:rPr>
          <w:rFonts w:hint="eastAsia"/>
          <w:lang w:val="de-DE"/>
        </w:rPr>
        <w:t>hts221</w:t>
      </w:r>
      <w:r w:rsidRPr="00CD74E3">
        <w:rPr>
          <w:lang w:val="de-DE"/>
        </w:rPr>
        <w:t>.h</w:t>
      </w:r>
      <w:r w:rsidRPr="00CD74E3">
        <w:rPr>
          <w:rFonts w:hint="eastAsia"/>
          <w:lang w:val="de-DE"/>
        </w:rPr>
        <w:t>）</w:t>
      </w:r>
      <w:r w:rsidRPr="002F4D0E">
        <w:rPr>
          <w:rFonts w:hint="eastAsia"/>
        </w:rPr>
        <w:t>的原型为</w:t>
      </w:r>
      <w:r w:rsidRPr="00CD74E3">
        <w:rPr>
          <w:rFonts w:hint="eastAsia"/>
          <w:lang w:val="de-DE"/>
        </w:rPr>
        <w:t>：</w:t>
      </w:r>
    </w:p>
    <w:p w14:paraId="749F8CE2" w14:textId="77777777" w:rsidR="0002043A" w:rsidRPr="00FB1510" w:rsidRDefault="0002043A" w:rsidP="0002043A">
      <w:pPr>
        <w:pStyle w:val="a5"/>
      </w:pPr>
      <w:r w:rsidRPr="00FB1510">
        <w:t xml:space="preserve">am_hts221_handle_t am_hts221_init (am_hts221_dev_t </w:t>
      </w:r>
      <w:r w:rsidRPr="00FB1510">
        <w:tab/>
      </w:r>
      <w:r w:rsidRPr="00FB1510">
        <w:tab/>
      </w:r>
      <w:r w:rsidRPr="00FB1510">
        <w:tab/>
        <w:t xml:space="preserve">*p_dev, </w:t>
      </w:r>
    </w:p>
    <w:p w14:paraId="27ECB30A" w14:textId="77777777" w:rsidR="0002043A" w:rsidRPr="00FB1510" w:rsidRDefault="0002043A" w:rsidP="0002043A">
      <w:pPr>
        <w:pStyle w:val="a5"/>
      </w:pPr>
      <w:r w:rsidRPr="00FB1510">
        <w:t xml:space="preserve">                               const am_hts221_devinfo_t </w:t>
      </w:r>
      <w:r w:rsidRPr="00FB1510">
        <w:tab/>
        <w:t>*p_devinfo,</w:t>
      </w:r>
    </w:p>
    <w:p w14:paraId="3E9D40B4" w14:textId="77777777" w:rsidR="0002043A" w:rsidRPr="00FB1510" w:rsidRDefault="0002043A" w:rsidP="0002043A">
      <w:pPr>
        <w:pStyle w:val="a5"/>
      </w:pPr>
      <w:r w:rsidRPr="00FB1510">
        <w:t xml:space="preserve">                               am_i2c_handle_t </w:t>
      </w:r>
      <w:r w:rsidRPr="00FB1510">
        <w:tab/>
      </w:r>
      <w:r w:rsidRPr="00FB1510">
        <w:tab/>
      </w:r>
      <w:r w:rsidRPr="00FB1510">
        <w:tab/>
        <w:t xml:space="preserve"> i2c_handle)</w:t>
      </w:r>
    </w:p>
    <w:p w14:paraId="31C80A77" w14:textId="77777777" w:rsidR="0002043A" w:rsidRPr="007448B1" w:rsidRDefault="0002043A" w:rsidP="0002043A">
      <w:pPr>
        <w:spacing w:before="62" w:after="62"/>
        <w:rPr>
          <w:lang w:val="de-DE"/>
        </w:rPr>
      </w:pPr>
      <w:r>
        <w:rPr>
          <w:lang w:val="de-DE"/>
        </w:rPr>
        <w:tab/>
      </w:r>
      <w:r>
        <w:rPr>
          <w:lang w:val="de-DE"/>
        </w:rPr>
        <w:t>该函数用于将</w:t>
      </w:r>
      <w:r w:rsidRPr="00D64381">
        <w:rPr>
          <w:lang w:val="de-DE"/>
        </w:rPr>
        <w:t>HTS221</w:t>
      </w:r>
      <w:r>
        <w:rPr>
          <w:lang w:val="de-DE"/>
        </w:rPr>
        <w:t>按照用户配置的实例信息初始化</w:t>
      </w:r>
      <w:r>
        <w:rPr>
          <w:rFonts w:hint="eastAsia"/>
          <w:lang w:val="de-DE"/>
        </w:rPr>
        <w:t>，初始化完成后即可使用接口函数</w:t>
      </w:r>
      <w:r>
        <w:rPr>
          <w:lang w:val="de-DE"/>
        </w:rPr>
        <w:t>获取当前的光强和距离</w:t>
      </w:r>
      <w:r>
        <w:rPr>
          <w:rFonts w:hint="eastAsia"/>
          <w:lang w:val="de-DE"/>
        </w:rPr>
        <w:t>。</w:t>
      </w:r>
      <w:r>
        <w:rPr>
          <w:lang w:val="de-DE"/>
        </w:rPr>
        <w:t>p_dev</w:t>
      </w:r>
      <w:r>
        <w:rPr>
          <w:lang w:val="de-DE"/>
        </w:rPr>
        <w:t>为指向</w:t>
      </w:r>
      <w:r w:rsidRPr="009D23F4">
        <w:rPr>
          <w:lang w:val="de-DE"/>
        </w:rPr>
        <w:t>am_hts221_dev_t</w:t>
      </w:r>
      <w:r w:rsidRPr="00145BA9">
        <w:rPr>
          <w:lang w:val="de-DE"/>
        </w:rPr>
        <w:t>类型实例的指针</w:t>
      </w:r>
      <w:r w:rsidRPr="00145BA9">
        <w:rPr>
          <w:rFonts w:hint="eastAsia"/>
          <w:lang w:val="de-DE"/>
        </w:rPr>
        <w:t>，</w:t>
      </w:r>
      <w:r w:rsidRPr="00145BA9">
        <w:rPr>
          <w:lang w:val="de-DE"/>
        </w:rPr>
        <w:t>p_devinfo</w:t>
      </w:r>
      <w:r w:rsidRPr="00145BA9">
        <w:rPr>
          <w:lang w:val="de-DE"/>
        </w:rPr>
        <w:t>为指向</w:t>
      </w:r>
      <w:r w:rsidRPr="009D23F4">
        <w:rPr>
          <w:lang w:val="de-DE"/>
        </w:rPr>
        <w:t>const am_hts221_devinfo_t</w:t>
      </w:r>
      <w:r w:rsidRPr="00145BA9">
        <w:rPr>
          <w:lang w:val="de-DE"/>
        </w:rPr>
        <w:t>类型实例</w:t>
      </w:r>
      <w:r>
        <w:t>信息的指</w:t>
      </w:r>
      <w:r w:rsidRPr="00145BA9">
        <w:rPr>
          <w:lang w:val="de-DE"/>
        </w:rPr>
        <w:t>针</w:t>
      </w:r>
      <w:r w:rsidRPr="00145BA9">
        <w:rPr>
          <w:rFonts w:hint="eastAsia"/>
          <w:lang w:val="de-DE"/>
        </w:rPr>
        <w:t>，</w:t>
      </w:r>
      <w:r w:rsidRPr="00145BA9">
        <w:rPr>
          <w:lang w:val="de-DE"/>
        </w:rPr>
        <w:t>i2c_handle</w:t>
      </w:r>
      <w:r w:rsidRPr="00145BA9">
        <w:rPr>
          <w:lang w:val="de-DE"/>
        </w:rPr>
        <w:t>为与</w:t>
      </w:r>
      <w:r w:rsidRPr="00D64381">
        <w:rPr>
          <w:lang w:val="de-DE"/>
        </w:rPr>
        <w:t>HTS221</w:t>
      </w:r>
      <w:r>
        <w:rPr>
          <w:lang w:val="de-DE"/>
        </w:rPr>
        <w:t>通信的</w:t>
      </w:r>
      <w:r w:rsidRPr="00EF7E49">
        <w:rPr>
          <w:rFonts w:hint="eastAsia"/>
        </w:rPr>
        <w:t>I</w:t>
      </w:r>
      <w:r w:rsidRPr="0026712E">
        <w:rPr>
          <w:rFonts w:hint="eastAsia"/>
          <w:vertAlign w:val="superscript"/>
        </w:rPr>
        <w:t>2</w:t>
      </w:r>
      <w:r w:rsidRPr="00EF7E49">
        <w:rPr>
          <w:rFonts w:hint="eastAsia"/>
        </w:rPr>
        <w:t>C</w:t>
      </w:r>
      <w:r>
        <w:rPr>
          <w:rFonts w:hint="eastAsia"/>
        </w:rPr>
        <w:t>实例句柄。</w:t>
      </w:r>
    </w:p>
    <w:p w14:paraId="62463F3C" w14:textId="77777777" w:rsidR="0002043A" w:rsidRPr="00F70F5E" w:rsidRDefault="0002043A" w:rsidP="00A141DF">
      <w:pPr>
        <w:pStyle w:val="afffb"/>
        <w:numPr>
          <w:ilvl w:val="0"/>
          <w:numId w:val="79"/>
        </w:numPr>
        <w:spacing w:before="62" w:after="62"/>
        <w:ind w:firstLineChars="0"/>
        <w:rPr>
          <w:b/>
          <w:lang w:val="de-DE"/>
        </w:rPr>
      </w:pPr>
      <w:r w:rsidRPr="00F70F5E">
        <w:rPr>
          <w:rFonts w:hint="eastAsia"/>
          <w:b/>
          <w:lang w:val="de-DE"/>
        </w:rPr>
        <w:t>实例</w:t>
      </w:r>
    </w:p>
    <w:p w14:paraId="3BF4CFFE" w14:textId="77777777" w:rsidR="0002043A" w:rsidRDefault="0002043A" w:rsidP="0002043A">
      <w:pPr>
        <w:pStyle w:val="23"/>
        <w:spacing w:before="62" w:after="62"/>
        <w:rPr>
          <w:lang w:val="de-DE"/>
        </w:rPr>
      </w:pPr>
      <w:r>
        <w:rPr>
          <w:lang w:val="de-DE"/>
        </w:rPr>
        <w:t>定</w:t>
      </w:r>
      <w:r w:rsidRPr="00145BA9">
        <w:rPr>
          <w:lang w:val="de-DE"/>
        </w:rPr>
        <w:t>义</w:t>
      </w:r>
      <w:r w:rsidRPr="00145BA9">
        <w:rPr>
          <w:lang w:val="de-DE"/>
        </w:rPr>
        <w:t>am_hts221_dev_t</w:t>
      </w:r>
      <w:r w:rsidRPr="00145BA9">
        <w:rPr>
          <w:rFonts w:hint="eastAsia"/>
          <w:lang w:val="de-DE"/>
        </w:rPr>
        <w:t>类型（</w:t>
      </w:r>
      <w:r w:rsidRPr="00145BA9">
        <w:rPr>
          <w:lang w:val="de-DE"/>
        </w:rPr>
        <w:t>am_</w:t>
      </w:r>
      <w:r w:rsidRPr="00145BA9">
        <w:rPr>
          <w:rFonts w:hint="eastAsia"/>
          <w:lang w:val="de-DE"/>
        </w:rPr>
        <w:t>hts221</w:t>
      </w:r>
      <w:r w:rsidRPr="00145BA9">
        <w:rPr>
          <w:lang w:val="de-DE"/>
        </w:rPr>
        <w:t>.h</w:t>
      </w:r>
      <w:r w:rsidRPr="00145BA9">
        <w:rPr>
          <w:rFonts w:hint="eastAsia"/>
          <w:lang w:val="de-DE"/>
        </w:rPr>
        <w:t>）实例如</w:t>
      </w:r>
      <w:r>
        <w:rPr>
          <w:rFonts w:hint="eastAsia"/>
          <w:lang w:val="de-DE"/>
        </w:rPr>
        <w:t>下：</w:t>
      </w:r>
    </w:p>
    <w:p w14:paraId="39DC0C08" w14:textId="77777777" w:rsidR="0002043A" w:rsidRPr="00FB1510" w:rsidRDefault="0002043A" w:rsidP="0002043A">
      <w:pPr>
        <w:pStyle w:val="a5"/>
        <w:ind w:firstLineChars="200" w:firstLine="360"/>
      </w:pPr>
      <w:r w:rsidRPr="00FB1510">
        <w:t xml:space="preserve">am_local  am_hts221_dev_t  __g_hts221_dev;    </w:t>
      </w:r>
      <w:r w:rsidRPr="00FB1510">
        <w:rPr>
          <w:rFonts w:hint="eastAsia"/>
        </w:rPr>
        <w:t>//</w:t>
      </w:r>
      <w:r w:rsidRPr="00FB1510">
        <w:rPr>
          <w:rFonts w:hint="eastAsia"/>
        </w:rPr>
        <w:t>定义</w:t>
      </w:r>
      <w:r w:rsidRPr="00FB1510">
        <w:t>HTS221</w:t>
      </w:r>
      <w:r w:rsidRPr="00FB1510">
        <w:t>实例</w:t>
      </w:r>
    </w:p>
    <w:p w14:paraId="49C650B1" w14:textId="77777777" w:rsidR="0002043A" w:rsidRPr="000E3621" w:rsidRDefault="0002043A" w:rsidP="0002043A">
      <w:pPr>
        <w:pStyle w:val="23"/>
        <w:spacing w:before="62" w:after="62"/>
        <w:rPr>
          <w:lang w:val="de-DE"/>
        </w:rPr>
      </w:pPr>
      <w:r w:rsidRPr="00621168">
        <w:rPr>
          <w:rFonts w:hint="eastAsia"/>
        </w:rPr>
        <w:t>其中</w:t>
      </w:r>
      <w:r w:rsidRPr="00145BA9">
        <w:rPr>
          <w:rFonts w:hint="eastAsia"/>
          <w:lang w:val="de-DE"/>
        </w:rPr>
        <w:t>，</w:t>
      </w:r>
      <w:r w:rsidRPr="00145BA9">
        <w:rPr>
          <w:lang w:val="de-DE"/>
        </w:rPr>
        <w:t>__g_hts221_dev</w:t>
      </w:r>
      <w:r w:rsidRPr="00145BA9">
        <w:rPr>
          <w:rFonts w:hint="eastAsia"/>
          <w:lang w:val="de-DE"/>
        </w:rPr>
        <w:t>为用户</w:t>
      </w:r>
      <w:r w:rsidRPr="00621168">
        <w:rPr>
          <w:rFonts w:hint="eastAsia"/>
        </w:rPr>
        <w:t>自定义的实</w:t>
      </w:r>
      <w:r w:rsidRPr="00145BA9">
        <w:rPr>
          <w:rFonts w:hint="eastAsia"/>
          <w:lang w:val="de-DE"/>
        </w:rPr>
        <w:t>例，其地址作为</w:t>
      </w:r>
      <w:r w:rsidRPr="00145BA9">
        <w:rPr>
          <w:rFonts w:hint="eastAsia"/>
          <w:lang w:val="de-DE"/>
        </w:rPr>
        <w:t>p_dev</w:t>
      </w:r>
      <w:r w:rsidRPr="00145BA9">
        <w:rPr>
          <w:rFonts w:hint="eastAsia"/>
          <w:lang w:val="de-DE"/>
        </w:rPr>
        <w:t>的实</w:t>
      </w:r>
      <w:r w:rsidRPr="00621168">
        <w:rPr>
          <w:rFonts w:hint="eastAsia"/>
        </w:rPr>
        <w:t>参传递。</w:t>
      </w:r>
    </w:p>
    <w:p w14:paraId="58128292" w14:textId="77777777" w:rsidR="0002043A" w:rsidRPr="009D23F4" w:rsidRDefault="0002043A" w:rsidP="00A141DF">
      <w:pPr>
        <w:pStyle w:val="23"/>
        <w:numPr>
          <w:ilvl w:val="0"/>
          <w:numId w:val="79"/>
        </w:numPr>
        <w:spacing w:before="62" w:after="62"/>
        <w:rPr>
          <w:b/>
          <w:lang w:val="de-DE"/>
        </w:rPr>
      </w:pPr>
      <w:r w:rsidRPr="00BB3B7E">
        <w:rPr>
          <w:rFonts w:hint="eastAsia"/>
          <w:b/>
        </w:rPr>
        <w:t>实例信息</w:t>
      </w:r>
    </w:p>
    <w:p w14:paraId="592806EF" w14:textId="77777777" w:rsidR="0002043A" w:rsidRDefault="0002043A" w:rsidP="0002043A">
      <w:pPr>
        <w:spacing w:before="62" w:after="62"/>
        <w:ind w:firstLine="420"/>
        <w:rPr>
          <w:lang w:val="de-DE"/>
        </w:rPr>
      </w:pPr>
      <w:r w:rsidRPr="00184227">
        <w:rPr>
          <w:rFonts w:hint="eastAsia"/>
        </w:rPr>
        <w:t>实例</w:t>
      </w:r>
      <w:r w:rsidRPr="00145BA9">
        <w:rPr>
          <w:rFonts w:hint="eastAsia"/>
          <w:lang w:val="de-DE"/>
        </w:rPr>
        <w:t>信息主要描述了与</w:t>
      </w:r>
      <w:r w:rsidRPr="00D64381">
        <w:rPr>
          <w:lang w:val="de-DE"/>
        </w:rPr>
        <w:t>HTS221</w:t>
      </w:r>
      <w:r>
        <w:rPr>
          <w:lang w:val="de-DE"/>
        </w:rPr>
        <w:t>传感器</w:t>
      </w:r>
      <w:r w:rsidRPr="00145BA9">
        <w:rPr>
          <w:rFonts w:hint="eastAsia"/>
          <w:lang w:val="de-DE"/>
        </w:rPr>
        <w:t>相关的信息</w:t>
      </w:r>
      <w:r w:rsidRPr="00184227">
        <w:rPr>
          <w:rFonts w:hint="eastAsia"/>
          <w:lang w:val="de-DE"/>
        </w:rPr>
        <w:t>，</w:t>
      </w:r>
      <w:r w:rsidRPr="00145BA9">
        <w:rPr>
          <w:rFonts w:hint="eastAsia"/>
          <w:lang w:val="de-DE"/>
        </w:rPr>
        <w:t>如温度样本数</w:t>
      </w:r>
      <w:r w:rsidRPr="009D23F4">
        <w:rPr>
          <w:rFonts w:hint="eastAsia"/>
          <w:lang w:val="de-DE"/>
        </w:rPr>
        <w:t>，</w:t>
      </w:r>
      <w:r w:rsidRPr="00145BA9">
        <w:rPr>
          <w:rFonts w:hint="eastAsia"/>
          <w:lang w:val="de-DE"/>
        </w:rPr>
        <w:t>湿度样本数等信息。</w:t>
      </w:r>
      <w:r w:rsidRPr="00184227">
        <w:rPr>
          <w:rFonts w:hint="eastAsia"/>
          <w:lang w:val="de-DE"/>
        </w:rPr>
        <w:t>其类型</w:t>
      </w:r>
      <w:r w:rsidRPr="00145BA9">
        <w:rPr>
          <w:lang w:val="de-DE"/>
        </w:rPr>
        <w:t>am_hts221_devinfo_t</w:t>
      </w:r>
      <w:r w:rsidRPr="00184227">
        <w:rPr>
          <w:rFonts w:hint="eastAsia"/>
          <w:lang w:val="de-DE"/>
        </w:rPr>
        <w:t>（</w:t>
      </w:r>
      <w:r w:rsidRPr="00F70F5E">
        <w:rPr>
          <w:lang w:val="de-DE"/>
        </w:rPr>
        <w:t>am_</w:t>
      </w:r>
      <w:r>
        <w:rPr>
          <w:rFonts w:hint="eastAsia"/>
          <w:lang w:val="de-DE"/>
        </w:rPr>
        <w:t>hts221</w:t>
      </w:r>
      <w:r w:rsidRPr="00F70F5E">
        <w:rPr>
          <w:lang w:val="de-DE"/>
        </w:rPr>
        <w:t>.h</w:t>
      </w:r>
      <w:r w:rsidRPr="00184227">
        <w:rPr>
          <w:rFonts w:hint="eastAsia"/>
          <w:lang w:val="de-DE"/>
        </w:rPr>
        <w:t>）</w:t>
      </w:r>
      <w:r w:rsidRPr="00145BA9">
        <w:rPr>
          <w:rFonts w:hint="eastAsia"/>
          <w:lang w:val="de-DE"/>
        </w:rPr>
        <w:t>的定</w:t>
      </w:r>
      <w:r w:rsidRPr="00184227">
        <w:rPr>
          <w:rFonts w:hint="eastAsia"/>
        </w:rPr>
        <w:t>义如下</w:t>
      </w:r>
      <w:r w:rsidRPr="00184227">
        <w:rPr>
          <w:rFonts w:hint="eastAsia"/>
          <w:lang w:val="de-DE"/>
        </w:rPr>
        <w:t>：</w:t>
      </w:r>
    </w:p>
    <w:p w14:paraId="6F9EEE3D" w14:textId="77777777" w:rsidR="0002043A" w:rsidRDefault="0002043A" w:rsidP="0002043A">
      <w:pPr>
        <w:pStyle w:val="a5"/>
        <w:ind w:firstLineChars="200" w:firstLine="360"/>
      </w:pPr>
      <w:r>
        <w:t>typedef struct am_hts221_devinfo {</w:t>
      </w:r>
    </w:p>
    <w:p w14:paraId="3F269E2F" w14:textId="77777777" w:rsidR="0002043A" w:rsidRPr="002C2811" w:rsidRDefault="0002043A" w:rsidP="0002043A">
      <w:pPr>
        <w:pStyle w:val="a5"/>
        <w:ind w:firstLineChars="200" w:firstLine="360"/>
      </w:pPr>
      <w:r>
        <w:rPr>
          <w:rFonts w:hint="eastAsia"/>
        </w:rPr>
        <w:t xml:space="preserve">    </w:t>
      </w:r>
      <w:r w:rsidRPr="002C2811">
        <w:rPr>
          <w:rFonts w:hint="eastAsia"/>
        </w:rPr>
        <w:t xml:space="preserve">uint8_t temp_sample;             </w:t>
      </w:r>
      <w:r w:rsidRPr="002C2811">
        <w:tab/>
      </w:r>
      <w:r w:rsidRPr="002C2811">
        <w:rPr>
          <w:rFonts w:hint="eastAsia"/>
        </w:rPr>
        <w:t xml:space="preserve">/**&lt; \brief </w:t>
      </w:r>
      <w:r w:rsidRPr="002C2811">
        <w:rPr>
          <w:rFonts w:hint="eastAsia"/>
        </w:rPr>
        <w:t>配置温度样本数</w:t>
      </w:r>
      <w:r w:rsidRPr="002C2811">
        <w:rPr>
          <w:rFonts w:hint="eastAsia"/>
        </w:rPr>
        <w:t xml:space="preserve">    */</w:t>
      </w:r>
    </w:p>
    <w:p w14:paraId="478F4D03" w14:textId="77777777" w:rsidR="0002043A" w:rsidRPr="002C2811" w:rsidRDefault="0002043A" w:rsidP="0002043A">
      <w:pPr>
        <w:pStyle w:val="a5"/>
        <w:ind w:firstLineChars="200" w:firstLine="360"/>
      </w:pPr>
      <w:r w:rsidRPr="002C2811">
        <w:rPr>
          <w:rFonts w:hint="eastAsia"/>
        </w:rPr>
        <w:t xml:space="preserve">    uint8_t hum_sample;              </w:t>
      </w:r>
      <w:r w:rsidRPr="002C2811">
        <w:tab/>
      </w:r>
      <w:r w:rsidRPr="002C2811">
        <w:rPr>
          <w:rFonts w:hint="eastAsia"/>
        </w:rPr>
        <w:t xml:space="preserve">/**&lt; \brief </w:t>
      </w:r>
      <w:r w:rsidRPr="002C2811">
        <w:rPr>
          <w:rFonts w:hint="eastAsia"/>
        </w:rPr>
        <w:t>配置湿度样本数</w:t>
      </w:r>
      <w:r w:rsidRPr="002C2811">
        <w:rPr>
          <w:rFonts w:hint="eastAsia"/>
        </w:rPr>
        <w:t xml:space="preserve">    */</w:t>
      </w:r>
    </w:p>
    <w:p w14:paraId="5F8A410F" w14:textId="77777777" w:rsidR="0002043A" w:rsidRPr="002C2811" w:rsidRDefault="0002043A" w:rsidP="0002043A">
      <w:pPr>
        <w:pStyle w:val="a5"/>
        <w:ind w:firstLineChars="200" w:firstLine="360"/>
      </w:pPr>
      <w:r w:rsidRPr="002C2811">
        <w:rPr>
          <w:rFonts w:hint="eastAsia"/>
        </w:rPr>
        <w:t xml:space="preserve">    uint8_t power_mode;              </w:t>
      </w:r>
      <w:r w:rsidRPr="002C2811">
        <w:tab/>
      </w:r>
      <w:r w:rsidRPr="002C2811">
        <w:rPr>
          <w:rFonts w:hint="eastAsia"/>
        </w:rPr>
        <w:t xml:space="preserve">/**&lt; \brief </w:t>
      </w:r>
      <w:r w:rsidRPr="002C2811">
        <w:rPr>
          <w:rFonts w:hint="eastAsia"/>
        </w:rPr>
        <w:t>配置电源模式</w:t>
      </w:r>
      <w:r w:rsidRPr="002C2811">
        <w:rPr>
          <w:rFonts w:hint="eastAsia"/>
        </w:rPr>
        <w:t xml:space="preserve">      */</w:t>
      </w:r>
    </w:p>
    <w:p w14:paraId="55EEB58A" w14:textId="77777777" w:rsidR="0002043A" w:rsidRPr="002C2811" w:rsidRDefault="0002043A" w:rsidP="0002043A">
      <w:pPr>
        <w:pStyle w:val="a5"/>
        <w:ind w:firstLineChars="200" w:firstLine="360"/>
      </w:pPr>
      <w:r w:rsidRPr="002C2811">
        <w:rPr>
          <w:rFonts w:hint="eastAsia"/>
        </w:rPr>
        <w:t xml:space="preserve">    uint8_t data_update_config;      </w:t>
      </w:r>
      <w:r w:rsidRPr="002C2811">
        <w:tab/>
      </w:r>
      <w:r w:rsidRPr="002C2811">
        <w:tab/>
      </w:r>
      <w:r w:rsidRPr="002C2811">
        <w:rPr>
          <w:rFonts w:hint="eastAsia"/>
        </w:rPr>
        <w:t xml:space="preserve">/**&lt; \brief </w:t>
      </w:r>
      <w:r w:rsidRPr="002C2811">
        <w:rPr>
          <w:rFonts w:hint="eastAsia"/>
        </w:rPr>
        <w:t>配置数据更新方式</w:t>
      </w:r>
      <w:r w:rsidRPr="002C2811">
        <w:rPr>
          <w:rFonts w:hint="eastAsia"/>
        </w:rPr>
        <w:t xml:space="preserve">  */</w:t>
      </w:r>
    </w:p>
    <w:p w14:paraId="41B747D9" w14:textId="77777777" w:rsidR="0002043A" w:rsidRPr="002C2811" w:rsidRDefault="0002043A" w:rsidP="0002043A">
      <w:pPr>
        <w:pStyle w:val="a5"/>
        <w:ind w:firstLineChars="200" w:firstLine="360"/>
      </w:pPr>
      <w:r w:rsidRPr="002C2811">
        <w:rPr>
          <w:rFonts w:hint="eastAsia"/>
        </w:rPr>
        <w:t xml:space="preserve">    uint8_t data_update_rate;        </w:t>
      </w:r>
      <w:r w:rsidRPr="002C2811">
        <w:tab/>
      </w:r>
      <w:r w:rsidRPr="002C2811">
        <w:tab/>
      </w:r>
      <w:r w:rsidRPr="002C2811">
        <w:rPr>
          <w:rFonts w:hint="eastAsia"/>
        </w:rPr>
        <w:t xml:space="preserve">/**&lt; \brief </w:t>
      </w:r>
      <w:r w:rsidRPr="002C2811">
        <w:rPr>
          <w:rFonts w:hint="eastAsia"/>
        </w:rPr>
        <w:t>配置数据更新速度</w:t>
      </w:r>
      <w:r w:rsidRPr="002C2811">
        <w:rPr>
          <w:rFonts w:hint="eastAsia"/>
        </w:rPr>
        <w:t xml:space="preserve">  */</w:t>
      </w:r>
    </w:p>
    <w:p w14:paraId="2F4C2C12" w14:textId="77777777" w:rsidR="0002043A" w:rsidRDefault="0002043A" w:rsidP="0002043A">
      <w:pPr>
        <w:pStyle w:val="a5"/>
        <w:ind w:firstLineChars="200" w:firstLine="360"/>
      </w:pPr>
      <w:r>
        <w:t>} am_hts221_devinfo_t;</w:t>
      </w:r>
    </w:p>
    <w:p w14:paraId="18437905" w14:textId="77777777" w:rsidR="0002043A" w:rsidRPr="008A075C" w:rsidRDefault="0002043A" w:rsidP="0002043A">
      <w:pPr>
        <w:pStyle w:val="23"/>
        <w:tabs>
          <w:tab w:val="left" w:pos="3654"/>
        </w:tabs>
        <w:spacing w:before="62" w:after="62"/>
        <w:rPr>
          <w:lang w:val="de-DE"/>
        </w:rPr>
      </w:pPr>
      <w:r>
        <w:lastRenderedPageBreak/>
        <w:t>关于实例</w:t>
      </w:r>
      <w:r w:rsidRPr="00145BA9">
        <w:rPr>
          <w:lang w:val="de-DE"/>
        </w:rPr>
        <w:t>信息的配置选项都在枚举</w:t>
      </w:r>
      <w:r w:rsidRPr="008A075C">
        <w:rPr>
          <w:lang w:val="de-DE"/>
        </w:rPr>
        <w:t>am_hts221_config_t</w:t>
      </w:r>
      <w:r w:rsidRPr="008A075C">
        <w:rPr>
          <w:rFonts w:hint="eastAsia"/>
          <w:lang w:val="de-DE"/>
        </w:rPr>
        <w:t>（</w:t>
      </w:r>
      <w:r w:rsidRPr="000C7483">
        <w:rPr>
          <w:lang w:val="de-DE"/>
        </w:rPr>
        <w:t>am_</w:t>
      </w:r>
      <w:r w:rsidRPr="000C7483">
        <w:rPr>
          <w:rFonts w:hint="eastAsia"/>
          <w:lang w:val="de-DE"/>
        </w:rPr>
        <w:t>hts221</w:t>
      </w:r>
      <w:r w:rsidRPr="000C7483">
        <w:rPr>
          <w:lang w:val="de-DE"/>
        </w:rPr>
        <w:t>.h</w:t>
      </w:r>
      <w:r w:rsidRPr="008A075C">
        <w:rPr>
          <w:rFonts w:hint="eastAsia"/>
          <w:lang w:val="de-DE"/>
        </w:rPr>
        <w:t>）</w:t>
      </w:r>
      <w:r w:rsidRPr="00145BA9">
        <w:rPr>
          <w:rFonts w:hint="eastAsia"/>
          <w:lang w:val="de-DE"/>
        </w:rPr>
        <w:t>中</w:t>
      </w:r>
      <w:r w:rsidRPr="008A075C">
        <w:rPr>
          <w:rFonts w:hint="eastAsia"/>
          <w:lang w:val="de-DE"/>
        </w:rPr>
        <w:t>，</w:t>
      </w:r>
      <w:r w:rsidRPr="00145BA9">
        <w:rPr>
          <w:rFonts w:hint="eastAsia"/>
          <w:lang w:val="de-DE"/>
        </w:rPr>
        <w:t>具体内容</w:t>
      </w:r>
      <w:r w:rsidRPr="000C7483">
        <w:rPr>
          <w:rFonts w:hint="eastAsia"/>
          <w:lang w:val="de-DE"/>
        </w:rPr>
        <w:t>如</w:t>
      </w:r>
      <w:r w:rsidRPr="000C7483">
        <w:rPr>
          <w:lang w:val="de-DE"/>
        </w:rPr>
        <w:fldChar w:fldCharType="begin"/>
      </w:r>
      <w:r w:rsidRPr="008A075C">
        <w:rPr>
          <w:lang w:val="de-DE"/>
        </w:rPr>
        <w:instrText xml:space="preserve"> </w:instrText>
      </w:r>
      <w:r w:rsidRPr="008A075C">
        <w:rPr>
          <w:rFonts w:hint="eastAsia"/>
          <w:lang w:val="de-DE"/>
        </w:rPr>
        <w:instrText>REF _Ref528139129 \h</w:instrText>
      </w:r>
      <w:r w:rsidRPr="008A075C">
        <w:rPr>
          <w:lang w:val="de-DE"/>
        </w:rPr>
        <w:instrText xml:space="preserve"> </w:instrText>
      </w:r>
      <w:r>
        <w:rPr>
          <w:lang w:val="de-DE"/>
        </w:rPr>
        <w:instrText xml:space="preserve"> \* MERGEFORMAT </w:instrText>
      </w:r>
      <w:r w:rsidRPr="000C7483">
        <w:rPr>
          <w:lang w:val="de-DE"/>
        </w:rPr>
      </w:r>
      <w:r w:rsidRPr="000C7483">
        <w:rPr>
          <w:lang w:val="de-DE"/>
        </w:rPr>
        <w:fldChar w:fldCharType="separate"/>
      </w:r>
      <w:r w:rsidR="00B93B10" w:rsidRPr="00B93B10">
        <w:rPr>
          <w:rFonts w:hint="eastAsia"/>
          <w:lang w:val="de-DE"/>
        </w:rPr>
        <w:t>程序清单</w:t>
      </w:r>
      <w:r w:rsidR="00B93B10" w:rsidRPr="00B93B10">
        <w:rPr>
          <w:lang w:val="de-DE"/>
        </w:rPr>
        <w:t>5.87</w:t>
      </w:r>
      <w:r w:rsidRPr="000C7483">
        <w:rPr>
          <w:lang w:val="de-DE"/>
        </w:rPr>
        <w:fldChar w:fldCharType="end"/>
      </w:r>
      <w:r w:rsidRPr="000C7483">
        <w:rPr>
          <w:rFonts w:hint="eastAsia"/>
          <w:lang w:val="de-DE"/>
        </w:rPr>
        <w:t>所示</w:t>
      </w:r>
    </w:p>
    <w:p w14:paraId="6F867D6B" w14:textId="25C5AA6D" w:rsidR="0002043A" w:rsidRDefault="0002043A" w:rsidP="0002043A">
      <w:pPr>
        <w:pStyle w:val="a7"/>
        <w:keepNext/>
        <w:spacing w:before="62" w:after="62"/>
      </w:pPr>
      <w:bookmarkStart w:id="606" w:name="_Ref528139129"/>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88</w:t>
      </w:r>
      <w:r w:rsidR="00A26C7F">
        <w:fldChar w:fldCharType="end"/>
      </w:r>
      <w:bookmarkEnd w:id="606"/>
      <w:r>
        <w:t xml:space="preserve">  </w:t>
      </w:r>
      <w:r w:rsidRPr="00F174D8">
        <w:t>hts221</w:t>
      </w:r>
      <w:r w:rsidRPr="00F174D8">
        <w:t>配置选项</w:t>
      </w:r>
    </w:p>
    <w:p w14:paraId="15867273" w14:textId="77777777" w:rsidR="0002043A" w:rsidRPr="008A075C" w:rsidRDefault="0002043A" w:rsidP="0002043A">
      <w:pPr>
        <w:pStyle w:val="a5"/>
        <w:ind w:firstLineChars="200" w:firstLine="360"/>
      </w:pPr>
      <w:r>
        <w:t>typedef enum am_hts221_config {</w:t>
      </w:r>
    </w:p>
    <w:p w14:paraId="61E173ED" w14:textId="77777777" w:rsidR="0002043A" w:rsidRDefault="0002043A" w:rsidP="0002043A">
      <w:pPr>
        <w:pStyle w:val="a5"/>
        <w:ind w:firstLineChars="200" w:firstLine="360"/>
      </w:pPr>
      <w:r>
        <w:t xml:space="preserve">    /**</w:t>
      </w:r>
    </w:p>
    <w:p w14:paraId="2129363F" w14:textId="77777777" w:rsidR="0002043A" w:rsidRDefault="0002043A" w:rsidP="0002043A">
      <w:pPr>
        <w:pStyle w:val="a5"/>
        <w:ind w:firstLineChars="200" w:firstLine="360"/>
      </w:pPr>
      <w:r>
        <w:rPr>
          <w:rFonts w:hint="eastAsia"/>
        </w:rPr>
        <w:t xml:space="preserve">     * \brief </w:t>
      </w:r>
      <w:r>
        <w:rPr>
          <w:rFonts w:hint="eastAsia"/>
        </w:rPr>
        <w:t>可配置的温度采样样本数</w:t>
      </w:r>
      <w:r>
        <w:rPr>
          <w:rFonts w:hint="eastAsia"/>
        </w:rPr>
        <w:t xml:space="preserve">     </w:t>
      </w:r>
    </w:p>
    <w:p w14:paraId="4512DEFC" w14:textId="77777777" w:rsidR="0002043A" w:rsidRDefault="0002043A" w:rsidP="0002043A">
      <w:pPr>
        <w:pStyle w:val="a5"/>
        <w:ind w:firstLineChars="200" w:firstLine="360"/>
      </w:pPr>
      <w:r>
        <w:t xml:space="preserve">     */</w:t>
      </w:r>
    </w:p>
    <w:p w14:paraId="00014A0F" w14:textId="77777777" w:rsidR="0002043A" w:rsidRDefault="0002043A" w:rsidP="0002043A">
      <w:pPr>
        <w:pStyle w:val="a5"/>
        <w:ind w:firstLineChars="200" w:firstLine="360"/>
      </w:pPr>
      <w:r>
        <w:rPr>
          <w:rFonts w:hint="eastAsia"/>
        </w:rPr>
        <w:t xml:space="preserve">    TEMP_SAMPLE_4     =   AM_SBF(0,3),    /**&lt; \brief </w:t>
      </w:r>
      <w:r>
        <w:rPr>
          <w:rFonts w:hint="eastAsia"/>
        </w:rPr>
        <w:t>温度样本数为</w:t>
      </w:r>
      <w:r>
        <w:rPr>
          <w:rFonts w:hint="eastAsia"/>
        </w:rPr>
        <w:t>4           */</w:t>
      </w:r>
    </w:p>
    <w:p w14:paraId="4C82D320" w14:textId="77777777" w:rsidR="0002043A" w:rsidRDefault="0002043A" w:rsidP="0002043A">
      <w:pPr>
        <w:pStyle w:val="a5"/>
        <w:ind w:firstLineChars="200" w:firstLine="360"/>
      </w:pPr>
      <w:r>
        <w:rPr>
          <w:rFonts w:hint="eastAsia"/>
        </w:rPr>
        <w:t xml:space="preserve">    TEMP_SAMPLE_8     =   AM_SBF(1,3),    /**&lt; \brief </w:t>
      </w:r>
      <w:r>
        <w:rPr>
          <w:rFonts w:hint="eastAsia"/>
        </w:rPr>
        <w:t>温度样本数为</w:t>
      </w:r>
      <w:r>
        <w:rPr>
          <w:rFonts w:hint="eastAsia"/>
        </w:rPr>
        <w:t>8           */</w:t>
      </w:r>
    </w:p>
    <w:p w14:paraId="51EA5CE0" w14:textId="77777777" w:rsidR="0002043A" w:rsidRDefault="0002043A" w:rsidP="0002043A">
      <w:pPr>
        <w:pStyle w:val="a5"/>
        <w:ind w:firstLineChars="200" w:firstLine="360"/>
      </w:pPr>
      <w:r>
        <w:rPr>
          <w:rFonts w:hint="eastAsia"/>
        </w:rPr>
        <w:t xml:space="preserve">    TEMP_SAMPLE_16    =   AM_SBF(2,3),    /**&lt; \brief </w:t>
      </w:r>
      <w:r>
        <w:rPr>
          <w:rFonts w:hint="eastAsia"/>
        </w:rPr>
        <w:t>温度样本数为</w:t>
      </w:r>
      <w:r>
        <w:rPr>
          <w:rFonts w:hint="eastAsia"/>
        </w:rPr>
        <w:t>16          */</w:t>
      </w:r>
    </w:p>
    <w:p w14:paraId="26F9D472" w14:textId="77777777" w:rsidR="0002043A" w:rsidRDefault="0002043A" w:rsidP="0002043A">
      <w:pPr>
        <w:pStyle w:val="a5"/>
        <w:ind w:firstLineChars="200" w:firstLine="360"/>
      </w:pPr>
      <w:r>
        <w:rPr>
          <w:rFonts w:hint="eastAsia"/>
        </w:rPr>
        <w:t xml:space="preserve">    TEMP_SAMPLE_32    =   AM_SBF(3,3),    /**&lt; \brief </w:t>
      </w:r>
      <w:r>
        <w:rPr>
          <w:rFonts w:hint="eastAsia"/>
        </w:rPr>
        <w:t>温度样本数为</w:t>
      </w:r>
      <w:r>
        <w:rPr>
          <w:rFonts w:hint="eastAsia"/>
        </w:rPr>
        <w:t>32          */</w:t>
      </w:r>
    </w:p>
    <w:p w14:paraId="5957CF70" w14:textId="77777777" w:rsidR="0002043A" w:rsidRDefault="0002043A" w:rsidP="0002043A">
      <w:pPr>
        <w:pStyle w:val="a5"/>
        <w:ind w:firstLineChars="200" w:firstLine="360"/>
      </w:pPr>
      <w:r>
        <w:rPr>
          <w:rFonts w:hint="eastAsia"/>
        </w:rPr>
        <w:t xml:space="preserve">    TEMP_SAMPLE_64    =   AM_SBF(4,3),    /**&lt; \brief </w:t>
      </w:r>
      <w:r>
        <w:rPr>
          <w:rFonts w:hint="eastAsia"/>
        </w:rPr>
        <w:t>温度样本数为</w:t>
      </w:r>
      <w:r>
        <w:rPr>
          <w:rFonts w:hint="eastAsia"/>
        </w:rPr>
        <w:t>64          */</w:t>
      </w:r>
    </w:p>
    <w:p w14:paraId="18BDD41B" w14:textId="77777777" w:rsidR="0002043A" w:rsidRDefault="0002043A" w:rsidP="0002043A">
      <w:pPr>
        <w:pStyle w:val="a5"/>
        <w:ind w:firstLineChars="200" w:firstLine="360"/>
      </w:pPr>
      <w:r>
        <w:rPr>
          <w:rFonts w:hint="eastAsia"/>
        </w:rPr>
        <w:t xml:space="preserve">    TEMP_SAMPLE_128   =   AM_SBF(5,3),    /**&lt; \brief </w:t>
      </w:r>
      <w:r>
        <w:rPr>
          <w:rFonts w:hint="eastAsia"/>
        </w:rPr>
        <w:t>温度样本数为</w:t>
      </w:r>
      <w:r>
        <w:rPr>
          <w:rFonts w:hint="eastAsia"/>
        </w:rPr>
        <w:t>128         */</w:t>
      </w:r>
    </w:p>
    <w:p w14:paraId="457ED02C" w14:textId="77777777" w:rsidR="0002043A" w:rsidRDefault="0002043A" w:rsidP="0002043A">
      <w:pPr>
        <w:pStyle w:val="a5"/>
        <w:ind w:firstLineChars="200" w:firstLine="360"/>
      </w:pPr>
      <w:r>
        <w:rPr>
          <w:rFonts w:hint="eastAsia"/>
        </w:rPr>
        <w:t xml:space="preserve">    TEMP_SAMPLE_256   =   AM_SBF(6,3),    /**&lt; \brief </w:t>
      </w:r>
      <w:r>
        <w:rPr>
          <w:rFonts w:hint="eastAsia"/>
        </w:rPr>
        <w:t>温度样本数为</w:t>
      </w:r>
      <w:r>
        <w:rPr>
          <w:rFonts w:hint="eastAsia"/>
        </w:rPr>
        <w:t>256         */</w:t>
      </w:r>
    </w:p>
    <w:p w14:paraId="2D0502F3" w14:textId="77777777" w:rsidR="0002043A" w:rsidRDefault="0002043A" w:rsidP="0002043A">
      <w:pPr>
        <w:pStyle w:val="a5"/>
        <w:ind w:firstLineChars="200" w:firstLine="360"/>
      </w:pPr>
      <w:r>
        <w:rPr>
          <w:rFonts w:hint="eastAsia"/>
        </w:rPr>
        <w:t xml:space="preserve">    TEMP_SAMPLE_512   =   AM_SBF(7,3),    /**&lt; \brief </w:t>
      </w:r>
      <w:r>
        <w:rPr>
          <w:rFonts w:hint="eastAsia"/>
        </w:rPr>
        <w:t>温度样本数为</w:t>
      </w:r>
      <w:r>
        <w:rPr>
          <w:rFonts w:hint="eastAsia"/>
        </w:rPr>
        <w:t>512         */</w:t>
      </w:r>
    </w:p>
    <w:p w14:paraId="344EEB63" w14:textId="77777777" w:rsidR="0002043A" w:rsidRDefault="0002043A" w:rsidP="0002043A">
      <w:pPr>
        <w:pStyle w:val="a5"/>
        <w:ind w:firstLineChars="200" w:firstLine="360"/>
      </w:pPr>
      <w:r>
        <w:t xml:space="preserve">    /**</w:t>
      </w:r>
    </w:p>
    <w:p w14:paraId="52A8F6E7" w14:textId="77777777" w:rsidR="0002043A" w:rsidRDefault="0002043A" w:rsidP="0002043A">
      <w:pPr>
        <w:pStyle w:val="a5"/>
        <w:ind w:firstLineChars="200" w:firstLine="360"/>
      </w:pPr>
      <w:r>
        <w:rPr>
          <w:rFonts w:hint="eastAsia"/>
        </w:rPr>
        <w:t xml:space="preserve">     * \brief </w:t>
      </w:r>
      <w:r>
        <w:rPr>
          <w:rFonts w:hint="eastAsia"/>
        </w:rPr>
        <w:t>可配置的湿度采样样本数</w:t>
      </w:r>
      <w:r>
        <w:rPr>
          <w:rFonts w:hint="eastAsia"/>
        </w:rPr>
        <w:t xml:space="preserve">     </w:t>
      </w:r>
    </w:p>
    <w:p w14:paraId="3714CFC3" w14:textId="77777777" w:rsidR="0002043A" w:rsidRDefault="0002043A" w:rsidP="0002043A">
      <w:pPr>
        <w:pStyle w:val="a5"/>
        <w:ind w:firstLineChars="200" w:firstLine="360"/>
      </w:pPr>
      <w:r>
        <w:t xml:space="preserve">     */</w:t>
      </w:r>
    </w:p>
    <w:p w14:paraId="34734F7F" w14:textId="77777777" w:rsidR="0002043A" w:rsidRDefault="0002043A" w:rsidP="0002043A">
      <w:pPr>
        <w:pStyle w:val="a5"/>
        <w:ind w:firstLineChars="200" w:firstLine="360"/>
      </w:pPr>
      <w:r>
        <w:rPr>
          <w:rFonts w:hint="eastAsia"/>
        </w:rPr>
        <w:t xml:space="preserve">    HUM_SAMPLE_4      =   AM_SBF(0,0),    /**&lt; \brief </w:t>
      </w:r>
      <w:r>
        <w:rPr>
          <w:rFonts w:hint="eastAsia"/>
        </w:rPr>
        <w:t>湿度样本数为</w:t>
      </w:r>
      <w:r>
        <w:rPr>
          <w:rFonts w:hint="eastAsia"/>
        </w:rPr>
        <w:t>4           */</w:t>
      </w:r>
    </w:p>
    <w:p w14:paraId="46BD84F1" w14:textId="77777777" w:rsidR="0002043A" w:rsidRDefault="0002043A" w:rsidP="0002043A">
      <w:pPr>
        <w:pStyle w:val="a5"/>
        <w:ind w:firstLineChars="200" w:firstLine="360"/>
      </w:pPr>
      <w:r>
        <w:rPr>
          <w:rFonts w:hint="eastAsia"/>
        </w:rPr>
        <w:t xml:space="preserve">    HUM_SAMPLE_8      =   AM_SBF(1,0),    /**&lt; \brief </w:t>
      </w:r>
      <w:r>
        <w:rPr>
          <w:rFonts w:hint="eastAsia"/>
        </w:rPr>
        <w:t>湿度样本数为</w:t>
      </w:r>
      <w:r>
        <w:rPr>
          <w:rFonts w:hint="eastAsia"/>
        </w:rPr>
        <w:t>8           */</w:t>
      </w:r>
    </w:p>
    <w:p w14:paraId="6FA1E82A" w14:textId="77777777" w:rsidR="0002043A" w:rsidRDefault="0002043A" w:rsidP="0002043A">
      <w:pPr>
        <w:pStyle w:val="a5"/>
        <w:ind w:firstLineChars="200" w:firstLine="360"/>
      </w:pPr>
      <w:r>
        <w:rPr>
          <w:rFonts w:hint="eastAsia"/>
        </w:rPr>
        <w:t xml:space="preserve">    HUM_SAMPLE_16     =   AM_SBF(2,0),    /**&lt; \brief </w:t>
      </w:r>
      <w:r>
        <w:rPr>
          <w:rFonts w:hint="eastAsia"/>
        </w:rPr>
        <w:t>湿度样本数为</w:t>
      </w:r>
      <w:r>
        <w:rPr>
          <w:rFonts w:hint="eastAsia"/>
        </w:rPr>
        <w:t>16          */</w:t>
      </w:r>
    </w:p>
    <w:p w14:paraId="31549290" w14:textId="77777777" w:rsidR="0002043A" w:rsidRDefault="0002043A" w:rsidP="0002043A">
      <w:pPr>
        <w:pStyle w:val="a5"/>
        <w:ind w:firstLineChars="200" w:firstLine="360"/>
      </w:pPr>
      <w:r>
        <w:rPr>
          <w:rFonts w:hint="eastAsia"/>
        </w:rPr>
        <w:t xml:space="preserve">    HUM_SAMPLE_32     =   AM_SBF(3,0),    /**&lt; \brief </w:t>
      </w:r>
      <w:r>
        <w:rPr>
          <w:rFonts w:hint="eastAsia"/>
        </w:rPr>
        <w:t>湿度样本数为</w:t>
      </w:r>
      <w:r>
        <w:rPr>
          <w:rFonts w:hint="eastAsia"/>
        </w:rPr>
        <w:t>32          */</w:t>
      </w:r>
    </w:p>
    <w:p w14:paraId="1487692B" w14:textId="77777777" w:rsidR="0002043A" w:rsidRDefault="0002043A" w:rsidP="0002043A">
      <w:pPr>
        <w:pStyle w:val="a5"/>
        <w:ind w:firstLineChars="200" w:firstLine="360"/>
      </w:pPr>
      <w:r>
        <w:rPr>
          <w:rFonts w:hint="eastAsia"/>
        </w:rPr>
        <w:t xml:space="preserve">    HUM_SAMPLE_64     =   AM_SBF(4,0),    /**&lt; \brief </w:t>
      </w:r>
      <w:r>
        <w:rPr>
          <w:rFonts w:hint="eastAsia"/>
        </w:rPr>
        <w:t>湿度样本数为</w:t>
      </w:r>
      <w:r>
        <w:rPr>
          <w:rFonts w:hint="eastAsia"/>
        </w:rPr>
        <w:t>64          */</w:t>
      </w:r>
    </w:p>
    <w:p w14:paraId="29DA5BB5" w14:textId="77777777" w:rsidR="0002043A" w:rsidRDefault="0002043A" w:rsidP="0002043A">
      <w:pPr>
        <w:pStyle w:val="a5"/>
        <w:ind w:firstLineChars="200" w:firstLine="360"/>
      </w:pPr>
      <w:r>
        <w:rPr>
          <w:rFonts w:hint="eastAsia"/>
        </w:rPr>
        <w:t xml:space="preserve">    HUM_SAMPLE_128    =   AM_SBF(5,0),    /**&lt; \brief </w:t>
      </w:r>
      <w:r>
        <w:rPr>
          <w:rFonts w:hint="eastAsia"/>
        </w:rPr>
        <w:t>湿度样本数为</w:t>
      </w:r>
      <w:r>
        <w:rPr>
          <w:rFonts w:hint="eastAsia"/>
        </w:rPr>
        <w:t>128         */</w:t>
      </w:r>
    </w:p>
    <w:p w14:paraId="38FCF45D" w14:textId="77777777" w:rsidR="0002043A" w:rsidRDefault="0002043A" w:rsidP="0002043A">
      <w:pPr>
        <w:pStyle w:val="a5"/>
        <w:ind w:firstLineChars="200" w:firstLine="360"/>
      </w:pPr>
      <w:r>
        <w:rPr>
          <w:rFonts w:hint="eastAsia"/>
        </w:rPr>
        <w:t xml:space="preserve">    HUM_SAMPLE_256    =   AM_SBF(6,0),    /**&lt; \brief </w:t>
      </w:r>
      <w:r>
        <w:rPr>
          <w:rFonts w:hint="eastAsia"/>
        </w:rPr>
        <w:t>湿度样本数为</w:t>
      </w:r>
      <w:r>
        <w:rPr>
          <w:rFonts w:hint="eastAsia"/>
        </w:rPr>
        <w:t>256         */</w:t>
      </w:r>
    </w:p>
    <w:p w14:paraId="5B3763CF" w14:textId="77777777" w:rsidR="0002043A" w:rsidRDefault="0002043A" w:rsidP="0002043A">
      <w:pPr>
        <w:pStyle w:val="a5"/>
        <w:ind w:firstLineChars="200" w:firstLine="360"/>
      </w:pPr>
      <w:r>
        <w:rPr>
          <w:rFonts w:hint="eastAsia"/>
        </w:rPr>
        <w:t xml:space="preserve">    HUM_SAMPLE_512    =   AM_SBF(7,0),    /**&lt; \brief </w:t>
      </w:r>
      <w:r>
        <w:rPr>
          <w:rFonts w:hint="eastAsia"/>
        </w:rPr>
        <w:t>湿度样本数为</w:t>
      </w:r>
      <w:r>
        <w:rPr>
          <w:rFonts w:hint="eastAsia"/>
        </w:rPr>
        <w:t>512         */</w:t>
      </w:r>
    </w:p>
    <w:p w14:paraId="76FCD5BC" w14:textId="77777777" w:rsidR="0002043A" w:rsidRDefault="0002043A" w:rsidP="0002043A">
      <w:pPr>
        <w:pStyle w:val="a5"/>
        <w:ind w:firstLineChars="200" w:firstLine="360"/>
      </w:pPr>
      <w:r>
        <w:t xml:space="preserve">    /**</w:t>
      </w:r>
    </w:p>
    <w:p w14:paraId="5CA08FD2" w14:textId="77777777" w:rsidR="0002043A" w:rsidRDefault="0002043A" w:rsidP="0002043A">
      <w:pPr>
        <w:pStyle w:val="a5"/>
        <w:ind w:firstLineChars="200" w:firstLine="360"/>
      </w:pPr>
      <w:r>
        <w:rPr>
          <w:rFonts w:hint="eastAsia"/>
        </w:rPr>
        <w:t xml:space="preserve">     * \brief </w:t>
      </w:r>
      <w:r>
        <w:rPr>
          <w:rFonts w:hint="eastAsia"/>
        </w:rPr>
        <w:t>可配置的电源模式</w:t>
      </w:r>
      <w:r>
        <w:rPr>
          <w:rFonts w:hint="eastAsia"/>
        </w:rPr>
        <w:t xml:space="preserve">     </w:t>
      </w:r>
    </w:p>
    <w:p w14:paraId="16BA5551" w14:textId="77777777" w:rsidR="0002043A" w:rsidRDefault="0002043A" w:rsidP="0002043A">
      <w:pPr>
        <w:pStyle w:val="a5"/>
        <w:ind w:firstLineChars="200" w:firstLine="360"/>
      </w:pPr>
      <w:r>
        <w:t xml:space="preserve">     */</w:t>
      </w:r>
    </w:p>
    <w:p w14:paraId="0567B8BB" w14:textId="77777777" w:rsidR="0002043A" w:rsidRDefault="0002043A" w:rsidP="0002043A">
      <w:pPr>
        <w:pStyle w:val="a5"/>
        <w:ind w:firstLineChars="200" w:firstLine="360"/>
      </w:pPr>
      <w:r>
        <w:rPr>
          <w:rFonts w:hint="eastAsia"/>
        </w:rPr>
        <w:t xml:space="preserve">    POWER_ON       </w:t>
      </w:r>
      <w:r>
        <w:tab/>
      </w:r>
      <w:r>
        <w:rPr>
          <w:rFonts w:hint="eastAsia"/>
        </w:rPr>
        <w:t xml:space="preserve">=   AM_SBF(1,7),    </w:t>
      </w:r>
      <w:r>
        <w:tab/>
      </w:r>
      <w:r>
        <w:rPr>
          <w:rFonts w:hint="eastAsia"/>
        </w:rPr>
        <w:t xml:space="preserve">/**&lt; \brief </w:t>
      </w:r>
      <w:r>
        <w:rPr>
          <w:rFonts w:hint="eastAsia"/>
        </w:rPr>
        <w:t>打开电源</w:t>
      </w:r>
      <w:r>
        <w:rPr>
          <w:rFonts w:hint="eastAsia"/>
        </w:rPr>
        <w:t xml:space="preserve">               */</w:t>
      </w:r>
    </w:p>
    <w:p w14:paraId="7726892A" w14:textId="77777777" w:rsidR="0002043A" w:rsidRDefault="0002043A" w:rsidP="0002043A">
      <w:pPr>
        <w:pStyle w:val="a5"/>
        <w:ind w:firstLineChars="200" w:firstLine="360"/>
      </w:pPr>
      <w:r>
        <w:rPr>
          <w:rFonts w:hint="eastAsia"/>
        </w:rPr>
        <w:t xml:space="preserve">    POWER_DOWN     </w:t>
      </w:r>
      <w:r>
        <w:tab/>
      </w:r>
      <w:r>
        <w:rPr>
          <w:rFonts w:hint="eastAsia"/>
        </w:rPr>
        <w:t xml:space="preserve">=   AM_SBF(0,7),    </w:t>
      </w:r>
      <w:r>
        <w:tab/>
      </w:r>
      <w:r>
        <w:rPr>
          <w:rFonts w:hint="eastAsia"/>
        </w:rPr>
        <w:t xml:space="preserve">/**&lt; \brief </w:t>
      </w:r>
      <w:r>
        <w:rPr>
          <w:rFonts w:hint="eastAsia"/>
        </w:rPr>
        <w:t>关闭电源</w:t>
      </w:r>
      <w:r>
        <w:rPr>
          <w:rFonts w:hint="eastAsia"/>
        </w:rPr>
        <w:t xml:space="preserve">               */</w:t>
      </w:r>
    </w:p>
    <w:p w14:paraId="1C69090B" w14:textId="77777777" w:rsidR="0002043A" w:rsidRDefault="0002043A" w:rsidP="0002043A">
      <w:pPr>
        <w:pStyle w:val="a5"/>
        <w:ind w:firstLineChars="200" w:firstLine="360"/>
      </w:pPr>
      <w:r>
        <w:t xml:space="preserve">    /**</w:t>
      </w:r>
    </w:p>
    <w:p w14:paraId="048CBD59" w14:textId="77777777" w:rsidR="0002043A" w:rsidRDefault="0002043A" w:rsidP="0002043A">
      <w:pPr>
        <w:pStyle w:val="a5"/>
        <w:ind w:firstLineChars="200" w:firstLine="360"/>
      </w:pPr>
      <w:r>
        <w:rPr>
          <w:rFonts w:hint="eastAsia"/>
        </w:rPr>
        <w:t xml:space="preserve">     * \brief </w:t>
      </w:r>
      <w:r>
        <w:rPr>
          <w:rFonts w:hint="eastAsia"/>
        </w:rPr>
        <w:t>可配置的数据更新方式</w:t>
      </w:r>
      <w:r>
        <w:rPr>
          <w:rFonts w:hint="eastAsia"/>
        </w:rPr>
        <w:t xml:space="preserve">     </w:t>
      </w:r>
    </w:p>
    <w:p w14:paraId="2648A459" w14:textId="77777777" w:rsidR="0002043A" w:rsidRDefault="0002043A" w:rsidP="0002043A">
      <w:pPr>
        <w:pStyle w:val="a5"/>
        <w:ind w:firstLineChars="200" w:firstLine="360"/>
      </w:pPr>
      <w:r>
        <w:t xml:space="preserve">     */</w:t>
      </w:r>
    </w:p>
    <w:p w14:paraId="4BD5B9D5" w14:textId="77777777" w:rsidR="0002043A" w:rsidRDefault="0002043A" w:rsidP="0002043A">
      <w:pPr>
        <w:pStyle w:val="a5"/>
        <w:ind w:firstLineChars="200" w:firstLine="360"/>
      </w:pPr>
      <w:r>
        <w:rPr>
          <w:rFonts w:hint="eastAsia"/>
        </w:rPr>
        <w:t xml:space="preserve">    UPDATE_CONTINUE</w:t>
      </w:r>
      <w:r>
        <w:tab/>
      </w:r>
      <w:r>
        <w:rPr>
          <w:rFonts w:hint="eastAsia"/>
        </w:rPr>
        <w:t xml:space="preserve"> =   AM_SBF(0,2),    </w:t>
      </w:r>
      <w:r>
        <w:tab/>
      </w:r>
      <w:r>
        <w:rPr>
          <w:rFonts w:hint="eastAsia"/>
        </w:rPr>
        <w:t xml:space="preserve">/**&lt; \brief </w:t>
      </w:r>
      <w:r>
        <w:rPr>
          <w:rFonts w:hint="eastAsia"/>
        </w:rPr>
        <w:t>数据更新一次</w:t>
      </w:r>
      <w:r>
        <w:rPr>
          <w:rFonts w:hint="eastAsia"/>
        </w:rPr>
        <w:t xml:space="preserve">           */</w:t>
      </w:r>
    </w:p>
    <w:p w14:paraId="6146EF80" w14:textId="77777777" w:rsidR="0002043A" w:rsidRDefault="0002043A" w:rsidP="0002043A">
      <w:pPr>
        <w:pStyle w:val="a5"/>
        <w:ind w:firstLineChars="200" w:firstLine="360"/>
      </w:pPr>
      <w:r>
        <w:rPr>
          <w:rFonts w:hint="eastAsia"/>
        </w:rPr>
        <w:t xml:space="preserve">    UPDATE_ONE   </w:t>
      </w:r>
      <w:r>
        <w:tab/>
        <w:t xml:space="preserve"> </w:t>
      </w:r>
      <w:r>
        <w:rPr>
          <w:rFonts w:hint="eastAsia"/>
        </w:rPr>
        <w:t xml:space="preserve">=   AM_SBF(1,2),    </w:t>
      </w:r>
      <w:r>
        <w:tab/>
      </w:r>
      <w:r>
        <w:rPr>
          <w:rFonts w:hint="eastAsia"/>
        </w:rPr>
        <w:t xml:space="preserve">/**&lt; \brief </w:t>
      </w:r>
      <w:r>
        <w:rPr>
          <w:rFonts w:hint="eastAsia"/>
        </w:rPr>
        <w:t>数据连续更新</w:t>
      </w:r>
      <w:r>
        <w:rPr>
          <w:rFonts w:hint="eastAsia"/>
        </w:rPr>
        <w:t xml:space="preserve">           */</w:t>
      </w:r>
    </w:p>
    <w:p w14:paraId="795EFA82" w14:textId="77777777" w:rsidR="0002043A" w:rsidRDefault="0002043A" w:rsidP="0002043A">
      <w:pPr>
        <w:pStyle w:val="a5"/>
        <w:ind w:firstLineChars="200" w:firstLine="360"/>
      </w:pPr>
      <w:r>
        <w:t xml:space="preserve">    /**</w:t>
      </w:r>
    </w:p>
    <w:p w14:paraId="4BBD347A" w14:textId="77777777" w:rsidR="0002043A" w:rsidRDefault="0002043A" w:rsidP="0002043A">
      <w:pPr>
        <w:pStyle w:val="a5"/>
        <w:ind w:firstLineChars="200" w:firstLine="360"/>
      </w:pPr>
      <w:r>
        <w:rPr>
          <w:rFonts w:hint="eastAsia"/>
        </w:rPr>
        <w:t xml:space="preserve">     * \brief </w:t>
      </w:r>
      <w:r>
        <w:rPr>
          <w:rFonts w:hint="eastAsia"/>
        </w:rPr>
        <w:t>可配置的数据更新速度</w:t>
      </w:r>
      <w:r>
        <w:rPr>
          <w:rFonts w:hint="eastAsia"/>
        </w:rPr>
        <w:t xml:space="preserve">     </w:t>
      </w:r>
    </w:p>
    <w:p w14:paraId="349311D9" w14:textId="77777777" w:rsidR="0002043A" w:rsidRDefault="0002043A" w:rsidP="0002043A">
      <w:pPr>
        <w:pStyle w:val="a5"/>
        <w:ind w:firstLineChars="200" w:firstLine="360"/>
      </w:pPr>
      <w:r>
        <w:t xml:space="preserve">     */</w:t>
      </w:r>
    </w:p>
    <w:p w14:paraId="09209065" w14:textId="77777777" w:rsidR="0002043A" w:rsidRDefault="0002043A" w:rsidP="0002043A">
      <w:pPr>
        <w:pStyle w:val="a5"/>
        <w:ind w:firstLineChars="200" w:firstLine="360"/>
      </w:pPr>
      <w:r>
        <w:rPr>
          <w:rFonts w:hint="eastAsia"/>
        </w:rPr>
        <w:t xml:space="preserve">    DATA_UPDATE_1Hz   = AM_SBF(1,0),      </w:t>
      </w:r>
      <w:r>
        <w:tab/>
      </w:r>
      <w:r>
        <w:rPr>
          <w:rFonts w:hint="eastAsia"/>
        </w:rPr>
        <w:t xml:space="preserve">/**&lt; \brief </w:t>
      </w:r>
      <w:r>
        <w:rPr>
          <w:rFonts w:hint="eastAsia"/>
        </w:rPr>
        <w:t>数据更新速度为</w:t>
      </w:r>
      <w:r>
        <w:rPr>
          <w:rFonts w:hint="eastAsia"/>
        </w:rPr>
        <w:t xml:space="preserve">1Hz   </w:t>
      </w:r>
      <w:r>
        <w:tab/>
      </w:r>
      <w:r>
        <w:rPr>
          <w:rFonts w:hint="eastAsia"/>
        </w:rPr>
        <w:t>*/</w:t>
      </w:r>
    </w:p>
    <w:p w14:paraId="41502F02" w14:textId="77777777" w:rsidR="0002043A" w:rsidRDefault="0002043A" w:rsidP="0002043A">
      <w:pPr>
        <w:pStyle w:val="a5"/>
        <w:ind w:firstLineChars="200" w:firstLine="360"/>
      </w:pPr>
      <w:r>
        <w:rPr>
          <w:rFonts w:hint="eastAsia"/>
        </w:rPr>
        <w:t xml:space="preserve">    DATA_UPDATE_7Hz </w:t>
      </w:r>
      <w:r>
        <w:tab/>
        <w:t xml:space="preserve">  </w:t>
      </w:r>
      <w:r>
        <w:rPr>
          <w:rFonts w:hint="eastAsia"/>
        </w:rPr>
        <w:t xml:space="preserve">= AM_SBF(2,0),      </w:t>
      </w:r>
      <w:r>
        <w:tab/>
      </w:r>
      <w:r>
        <w:rPr>
          <w:rFonts w:hint="eastAsia"/>
        </w:rPr>
        <w:t xml:space="preserve">/**&lt; \brief </w:t>
      </w:r>
      <w:r>
        <w:rPr>
          <w:rFonts w:hint="eastAsia"/>
        </w:rPr>
        <w:t>数据更新速度为</w:t>
      </w:r>
      <w:r>
        <w:rPr>
          <w:rFonts w:hint="eastAsia"/>
        </w:rPr>
        <w:t xml:space="preserve">7Hz    </w:t>
      </w:r>
      <w:r>
        <w:tab/>
      </w:r>
      <w:r>
        <w:rPr>
          <w:rFonts w:hint="eastAsia"/>
        </w:rPr>
        <w:t>*/</w:t>
      </w:r>
    </w:p>
    <w:p w14:paraId="3C284208" w14:textId="77777777" w:rsidR="0002043A" w:rsidRDefault="0002043A" w:rsidP="0002043A">
      <w:pPr>
        <w:pStyle w:val="a5"/>
        <w:ind w:firstLineChars="200" w:firstLine="360"/>
      </w:pPr>
      <w:r>
        <w:rPr>
          <w:rFonts w:hint="eastAsia"/>
        </w:rPr>
        <w:t xml:space="preserve">    DATA_UPDATE_12Hz</w:t>
      </w:r>
      <w:r>
        <w:tab/>
        <w:t xml:space="preserve">  </w:t>
      </w:r>
      <w:r>
        <w:rPr>
          <w:rFonts w:hint="eastAsia"/>
        </w:rPr>
        <w:t xml:space="preserve">= AM_SBF(3,0),      </w:t>
      </w:r>
      <w:r>
        <w:tab/>
      </w:r>
      <w:r>
        <w:rPr>
          <w:rFonts w:hint="eastAsia"/>
        </w:rPr>
        <w:t xml:space="preserve">/**&lt; \brief </w:t>
      </w:r>
      <w:r>
        <w:rPr>
          <w:rFonts w:hint="eastAsia"/>
        </w:rPr>
        <w:t>数据更新速度为</w:t>
      </w:r>
      <w:r>
        <w:rPr>
          <w:rFonts w:hint="eastAsia"/>
        </w:rPr>
        <w:t xml:space="preserve">12.5Hz  </w:t>
      </w:r>
      <w:r>
        <w:tab/>
      </w:r>
      <w:r>
        <w:rPr>
          <w:rFonts w:hint="eastAsia"/>
        </w:rPr>
        <w:t>*/</w:t>
      </w:r>
    </w:p>
    <w:p w14:paraId="6F7A12BB" w14:textId="77777777" w:rsidR="0002043A" w:rsidRDefault="0002043A" w:rsidP="0002043A">
      <w:pPr>
        <w:pStyle w:val="a5"/>
        <w:ind w:firstLineChars="200" w:firstLine="360"/>
      </w:pPr>
      <w:r>
        <w:t>} am_hts221_config_t;</w:t>
      </w:r>
    </w:p>
    <w:p w14:paraId="392D8A5E" w14:textId="77777777" w:rsidR="0002043A" w:rsidRDefault="0002043A" w:rsidP="0002043A">
      <w:pPr>
        <w:pStyle w:val="23"/>
        <w:spacing w:before="62" w:after="62"/>
        <w:rPr>
          <w:lang w:val="de-DE"/>
        </w:rPr>
      </w:pPr>
      <w:r w:rsidRPr="00EF7E49">
        <w:rPr>
          <w:rFonts w:hint="eastAsia"/>
        </w:rPr>
        <w:t>基于</w:t>
      </w:r>
      <w:r w:rsidRPr="00145BA9">
        <w:rPr>
          <w:rFonts w:hint="eastAsia"/>
          <w:lang w:val="de-DE"/>
        </w:rPr>
        <w:t>以上信息，实例信息可以定义如</w:t>
      </w:r>
      <w:r w:rsidRPr="00EF7E49">
        <w:rPr>
          <w:rFonts w:hint="eastAsia"/>
        </w:rPr>
        <w:t>下</w:t>
      </w:r>
      <w:r w:rsidRPr="008A075C">
        <w:rPr>
          <w:rFonts w:hint="eastAsia"/>
          <w:lang w:val="de-DE"/>
        </w:rPr>
        <w:t>：</w:t>
      </w:r>
    </w:p>
    <w:p w14:paraId="23220A7F" w14:textId="77777777" w:rsidR="0002043A" w:rsidRDefault="0002043A" w:rsidP="0002043A">
      <w:pPr>
        <w:pStyle w:val="a5"/>
        <w:ind w:firstLineChars="200" w:firstLine="360"/>
      </w:pPr>
      <w:r>
        <w:lastRenderedPageBreak/>
        <w:t>am_local am_const am_hts221_devinfo_t __g_hts221_devinfo = {</w:t>
      </w:r>
    </w:p>
    <w:p w14:paraId="6BF97583" w14:textId="77777777" w:rsidR="0002043A" w:rsidRDefault="0002043A" w:rsidP="0002043A">
      <w:pPr>
        <w:pStyle w:val="a5"/>
        <w:ind w:firstLineChars="200" w:firstLine="360"/>
      </w:pPr>
      <w:r>
        <w:t xml:space="preserve">    TEMP_SAMPLE_128,</w:t>
      </w:r>
      <w:r w:rsidRPr="00D22D33">
        <w:rPr>
          <w:rFonts w:hint="eastAsia"/>
        </w:rPr>
        <w:t xml:space="preserve"> </w:t>
      </w:r>
      <w:r>
        <w:tab/>
      </w:r>
      <w:r>
        <w:tab/>
      </w:r>
      <w:r>
        <w:tab/>
      </w:r>
      <w:r>
        <w:tab/>
      </w:r>
      <w:r>
        <w:rPr>
          <w:rFonts w:hint="eastAsia"/>
        </w:rPr>
        <w:t xml:space="preserve">/**&lt; \brief </w:t>
      </w:r>
      <w:r>
        <w:rPr>
          <w:rFonts w:hint="eastAsia"/>
        </w:rPr>
        <w:t>温度样本数为</w:t>
      </w:r>
      <w:r>
        <w:rPr>
          <w:rFonts w:hint="eastAsia"/>
        </w:rPr>
        <w:t xml:space="preserve">128       </w:t>
      </w:r>
      <w:r>
        <w:rPr>
          <w:rFonts w:hint="eastAsia"/>
        </w:rPr>
        <w:tab/>
        <w:t>*/</w:t>
      </w:r>
    </w:p>
    <w:p w14:paraId="5C1E1873" w14:textId="77777777" w:rsidR="0002043A" w:rsidRDefault="0002043A" w:rsidP="0002043A">
      <w:pPr>
        <w:pStyle w:val="a5"/>
        <w:ind w:firstLineChars="200" w:firstLine="360"/>
      </w:pPr>
      <w:r>
        <w:t xml:space="preserve">    HUM_SAMPLE_256,</w:t>
      </w:r>
      <w:r w:rsidRPr="00D22D33">
        <w:rPr>
          <w:rFonts w:hint="eastAsia"/>
        </w:rPr>
        <w:t xml:space="preserve"> </w:t>
      </w:r>
      <w:r>
        <w:tab/>
      </w:r>
      <w:r>
        <w:tab/>
      </w:r>
      <w:r>
        <w:tab/>
      </w:r>
      <w:r>
        <w:tab/>
      </w:r>
      <w:r>
        <w:rPr>
          <w:rFonts w:hint="eastAsia"/>
        </w:rPr>
        <w:t xml:space="preserve">/**&lt; \brief </w:t>
      </w:r>
      <w:r>
        <w:rPr>
          <w:rFonts w:hint="eastAsia"/>
        </w:rPr>
        <w:t>湿度样本数为</w:t>
      </w:r>
      <w:r>
        <w:rPr>
          <w:rFonts w:hint="eastAsia"/>
        </w:rPr>
        <w:t xml:space="preserve">256       </w:t>
      </w:r>
      <w:r>
        <w:rPr>
          <w:rFonts w:hint="eastAsia"/>
        </w:rPr>
        <w:tab/>
        <w:t>*/</w:t>
      </w:r>
    </w:p>
    <w:p w14:paraId="099CE958" w14:textId="77777777" w:rsidR="0002043A" w:rsidRDefault="0002043A" w:rsidP="0002043A">
      <w:pPr>
        <w:pStyle w:val="a5"/>
        <w:ind w:firstLineChars="200" w:firstLine="360"/>
      </w:pPr>
      <w:r>
        <w:t xml:space="preserve">    POWER_ON,</w:t>
      </w:r>
      <w:r w:rsidRPr="00D22D33">
        <w:rPr>
          <w:rFonts w:hint="eastAsia"/>
        </w:rPr>
        <w:t xml:space="preserve"> </w:t>
      </w:r>
      <w:r>
        <w:tab/>
      </w:r>
      <w:r>
        <w:tab/>
      </w:r>
      <w:r>
        <w:tab/>
      </w:r>
      <w:r>
        <w:tab/>
      </w:r>
      <w:r>
        <w:tab/>
      </w:r>
      <w:r>
        <w:rPr>
          <w:rFonts w:hint="eastAsia"/>
        </w:rPr>
        <w:t xml:space="preserve">/**&lt; \brief </w:t>
      </w:r>
      <w:r>
        <w:rPr>
          <w:rFonts w:hint="eastAsia"/>
        </w:rPr>
        <w:t>打开电源</w:t>
      </w:r>
      <w:r>
        <w:rPr>
          <w:rFonts w:hint="eastAsia"/>
        </w:rPr>
        <w:t xml:space="preserve">               </w:t>
      </w:r>
      <w:r>
        <w:rPr>
          <w:rFonts w:hint="eastAsia"/>
        </w:rPr>
        <w:tab/>
        <w:t>*/</w:t>
      </w:r>
    </w:p>
    <w:p w14:paraId="63B08838" w14:textId="77777777" w:rsidR="0002043A" w:rsidRDefault="0002043A" w:rsidP="0002043A">
      <w:pPr>
        <w:pStyle w:val="a5"/>
        <w:ind w:firstLineChars="200" w:firstLine="360"/>
      </w:pPr>
      <w:r>
        <w:t xml:space="preserve">    UPDATE_CONTINUE,</w:t>
      </w:r>
      <w:r w:rsidRPr="00D22D33">
        <w:rPr>
          <w:rFonts w:hint="eastAsia"/>
        </w:rPr>
        <w:t xml:space="preserve"> </w:t>
      </w:r>
      <w:r>
        <w:tab/>
      </w:r>
      <w:r>
        <w:tab/>
      </w:r>
      <w:r>
        <w:tab/>
      </w:r>
      <w:r>
        <w:rPr>
          <w:rFonts w:hint="eastAsia"/>
        </w:rPr>
        <w:t xml:space="preserve">/**&lt; \brief </w:t>
      </w:r>
      <w:r>
        <w:rPr>
          <w:rFonts w:hint="eastAsia"/>
        </w:rPr>
        <w:t>数据更新一次</w:t>
      </w:r>
      <w:r>
        <w:rPr>
          <w:rFonts w:hint="eastAsia"/>
        </w:rPr>
        <w:t xml:space="preserve">           </w:t>
      </w:r>
      <w:r>
        <w:rPr>
          <w:rFonts w:hint="eastAsia"/>
        </w:rPr>
        <w:tab/>
        <w:t>*/</w:t>
      </w:r>
    </w:p>
    <w:p w14:paraId="0666AF7A" w14:textId="77777777" w:rsidR="0002043A" w:rsidRDefault="0002043A" w:rsidP="0002043A">
      <w:pPr>
        <w:pStyle w:val="a5"/>
        <w:ind w:firstLineChars="200" w:firstLine="360"/>
      </w:pPr>
      <w:r>
        <w:t xml:space="preserve">    DATA_UPDATE_12Hz</w:t>
      </w:r>
      <w:r>
        <w:tab/>
      </w:r>
      <w:r>
        <w:tab/>
      </w:r>
      <w:r>
        <w:tab/>
      </w:r>
      <w:r>
        <w:tab/>
      </w:r>
      <w:r>
        <w:rPr>
          <w:rFonts w:hint="eastAsia"/>
        </w:rPr>
        <w:t xml:space="preserve">/**&lt; \brief </w:t>
      </w:r>
      <w:r>
        <w:rPr>
          <w:rFonts w:hint="eastAsia"/>
        </w:rPr>
        <w:t>数据更新速度为</w:t>
      </w:r>
      <w:r>
        <w:rPr>
          <w:rFonts w:hint="eastAsia"/>
        </w:rPr>
        <w:t>12.5Hz</w:t>
      </w:r>
      <w:r>
        <w:tab/>
      </w:r>
      <w:r>
        <w:rPr>
          <w:rFonts w:hint="eastAsia"/>
        </w:rPr>
        <w:t>*/</w:t>
      </w:r>
    </w:p>
    <w:p w14:paraId="2C669AB6" w14:textId="77777777" w:rsidR="0002043A" w:rsidRDefault="0002043A" w:rsidP="0002043A">
      <w:pPr>
        <w:pStyle w:val="a5"/>
        <w:ind w:firstLineChars="200" w:firstLine="360"/>
      </w:pPr>
      <w:r>
        <w:t>};</w:t>
      </w:r>
    </w:p>
    <w:p w14:paraId="774A0537" w14:textId="77777777" w:rsidR="0002043A" w:rsidRPr="00F70F5E" w:rsidRDefault="0002043A" w:rsidP="00A141DF">
      <w:pPr>
        <w:pStyle w:val="afffb"/>
        <w:numPr>
          <w:ilvl w:val="0"/>
          <w:numId w:val="79"/>
        </w:numPr>
        <w:spacing w:before="62" w:after="62"/>
        <w:ind w:firstLineChars="0"/>
        <w:rPr>
          <w:b/>
          <w:lang w:val="de-DE"/>
        </w:rPr>
      </w:pPr>
      <w:r w:rsidRPr="00F70F5E">
        <w:rPr>
          <w:rFonts w:hint="eastAsia"/>
          <w:b/>
          <w:lang w:val="de-DE"/>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F70F5E">
          <w:rPr>
            <w:rFonts w:hint="eastAsia"/>
            <w:b/>
            <w:vertAlign w:val="superscript"/>
            <w:lang w:val="de-DE"/>
          </w:rPr>
          <w:t>2</w:t>
        </w:r>
        <w:r w:rsidRPr="00F70F5E">
          <w:rPr>
            <w:rFonts w:hint="eastAsia"/>
            <w:b/>
            <w:lang w:val="de-DE"/>
          </w:rPr>
          <w:t>C</w:t>
        </w:r>
      </w:smartTag>
      <w:r w:rsidRPr="00F70F5E">
        <w:rPr>
          <w:rFonts w:hint="eastAsia"/>
          <w:b/>
        </w:rPr>
        <w:t>句柄</w:t>
      </w:r>
      <w:r w:rsidRPr="00F70F5E">
        <w:rPr>
          <w:rFonts w:hint="eastAsia"/>
          <w:b/>
          <w:lang w:val="de-DE"/>
        </w:rPr>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F70F5E">
          <w:rPr>
            <w:rFonts w:hint="eastAsia"/>
            <w:b/>
            <w:lang w:val="de-DE"/>
          </w:rPr>
          <w:t>2c</w:t>
        </w:r>
      </w:smartTag>
      <w:r w:rsidRPr="00F70F5E">
        <w:rPr>
          <w:rFonts w:hint="eastAsia"/>
          <w:b/>
          <w:lang w:val="de-DE"/>
        </w:rPr>
        <w:t>_handle</w:t>
      </w:r>
    </w:p>
    <w:p w14:paraId="6DB70BA9" w14:textId="77777777" w:rsidR="0002043A" w:rsidRPr="00D22D33" w:rsidRDefault="0002043A" w:rsidP="0002043A">
      <w:pPr>
        <w:pStyle w:val="23"/>
        <w:tabs>
          <w:tab w:val="left" w:pos="3654"/>
        </w:tabs>
        <w:spacing w:before="62" w:after="62"/>
        <w:rPr>
          <w:lang w:val="de-DE"/>
        </w:rPr>
      </w:pPr>
      <w:r w:rsidRPr="000C7483">
        <w:rPr>
          <w:rFonts w:hint="eastAsia"/>
        </w:rPr>
        <w:t>若使用</w:t>
      </w:r>
      <w:r w:rsidRPr="000C7483">
        <w:rPr>
          <w:rFonts w:hint="eastAsia"/>
          <w:lang w:val="de-DE"/>
        </w:rPr>
        <w:t>ZLG</w:t>
      </w:r>
      <w:r w:rsidRPr="000C7483">
        <w:rPr>
          <w:lang w:val="de-DE"/>
        </w:rPr>
        <w:t>116</w:t>
      </w:r>
      <w:r w:rsidRPr="00145BA9">
        <w:rPr>
          <w:rFonts w:hint="eastAsia"/>
          <w:lang w:val="de-DE"/>
        </w:rPr>
        <w:t>的</w:t>
      </w:r>
      <w:r w:rsidRPr="00711896">
        <w:rPr>
          <w:lang w:val="de-DE"/>
        </w:rPr>
        <w:t>I</w:t>
      </w:r>
      <w:r w:rsidRPr="00711896">
        <w:rPr>
          <w:vertAlign w:val="superscript"/>
          <w:lang w:val="de-DE"/>
        </w:rPr>
        <w:t>2</w:t>
      </w:r>
      <w:r w:rsidRPr="00711896">
        <w:rPr>
          <w:lang w:val="de-DE"/>
        </w:rPr>
        <w:t>C</w:t>
      </w:r>
      <w:r w:rsidRPr="000C7483">
        <w:rPr>
          <w:rFonts w:hint="eastAsia"/>
          <w:lang w:val="de-DE"/>
        </w:rPr>
        <w:t>1</w:t>
      </w:r>
      <w:r w:rsidRPr="00145BA9">
        <w:rPr>
          <w:rFonts w:hint="eastAsia"/>
          <w:lang w:val="de-DE"/>
        </w:rPr>
        <w:t>与</w:t>
      </w:r>
      <w:r w:rsidRPr="000C7483">
        <w:rPr>
          <w:lang w:val="de-DE"/>
        </w:rPr>
        <w:t>HTS221</w:t>
      </w:r>
      <w:r w:rsidRPr="00145BA9">
        <w:rPr>
          <w:rFonts w:hint="eastAsia"/>
          <w:lang w:val="de-DE"/>
        </w:rPr>
        <w:t>通信，则</w:t>
      </w:r>
      <w:r w:rsidRPr="00711896">
        <w:rPr>
          <w:lang w:val="de-DE"/>
        </w:rPr>
        <w:t>I</w:t>
      </w:r>
      <w:r w:rsidRPr="00711896">
        <w:rPr>
          <w:vertAlign w:val="superscript"/>
          <w:lang w:val="de-DE"/>
        </w:rPr>
        <w:t>2</w:t>
      </w:r>
      <w:r w:rsidRPr="00711896">
        <w:rPr>
          <w:lang w:val="de-DE"/>
        </w:rPr>
        <w:t>C</w:t>
      </w:r>
      <w:r w:rsidRPr="00145BA9">
        <w:rPr>
          <w:rFonts w:hint="eastAsia"/>
          <w:lang w:val="de-DE"/>
        </w:rPr>
        <w:t>句柄可以通过</w:t>
      </w:r>
      <w:r w:rsidRPr="000C7483">
        <w:rPr>
          <w:rFonts w:hint="eastAsia"/>
          <w:lang w:val="de-DE"/>
        </w:rPr>
        <w:t>ZLG</w:t>
      </w:r>
      <w:r w:rsidRPr="000C7483">
        <w:rPr>
          <w:lang w:val="de-DE"/>
        </w:rPr>
        <w:t>116</w:t>
      </w:r>
      <w:r w:rsidRPr="00145BA9">
        <w:rPr>
          <w:rFonts w:hint="eastAsia"/>
          <w:lang w:val="de-DE"/>
        </w:rPr>
        <w:t>的</w:t>
      </w:r>
      <w:r w:rsidRPr="00711896">
        <w:rPr>
          <w:lang w:val="de-DE"/>
        </w:rPr>
        <w:t>I</w:t>
      </w:r>
      <w:r w:rsidRPr="00711896">
        <w:rPr>
          <w:vertAlign w:val="superscript"/>
          <w:lang w:val="de-DE"/>
        </w:rPr>
        <w:t>2</w:t>
      </w:r>
      <w:r w:rsidRPr="00711896">
        <w:rPr>
          <w:lang w:val="de-DE"/>
        </w:rPr>
        <w:t>C</w:t>
      </w:r>
      <w:r w:rsidRPr="000C7483">
        <w:rPr>
          <w:rFonts w:hint="eastAsia"/>
          <w:lang w:val="de-DE"/>
        </w:rPr>
        <w:t>1</w:t>
      </w:r>
      <w:r w:rsidRPr="00145BA9">
        <w:rPr>
          <w:rFonts w:hint="eastAsia"/>
          <w:lang w:val="de-DE"/>
        </w:rPr>
        <w:t>实例初始化函数</w:t>
      </w:r>
      <w:r w:rsidRPr="000C7483">
        <w:rPr>
          <w:lang w:val="de-DE"/>
        </w:rPr>
        <w:t>am_</w:t>
      </w:r>
      <w:r w:rsidRPr="000C7483">
        <w:rPr>
          <w:rFonts w:hint="eastAsia"/>
          <w:lang w:val="de-DE"/>
        </w:rPr>
        <w:t>zlg</w:t>
      </w:r>
      <w:r w:rsidRPr="000C7483">
        <w:rPr>
          <w:lang w:val="de-DE"/>
        </w:rPr>
        <w:t>116_</w:t>
      </w:r>
      <w:r w:rsidRPr="000C7483">
        <w:rPr>
          <w:rFonts w:hint="eastAsia"/>
          <w:lang w:val="de-DE"/>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0C7483">
          <w:rPr>
            <w:rFonts w:hint="eastAsia"/>
            <w:lang w:val="de-DE"/>
          </w:rPr>
          <w:t>2c</w:t>
        </w:r>
      </w:smartTag>
      <w:r w:rsidRPr="000C7483">
        <w:rPr>
          <w:lang w:val="de-DE"/>
        </w:rPr>
        <w:t>1_inst_init()</w:t>
      </w:r>
      <w:r w:rsidRPr="00145BA9">
        <w:rPr>
          <w:rFonts w:hint="eastAsia"/>
          <w:lang w:val="de-DE"/>
        </w:rPr>
        <w:t>获得</w:t>
      </w:r>
      <w:r w:rsidRPr="000C7483">
        <w:rPr>
          <w:rFonts w:hint="eastAsia"/>
        </w:rPr>
        <w:t>。</w:t>
      </w:r>
      <w:r w:rsidRPr="00184227">
        <w:rPr>
          <w:rFonts w:hint="eastAsia"/>
        </w:rPr>
        <w:t>即</w:t>
      </w:r>
      <w:r w:rsidRPr="00D22D33">
        <w:rPr>
          <w:rFonts w:hint="eastAsia"/>
          <w:lang w:val="de-DE"/>
        </w:rPr>
        <w:t>：</w:t>
      </w:r>
    </w:p>
    <w:p w14:paraId="224735D4" w14:textId="77777777" w:rsidR="0002043A" w:rsidRDefault="0002043A" w:rsidP="0002043A">
      <w:pPr>
        <w:pStyle w:val="a5"/>
        <w:ind w:firstLineChars="200" w:firstLine="360"/>
      </w:pPr>
      <w:r w:rsidRPr="00B77171">
        <w:t>am_i2c_handle_t</w:t>
      </w:r>
      <w:r>
        <w:t xml:space="preserve">  </w:t>
      </w:r>
      <w:r w:rsidRPr="00B77171">
        <w:t>i2c_handle = am_zlg116_i2c1_inst_init();</w:t>
      </w:r>
    </w:p>
    <w:p w14:paraId="20E8BAFE" w14:textId="77777777" w:rsidR="0002043A" w:rsidRPr="00145BA9" w:rsidRDefault="0002043A" w:rsidP="0002043A">
      <w:pPr>
        <w:pStyle w:val="23"/>
        <w:spacing w:before="62" w:after="62"/>
        <w:rPr>
          <w:lang w:val="de-DE"/>
        </w:rPr>
      </w:pPr>
      <w:r w:rsidRPr="00145BA9">
        <w:rPr>
          <w:rFonts w:hint="eastAsia"/>
          <w:lang w:val="de-DE"/>
        </w:rPr>
        <w:t>获得的</w:t>
      </w:r>
      <w:r w:rsidRPr="000C7483">
        <w:rPr>
          <w:rFonts w:hint="eastAsia"/>
          <w:lang w:val="de-DE"/>
        </w:rPr>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0C7483">
          <w:rPr>
            <w:rFonts w:hint="eastAsia"/>
            <w:lang w:val="de-DE"/>
          </w:rPr>
          <w:t>2C</w:t>
        </w:r>
      </w:smartTag>
      <w:r w:rsidRPr="00145BA9">
        <w:rPr>
          <w:rFonts w:hint="eastAsia"/>
          <w:lang w:val="de-DE"/>
        </w:rPr>
        <w:t>句柄可直接作为</w:t>
      </w:r>
      <w:r w:rsidRPr="000C7483">
        <w:rPr>
          <w:rFonts w:hint="eastAsia"/>
          <w:lang w:val="de-DE"/>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0C7483">
          <w:rPr>
            <w:rFonts w:hint="eastAsia"/>
            <w:lang w:val="de-DE"/>
          </w:rPr>
          <w:t>2c</w:t>
        </w:r>
      </w:smartTag>
      <w:r w:rsidRPr="000C7483">
        <w:rPr>
          <w:rFonts w:hint="eastAsia"/>
          <w:lang w:val="de-DE"/>
        </w:rPr>
        <w:t>_handle</w:t>
      </w:r>
      <w:r w:rsidRPr="00145BA9">
        <w:rPr>
          <w:rFonts w:hint="eastAsia"/>
          <w:lang w:val="de-DE"/>
        </w:rPr>
        <w:t>的实参传递。</w:t>
      </w:r>
    </w:p>
    <w:p w14:paraId="1B5A65DC" w14:textId="77777777" w:rsidR="0002043A" w:rsidRPr="00184227" w:rsidRDefault="0002043A" w:rsidP="0002043A">
      <w:pPr>
        <w:pStyle w:val="23"/>
        <w:spacing w:before="62" w:after="62"/>
        <w:rPr>
          <w:lang w:val="de-DE"/>
        </w:rPr>
      </w:pPr>
      <w:r w:rsidRPr="00145BA9">
        <w:rPr>
          <w:rFonts w:hint="eastAsia"/>
          <w:lang w:val="de-DE"/>
        </w:rPr>
        <w:t>基于实例、实例信息和</w:t>
      </w:r>
      <w:r>
        <w:t>I</w:t>
      </w:r>
      <w:r w:rsidRPr="00F00140">
        <w:rPr>
          <w:vertAlign w:val="superscript"/>
        </w:rPr>
        <w:t>2</w:t>
      </w:r>
      <w:r>
        <w:t>C</w:t>
      </w:r>
      <w:r w:rsidRPr="00145BA9">
        <w:rPr>
          <w:rFonts w:hint="eastAsia"/>
          <w:lang w:val="de-DE"/>
        </w:rPr>
        <w:t>句柄，可以完成</w:t>
      </w:r>
      <w:r w:rsidRPr="000C7483">
        <w:rPr>
          <w:lang w:val="de-DE"/>
        </w:rPr>
        <w:t>HTS221</w:t>
      </w:r>
      <w:r w:rsidRPr="00145BA9">
        <w:rPr>
          <w:rFonts w:hint="eastAsia"/>
          <w:lang w:val="de-DE"/>
        </w:rPr>
        <w:t>的初始化。</w:t>
      </w:r>
      <w:r>
        <w:rPr>
          <w:rFonts w:hint="eastAsia"/>
        </w:rPr>
        <w:t>如下</w:t>
      </w:r>
      <w:r w:rsidRPr="00184227">
        <w:rPr>
          <w:rFonts w:hint="eastAsia"/>
          <w:lang w:val="de-DE"/>
        </w:rPr>
        <w:t>：</w:t>
      </w:r>
    </w:p>
    <w:p w14:paraId="76027C9D" w14:textId="77777777" w:rsidR="0002043A" w:rsidRDefault="0002043A" w:rsidP="0002043A">
      <w:pPr>
        <w:pStyle w:val="a5"/>
        <w:ind w:firstLineChars="200" w:firstLine="360"/>
      </w:pPr>
      <w:r>
        <w:t>am_hts221_init (&amp;__g_hts221_dev, &amp;__g_hts221_devinfo, i2c_handle);</w:t>
      </w:r>
    </w:p>
    <w:p w14:paraId="58738F1E" w14:textId="77777777" w:rsidR="0002043A" w:rsidRDefault="0002043A" w:rsidP="0002043A">
      <w:pPr>
        <w:pStyle w:val="23"/>
        <w:spacing w:before="62" w:after="62"/>
        <w:rPr>
          <w:lang w:val="de-DE"/>
        </w:rPr>
      </w:pPr>
      <w:r w:rsidRPr="00184227">
        <w:rPr>
          <w:rFonts w:hint="eastAsia"/>
        </w:rPr>
        <w:t>初始化函</w:t>
      </w:r>
      <w:r w:rsidRPr="00145BA9">
        <w:rPr>
          <w:rFonts w:hint="eastAsia"/>
          <w:lang w:val="de-DE"/>
        </w:rPr>
        <w:t>数的返回值即为</w:t>
      </w:r>
      <w:r w:rsidRPr="000C7483">
        <w:rPr>
          <w:lang w:val="de-DE"/>
        </w:rPr>
        <w:t>HTS221</w:t>
      </w:r>
      <w:r w:rsidRPr="00145BA9">
        <w:rPr>
          <w:rFonts w:hint="eastAsia"/>
          <w:lang w:val="de-DE"/>
        </w:rPr>
        <w:t>传感器的句柄，若返回值为</w:t>
      </w:r>
      <w:r w:rsidRPr="000C7483">
        <w:rPr>
          <w:rFonts w:hint="eastAsia"/>
          <w:lang w:val="de-DE"/>
        </w:rPr>
        <w:t>NULL</w:t>
      </w:r>
      <w:r w:rsidRPr="00145BA9">
        <w:rPr>
          <w:rFonts w:hint="eastAsia"/>
          <w:lang w:val="de-DE"/>
        </w:rPr>
        <w:t>，说明初始化失败；若返回值不为</w:t>
      </w:r>
      <w:r w:rsidRPr="000C7483">
        <w:rPr>
          <w:rFonts w:hint="eastAsia"/>
          <w:lang w:val="de-DE"/>
        </w:rPr>
        <w:t>NULL</w:t>
      </w:r>
      <w:r w:rsidRPr="00145BA9">
        <w:rPr>
          <w:rFonts w:hint="eastAsia"/>
          <w:lang w:val="de-DE"/>
        </w:rPr>
        <w:t>，说明返回了</w:t>
      </w:r>
      <w:r w:rsidRPr="00184227">
        <w:rPr>
          <w:rFonts w:hint="eastAsia"/>
        </w:rPr>
        <w:t>有效的</w:t>
      </w:r>
      <w:r w:rsidRPr="000C7483">
        <w:rPr>
          <w:rFonts w:hint="eastAsia"/>
          <w:lang w:val="de-DE"/>
        </w:rPr>
        <w:t>handle</w:t>
      </w:r>
      <w:r w:rsidRPr="00184227">
        <w:rPr>
          <w:rFonts w:hint="eastAsia"/>
          <w:lang w:val="de-DE"/>
        </w:rPr>
        <w:t>，</w:t>
      </w:r>
      <w:r w:rsidRPr="00184227">
        <w:rPr>
          <w:rFonts w:hint="eastAsia"/>
        </w:rPr>
        <w:t>其可以作为</w:t>
      </w:r>
      <w:r w:rsidRPr="000C7483">
        <w:rPr>
          <w:lang w:val="de-DE"/>
        </w:rPr>
        <w:t>HTS221</w:t>
      </w:r>
      <w:r w:rsidRPr="00184227">
        <w:rPr>
          <w:rFonts w:hint="eastAsia"/>
        </w:rPr>
        <w:t>接口</w:t>
      </w:r>
      <w:r>
        <w:rPr>
          <w:rFonts w:hint="eastAsia"/>
        </w:rPr>
        <w:t>函数</w:t>
      </w:r>
      <w:r w:rsidRPr="00184227">
        <w:rPr>
          <w:rFonts w:hint="eastAsia"/>
        </w:rPr>
        <w:t>的参数</w:t>
      </w:r>
      <w:r w:rsidRPr="00184227">
        <w:rPr>
          <w:rFonts w:hint="eastAsia"/>
          <w:lang w:val="de-DE"/>
        </w:rPr>
        <w:t>。</w:t>
      </w:r>
    </w:p>
    <w:p w14:paraId="644643F1" w14:textId="77777777" w:rsidR="0002043A" w:rsidRDefault="0002043A" w:rsidP="0002043A">
      <w:pPr>
        <w:pStyle w:val="30"/>
        <w:rPr>
          <w:lang w:val="de-DE"/>
        </w:rPr>
      </w:pPr>
      <w:bookmarkStart w:id="607" w:name="_Toc528141052"/>
      <w:bookmarkStart w:id="608" w:name="_Toc528685852"/>
      <w:bookmarkStart w:id="609" w:name="_Toc528750856"/>
      <w:bookmarkStart w:id="610" w:name="_Toc6175885"/>
      <w:r w:rsidRPr="000C7483">
        <w:rPr>
          <w:lang w:val="de-DE"/>
        </w:rPr>
        <w:t>HTS221</w:t>
      </w:r>
      <w:r>
        <w:rPr>
          <w:lang w:val="de-DE"/>
        </w:rPr>
        <w:t>接口</w:t>
      </w:r>
      <w:bookmarkEnd w:id="607"/>
      <w:r>
        <w:rPr>
          <w:lang w:val="de-DE"/>
        </w:rPr>
        <w:t>函数</w:t>
      </w:r>
      <w:bookmarkEnd w:id="608"/>
      <w:bookmarkEnd w:id="609"/>
      <w:bookmarkEnd w:id="610"/>
    </w:p>
    <w:p w14:paraId="76A970C7" w14:textId="77777777" w:rsidR="0002043A" w:rsidRDefault="0002043A" w:rsidP="0002043A">
      <w:pPr>
        <w:pStyle w:val="23"/>
        <w:spacing w:before="62" w:after="62"/>
        <w:rPr>
          <w:lang w:val="de-DE"/>
        </w:rPr>
      </w:pPr>
      <w:r>
        <w:rPr>
          <w:rFonts w:hint="eastAsia"/>
          <w:lang w:val="de-DE"/>
        </w:rPr>
        <w:t>当初始化完成</w:t>
      </w:r>
      <w:r w:rsidRPr="00145BA9">
        <w:rPr>
          <w:rFonts w:hint="eastAsia"/>
          <w:lang w:val="de-DE"/>
        </w:rPr>
        <w:t>后，即可使用</w:t>
      </w:r>
      <w:r w:rsidRPr="000C7483">
        <w:rPr>
          <w:lang w:val="de-DE"/>
        </w:rPr>
        <w:t>HTS221</w:t>
      </w:r>
      <w:r w:rsidRPr="00145BA9">
        <w:rPr>
          <w:lang w:val="de-DE"/>
        </w:rPr>
        <w:t>的接口函数</w:t>
      </w:r>
      <w:r>
        <w:rPr>
          <w:rFonts w:hint="eastAsia"/>
          <w:lang w:val="de-DE"/>
        </w:rPr>
        <w:t>，详见</w:t>
      </w:r>
      <w:r>
        <w:rPr>
          <w:lang w:val="de-DE"/>
        </w:rPr>
        <w:fldChar w:fldCharType="begin"/>
      </w:r>
      <w:r>
        <w:rPr>
          <w:lang w:val="de-DE"/>
        </w:rPr>
        <w:instrText xml:space="preserve"> </w:instrText>
      </w:r>
      <w:r>
        <w:rPr>
          <w:rFonts w:hint="eastAsia"/>
          <w:lang w:val="de-DE"/>
        </w:rPr>
        <w:instrText>REF _Ref528684488 \h</w:instrText>
      </w:r>
      <w:r>
        <w:rPr>
          <w:lang w:val="de-DE"/>
        </w:rPr>
        <w:instrText xml:space="preserve"> </w:instrText>
      </w:r>
      <w:r>
        <w:rPr>
          <w:lang w:val="de-DE"/>
        </w:rPr>
      </w:r>
      <w:r>
        <w:rPr>
          <w:lang w:val="de-DE"/>
        </w:rPr>
        <w:fldChar w:fldCharType="separate"/>
      </w:r>
      <w:r w:rsidR="00B93B10">
        <w:rPr>
          <w:rFonts w:hint="eastAsia"/>
        </w:rPr>
        <w:t>表</w:t>
      </w:r>
      <w:r w:rsidR="00B93B10">
        <w:rPr>
          <w:noProof/>
        </w:rPr>
        <w:t>5</w:t>
      </w:r>
      <w:r w:rsidR="00B93B10">
        <w:t>.</w:t>
      </w:r>
      <w:r w:rsidR="00B93B10">
        <w:rPr>
          <w:noProof/>
        </w:rPr>
        <w:t>30</w:t>
      </w:r>
      <w:r>
        <w:rPr>
          <w:lang w:val="de-DE"/>
        </w:rPr>
        <w:fldChar w:fldCharType="end"/>
      </w:r>
      <w:r>
        <w:rPr>
          <w:rFonts w:hint="eastAsia"/>
          <w:lang w:val="de-DE"/>
        </w:rPr>
        <w:t>。</w:t>
      </w:r>
    </w:p>
    <w:p w14:paraId="5D5888A3" w14:textId="77777777" w:rsidR="0002043A" w:rsidRDefault="0002043A" w:rsidP="0002043A">
      <w:pPr>
        <w:pStyle w:val="a7"/>
        <w:keepNext/>
      </w:pPr>
      <w:bookmarkStart w:id="611" w:name="_Ref52868448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30</w:t>
      </w:r>
      <w:r>
        <w:fldChar w:fldCharType="end"/>
      </w:r>
      <w:bookmarkEnd w:id="611"/>
      <w:r>
        <w:t xml:space="preserve"> </w:t>
      </w:r>
      <w:r w:rsidRPr="00C662B7">
        <w:rPr>
          <w:rFonts w:hint="eastAsia"/>
        </w:rPr>
        <w:t xml:space="preserve"> </w:t>
      </w:r>
      <w:r w:rsidRPr="000C7483">
        <w:rPr>
          <w:lang w:val="de-DE"/>
        </w:rPr>
        <w:t>HTS221</w:t>
      </w:r>
      <w:r w:rsidRPr="003257FE">
        <w:rPr>
          <w:rFonts w:hint="eastAsia"/>
        </w:rPr>
        <w:t>的接口函数</w:t>
      </w:r>
    </w:p>
    <w:tbl>
      <w:tblPr>
        <w:tblW w:w="54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86"/>
        <w:gridCol w:w="1034"/>
      </w:tblGrid>
      <w:tr w:rsidR="0002043A" w:rsidRPr="00CE1551" w14:paraId="4E401A99" w14:textId="77777777" w:rsidTr="00BF4B74">
        <w:trPr>
          <w:jc w:val="center"/>
        </w:trPr>
        <w:tc>
          <w:tcPr>
            <w:tcW w:w="4386" w:type="dxa"/>
            <w:tcBorders>
              <w:top w:val="thinThickSmallGap" w:sz="24" w:space="0" w:color="auto"/>
              <w:left w:val="single" w:sz="6" w:space="0" w:color="000000"/>
              <w:bottom w:val="double" w:sz="4" w:space="0" w:color="auto"/>
              <w:right w:val="double" w:sz="4" w:space="0" w:color="auto"/>
            </w:tcBorders>
            <w:shd w:val="pct10" w:color="auto" w:fill="auto"/>
          </w:tcPr>
          <w:p w14:paraId="287EC948" w14:textId="77777777" w:rsidR="0002043A" w:rsidRPr="00CE1551" w:rsidRDefault="0002043A" w:rsidP="00BF4B74">
            <w:pPr>
              <w:pStyle w:val="ab"/>
              <w:spacing w:before="62" w:after="62"/>
              <w:rPr>
                <w:color w:val="000000"/>
              </w:rPr>
            </w:pPr>
            <w:r w:rsidRPr="00CE1551">
              <w:rPr>
                <w:rFonts w:hint="eastAsia"/>
                <w:color w:val="000000"/>
              </w:rPr>
              <w:t>函数原型</w:t>
            </w:r>
          </w:p>
        </w:tc>
        <w:tc>
          <w:tcPr>
            <w:tcW w:w="1034" w:type="dxa"/>
            <w:tcBorders>
              <w:top w:val="thinThickSmallGap" w:sz="24" w:space="0" w:color="auto"/>
              <w:left w:val="double" w:sz="4" w:space="0" w:color="auto"/>
              <w:bottom w:val="double" w:sz="4" w:space="0" w:color="auto"/>
              <w:right w:val="single" w:sz="6" w:space="0" w:color="000000"/>
            </w:tcBorders>
            <w:shd w:val="pct10" w:color="auto" w:fill="auto"/>
          </w:tcPr>
          <w:p w14:paraId="22FC907F" w14:textId="77777777" w:rsidR="0002043A" w:rsidRPr="00CE1551" w:rsidRDefault="0002043A" w:rsidP="00BF4B74">
            <w:pPr>
              <w:pStyle w:val="ab"/>
              <w:spacing w:before="62" w:after="62"/>
              <w:rPr>
                <w:color w:val="000000"/>
              </w:rPr>
            </w:pPr>
            <w:r w:rsidRPr="00CE1551">
              <w:rPr>
                <w:rFonts w:hint="eastAsia"/>
                <w:color w:val="000000"/>
              </w:rPr>
              <w:t>功能简介</w:t>
            </w:r>
          </w:p>
        </w:tc>
      </w:tr>
      <w:tr w:rsidR="0002043A" w:rsidRPr="00726540" w14:paraId="6F1236AC" w14:textId="77777777" w:rsidTr="00BF4B74">
        <w:trPr>
          <w:jc w:val="center"/>
        </w:trPr>
        <w:tc>
          <w:tcPr>
            <w:tcW w:w="4386" w:type="dxa"/>
            <w:tcBorders>
              <w:top w:val="single" w:sz="6" w:space="0" w:color="000000"/>
              <w:left w:val="single" w:sz="6" w:space="0" w:color="000000"/>
              <w:bottom w:val="single" w:sz="6" w:space="0" w:color="000000"/>
              <w:right w:val="double" w:sz="4" w:space="0" w:color="auto"/>
            </w:tcBorders>
            <w:vAlign w:val="center"/>
          </w:tcPr>
          <w:p w14:paraId="0C493DD8" w14:textId="77777777" w:rsidR="0002043A" w:rsidRDefault="0002043A" w:rsidP="00BF4B74">
            <w:pPr>
              <w:pStyle w:val="af5"/>
            </w:pPr>
            <w:r>
              <w:t xml:space="preserve">int am_hts221_read_temp </w:t>
            </w:r>
            <w:r w:rsidRPr="00C62725">
              <w:t>(am_hts221_handle_t handle,</w:t>
            </w:r>
          </w:p>
          <w:p w14:paraId="70D64E46" w14:textId="77777777" w:rsidR="0002043A" w:rsidRPr="00F3369C" w:rsidRDefault="0002043A" w:rsidP="00BF4B74">
            <w:pPr>
              <w:pStyle w:val="af5"/>
            </w:pPr>
            <w:r>
              <w:t xml:space="preserve">                      int16_t          *temp);</w:t>
            </w:r>
          </w:p>
        </w:tc>
        <w:tc>
          <w:tcPr>
            <w:tcW w:w="1034" w:type="dxa"/>
            <w:tcBorders>
              <w:top w:val="single" w:sz="6" w:space="0" w:color="000000"/>
              <w:left w:val="double" w:sz="4" w:space="0" w:color="auto"/>
              <w:bottom w:val="single" w:sz="6" w:space="0" w:color="000000"/>
              <w:right w:val="single" w:sz="6" w:space="0" w:color="000000"/>
            </w:tcBorders>
            <w:vAlign w:val="center"/>
          </w:tcPr>
          <w:p w14:paraId="6885C638" w14:textId="77777777" w:rsidR="0002043A" w:rsidRPr="00726540" w:rsidRDefault="0002043A" w:rsidP="00BF4B74">
            <w:pPr>
              <w:pStyle w:val="ad"/>
              <w:spacing w:before="62" w:after="62"/>
              <w:rPr>
                <w:lang w:val="de-DE"/>
              </w:rPr>
            </w:pPr>
            <w:r>
              <w:rPr>
                <w:lang w:val="de-DE"/>
              </w:rPr>
              <w:t>温度</w:t>
            </w:r>
            <w:r>
              <w:rPr>
                <w:rFonts w:hint="eastAsia"/>
              </w:rPr>
              <w:t>读取</w:t>
            </w:r>
          </w:p>
        </w:tc>
      </w:tr>
      <w:tr w:rsidR="0002043A" w:rsidRPr="00CE1551" w14:paraId="1FD3E583" w14:textId="77777777" w:rsidTr="00BF4B74">
        <w:trPr>
          <w:trHeight w:val="350"/>
          <w:jc w:val="center"/>
        </w:trPr>
        <w:tc>
          <w:tcPr>
            <w:tcW w:w="4386" w:type="dxa"/>
            <w:tcBorders>
              <w:top w:val="single" w:sz="6" w:space="0" w:color="000000"/>
              <w:left w:val="single" w:sz="6" w:space="0" w:color="000000"/>
              <w:bottom w:val="thickThinSmallGap" w:sz="24" w:space="0" w:color="auto"/>
              <w:right w:val="double" w:sz="4" w:space="0" w:color="auto"/>
            </w:tcBorders>
            <w:vAlign w:val="center"/>
          </w:tcPr>
          <w:p w14:paraId="28C846A4" w14:textId="77777777" w:rsidR="0002043A" w:rsidRDefault="0002043A" w:rsidP="00BF4B74">
            <w:pPr>
              <w:pStyle w:val="af5"/>
            </w:pPr>
            <w:r w:rsidRPr="00C62725">
              <w:t>int am_hts221_read_hum (am_hts221_</w:t>
            </w:r>
            <w:r>
              <w:t>handle_t handle,</w:t>
            </w:r>
          </w:p>
          <w:p w14:paraId="264AD99F" w14:textId="77777777" w:rsidR="0002043A" w:rsidRPr="00F3369C" w:rsidRDefault="0002043A" w:rsidP="00BF4B74">
            <w:pPr>
              <w:pStyle w:val="af5"/>
              <w:ind w:firstLineChars="1050" w:firstLine="1890"/>
            </w:pPr>
            <w:r>
              <w:t>uint8_t           *hum);</w:t>
            </w:r>
          </w:p>
        </w:tc>
        <w:tc>
          <w:tcPr>
            <w:tcW w:w="1034" w:type="dxa"/>
            <w:tcBorders>
              <w:top w:val="single" w:sz="6" w:space="0" w:color="000000"/>
              <w:left w:val="double" w:sz="4" w:space="0" w:color="auto"/>
              <w:bottom w:val="thickThinSmallGap" w:sz="24" w:space="0" w:color="auto"/>
              <w:right w:val="single" w:sz="6" w:space="0" w:color="000000"/>
            </w:tcBorders>
            <w:vAlign w:val="center"/>
          </w:tcPr>
          <w:p w14:paraId="208B6CA6" w14:textId="77777777" w:rsidR="0002043A" w:rsidRPr="00CE1551" w:rsidRDefault="0002043A" w:rsidP="00BF4B74">
            <w:pPr>
              <w:pStyle w:val="ad"/>
              <w:spacing w:before="62" w:after="62"/>
              <w:rPr>
                <w:color w:val="000000"/>
              </w:rPr>
            </w:pPr>
            <w:r>
              <w:rPr>
                <w:lang w:val="de-DE"/>
              </w:rPr>
              <w:t>湿度</w:t>
            </w:r>
            <w:r>
              <w:rPr>
                <w:rFonts w:hint="eastAsia"/>
              </w:rPr>
              <w:t>读取</w:t>
            </w:r>
          </w:p>
        </w:tc>
      </w:tr>
    </w:tbl>
    <w:p w14:paraId="1F1897D3" w14:textId="77777777" w:rsidR="0002043A" w:rsidRPr="0015697A" w:rsidRDefault="0002043A" w:rsidP="00A141DF">
      <w:pPr>
        <w:pStyle w:val="23"/>
        <w:numPr>
          <w:ilvl w:val="0"/>
          <w:numId w:val="82"/>
        </w:numPr>
        <w:spacing w:before="62" w:after="62"/>
        <w:rPr>
          <w:b/>
          <w:lang w:val="de-DE"/>
        </w:rPr>
      </w:pPr>
      <w:r w:rsidRPr="0015697A">
        <w:rPr>
          <w:b/>
          <w:lang w:val="de-DE"/>
        </w:rPr>
        <w:t>温度读取</w:t>
      </w:r>
    </w:p>
    <w:p w14:paraId="0D854D33" w14:textId="77777777" w:rsidR="0002043A" w:rsidRDefault="0002043A" w:rsidP="0002043A">
      <w:pPr>
        <w:pStyle w:val="23"/>
        <w:spacing w:before="62" w:after="62"/>
      </w:pPr>
      <w:r w:rsidRPr="002B3161">
        <w:rPr>
          <w:rFonts w:hint="eastAsia"/>
        </w:rPr>
        <w:t>读取温度信息参数，当实例初始化完成获取句柄后，获取温度参数并做处理，实例初始化如下所示：</w:t>
      </w:r>
    </w:p>
    <w:p w14:paraId="4DEF654F" w14:textId="77777777" w:rsidR="0002043A" w:rsidRDefault="0002043A" w:rsidP="0002043A">
      <w:pPr>
        <w:pStyle w:val="a5"/>
        <w:ind w:firstLineChars="200" w:firstLine="360"/>
      </w:pPr>
      <w:r w:rsidRPr="002B3161">
        <w:t>am_hts221_handle_t handle;</w:t>
      </w:r>
    </w:p>
    <w:p w14:paraId="740E61FC" w14:textId="77777777" w:rsidR="0002043A" w:rsidRDefault="0002043A" w:rsidP="0002043A">
      <w:pPr>
        <w:pStyle w:val="a5"/>
        <w:ind w:firstLineChars="200" w:firstLine="360"/>
      </w:pPr>
      <w:r w:rsidRPr="002B3161">
        <w:t>handle = am_hts221_inst_init();</w:t>
      </w:r>
    </w:p>
    <w:p w14:paraId="66D1FC07" w14:textId="77777777" w:rsidR="0002043A" w:rsidRPr="002B3161" w:rsidRDefault="0002043A" w:rsidP="0002043A">
      <w:pPr>
        <w:spacing w:before="62" w:after="62"/>
        <w:ind w:firstLine="420"/>
        <w:jc w:val="left"/>
        <w:rPr>
          <w:kern w:val="0"/>
          <w:lang w:val="de-DE"/>
        </w:rPr>
      </w:pPr>
      <w:r w:rsidRPr="002B3161">
        <w:rPr>
          <w:rFonts w:hint="eastAsia"/>
          <w:kern w:val="0"/>
          <w:lang w:val="de-DE"/>
        </w:rPr>
        <w:t>当</w:t>
      </w:r>
      <w:r w:rsidRPr="002B3161">
        <w:rPr>
          <w:kern w:val="0"/>
          <w:lang w:val="de-DE"/>
        </w:rPr>
        <w:t>初始化完成，即可使用接口函数读取当前</w:t>
      </w:r>
      <w:r w:rsidRPr="002B3161">
        <w:rPr>
          <w:rFonts w:hint="eastAsia"/>
          <w:kern w:val="0"/>
          <w:lang w:val="de-DE"/>
        </w:rPr>
        <w:t>温度</w:t>
      </w:r>
      <w:r w:rsidRPr="002B3161">
        <w:rPr>
          <w:kern w:val="0"/>
          <w:lang w:val="de-DE"/>
        </w:rPr>
        <w:t>信息，</w:t>
      </w:r>
      <w:r w:rsidRPr="002B3161">
        <w:rPr>
          <w:rFonts w:hint="eastAsia"/>
          <w:kern w:val="0"/>
          <w:lang w:val="de-DE"/>
        </w:rPr>
        <w:t>调用该</w:t>
      </w:r>
      <w:r w:rsidRPr="002B3161">
        <w:rPr>
          <w:kern w:val="0"/>
          <w:lang w:val="de-DE"/>
        </w:rPr>
        <w:t>函数，即可读取当前温度信息</w:t>
      </w:r>
      <w:r w:rsidRPr="002B3161">
        <w:rPr>
          <w:rFonts w:hint="eastAsia"/>
          <w:kern w:val="0"/>
          <w:lang w:val="de-DE"/>
        </w:rPr>
        <w:t>，</w:t>
      </w:r>
      <w:r w:rsidRPr="002B3161">
        <w:rPr>
          <w:kern w:val="0"/>
          <w:lang w:val="de-DE"/>
        </w:rPr>
        <w:t>详见</w:t>
      </w:r>
      <w:r>
        <w:rPr>
          <w:kern w:val="0"/>
          <w:lang w:val="de-DE"/>
        </w:rPr>
        <w:fldChar w:fldCharType="begin"/>
      </w:r>
      <w:r>
        <w:rPr>
          <w:kern w:val="0"/>
          <w:lang w:val="de-DE"/>
        </w:rPr>
        <w:instrText xml:space="preserve"> REF _Ref528684033 \h </w:instrText>
      </w:r>
      <w:r>
        <w:rPr>
          <w:kern w:val="0"/>
          <w:lang w:val="de-DE"/>
        </w:rPr>
      </w:r>
      <w:r>
        <w:rPr>
          <w:kern w:val="0"/>
          <w:lang w:val="de-DE"/>
        </w:rPr>
        <w:fldChar w:fldCharType="separate"/>
      </w:r>
      <w:r w:rsidR="00B93B10" w:rsidRPr="00631D50">
        <w:rPr>
          <w:rFonts w:hint="eastAsia"/>
        </w:rPr>
        <w:t>程序清单</w:t>
      </w:r>
      <w:r w:rsidR="00B93B10">
        <w:rPr>
          <w:noProof/>
        </w:rPr>
        <w:t>5</w:t>
      </w:r>
      <w:r w:rsidR="00B93B10">
        <w:t>.</w:t>
      </w:r>
      <w:r w:rsidR="00B93B10">
        <w:rPr>
          <w:noProof/>
        </w:rPr>
        <w:t>88</w:t>
      </w:r>
      <w:r>
        <w:rPr>
          <w:kern w:val="0"/>
          <w:lang w:val="de-DE"/>
        </w:rPr>
        <w:fldChar w:fldCharType="end"/>
      </w:r>
      <w:r w:rsidRPr="002B3161">
        <w:rPr>
          <w:rFonts w:hint="eastAsia"/>
          <w:kern w:val="0"/>
          <w:lang w:val="de-DE"/>
        </w:rPr>
        <w:t>。</w:t>
      </w:r>
    </w:p>
    <w:p w14:paraId="20BE7F92" w14:textId="2CB21852" w:rsidR="0002043A" w:rsidRPr="00631D50" w:rsidRDefault="0002043A" w:rsidP="0002043A">
      <w:pPr>
        <w:pStyle w:val="a7"/>
        <w:rPr>
          <w:lang w:val="de-DE"/>
        </w:rPr>
      </w:pPr>
      <w:bookmarkStart w:id="612" w:name="_Ref528684033"/>
      <w:r w:rsidRPr="00631D50">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89</w:t>
      </w:r>
      <w:r w:rsidR="00A26C7F">
        <w:fldChar w:fldCharType="end"/>
      </w:r>
      <w:bookmarkEnd w:id="612"/>
      <w:r>
        <w:t xml:space="preserve">  </w:t>
      </w:r>
      <w:r>
        <w:rPr>
          <w:rFonts w:hint="eastAsia"/>
        </w:rPr>
        <w:t>使用</w:t>
      </w:r>
      <w:r w:rsidRPr="000C7483">
        <w:rPr>
          <w:lang w:val="de-DE"/>
        </w:rPr>
        <w:t>HTS221</w:t>
      </w:r>
      <w:r>
        <w:rPr>
          <w:rFonts w:hint="eastAsia"/>
        </w:rPr>
        <w:t>获取当前温度</w:t>
      </w:r>
    </w:p>
    <w:p w14:paraId="4730D483" w14:textId="77777777" w:rsidR="0002043A" w:rsidRPr="002B3161" w:rsidRDefault="0002043A" w:rsidP="0002043A">
      <w:pPr>
        <w:pStyle w:val="a5"/>
        <w:ind w:firstLineChars="200" w:firstLine="360"/>
      </w:pPr>
      <w:r w:rsidRPr="002B3161">
        <w:t>/**</w:t>
      </w:r>
    </w:p>
    <w:p w14:paraId="37558294" w14:textId="77777777" w:rsidR="0002043A" w:rsidRPr="002B3161" w:rsidRDefault="0002043A" w:rsidP="0002043A">
      <w:pPr>
        <w:pStyle w:val="a5"/>
        <w:ind w:firstLineChars="200" w:firstLine="360"/>
      </w:pPr>
      <w:r w:rsidRPr="002B3161">
        <w:rPr>
          <w:rFonts w:hint="eastAsia"/>
        </w:rPr>
        <w:t xml:space="preserve"> * \brief </w:t>
      </w:r>
      <w:r w:rsidRPr="002B3161">
        <w:rPr>
          <w:rFonts w:hint="eastAsia"/>
        </w:rPr>
        <w:t>读取温度</w:t>
      </w:r>
    </w:p>
    <w:p w14:paraId="667F2B33" w14:textId="77777777" w:rsidR="0002043A" w:rsidRPr="002B3161" w:rsidRDefault="0002043A" w:rsidP="0002043A">
      <w:pPr>
        <w:pStyle w:val="a5"/>
        <w:ind w:firstLineChars="200" w:firstLine="360"/>
      </w:pPr>
      <w:r w:rsidRPr="002B3161">
        <w:t xml:space="preserve"> */</w:t>
      </w:r>
    </w:p>
    <w:p w14:paraId="37A92FA6" w14:textId="77777777" w:rsidR="0002043A" w:rsidRPr="002B3161" w:rsidRDefault="0002043A" w:rsidP="0002043A">
      <w:pPr>
        <w:pStyle w:val="a5"/>
        <w:ind w:firstLineChars="200" w:firstLine="360"/>
      </w:pPr>
      <w:r w:rsidRPr="002B3161">
        <w:t>int am_hts221_read_temp (am_hts221_handle_t handle, int16_t* temp)</w:t>
      </w:r>
    </w:p>
    <w:p w14:paraId="7095D143" w14:textId="77777777" w:rsidR="0002043A" w:rsidRPr="002B3161" w:rsidRDefault="0002043A" w:rsidP="0002043A">
      <w:pPr>
        <w:pStyle w:val="a5"/>
        <w:ind w:firstLineChars="200" w:firstLine="360"/>
      </w:pPr>
      <w:r w:rsidRPr="002B3161">
        <w:t>{</w:t>
      </w:r>
    </w:p>
    <w:p w14:paraId="3E89EF00" w14:textId="77777777" w:rsidR="0002043A" w:rsidRPr="002B3161" w:rsidRDefault="0002043A" w:rsidP="0002043A">
      <w:pPr>
        <w:pStyle w:val="a5"/>
        <w:ind w:firstLineChars="200" w:firstLine="360"/>
      </w:pPr>
      <w:r w:rsidRPr="002B3161">
        <w:lastRenderedPageBreak/>
        <w:t xml:space="preserve">    int16_t temp_adc</w:t>
      </w:r>
      <w:r>
        <w:tab/>
      </w:r>
      <w:r w:rsidRPr="002B3161">
        <w:t>= 0;</w:t>
      </w:r>
    </w:p>
    <w:p w14:paraId="4CA2AFFC" w14:textId="77777777" w:rsidR="0002043A" w:rsidRPr="002B3161" w:rsidRDefault="0002043A" w:rsidP="0002043A">
      <w:pPr>
        <w:pStyle w:val="a5"/>
        <w:ind w:firstLineChars="200" w:firstLine="360"/>
      </w:pPr>
      <w:r>
        <w:t xml:space="preserve">    uint8_t status</w:t>
      </w:r>
      <w:r>
        <w:tab/>
      </w:r>
      <w:r w:rsidRPr="002B3161">
        <w:t>= 0;</w:t>
      </w:r>
    </w:p>
    <w:p w14:paraId="18464059" w14:textId="77777777" w:rsidR="0002043A" w:rsidRPr="002B3161" w:rsidRDefault="0002043A" w:rsidP="0002043A">
      <w:pPr>
        <w:pStyle w:val="a5"/>
        <w:ind w:firstLineChars="200" w:firstLine="360"/>
      </w:pPr>
      <w:r w:rsidRPr="002B3161">
        <w:t xml:space="preserve">   </w:t>
      </w:r>
      <w:r>
        <w:t xml:space="preserve"> int ret </w:t>
      </w:r>
      <w:r w:rsidRPr="002B3161">
        <w:t>= AM_OK;</w:t>
      </w:r>
    </w:p>
    <w:p w14:paraId="5A1F5C17" w14:textId="77777777" w:rsidR="0002043A" w:rsidRPr="002B3161" w:rsidRDefault="0002043A" w:rsidP="0002043A">
      <w:pPr>
        <w:pStyle w:val="a5"/>
        <w:ind w:firstLineChars="200" w:firstLine="360"/>
      </w:pPr>
      <w:r w:rsidRPr="002B3161">
        <w:rPr>
          <w:rFonts w:hint="eastAsia"/>
        </w:rPr>
        <w:t xml:space="preserve">    /</w:t>
      </w:r>
      <w:r>
        <w:t xml:space="preserve">/ </w:t>
      </w:r>
      <w:r w:rsidRPr="002B3161">
        <w:rPr>
          <w:rFonts w:hint="eastAsia"/>
        </w:rPr>
        <w:t>I2C</w:t>
      </w:r>
      <w:r w:rsidRPr="002B3161">
        <w:rPr>
          <w:rFonts w:hint="eastAsia"/>
        </w:rPr>
        <w:t>设备指针</w:t>
      </w:r>
    </w:p>
    <w:p w14:paraId="001CBC52" w14:textId="77777777" w:rsidR="0002043A" w:rsidRPr="002B3161" w:rsidRDefault="0002043A" w:rsidP="0002043A">
      <w:pPr>
        <w:pStyle w:val="a5"/>
        <w:ind w:firstLineChars="200" w:firstLine="360"/>
      </w:pPr>
      <w:r w:rsidRPr="002B3161">
        <w:t xml:space="preserve">    am_i2c_device_t *p_i2c_dev = &amp;(handle-&gt;i2c_dev);</w:t>
      </w:r>
    </w:p>
    <w:p w14:paraId="697140B9" w14:textId="77777777" w:rsidR="0002043A" w:rsidRPr="002B3161" w:rsidRDefault="0002043A" w:rsidP="0002043A">
      <w:pPr>
        <w:pStyle w:val="a5"/>
        <w:ind w:firstLineChars="200" w:firstLine="360"/>
      </w:pPr>
      <w:r w:rsidRPr="002B3161">
        <w:rPr>
          <w:rFonts w:hint="eastAsia"/>
        </w:rPr>
        <w:t xml:space="preserve">    /</w:t>
      </w:r>
      <w:r>
        <w:t>/</w:t>
      </w:r>
      <w:r w:rsidRPr="002B3161">
        <w:rPr>
          <w:rFonts w:hint="eastAsia"/>
        </w:rPr>
        <w:t xml:space="preserve"> </w:t>
      </w:r>
      <w:r w:rsidRPr="002B3161">
        <w:rPr>
          <w:rFonts w:hint="eastAsia"/>
        </w:rPr>
        <w:t>读取数据转换状态</w:t>
      </w:r>
    </w:p>
    <w:p w14:paraId="38CCD61F" w14:textId="77777777" w:rsidR="0002043A" w:rsidRPr="002B3161" w:rsidRDefault="0002043A" w:rsidP="0002043A">
      <w:pPr>
        <w:pStyle w:val="a5"/>
        <w:ind w:firstLineChars="200" w:firstLine="360"/>
      </w:pPr>
      <w:r w:rsidRPr="002B3161">
        <w:t xml:space="preserve">    am_i2c_read(p_i2c_dev, HTS221_STATUS_REG, &amp;status, 1);</w:t>
      </w:r>
    </w:p>
    <w:p w14:paraId="253F2E1E" w14:textId="77777777" w:rsidR="0002043A" w:rsidRPr="002B3161" w:rsidRDefault="0002043A" w:rsidP="0002043A">
      <w:pPr>
        <w:pStyle w:val="a5"/>
        <w:ind w:firstLineChars="200" w:firstLine="360"/>
      </w:pPr>
      <w:r w:rsidRPr="002B3161">
        <w:rPr>
          <w:rFonts w:hint="eastAsia"/>
        </w:rPr>
        <w:t xml:space="preserve">    /</w:t>
      </w:r>
      <w:r>
        <w:t>/</w:t>
      </w:r>
      <w:r w:rsidRPr="002B3161">
        <w:rPr>
          <w:rFonts w:hint="eastAsia"/>
        </w:rPr>
        <w:t xml:space="preserve"> </w:t>
      </w:r>
      <w:r w:rsidRPr="002B3161">
        <w:rPr>
          <w:rFonts w:hint="eastAsia"/>
        </w:rPr>
        <w:t>检查发送是否失败</w:t>
      </w:r>
    </w:p>
    <w:p w14:paraId="03D8F9FC" w14:textId="77777777" w:rsidR="0002043A" w:rsidRPr="002B3161" w:rsidRDefault="0002043A" w:rsidP="0002043A">
      <w:pPr>
        <w:pStyle w:val="a5"/>
        <w:ind w:firstLineChars="200" w:firstLine="360"/>
      </w:pPr>
      <w:r w:rsidRPr="002B3161">
        <w:t xml:space="preserve">    if (ret != AM_OK) {</w:t>
      </w:r>
    </w:p>
    <w:p w14:paraId="35FAFE28" w14:textId="77777777" w:rsidR="0002043A" w:rsidRPr="002B3161" w:rsidRDefault="0002043A" w:rsidP="0002043A">
      <w:pPr>
        <w:pStyle w:val="a5"/>
        <w:ind w:firstLineChars="200" w:firstLine="360"/>
      </w:pPr>
      <w:r w:rsidRPr="002B3161">
        <w:t xml:space="preserve">        return ret;</w:t>
      </w:r>
    </w:p>
    <w:p w14:paraId="78F5148D" w14:textId="77777777" w:rsidR="0002043A" w:rsidRPr="002B3161" w:rsidRDefault="0002043A" w:rsidP="0002043A">
      <w:pPr>
        <w:pStyle w:val="a5"/>
        <w:ind w:firstLineChars="200" w:firstLine="360"/>
      </w:pPr>
      <w:r w:rsidRPr="002B3161">
        <w:t xml:space="preserve">    }</w:t>
      </w:r>
    </w:p>
    <w:p w14:paraId="6D22651F" w14:textId="77777777" w:rsidR="0002043A" w:rsidRPr="002B3161" w:rsidRDefault="0002043A" w:rsidP="0002043A">
      <w:pPr>
        <w:pStyle w:val="a5"/>
        <w:ind w:firstLineChars="200" w:firstLine="360"/>
      </w:pPr>
      <w:r w:rsidRPr="002B3161">
        <w:rPr>
          <w:rFonts w:hint="eastAsia"/>
        </w:rPr>
        <w:t xml:space="preserve">    /</w:t>
      </w:r>
      <w:r>
        <w:t>/</w:t>
      </w:r>
      <w:r w:rsidRPr="002B3161">
        <w:rPr>
          <w:rFonts w:hint="eastAsia"/>
        </w:rPr>
        <w:t xml:space="preserve"> </w:t>
      </w:r>
      <w:r w:rsidRPr="002B3161">
        <w:rPr>
          <w:rFonts w:hint="eastAsia"/>
        </w:rPr>
        <w:t>温度转换完成</w:t>
      </w:r>
      <w:r w:rsidRPr="002B3161">
        <w:rPr>
          <w:rFonts w:hint="eastAsia"/>
        </w:rPr>
        <w:t xml:space="preserve"> </w:t>
      </w:r>
    </w:p>
    <w:p w14:paraId="5B8E58DC" w14:textId="77777777" w:rsidR="0002043A" w:rsidRPr="002B3161" w:rsidRDefault="0002043A" w:rsidP="0002043A">
      <w:pPr>
        <w:pStyle w:val="a5"/>
        <w:ind w:firstLineChars="200" w:firstLine="360"/>
      </w:pPr>
      <w:r w:rsidRPr="002B3161">
        <w:t xml:space="preserve">    if (status &amp; HTS221_T_DA) {</w:t>
      </w:r>
    </w:p>
    <w:p w14:paraId="7EF3E0D6" w14:textId="77777777" w:rsidR="0002043A" w:rsidRPr="002B3161" w:rsidRDefault="0002043A" w:rsidP="0002043A">
      <w:pPr>
        <w:pStyle w:val="a5"/>
        <w:ind w:firstLineChars="200" w:firstLine="360"/>
      </w:pPr>
      <w:r w:rsidRPr="002B3161">
        <w:t xml:space="preserve">        __hts221_read_adc(handle, HTS221_TEMP_OUT_L, &amp;temp_adc);</w:t>
      </w:r>
    </w:p>
    <w:p w14:paraId="6D0567AD" w14:textId="77777777" w:rsidR="0002043A" w:rsidRPr="002B3161" w:rsidRDefault="0002043A" w:rsidP="0002043A">
      <w:pPr>
        <w:pStyle w:val="a5"/>
        <w:ind w:firstLineChars="200" w:firstLine="360"/>
      </w:pPr>
      <w:r w:rsidRPr="002B3161">
        <w:t xml:space="preserve">        *temp = __linear_interpolation(&amp;(handle-&gt;calib_param_temp), temp_adc);</w:t>
      </w:r>
    </w:p>
    <w:p w14:paraId="03675475" w14:textId="77777777" w:rsidR="0002043A" w:rsidRPr="002B3161" w:rsidRDefault="0002043A" w:rsidP="0002043A">
      <w:pPr>
        <w:pStyle w:val="a5"/>
        <w:ind w:firstLineChars="200" w:firstLine="360"/>
      </w:pPr>
      <w:r>
        <w:t xml:space="preserve">    }</w:t>
      </w:r>
    </w:p>
    <w:p w14:paraId="2E1FC2AE" w14:textId="77777777" w:rsidR="0002043A" w:rsidRPr="002B3161" w:rsidRDefault="0002043A" w:rsidP="0002043A">
      <w:pPr>
        <w:pStyle w:val="a5"/>
        <w:ind w:firstLineChars="200" w:firstLine="360"/>
      </w:pPr>
      <w:r>
        <w:t xml:space="preserve">    return ret;</w:t>
      </w:r>
    </w:p>
    <w:p w14:paraId="137C4D34" w14:textId="77777777" w:rsidR="0002043A" w:rsidRPr="002B3161" w:rsidRDefault="0002043A" w:rsidP="0002043A">
      <w:pPr>
        <w:pStyle w:val="a5"/>
        <w:ind w:firstLineChars="200" w:firstLine="360"/>
      </w:pPr>
      <w:r w:rsidRPr="002B3161">
        <w:t>}</w:t>
      </w:r>
    </w:p>
    <w:p w14:paraId="22AA7C04" w14:textId="77777777" w:rsidR="0002043A" w:rsidRPr="0015697A" w:rsidRDefault="0002043A" w:rsidP="00A141DF">
      <w:pPr>
        <w:pStyle w:val="23"/>
        <w:numPr>
          <w:ilvl w:val="0"/>
          <w:numId w:val="82"/>
        </w:numPr>
        <w:spacing w:before="62" w:after="62"/>
        <w:rPr>
          <w:b/>
          <w:lang w:val="de-DE"/>
        </w:rPr>
      </w:pPr>
      <w:r w:rsidRPr="0015697A">
        <w:rPr>
          <w:b/>
          <w:lang w:val="de-DE"/>
        </w:rPr>
        <w:t>湿度</w:t>
      </w:r>
      <w:r w:rsidRPr="0015697A">
        <w:rPr>
          <w:rFonts w:hint="eastAsia"/>
          <w:b/>
          <w:lang w:val="de-DE"/>
        </w:rPr>
        <w:t>读取</w:t>
      </w:r>
    </w:p>
    <w:p w14:paraId="01645ACE" w14:textId="77777777" w:rsidR="0002043A" w:rsidRDefault="0002043A" w:rsidP="0002043A">
      <w:pPr>
        <w:pStyle w:val="23"/>
        <w:spacing w:before="62" w:after="62"/>
      </w:pPr>
      <w:bookmarkStart w:id="613" w:name="_Ref528241771"/>
      <w:r w:rsidRPr="002B3161">
        <w:rPr>
          <w:rFonts w:hint="eastAsia"/>
        </w:rPr>
        <w:t>读取</w:t>
      </w:r>
      <w:r>
        <w:rPr>
          <w:lang w:val="de-DE"/>
        </w:rPr>
        <w:t>湿度</w:t>
      </w:r>
      <w:r w:rsidRPr="002B3161">
        <w:rPr>
          <w:rFonts w:hint="eastAsia"/>
        </w:rPr>
        <w:t>信息参数，当实例初始化完成获取句柄后，获取</w:t>
      </w:r>
      <w:r>
        <w:rPr>
          <w:lang w:val="de-DE"/>
        </w:rPr>
        <w:t>湿度</w:t>
      </w:r>
      <w:r w:rsidRPr="002B3161">
        <w:rPr>
          <w:rFonts w:hint="eastAsia"/>
        </w:rPr>
        <w:t>参数并做处理，实例初始化如下所示：</w:t>
      </w:r>
    </w:p>
    <w:p w14:paraId="01FC50E7" w14:textId="77777777" w:rsidR="0002043A" w:rsidRDefault="0002043A" w:rsidP="0002043A">
      <w:pPr>
        <w:pStyle w:val="a5"/>
        <w:ind w:firstLineChars="200" w:firstLine="360"/>
      </w:pPr>
      <w:r w:rsidRPr="002B3161">
        <w:t>am_hts221_handle_t handle;</w:t>
      </w:r>
    </w:p>
    <w:p w14:paraId="47B86D02" w14:textId="77777777" w:rsidR="0002043A" w:rsidRDefault="0002043A" w:rsidP="0002043A">
      <w:pPr>
        <w:pStyle w:val="a5"/>
        <w:ind w:firstLineChars="200" w:firstLine="360"/>
      </w:pPr>
      <w:r w:rsidRPr="002B3161">
        <w:t>handle = am_hts221_inst_init();</w:t>
      </w:r>
    </w:p>
    <w:p w14:paraId="093AC8D2" w14:textId="77777777" w:rsidR="0002043A" w:rsidRDefault="0002043A" w:rsidP="0002043A">
      <w:pPr>
        <w:pStyle w:val="23"/>
        <w:spacing w:before="62" w:after="62"/>
        <w:rPr>
          <w:lang w:val="de-DE"/>
        </w:rPr>
      </w:pPr>
      <w:r w:rsidRPr="002B3161">
        <w:rPr>
          <w:rFonts w:hint="eastAsia"/>
          <w:lang w:val="de-DE"/>
        </w:rPr>
        <w:t>当</w:t>
      </w:r>
      <w:r w:rsidRPr="002B3161">
        <w:rPr>
          <w:lang w:val="de-DE"/>
        </w:rPr>
        <w:t>初始化完成，即可使用接口函数读取当前</w:t>
      </w:r>
      <w:r>
        <w:rPr>
          <w:lang w:val="de-DE"/>
        </w:rPr>
        <w:t>湿度</w:t>
      </w:r>
      <w:r w:rsidRPr="002B3161">
        <w:rPr>
          <w:lang w:val="de-DE"/>
        </w:rPr>
        <w:t>信息，</w:t>
      </w:r>
      <w:r w:rsidRPr="002B3161">
        <w:rPr>
          <w:rFonts w:hint="eastAsia"/>
          <w:lang w:val="de-DE"/>
        </w:rPr>
        <w:t>调用该</w:t>
      </w:r>
      <w:r w:rsidRPr="002B3161">
        <w:rPr>
          <w:lang w:val="de-DE"/>
        </w:rPr>
        <w:t>函数，即可读取当前</w:t>
      </w:r>
      <w:r>
        <w:rPr>
          <w:lang w:val="de-DE"/>
        </w:rPr>
        <w:t>湿度</w:t>
      </w:r>
      <w:r w:rsidRPr="002B3161">
        <w:rPr>
          <w:lang w:val="de-DE"/>
        </w:rPr>
        <w:t>信息</w:t>
      </w:r>
      <w:r w:rsidRPr="002B3161">
        <w:rPr>
          <w:rFonts w:hint="eastAsia"/>
          <w:lang w:val="de-DE"/>
        </w:rPr>
        <w:t>，</w:t>
      </w:r>
      <w:r w:rsidRPr="002B3161">
        <w:rPr>
          <w:lang w:val="de-DE"/>
        </w:rPr>
        <w:t>详见</w:t>
      </w:r>
      <w:r>
        <w:rPr>
          <w:lang w:val="de-DE"/>
        </w:rPr>
        <w:fldChar w:fldCharType="begin"/>
      </w:r>
      <w:r>
        <w:rPr>
          <w:lang w:val="de-DE"/>
        </w:rPr>
        <w:instrText xml:space="preserve"> REF _Ref528741337 \h </w:instrText>
      </w:r>
      <w:r>
        <w:rPr>
          <w:lang w:val="de-DE"/>
        </w:rPr>
      </w:r>
      <w:r>
        <w:rPr>
          <w:lang w:val="de-DE"/>
        </w:rPr>
        <w:fldChar w:fldCharType="separate"/>
      </w:r>
      <w:r w:rsidR="00B93B10" w:rsidRPr="00631D50">
        <w:rPr>
          <w:rFonts w:hint="eastAsia"/>
        </w:rPr>
        <w:t>程序清单</w:t>
      </w:r>
      <w:r w:rsidR="00B93B10">
        <w:rPr>
          <w:noProof/>
        </w:rPr>
        <w:t>5</w:t>
      </w:r>
      <w:r w:rsidR="00B93B10">
        <w:t>.</w:t>
      </w:r>
      <w:r w:rsidR="00B93B10">
        <w:rPr>
          <w:noProof/>
        </w:rPr>
        <w:t>89</w:t>
      </w:r>
      <w:r>
        <w:rPr>
          <w:lang w:val="de-DE"/>
        </w:rPr>
        <w:fldChar w:fldCharType="end"/>
      </w:r>
      <w:r w:rsidRPr="002B3161">
        <w:rPr>
          <w:rFonts w:hint="eastAsia"/>
          <w:lang w:val="de-DE"/>
        </w:rPr>
        <w:t>。</w:t>
      </w:r>
    </w:p>
    <w:p w14:paraId="2F36D869" w14:textId="23BA3BEE" w:rsidR="0002043A" w:rsidRPr="00631D50" w:rsidRDefault="0002043A" w:rsidP="0002043A">
      <w:pPr>
        <w:pStyle w:val="a7"/>
        <w:rPr>
          <w:lang w:val="de-DE"/>
        </w:rPr>
      </w:pPr>
      <w:bookmarkStart w:id="614" w:name="_Ref528741337"/>
      <w:r w:rsidRPr="00631D50">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90</w:t>
      </w:r>
      <w:r w:rsidR="00A26C7F">
        <w:fldChar w:fldCharType="end"/>
      </w:r>
      <w:bookmarkEnd w:id="614"/>
      <w:r>
        <w:t xml:space="preserve">  </w:t>
      </w:r>
      <w:r>
        <w:rPr>
          <w:rFonts w:hint="eastAsia"/>
        </w:rPr>
        <w:t>使用</w:t>
      </w:r>
      <w:r w:rsidRPr="000C7483">
        <w:rPr>
          <w:lang w:val="de-DE"/>
        </w:rPr>
        <w:t>HTS221</w:t>
      </w:r>
      <w:r>
        <w:rPr>
          <w:rFonts w:hint="eastAsia"/>
        </w:rPr>
        <w:t>获取当前湿度</w:t>
      </w:r>
    </w:p>
    <w:p w14:paraId="66190FDB" w14:textId="77777777" w:rsidR="0002043A" w:rsidRPr="00631D50" w:rsidRDefault="0002043A" w:rsidP="0002043A">
      <w:pPr>
        <w:pStyle w:val="a5"/>
        <w:ind w:firstLineChars="200" w:firstLine="360"/>
      </w:pPr>
      <w:r w:rsidRPr="00631D50">
        <w:t>/**</w:t>
      </w:r>
    </w:p>
    <w:p w14:paraId="6A822AFC" w14:textId="77777777" w:rsidR="0002043A" w:rsidRPr="00631D50" w:rsidRDefault="0002043A" w:rsidP="0002043A">
      <w:pPr>
        <w:pStyle w:val="a5"/>
        <w:ind w:firstLineChars="200" w:firstLine="360"/>
      </w:pPr>
      <w:r w:rsidRPr="00631D50">
        <w:rPr>
          <w:rFonts w:hint="eastAsia"/>
        </w:rPr>
        <w:t xml:space="preserve"> * \brief </w:t>
      </w:r>
      <w:r w:rsidRPr="00631D50">
        <w:rPr>
          <w:rFonts w:hint="eastAsia"/>
        </w:rPr>
        <w:t>读取湿度</w:t>
      </w:r>
    </w:p>
    <w:p w14:paraId="1EB7EB01" w14:textId="77777777" w:rsidR="0002043A" w:rsidRPr="00631D50" w:rsidRDefault="0002043A" w:rsidP="0002043A">
      <w:pPr>
        <w:pStyle w:val="a5"/>
        <w:ind w:firstLineChars="200" w:firstLine="360"/>
      </w:pPr>
      <w:r w:rsidRPr="00631D50">
        <w:t xml:space="preserve"> */</w:t>
      </w:r>
    </w:p>
    <w:p w14:paraId="10BF3698" w14:textId="77777777" w:rsidR="0002043A" w:rsidRPr="00631D50" w:rsidRDefault="0002043A" w:rsidP="0002043A">
      <w:pPr>
        <w:pStyle w:val="a5"/>
        <w:ind w:firstLineChars="200" w:firstLine="360"/>
      </w:pPr>
      <w:r w:rsidRPr="00631D50">
        <w:t>int am_hts221_read_hum (am_hts221_handle_t handle, uint8_t * hum)</w:t>
      </w:r>
    </w:p>
    <w:p w14:paraId="129E25A9" w14:textId="77777777" w:rsidR="0002043A" w:rsidRPr="00631D50" w:rsidRDefault="0002043A" w:rsidP="0002043A">
      <w:pPr>
        <w:pStyle w:val="a5"/>
        <w:ind w:firstLineChars="200" w:firstLine="360"/>
      </w:pPr>
      <w:r w:rsidRPr="00631D50">
        <w:t>{</w:t>
      </w:r>
    </w:p>
    <w:p w14:paraId="58177FF6" w14:textId="77777777" w:rsidR="0002043A" w:rsidRPr="00631D50" w:rsidRDefault="0002043A" w:rsidP="0002043A">
      <w:pPr>
        <w:pStyle w:val="a5"/>
        <w:ind w:firstLineChars="200" w:firstLine="360"/>
      </w:pPr>
      <w:r w:rsidRPr="00631D50">
        <w:t xml:space="preserve">    int16_t hum_adc = 0;</w:t>
      </w:r>
    </w:p>
    <w:p w14:paraId="1894E9B8" w14:textId="77777777" w:rsidR="0002043A" w:rsidRPr="00631D50" w:rsidRDefault="0002043A" w:rsidP="0002043A">
      <w:pPr>
        <w:pStyle w:val="a5"/>
        <w:ind w:firstLineChars="200" w:firstLine="360"/>
      </w:pPr>
      <w:r>
        <w:t xml:space="preserve">    uint8_t status</w:t>
      </w:r>
      <w:r w:rsidRPr="00631D50">
        <w:t xml:space="preserve"> = 0;</w:t>
      </w:r>
    </w:p>
    <w:p w14:paraId="23D6FA28" w14:textId="77777777" w:rsidR="0002043A" w:rsidRPr="00631D50" w:rsidRDefault="0002043A" w:rsidP="0002043A">
      <w:pPr>
        <w:pStyle w:val="a5"/>
        <w:ind w:firstLineChars="200" w:firstLine="360"/>
      </w:pPr>
      <w:r>
        <w:t xml:space="preserve">    int ret</w:t>
      </w:r>
      <w:r w:rsidRPr="00631D50">
        <w:t xml:space="preserve"> = AM_OK;</w:t>
      </w:r>
    </w:p>
    <w:p w14:paraId="0947A0DC" w14:textId="77777777" w:rsidR="0002043A" w:rsidRPr="00631D50" w:rsidRDefault="0002043A" w:rsidP="0002043A">
      <w:pPr>
        <w:pStyle w:val="a5"/>
        <w:ind w:firstLineChars="200" w:firstLine="360"/>
      </w:pPr>
      <w:r w:rsidRPr="00631D50">
        <w:rPr>
          <w:rFonts w:hint="eastAsia"/>
        </w:rPr>
        <w:t xml:space="preserve">    /</w:t>
      </w:r>
      <w:r>
        <w:t>/</w:t>
      </w:r>
      <w:r w:rsidRPr="00631D50">
        <w:rPr>
          <w:rFonts w:hint="eastAsia"/>
        </w:rPr>
        <w:t xml:space="preserve"> I2C</w:t>
      </w:r>
      <w:r w:rsidRPr="00631D50">
        <w:rPr>
          <w:rFonts w:hint="eastAsia"/>
        </w:rPr>
        <w:t>设备指针</w:t>
      </w:r>
    </w:p>
    <w:p w14:paraId="1BF2C09C" w14:textId="77777777" w:rsidR="0002043A" w:rsidRPr="00631D50" w:rsidRDefault="0002043A" w:rsidP="0002043A">
      <w:pPr>
        <w:pStyle w:val="a5"/>
        <w:ind w:firstLineChars="200" w:firstLine="360"/>
      </w:pPr>
      <w:r w:rsidRPr="00631D50">
        <w:t xml:space="preserve">    am_i2c_device_t *p_i2c_dev = &amp;(handle-&gt;i2c_dev);</w:t>
      </w:r>
    </w:p>
    <w:p w14:paraId="4AD3EC59" w14:textId="77777777" w:rsidR="0002043A" w:rsidRPr="00631D50" w:rsidRDefault="0002043A" w:rsidP="0002043A">
      <w:pPr>
        <w:pStyle w:val="a5"/>
        <w:ind w:firstLineChars="200" w:firstLine="360"/>
      </w:pPr>
      <w:r w:rsidRPr="00631D50">
        <w:rPr>
          <w:rFonts w:hint="eastAsia"/>
        </w:rPr>
        <w:t xml:space="preserve">    /</w:t>
      </w:r>
      <w:r>
        <w:t xml:space="preserve">/ </w:t>
      </w:r>
      <w:r w:rsidRPr="00631D50">
        <w:rPr>
          <w:rFonts w:hint="eastAsia"/>
        </w:rPr>
        <w:t>读取数据转换状态</w:t>
      </w:r>
    </w:p>
    <w:p w14:paraId="3F1EFDB4" w14:textId="77777777" w:rsidR="0002043A" w:rsidRPr="00631D50" w:rsidRDefault="0002043A" w:rsidP="0002043A">
      <w:pPr>
        <w:pStyle w:val="a5"/>
        <w:ind w:firstLineChars="200" w:firstLine="360"/>
      </w:pPr>
      <w:r w:rsidRPr="00631D50">
        <w:t xml:space="preserve">    am_i2c_read(p_i2c_dev, HTS221_STATUS_REG, &amp;status, 1);</w:t>
      </w:r>
    </w:p>
    <w:p w14:paraId="22F7C765" w14:textId="77777777" w:rsidR="0002043A" w:rsidRPr="00631D50" w:rsidRDefault="0002043A" w:rsidP="0002043A">
      <w:pPr>
        <w:pStyle w:val="a5"/>
        <w:ind w:firstLineChars="200" w:firstLine="360"/>
      </w:pPr>
      <w:r w:rsidRPr="00631D50">
        <w:rPr>
          <w:rFonts w:hint="eastAsia"/>
        </w:rPr>
        <w:t xml:space="preserve">    </w:t>
      </w:r>
      <w:r>
        <w:t>//</w:t>
      </w:r>
      <w:r w:rsidRPr="00631D50">
        <w:rPr>
          <w:rFonts w:hint="eastAsia"/>
        </w:rPr>
        <w:t xml:space="preserve"> </w:t>
      </w:r>
      <w:r w:rsidRPr="00631D50">
        <w:rPr>
          <w:rFonts w:hint="eastAsia"/>
        </w:rPr>
        <w:t>检查发送是否失败</w:t>
      </w:r>
    </w:p>
    <w:p w14:paraId="16A941D7" w14:textId="77777777" w:rsidR="0002043A" w:rsidRPr="00631D50" w:rsidRDefault="0002043A" w:rsidP="0002043A">
      <w:pPr>
        <w:pStyle w:val="a5"/>
        <w:ind w:firstLineChars="200" w:firstLine="360"/>
      </w:pPr>
      <w:r w:rsidRPr="00631D50">
        <w:t xml:space="preserve">    if (ret != AM_OK) {</w:t>
      </w:r>
    </w:p>
    <w:p w14:paraId="764F87E7" w14:textId="77777777" w:rsidR="0002043A" w:rsidRPr="00631D50" w:rsidRDefault="0002043A" w:rsidP="0002043A">
      <w:pPr>
        <w:pStyle w:val="a5"/>
        <w:ind w:firstLineChars="200" w:firstLine="360"/>
      </w:pPr>
      <w:r w:rsidRPr="00631D50">
        <w:t xml:space="preserve">        return ret;</w:t>
      </w:r>
    </w:p>
    <w:p w14:paraId="641DAEF6" w14:textId="77777777" w:rsidR="0002043A" w:rsidRPr="00631D50" w:rsidRDefault="0002043A" w:rsidP="0002043A">
      <w:pPr>
        <w:pStyle w:val="a5"/>
        <w:ind w:firstLineChars="200" w:firstLine="360"/>
      </w:pPr>
      <w:r w:rsidRPr="00631D50">
        <w:t xml:space="preserve">    }</w:t>
      </w:r>
    </w:p>
    <w:p w14:paraId="61CE11EB" w14:textId="77777777" w:rsidR="0002043A" w:rsidRPr="00631D50" w:rsidRDefault="0002043A" w:rsidP="0002043A">
      <w:pPr>
        <w:pStyle w:val="a5"/>
        <w:ind w:firstLineChars="200" w:firstLine="360"/>
      </w:pPr>
      <w:r w:rsidRPr="00631D50">
        <w:rPr>
          <w:rFonts w:hint="eastAsia"/>
        </w:rPr>
        <w:t xml:space="preserve">    </w:t>
      </w:r>
      <w:r>
        <w:t>//</w:t>
      </w:r>
      <w:r w:rsidRPr="00631D50">
        <w:rPr>
          <w:rFonts w:hint="eastAsia"/>
        </w:rPr>
        <w:t xml:space="preserve"> </w:t>
      </w:r>
      <w:r w:rsidRPr="00631D50">
        <w:rPr>
          <w:rFonts w:hint="eastAsia"/>
        </w:rPr>
        <w:t>湿度转换完成</w:t>
      </w:r>
    </w:p>
    <w:p w14:paraId="39925C8F" w14:textId="77777777" w:rsidR="0002043A" w:rsidRPr="00631D50" w:rsidRDefault="0002043A" w:rsidP="0002043A">
      <w:pPr>
        <w:pStyle w:val="a5"/>
        <w:ind w:firstLineChars="200" w:firstLine="360"/>
      </w:pPr>
      <w:r w:rsidRPr="00631D50">
        <w:lastRenderedPageBreak/>
        <w:t xml:space="preserve">    if (status &amp; HTS221_H_DA) {    </w:t>
      </w:r>
    </w:p>
    <w:p w14:paraId="3EF59AEA" w14:textId="77777777" w:rsidR="0002043A" w:rsidRPr="00631D50" w:rsidRDefault="0002043A" w:rsidP="0002043A">
      <w:pPr>
        <w:pStyle w:val="a5"/>
        <w:ind w:firstLineChars="200" w:firstLine="360"/>
      </w:pPr>
      <w:r w:rsidRPr="00631D50">
        <w:t xml:space="preserve">        __hts221_read_adc(handle, HTS221_HUMIDITY_OUT_L, &amp;hum_adc);</w:t>
      </w:r>
    </w:p>
    <w:p w14:paraId="6F44C8FD" w14:textId="77777777" w:rsidR="0002043A" w:rsidRPr="00631D50" w:rsidRDefault="0002043A" w:rsidP="0002043A">
      <w:pPr>
        <w:pStyle w:val="a5"/>
        <w:ind w:firstLineChars="200" w:firstLine="360"/>
      </w:pPr>
      <w:r w:rsidRPr="00631D50">
        <w:t xml:space="preserve">        *hum = __linear_interpolation(&amp;(handle-&gt;calib_param_hum), hum_adc);</w:t>
      </w:r>
    </w:p>
    <w:p w14:paraId="3CDF84C7" w14:textId="77777777" w:rsidR="0002043A" w:rsidRPr="00631D50" w:rsidRDefault="0002043A" w:rsidP="0002043A">
      <w:pPr>
        <w:pStyle w:val="a5"/>
        <w:ind w:firstLineChars="200" w:firstLine="360"/>
      </w:pPr>
      <w:r w:rsidRPr="00631D50">
        <w:rPr>
          <w:rFonts w:hint="eastAsia"/>
        </w:rPr>
        <w:t xml:space="preserve">        /</w:t>
      </w:r>
      <w:r>
        <w:t xml:space="preserve">/ </w:t>
      </w:r>
      <w:r w:rsidRPr="00631D50">
        <w:rPr>
          <w:rFonts w:hint="eastAsia"/>
        </w:rPr>
        <w:t>转换湿度限幅</w:t>
      </w:r>
    </w:p>
    <w:p w14:paraId="65F58B4D" w14:textId="77777777" w:rsidR="0002043A" w:rsidRPr="00631D50" w:rsidRDefault="0002043A" w:rsidP="0002043A">
      <w:pPr>
        <w:pStyle w:val="a5"/>
        <w:ind w:firstLineChars="200" w:firstLine="360"/>
      </w:pPr>
      <w:r w:rsidRPr="00631D50">
        <w:t xml:space="preserve">        if (*hum &gt; 100) {</w:t>
      </w:r>
    </w:p>
    <w:p w14:paraId="17EDEDFB" w14:textId="77777777" w:rsidR="0002043A" w:rsidRPr="00631D50" w:rsidRDefault="0002043A" w:rsidP="0002043A">
      <w:pPr>
        <w:pStyle w:val="a5"/>
        <w:ind w:firstLineChars="200" w:firstLine="360"/>
      </w:pPr>
      <w:r w:rsidRPr="00631D50">
        <w:t xml:space="preserve">            *hum = 100; </w:t>
      </w:r>
    </w:p>
    <w:p w14:paraId="1DCF63F8" w14:textId="77777777" w:rsidR="0002043A" w:rsidRPr="00631D50" w:rsidRDefault="0002043A" w:rsidP="0002043A">
      <w:pPr>
        <w:pStyle w:val="a5"/>
        <w:ind w:firstLineChars="200" w:firstLine="360"/>
      </w:pPr>
      <w:r w:rsidRPr="00631D50">
        <w:t xml:space="preserve">        }</w:t>
      </w:r>
    </w:p>
    <w:p w14:paraId="383AD3E5" w14:textId="77777777" w:rsidR="0002043A" w:rsidRPr="00631D50" w:rsidRDefault="0002043A" w:rsidP="0002043A">
      <w:pPr>
        <w:pStyle w:val="a5"/>
        <w:ind w:firstLineChars="200" w:firstLine="360"/>
      </w:pPr>
      <w:r w:rsidRPr="00631D50">
        <w:t xml:space="preserve">    }</w:t>
      </w:r>
    </w:p>
    <w:p w14:paraId="43DFD7E0" w14:textId="77777777" w:rsidR="0002043A" w:rsidRPr="00631D50" w:rsidRDefault="0002043A" w:rsidP="0002043A">
      <w:pPr>
        <w:pStyle w:val="a5"/>
        <w:ind w:firstLineChars="200" w:firstLine="360"/>
      </w:pPr>
      <w:r w:rsidRPr="00631D50">
        <w:t xml:space="preserve">    return ret; </w:t>
      </w:r>
    </w:p>
    <w:p w14:paraId="7D69847D" w14:textId="77777777" w:rsidR="0002043A" w:rsidRDefault="0002043A" w:rsidP="0002043A">
      <w:pPr>
        <w:pStyle w:val="a5"/>
        <w:ind w:firstLineChars="200" w:firstLine="360"/>
      </w:pPr>
      <w:r w:rsidRPr="00631D50">
        <w:t>}</w:t>
      </w:r>
    </w:p>
    <w:p w14:paraId="540CA0A0" w14:textId="77777777" w:rsidR="0002043A" w:rsidRPr="0015697A" w:rsidRDefault="0002043A" w:rsidP="00A141DF">
      <w:pPr>
        <w:pStyle w:val="23"/>
        <w:numPr>
          <w:ilvl w:val="0"/>
          <w:numId w:val="82"/>
        </w:numPr>
        <w:spacing w:before="62" w:after="62"/>
        <w:rPr>
          <w:b/>
          <w:lang w:val="de-DE"/>
        </w:rPr>
      </w:pPr>
      <w:r w:rsidRPr="0015697A">
        <w:rPr>
          <w:rFonts w:hint="eastAsia"/>
          <w:b/>
          <w:lang w:val="de-DE"/>
        </w:rPr>
        <w:t>使用范例</w:t>
      </w:r>
    </w:p>
    <w:bookmarkEnd w:id="613"/>
    <w:p w14:paraId="037B05A7" w14:textId="77777777" w:rsidR="0002043A" w:rsidRPr="00631D50" w:rsidRDefault="0002043A" w:rsidP="0002043A">
      <w:pPr>
        <w:pStyle w:val="23"/>
        <w:spacing w:before="62" w:after="62"/>
      </w:pPr>
      <w:r w:rsidRPr="00631D50">
        <w:rPr>
          <w:rFonts w:hint="eastAsia"/>
        </w:rPr>
        <w:t>当完成初始化后，即可使用通用的</w:t>
      </w:r>
      <w:r>
        <w:rPr>
          <w:rFonts w:hint="eastAsia"/>
        </w:rPr>
        <w:t>温度</w:t>
      </w:r>
      <w:r w:rsidRPr="00631D50">
        <w:rPr>
          <w:rFonts w:hint="eastAsia"/>
        </w:rPr>
        <w:t>读取接口和</w:t>
      </w:r>
      <w:r>
        <w:rPr>
          <w:rFonts w:hint="eastAsia"/>
        </w:rPr>
        <w:t>湿度</w:t>
      </w:r>
      <w:r w:rsidRPr="00631D50">
        <w:rPr>
          <w:rFonts w:hint="eastAsia"/>
        </w:rPr>
        <w:t>读取接口获取当前</w:t>
      </w:r>
      <w:r>
        <w:rPr>
          <w:rFonts w:hint="eastAsia"/>
        </w:rPr>
        <w:t>温度</w:t>
      </w:r>
      <w:r w:rsidRPr="00631D50">
        <w:rPr>
          <w:rFonts w:hint="eastAsia"/>
        </w:rPr>
        <w:t>及</w:t>
      </w:r>
      <w:r>
        <w:rPr>
          <w:rFonts w:hint="eastAsia"/>
        </w:rPr>
        <w:t>湿度</w:t>
      </w:r>
      <w:r w:rsidRPr="00631D50">
        <w:rPr>
          <w:rFonts w:hint="eastAsia"/>
        </w:rPr>
        <w:t>值，读取并通过串口打印当前</w:t>
      </w:r>
      <w:r>
        <w:rPr>
          <w:rFonts w:hint="eastAsia"/>
        </w:rPr>
        <w:t>温度</w:t>
      </w:r>
      <w:r w:rsidRPr="00631D50">
        <w:rPr>
          <w:rFonts w:hint="eastAsia"/>
        </w:rPr>
        <w:t>及</w:t>
      </w:r>
      <w:r>
        <w:rPr>
          <w:rFonts w:hint="eastAsia"/>
        </w:rPr>
        <w:t>湿度</w:t>
      </w:r>
      <w:r w:rsidRPr="00631D50">
        <w:rPr>
          <w:rFonts w:hint="eastAsia"/>
        </w:rPr>
        <w:t>信息的范例程序详见</w:t>
      </w:r>
      <w:r>
        <w:fldChar w:fldCharType="begin"/>
      </w:r>
      <w:r>
        <w:instrText xml:space="preserve"> </w:instrText>
      </w:r>
      <w:r>
        <w:rPr>
          <w:rFonts w:hint="eastAsia"/>
        </w:rPr>
        <w:instrText>REF _Ref528140972 \h</w:instrText>
      </w:r>
      <w:r>
        <w:instrText xml:space="preserve"> </w:instrText>
      </w:r>
      <w:r>
        <w:fldChar w:fldCharType="separate"/>
      </w:r>
      <w:r w:rsidR="00B93B10">
        <w:rPr>
          <w:rFonts w:hint="eastAsia"/>
        </w:rPr>
        <w:t>程序清单</w:t>
      </w:r>
      <w:r w:rsidR="00B93B10">
        <w:rPr>
          <w:noProof/>
        </w:rPr>
        <w:t>5</w:t>
      </w:r>
      <w:r w:rsidR="00B93B10">
        <w:t>.</w:t>
      </w:r>
      <w:r w:rsidR="00B93B10">
        <w:rPr>
          <w:noProof/>
        </w:rPr>
        <w:t>90</w:t>
      </w:r>
      <w:r>
        <w:fldChar w:fldCharType="end"/>
      </w:r>
      <w:r w:rsidRPr="00631D50">
        <w:rPr>
          <w:rFonts w:hint="eastAsia"/>
        </w:rPr>
        <w:t>。</w:t>
      </w:r>
    </w:p>
    <w:p w14:paraId="21947DE2" w14:textId="10901C66" w:rsidR="0002043A" w:rsidRPr="00631D50" w:rsidRDefault="0002043A" w:rsidP="0002043A">
      <w:pPr>
        <w:pStyle w:val="a7"/>
        <w:keepNext/>
        <w:spacing w:before="62" w:after="62"/>
        <w:rPr>
          <w:lang w:val="de-DE"/>
        </w:rPr>
      </w:pPr>
      <w:bookmarkStart w:id="615" w:name="_Ref528140972"/>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91</w:t>
      </w:r>
      <w:r w:rsidR="00A26C7F">
        <w:fldChar w:fldCharType="end"/>
      </w:r>
      <w:bookmarkEnd w:id="615"/>
      <w:r w:rsidRPr="00631D50">
        <w:rPr>
          <w:lang w:val="de-DE"/>
        </w:rPr>
        <w:t xml:space="preserve">  </w:t>
      </w:r>
      <w:r>
        <w:t>使用</w:t>
      </w:r>
      <w:r w:rsidRPr="00D64381">
        <w:rPr>
          <w:lang w:val="de-DE"/>
        </w:rPr>
        <w:t>HTS221</w:t>
      </w:r>
      <w:r>
        <w:rPr>
          <w:rFonts w:hint="eastAsia"/>
          <w:lang w:val="de-DE"/>
        </w:rPr>
        <w:t>检测温湿度</w:t>
      </w:r>
      <w:r>
        <w:rPr>
          <w:lang w:val="de-DE"/>
        </w:rPr>
        <w:t>范例程序</w:t>
      </w:r>
    </w:p>
    <w:p w14:paraId="58AE1301" w14:textId="77777777" w:rsidR="0002043A" w:rsidRDefault="0002043A" w:rsidP="0002043A">
      <w:pPr>
        <w:pStyle w:val="a5"/>
        <w:ind w:firstLineChars="200" w:firstLine="360"/>
      </w:pPr>
      <w:r>
        <w:t>void demo_hts221_entry (void)</w:t>
      </w:r>
    </w:p>
    <w:p w14:paraId="291BE747" w14:textId="77777777" w:rsidR="0002043A" w:rsidRDefault="0002043A" w:rsidP="0002043A">
      <w:pPr>
        <w:pStyle w:val="a5"/>
        <w:ind w:firstLineChars="200" w:firstLine="360"/>
      </w:pPr>
      <w:r>
        <w:t xml:space="preserve">{  </w:t>
      </w:r>
    </w:p>
    <w:p w14:paraId="2E84676F" w14:textId="77777777" w:rsidR="0002043A" w:rsidRDefault="0002043A" w:rsidP="0002043A">
      <w:pPr>
        <w:pStyle w:val="a5"/>
        <w:ind w:firstLineChars="200" w:firstLine="360"/>
      </w:pPr>
      <w:r>
        <w:t xml:space="preserve">    am_hts221_handle_t handle;</w:t>
      </w:r>
    </w:p>
    <w:p w14:paraId="2880E298" w14:textId="77777777" w:rsidR="0002043A" w:rsidRDefault="0002043A" w:rsidP="0002043A">
      <w:pPr>
        <w:pStyle w:val="a5"/>
        <w:ind w:firstLineChars="200" w:firstLine="360"/>
      </w:pPr>
      <w:r>
        <w:t xml:space="preserve">    int16_t temp = 0;</w:t>
      </w:r>
    </w:p>
    <w:p w14:paraId="7381AFD1" w14:textId="77777777" w:rsidR="0002043A" w:rsidRDefault="0002043A" w:rsidP="0002043A">
      <w:pPr>
        <w:pStyle w:val="a5"/>
        <w:ind w:firstLineChars="200" w:firstLine="360"/>
      </w:pPr>
      <w:r>
        <w:t xml:space="preserve">    uint8_t hum</w:t>
      </w:r>
      <w:r>
        <w:tab/>
        <w:t>= 0;</w:t>
      </w:r>
    </w:p>
    <w:p w14:paraId="5142D385" w14:textId="77777777" w:rsidR="0002043A" w:rsidRDefault="0002043A" w:rsidP="0002043A">
      <w:pPr>
        <w:pStyle w:val="a5"/>
        <w:ind w:firstLineChars="200" w:firstLine="360"/>
      </w:pPr>
      <w:r>
        <w:t xml:space="preserve">    handle = am_hts221_inst_init();</w:t>
      </w:r>
      <w:r>
        <w:tab/>
      </w:r>
      <w:r>
        <w:tab/>
      </w:r>
      <w:r>
        <w:tab/>
      </w:r>
      <w:r>
        <w:tab/>
      </w:r>
      <w:r>
        <w:tab/>
        <w:t>//</w:t>
      </w:r>
      <w:r w:rsidRPr="004D664D">
        <w:t xml:space="preserve"> </w:t>
      </w:r>
      <w:r w:rsidRPr="00D64381">
        <w:t>HTS221</w:t>
      </w:r>
      <w:r>
        <w:t>实例初始化</w:t>
      </w:r>
    </w:p>
    <w:p w14:paraId="0BB9730E" w14:textId="77777777" w:rsidR="0002043A" w:rsidRDefault="0002043A" w:rsidP="0002043A">
      <w:pPr>
        <w:pStyle w:val="a5"/>
        <w:ind w:firstLineChars="200" w:firstLine="360"/>
      </w:pPr>
      <w:r>
        <w:t xml:space="preserve">    while (1) {</w:t>
      </w:r>
    </w:p>
    <w:p w14:paraId="647F9C7A" w14:textId="77777777" w:rsidR="0002043A" w:rsidRDefault="0002043A" w:rsidP="0002043A">
      <w:pPr>
        <w:pStyle w:val="a5"/>
        <w:ind w:firstLineChars="200" w:firstLine="360"/>
      </w:pPr>
      <w:r>
        <w:t xml:space="preserve">        am_hts221_read_temp (handle, &amp;temp);</w:t>
      </w:r>
      <w:r>
        <w:tab/>
      </w:r>
      <w:r>
        <w:tab/>
      </w:r>
      <w:r>
        <w:tab/>
        <w:t>//</w:t>
      </w:r>
      <w:r>
        <w:t>读取当前相对湿度</w:t>
      </w:r>
    </w:p>
    <w:p w14:paraId="0EA2DD99" w14:textId="77777777" w:rsidR="0002043A" w:rsidRDefault="0002043A" w:rsidP="0002043A">
      <w:pPr>
        <w:pStyle w:val="a5"/>
        <w:ind w:firstLineChars="200" w:firstLine="360"/>
      </w:pPr>
      <w:r>
        <w:t xml:space="preserve">        am_hts221_read_hum (handle, &amp;hum);</w:t>
      </w:r>
      <w:r>
        <w:tab/>
      </w:r>
      <w:r>
        <w:tab/>
      </w:r>
      <w:r>
        <w:tab/>
        <w:t>//</w:t>
      </w:r>
      <w:r>
        <w:t>读取当前温度</w:t>
      </w:r>
    </w:p>
    <w:p w14:paraId="191BF1EE" w14:textId="77777777" w:rsidR="0002043A" w:rsidRDefault="0002043A" w:rsidP="0002043A">
      <w:pPr>
        <w:pStyle w:val="a5"/>
        <w:ind w:firstLineChars="200" w:firstLine="360"/>
      </w:pPr>
      <w:r>
        <w:rPr>
          <w:rFonts w:hint="eastAsia"/>
        </w:rPr>
        <w:t xml:space="preserve">        AM_DBG_INFO("temp  = %d </w:t>
      </w:r>
      <w:r>
        <w:rPr>
          <w:rFonts w:hint="eastAsia"/>
        </w:rPr>
        <w:t>℃</w:t>
      </w:r>
      <w:r>
        <w:rPr>
          <w:rFonts w:hint="eastAsia"/>
        </w:rPr>
        <w:t xml:space="preserve">  \r\n", temp);</w:t>
      </w:r>
    </w:p>
    <w:p w14:paraId="601CE58A" w14:textId="77777777" w:rsidR="0002043A" w:rsidRDefault="0002043A" w:rsidP="0002043A">
      <w:pPr>
        <w:pStyle w:val="a5"/>
        <w:ind w:firstLineChars="200" w:firstLine="360"/>
      </w:pPr>
      <w:r>
        <w:t xml:space="preserve">        AM_DBG_INFO("hum   = %d rH \r\n", hum);</w:t>
      </w:r>
    </w:p>
    <w:p w14:paraId="4F9ED42C" w14:textId="77777777" w:rsidR="0002043A" w:rsidRDefault="0002043A" w:rsidP="0002043A">
      <w:pPr>
        <w:pStyle w:val="a5"/>
        <w:ind w:firstLineChars="200" w:firstLine="360"/>
      </w:pPr>
      <w:r>
        <w:t xml:space="preserve">        am_mdelay(500);</w:t>
      </w:r>
    </w:p>
    <w:p w14:paraId="1B3E6B30" w14:textId="77777777" w:rsidR="0002043A" w:rsidRDefault="0002043A" w:rsidP="0002043A">
      <w:pPr>
        <w:pStyle w:val="a5"/>
        <w:ind w:firstLineChars="200" w:firstLine="360"/>
      </w:pPr>
      <w:r>
        <w:t xml:space="preserve">    }</w:t>
      </w:r>
    </w:p>
    <w:p w14:paraId="44A2C3B0" w14:textId="77777777" w:rsidR="0002043A" w:rsidRDefault="0002043A" w:rsidP="0002043A">
      <w:pPr>
        <w:pStyle w:val="a5"/>
        <w:ind w:firstLineChars="200" w:firstLine="360"/>
      </w:pPr>
      <w:r>
        <w:t>}</w:t>
      </w:r>
    </w:p>
    <w:p w14:paraId="333A1A12" w14:textId="49EBD6F3" w:rsidR="0002043A" w:rsidRDefault="0002043A" w:rsidP="0002043A">
      <w:pPr>
        <w:pStyle w:val="20"/>
        <w:rPr>
          <w:lang w:val="de-DE"/>
        </w:rPr>
      </w:pPr>
      <w:bookmarkStart w:id="616" w:name="_Toc528240370"/>
      <w:bookmarkStart w:id="617" w:name="_Toc528685853"/>
      <w:bookmarkStart w:id="618" w:name="_Toc528750857"/>
      <w:bookmarkStart w:id="619" w:name="_Toc6175886"/>
      <w:r w:rsidRPr="00AF73F9">
        <w:rPr>
          <w:lang w:val="de-DE"/>
        </w:rPr>
        <w:t>LIS3MDL</w:t>
      </w:r>
      <w:bookmarkEnd w:id="616"/>
      <w:bookmarkEnd w:id="617"/>
      <w:bookmarkEnd w:id="618"/>
      <w:r>
        <w:rPr>
          <w:rFonts w:hint="eastAsia"/>
        </w:rPr>
        <w:t>传感器组件</w:t>
      </w:r>
      <w:bookmarkEnd w:id="619"/>
      <w:r>
        <w:rPr>
          <w:lang w:val="de-DE"/>
        </w:rPr>
        <w:t xml:space="preserve"> </w:t>
      </w:r>
    </w:p>
    <w:p w14:paraId="5706E3ED" w14:textId="77777777" w:rsidR="0002043A" w:rsidRPr="00C94BFD" w:rsidRDefault="0002043A" w:rsidP="0002043A">
      <w:pPr>
        <w:pStyle w:val="30"/>
        <w:rPr>
          <w:lang w:val="de-DE"/>
        </w:rPr>
      </w:pPr>
      <w:bookmarkStart w:id="620" w:name="_Toc528750858"/>
      <w:bookmarkStart w:id="621" w:name="_Toc6175887"/>
      <w:r>
        <w:rPr>
          <w:rFonts w:hint="eastAsia"/>
          <w:lang w:val="de-DE"/>
        </w:rPr>
        <w:t>器件介绍</w:t>
      </w:r>
      <w:bookmarkEnd w:id="620"/>
      <w:bookmarkEnd w:id="621"/>
    </w:p>
    <w:p w14:paraId="3E62EE90" w14:textId="0D49DC1A" w:rsidR="0002043A" w:rsidRDefault="0002043A" w:rsidP="00EA4C38">
      <w:pPr>
        <w:keepNext/>
        <w:framePr w:w="4140" w:h="2446" w:hRule="exact" w:hSpace="181" w:wrap="around" w:vAnchor="text" w:hAnchor="page" w:x="5749" w:y="2"/>
        <w:shd w:val="solid" w:color="FFFFFF" w:fill="FFFFFF"/>
        <w:spacing w:before="62" w:after="62"/>
      </w:pPr>
      <w:r w:rsidRPr="00B21106">
        <w:rPr>
          <w:noProof/>
        </w:rPr>
        <w:drawing>
          <wp:inline distT="0" distB="0" distL="0" distR="0" wp14:anchorId="30E3BA37" wp14:editId="2A4AA933">
            <wp:extent cx="2560320" cy="10058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60320" cy="1005840"/>
                    </a:xfrm>
                    <a:prstGeom prst="rect">
                      <a:avLst/>
                    </a:prstGeom>
                    <a:noFill/>
                    <a:ln>
                      <a:noFill/>
                    </a:ln>
                  </pic:spPr>
                </pic:pic>
              </a:graphicData>
            </a:graphic>
          </wp:inline>
        </w:drawing>
      </w:r>
    </w:p>
    <w:p w14:paraId="7466E0A1" w14:textId="09EBDA2A" w:rsidR="0002043A" w:rsidRPr="00184227" w:rsidRDefault="0002043A" w:rsidP="00EA4C38">
      <w:pPr>
        <w:pStyle w:val="a7"/>
        <w:framePr w:w="4140" w:h="2446" w:hRule="exact" w:hSpace="181" w:wrap="around" w:vAnchor="text" w:hAnchor="page" w:x="5749" w:y="2"/>
        <w:spacing w:before="62" w:after="62"/>
      </w:pPr>
      <w:bookmarkStart w:id="622" w:name="_Ref528325870"/>
      <w:r>
        <w:rPr>
          <w:rFonts w:hint="eastAsia"/>
        </w:rPr>
        <w:t>图</w:t>
      </w:r>
      <w:r w:rsidR="006352F3">
        <w:fldChar w:fldCharType="begin"/>
      </w:r>
      <w:r w:rsidR="006352F3">
        <w:instrText xml:space="preserve"> </w:instrText>
      </w:r>
      <w:r w:rsidR="006352F3">
        <w:rPr>
          <w:rFonts w:hint="eastAsia"/>
        </w:rPr>
        <w:instrText>STYLEREF 1 \s</w:instrText>
      </w:r>
      <w:r w:rsidR="006352F3">
        <w:instrText xml:space="preserve"> </w:instrText>
      </w:r>
      <w:r w:rsidR="006352F3">
        <w:fldChar w:fldCharType="separate"/>
      </w:r>
      <w:r w:rsidR="00B93B10">
        <w:rPr>
          <w:noProof/>
        </w:rPr>
        <w:t>5</w:t>
      </w:r>
      <w:r w:rsidR="006352F3">
        <w:fldChar w:fldCharType="end"/>
      </w:r>
      <w:r w:rsidR="006352F3">
        <w:t>.</w:t>
      </w:r>
      <w:r w:rsidR="006352F3">
        <w:fldChar w:fldCharType="begin"/>
      </w:r>
      <w:r w:rsidR="006352F3">
        <w:instrText xml:space="preserve"> </w:instrText>
      </w:r>
      <w:r w:rsidR="006352F3">
        <w:rPr>
          <w:rFonts w:hint="eastAsia"/>
        </w:rPr>
        <w:instrText xml:space="preserve">SEQ </w:instrText>
      </w:r>
      <w:r w:rsidR="006352F3">
        <w:rPr>
          <w:rFonts w:hint="eastAsia"/>
        </w:rPr>
        <w:instrText>图</w:instrText>
      </w:r>
      <w:r w:rsidR="006352F3">
        <w:rPr>
          <w:rFonts w:hint="eastAsia"/>
        </w:rPr>
        <w:instrText xml:space="preserve"> \* ARABIC \s 1</w:instrText>
      </w:r>
      <w:r w:rsidR="006352F3">
        <w:instrText xml:space="preserve"> </w:instrText>
      </w:r>
      <w:r w:rsidR="006352F3">
        <w:fldChar w:fldCharType="separate"/>
      </w:r>
      <w:r w:rsidR="00B93B10">
        <w:rPr>
          <w:noProof/>
        </w:rPr>
        <w:t>16</w:t>
      </w:r>
      <w:r w:rsidR="006352F3">
        <w:fldChar w:fldCharType="end"/>
      </w:r>
      <w:bookmarkEnd w:id="622"/>
      <w:r>
        <w:t xml:space="preserve">  LIS3MDL</w:t>
      </w:r>
      <w:r>
        <w:t>应用电路</w:t>
      </w:r>
    </w:p>
    <w:p w14:paraId="29C463EB" w14:textId="77777777" w:rsidR="0002043A" w:rsidRDefault="0002043A" w:rsidP="0002043A">
      <w:pPr>
        <w:spacing w:before="62" w:after="62"/>
        <w:ind w:firstLine="420"/>
        <w:rPr>
          <w:lang w:val="de-DE"/>
        </w:rPr>
      </w:pPr>
      <w:r w:rsidRPr="00AF73F9">
        <w:rPr>
          <w:rFonts w:hint="eastAsia"/>
          <w:lang w:val="de-DE"/>
        </w:rPr>
        <w:t>LIS3MDL</w:t>
      </w:r>
      <w:r w:rsidRPr="00AF73F9">
        <w:rPr>
          <w:rFonts w:hint="eastAsia"/>
          <w:lang w:val="de-DE"/>
        </w:rPr>
        <w:t>是一款超低功耗，高性能的三轴磁传感器。</w:t>
      </w:r>
      <w:r>
        <w:rPr>
          <w:rFonts w:hint="eastAsia"/>
          <w:lang w:val="de-DE"/>
        </w:rPr>
        <w:t>它</w:t>
      </w:r>
      <w:r w:rsidRPr="00AF73F9">
        <w:rPr>
          <w:rFonts w:hint="eastAsia"/>
          <w:lang w:val="de-DE"/>
        </w:rPr>
        <w:t>量程</w:t>
      </w:r>
      <w:r>
        <w:rPr>
          <w:rFonts w:hint="eastAsia"/>
          <w:lang w:val="de-DE"/>
        </w:rPr>
        <w:t>为可选</w:t>
      </w:r>
      <w:r w:rsidRPr="00AF73F9">
        <w:rPr>
          <w:rFonts w:hint="eastAsia"/>
          <w:lang w:val="de-DE"/>
        </w:rPr>
        <w:t>的±</w:t>
      </w:r>
      <w:r>
        <w:rPr>
          <w:lang w:val="de-DE"/>
        </w:rPr>
        <w:t>4 /</w:t>
      </w:r>
      <w:r w:rsidRPr="00AF73F9">
        <w:rPr>
          <w:rFonts w:hint="eastAsia"/>
          <w:lang w:val="de-DE"/>
        </w:rPr>
        <w:t>±</w:t>
      </w:r>
      <w:r>
        <w:rPr>
          <w:lang w:val="de-DE"/>
        </w:rPr>
        <w:t>8/</w:t>
      </w:r>
      <w:r w:rsidRPr="00AF73F9">
        <w:rPr>
          <w:rFonts w:hint="eastAsia"/>
          <w:lang w:val="de-DE"/>
        </w:rPr>
        <w:t>±</w:t>
      </w:r>
      <w:r>
        <w:rPr>
          <w:lang w:val="de-DE"/>
        </w:rPr>
        <w:t>12/</w:t>
      </w:r>
      <w:r w:rsidRPr="00AF73F9">
        <w:rPr>
          <w:rFonts w:hint="eastAsia"/>
          <w:lang w:val="de-DE"/>
        </w:rPr>
        <w:t>±</w:t>
      </w:r>
      <w:r w:rsidRPr="00AF73F9">
        <w:rPr>
          <w:lang w:val="de-DE"/>
        </w:rPr>
        <w:t>16</w:t>
      </w:r>
      <w:r>
        <w:rPr>
          <w:rFonts w:hint="eastAsia"/>
          <w:lang w:val="de-DE"/>
        </w:rPr>
        <w:t>高斯，有</w:t>
      </w:r>
      <w:r w:rsidRPr="00AF73F9">
        <w:rPr>
          <w:rFonts w:hint="eastAsia"/>
          <w:lang w:val="de-DE"/>
        </w:rPr>
        <w:t>自检功能</w:t>
      </w:r>
      <w:r>
        <w:rPr>
          <w:rFonts w:hint="eastAsia"/>
          <w:lang w:val="de-DE"/>
        </w:rPr>
        <w:t>，并</w:t>
      </w:r>
      <w:r w:rsidRPr="00AF73F9">
        <w:rPr>
          <w:rFonts w:hint="eastAsia"/>
          <w:lang w:val="de-DE"/>
        </w:rPr>
        <w:t>可以配置</w:t>
      </w:r>
      <w:r>
        <w:rPr>
          <w:rFonts w:hint="eastAsia"/>
          <w:lang w:val="de-DE"/>
        </w:rPr>
        <w:t>为响应磁场变化的中断</w:t>
      </w:r>
      <w:r w:rsidRPr="00AF73F9">
        <w:rPr>
          <w:rFonts w:hint="eastAsia"/>
          <w:lang w:val="de-DE"/>
        </w:rPr>
        <w:t>。</w:t>
      </w:r>
      <w:r>
        <w:rPr>
          <w:rFonts w:hint="eastAsia"/>
          <w:lang w:val="de-DE"/>
        </w:rPr>
        <w:t>它</w:t>
      </w:r>
      <w:r w:rsidRPr="00AF73F9">
        <w:rPr>
          <w:rFonts w:hint="eastAsia"/>
          <w:lang w:val="de-DE"/>
        </w:rPr>
        <w:t>包括一个</w:t>
      </w:r>
      <w:r w:rsidRPr="00EF7E49">
        <w:rPr>
          <w:rFonts w:hint="eastAsia"/>
        </w:rPr>
        <w:t>I</w:t>
      </w:r>
      <w:r w:rsidRPr="0026712E">
        <w:rPr>
          <w:rFonts w:hint="eastAsia"/>
          <w:vertAlign w:val="superscript"/>
        </w:rPr>
        <w:t>2</w:t>
      </w:r>
      <w:r w:rsidRPr="00EF7E49">
        <w:rPr>
          <w:rFonts w:hint="eastAsia"/>
        </w:rPr>
        <w:t>C</w:t>
      </w:r>
      <w:r w:rsidRPr="00AF73F9">
        <w:rPr>
          <w:rFonts w:hint="eastAsia"/>
          <w:lang w:val="de-DE"/>
        </w:rPr>
        <w:t>串行总线接口，支持标准和快速模式（</w:t>
      </w:r>
      <w:r w:rsidRPr="00AF73F9">
        <w:rPr>
          <w:rFonts w:hint="eastAsia"/>
          <w:lang w:val="de-DE"/>
        </w:rPr>
        <w:t>100 kHz</w:t>
      </w:r>
      <w:r w:rsidRPr="00AF73F9">
        <w:rPr>
          <w:rFonts w:hint="eastAsia"/>
          <w:lang w:val="de-DE"/>
        </w:rPr>
        <w:t>和</w:t>
      </w:r>
      <w:r w:rsidRPr="00AF73F9">
        <w:rPr>
          <w:rFonts w:hint="eastAsia"/>
          <w:lang w:val="de-DE"/>
        </w:rPr>
        <w:t>400 kHz</w:t>
      </w:r>
      <w:r w:rsidRPr="00AF73F9">
        <w:rPr>
          <w:rFonts w:hint="eastAsia"/>
          <w:lang w:val="de-DE"/>
        </w:rPr>
        <w:t>）和</w:t>
      </w:r>
      <w:r w:rsidRPr="00AF73F9">
        <w:rPr>
          <w:rFonts w:hint="eastAsia"/>
          <w:lang w:val="de-DE"/>
        </w:rPr>
        <w:t>SPI</w:t>
      </w:r>
      <w:r w:rsidRPr="00AF73F9">
        <w:rPr>
          <w:rFonts w:hint="eastAsia"/>
          <w:lang w:val="de-DE"/>
        </w:rPr>
        <w:t>串行标准接口。</w:t>
      </w:r>
      <w:r>
        <w:rPr>
          <w:rFonts w:hint="eastAsia"/>
          <w:lang w:val="de-DE"/>
        </w:rPr>
        <w:t>它</w:t>
      </w:r>
      <w:r w:rsidRPr="00AF73F9">
        <w:rPr>
          <w:rFonts w:hint="eastAsia"/>
          <w:lang w:val="de-DE"/>
        </w:rPr>
        <w:t>采用</w:t>
      </w:r>
      <w:r w:rsidRPr="00AF73F9">
        <w:rPr>
          <w:rFonts w:hint="eastAsia"/>
          <w:lang w:val="de-DE"/>
        </w:rPr>
        <w:t>LGA</w:t>
      </w:r>
      <w:r w:rsidRPr="00AF73F9">
        <w:rPr>
          <w:rFonts w:hint="eastAsia"/>
          <w:lang w:val="de-DE"/>
        </w:rPr>
        <w:t>封装，</w:t>
      </w:r>
      <w:r>
        <w:rPr>
          <w:rFonts w:hint="eastAsia"/>
          <w:lang w:val="de-DE"/>
        </w:rPr>
        <w:t>能</w:t>
      </w:r>
      <w:r w:rsidRPr="00AF73F9">
        <w:rPr>
          <w:rFonts w:hint="eastAsia"/>
          <w:lang w:val="de-DE"/>
        </w:rPr>
        <w:t>在</w:t>
      </w:r>
      <w:r w:rsidRPr="00AF73F9">
        <w:rPr>
          <w:rFonts w:hint="eastAsia"/>
          <w:lang w:val="de-DE"/>
        </w:rPr>
        <w:t>-40</w:t>
      </w:r>
      <w:r>
        <w:rPr>
          <w:rFonts w:hint="eastAsia"/>
          <w:lang w:val="de-DE"/>
        </w:rPr>
        <w:t>℃</w:t>
      </w:r>
      <w:r w:rsidRPr="00AF73F9">
        <w:rPr>
          <w:rFonts w:hint="eastAsia"/>
          <w:lang w:val="de-DE"/>
        </w:rPr>
        <w:t>至</w:t>
      </w:r>
      <w:r w:rsidRPr="00AF73F9">
        <w:rPr>
          <w:rFonts w:hint="eastAsia"/>
          <w:lang w:val="de-DE"/>
        </w:rPr>
        <w:t>+ 85</w:t>
      </w:r>
      <w:r>
        <w:rPr>
          <w:rFonts w:hint="eastAsia"/>
          <w:lang w:val="de-DE"/>
        </w:rPr>
        <w:t>℃</w:t>
      </w:r>
      <w:r w:rsidRPr="00AF73F9">
        <w:rPr>
          <w:rFonts w:hint="eastAsia"/>
          <w:lang w:val="de-DE"/>
        </w:rPr>
        <w:t>的温度范围内工作。</w:t>
      </w:r>
      <w:r>
        <w:rPr>
          <w:rFonts w:hint="eastAsia"/>
          <w:lang w:val="de-DE"/>
        </w:rPr>
        <w:t>应用电路如</w:t>
      </w:r>
      <w:r>
        <w:rPr>
          <w:lang w:val="de-DE"/>
        </w:rPr>
        <w:fldChar w:fldCharType="begin"/>
      </w:r>
      <w:r>
        <w:rPr>
          <w:lang w:val="de-DE"/>
        </w:rPr>
        <w:instrText xml:space="preserve"> </w:instrText>
      </w:r>
      <w:r>
        <w:rPr>
          <w:rFonts w:hint="eastAsia"/>
          <w:lang w:val="de-DE"/>
        </w:rPr>
        <w:instrText>REF _Ref528325870 \h</w:instrText>
      </w:r>
      <w:r>
        <w:rPr>
          <w:lang w:val="de-DE"/>
        </w:rPr>
        <w:instrText xml:space="preserve"> </w:instrText>
      </w:r>
      <w:r>
        <w:rPr>
          <w:lang w:val="de-DE"/>
        </w:rPr>
      </w:r>
      <w:r>
        <w:rPr>
          <w:lang w:val="de-DE"/>
        </w:rPr>
        <w:fldChar w:fldCharType="separate"/>
      </w:r>
      <w:r w:rsidR="00B93B10">
        <w:rPr>
          <w:rFonts w:hint="eastAsia"/>
        </w:rPr>
        <w:t>图</w:t>
      </w:r>
      <w:r w:rsidR="00B93B10">
        <w:rPr>
          <w:noProof/>
        </w:rPr>
        <w:t>5</w:t>
      </w:r>
      <w:r w:rsidR="00B93B10">
        <w:t>.</w:t>
      </w:r>
      <w:r w:rsidR="00B93B10">
        <w:rPr>
          <w:noProof/>
        </w:rPr>
        <w:t>16</w:t>
      </w:r>
      <w:r>
        <w:rPr>
          <w:lang w:val="de-DE"/>
        </w:rPr>
        <w:fldChar w:fldCharType="end"/>
      </w:r>
      <w:r>
        <w:rPr>
          <w:rFonts w:hint="eastAsia"/>
          <w:lang w:val="de-DE"/>
        </w:rPr>
        <w:t>所示。</w:t>
      </w:r>
    </w:p>
    <w:p w14:paraId="6E3A09B5" w14:textId="77777777" w:rsidR="0002043A" w:rsidRDefault="0002043A" w:rsidP="0002043A">
      <w:pPr>
        <w:pStyle w:val="30"/>
        <w:rPr>
          <w:lang w:val="de-DE"/>
        </w:rPr>
      </w:pPr>
      <w:bookmarkStart w:id="623" w:name="_Toc528240372"/>
      <w:bookmarkStart w:id="624" w:name="_Toc528685855"/>
      <w:bookmarkStart w:id="625" w:name="_Toc528750859"/>
      <w:bookmarkStart w:id="626" w:name="_Toc6175888"/>
      <w:r w:rsidRPr="00C94BFD">
        <w:rPr>
          <w:lang w:val="de-DE"/>
        </w:rPr>
        <w:t>LIS3MDL</w:t>
      </w:r>
      <w:bookmarkEnd w:id="623"/>
      <w:bookmarkEnd w:id="624"/>
      <w:r>
        <w:rPr>
          <w:rFonts w:hint="eastAsia"/>
          <w:lang w:val="de-DE"/>
        </w:rPr>
        <w:t>初始化</w:t>
      </w:r>
      <w:bookmarkEnd w:id="625"/>
      <w:bookmarkEnd w:id="626"/>
    </w:p>
    <w:p w14:paraId="43934EB4" w14:textId="77777777" w:rsidR="0002043A" w:rsidRPr="00F366D6" w:rsidRDefault="0002043A" w:rsidP="0002043A">
      <w:pPr>
        <w:pStyle w:val="23"/>
        <w:spacing w:before="62" w:after="62"/>
        <w:rPr>
          <w:lang w:val="de-DE"/>
        </w:rPr>
      </w:pPr>
      <w:r w:rsidRPr="00CD74E3">
        <w:rPr>
          <w:lang w:val="de-DE"/>
        </w:rPr>
        <w:t>AMetal</w:t>
      </w:r>
      <w:r>
        <w:rPr>
          <w:rFonts w:hint="eastAsia"/>
        </w:rPr>
        <w:t>提供</w:t>
      </w:r>
      <w:r>
        <w:t>了</w:t>
      </w:r>
      <w:r>
        <w:rPr>
          <w:lang w:val="de-DE"/>
        </w:rPr>
        <w:t>LIS3MDL</w:t>
      </w:r>
      <w:r>
        <w:t>的驱动</w:t>
      </w:r>
      <w:r w:rsidRPr="00CD74E3">
        <w:rPr>
          <w:lang w:val="de-DE"/>
        </w:rPr>
        <w:t>，</w:t>
      </w:r>
      <w:r>
        <w:rPr>
          <w:rFonts w:hint="eastAsia"/>
        </w:rPr>
        <w:t>在</w:t>
      </w:r>
      <w:r>
        <w:t>使用</w:t>
      </w:r>
      <w:r>
        <w:rPr>
          <w:lang w:val="de-DE"/>
        </w:rPr>
        <w:t>LIS3MDL</w:t>
      </w:r>
      <w:r>
        <w:rPr>
          <w:rFonts w:hint="eastAsia"/>
        </w:rPr>
        <w:t>前</w:t>
      </w:r>
      <w:r w:rsidRPr="00CD74E3">
        <w:rPr>
          <w:lang w:val="de-DE"/>
        </w:rPr>
        <w:t>，</w:t>
      </w:r>
      <w:r>
        <w:t>必须完成</w:t>
      </w:r>
      <w:r>
        <w:rPr>
          <w:lang w:val="de-DE"/>
        </w:rPr>
        <w:t>LIS3MDL</w:t>
      </w:r>
      <w:r>
        <w:rPr>
          <w:rFonts w:hint="eastAsia"/>
        </w:rPr>
        <w:t>初始化</w:t>
      </w:r>
      <w:r>
        <w:t>操作</w:t>
      </w:r>
      <w:r w:rsidRPr="00CD74E3">
        <w:rPr>
          <w:lang w:val="de-DE"/>
        </w:rPr>
        <w:t>，</w:t>
      </w:r>
      <w:r>
        <w:t>以获取</w:t>
      </w:r>
      <w:r>
        <w:rPr>
          <w:rFonts w:hint="eastAsia"/>
        </w:rPr>
        <w:t>到</w:t>
      </w:r>
      <w:r>
        <w:t>对应</w:t>
      </w:r>
      <w:r>
        <w:rPr>
          <w:rFonts w:hint="eastAsia"/>
        </w:rPr>
        <w:t>的</w:t>
      </w:r>
      <w:r>
        <w:t>操作句柄</w:t>
      </w:r>
      <w:r w:rsidRPr="00CD74E3">
        <w:rPr>
          <w:lang w:val="de-DE"/>
        </w:rPr>
        <w:t>，</w:t>
      </w:r>
      <w:r>
        <w:t>进而使用</w:t>
      </w:r>
      <w:r>
        <w:rPr>
          <w:lang w:val="de-DE"/>
        </w:rPr>
        <w:t>LIS3MDL</w:t>
      </w:r>
      <w:r>
        <w:rPr>
          <w:rFonts w:hint="eastAsia"/>
        </w:rPr>
        <w:t>的</w:t>
      </w:r>
      <w:r>
        <w:t>各种功能</w:t>
      </w:r>
      <w:r w:rsidRPr="00CD74E3">
        <w:rPr>
          <w:rFonts w:hint="eastAsia"/>
          <w:lang w:val="de-DE"/>
        </w:rPr>
        <w:t>，</w:t>
      </w:r>
      <w:r w:rsidRPr="00145BA9">
        <w:rPr>
          <w:rFonts w:hint="eastAsia"/>
          <w:lang w:val="de-DE"/>
        </w:rPr>
        <w:t>其函数</w:t>
      </w:r>
      <w:r w:rsidRPr="00F70F5E">
        <w:rPr>
          <w:rFonts w:hint="eastAsia"/>
          <w:lang w:val="de-DE"/>
        </w:rPr>
        <w:t>（</w:t>
      </w:r>
      <w:r w:rsidRPr="00C519C5">
        <w:rPr>
          <w:lang w:val="de-DE"/>
        </w:rPr>
        <w:t>am_lis3mdl.h</w:t>
      </w:r>
      <w:r w:rsidRPr="00F70F5E">
        <w:rPr>
          <w:rFonts w:hint="eastAsia"/>
          <w:lang w:val="de-DE"/>
        </w:rPr>
        <w:t>）</w:t>
      </w:r>
      <w:r w:rsidRPr="00145BA9">
        <w:rPr>
          <w:rFonts w:hint="eastAsia"/>
          <w:lang w:val="de-DE"/>
        </w:rPr>
        <w:lastRenderedPageBreak/>
        <w:t>的原型</w:t>
      </w:r>
      <w:r w:rsidRPr="00EF7E49">
        <w:rPr>
          <w:rFonts w:hint="eastAsia"/>
        </w:rPr>
        <w:t>为</w:t>
      </w:r>
      <w:r w:rsidRPr="00F70F5E">
        <w:rPr>
          <w:rFonts w:hint="eastAsia"/>
          <w:lang w:val="de-DE"/>
        </w:rPr>
        <w:t>：</w:t>
      </w:r>
    </w:p>
    <w:p w14:paraId="053F233D" w14:textId="77777777" w:rsidR="0002043A" w:rsidRDefault="0002043A" w:rsidP="0002043A">
      <w:pPr>
        <w:pStyle w:val="a5"/>
      </w:pPr>
      <w:r>
        <w:t xml:space="preserve">am_lis3mdl_handle_t am_lis3mdl_init (am_lis3mdl_dev_t </w:t>
      </w:r>
      <w:r>
        <w:tab/>
      </w:r>
      <w:r>
        <w:tab/>
        <w:t>*p_dev,</w:t>
      </w:r>
    </w:p>
    <w:p w14:paraId="62379873" w14:textId="77777777" w:rsidR="0002043A" w:rsidRDefault="0002043A" w:rsidP="0002043A">
      <w:pPr>
        <w:pStyle w:val="a5"/>
      </w:pPr>
      <w:r>
        <w:t xml:space="preserve">                                const am_lis3mdl_devinfo_t </w:t>
      </w:r>
      <w:r>
        <w:tab/>
        <w:t>*p_devinfo,</w:t>
      </w:r>
    </w:p>
    <w:p w14:paraId="09E063F3" w14:textId="77777777" w:rsidR="0002043A" w:rsidRDefault="0002043A" w:rsidP="0002043A">
      <w:pPr>
        <w:pStyle w:val="a5"/>
      </w:pPr>
      <w:r>
        <w:t xml:space="preserve">                                am_i2c_handle_t </w:t>
      </w:r>
      <w:r>
        <w:tab/>
      </w:r>
      <w:r>
        <w:tab/>
        <w:t xml:space="preserve"> i2c_handle);</w:t>
      </w:r>
    </w:p>
    <w:p w14:paraId="00671189" w14:textId="77777777" w:rsidR="0002043A" w:rsidRPr="007448B1" w:rsidRDefault="0002043A" w:rsidP="0002043A">
      <w:pPr>
        <w:spacing w:before="62" w:after="62"/>
        <w:rPr>
          <w:lang w:val="de-DE"/>
        </w:rPr>
      </w:pPr>
      <w:r>
        <w:rPr>
          <w:lang w:val="de-DE"/>
        </w:rPr>
        <w:tab/>
      </w:r>
      <w:r>
        <w:rPr>
          <w:lang w:val="de-DE"/>
        </w:rPr>
        <w:t>该函数用于将</w:t>
      </w:r>
      <w:r w:rsidRPr="00AF73F9">
        <w:rPr>
          <w:rFonts w:hint="eastAsia"/>
          <w:lang w:val="de-DE"/>
        </w:rPr>
        <w:t>LIS3MDL</w:t>
      </w:r>
      <w:r>
        <w:rPr>
          <w:lang w:val="de-DE"/>
        </w:rPr>
        <w:t>按照用户配置的实例信息初始化</w:t>
      </w:r>
      <w:r>
        <w:rPr>
          <w:rFonts w:hint="eastAsia"/>
          <w:lang w:val="de-DE"/>
        </w:rPr>
        <w:t>，初始化完成后即可使用接口函数</w:t>
      </w:r>
      <w:r>
        <w:rPr>
          <w:lang w:val="de-DE"/>
        </w:rPr>
        <w:t>获取当前的光强和距离</w:t>
      </w:r>
      <w:r>
        <w:rPr>
          <w:rFonts w:hint="eastAsia"/>
          <w:lang w:val="de-DE"/>
        </w:rPr>
        <w:t>。</w:t>
      </w:r>
      <w:r>
        <w:rPr>
          <w:lang w:val="de-DE"/>
        </w:rPr>
        <w:t>p_dev</w:t>
      </w:r>
      <w:r>
        <w:rPr>
          <w:lang w:val="de-DE"/>
        </w:rPr>
        <w:t>为指向</w:t>
      </w:r>
      <w:r w:rsidRPr="00145BA9">
        <w:rPr>
          <w:lang w:val="de-DE"/>
        </w:rPr>
        <w:t>am_lis3mdl_dev_t</w:t>
      </w:r>
      <w:r w:rsidRPr="00145BA9">
        <w:rPr>
          <w:lang w:val="de-DE"/>
        </w:rPr>
        <w:t>类型实例的指针</w:t>
      </w:r>
      <w:r w:rsidRPr="00145BA9">
        <w:rPr>
          <w:rFonts w:hint="eastAsia"/>
          <w:lang w:val="de-DE"/>
        </w:rPr>
        <w:t>，</w:t>
      </w:r>
      <w:r w:rsidRPr="00145BA9">
        <w:rPr>
          <w:lang w:val="de-DE"/>
        </w:rPr>
        <w:t>p_devinfo</w:t>
      </w:r>
      <w:r w:rsidRPr="00145BA9">
        <w:rPr>
          <w:lang w:val="de-DE"/>
        </w:rPr>
        <w:t>为指向</w:t>
      </w:r>
      <w:r w:rsidRPr="00145BA9">
        <w:rPr>
          <w:lang w:val="de-DE"/>
        </w:rPr>
        <w:t>const am_lis3mdl_d</w:t>
      </w:r>
      <w:r>
        <w:t>evinfo_t</w:t>
      </w:r>
      <w:r>
        <w:t>类型实例信息</w:t>
      </w:r>
      <w:r w:rsidRPr="00145BA9">
        <w:rPr>
          <w:lang w:val="de-DE"/>
        </w:rPr>
        <w:t>的指针</w:t>
      </w:r>
      <w:r w:rsidRPr="00145BA9">
        <w:rPr>
          <w:rFonts w:hint="eastAsia"/>
          <w:lang w:val="de-DE"/>
        </w:rPr>
        <w:t>，</w:t>
      </w:r>
      <w:r w:rsidRPr="00145BA9">
        <w:rPr>
          <w:lang w:val="de-DE"/>
        </w:rPr>
        <w:t>i2c_handle</w:t>
      </w:r>
      <w:r w:rsidRPr="00145BA9">
        <w:rPr>
          <w:lang w:val="de-DE"/>
        </w:rPr>
        <w:t>为与</w:t>
      </w:r>
      <w:r w:rsidRPr="00AF73F9">
        <w:rPr>
          <w:rFonts w:hint="eastAsia"/>
          <w:lang w:val="de-DE"/>
        </w:rPr>
        <w:t>LIS3MDL</w:t>
      </w:r>
      <w:r>
        <w:rPr>
          <w:lang w:val="de-DE"/>
        </w:rPr>
        <w:t>通信的</w:t>
      </w:r>
      <w:r w:rsidRPr="00EF7E49">
        <w:rPr>
          <w:rFonts w:hint="eastAsia"/>
        </w:rPr>
        <w:t>I</w:t>
      </w:r>
      <w:r w:rsidRPr="0026712E">
        <w:rPr>
          <w:rFonts w:hint="eastAsia"/>
          <w:vertAlign w:val="superscript"/>
        </w:rPr>
        <w:t>2</w:t>
      </w:r>
      <w:r w:rsidRPr="00EF7E49">
        <w:rPr>
          <w:rFonts w:hint="eastAsia"/>
        </w:rPr>
        <w:t>C</w:t>
      </w:r>
      <w:r>
        <w:rPr>
          <w:rFonts w:hint="eastAsia"/>
        </w:rPr>
        <w:t>实例句柄。</w:t>
      </w:r>
    </w:p>
    <w:p w14:paraId="0D186759" w14:textId="77777777" w:rsidR="0002043A" w:rsidRPr="00963A42" w:rsidRDefault="0002043A" w:rsidP="00A141DF">
      <w:pPr>
        <w:pStyle w:val="afffb"/>
        <w:numPr>
          <w:ilvl w:val="0"/>
          <w:numId w:val="81"/>
        </w:numPr>
        <w:spacing w:before="62" w:after="62"/>
        <w:ind w:firstLineChars="0"/>
        <w:rPr>
          <w:b/>
          <w:bCs/>
          <w:lang w:val="de-DE"/>
        </w:rPr>
      </w:pPr>
      <w:r w:rsidRPr="00963A42">
        <w:rPr>
          <w:rFonts w:hint="eastAsia"/>
          <w:b/>
          <w:bCs/>
          <w:lang w:val="de-DE"/>
        </w:rPr>
        <w:t>实例</w:t>
      </w:r>
    </w:p>
    <w:p w14:paraId="7C418C1C" w14:textId="77777777" w:rsidR="0002043A" w:rsidRDefault="0002043A" w:rsidP="0002043A">
      <w:pPr>
        <w:pStyle w:val="23"/>
        <w:spacing w:before="62" w:after="62"/>
        <w:rPr>
          <w:lang w:val="de-DE"/>
        </w:rPr>
      </w:pPr>
      <w:r>
        <w:rPr>
          <w:lang w:val="de-DE"/>
        </w:rPr>
        <w:t>定义</w:t>
      </w:r>
      <w:r w:rsidRPr="0057675C">
        <w:rPr>
          <w:lang w:val="de-DE"/>
        </w:rPr>
        <w:t>am_lis3mdl_dev_t</w:t>
      </w:r>
      <w:r>
        <w:rPr>
          <w:rFonts w:hint="eastAsia"/>
          <w:lang w:val="de-DE"/>
        </w:rPr>
        <w:t>类型（</w:t>
      </w:r>
      <w:r w:rsidRPr="0057675C">
        <w:rPr>
          <w:lang w:val="de-DE"/>
        </w:rPr>
        <w:t>am_lis3mdl.h</w:t>
      </w:r>
      <w:r w:rsidRPr="0057675C">
        <w:rPr>
          <w:rFonts w:hint="eastAsia"/>
          <w:lang w:val="de-DE"/>
        </w:rPr>
        <w:t>）</w:t>
      </w:r>
      <w:r>
        <w:rPr>
          <w:rFonts w:hint="eastAsia"/>
          <w:lang w:val="de-DE"/>
        </w:rPr>
        <w:t>实例如下：</w:t>
      </w:r>
    </w:p>
    <w:p w14:paraId="79A90106" w14:textId="77777777" w:rsidR="0002043A" w:rsidRDefault="0002043A" w:rsidP="0002043A">
      <w:pPr>
        <w:pStyle w:val="a5"/>
        <w:ind w:firstLineChars="200" w:firstLine="360"/>
      </w:pPr>
      <w:r w:rsidRPr="00C519C5">
        <w:t xml:space="preserve">am_local </w:t>
      </w:r>
      <w:r>
        <w:t xml:space="preserve"> </w:t>
      </w:r>
      <w:r w:rsidRPr="00C519C5">
        <w:t>am_lis3mdl_dev_t</w:t>
      </w:r>
      <w:r>
        <w:t xml:space="preserve"> </w:t>
      </w:r>
      <w:r w:rsidRPr="00C519C5">
        <w:t xml:space="preserve"> __g_lis3mdl_dev;</w:t>
      </w:r>
      <w:r w:rsidRPr="007D6FFE">
        <w:t xml:space="preserve">    </w:t>
      </w:r>
      <w:r w:rsidRPr="007D6FFE">
        <w:rPr>
          <w:rFonts w:hint="eastAsia"/>
        </w:rPr>
        <w:t>//</w:t>
      </w:r>
      <w:r w:rsidRPr="007D6FFE">
        <w:rPr>
          <w:rFonts w:hint="eastAsia"/>
        </w:rPr>
        <w:t>定义</w:t>
      </w:r>
      <w:r w:rsidRPr="00AF73F9">
        <w:rPr>
          <w:rFonts w:hint="eastAsia"/>
        </w:rPr>
        <w:t>LIS3MDL</w:t>
      </w:r>
      <w:r w:rsidRPr="007D6FFE">
        <w:t>实例</w:t>
      </w:r>
    </w:p>
    <w:p w14:paraId="639945A1" w14:textId="77777777" w:rsidR="0002043A" w:rsidRPr="000E3621" w:rsidRDefault="0002043A" w:rsidP="0002043A">
      <w:pPr>
        <w:pStyle w:val="23"/>
        <w:spacing w:before="62" w:after="62"/>
        <w:rPr>
          <w:lang w:val="de-DE"/>
        </w:rPr>
      </w:pPr>
      <w:r w:rsidRPr="00145BA9">
        <w:rPr>
          <w:rFonts w:hint="eastAsia"/>
          <w:lang w:val="de-DE"/>
        </w:rPr>
        <w:t>其中</w:t>
      </w:r>
      <w:r w:rsidRPr="0057675C">
        <w:rPr>
          <w:rFonts w:hint="eastAsia"/>
          <w:lang w:val="de-DE"/>
        </w:rPr>
        <w:t>，</w:t>
      </w:r>
      <w:r w:rsidRPr="0057675C">
        <w:rPr>
          <w:lang w:val="de-DE"/>
        </w:rPr>
        <w:t>__g_lis3mdl_dev</w:t>
      </w:r>
      <w:r w:rsidRPr="00145BA9">
        <w:rPr>
          <w:rFonts w:hint="eastAsia"/>
          <w:lang w:val="de-DE"/>
        </w:rPr>
        <w:t>为用户自定义的实例，其地址</w:t>
      </w:r>
      <w:r w:rsidRPr="0057675C">
        <w:rPr>
          <w:rFonts w:hint="eastAsia"/>
          <w:lang w:val="de-DE"/>
        </w:rPr>
        <w:t>作为</w:t>
      </w:r>
      <w:r w:rsidRPr="0057675C">
        <w:rPr>
          <w:rFonts w:hint="eastAsia"/>
          <w:lang w:val="de-DE"/>
        </w:rPr>
        <w:t>p_dev</w:t>
      </w:r>
      <w:r w:rsidRPr="0057675C">
        <w:rPr>
          <w:rFonts w:hint="eastAsia"/>
          <w:lang w:val="de-DE"/>
        </w:rPr>
        <w:t>的实参</w:t>
      </w:r>
      <w:r w:rsidRPr="00621168">
        <w:rPr>
          <w:rFonts w:hint="eastAsia"/>
        </w:rPr>
        <w:t>传递。</w:t>
      </w:r>
    </w:p>
    <w:p w14:paraId="0A111479" w14:textId="77777777" w:rsidR="0002043A" w:rsidRPr="00963A42" w:rsidRDefault="0002043A" w:rsidP="00A141DF">
      <w:pPr>
        <w:pStyle w:val="afffb"/>
        <w:numPr>
          <w:ilvl w:val="0"/>
          <w:numId w:val="81"/>
        </w:numPr>
        <w:spacing w:before="62" w:after="62"/>
        <w:ind w:firstLineChars="0"/>
        <w:rPr>
          <w:b/>
          <w:bCs/>
          <w:lang w:val="de-DE"/>
        </w:rPr>
      </w:pPr>
      <w:r w:rsidRPr="00963A42">
        <w:rPr>
          <w:rFonts w:hint="eastAsia"/>
          <w:b/>
          <w:bCs/>
          <w:lang w:val="de-DE"/>
        </w:rPr>
        <w:t>实例信息</w:t>
      </w:r>
    </w:p>
    <w:p w14:paraId="4C4B1769" w14:textId="77777777" w:rsidR="0002043A" w:rsidRDefault="0002043A" w:rsidP="0002043A">
      <w:pPr>
        <w:spacing w:before="62" w:after="62"/>
        <w:ind w:firstLine="420"/>
        <w:rPr>
          <w:lang w:val="de-DE"/>
        </w:rPr>
      </w:pPr>
      <w:r w:rsidRPr="00184227">
        <w:rPr>
          <w:rFonts w:hint="eastAsia"/>
        </w:rPr>
        <w:t>实例信息</w:t>
      </w:r>
      <w:r w:rsidRPr="0057675C">
        <w:rPr>
          <w:rFonts w:hint="eastAsia"/>
          <w:lang w:val="de-DE"/>
        </w:rPr>
        <w:t>主要描述了与</w:t>
      </w:r>
      <w:r w:rsidRPr="00AF73F9">
        <w:rPr>
          <w:rFonts w:hint="eastAsia"/>
          <w:lang w:val="de-DE"/>
        </w:rPr>
        <w:t>LIS3MDL</w:t>
      </w:r>
      <w:r>
        <w:rPr>
          <w:lang w:val="de-DE"/>
        </w:rPr>
        <w:t>传感器</w:t>
      </w:r>
      <w:r w:rsidRPr="0057675C">
        <w:rPr>
          <w:rFonts w:hint="eastAsia"/>
          <w:lang w:val="de-DE"/>
        </w:rPr>
        <w:t>相关的信息</w:t>
      </w:r>
      <w:r w:rsidRPr="00184227">
        <w:rPr>
          <w:rFonts w:hint="eastAsia"/>
          <w:lang w:val="de-DE"/>
        </w:rPr>
        <w:t>，</w:t>
      </w:r>
      <w:r w:rsidRPr="0057675C">
        <w:rPr>
          <w:rFonts w:hint="eastAsia"/>
          <w:lang w:val="de-DE"/>
        </w:rPr>
        <w:t>如光强测量范围，测量速度等信息。</w:t>
      </w:r>
      <w:r w:rsidRPr="00184227">
        <w:rPr>
          <w:rFonts w:hint="eastAsia"/>
          <w:lang w:val="de-DE"/>
        </w:rPr>
        <w:t>其类型</w:t>
      </w:r>
      <w:r w:rsidRPr="00C519C5">
        <w:rPr>
          <w:lang w:val="de-DE"/>
        </w:rPr>
        <w:t>am_lis3mdl_devinfo_t</w:t>
      </w:r>
      <w:r w:rsidRPr="00184227">
        <w:rPr>
          <w:rFonts w:hint="eastAsia"/>
          <w:lang w:val="de-DE"/>
        </w:rPr>
        <w:t>（</w:t>
      </w:r>
      <w:r w:rsidRPr="00C519C5">
        <w:rPr>
          <w:lang w:val="de-DE"/>
        </w:rPr>
        <w:t>am_lis3mdl.h</w:t>
      </w:r>
      <w:r w:rsidRPr="00184227">
        <w:rPr>
          <w:rFonts w:hint="eastAsia"/>
          <w:lang w:val="de-DE"/>
        </w:rPr>
        <w:t>）</w:t>
      </w:r>
      <w:r w:rsidRPr="0057675C">
        <w:rPr>
          <w:rFonts w:hint="eastAsia"/>
          <w:lang w:val="de-DE"/>
        </w:rPr>
        <w:t>的定义</w:t>
      </w:r>
      <w:r w:rsidRPr="00184227">
        <w:rPr>
          <w:rFonts w:hint="eastAsia"/>
        </w:rPr>
        <w:t>如下</w:t>
      </w:r>
      <w:r w:rsidRPr="00184227">
        <w:rPr>
          <w:rFonts w:hint="eastAsia"/>
          <w:lang w:val="de-DE"/>
        </w:rPr>
        <w:t>：</w:t>
      </w:r>
    </w:p>
    <w:p w14:paraId="77CDEC7C" w14:textId="77777777" w:rsidR="0002043A" w:rsidRDefault="0002043A" w:rsidP="0002043A">
      <w:pPr>
        <w:pStyle w:val="a5"/>
        <w:ind w:firstLineChars="200" w:firstLine="360"/>
      </w:pPr>
      <w:r>
        <w:t>typedef struct am_lis3mdl_devinfo {</w:t>
      </w:r>
    </w:p>
    <w:p w14:paraId="31F64CFB" w14:textId="77777777" w:rsidR="0002043A" w:rsidRDefault="0002043A" w:rsidP="0002043A">
      <w:pPr>
        <w:pStyle w:val="a5"/>
        <w:ind w:firstLineChars="200" w:firstLine="360"/>
      </w:pPr>
      <w:r>
        <w:rPr>
          <w:rFonts w:hint="eastAsia"/>
        </w:rPr>
        <w:t xml:space="preserve">    uint8_t temp_en;                  </w:t>
      </w:r>
      <w:r>
        <w:tab/>
      </w:r>
      <w:r>
        <w:rPr>
          <w:rFonts w:hint="eastAsia"/>
        </w:rPr>
        <w:t xml:space="preserve">/**&lt; \brief </w:t>
      </w:r>
      <w:r>
        <w:rPr>
          <w:rFonts w:hint="eastAsia"/>
        </w:rPr>
        <w:t>温度测量使能位</w:t>
      </w:r>
      <w:r>
        <w:rPr>
          <w:rFonts w:hint="eastAsia"/>
        </w:rPr>
        <w:t xml:space="preserve">       </w:t>
      </w:r>
      <w:r>
        <w:tab/>
      </w:r>
      <w:r>
        <w:rPr>
          <w:rFonts w:hint="eastAsia"/>
        </w:rPr>
        <w:t>*/</w:t>
      </w:r>
    </w:p>
    <w:p w14:paraId="50F3FD71" w14:textId="77777777" w:rsidR="0002043A" w:rsidRDefault="0002043A" w:rsidP="0002043A">
      <w:pPr>
        <w:pStyle w:val="a5"/>
        <w:ind w:firstLineChars="200" w:firstLine="360"/>
      </w:pPr>
      <w:r>
        <w:rPr>
          <w:rFonts w:hint="eastAsia"/>
        </w:rPr>
        <w:t xml:space="preserve">    uint8_t operate_mode_xy;           </w:t>
      </w:r>
      <w:r>
        <w:tab/>
      </w:r>
      <w:r>
        <w:rPr>
          <w:rFonts w:hint="eastAsia"/>
        </w:rPr>
        <w:t>/**&lt; \brief X</w:t>
      </w:r>
      <w:r>
        <w:rPr>
          <w:rFonts w:hint="eastAsia"/>
        </w:rPr>
        <w:t>、</w:t>
      </w:r>
      <w:r>
        <w:rPr>
          <w:rFonts w:hint="eastAsia"/>
        </w:rPr>
        <w:t>Y</w:t>
      </w:r>
      <w:r>
        <w:rPr>
          <w:rFonts w:hint="eastAsia"/>
        </w:rPr>
        <w:t>轴操作模式选择</w:t>
      </w:r>
      <w:r>
        <w:rPr>
          <w:rFonts w:hint="eastAsia"/>
        </w:rPr>
        <w:t xml:space="preserve">  </w:t>
      </w:r>
      <w:r>
        <w:tab/>
      </w:r>
      <w:r>
        <w:rPr>
          <w:rFonts w:hint="eastAsia"/>
        </w:rPr>
        <w:t>*/</w:t>
      </w:r>
    </w:p>
    <w:p w14:paraId="3B4EC419" w14:textId="77777777" w:rsidR="0002043A" w:rsidRDefault="0002043A" w:rsidP="0002043A">
      <w:pPr>
        <w:pStyle w:val="a5"/>
        <w:ind w:firstLineChars="200" w:firstLine="360"/>
      </w:pPr>
      <w:r>
        <w:rPr>
          <w:rFonts w:hint="eastAsia"/>
        </w:rPr>
        <w:t xml:space="preserve">    uint8_t output_data_rate;          </w:t>
      </w:r>
      <w:r>
        <w:tab/>
      </w:r>
      <w:r>
        <w:rPr>
          <w:rFonts w:hint="eastAsia"/>
        </w:rPr>
        <w:t xml:space="preserve">/**&lt; \brief </w:t>
      </w:r>
      <w:r>
        <w:rPr>
          <w:rFonts w:hint="eastAsia"/>
        </w:rPr>
        <w:t>数据输出速率</w:t>
      </w:r>
      <w:r>
        <w:rPr>
          <w:rFonts w:hint="eastAsia"/>
        </w:rPr>
        <w:t xml:space="preserve">          </w:t>
      </w:r>
      <w:r>
        <w:tab/>
      </w:r>
      <w:r>
        <w:rPr>
          <w:rFonts w:hint="eastAsia"/>
        </w:rPr>
        <w:t>*/</w:t>
      </w:r>
    </w:p>
    <w:p w14:paraId="57C5CA13" w14:textId="77777777" w:rsidR="0002043A" w:rsidRDefault="0002043A" w:rsidP="0002043A">
      <w:pPr>
        <w:pStyle w:val="a5"/>
        <w:ind w:firstLineChars="200" w:firstLine="360"/>
      </w:pPr>
      <w:r>
        <w:rPr>
          <w:rFonts w:hint="eastAsia"/>
        </w:rPr>
        <w:t xml:space="preserve">    uint8_t fast_odr_en;               </w:t>
      </w:r>
      <w:r>
        <w:tab/>
      </w:r>
      <w:r>
        <w:rPr>
          <w:rFonts w:hint="eastAsia"/>
        </w:rPr>
        <w:t xml:space="preserve">/**&lt; \brief </w:t>
      </w:r>
      <w:r>
        <w:rPr>
          <w:rFonts w:hint="eastAsia"/>
        </w:rPr>
        <w:t>数据快速输出使能位</w:t>
      </w:r>
      <w:r>
        <w:rPr>
          <w:rFonts w:hint="eastAsia"/>
        </w:rPr>
        <w:t xml:space="preserve">    </w:t>
      </w:r>
      <w:r>
        <w:tab/>
      </w:r>
      <w:r>
        <w:rPr>
          <w:rFonts w:hint="eastAsia"/>
        </w:rPr>
        <w:t>*/</w:t>
      </w:r>
    </w:p>
    <w:p w14:paraId="59E61052" w14:textId="77777777" w:rsidR="0002043A" w:rsidRDefault="0002043A" w:rsidP="0002043A">
      <w:pPr>
        <w:pStyle w:val="a5"/>
        <w:ind w:firstLineChars="200" w:firstLine="360"/>
      </w:pPr>
      <w:r>
        <w:rPr>
          <w:rFonts w:hint="eastAsia"/>
        </w:rPr>
        <w:t xml:space="preserve">    uint8_t self_test_en;               </w:t>
      </w:r>
      <w:r>
        <w:tab/>
      </w:r>
      <w:r>
        <w:rPr>
          <w:rFonts w:hint="eastAsia"/>
        </w:rPr>
        <w:t xml:space="preserve">/**&lt; \brief </w:t>
      </w:r>
      <w:r>
        <w:rPr>
          <w:rFonts w:hint="eastAsia"/>
        </w:rPr>
        <w:t>自检使能位</w:t>
      </w:r>
      <w:r>
        <w:rPr>
          <w:rFonts w:hint="eastAsia"/>
        </w:rPr>
        <w:t xml:space="preserve">             </w:t>
      </w:r>
      <w:r>
        <w:tab/>
      </w:r>
      <w:r>
        <w:rPr>
          <w:rFonts w:hint="eastAsia"/>
        </w:rPr>
        <w:t>*/</w:t>
      </w:r>
    </w:p>
    <w:p w14:paraId="6A0CF653" w14:textId="77777777" w:rsidR="0002043A" w:rsidRDefault="0002043A" w:rsidP="0002043A">
      <w:pPr>
        <w:pStyle w:val="a5"/>
        <w:ind w:firstLineChars="200" w:firstLine="360"/>
      </w:pPr>
      <w:r>
        <w:rPr>
          <w:rFonts w:hint="eastAsia"/>
        </w:rPr>
        <w:t xml:space="preserve">    uint8_t full_scale;                 </w:t>
      </w:r>
      <w:r>
        <w:tab/>
      </w:r>
      <w:r>
        <w:rPr>
          <w:rFonts w:hint="eastAsia"/>
        </w:rPr>
        <w:t xml:space="preserve">/**&lt; \brief </w:t>
      </w:r>
      <w:r>
        <w:rPr>
          <w:rFonts w:hint="eastAsia"/>
        </w:rPr>
        <w:t>磁场测量范围</w:t>
      </w:r>
      <w:r>
        <w:rPr>
          <w:rFonts w:hint="eastAsia"/>
        </w:rPr>
        <w:t xml:space="preserve">          </w:t>
      </w:r>
      <w:r>
        <w:tab/>
      </w:r>
      <w:r>
        <w:rPr>
          <w:rFonts w:hint="eastAsia"/>
        </w:rPr>
        <w:t>*/</w:t>
      </w:r>
    </w:p>
    <w:p w14:paraId="0E52B482" w14:textId="77777777" w:rsidR="0002043A" w:rsidRDefault="0002043A" w:rsidP="0002043A">
      <w:pPr>
        <w:pStyle w:val="a5"/>
        <w:ind w:firstLineChars="200" w:firstLine="360"/>
      </w:pPr>
      <w:r>
        <w:rPr>
          <w:rFonts w:hint="eastAsia"/>
        </w:rPr>
        <w:t xml:space="preserve">    uint8_t system_mode;              </w:t>
      </w:r>
      <w:r>
        <w:tab/>
      </w:r>
      <w:r>
        <w:rPr>
          <w:rFonts w:hint="eastAsia"/>
        </w:rPr>
        <w:t xml:space="preserve">/**&lt; \brief </w:t>
      </w:r>
      <w:r>
        <w:rPr>
          <w:rFonts w:hint="eastAsia"/>
        </w:rPr>
        <w:t>系统模式</w:t>
      </w:r>
      <w:r>
        <w:rPr>
          <w:rFonts w:hint="eastAsia"/>
        </w:rPr>
        <w:t xml:space="preserve">             </w:t>
      </w:r>
      <w:r>
        <w:tab/>
      </w:r>
      <w:r>
        <w:rPr>
          <w:rFonts w:hint="eastAsia"/>
        </w:rPr>
        <w:t>*/</w:t>
      </w:r>
    </w:p>
    <w:p w14:paraId="15E3975A" w14:textId="77777777" w:rsidR="0002043A" w:rsidRDefault="0002043A" w:rsidP="0002043A">
      <w:pPr>
        <w:pStyle w:val="a5"/>
        <w:ind w:firstLineChars="200" w:firstLine="360"/>
      </w:pPr>
      <w:r>
        <w:rPr>
          <w:rFonts w:hint="eastAsia"/>
        </w:rPr>
        <w:t xml:space="preserve">    uint8_t operate_mode_z;            </w:t>
      </w:r>
      <w:r>
        <w:tab/>
      </w:r>
      <w:r>
        <w:rPr>
          <w:rFonts w:hint="eastAsia"/>
        </w:rPr>
        <w:t>/**&lt; \brief Z</w:t>
      </w:r>
      <w:r>
        <w:rPr>
          <w:rFonts w:hint="eastAsia"/>
        </w:rPr>
        <w:t>轴操作模式选择</w:t>
      </w:r>
      <w:r>
        <w:rPr>
          <w:rFonts w:hint="eastAsia"/>
        </w:rPr>
        <w:t xml:space="preserve">       </w:t>
      </w:r>
      <w:r>
        <w:rPr>
          <w:rFonts w:hint="eastAsia"/>
        </w:rPr>
        <w:tab/>
        <w:t>*/</w:t>
      </w:r>
    </w:p>
    <w:p w14:paraId="57320D0B" w14:textId="77777777" w:rsidR="0002043A" w:rsidRDefault="0002043A" w:rsidP="0002043A">
      <w:pPr>
        <w:pStyle w:val="a5"/>
        <w:ind w:firstLineChars="200" w:firstLine="360"/>
      </w:pPr>
      <w:r>
        <w:t>} am_lis3mdl_devinfo_t</w:t>
      </w:r>
    </w:p>
    <w:p w14:paraId="362B456D" w14:textId="77777777" w:rsidR="0002043A" w:rsidRPr="008A075C" w:rsidRDefault="0002043A" w:rsidP="0002043A">
      <w:pPr>
        <w:pStyle w:val="23"/>
        <w:tabs>
          <w:tab w:val="left" w:pos="3654"/>
        </w:tabs>
        <w:spacing w:before="62" w:after="62"/>
        <w:rPr>
          <w:lang w:val="de-DE"/>
        </w:rPr>
      </w:pPr>
      <w:r>
        <w:t>关于实例</w:t>
      </w:r>
      <w:r w:rsidRPr="0057675C">
        <w:rPr>
          <w:lang w:val="de-DE"/>
        </w:rPr>
        <w:t>信息的配置选项都在枚举</w:t>
      </w:r>
      <w:r w:rsidRPr="008A075C">
        <w:rPr>
          <w:lang w:val="de-DE"/>
        </w:rPr>
        <w:t>am_</w:t>
      </w:r>
      <w:r w:rsidRPr="00145BA9">
        <w:rPr>
          <w:lang w:val="de-DE"/>
        </w:rPr>
        <w:t xml:space="preserve"> </w:t>
      </w:r>
      <w:r w:rsidRPr="006D4913">
        <w:rPr>
          <w:lang w:val="de-DE"/>
        </w:rPr>
        <w:t>lis3mdl</w:t>
      </w:r>
      <w:r w:rsidRPr="008A075C">
        <w:rPr>
          <w:lang w:val="de-DE"/>
        </w:rPr>
        <w:t>_config_t</w:t>
      </w:r>
      <w:r w:rsidRPr="008A075C">
        <w:rPr>
          <w:rFonts w:hint="eastAsia"/>
          <w:lang w:val="de-DE"/>
        </w:rPr>
        <w:t>（</w:t>
      </w:r>
      <w:r w:rsidRPr="00C519C5">
        <w:rPr>
          <w:lang w:val="de-DE"/>
        </w:rPr>
        <w:t>am_lis3mdl.h</w:t>
      </w:r>
      <w:r w:rsidRPr="008A075C">
        <w:rPr>
          <w:rFonts w:hint="eastAsia"/>
          <w:lang w:val="de-DE"/>
        </w:rPr>
        <w:t>）</w:t>
      </w:r>
      <w:r w:rsidRPr="0057675C">
        <w:rPr>
          <w:rFonts w:hint="eastAsia"/>
          <w:lang w:val="de-DE"/>
        </w:rPr>
        <w:t>中</w:t>
      </w:r>
      <w:r w:rsidRPr="008A075C">
        <w:rPr>
          <w:rFonts w:hint="eastAsia"/>
          <w:lang w:val="de-DE"/>
        </w:rPr>
        <w:t>，</w:t>
      </w:r>
      <w:r w:rsidRPr="0057675C">
        <w:rPr>
          <w:rFonts w:hint="eastAsia"/>
          <w:lang w:val="de-DE"/>
        </w:rPr>
        <w:t>具体内容</w:t>
      </w:r>
      <w:r w:rsidRPr="000C7483">
        <w:rPr>
          <w:rFonts w:hint="eastAsia"/>
          <w:lang w:val="de-DE"/>
        </w:rPr>
        <w:t>如</w:t>
      </w:r>
      <w:r>
        <w:rPr>
          <w:lang w:val="de-DE"/>
        </w:rPr>
        <w:fldChar w:fldCharType="begin"/>
      </w:r>
      <w:r>
        <w:rPr>
          <w:lang w:val="de-DE"/>
        </w:rPr>
        <w:instrText xml:space="preserve"> </w:instrText>
      </w:r>
      <w:r>
        <w:rPr>
          <w:rFonts w:hint="eastAsia"/>
          <w:lang w:val="de-DE"/>
        </w:rPr>
        <w:instrText>REF _Ref528240156 \h</w:instrText>
      </w:r>
      <w:r>
        <w:rPr>
          <w:lang w:val="de-DE"/>
        </w:rPr>
        <w:instrText xml:space="preserve">  \* MERGEFORMAT </w:instrText>
      </w:r>
      <w:r>
        <w:rPr>
          <w:lang w:val="de-DE"/>
        </w:rPr>
      </w:r>
      <w:r>
        <w:rPr>
          <w:lang w:val="de-DE"/>
        </w:rPr>
        <w:fldChar w:fldCharType="separate"/>
      </w:r>
      <w:r w:rsidR="00B93B10" w:rsidRPr="00B93B10">
        <w:rPr>
          <w:rFonts w:hint="eastAsia"/>
          <w:lang w:val="de-DE"/>
        </w:rPr>
        <w:t>程序清单</w:t>
      </w:r>
      <w:r w:rsidR="00B93B10" w:rsidRPr="00B93B10">
        <w:rPr>
          <w:lang w:val="de-DE"/>
        </w:rPr>
        <w:t>5.91</w:t>
      </w:r>
      <w:r>
        <w:rPr>
          <w:lang w:val="de-DE"/>
        </w:rPr>
        <w:fldChar w:fldCharType="end"/>
      </w:r>
      <w:r w:rsidRPr="000C7483">
        <w:rPr>
          <w:rFonts w:hint="eastAsia"/>
          <w:lang w:val="de-DE"/>
        </w:rPr>
        <w:t>所示</w:t>
      </w:r>
    </w:p>
    <w:p w14:paraId="351325B0" w14:textId="74F9E848" w:rsidR="0002043A" w:rsidRDefault="0002043A" w:rsidP="0002043A">
      <w:pPr>
        <w:pStyle w:val="a7"/>
        <w:keepNext/>
        <w:spacing w:before="62" w:after="62"/>
      </w:pPr>
      <w:bookmarkStart w:id="627" w:name="_Ref528240156"/>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92</w:t>
      </w:r>
      <w:r w:rsidR="00A26C7F">
        <w:fldChar w:fldCharType="end"/>
      </w:r>
      <w:bookmarkEnd w:id="627"/>
      <w:r>
        <w:t xml:space="preserve">  </w:t>
      </w:r>
      <w:r w:rsidRPr="00C519C5">
        <w:rPr>
          <w:lang w:val="de-DE"/>
        </w:rPr>
        <w:t>lis3mdl</w:t>
      </w:r>
      <w:r w:rsidRPr="00F174D8">
        <w:t>配置选项</w:t>
      </w:r>
    </w:p>
    <w:p w14:paraId="3A99A888" w14:textId="77777777" w:rsidR="0002043A" w:rsidRPr="00C519C5" w:rsidRDefault="0002043A" w:rsidP="0002043A">
      <w:pPr>
        <w:pStyle w:val="a5"/>
        <w:ind w:firstLineChars="200" w:firstLine="360"/>
      </w:pPr>
      <w:r w:rsidRPr="00C519C5">
        <w:t>typedef enum am_lis3mdl_config {</w:t>
      </w:r>
    </w:p>
    <w:p w14:paraId="33E329D8" w14:textId="77777777" w:rsidR="0002043A" w:rsidRPr="00C519C5" w:rsidRDefault="0002043A" w:rsidP="0002043A">
      <w:pPr>
        <w:pStyle w:val="a5"/>
        <w:ind w:firstLineChars="200" w:firstLine="360"/>
      </w:pPr>
      <w:r w:rsidRPr="00C519C5">
        <w:t xml:space="preserve">     /**</w:t>
      </w:r>
    </w:p>
    <w:p w14:paraId="2CC92567" w14:textId="77777777" w:rsidR="0002043A" w:rsidRPr="00C519C5" w:rsidRDefault="0002043A" w:rsidP="0002043A">
      <w:pPr>
        <w:pStyle w:val="a5"/>
        <w:ind w:firstLineChars="200" w:firstLine="360"/>
      </w:pPr>
      <w:r w:rsidRPr="00C519C5">
        <w:rPr>
          <w:rFonts w:hint="eastAsia"/>
        </w:rPr>
        <w:t xml:space="preserve">     * \brief </w:t>
      </w:r>
      <w:r w:rsidRPr="00C519C5">
        <w:rPr>
          <w:rFonts w:hint="eastAsia"/>
        </w:rPr>
        <w:t>温度传感器配置</w:t>
      </w:r>
    </w:p>
    <w:p w14:paraId="3BACA368" w14:textId="77777777" w:rsidR="0002043A" w:rsidRPr="00C519C5" w:rsidRDefault="0002043A" w:rsidP="0002043A">
      <w:pPr>
        <w:pStyle w:val="a5"/>
        <w:ind w:firstLineChars="200" w:firstLine="360"/>
      </w:pPr>
      <w:r w:rsidRPr="00C519C5">
        <w:t xml:space="preserve">     */</w:t>
      </w:r>
    </w:p>
    <w:p w14:paraId="69058F17" w14:textId="77777777" w:rsidR="0002043A" w:rsidRPr="00C519C5" w:rsidRDefault="0002043A" w:rsidP="0002043A">
      <w:pPr>
        <w:pStyle w:val="a5"/>
        <w:ind w:firstLineChars="200" w:firstLine="360"/>
      </w:pPr>
      <w:r>
        <w:rPr>
          <w:rFonts w:hint="eastAsia"/>
        </w:rPr>
        <w:t xml:space="preserve">    TEMP_ENABLE    </w:t>
      </w:r>
      <w:r>
        <w:rPr>
          <w:rFonts w:hint="eastAsia"/>
        </w:rPr>
        <w:tab/>
      </w:r>
      <w:r w:rsidRPr="00C519C5">
        <w:rPr>
          <w:rFonts w:hint="eastAsia"/>
        </w:rPr>
        <w:t xml:space="preserve">=   AM_SBF(1,7),  </w:t>
      </w:r>
      <w:r>
        <w:tab/>
      </w:r>
      <w:r>
        <w:tab/>
      </w:r>
      <w:r w:rsidRPr="00C519C5">
        <w:rPr>
          <w:rFonts w:hint="eastAsia"/>
        </w:rPr>
        <w:t xml:space="preserve">/**&lt; \brief </w:t>
      </w:r>
      <w:r w:rsidRPr="00C519C5">
        <w:rPr>
          <w:rFonts w:hint="eastAsia"/>
        </w:rPr>
        <w:t>使能温度测量</w:t>
      </w:r>
      <w:r w:rsidRPr="00C519C5">
        <w:rPr>
          <w:rFonts w:hint="eastAsia"/>
        </w:rPr>
        <w:t xml:space="preserve">    </w:t>
      </w:r>
      <w:r>
        <w:tab/>
      </w:r>
      <w:r>
        <w:tab/>
      </w:r>
      <w:r w:rsidRPr="00C519C5">
        <w:rPr>
          <w:rFonts w:hint="eastAsia"/>
        </w:rPr>
        <w:t>*/</w:t>
      </w:r>
    </w:p>
    <w:p w14:paraId="154F5C0B" w14:textId="77777777" w:rsidR="0002043A" w:rsidRPr="00C519C5" w:rsidRDefault="0002043A" w:rsidP="0002043A">
      <w:pPr>
        <w:pStyle w:val="a5"/>
        <w:ind w:firstLineChars="200" w:firstLine="360"/>
      </w:pPr>
      <w:r w:rsidRPr="00C519C5">
        <w:rPr>
          <w:rFonts w:hint="eastAsia"/>
        </w:rPr>
        <w:t xml:space="preserve">    TEMP_DISABLE    </w:t>
      </w:r>
      <w:r>
        <w:tab/>
      </w:r>
      <w:r w:rsidRPr="00C519C5">
        <w:rPr>
          <w:rFonts w:hint="eastAsia"/>
        </w:rPr>
        <w:t xml:space="preserve">=   AM_SBF(0,7),  </w:t>
      </w:r>
      <w:r>
        <w:tab/>
      </w:r>
      <w:r>
        <w:tab/>
      </w:r>
      <w:r w:rsidRPr="00C519C5">
        <w:rPr>
          <w:rFonts w:hint="eastAsia"/>
        </w:rPr>
        <w:t xml:space="preserve">/**&lt; \brief </w:t>
      </w:r>
      <w:r w:rsidRPr="00C519C5">
        <w:rPr>
          <w:rFonts w:hint="eastAsia"/>
        </w:rPr>
        <w:t>禁能温度测量</w:t>
      </w:r>
      <w:r>
        <w:rPr>
          <w:rFonts w:hint="eastAsia"/>
        </w:rPr>
        <w:t xml:space="preserve">    </w:t>
      </w:r>
      <w:r>
        <w:tab/>
      </w:r>
      <w:r>
        <w:tab/>
      </w:r>
      <w:r w:rsidRPr="00C519C5">
        <w:rPr>
          <w:rFonts w:hint="eastAsia"/>
        </w:rPr>
        <w:t>*/</w:t>
      </w:r>
    </w:p>
    <w:p w14:paraId="208AE10C" w14:textId="77777777" w:rsidR="0002043A" w:rsidRPr="00C519C5" w:rsidRDefault="0002043A" w:rsidP="0002043A">
      <w:pPr>
        <w:pStyle w:val="a5"/>
        <w:ind w:firstLineChars="200" w:firstLine="360"/>
      </w:pPr>
      <w:r w:rsidRPr="00C519C5">
        <w:t xml:space="preserve">    /**</w:t>
      </w:r>
    </w:p>
    <w:p w14:paraId="0AE8550A" w14:textId="77777777" w:rsidR="0002043A" w:rsidRPr="00C519C5" w:rsidRDefault="0002043A" w:rsidP="0002043A">
      <w:pPr>
        <w:pStyle w:val="a5"/>
        <w:ind w:firstLineChars="200" w:firstLine="360"/>
      </w:pPr>
      <w:r w:rsidRPr="00C519C5">
        <w:rPr>
          <w:rFonts w:hint="eastAsia"/>
        </w:rPr>
        <w:t xml:space="preserve">     * \brief X</w:t>
      </w:r>
      <w:r w:rsidRPr="00C519C5">
        <w:rPr>
          <w:rFonts w:hint="eastAsia"/>
        </w:rPr>
        <w:t>、</w:t>
      </w:r>
      <w:r w:rsidRPr="00C519C5">
        <w:rPr>
          <w:rFonts w:hint="eastAsia"/>
        </w:rPr>
        <w:t>Y</w:t>
      </w:r>
      <w:r w:rsidRPr="00C519C5">
        <w:rPr>
          <w:rFonts w:hint="eastAsia"/>
        </w:rPr>
        <w:t>轴操作模式选择</w:t>
      </w:r>
    </w:p>
    <w:p w14:paraId="0E1325A5" w14:textId="77777777" w:rsidR="0002043A" w:rsidRPr="00C519C5" w:rsidRDefault="0002043A" w:rsidP="0002043A">
      <w:pPr>
        <w:pStyle w:val="a5"/>
        <w:ind w:firstLineChars="200" w:firstLine="360"/>
      </w:pPr>
      <w:r>
        <w:t xml:space="preserve">     */</w:t>
      </w:r>
    </w:p>
    <w:p w14:paraId="0F97E996" w14:textId="77777777" w:rsidR="0002043A" w:rsidRPr="00C519C5" w:rsidRDefault="0002043A" w:rsidP="0002043A">
      <w:pPr>
        <w:pStyle w:val="a5"/>
        <w:ind w:firstLineChars="200" w:firstLine="360"/>
      </w:pPr>
      <w:r w:rsidRPr="00C519C5">
        <w:rPr>
          <w:rFonts w:hint="eastAsia"/>
        </w:rPr>
        <w:t xml:space="preserve">    LOW_POWER_MODE_XY</w:t>
      </w:r>
      <w:r>
        <w:tab/>
        <w:t xml:space="preserve"> </w:t>
      </w:r>
      <w:r w:rsidRPr="00C519C5">
        <w:rPr>
          <w:rFonts w:hint="eastAsia"/>
        </w:rPr>
        <w:t xml:space="preserve">=   AM_SBF(0,5),  /**&lt; \brief </w:t>
      </w:r>
      <w:r w:rsidRPr="00C519C5">
        <w:rPr>
          <w:rFonts w:hint="eastAsia"/>
        </w:rPr>
        <w:t>低功耗模式</w:t>
      </w:r>
      <w:r>
        <w:rPr>
          <w:rFonts w:hint="eastAsia"/>
        </w:rPr>
        <w:t xml:space="preserve">    </w:t>
      </w:r>
      <w:r>
        <w:tab/>
      </w:r>
      <w:r>
        <w:tab/>
      </w:r>
      <w:r w:rsidRPr="00C519C5">
        <w:rPr>
          <w:rFonts w:hint="eastAsia"/>
        </w:rPr>
        <w:t>*/</w:t>
      </w:r>
    </w:p>
    <w:p w14:paraId="51E8CD46" w14:textId="77777777" w:rsidR="0002043A" w:rsidRPr="00C519C5" w:rsidRDefault="0002043A" w:rsidP="0002043A">
      <w:pPr>
        <w:pStyle w:val="a5"/>
        <w:ind w:firstLineChars="200" w:firstLine="360"/>
      </w:pPr>
      <w:r w:rsidRPr="00C519C5">
        <w:rPr>
          <w:rFonts w:hint="eastAsia"/>
        </w:rPr>
        <w:t xml:space="preserve">    MEDIUM_MODE_XY   </w:t>
      </w:r>
      <w:r>
        <w:tab/>
        <w:t xml:space="preserve"> </w:t>
      </w:r>
      <w:r w:rsidRPr="00C519C5">
        <w:rPr>
          <w:rFonts w:hint="eastAsia"/>
        </w:rPr>
        <w:t xml:space="preserve">=   AM_SBF(1,5),  /**&lt; \brief </w:t>
      </w:r>
      <w:r w:rsidRPr="00C519C5">
        <w:rPr>
          <w:rFonts w:hint="eastAsia"/>
        </w:rPr>
        <w:t>中等性能模式</w:t>
      </w:r>
      <w:r w:rsidRPr="00C519C5">
        <w:rPr>
          <w:rFonts w:hint="eastAsia"/>
        </w:rPr>
        <w:t xml:space="preserve">    </w:t>
      </w:r>
      <w:r>
        <w:tab/>
      </w:r>
      <w:r>
        <w:tab/>
      </w:r>
      <w:r>
        <w:rPr>
          <w:rFonts w:hint="eastAsia"/>
        </w:rPr>
        <w:t>*/</w:t>
      </w:r>
    </w:p>
    <w:p w14:paraId="6B17CF98" w14:textId="77777777" w:rsidR="0002043A" w:rsidRPr="00C519C5" w:rsidRDefault="0002043A" w:rsidP="0002043A">
      <w:pPr>
        <w:pStyle w:val="a5"/>
        <w:ind w:firstLineChars="200" w:firstLine="360"/>
      </w:pPr>
      <w:r w:rsidRPr="00C519C5">
        <w:rPr>
          <w:rFonts w:hint="eastAsia"/>
        </w:rPr>
        <w:t xml:space="preserve">    HIGH_MODE_XY     </w:t>
      </w:r>
      <w:r>
        <w:tab/>
        <w:t xml:space="preserve"> </w:t>
      </w:r>
      <w:r w:rsidRPr="00C519C5">
        <w:rPr>
          <w:rFonts w:hint="eastAsia"/>
        </w:rPr>
        <w:t xml:space="preserve">=   AM_SBF(2,5),  /**&lt; \brief </w:t>
      </w:r>
      <w:r w:rsidRPr="00C519C5">
        <w:rPr>
          <w:rFonts w:hint="eastAsia"/>
        </w:rPr>
        <w:t>高性能模式</w:t>
      </w:r>
      <w:r w:rsidRPr="00C519C5">
        <w:rPr>
          <w:rFonts w:hint="eastAsia"/>
        </w:rPr>
        <w:t xml:space="preserve">     </w:t>
      </w:r>
      <w:r>
        <w:tab/>
      </w:r>
      <w:r>
        <w:tab/>
      </w:r>
      <w:r w:rsidRPr="00C519C5">
        <w:rPr>
          <w:rFonts w:hint="eastAsia"/>
        </w:rPr>
        <w:t xml:space="preserve">*/ </w:t>
      </w:r>
    </w:p>
    <w:p w14:paraId="0B83D9E8" w14:textId="77777777" w:rsidR="0002043A" w:rsidRPr="00C519C5" w:rsidRDefault="0002043A" w:rsidP="0002043A">
      <w:pPr>
        <w:pStyle w:val="a5"/>
        <w:ind w:firstLineChars="200" w:firstLine="360"/>
      </w:pPr>
      <w:r w:rsidRPr="00C519C5">
        <w:rPr>
          <w:rFonts w:hint="eastAsia"/>
        </w:rPr>
        <w:t xml:space="preserve">    ULTRA_HIGH_MODE_XY</w:t>
      </w:r>
      <w:r>
        <w:tab/>
        <w:t xml:space="preserve"> </w:t>
      </w:r>
      <w:r w:rsidRPr="00C519C5">
        <w:rPr>
          <w:rFonts w:hint="eastAsia"/>
        </w:rPr>
        <w:t xml:space="preserve">=   AM_SBF(3,5),  /**&lt; \brief </w:t>
      </w:r>
      <w:r w:rsidRPr="00C519C5">
        <w:rPr>
          <w:rFonts w:hint="eastAsia"/>
        </w:rPr>
        <w:t>超高性能模式</w:t>
      </w:r>
      <w:r>
        <w:rPr>
          <w:rFonts w:hint="eastAsia"/>
        </w:rPr>
        <w:t xml:space="preserve">     </w:t>
      </w:r>
      <w:r>
        <w:tab/>
      </w:r>
      <w:r>
        <w:tab/>
      </w:r>
      <w:r>
        <w:rPr>
          <w:rFonts w:hint="eastAsia"/>
        </w:rPr>
        <w:t xml:space="preserve">*/ </w:t>
      </w:r>
    </w:p>
    <w:p w14:paraId="5C4B4B1B" w14:textId="77777777" w:rsidR="0002043A" w:rsidRPr="00C519C5" w:rsidRDefault="0002043A" w:rsidP="0002043A">
      <w:pPr>
        <w:pStyle w:val="a5"/>
        <w:ind w:firstLineChars="200" w:firstLine="360"/>
      </w:pPr>
      <w:r w:rsidRPr="00C519C5">
        <w:t xml:space="preserve">    /**</w:t>
      </w:r>
    </w:p>
    <w:p w14:paraId="4F8D42FE" w14:textId="77777777" w:rsidR="0002043A" w:rsidRPr="00C519C5" w:rsidRDefault="0002043A" w:rsidP="0002043A">
      <w:pPr>
        <w:pStyle w:val="a5"/>
        <w:ind w:firstLineChars="200" w:firstLine="360"/>
      </w:pPr>
      <w:r w:rsidRPr="00C519C5">
        <w:rPr>
          <w:rFonts w:hint="eastAsia"/>
        </w:rPr>
        <w:lastRenderedPageBreak/>
        <w:t xml:space="preserve">     * \brief </w:t>
      </w:r>
      <w:r w:rsidRPr="00C519C5">
        <w:rPr>
          <w:rFonts w:hint="eastAsia"/>
        </w:rPr>
        <w:t>数据输出速率</w:t>
      </w:r>
    </w:p>
    <w:p w14:paraId="794FF199" w14:textId="77777777" w:rsidR="0002043A" w:rsidRPr="00C519C5" w:rsidRDefault="0002043A" w:rsidP="0002043A">
      <w:pPr>
        <w:pStyle w:val="a5"/>
        <w:ind w:firstLineChars="200" w:firstLine="360"/>
      </w:pPr>
      <w:r>
        <w:t xml:space="preserve">     */</w:t>
      </w:r>
    </w:p>
    <w:p w14:paraId="0AF466EF" w14:textId="77777777" w:rsidR="0002043A" w:rsidRPr="00C519C5" w:rsidRDefault="0002043A" w:rsidP="0002043A">
      <w:pPr>
        <w:pStyle w:val="a5"/>
        <w:ind w:firstLineChars="200" w:firstLine="360"/>
      </w:pPr>
      <w:r w:rsidRPr="00C519C5">
        <w:rPr>
          <w:rFonts w:hint="eastAsia"/>
        </w:rPr>
        <w:t xml:space="preserve">    ODR_1Hz     </w:t>
      </w:r>
      <w:r>
        <w:t xml:space="preserve"> </w:t>
      </w:r>
      <w:r w:rsidRPr="00C519C5">
        <w:rPr>
          <w:rFonts w:hint="eastAsia"/>
        </w:rPr>
        <w:t>=</w:t>
      </w:r>
      <w:r>
        <w:t xml:space="preserve">  </w:t>
      </w:r>
      <w:r w:rsidRPr="00C519C5">
        <w:rPr>
          <w:rFonts w:hint="eastAsia"/>
        </w:rPr>
        <w:t xml:space="preserve">   AM_SBF(0,2),  </w:t>
      </w:r>
      <w:r>
        <w:tab/>
      </w:r>
      <w:r w:rsidRPr="00C519C5">
        <w:rPr>
          <w:rFonts w:hint="eastAsia"/>
        </w:rPr>
        <w:t xml:space="preserve">/**&lt; \brief </w:t>
      </w:r>
      <w:r w:rsidRPr="00C519C5">
        <w:rPr>
          <w:rFonts w:hint="eastAsia"/>
        </w:rPr>
        <w:t>数据输出频率</w:t>
      </w:r>
      <w:r w:rsidRPr="00C519C5">
        <w:rPr>
          <w:rFonts w:hint="eastAsia"/>
        </w:rPr>
        <w:t xml:space="preserve">0.625Hz   </w:t>
      </w:r>
      <w:r>
        <w:tab/>
      </w:r>
      <w:r>
        <w:tab/>
      </w:r>
      <w:r w:rsidRPr="00C519C5">
        <w:rPr>
          <w:rFonts w:hint="eastAsia"/>
        </w:rPr>
        <w:t>*/</w:t>
      </w:r>
    </w:p>
    <w:p w14:paraId="5D1D851C" w14:textId="77777777" w:rsidR="0002043A" w:rsidRPr="00C519C5" w:rsidRDefault="0002043A" w:rsidP="0002043A">
      <w:pPr>
        <w:pStyle w:val="a5"/>
        <w:ind w:firstLineChars="200" w:firstLine="360"/>
      </w:pPr>
      <w:r w:rsidRPr="00C519C5">
        <w:rPr>
          <w:rFonts w:hint="eastAsia"/>
        </w:rPr>
        <w:t xml:space="preserve">    ODR_2Hz     </w:t>
      </w:r>
      <w:r>
        <w:t xml:space="preserve"> </w:t>
      </w:r>
      <w:r w:rsidRPr="00C519C5">
        <w:rPr>
          <w:rFonts w:hint="eastAsia"/>
        </w:rPr>
        <w:t>=</w:t>
      </w:r>
      <w:r>
        <w:t xml:space="preserve"> </w:t>
      </w:r>
      <w:r w:rsidRPr="00C519C5">
        <w:rPr>
          <w:rFonts w:hint="eastAsia"/>
        </w:rPr>
        <w:t xml:space="preserve">  </w:t>
      </w:r>
      <w:r>
        <w:t xml:space="preserve"> </w:t>
      </w:r>
      <w:r w:rsidRPr="00C519C5">
        <w:rPr>
          <w:rFonts w:hint="eastAsia"/>
        </w:rPr>
        <w:t xml:space="preserve"> AM_SBF(1,2),  </w:t>
      </w:r>
      <w:r>
        <w:tab/>
      </w:r>
      <w:r w:rsidRPr="00C519C5">
        <w:rPr>
          <w:rFonts w:hint="eastAsia"/>
        </w:rPr>
        <w:t xml:space="preserve">/**&lt; \brief </w:t>
      </w:r>
      <w:r w:rsidRPr="00C519C5">
        <w:rPr>
          <w:rFonts w:hint="eastAsia"/>
        </w:rPr>
        <w:t>数据输出频率</w:t>
      </w:r>
      <w:r w:rsidRPr="00C519C5">
        <w:rPr>
          <w:rFonts w:hint="eastAsia"/>
        </w:rPr>
        <w:t xml:space="preserve">1.25Hz    </w:t>
      </w:r>
      <w:r>
        <w:tab/>
      </w:r>
      <w:r>
        <w:tab/>
      </w:r>
      <w:r w:rsidRPr="00C519C5">
        <w:rPr>
          <w:rFonts w:hint="eastAsia"/>
        </w:rPr>
        <w:t>*/</w:t>
      </w:r>
    </w:p>
    <w:p w14:paraId="50887C68" w14:textId="77777777" w:rsidR="0002043A" w:rsidRPr="00C519C5" w:rsidRDefault="0002043A" w:rsidP="0002043A">
      <w:pPr>
        <w:pStyle w:val="a5"/>
        <w:ind w:firstLineChars="200" w:firstLine="360"/>
      </w:pPr>
      <w:r w:rsidRPr="00C519C5">
        <w:rPr>
          <w:rFonts w:hint="eastAsia"/>
        </w:rPr>
        <w:t xml:space="preserve">    ODR_3Hz     </w:t>
      </w:r>
      <w:r>
        <w:t xml:space="preserve"> </w:t>
      </w:r>
      <w:r w:rsidRPr="00C519C5">
        <w:rPr>
          <w:rFonts w:hint="eastAsia"/>
        </w:rPr>
        <w:t>=</w:t>
      </w:r>
      <w:r>
        <w:t xml:space="preserve"> </w:t>
      </w:r>
      <w:r w:rsidRPr="00C519C5">
        <w:rPr>
          <w:rFonts w:hint="eastAsia"/>
        </w:rPr>
        <w:t xml:space="preserve">   </w:t>
      </w:r>
      <w:r>
        <w:t xml:space="preserve"> </w:t>
      </w:r>
      <w:r w:rsidRPr="00C519C5">
        <w:rPr>
          <w:rFonts w:hint="eastAsia"/>
        </w:rPr>
        <w:t xml:space="preserve">AM_SBF(2,2),  </w:t>
      </w:r>
      <w:r>
        <w:tab/>
      </w:r>
      <w:r w:rsidRPr="00C519C5">
        <w:rPr>
          <w:rFonts w:hint="eastAsia"/>
        </w:rPr>
        <w:t xml:space="preserve">/**&lt; \brief </w:t>
      </w:r>
      <w:r w:rsidRPr="00C519C5">
        <w:rPr>
          <w:rFonts w:hint="eastAsia"/>
        </w:rPr>
        <w:t>数据输出频率</w:t>
      </w:r>
      <w:r w:rsidRPr="00C519C5">
        <w:rPr>
          <w:rFonts w:hint="eastAsia"/>
        </w:rPr>
        <w:t xml:space="preserve">2.5Hz     </w:t>
      </w:r>
      <w:r>
        <w:tab/>
      </w:r>
      <w:r>
        <w:tab/>
      </w:r>
      <w:r w:rsidRPr="00C519C5">
        <w:rPr>
          <w:rFonts w:hint="eastAsia"/>
        </w:rPr>
        <w:t>*/</w:t>
      </w:r>
    </w:p>
    <w:p w14:paraId="1F197794" w14:textId="77777777" w:rsidR="0002043A" w:rsidRPr="00C519C5" w:rsidRDefault="0002043A" w:rsidP="0002043A">
      <w:pPr>
        <w:pStyle w:val="a5"/>
        <w:ind w:firstLineChars="200" w:firstLine="360"/>
      </w:pPr>
      <w:r w:rsidRPr="00C519C5">
        <w:rPr>
          <w:rFonts w:hint="eastAsia"/>
        </w:rPr>
        <w:t xml:space="preserve">    ODR_5Hz     </w:t>
      </w:r>
      <w:r>
        <w:t xml:space="preserve"> </w:t>
      </w:r>
      <w:r w:rsidRPr="00C519C5">
        <w:rPr>
          <w:rFonts w:hint="eastAsia"/>
        </w:rPr>
        <w:t>=</w:t>
      </w:r>
      <w:r>
        <w:t xml:space="preserve"> </w:t>
      </w:r>
      <w:r w:rsidRPr="00C519C5">
        <w:rPr>
          <w:rFonts w:hint="eastAsia"/>
        </w:rPr>
        <w:t xml:space="preserve">   </w:t>
      </w:r>
      <w:r>
        <w:t xml:space="preserve"> </w:t>
      </w:r>
      <w:r w:rsidRPr="00C519C5">
        <w:rPr>
          <w:rFonts w:hint="eastAsia"/>
        </w:rPr>
        <w:t xml:space="preserve">AM_SBF(3,2),  </w:t>
      </w:r>
      <w:r>
        <w:tab/>
      </w:r>
      <w:r w:rsidRPr="00C519C5">
        <w:rPr>
          <w:rFonts w:hint="eastAsia"/>
        </w:rPr>
        <w:t xml:space="preserve">/**&lt; \brief </w:t>
      </w:r>
      <w:r w:rsidRPr="00C519C5">
        <w:rPr>
          <w:rFonts w:hint="eastAsia"/>
        </w:rPr>
        <w:t>数据输出频率</w:t>
      </w:r>
      <w:r w:rsidRPr="00C519C5">
        <w:rPr>
          <w:rFonts w:hint="eastAsia"/>
        </w:rPr>
        <w:t xml:space="preserve">5Hz       </w:t>
      </w:r>
      <w:r>
        <w:tab/>
      </w:r>
      <w:r>
        <w:tab/>
      </w:r>
      <w:r w:rsidRPr="00C519C5">
        <w:rPr>
          <w:rFonts w:hint="eastAsia"/>
        </w:rPr>
        <w:t>*/</w:t>
      </w:r>
    </w:p>
    <w:p w14:paraId="2F0D1B6B" w14:textId="77777777" w:rsidR="0002043A" w:rsidRPr="00C519C5" w:rsidRDefault="0002043A" w:rsidP="0002043A">
      <w:pPr>
        <w:pStyle w:val="a5"/>
        <w:ind w:firstLineChars="200" w:firstLine="360"/>
      </w:pPr>
      <w:r>
        <w:rPr>
          <w:rFonts w:hint="eastAsia"/>
        </w:rPr>
        <w:t xml:space="preserve">    ODR_10Hz   </w:t>
      </w:r>
      <w:r w:rsidRPr="00C519C5">
        <w:rPr>
          <w:rFonts w:hint="eastAsia"/>
        </w:rPr>
        <w:t xml:space="preserve"> </w:t>
      </w:r>
      <w:r>
        <w:t xml:space="preserve"> </w:t>
      </w:r>
      <w:r w:rsidRPr="00C519C5">
        <w:rPr>
          <w:rFonts w:hint="eastAsia"/>
        </w:rPr>
        <w:t>=</w:t>
      </w:r>
      <w:r>
        <w:t xml:space="preserve"> </w:t>
      </w:r>
      <w:r w:rsidRPr="00C519C5">
        <w:rPr>
          <w:rFonts w:hint="eastAsia"/>
        </w:rPr>
        <w:t xml:space="preserve">   </w:t>
      </w:r>
      <w:r>
        <w:t xml:space="preserve"> </w:t>
      </w:r>
      <w:r w:rsidRPr="00C519C5">
        <w:rPr>
          <w:rFonts w:hint="eastAsia"/>
        </w:rPr>
        <w:t xml:space="preserve">AM_SBF(4,2),  </w:t>
      </w:r>
      <w:r>
        <w:tab/>
      </w:r>
      <w:r w:rsidRPr="00C519C5">
        <w:rPr>
          <w:rFonts w:hint="eastAsia"/>
        </w:rPr>
        <w:t xml:space="preserve">/**&lt; \brief </w:t>
      </w:r>
      <w:r w:rsidRPr="00C519C5">
        <w:rPr>
          <w:rFonts w:hint="eastAsia"/>
        </w:rPr>
        <w:t>数据输出频率</w:t>
      </w:r>
      <w:r w:rsidRPr="00C519C5">
        <w:rPr>
          <w:rFonts w:hint="eastAsia"/>
        </w:rPr>
        <w:t xml:space="preserve">10Hz    </w:t>
      </w:r>
      <w:r>
        <w:tab/>
      </w:r>
      <w:r>
        <w:tab/>
      </w:r>
      <w:r w:rsidRPr="00C519C5">
        <w:rPr>
          <w:rFonts w:hint="eastAsia"/>
        </w:rPr>
        <w:t>*/</w:t>
      </w:r>
    </w:p>
    <w:p w14:paraId="24E1A99F" w14:textId="77777777" w:rsidR="0002043A" w:rsidRPr="00C519C5" w:rsidRDefault="0002043A" w:rsidP="0002043A">
      <w:pPr>
        <w:pStyle w:val="a5"/>
        <w:ind w:firstLineChars="200" w:firstLine="360"/>
      </w:pPr>
      <w:r>
        <w:rPr>
          <w:rFonts w:hint="eastAsia"/>
        </w:rPr>
        <w:t xml:space="preserve">    ODR_20Hz  </w:t>
      </w:r>
      <w:r w:rsidRPr="00C519C5">
        <w:rPr>
          <w:rFonts w:hint="eastAsia"/>
        </w:rPr>
        <w:t xml:space="preserve">  </w:t>
      </w:r>
      <w:r>
        <w:t xml:space="preserve"> </w:t>
      </w:r>
      <w:r w:rsidRPr="00C519C5">
        <w:rPr>
          <w:rFonts w:hint="eastAsia"/>
        </w:rPr>
        <w:t>=</w:t>
      </w:r>
      <w:r>
        <w:t xml:space="preserve"> </w:t>
      </w:r>
      <w:r w:rsidRPr="00C519C5">
        <w:rPr>
          <w:rFonts w:hint="eastAsia"/>
        </w:rPr>
        <w:t xml:space="preserve">   </w:t>
      </w:r>
      <w:r>
        <w:t xml:space="preserve"> </w:t>
      </w:r>
      <w:r w:rsidRPr="00C519C5">
        <w:rPr>
          <w:rFonts w:hint="eastAsia"/>
        </w:rPr>
        <w:t xml:space="preserve">AM_SBF(5,2),  </w:t>
      </w:r>
      <w:r>
        <w:tab/>
      </w:r>
      <w:r w:rsidRPr="00C519C5">
        <w:rPr>
          <w:rFonts w:hint="eastAsia"/>
        </w:rPr>
        <w:t xml:space="preserve">/**&lt; \brief </w:t>
      </w:r>
      <w:r w:rsidRPr="00C519C5">
        <w:rPr>
          <w:rFonts w:hint="eastAsia"/>
        </w:rPr>
        <w:t>数据输出频率</w:t>
      </w:r>
      <w:r w:rsidRPr="00C519C5">
        <w:rPr>
          <w:rFonts w:hint="eastAsia"/>
        </w:rPr>
        <w:t xml:space="preserve">20Hz     </w:t>
      </w:r>
      <w:r>
        <w:tab/>
      </w:r>
      <w:r>
        <w:tab/>
      </w:r>
      <w:r w:rsidRPr="00C519C5">
        <w:rPr>
          <w:rFonts w:hint="eastAsia"/>
        </w:rPr>
        <w:t>*/</w:t>
      </w:r>
    </w:p>
    <w:p w14:paraId="0034F2C3" w14:textId="77777777" w:rsidR="0002043A" w:rsidRPr="00C519C5" w:rsidRDefault="0002043A" w:rsidP="0002043A">
      <w:pPr>
        <w:pStyle w:val="a5"/>
        <w:ind w:firstLineChars="200" w:firstLine="360"/>
      </w:pPr>
      <w:r>
        <w:rPr>
          <w:rFonts w:hint="eastAsia"/>
        </w:rPr>
        <w:t xml:space="preserve">    ODR_40Hz  </w:t>
      </w:r>
      <w:r w:rsidRPr="00C519C5">
        <w:rPr>
          <w:rFonts w:hint="eastAsia"/>
        </w:rPr>
        <w:t xml:space="preserve">  </w:t>
      </w:r>
      <w:r>
        <w:t xml:space="preserve"> </w:t>
      </w:r>
      <w:r w:rsidRPr="00C519C5">
        <w:rPr>
          <w:rFonts w:hint="eastAsia"/>
        </w:rPr>
        <w:t>=</w:t>
      </w:r>
      <w:r>
        <w:t xml:space="preserve"> </w:t>
      </w:r>
      <w:r w:rsidRPr="00C519C5">
        <w:rPr>
          <w:rFonts w:hint="eastAsia"/>
        </w:rPr>
        <w:t xml:space="preserve">   </w:t>
      </w:r>
      <w:r>
        <w:t xml:space="preserve"> </w:t>
      </w:r>
      <w:r w:rsidRPr="00C519C5">
        <w:rPr>
          <w:rFonts w:hint="eastAsia"/>
        </w:rPr>
        <w:t xml:space="preserve">AM_SBF(6,2),  </w:t>
      </w:r>
      <w:r>
        <w:tab/>
      </w:r>
      <w:r w:rsidRPr="00C519C5">
        <w:rPr>
          <w:rFonts w:hint="eastAsia"/>
        </w:rPr>
        <w:t xml:space="preserve">/**&lt; \brief </w:t>
      </w:r>
      <w:r w:rsidRPr="00C519C5">
        <w:rPr>
          <w:rFonts w:hint="eastAsia"/>
        </w:rPr>
        <w:t>数据输出频率</w:t>
      </w:r>
      <w:r w:rsidRPr="00C519C5">
        <w:rPr>
          <w:rFonts w:hint="eastAsia"/>
        </w:rPr>
        <w:t xml:space="preserve">40Hz    </w:t>
      </w:r>
      <w:r>
        <w:tab/>
      </w:r>
      <w:r>
        <w:tab/>
      </w:r>
      <w:r w:rsidRPr="00C519C5">
        <w:rPr>
          <w:rFonts w:hint="eastAsia"/>
        </w:rPr>
        <w:t>*/</w:t>
      </w:r>
    </w:p>
    <w:p w14:paraId="0A51C696" w14:textId="77777777" w:rsidR="0002043A" w:rsidRPr="00C519C5" w:rsidRDefault="0002043A" w:rsidP="0002043A">
      <w:pPr>
        <w:pStyle w:val="a5"/>
        <w:ind w:firstLineChars="200" w:firstLine="360"/>
      </w:pPr>
      <w:r w:rsidRPr="00C519C5">
        <w:rPr>
          <w:rFonts w:hint="eastAsia"/>
        </w:rPr>
        <w:t xml:space="preserve">    ODR_80Hz    </w:t>
      </w:r>
      <w:r>
        <w:t xml:space="preserve"> </w:t>
      </w:r>
      <w:r w:rsidRPr="00C519C5">
        <w:rPr>
          <w:rFonts w:hint="eastAsia"/>
        </w:rPr>
        <w:t>=</w:t>
      </w:r>
      <w:r>
        <w:t xml:space="preserve"> </w:t>
      </w:r>
      <w:r w:rsidRPr="00C519C5">
        <w:rPr>
          <w:rFonts w:hint="eastAsia"/>
        </w:rPr>
        <w:t xml:space="preserve">   </w:t>
      </w:r>
      <w:r>
        <w:t xml:space="preserve"> </w:t>
      </w:r>
      <w:r w:rsidRPr="00C519C5">
        <w:rPr>
          <w:rFonts w:hint="eastAsia"/>
        </w:rPr>
        <w:t xml:space="preserve">AM_SBF(7,2),  </w:t>
      </w:r>
      <w:r>
        <w:tab/>
      </w:r>
      <w:r w:rsidRPr="00C519C5">
        <w:rPr>
          <w:rFonts w:hint="eastAsia"/>
        </w:rPr>
        <w:t xml:space="preserve">/**&lt; \brief </w:t>
      </w:r>
      <w:r w:rsidRPr="00C519C5">
        <w:rPr>
          <w:rFonts w:hint="eastAsia"/>
        </w:rPr>
        <w:t>数据输出频率</w:t>
      </w:r>
      <w:r w:rsidRPr="00C519C5">
        <w:rPr>
          <w:rFonts w:hint="eastAsia"/>
        </w:rPr>
        <w:t xml:space="preserve">80Hz     </w:t>
      </w:r>
      <w:r>
        <w:tab/>
      </w:r>
      <w:r>
        <w:tab/>
      </w:r>
      <w:r>
        <w:rPr>
          <w:rFonts w:hint="eastAsia"/>
        </w:rPr>
        <w:t>*/</w:t>
      </w:r>
    </w:p>
    <w:p w14:paraId="7E3C0E41" w14:textId="77777777" w:rsidR="0002043A" w:rsidRPr="00C519C5" w:rsidRDefault="0002043A" w:rsidP="0002043A">
      <w:pPr>
        <w:pStyle w:val="a5"/>
        <w:ind w:firstLineChars="200" w:firstLine="360"/>
      </w:pPr>
      <w:r w:rsidRPr="00C519C5">
        <w:t xml:space="preserve">    /**</w:t>
      </w:r>
    </w:p>
    <w:p w14:paraId="60FBD0CF" w14:textId="77777777" w:rsidR="0002043A" w:rsidRPr="00C519C5" w:rsidRDefault="0002043A" w:rsidP="0002043A">
      <w:pPr>
        <w:pStyle w:val="a5"/>
        <w:ind w:firstLineChars="200" w:firstLine="360"/>
      </w:pPr>
      <w:r w:rsidRPr="00C519C5">
        <w:rPr>
          <w:rFonts w:hint="eastAsia"/>
        </w:rPr>
        <w:t xml:space="preserve">     * \brief </w:t>
      </w:r>
      <w:r w:rsidRPr="00C519C5">
        <w:rPr>
          <w:rFonts w:hint="eastAsia"/>
        </w:rPr>
        <w:t>数据快速输出使能控制</w:t>
      </w:r>
    </w:p>
    <w:p w14:paraId="378673D6" w14:textId="77777777" w:rsidR="0002043A" w:rsidRPr="00C519C5" w:rsidRDefault="0002043A" w:rsidP="0002043A">
      <w:pPr>
        <w:pStyle w:val="a5"/>
        <w:ind w:firstLineChars="200" w:firstLine="360"/>
      </w:pPr>
      <w:r w:rsidRPr="00C519C5">
        <w:t xml:space="preserve">     */</w:t>
      </w:r>
    </w:p>
    <w:p w14:paraId="3C169C07" w14:textId="77777777" w:rsidR="0002043A" w:rsidRPr="00C519C5" w:rsidRDefault="0002043A" w:rsidP="0002043A">
      <w:pPr>
        <w:pStyle w:val="a5"/>
        <w:ind w:firstLineChars="200" w:firstLine="360"/>
      </w:pPr>
      <w:r w:rsidRPr="00C519C5">
        <w:rPr>
          <w:rFonts w:hint="eastAsia"/>
        </w:rPr>
        <w:t xml:space="preserve">    FAST_ODR_ENABLE   </w:t>
      </w:r>
      <w:r>
        <w:tab/>
      </w:r>
      <w:r w:rsidRPr="00C519C5">
        <w:rPr>
          <w:rFonts w:hint="eastAsia"/>
        </w:rPr>
        <w:t xml:space="preserve">= </w:t>
      </w:r>
      <w:r>
        <w:t xml:space="preserve"> </w:t>
      </w:r>
      <w:r w:rsidRPr="00C519C5">
        <w:rPr>
          <w:rFonts w:hint="eastAsia"/>
        </w:rPr>
        <w:t xml:space="preserve">  AM_SBF(1,1),  /**&lt; \brief </w:t>
      </w:r>
      <w:r w:rsidRPr="00C519C5">
        <w:rPr>
          <w:rFonts w:hint="eastAsia"/>
        </w:rPr>
        <w:t>使能数据快速输出</w:t>
      </w:r>
      <w:r>
        <w:tab/>
      </w:r>
      <w:r>
        <w:tab/>
      </w:r>
      <w:r w:rsidRPr="00C519C5">
        <w:rPr>
          <w:rFonts w:hint="eastAsia"/>
        </w:rPr>
        <w:t>*/</w:t>
      </w:r>
    </w:p>
    <w:p w14:paraId="4A6C96BA" w14:textId="77777777" w:rsidR="0002043A" w:rsidRPr="00C519C5" w:rsidRDefault="0002043A" w:rsidP="0002043A">
      <w:pPr>
        <w:pStyle w:val="a5"/>
        <w:ind w:firstLineChars="200" w:firstLine="360"/>
      </w:pPr>
      <w:r w:rsidRPr="00C519C5">
        <w:rPr>
          <w:rFonts w:hint="eastAsia"/>
        </w:rPr>
        <w:t xml:space="preserve">    FAST_ODR_DISABLE </w:t>
      </w:r>
      <w:r>
        <w:tab/>
      </w:r>
      <w:r w:rsidRPr="00C519C5">
        <w:rPr>
          <w:rFonts w:hint="eastAsia"/>
        </w:rPr>
        <w:t>=</w:t>
      </w:r>
      <w:r>
        <w:t xml:space="preserve"> </w:t>
      </w:r>
      <w:r w:rsidRPr="00C519C5">
        <w:rPr>
          <w:rFonts w:hint="eastAsia"/>
        </w:rPr>
        <w:t xml:space="preserve">   AM_SBF(0,1),  /**&lt; \brief </w:t>
      </w:r>
      <w:r w:rsidRPr="00C519C5">
        <w:rPr>
          <w:rFonts w:hint="eastAsia"/>
        </w:rPr>
        <w:t>不使能数据快速输出</w:t>
      </w:r>
      <w:r>
        <w:tab/>
      </w:r>
      <w:r w:rsidRPr="00C519C5">
        <w:rPr>
          <w:rFonts w:hint="eastAsia"/>
        </w:rPr>
        <w:t>*/</w:t>
      </w:r>
    </w:p>
    <w:p w14:paraId="42DF43C6" w14:textId="77777777" w:rsidR="0002043A" w:rsidRPr="00C519C5" w:rsidRDefault="0002043A" w:rsidP="0002043A">
      <w:pPr>
        <w:pStyle w:val="a5"/>
        <w:ind w:firstLineChars="200" w:firstLine="360"/>
      </w:pPr>
      <w:r w:rsidRPr="00C519C5">
        <w:t xml:space="preserve">    /**</w:t>
      </w:r>
    </w:p>
    <w:p w14:paraId="0A37D37B" w14:textId="77777777" w:rsidR="0002043A" w:rsidRPr="00C519C5" w:rsidRDefault="0002043A" w:rsidP="0002043A">
      <w:pPr>
        <w:pStyle w:val="a5"/>
        <w:ind w:firstLineChars="200" w:firstLine="360"/>
      </w:pPr>
      <w:r w:rsidRPr="00C519C5">
        <w:rPr>
          <w:rFonts w:hint="eastAsia"/>
        </w:rPr>
        <w:t xml:space="preserve">     * \brief </w:t>
      </w:r>
      <w:r w:rsidRPr="00C519C5">
        <w:rPr>
          <w:rFonts w:hint="eastAsia"/>
        </w:rPr>
        <w:t>自检使能控制</w:t>
      </w:r>
    </w:p>
    <w:p w14:paraId="1AB8D347" w14:textId="77777777" w:rsidR="0002043A" w:rsidRPr="00C519C5" w:rsidRDefault="0002043A" w:rsidP="0002043A">
      <w:pPr>
        <w:pStyle w:val="a5"/>
        <w:ind w:firstLineChars="200" w:firstLine="360"/>
      </w:pPr>
      <w:r>
        <w:t xml:space="preserve">     */</w:t>
      </w:r>
    </w:p>
    <w:p w14:paraId="3F8E0A1C" w14:textId="77777777" w:rsidR="0002043A" w:rsidRPr="00C519C5" w:rsidRDefault="0002043A" w:rsidP="0002043A">
      <w:pPr>
        <w:pStyle w:val="a5"/>
        <w:ind w:firstLineChars="200" w:firstLine="360"/>
      </w:pPr>
      <w:r w:rsidRPr="00C519C5">
        <w:rPr>
          <w:rFonts w:hint="eastAsia"/>
        </w:rPr>
        <w:t xml:space="preserve">    SELF_TEST_ENABLE   </w:t>
      </w:r>
      <w:r>
        <w:tab/>
      </w:r>
      <w:r w:rsidRPr="00C519C5">
        <w:rPr>
          <w:rFonts w:hint="eastAsia"/>
        </w:rPr>
        <w:t xml:space="preserve">=   AM_SBF(1,0),  </w:t>
      </w:r>
      <w:r>
        <w:tab/>
      </w:r>
      <w:r w:rsidRPr="00C519C5">
        <w:rPr>
          <w:rFonts w:hint="eastAsia"/>
        </w:rPr>
        <w:t xml:space="preserve">/**&lt; \brief </w:t>
      </w:r>
      <w:r w:rsidRPr="00C519C5">
        <w:rPr>
          <w:rFonts w:hint="eastAsia"/>
        </w:rPr>
        <w:t>使能自检</w:t>
      </w:r>
      <w:r w:rsidRPr="00C519C5">
        <w:rPr>
          <w:rFonts w:hint="eastAsia"/>
        </w:rPr>
        <w:t xml:space="preserve">             </w:t>
      </w:r>
      <w:r>
        <w:tab/>
      </w:r>
      <w:r w:rsidRPr="00C519C5">
        <w:rPr>
          <w:rFonts w:hint="eastAsia"/>
        </w:rPr>
        <w:t>*/</w:t>
      </w:r>
    </w:p>
    <w:p w14:paraId="47269A4E" w14:textId="77777777" w:rsidR="0002043A" w:rsidRPr="00C519C5" w:rsidRDefault="0002043A" w:rsidP="0002043A">
      <w:pPr>
        <w:pStyle w:val="a5"/>
        <w:ind w:firstLineChars="200" w:firstLine="360"/>
      </w:pPr>
      <w:r w:rsidRPr="00C519C5">
        <w:rPr>
          <w:rFonts w:hint="eastAsia"/>
        </w:rPr>
        <w:t xml:space="preserve">    SELF_TEST_DISABLE  </w:t>
      </w:r>
      <w:r>
        <w:tab/>
      </w:r>
      <w:r w:rsidRPr="00C519C5">
        <w:rPr>
          <w:rFonts w:hint="eastAsia"/>
        </w:rPr>
        <w:t xml:space="preserve">=   AM_SBF(0,0),  </w:t>
      </w:r>
      <w:r>
        <w:tab/>
      </w:r>
      <w:r w:rsidRPr="00C519C5">
        <w:rPr>
          <w:rFonts w:hint="eastAsia"/>
        </w:rPr>
        <w:t xml:space="preserve">/**&lt; \brief </w:t>
      </w:r>
      <w:r w:rsidRPr="00C519C5">
        <w:rPr>
          <w:rFonts w:hint="eastAsia"/>
        </w:rPr>
        <w:t>不使能自检</w:t>
      </w:r>
      <w:r>
        <w:rPr>
          <w:rFonts w:hint="eastAsia"/>
        </w:rPr>
        <w:t xml:space="preserve">         </w:t>
      </w:r>
      <w:r>
        <w:tab/>
      </w:r>
      <w:r>
        <w:rPr>
          <w:rFonts w:hint="eastAsia"/>
        </w:rPr>
        <w:t xml:space="preserve">*/ </w:t>
      </w:r>
    </w:p>
    <w:p w14:paraId="2EFA7CC7" w14:textId="77777777" w:rsidR="0002043A" w:rsidRPr="00C519C5" w:rsidRDefault="0002043A" w:rsidP="0002043A">
      <w:pPr>
        <w:pStyle w:val="a5"/>
        <w:ind w:firstLineChars="200" w:firstLine="360"/>
      </w:pPr>
      <w:r w:rsidRPr="00C519C5">
        <w:t xml:space="preserve">    /**</w:t>
      </w:r>
    </w:p>
    <w:p w14:paraId="5A919AFC" w14:textId="77777777" w:rsidR="0002043A" w:rsidRPr="00C519C5" w:rsidRDefault="0002043A" w:rsidP="0002043A">
      <w:pPr>
        <w:pStyle w:val="a5"/>
        <w:ind w:firstLineChars="200" w:firstLine="360"/>
      </w:pPr>
      <w:r w:rsidRPr="00C519C5">
        <w:rPr>
          <w:rFonts w:hint="eastAsia"/>
        </w:rPr>
        <w:t xml:space="preserve">     * \brief </w:t>
      </w:r>
      <w:r w:rsidRPr="00C519C5">
        <w:rPr>
          <w:rFonts w:hint="eastAsia"/>
        </w:rPr>
        <w:t>可配置的磁场测量范围</w:t>
      </w:r>
    </w:p>
    <w:p w14:paraId="1EF39455" w14:textId="77777777" w:rsidR="0002043A" w:rsidRPr="00C519C5" w:rsidRDefault="0002043A" w:rsidP="0002043A">
      <w:pPr>
        <w:pStyle w:val="a5"/>
        <w:ind w:firstLineChars="200" w:firstLine="360"/>
      </w:pPr>
      <w:r>
        <w:t xml:space="preserve">     */</w:t>
      </w:r>
    </w:p>
    <w:p w14:paraId="018E521B" w14:textId="77777777" w:rsidR="0002043A" w:rsidRPr="00C519C5" w:rsidRDefault="0002043A" w:rsidP="0002043A">
      <w:pPr>
        <w:pStyle w:val="a5"/>
        <w:ind w:firstLineChars="200" w:firstLine="360"/>
      </w:pPr>
      <w:r w:rsidRPr="00C519C5">
        <w:rPr>
          <w:rFonts w:hint="eastAsia"/>
        </w:rPr>
        <w:t xml:space="preserve">    FULL_4GAUSS      =  </w:t>
      </w:r>
      <w:r>
        <w:t xml:space="preserve"> </w:t>
      </w:r>
      <w:r w:rsidRPr="00C519C5">
        <w:rPr>
          <w:rFonts w:hint="eastAsia"/>
        </w:rPr>
        <w:t xml:space="preserve"> AM_SBF(0,5),  </w:t>
      </w:r>
      <w:r>
        <w:tab/>
      </w:r>
      <w:r w:rsidRPr="00C519C5">
        <w:rPr>
          <w:rFonts w:hint="eastAsia"/>
        </w:rPr>
        <w:t xml:space="preserve">/**&lt; \brief </w:t>
      </w:r>
      <w:r w:rsidRPr="00C519C5">
        <w:rPr>
          <w:rFonts w:hint="eastAsia"/>
        </w:rPr>
        <w:t>磁场测量范围±</w:t>
      </w:r>
      <w:r w:rsidRPr="00C519C5">
        <w:rPr>
          <w:rFonts w:hint="eastAsia"/>
        </w:rPr>
        <w:t xml:space="preserve">4 gauss </w:t>
      </w:r>
      <w:r>
        <w:tab/>
      </w:r>
      <w:r w:rsidRPr="00C519C5">
        <w:rPr>
          <w:rFonts w:hint="eastAsia"/>
        </w:rPr>
        <w:t>*/</w:t>
      </w:r>
    </w:p>
    <w:p w14:paraId="4BF08563" w14:textId="77777777" w:rsidR="0002043A" w:rsidRPr="00C519C5" w:rsidRDefault="0002043A" w:rsidP="0002043A">
      <w:pPr>
        <w:pStyle w:val="a5"/>
        <w:ind w:firstLineChars="200" w:firstLine="360"/>
      </w:pPr>
      <w:r w:rsidRPr="00C519C5">
        <w:rPr>
          <w:rFonts w:hint="eastAsia"/>
        </w:rPr>
        <w:t xml:space="preserve">    FULL_8GAUSS      =  </w:t>
      </w:r>
      <w:r>
        <w:t xml:space="preserve"> </w:t>
      </w:r>
      <w:r w:rsidRPr="00C519C5">
        <w:rPr>
          <w:rFonts w:hint="eastAsia"/>
        </w:rPr>
        <w:t xml:space="preserve"> AM_SBF(1,5),  </w:t>
      </w:r>
      <w:r>
        <w:tab/>
      </w:r>
      <w:r w:rsidRPr="00C519C5">
        <w:rPr>
          <w:rFonts w:hint="eastAsia"/>
        </w:rPr>
        <w:t xml:space="preserve">/**&lt; \brief </w:t>
      </w:r>
      <w:r w:rsidRPr="00C519C5">
        <w:rPr>
          <w:rFonts w:hint="eastAsia"/>
        </w:rPr>
        <w:t>磁场测量范围±</w:t>
      </w:r>
      <w:r w:rsidRPr="00C519C5">
        <w:rPr>
          <w:rFonts w:hint="eastAsia"/>
        </w:rPr>
        <w:t xml:space="preserve">8 gauss </w:t>
      </w:r>
      <w:r>
        <w:tab/>
      </w:r>
      <w:r>
        <w:rPr>
          <w:rFonts w:hint="eastAsia"/>
        </w:rPr>
        <w:t>*/</w:t>
      </w:r>
    </w:p>
    <w:p w14:paraId="653A0DEA" w14:textId="77777777" w:rsidR="0002043A" w:rsidRPr="00C519C5" w:rsidRDefault="0002043A" w:rsidP="0002043A">
      <w:pPr>
        <w:pStyle w:val="a5"/>
        <w:ind w:firstLineChars="200" w:firstLine="360"/>
      </w:pPr>
      <w:r w:rsidRPr="00C519C5">
        <w:rPr>
          <w:rFonts w:hint="eastAsia"/>
        </w:rPr>
        <w:t xml:space="preserve">    FULL_12GAUSS     =  </w:t>
      </w:r>
      <w:r>
        <w:t xml:space="preserve"> </w:t>
      </w:r>
      <w:r w:rsidRPr="00C519C5">
        <w:rPr>
          <w:rFonts w:hint="eastAsia"/>
        </w:rPr>
        <w:t xml:space="preserve"> AM_SBF(2,5),  </w:t>
      </w:r>
      <w:r>
        <w:t xml:space="preserve"> </w:t>
      </w:r>
      <w:r>
        <w:tab/>
      </w:r>
      <w:r w:rsidRPr="00C519C5">
        <w:rPr>
          <w:rFonts w:hint="eastAsia"/>
        </w:rPr>
        <w:t xml:space="preserve">/**&lt; \brief </w:t>
      </w:r>
      <w:r w:rsidRPr="00C519C5">
        <w:rPr>
          <w:rFonts w:hint="eastAsia"/>
        </w:rPr>
        <w:t>磁场测量范围±</w:t>
      </w:r>
      <w:r w:rsidRPr="00C519C5">
        <w:rPr>
          <w:rFonts w:hint="eastAsia"/>
        </w:rPr>
        <w:t>12 gauss</w:t>
      </w:r>
      <w:r>
        <w:tab/>
      </w:r>
      <w:r w:rsidRPr="00C519C5">
        <w:rPr>
          <w:rFonts w:hint="eastAsia"/>
        </w:rPr>
        <w:t>*/</w:t>
      </w:r>
    </w:p>
    <w:p w14:paraId="7F34C556" w14:textId="77777777" w:rsidR="0002043A" w:rsidRPr="00C519C5" w:rsidRDefault="0002043A" w:rsidP="0002043A">
      <w:pPr>
        <w:pStyle w:val="a5"/>
        <w:ind w:firstLineChars="200" w:firstLine="360"/>
      </w:pPr>
      <w:r w:rsidRPr="00C519C5">
        <w:rPr>
          <w:rFonts w:hint="eastAsia"/>
        </w:rPr>
        <w:t xml:space="preserve">    FULL_16GAUSS     =</w:t>
      </w:r>
      <w:r>
        <w:t xml:space="preserve"> </w:t>
      </w:r>
      <w:r w:rsidRPr="00C519C5">
        <w:rPr>
          <w:rFonts w:hint="eastAsia"/>
        </w:rPr>
        <w:t xml:space="preserve">   AM_SBF(3,5),  </w:t>
      </w:r>
      <w:r>
        <w:t xml:space="preserve"> </w:t>
      </w:r>
      <w:r>
        <w:tab/>
      </w:r>
      <w:r w:rsidRPr="00C519C5">
        <w:rPr>
          <w:rFonts w:hint="eastAsia"/>
        </w:rPr>
        <w:t xml:space="preserve">/**&lt; \brief </w:t>
      </w:r>
      <w:r w:rsidRPr="00C519C5">
        <w:rPr>
          <w:rFonts w:hint="eastAsia"/>
        </w:rPr>
        <w:t>磁场测量范围±</w:t>
      </w:r>
      <w:r>
        <w:rPr>
          <w:rFonts w:hint="eastAsia"/>
        </w:rPr>
        <w:t xml:space="preserve">16 gauss </w:t>
      </w:r>
      <w:r>
        <w:tab/>
      </w:r>
      <w:r>
        <w:rPr>
          <w:rFonts w:hint="eastAsia"/>
        </w:rPr>
        <w:t>*/</w:t>
      </w:r>
    </w:p>
    <w:p w14:paraId="268373B2" w14:textId="77777777" w:rsidR="0002043A" w:rsidRPr="00C519C5" w:rsidRDefault="0002043A" w:rsidP="0002043A">
      <w:pPr>
        <w:pStyle w:val="a5"/>
        <w:ind w:firstLineChars="200" w:firstLine="360"/>
      </w:pPr>
      <w:r w:rsidRPr="00C519C5">
        <w:t xml:space="preserve">    /**</w:t>
      </w:r>
    </w:p>
    <w:p w14:paraId="1BFA4C75" w14:textId="77777777" w:rsidR="0002043A" w:rsidRPr="00C519C5" w:rsidRDefault="0002043A" w:rsidP="0002043A">
      <w:pPr>
        <w:pStyle w:val="a5"/>
        <w:ind w:firstLineChars="200" w:firstLine="360"/>
      </w:pPr>
      <w:r w:rsidRPr="00C519C5">
        <w:rPr>
          <w:rFonts w:hint="eastAsia"/>
        </w:rPr>
        <w:t xml:space="preserve">     * \brief </w:t>
      </w:r>
      <w:r w:rsidRPr="00C519C5">
        <w:rPr>
          <w:rFonts w:hint="eastAsia"/>
        </w:rPr>
        <w:t>可配置的系统模式</w:t>
      </w:r>
    </w:p>
    <w:p w14:paraId="6C53E158" w14:textId="77777777" w:rsidR="0002043A" w:rsidRPr="00C519C5" w:rsidRDefault="0002043A" w:rsidP="0002043A">
      <w:pPr>
        <w:pStyle w:val="a5"/>
        <w:ind w:firstLineChars="200" w:firstLine="360"/>
      </w:pPr>
      <w:r>
        <w:t xml:space="preserve">     */</w:t>
      </w:r>
    </w:p>
    <w:p w14:paraId="68F8D9B0" w14:textId="77777777" w:rsidR="0002043A" w:rsidRPr="00C519C5" w:rsidRDefault="0002043A" w:rsidP="0002043A">
      <w:pPr>
        <w:pStyle w:val="a5"/>
        <w:ind w:firstLineChars="200" w:firstLine="360"/>
      </w:pPr>
      <w:r w:rsidRPr="00C519C5">
        <w:rPr>
          <w:rFonts w:hint="eastAsia"/>
        </w:rPr>
        <w:t xml:space="preserve">    CONTINUE_MODE  </w:t>
      </w:r>
      <w:r>
        <w:tab/>
      </w:r>
      <w:r w:rsidRPr="00C519C5">
        <w:rPr>
          <w:rFonts w:hint="eastAsia"/>
        </w:rPr>
        <w:t xml:space="preserve">=   </w:t>
      </w:r>
      <w:r>
        <w:t xml:space="preserve"> </w:t>
      </w:r>
      <w:r w:rsidRPr="00C519C5">
        <w:rPr>
          <w:rFonts w:hint="eastAsia"/>
        </w:rPr>
        <w:t xml:space="preserve">AM_SBF(0,0),  </w:t>
      </w:r>
      <w:r>
        <w:tab/>
      </w:r>
      <w:r w:rsidRPr="00C519C5">
        <w:rPr>
          <w:rFonts w:hint="eastAsia"/>
        </w:rPr>
        <w:t xml:space="preserve">/**&lt; \brief </w:t>
      </w:r>
      <w:r w:rsidRPr="00C519C5">
        <w:rPr>
          <w:rFonts w:hint="eastAsia"/>
        </w:rPr>
        <w:t>连续转换模式</w:t>
      </w:r>
      <w:r>
        <w:rPr>
          <w:rFonts w:hint="eastAsia"/>
        </w:rPr>
        <w:t xml:space="preserve">         </w:t>
      </w:r>
      <w:r>
        <w:tab/>
      </w:r>
      <w:r>
        <w:rPr>
          <w:rFonts w:hint="eastAsia"/>
        </w:rPr>
        <w:t>*/</w:t>
      </w:r>
    </w:p>
    <w:p w14:paraId="2DC4245B" w14:textId="77777777" w:rsidR="0002043A" w:rsidRPr="00C519C5" w:rsidRDefault="0002043A" w:rsidP="0002043A">
      <w:pPr>
        <w:pStyle w:val="a5"/>
        <w:ind w:firstLineChars="200" w:firstLine="360"/>
      </w:pPr>
      <w:r w:rsidRPr="00C519C5">
        <w:rPr>
          <w:rFonts w:hint="eastAsia"/>
        </w:rPr>
        <w:t xml:space="preserve">    SINGLE_MODE     </w:t>
      </w:r>
      <w:r>
        <w:tab/>
      </w:r>
      <w:r w:rsidRPr="00C519C5">
        <w:rPr>
          <w:rFonts w:hint="eastAsia"/>
        </w:rPr>
        <w:t xml:space="preserve">=   </w:t>
      </w:r>
      <w:r>
        <w:t xml:space="preserve"> </w:t>
      </w:r>
      <w:r w:rsidRPr="00C519C5">
        <w:rPr>
          <w:rFonts w:hint="eastAsia"/>
        </w:rPr>
        <w:t xml:space="preserve">AM_SBF(1,0),  </w:t>
      </w:r>
      <w:r>
        <w:t xml:space="preserve"> </w:t>
      </w:r>
      <w:r>
        <w:tab/>
      </w:r>
      <w:r w:rsidRPr="00C519C5">
        <w:rPr>
          <w:rFonts w:hint="eastAsia"/>
        </w:rPr>
        <w:t xml:space="preserve">/**&lt; \brief </w:t>
      </w:r>
      <w:r w:rsidRPr="00C519C5">
        <w:rPr>
          <w:rFonts w:hint="eastAsia"/>
        </w:rPr>
        <w:t>单次转换模式</w:t>
      </w:r>
      <w:r w:rsidRPr="00C519C5">
        <w:rPr>
          <w:rFonts w:hint="eastAsia"/>
        </w:rPr>
        <w:t xml:space="preserve">        </w:t>
      </w:r>
      <w:r>
        <w:tab/>
      </w:r>
      <w:r w:rsidRPr="00C519C5">
        <w:rPr>
          <w:rFonts w:hint="eastAsia"/>
        </w:rPr>
        <w:t>*/</w:t>
      </w:r>
    </w:p>
    <w:p w14:paraId="58B394B8" w14:textId="77777777" w:rsidR="0002043A" w:rsidRPr="00C519C5" w:rsidRDefault="0002043A" w:rsidP="0002043A">
      <w:pPr>
        <w:pStyle w:val="a5"/>
        <w:ind w:firstLineChars="200" w:firstLine="360"/>
      </w:pPr>
      <w:r w:rsidRPr="00C519C5">
        <w:rPr>
          <w:rFonts w:hint="eastAsia"/>
        </w:rPr>
        <w:t xml:space="preserve">    POWER_DOWN   </w:t>
      </w:r>
      <w:r>
        <w:tab/>
      </w:r>
      <w:r w:rsidRPr="00C519C5">
        <w:rPr>
          <w:rFonts w:hint="eastAsia"/>
        </w:rPr>
        <w:t xml:space="preserve">=   </w:t>
      </w:r>
      <w:r>
        <w:t xml:space="preserve"> </w:t>
      </w:r>
      <w:r w:rsidRPr="00C519C5">
        <w:rPr>
          <w:rFonts w:hint="eastAsia"/>
        </w:rPr>
        <w:t xml:space="preserve">AM_SBF(2,0),  </w:t>
      </w:r>
      <w:r>
        <w:tab/>
      </w:r>
      <w:r w:rsidRPr="00C519C5">
        <w:rPr>
          <w:rFonts w:hint="eastAsia"/>
        </w:rPr>
        <w:t xml:space="preserve">/**&lt; \brief </w:t>
      </w:r>
      <w:r w:rsidRPr="00C519C5">
        <w:rPr>
          <w:rFonts w:hint="eastAsia"/>
        </w:rPr>
        <w:t>掉电模式</w:t>
      </w:r>
      <w:r>
        <w:rPr>
          <w:rFonts w:hint="eastAsia"/>
        </w:rPr>
        <w:t xml:space="preserve">             </w:t>
      </w:r>
      <w:r>
        <w:tab/>
      </w:r>
      <w:r>
        <w:rPr>
          <w:rFonts w:hint="eastAsia"/>
        </w:rPr>
        <w:t>*/</w:t>
      </w:r>
    </w:p>
    <w:p w14:paraId="7C5D32A1" w14:textId="77777777" w:rsidR="0002043A" w:rsidRPr="00C519C5" w:rsidRDefault="0002043A" w:rsidP="0002043A">
      <w:pPr>
        <w:pStyle w:val="a5"/>
        <w:ind w:firstLineChars="200" w:firstLine="360"/>
      </w:pPr>
      <w:r w:rsidRPr="00C519C5">
        <w:t xml:space="preserve">    /**</w:t>
      </w:r>
    </w:p>
    <w:p w14:paraId="1E6C37E3" w14:textId="77777777" w:rsidR="0002043A" w:rsidRPr="00C519C5" w:rsidRDefault="0002043A" w:rsidP="0002043A">
      <w:pPr>
        <w:pStyle w:val="a5"/>
        <w:ind w:firstLineChars="200" w:firstLine="360"/>
      </w:pPr>
      <w:r w:rsidRPr="00C519C5">
        <w:rPr>
          <w:rFonts w:hint="eastAsia"/>
        </w:rPr>
        <w:t xml:space="preserve">     * \brief Z</w:t>
      </w:r>
      <w:r w:rsidRPr="00C519C5">
        <w:rPr>
          <w:rFonts w:hint="eastAsia"/>
        </w:rPr>
        <w:t>轴操作模式选择</w:t>
      </w:r>
    </w:p>
    <w:p w14:paraId="38A8BA6F" w14:textId="77777777" w:rsidR="0002043A" w:rsidRPr="00C519C5" w:rsidRDefault="0002043A" w:rsidP="0002043A">
      <w:pPr>
        <w:pStyle w:val="a5"/>
        <w:ind w:firstLineChars="200" w:firstLine="360"/>
      </w:pPr>
      <w:r>
        <w:t xml:space="preserve">     */</w:t>
      </w:r>
    </w:p>
    <w:p w14:paraId="3C050C4A" w14:textId="77777777" w:rsidR="0002043A" w:rsidRPr="00C519C5" w:rsidRDefault="0002043A" w:rsidP="0002043A">
      <w:pPr>
        <w:pStyle w:val="a5"/>
        <w:ind w:firstLineChars="200" w:firstLine="360"/>
      </w:pPr>
      <w:r w:rsidRPr="00C519C5">
        <w:rPr>
          <w:rFonts w:hint="eastAsia"/>
        </w:rPr>
        <w:t xml:space="preserve">    LOW_POWER_MODE_Z </w:t>
      </w:r>
      <w:r>
        <w:tab/>
      </w:r>
      <w:r w:rsidRPr="00C519C5">
        <w:rPr>
          <w:rFonts w:hint="eastAsia"/>
        </w:rPr>
        <w:t xml:space="preserve">=   AM_SBF(0,2),  </w:t>
      </w:r>
      <w:r>
        <w:tab/>
      </w:r>
      <w:r w:rsidRPr="00C519C5">
        <w:rPr>
          <w:rFonts w:hint="eastAsia"/>
        </w:rPr>
        <w:t xml:space="preserve">/**&lt; \brief </w:t>
      </w:r>
      <w:r w:rsidRPr="00C519C5">
        <w:rPr>
          <w:rFonts w:hint="eastAsia"/>
        </w:rPr>
        <w:t>低功耗模式</w:t>
      </w:r>
      <w:r w:rsidRPr="00C519C5">
        <w:rPr>
          <w:rFonts w:hint="eastAsia"/>
        </w:rPr>
        <w:t xml:space="preserve">        </w:t>
      </w:r>
      <w:r>
        <w:tab/>
      </w:r>
      <w:r>
        <w:tab/>
      </w:r>
      <w:r w:rsidRPr="00C519C5">
        <w:rPr>
          <w:rFonts w:hint="eastAsia"/>
        </w:rPr>
        <w:t>*/</w:t>
      </w:r>
    </w:p>
    <w:p w14:paraId="28B5562A" w14:textId="77777777" w:rsidR="0002043A" w:rsidRPr="00C519C5" w:rsidRDefault="0002043A" w:rsidP="0002043A">
      <w:pPr>
        <w:pStyle w:val="a5"/>
        <w:ind w:firstLineChars="200" w:firstLine="360"/>
      </w:pPr>
      <w:r w:rsidRPr="00C519C5">
        <w:rPr>
          <w:rFonts w:hint="eastAsia"/>
        </w:rPr>
        <w:t xml:space="preserve">    MEDIUM_MODE_Z      </w:t>
      </w:r>
      <w:r>
        <w:tab/>
      </w:r>
      <w:r w:rsidRPr="00C519C5">
        <w:rPr>
          <w:rFonts w:hint="eastAsia"/>
        </w:rPr>
        <w:t xml:space="preserve">=   AM_SBF(1,2),  </w:t>
      </w:r>
      <w:r>
        <w:tab/>
      </w:r>
      <w:r w:rsidRPr="00C519C5">
        <w:rPr>
          <w:rFonts w:hint="eastAsia"/>
        </w:rPr>
        <w:t xml:space="preserve">/**&lt; \brief </w:t>
      </w:r>
      <w:r w:rsidRPr="00C519C5">
        <w:rPr>
          <w:rFonts w:hint="eastAsia"/>
        </w:rPr>
        <w:t>中等性能模式</w:t>
      </w:r>
      <w:r w:rsidRPr="00C519C5">
        <w:rPr>
          <w:rFonts w:hint="eastAsia"/>
        </w:rPr>
        <w:t xml:space="preserve">       </w:t>
      </w:r>
      <w:r>
        <w:tab/>
      </w:r>
      <w:r w:rsidRPr="00C519C5">
        <w:rPr>
          <w:rFonts w:hint="eastAsia"/>
        </w:rPr>
        <w:t>*</w:t>
      </w:r>
      <w:r>
        <w:t>/</w:t>
      </w:r>
    </w:p>
    <w:p w14:paraId="4FB75695" w14:textId="77777777" w:rsidR="0002043A" w:rsidRPr="00C519C5" w:rsidRDefault="0002043A" w:rsidP="0002043A">
      <w:pPr>
        <w:pStyle w:val="a5"/>
        <w:ind w:firstLineChars="200" w:firstLine="360"/>
      </w:pPr>
      <w:r w:rsidRPr="00C519C5">
        <w:rPr>
          <w:rFonts w:hint="eastAsia"/>
        </w:rPr>
        <w:t xml:space="preserve">    HIGH_MODE_Z        </w:t>
      </w:r>
      <w:r>
        <w:tab/>
      </w:r>
      <w:r w:rsidRPr="00C519C5">
        <w:rPr>
          <w:rFonts w:hint="eastAsia"/>
        </w:rPr>
        <w:t xml:space="preserve">=   AM_SBF(2,2),  </w:t>
      </w:r>
      <w:r>
        <w:tab/>
      </w:r>
      <w:r w:rsidRPr="00C519C5">
        <w:rPr>
          <w:rFonts w:hint="eastAsia"/>
        </w:rPr>
        <w:t xml:space="preserve">/**&lt; \brief </w:t>
      </w:r>
      <w:r w:rsidRPr="00C519C5">
        <w:rPr>
          <w:rFonts w:hint="eastAsia"/>
        </w:rPr>
        <w:t>高性能模式</w:t>
      </w:r>
      <w:r w:rsidRPr="00C519C5">
        <w:rPr>
          <w:rFonts w:hint="eastAsia"/>
        </w:rPr>
        <w:t xml:space="preserve">        </w:t>
      </w:r>
      <w:r>
        <w:tab/>
      </w:r>
      <w:r>
        <w:tab/>
      </w:r>
      <w:r w:rsidRPr="00C519C5">
        <w:rPr>
          <w:rFonts w:hint="eastAsia"/>
        </w:rPr>
        <w:t>*/</w:t>
      </w:r>
    </w:p>
    <w:p w14:paraId="47817D5A" w14:textId="77777777" w:rsidR="0002043A" w:rsidRPr="00C519C5" w:rsidRDefault="0002043A" w:rsidP="0002043A">
      <w:pPr>
        <w:pStyle w:val="a5"/>
        <w:ind w:firstLineChars="200" w:firstLine="360"/>
      </w:pPr>
      <w:r w:rsidRPr="00C519C5">
        <w:rPr>
          <w:rFonts w:hint="eastAsia"/>
        </w:rPr>
        <w:t xml:space="preserve">    ULTRA_HIGH_MODE_Z  </w:t>
      </w:r>
      <w:r>
        <w:tab/>
      </w:r>
      <w:r w:rsidRPr="00C519C5">
        <w:rPr>
          <w:rFonts w:hint="eastAsia"/>
        </w:rPr>
        <w:t xml:space="preserve">=   AM_SBF(3,2),  </w:t>
      </w:r>
      <w:r>
        <w:tab/>
      </w:r>
      <w:r w:rsidRPr="00C519C5">
        <w:rPr>
          <w:rFonts w:hint="eastAsia"/>
        </w:rPr>
        <w:t xml:space="preserve">/**&lt; \brief </w:t>
      </w:r>
      <w:r w:rsidRPr="00C519C5">
        <w:rPr>
          <w:rFonts w:hint="eastAsia"/>
        </w:rPr>
        <w:t>超高性能模式</w:t>
      </w:r>
      <w:r>
        <w:rPr>
          <w:rFonts w:hint="eastAsia"/>
        </w:rPr>
        <w:t xml:space="preserve">         </w:t>
      </w:r>
      <w:r>
        <w:tab/>
      </w:r>
      <w:r>
        <w:rPr>
          <w:rFonts w:hint="eastAsia"/>
        </w:rPr>
        <w:t>*/</w:t>
      </w:r>
    </w:p>
    <w:p w14:paraId="4DB2BCC3" w14:textId="77777777" w:rsidR="0002043A" w:rsidRPr="00C519C5" w:rsidRDefault="0002043A" w:rsidP="0002043A">
      <w:pPr>
        <w:pStyle w:val="a5"/>
        <w:ind w:firstLineChars="200" w:firstLine="360"/>
      </w:pPr>
      <w:r w:rsidRPr="00C519C5">
        <w:t>} am_lis3mdl_config_t;</w:t>
      </w:r>
    </w:p>
    <w:p w14:paraId="5D00613A" w14:textId="77777777" w:rsidR="0002043A" w:rsidRDefault="0002043A" w:rsidP="0002043A">
      <w:pPr>
        <w:pStyle w:val="23"/>
        <w:spacing w:before="62" w:after="62"/>
        <w:rPr>
          <w:lang w:val="de-DE"/>
        </w:rPr>
      </w:pPr>
      <w:r w:rsidRPr="00EF7E49">
        <w:rPr>
          <w:rFonts w:hint="eastAsia"/>
        </w:rPr>
        <w:t>基于以上信息</w:t>
      </w:r>
      <w:r w:rsidRPr="00C519C5">
        <w:rPr>
          <w:rFonts w:hint="eastAsia"/>
          <w:lang w:val="de-DE"/>
        </w:rPr>
        <w:t>，</w:t>
      </w:r>
      <w:r w:rsidRPr="00EF7E49">
        <w:rPr>
          <w:rFonts w:hint="eastAsia"/>
        </w:rPr>
        <w:t>实例信息可以定义如下</w:t>
      </w:r>
      <w:r w:rsidRPr="00C519C5">
        <w:rPr>
          <w:rFonts w:hint="eastAsia"/>
          <w:lang w:val="de-DE"/>
        </w:rPr>
        <w:t>：</w:t>
      </w:r>
    </w:p>
    <w:p w14:paraId="729EC67C" w14:textId="77777777" w:rsidR="0002043A" w:rsidRDefault="0002043A" w:rsidP="0002043A">
      <w:pPr>
        <w:pStyle w:val="a5"/>
        <w:ind w:firstLineChars="200" w:firstLine="360"/>
      </w:pPr>
      <w:r>
        <w:t>am_local am_const am_lis3mdl_devinfo_t __g_lis3mdl_devinfo = {</w:t>
      </w:r>
    </w:p>
    <w:p w14:paraId="503169C6" w14:textId="77777777" w:rsidR="0002043A" w:rsidRDefault="0002043A" w:rsidP="0002043A">
      <w:pPr>
        <w:pStyle w:val="a5"/>
        <w:ind w:firstLineChars="200" w:firstLine="360"/>
      </w:pPr>
      <w:r>
        <w:t xml:space="preserve">    TEMP_ENABLE,</w:t>
      </w:r>
      <w:r>
        <w:tab/>
      </w:r>
      <w:r>
        <w:tab/>
      </w:r>
      <w:r w:rsidRPr="009D1A5A">
        <w:rPr>
          <w:rFonts w:hint="eastAsia"/>
        </w:rPr>
        <w:t xml:space="preserve"> </w:t>
      </w:r>
      <w:r>
        <w:tab/>
      </w:r>
      <w:r>
        <w:tab/>
      </w:r>
      <w:r w:rsidRPr="009D1A5A">
        <w:rPr>
          <w:rFonts w:hint="eastAsia"/>
        </w:rPr>
        <w:t xml:space="preserve">/**&lt; \brief </w:t>
      </w:r>
      <w:r w:rsidRPr="009D1A5A">
        <w:rPr>
          <w:rFonts w:hint="eastAsia"/>
        </w:rPr>
        <w:t>使能温度测量</w:t>
      </w:r>
      <w:r w:rsidRPr="009D1A5A">
        <w:rPr>
          <w:rFonts w:hint="eastAsia"/>
        </w:rPr>
        <w:t xml:space="preserve">    </w:t>
      </w:r>
      <w:r>
        <w:tab/>
      </w:r>
      <w:r>
        <w:tab/>
      </w:r>
      <w:r w:rsidRPr="009D1A5A">
        <w:rPr>
          <w:rFonts w:hint="eastAsia"/>
        </w:rPr>
        <w:t>*/</w:t>
      </w:r>
    </w:p>
    <w:p w14:paraId="12B3ABF8" w14:textId="77777777" w:rsidR="0002043A" w:rsidRDefault="0002043A" w:rsidP="0002043A">
      <w:pPr>
        <w:pStyle w:val="a5"/>
        <w:ind w:firstLineChars="200" w:firstLine="360"/>
      </w:pPr>
      <w:r>
        <w:lastRenderedPageBreak/>
        <w:t xml:space="preserve">    HIGH_MODE_XY,</w:t>
      </w:r>
      <w:r w:rsidRPr="009D1A5A">
        <w:rPr>
          <w:rFonts w:hint="eastAsia"/>
        </w:rPr>
        <w:t xml:space="preserve"> </w:t>
      </w:r>
      <w:r>
        <w:tab/>
      </w:r>
      <w:r>
        <w:tab/>
      </w:r>
      <w:r>
        <w:tab/>
      </w:r>
      <w:r w:rsidRPr="009D1A5A">
        <w:rPr>
          <w:rFonts w:hint="eastAsia"/>
        </w:rPr>
        <w:t xml:space="preserve">/**&lt; \brief </w:t>
      </w:r>
      <w:r w:rsidRPr="009D1A5A">
        <w:rPr>
          <w:rFonts w:hint="eastAsia"/>
        </w:rPr>
        <w:t>高性能模式</w:t>
      </w:r>
      <w:r>
        <w:rPr>
          <w:rFonts w:hint="eastAsia"/>
        </w:rPr>
        <w:t xml:space="preserve">         </w:t>
      </w:r>
      <w:r>
        <w:tab/>
      </w:r>
      <w:r>
        <w:rPr>
          <w:rFonts w:hint="eastAsia"/>
        </w:rPr>
        <w:t>*/</w:t>
      </w:r>
    </w:p>
    <w:p w14:paraId="11D9172C" w14:textId="77777777" w:rsidR="0002043A" w:rsidRDefault="0002043A" w:rsidP="0002043A">
      <w:pPr>
        <w:pStyle w:val="a5"/>
        <w:ind w:firstLineChars="200" w:firstLine="360"/>
      </w:pPr>
      <w:r>
        <w:t xml:space="preserve">    ODR_10Hz,</w:t>
      </w:r>
      <w:r w:rsidRPr="009D1A5A">
        <w:rPr>
          <w:rFonts w:hint="eastAsia"/>
        </w:rPr>
        <w:t xml:space="preserve"> </w:t>
      </w:r>
      <w:r>
        <w:tab/>
      </w:r>
      <w:r>
        <w:tab/>
      </w:r>
      <w:r>
        <w:tab/>
      </w:r>
      <w:r>
        <w:tab/>
      </w:r>
      <w:r w:rsidRPr="009D1A5A">
        <w:rPr>
          <w:rFonts w:hint="eastAsia"/>
        </w:rPr>
        <w:t xml:space="preserve">/**&lt; \brief </w:t>
      </w:r>
      <w:r w:rsidRPr="009D1A5A">
        <w:rPr>
          <w:rFonts w:hint="eastAsia"/>
        </w:rPr>
        <w:t>数据输出频率</w:t>
      </w:r>
      <w:r w:rsidRPr="009D1A5A">
        <w:rPr>
          <w:rFonts w:hint="eastAsia"/>
        </w:rPr>
        <w:t xml:space="preserve">10Hz     </w:t>
      </w:r>
      <w:r>
        <w:tab/>
      </w:r>
      <w:r w:rsidRPr="009D1A5A">
        <w:rPr>
          <w:rFonts w:hint="eastAsia"/>
        </w:rPr>
        <w:t>*</w:t>
      </w:r>
      <w:r>
        <w:t>/</w:t>
      </w:r>
    </w:p>
    <w:p w14:paraId="505AB0CD" w14:textId="77777777" w:rsidR="0002043A" w:rsidRDefault="0002043A" w:rsidP="0002043A">
      <w:pPr>
        <w:pStyle w:val="a5"/>
        <w:ind w:firstLineChars="200" w:firstLine="360"/>
      </w:pPr>
      <w:r>
        <w:t xml:space="preserve">    FAST_ODR_DISABLE,</w:t>
      </w:r>
      <w:r w:rsidRPr="009D1A5A">
        <w:rPr>
          <w:rFonts w:hint="eastAsia"/>
        </w:rPr>
        <w:t xml:space="preserve"> </w:t>
      </w:r>
      <w:r>
        <w:tab/>
      </w:r>
      <w:r>
        <w:tab/>
      </w:r>
      <w:r w:rsidRPr="009D1A5A">
        <w:rPr>
          <w:rFonts w:hint="eastAsia"/>
        </w:rPr>
        <w:t xml:space="preserve">/**&lt; \brief </w:t>
      </w:r>
      <w:r w:rsidRPr="009D1A5A">
        <w:rPr>
          <w:rFonts w:hint="eastAsia"/>
        </w:rPr>
        <w:t>不使能数据快速输出</w:t>
      </w:r>
      <w:r w:rsidRPr="009D1A5A">
        <w:rPr>
          <w:rFonts w:hint="eastAsia"/>
        </w:rPr>
        <w:t xml:space="preserve"> </w:t>
      </w:r>
      <w:r>
        <w:tab/>
      </w:r>
      <w:r w:rsidRPr="009D1A5A">
        <w:rPr>
          <w:rFonts w:hint="eastAsia"/>
        </w:rPr>
        <w:t>*/</w:t>
      </w:r>
    </w:p>
    <w:p w14:paraId="423D7CB1" w14:textId="77777777" w:rsidR="0002043A" w:rsidRDefault="0002043A" w:rsidP="0002043A">
      <w:pPr>
        <w:pStyle w:val="a5"/>
        <w:ind w:firstLineChars="200" w:firstLine="360"/>
      </w:pPr>
      <w:r>
        <w:t xml:space="preserve">    SELF_TEST_ENABLE,</w:t>
      </w:r>
      <w:r>
        <w:tab/>
      </w:r>
      <w:r>
        <w:tab/>
      </w:r>
      <w:r>
        <w:tab/>
      </w:r>
      <w:r w:rsidRPr="009D1A5A">
        <w:rPr>
          <w:rFonts w:hint="eastAsia"/>
        </w:rPr>
        <w:t xml:space="preserve">/**&lt; \brief </w:t>
      </w:r>
      <w:r w:rsidRPr="009D1A5A">
        <w:rPr>
          <w:rFonts w:hint="eastAsia"/>
        </w:rPr>
        <w:t>使能自检</w:t>
      </w:r>
      <w:r w:rsidRPr="009D1A5A">
        <w:rPr>
          <w:rFonts w:hint="eastAsia"/>
        </w:rPr>
        <w:t xml:space="preserve">           </w:t>
      </w:r>
      <w:r>
        <w:tab/>
      </w:r>
      <w:r w:rsidRPr="009D1A5A">
        <w:rPr>
          <w:rFonts w:hint="eastAsia"/>
        </w:rPr>
        <w:t>*/</w:t>
      </w:r>
    </w:p>
    <w:p w14:paraId="4BE5726F" w14:textId="77777777" w:rsidR="0002043A" w:rsidRDefault="0002043A" w:rsidP="0002043A">
      <w:pPr>
        <w:pStyle w:val="a5"/>
        <w:ind w:firstLineChars="200" w:firstLine="360"/>
      </w:pPr>
      <w:r>
        <w:t xml:space="preserve">    FULL_4GAUSS,</w:t>
      </w:r>
      <w:r w:rsidRPr="009D1A5A">
        <w:rPr>
          <w:rFonts w:hint="eastAsia"/>
        </w:rPr>
        <w:t xml:space="preserve"> </w:t>
      </w:r>
      <w:r>
        <w:tab/>
      </w:r>
      <w:r>
        <w:tab/>
      </w:r>
      <w:r>
        <w:tab/>
      </w:r>
      <w:r>
        <w:tab/>
      </w:r>
      <w:r w:rsidRPr="009D1A5A">
        <w:rPr>
          <w:rFonts w:hint="eastAsia"/>
        </w:rPr>
        <w:t xml:space="preserve">/**&lt; \brief </w:t>
      </w:r>
      <w:r w:rsidRPr="009D1A5A">
        <w:rPr>
          <w:rFonts w:hint="eastAsia"/>
        </w:rPr>
        <w:t>磁场测量范围±</w:t>
      </w:r>
      <w:r w:rsidRPr="009D1A5A">
        <w:rPr>
          <w:rFonts w:hint="eastAsia"/>
        </w:rPr>
        <w:t xml:space="preserve">4 gauss </w:t>
      </w:r>
      <w:r>
        <w:tab/>
        <w:t>*</w:t>
      </w:r>
      <w:r w:rsidRPr="009D1A5A">
        <w:rPr>
          <w:rFonts w:hint="eastAsia"/>
        </w:rPr>
        <w:t>/</w:t>
      </w:r>
    </w:p>
    <w:p w14:paraId="3C63E7E3" w14:textId="77777777" w:rsidR="0002043A" w:rsidRDefault="0002043A" w:rsidP="0002043A">
      <w:pPr>
        <w:pStyle w:val="a5"/>
        <w:ind w:firstLineChars="200" w:firstLine="360"/>
      </w:pPr>
      <w:r>
        <w:t xml:space="preserve">    CONTINUE_MODE,</w:t>
      </w:r>
      <w:r w:rsidRPr="009D1A5A">
        <w:rPr>
          <w:rFonts w:hint="eastAsia"/>
        </w:rPr>
        <w:t xml:space="preserve"> </w:t>
      </w:r>
      <w:r>
        <w:tab/>
      </w:r>
      <w:r>
        <w:tab/>
      </w:r>
      <w:r>
        <w:tab/>
      </w:r>
      <w:r w:rsidRPr="009D1A5A">
        <w:rPr>
          <w:rFonts w:hint="eastAsia"/>
        </w:rPr>
        <w:t xml:space="preserve">/**&lt; \brief </w:t>
      </w:r>
      <w:r w:rsidRPr="009D1A5A">
        <w:rPr>
          <w:rFonts w:hint="eastAsia"/>
        </w:rPr>
        <w:t>连续转换模式</w:t>
      </w:r>
      <w:r>
        <w:rPr>
          <w:rFonts w:hint="eastAsia"/>
        </w:rPr>
        <w:t xml:space="preserve">  </w:t>
      </w:r>
      <w:r>
        <w:tab/>
      </w:r>
      <w:r>
        <w:tab/>
      </w:r>
      <w:r>
        <w:rPr>
          <w:rFonts w:hint="eastAsia"/>
        </w:rPr>
        <w:t>*/</w:t>
      </w:r>
    </w:p>
    <w:p w14:paraId="5FC3C7F4" w14:textId="77777777" w:rsidR="0002043A" w:rsidRDefault="0002043A" w:rsidP="0002043A">
      <w:pPr>
        <w:pStyle w:val="a5"/>
        <w:ind w:firstLineChars="200" w:firstLine="360"/>
      </w:pPr>
      <w:r>
        <w:t xml:space="preserve">    HIGH_MODE_Z</w:t>
      </w:r>
      <w:r w:rsidRPr="009D1A5A">
        <w:rPr>
          <w:rFonts w:hint="eastAsia"/>
        </w:rPr>
        <w:t xml:space="preserve"> </w:t>
      </w:r>
      <w:r>
        <w:tab/>
      </w:r>
      <w:r>
        <w:tab/>
      </w:r>
      <w:r>
        <w:tab/>
      </w:r>
      <w:r>
        <w:tab/>
      </w:r>
      <w:r w:rsidRPr="009D1A5A">
        <w:rPr>
          <w:rFonts w:hint="eastAsia"/>
        </w:rPr>
        <w:t xml:space="preserve">/**&lt; \brief </w:t>
      </w:r>
      <w:r w:rsidRPr="009D1A5A">
        <w:rPr>
          <w:rFonts w:hint="eastAsia"/>
        </w:rPr>
        <w:t>高性能模式</w:t>
      </w:r>
      <w:r>
        <w:rPr>
          <w:rFonts w:hint="eastAsia"/>
        </w:rPr>
        <w:t xml:space="preserve">          </w:t>
      </w:r>
      <w:r>
        <w:tab/>
      </w:r>
      <w:r>
        <w:rPr>
          <w:rFonts w:hint="eastAsia"/>
        </w:rPr>
        <w:t>*/</w:t>
      </w:r>
    </w:p>
    <w:p w14:paraId="74DAC955" w14:textId="77777777" w:rsidR="0002043A" w:rsidRDefault="0002043A" w:rsidP="0002043A">
      <w:pPr>
        <w:pStyle w:val="a5"/>
        <w:ind w:firstLineChars="200" w:firstLine="360"/>
      </w:pPr>
      <w:r>
        <w:t>};</w:t>
      </w:r>
    </w:p>
    <w:p w14:paraId="086ABF16" w14:textId="77777777" w:rsidR="0002043A" w:rsidRPr="00963A42" w:rsidRDefault="0002043A" w:rsidP="00A141DF">
      <w:pPr>
        <w:pStyle w:val="afffb"/>
        <w:numPr>
          <w:ilvl w:val="0"/>
          <w:numId w:val="81"/>
        </w:numPr>
        <w:spacing w:before="62" w:after="62"/>
        <w:ind w:firstLineChars="0"/>
        <w:rPr>
          <w:b/>
          <w:bCs/>
          <w:lang w:val="de-DE"/>
        </w:rPr>
      </w:pPr>
      <w:r w:rsidRPr="00963A42">
        <w:rPr>
          <w:rFonts w:hint="eastAsia"/>
          <w:b/>
          <w:bCs/>
          <w:lang w:val="de-DE"/>
        </w:rPr>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963A42">
          <w:rPr>
            <w:rFonts w:hint="eastAsia"/>
            <w:b/>
            <w:bCs/>
            <w:lang w:val="de-DE"/>
          </w:rPr>
          <w:t>2C</w:t>
        </w:r>
      </w:smartTag>
      <w:r w:rsidRPr="00963A42">
        <w:rPr>
          <w:rFonts w:hint="eastAsia"/>
          <w:b/>
          <w:bCs/>
          <w:lang w:val="de-DE"/>
        </w:rPr>
        <w:t>句柄</w:t>
      </w:r>
      <w:r w:rsidRPr="00963A42">
        <w:rPr>
          <w:rFonts w:hint="eastAsia"/>
          <w:b/>
          <w:bCs/>
          <w:lang w:val="de-DE"/>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963A42">
          <w:rPr>
            <w:rFonts w:hint="eastAsia"/>
            <w:b/>
            <w:bCs/>
            <w:lang w:val="de-DE"/>
          </w:rPr>
          <w:t>2c</w:t>
        </w:r>
      </w:smartTag>
      <w:r w:rsidRPr="00963A42">
        <w:rPr>
          <w:rFonts w:hint="eastAsia"/>
          <w:b/>
          <w:bCs/>
          <w:lang w:val="de-DE"/>
        </w:rPr>
        <w:t>_handle</w:t>
      </w:r>
    </w:p>
    <w:p w14:paraId="0231768E" w14:textId="77777777" w:rsidR="0002043A" w:rsidRPr="0057675C" w:rsidRDefault="0002043A" w:rsidP="0002043A">
      <w:pPr>
        <w:pStyle w:val="23"/>
        <w:spacing w:before="62" w:after="62"/>
        <w:rPr>
          <w:lang w:val="de-DE"/>
        </w:rPr>
      </w:pPr>
      <w:r w:rsidRPr="0057675C">
        <w:rPr>
          <w:rFonts w:hint="eastAsia"/>
          <w:lang w:val="de-DE"/>
        </w:rPr>
        <w:t>若使用</w:t>
      </w:r>
      <w:r w:rsidRPr="0057675C">
        <w:rPr>
          <w:rFonts w:hint="eastAsia"/>
          <w:lang w:val="de-DE"/>
        </w:rPr>
        <w:t>ZLG</w:t>
      </w:r>
      <w:r w:rsidRPr="0057675C">
        <w:rPr>
          <w:lang w:val="de-DE"/>
        </w:rPr>
        <w:t>116</w:t>
      </w:r>
      <w:r w:rsidRPr="0057675C">
        <w:rPr>
          <w:rFonts w:hint="eastAsia"/>
          <w:lang w:val="de-DE"/>
        </w:rPr>
        <w:t>的</w:t>
      </w:r>
      <w:r w:rsidRPr="00711896">
        <w:rPr>
          <w:lang w:val="de-DE"/>
        </w:rPr>
        <w:t>I</w:t>
      </w:r>
      <w:r w:rsidRPr="00711896">
        <w:rPr>
          <w:vertAlign w:val="superscript"/>
          <w:lang w:val="de-DE"/>
        </w:rPr>
        <w:t>2</w:t>
      </w:r>
      <w:r w:rsidRPr="00711896">
        <w:rPr>
          <w:lang w:val="de-DE"/>
        </w:rPr>
        <w:t>C</w:t>
      </w:r>
      <w:r w:rsidRPr="0057675C">
        <w:rPr>
          <w:rFonts w:hint="eastAsia"/>
          <w:lang w:val="de-DE"/>
        </w:rPr>
        <w:t>1</w:t>
      </w:r>
      <w:r w:rsidRPr="0057675C">
        <w:rPr>
          <w:rFonts w:hint="eastAsia"/>
          <w:lang w:val="de-DE"/>
        </w:rPr>
        <w:t>与</w:t>
      </w:r>
      <w:r w:rsidRPr="0057675C">
        <w:rPr>
          <w:lang w:val="de-DE"/>
        </w:rPr>
        <w:t>LIS3MDL</w:t>
      </w:r>
      <w:r w:rsidRPr="0057675C">
        <w:rPr>
          <w:rFonts w:hint="eastAsia"/>
          <w:lang w:val="de-DE"/>
        </w:rPr>
        <w:t>通信，则</w:t>
      </w:r>
      <w:r w:rsidRPr="00711896">
        <w:rPr>
          <w:lang w:val="de-DE"/>
        </w:rPr>
        <w:t>I</w:t>
      </w:r>
      <w:r w:rsidRPr="00711896">
        <w:rPr>
          <w:vertAlign w:val="superscript"/>
          <w:lang w:val="de-DE"/>
        </w:rPr>
        <w:t>2</w:t>
      </w:r>
      <w:r w:rsidRPr="00711896">
        <w:rPr>
          <w:lang w:val="de-DE"/>
        </w:rPr>
        <w:t>C</w:t>
      </w:r>
      <w:r w:rsidRPr="0057675C">
        <w:rPr>
          <w:rFonts w:hint="eastAsia"/>
          <w:lang w:val="de-DE"/>
        </w:rPr>
        <w:t>句柄可以通过</w:t>
      </w:r>
      <w:r w:rsidRPr="0057675C">
        <w:rPr>
          <w:rFonts w:hint="eastAsia"/>
          <w:lang w:val="de-DE"/>
        </w:rPr>
        <w:t>ZLG</w:t>
      </w:r>
      <w:r w:rsidRPr="0057675C">
        <w:rPr>
          <w:lang w:val="de-DE"/>
        </w:rPr>
        <w:t>116</w:t>
      </w:r>
      <w:r w:rsidRPr="0057675C">
        <w:rPr>
          <w:rFonts w:hint="eastAsia"/>
          <w:lang w:val="de-DE"/>
        </w:rPr>
        <w:t>的</w:t>
      </w:r>
      <w:r w:rsidRPr="00711896">
        <w:rPr>
          <w:lang w:val="de-DE"/>
        </w:rPr>
        <w:t>I</w:t>
      </w:r>
      <w:r w:rsidRPr="00711896">
        <w:rPr>
          <w:vertAlign w:val="superscript"/>
          <w:lang w:val="de-DE"/>
        </w:rPr>
        <w:t>2</w:t>
      </w:r>
      <w:r w:rsidRPr="00711896">
        <w:rPr>
          <w:lang w:val="de-DE"/>
        </w:rPr>
        <w:t>C</w:t>
      </w:r>
      <w:r w:rsidRPr="0057675C">
        <w:rPr>
          <w:rFonts w:hint="eastAsia"/>
          <w:lang w:val="de-DE"/>
        </w:rPr>
        <w:t>1</w:t>
      </w:r>
      <w:r w:rsidRPr="0057675C">
        <w:rPr>
          <w:rFonts w:hint="eastAsia"/>
          <w:lang w:val="de-DE"/>
        </w:rPr>
        <w:t>实例初始化函数</w:t>
      </w:r>
      <w:r w:rsidRPr="0057675C">
        <w:rPr>
          <w:lang w:val="de-DE"/>
        </w:rPr>
        <w:t>am_</w:t>
      </w:r>
      <w:r w:rsidRPr="0057675C">
        <w:rPr>
          <w:rFonts w:hint="eastAsia"/>
          <w:lang w:val="de-DE"/>
        </w:rPr>
        <w:t>zlg</w:t>
      </w:r>
      <w:r w:rsidRPr="0057675C">
        <w:rPr>
          <w:lang w:val="de-DE"/>
        </w:rPr>
        <w:t>116_</w:t>
      </w:r>
      <w:r w:rsidRPr="0057675C">
        <w:rPr>
          <w:rFonts w:hint="eastAsia"/>
          <w:lang w:val="de-DE"/>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57675C">
          <w:rPr>
            <w:rFonts w:hint="eastAsia"/>
            <w:lang w:val="de-DE"/>
          </w:rPr>
          <w:t>2c</w:t>
        </w:r>
      </w:smartTag>
      <w:r w:rsidRPr="0057675C">
        <w:rPr>
          <w:lang w:val="de-DE"/>
        </w:rPr>
        <w:t>1_inst_init()</w:t>
      </w:r>
      <w:r w:rsidRPr="0057675C">
        <w:rPr>
          <w:rFonts w:hint="eastAsia"/>
          <w:lang w:val="de-DE"/>
        </w:rPr>
        <w:t>获得。即：</w:t>
      </w:r>
    </w:p>
    <w:p w14:paraId="3E9DC49B" w14:textId="77777777" w:rsidR="0002043A" w:rsidRDefault="0002043A" w:rsidP="0002043A">
      <w:pPr>
        <w:pStyle w:val="a5"/>
        <w:ind w:firstLineChars="200" w:firstLine="360"/>
      </w:pPr>
      <w:r w:rsidRPr="0057675C">
        <w:t>am_i2c_handle_t</w:t>
      </w:r>
      <w:r>
        <w:t xml:space="preserve"> </w:t>
      </w:r>
      <w:r w:rsidRPr="0057675C">
        <w:t xml:space="preserve"> i2c_handle = am_zlg116_i2c1_inst_init();</w:t>
      </w:r>
    </w:p>
    <w:p w14:paraId="458C4FCB" w14:textId="77777777" w:rsidR="0002043A" w:rsidRPr="0057675C" w:rsidRDefault="0002043A" w:rsidP="0002043A">
      <w:pPr>
        <w:pStyle w:val="23"/>
        <w:spacing w:before="62" w:after="62"/>
        <w:rPr>
          <w:lang w:val="de-DE"/>
        </w:rPr>
      </w:pPr>
      <w:r w:rsidRPr="0057675C">
        <w:rPr>
          <w:rFonts w:hint="eastAsia"/>
          <w:lang w:val="de-DE"/>
        </w:rPr>
        <w:t>获得的</w:t>
      </w:r>
      <w:r w:rsidRPr="00711896">
        <w:rPr>
          <w:lang w:val="de-DE"/>
        </w:rPr>
        <w:t>I</w:t>
      </w:r>
      <w:r w:rsidRPr="00711896">
        <w:rPr>
          <w:vertAlign w:val="superscript"/>
          <w:lang w:val="de-DE"/>
        </w:rPr>
        <w:t>2</w:t>
      </w:r>
      <w:r w:rsidRPr="00711896">
        <w:rPr>
          <w:lang w:val="de-DE"/>
        </w:rPr>
        <w:t>C</w:t>
      </w:r>
      <w:r w:rsidRPr="0057675C">
        <w:rPr>
          <w:rFonts w:hint="eastAsia"/>
          <w:lang w:val="de-DE"/>
        </w:rPr>
        <w:t>句柄可直接作为</w:t>
      </w:r>
      <w:r w:rsidRPr="0057675C">
        <w:rPr>
          <w:rFonts w:hint="eastAsia"/>
          <w:lang w:val="de-DE"/>
        </w:rPr>
        <w:t>i</w:t>
      </w:r>
      <w:smartTag w:uri="urn:schemas-microsoft-com:office:smarttags" w:element="chmetcnv">
        <w:smartTagPr>
          <w:attr w:name="UnitName" w:val="C"/>
          <w:attr w:name="SourceValue" w:val="2"/>
          <w:attr w:name="HasSpace" w:val="False"/>
          <w:attr w:name="Negative" w:val="False"/>
          <w:attr w:name="NumberType" w:val="1"/>
          <w:attr w:name="TCSC" w:val="0"/>
        </w:smartTagPr>
        <w:r w:rsidRPr="0057675C">
          <w:rPr>
            <w:rFonts w:hint="eastAsia"/>
            <w:lang w:val="de-DE"/>
          </w:rPr>
          <w:t>2c</w:t>
        </w:r>
      </w:smartTag>
      <w:r w:rsidRPr="0057675C">
        <w:rPr>
          <w:rFonts w:hint="eastAsia"/>
          <w:lang w:val="de-DE"/>
        </w:rPr>
        <w:t>_handle</w:t>
      </w:r>
      <w:r w:rsidRPr="0057675C">
        <w:rPr>
          <w:rFonts w:hint="eastAsia"/>
          <w:lang w:val="de-DE"/>
        </w:rPr>
        <w:t>的实参传递。</w:t>
      </w:r>
    </w:p>
    <w:p w14:paraId="32DDF54A" w14:textId="77777777" w:rsidR="0002043A" w:rsidRPr="00184227" w:rsidRDefault="0002043A" w:rsidP="0002043A">
      <w:pPr>
        <w:pStyle w:val="23"/>
        <w:spacing w:before="62" w:after="62"/>
        <w:rPr>
          <w:lang w:val="de-DE"/>
        </w:rPr>
      </w:pPr>
      <w:r w:rsidRPr="0057675C">
        <w:rPr>
          <w:rFonts w:hint="eastAsia"/>
          <w:lang w:val="de-DE"/>
        </w:rPr>
        <w:t>基于实例、实例信息和</w:t>
      </w:r>
      <w:r w:rsidRPr="00711896">
        <w:rPr>
          <w:lang w:val="de-DE"/>
        </w:rPr>
        <w:t>I</w:t>
      </w:r>
      <w:r w:rsidRPr="00711896">
        <w:rPr>
          <w:vertAlign w:val="superscript"/>
          <w:lang w:val="de-DE"/>
        </w:rPr>
        <w:t>2</w:t>
      </w:r>
      <w:r w:rsidRPr="00711896">
        <w:rPr>
          <w:lang w:val="de-DE"/>
        </w:rPr>
        <w:t>C</w:t>
      </w:r>
      <w:r w:rsidRPr="0057675C">
        <w:rPr>
          <w:rFonts w:hint="eastAsia"/>
          <w:lang w:val="de-DE"/>
        </w:rPr>
        <w:t>句柄，可以完成</w:t>
      </w:r>
      <w:r w:rsidRPr="0057675C">
        <w:rPr>
          <w:lang w:val="de-DE"/>
        </w:rPr>
        <w:t>LIS3MDL</w:t>
      </w:r>
      <w:r w:rsidRPr="0057675C">
        <w:rPr>
          <w:rFonts w:hint="eastAsia"/>
          <w:lang w:val="de-DE"/>
        </w:rPr>
        <w:t>的初始化。如下</w:t>
      </w:r>
      <w:r w:rsidRPr="00184227">
        <w:rPr>
          <w:rFonts w:hint="eastAsia"/>
          <w:lang w:val="de-DE"/>
        </w:rPr>
        <w:t>：</w:t>
      </w:r>
    </w:p>
    <w:p w14:paraId="0817E9DC" w14:textId="77777777" w:rsidR="0002043A" w:rsidRDefault="0002043A" w:rsidP="0002043A">
      <w:pPr>
        <w:pStyle w:val="a5"/>
        <w:ind w:firstLineChars="200" w:firstLine="360"/>
      </w:pPr>
      <w:r>
        <w:t>am_lis3mdl_init (&amp;__g_lis3mdl_dev,  &amp;__g_lis3mdl_devinfo,  i2c_handle);</w:t>
      </w:r>
    </w:p>
    <w:p w14:paraId="18734576" w14:textId="77777777" w:rsidR="0002043A" w:rsidRPr="0057675C" w:rsidRDefault="0002043A" w:rsidP="0002043A">
      <w:pPr>
        <w:pStyle w:val="23"/>
        <w:spacing w:before="62" w:after="62"/>
        <w:rPr>
          <w:lang w:val="de-DE"/>
        </w:rPr>
      </w:pPr>
      <w:r w:rsidRPr="00184227">
        <w:rPr>
          <w:rFonts w:hint="eastAsia"/>
        </w:rPr>
        <w:t>初</w:t>
      </w:r>
      <w:r w:rsidRPr="0057675C">
        <w:rPr>
          <w:rFonts w:hint="eastAsia"/>
          <w:lang w:val="de-DE"/>
        </w:rPr>
        <w:t>始化函数的返回值即为</w:t>
      </w:r>
      <w:r w:rsidRPr="0057675C">
        <w:rPr>
          <w:lang w:val="de-DE"/>
        </w:rPr>
        <w:t>LIS3MDL</w:t>
      </w:r>
      <w:r w:rsidRPr="0057675C">
        <w:rPr>
          <w:rFonts w:hint="eastAsia"/>
          <w:lang w:val="de-DE"/>
        </w:rPr>
        <w:t>传感器的句柄，若返回值为</w:t>
      </w:r>
      <w:r w:rsidRPr="0057675C">
        <w:rPr>
          <w:rFonts w:hint="eastAsia"/>
          <w:lang w:val="de-DE"/>
        </w:rPr>
        <w:t>NULL</w:t>
      </w:r>
      <w:r w:rsidRPr="0057675C">
        <w:rPr>
          <w:rFonts w:hint="eastAsia"/>
          <w:lang w:val="de-DE"/>
        </w:rPr>
        <w:t>，说明初始化失败；若返回值不为</w:t>
      </w:r>
      <w:r w:rsidRPr="0057675C">
        <w:rPr>
          <w:rFonts w:hint="eastAsia"/>
          <w:lang w:val="de-DE"/>
        </w:rPr>
        <w:t>NULL</w:t>
      </w:r>
      <w:r w:rsidRPr="0057675C">
        <w:rPr>
          <w:rFonts w:hint="eastAsia"/>
          <w:lang w:val="de-DE"/>
        </w:rPr>
        <w:t>，说明返回了有效的</w:t>
      </w:r>
      <w:r w:rsidRPr="0057675C">
        <w:rPr>
          <w:rFonts w:hint="eastAsia"/>
          <w:lang w:val="de-DE"/>
        </w:rPr>
        <w:t>handle</w:t>
      </w:r>
      <w:r w:rsidRPr="0057675C">
        <w:rPr>
          <w:rFonts w:hint="eastAsia"/>
          <w:lang w:val="de-DE"/>
        </w:rPr>
        <w:t>，其可以作为</w:t>
      </w:r>
      <w:r w:rsidRPr="0057675C">
        <w:rPr>
          <w:lang w:val="de-DE"/>
        </w:rPr>
        <w:t>LIS3MDL</w:t>
      </w:r>
      <w:r w:rsidRPr="0057675C">
        <w:rPr>
          <w:rFonts w:hint="eastAsia"/>
          <w:lang w:val="de-DE"/>
        </w:rPr>
        <w:t>接口函数的参数。</w:t>
      </w:r>
    </w:p>
    <w:p w14:paraId="193C7D9C" w14:textId="77777777" w:rsidR="0002043A" w:rsidRDefault="0002043A" w:rsidP="0002043A">
      <w:pPr>
        <w:pStyle w:val="30"/>
        <w:rPr>
          <w:lang w:val="de-DE"/>
        </w:rPr>
      </w:pPr>
      <w:bookmarkStart w:id="628" w:name="_Toc528240373"/>
      <w:bookmarkStart w:id="629" w:name="_Toc528685856"/>
      <w:bookmarkStart w:id="630" w:name="_Toc528750860"/>
      <w:bookmarkStart w:id="631" w:name="_Toc6175889"/>
      <w:r w:rsidRPr="0057675C">
        <w:rPr>
          <w:lang w:val="de-DE"/>
        </w:rPr>
        <w:t>LIS3MD</w:t>
      </w:r>
      <w:r>
        <w:rPr>
          <w:lang w:val="de-DE"/>
        </w:rPr>
        <w:t>L</w:t>
      </w:r>
      <w:r>
        <w:rPr>
          <w:lang w:val="de-DE"/>
        </w:rPr>
        <w:t>接口函数</w:t>
      </w:r>
      <w:bookmarkEnd w:id="628"/>
      <w:bookmarkEnd w:id="629"/>
      <w:bookmarkEnd w:id="630"/>
      <w:bookmarkEnd w:id="631"/>
    </w:p>
    <w:p w14:paraId="40AB96EC" w14:textId="4F9FE400" w:rsidR="0002043A" w:rsidRDefault="0002043A" w:rsidP="0002043A">
      <w:pPr>
        <w:pStyle w:val="23"/>
        <w:spacing w:before="62" w:after="62"/>
        <w:rPr>
          <w:lang w:val="de-DE"/>
        </w:rPr>
      </w:pPr>
      <w:r>
        <w:rPr>
          <w:rFonts w:hint="eastAsia"/>
          <w:lang w:val="de-DE"/>
        </w:rPr>
        <w:t>当初始化</w:t>
      </w:r>
      <w:r w:rsidRPr="0057675C">
        <w:rPr>
          <w:rFonts w:hint="eastAsia"/>
          <w:lang w:val="de-DE"/>
        </w:rPr>
        <w:t>完成后，即可使用</w:t>
      </w:r>
      <w:r w:rsidRPr="0057675C">
        <w:rPr>
          <w:lang w:val="de-DE"/>
        </w:rPr>
        <w:t>LIS3MDL</w:t>
      </w:r>
      <w:r w:rsidRPr="0057675C">
        <w:rPr>
          <w:lang w:val="de-DE"/>
        </w:rPr>
        <w:t>的接口函数</w:t>
      </w:r>
      <w:r>
        <w:rPr>
          <w:rFonts w:hint="eastAsia"/>
          <w:lang w:val="de-DE"/>
        </w:rPr>
        <w:t>，详见</w:t>
      </w:r>
      <w:r>
        <w:rPr>
          <w:lang w:val="de-DE"/>
        </w:rPr>
        <w:fldChar w:fldCharType="begin"/>
      </w:r>
      <w:r>
        <w:rPr>
          <w:lang w:val="de-DE"/>
        </w:rPr>
        <w:instrText xml:space="preserve"> </w:instrText>
      </w:r>
      <w:r>
        <w:rPr>
          <w:rFonts w:hint="eastAsia"/>
          <w:lang w:val="de-DE"/>
        </w:rPr>
        <w:instrText>REF _Ref528684580 \h</w:instrText>
      </w:r>
      <w:r>
        <w:rPr>
          <w:lang w:val="de-DE"/>
        </w:rPr>
        <w:instrText xml:space="preserve"> </w:instrText>
      </w:r>
      <w:r>
        <w:rPr>
          <w:lang w:val="de-DE"/>
        </w:rPr>
      </w:r>
      <w:r>
        <w:rPr>
          <w:lang w:val="de-DE"/>
        </w:rPr>
        <w:fldChar w:fldCharType="separate"/>
      </w:r>
      <w:r w:rsidR="00B93B10">
        <w:rPr>
          <w:rFonts w:hint="eastAsia"/>
        </w:rPr>
        <w:t>表</w:t>
      </w:r>
      <w:r w:rsidR="00B93B10">
        <w:rPr>
          <w:noProof/>
        </w:rPr>
        <w:t>5</w:t>
      </w:r>
      <w:r w:rsidR="00B93B10">
        <w:t>.</w:t>
      </w:r>
      <w:r w:rsidR="00B93B10">
        <w:rPr>
          <w:noProof/>
        </w:rPr>
        <w:t>31</w:t>
      </w:r>
      <w:r>
        <w:rPr>
          <w:lang w:val="de-DE"/>
        </w:rPr>
        <w:fldChar w:fldCharType="end"/>
      </w:r>
      <w:r>
        <w:rPr>
          <w:rFonts w:hint="eastAsia"/>
          <w:lang w:val="de-DE"/>
        </w:rPr>
        <w:t>。</w:t>
      </w:r>
    </w:p>
    <w:p w14:paraId="11C9BFFE" w14:textId="77777777" w:rsidR="0002043A" w:rsidRDefault="0002043A" w:rsidP="0002043A">
      <w:pPr>
        <w:pStyle w:val="a7"/>
        <w:keepNext/>
      </w:pPr>
      <w:bookmarkStart w:id="632" w:name="_Ref528684580"/>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93B10">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93B10">
        <w:rPr>
          <w:noProof/>
        </w:rPr>
        <w:t>31</w:t>
      </w:r>
      <w:r>
        <w:fldChar w:fldCharType="end"/>
      </w:r>
      <w:bookmarkEnd w:id="632"/>
      <w:r>
        <w:t xml:space="preserve">  LIS3MSL</w:t>
      </w:r>
      <w:r w:rsidRPr="00DA776E">
        <w:rPr>
          <w:rFonts w:hint="eastAsia"/>
        </w:rPr>
        <w:t>的接口函数</w:t>
      </w:r>
    </w:p>
    <w:tbl>
      <w:tblPr>
        <w:tblW w:w="5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4"/>
        <w:gridCol w:w="1321"/>
      </w:tblGrid>
      <w:tr w:rsidR="0002043A" w:rsidRPr="00CE1551" w14:paraId="1B912BA9" w14:textId="77777777" w:rsidTr="00BF4B74">
        <w:trPr>
          <w:jc w:val="center"/>
        </w:trPr>
        <w:tc>
          <w:tcPr>
            <w:tcW w:w="4564" w:type="dxa"/>
            <w:tcBorders>
              <w:top w:val="thinThickSmallGap" w:sz="24" w:space="0" w:color="auto"/>
              <w:left w:val="single" w:sz="6" w:space="0" w:color="000000"/>
              <w:bottom w:val="double" w:sz="4" w:space="0" w:color="auto"/>
              <w:right w:val="double" w:sz="4" w:space="0" w:color="auto"/>
            </w:tcBorders>
            <w:shd w:val="pct10" w:color="auto" w:fill="auto"/>
          </w:tcPr>
          <w:p w14:paraId="03D7281A" w14:textId="77777777" w:rsidR="0002043A" w:rsidRPr="00CE1551" w:rsidRDefault="0002043A" w:rsidP="00BF4B74">
            <w:pPr>
              <w:pStyle w:val="ab"/>
              <w:spacing w:before="62" w:after="62"/>
              <w:rPr>
                <w:color w:val="000000"/>
              </w:rPr>
            </w:pPr>
            <w:r w:rsidRPr="00CE1551">
              <w:rPr>
                <w:rFonts w:hint="eastAsia"/>
                <w:color w:val="000000"/>
              </w:rPr>
              <w:t>函数原型</w:t>
            </w:r>
          </w:p>
        </w:tc>
        <w:tc>
          <w:tcPr>
            <w:tcW w:w="1321" w:type="dxa"/>
            <w:tcBorders>
              <w:top w:val="thinThickSmallGap" w:sz="24" w:space="0" w:color="auto"/>
              <w:left w:val="double" w:sz="4" w:space="0" w:color="auto"/>
              <w:bottom w:val="double" w:sz="4" w:space="0" w:color="auto"/>
              <w:right w:val="single" w:sz="6" w:space="0" w:color="000000"/>
            </w:tcBorders>
            <w:shd w:val="pct10" w:color="auto" w:fill="auto"/>
          </w:tcPr>
          <w:p w14:paraId="702A2317" w14:textId="77777777" w:rsidR="0002043A" w:rsidRPr="00CE1551" w:rsidRDefault="0002043A" w:rsidP="00BF4B74">
            <w:pPr>
              <w:pStyle w:val="ab"/>
              <w:spacing w:before="62" w:after="62"/>
              <w:rPr>
                <w:color w:val="000000"/>
              </w:rPr>
            </w:pPr>
            <w:r w:rsidRPr="00CE1551">
              <w:rPr>
                <w:rFonts w:hint="eastAsia"/>
                <w:color w:val="000000"/>
              </w:rPr>
              <w:t>功能简介</w:t>
            </w:r>
          </w:p>
        </w:tc>
      </w:tr>
      <w:tr w:rsidR="0002043A" w:rsidRPr="00726540" w14:paraId="27D3A3FC" w14:textId="77777777" w:rsidTr="00BF4B74">
        <w:trPr>
          <w:jc w:val="center"/>
        </w:trPr>
        <w:tc>
          <w:tcPr>
            <w:tcW w:w="4564" w:type="dxa"/>
            <w:tcBorders>
              <w:top w:val="single" w:sz="6" w:space="0" w:color="000000"/>
              <w:left w:val="single" w:sz="6" w:space="0" w:color="000000"/>
              <w:bottom w:val="single" w:sz="6" w:space="0" w:color="000000"/>
              <w:right w:val="double" w:sz="4" w:space="0" w:color="auto"/>
            </w:tcBorders>
            <w:vAlign w:val="center"/>
          </w:tcPr>
          <w:p w14:paraId="2B44A114" w14:textId="77777777" w:rsidR="0002043A" w:rsidRDefault="0002043A" w:rsidP="00BF4B74">
            <w:pPr>
              <w:pStyle w:val="af5"/>
            </w:pPr>
            <w:r>
              <w:t xml:space="preserve">int </w:t>
            </w:r>
            <w:r w:rsidRPr="006D4913">
              <w:t>am_lis3mdl_read (am_lis3mdl_han</w:t>
            </w:r>
            <w:r>
              <w:t>dle_t handle,</w:t>
            </w:r>
          </w:p>
          <w:p w14:paraId="02E435F7" w14:textId="77777777" w:rsidR="0002043A" w:rsidRPr="00F3369C" w:rsidRDefault="0002043A" w:rsidP="00BF4B74">
            <w:pPr>
              <w:pStyle w:val="af5"/>
              <w:ind w:firstLineChars="800" w:firstLine="1440"/>
            </w:pPr>
            <w:r>
              <w:t xml:space="preserve"> uint16_t           *p_data);</w:t>
            </w:r>
          </w:p>
        </w:tc>
        <w:tc>
          <w:tcPr>
            <w:tcW w:w="1321" w:type="dxa"/>
            <w:tcBorders>
              <w:top w:val="single" w:sz="6" w:space="0" w:color="000000"/>
              <w:left w:val="double" w:sz="4" w:space="0" w:color="auto"/>
              <w:bottom w:val="single" w:sz="6" w:space="0" w:color="000000"/>
              <w:right w:val="single" w:sz="6" w:space="0" w:color="000000"/>
            </w:tcBorders>
            <w:vAlign w:val="center"/>
          </w:tcPr>
          <w:p w14:paraId="07F6F2F7" w14:textId="77777777" w:rsidR="0002043A" w:rsidRPr="00726540" w:rsidRDefault="0002043A" w:rsidP="00BF4B74">
            <w:pPr>
              <w:pStyle w:val="ad"/>
              <w:spacing w:before="62" w:after="62"/>
              <w:rPr>
                <w:lang w:val="de-DE"/>
              </w:rPr>
            </w:pPr>
            <w:r w:rsidRPr="006D4913">
              <w:rPr>
                <w:rFonts w:hint="eastAsia"/>
              </w:rPr>
              <w:t>磁场强度</w:t>
            </w:r>
            <w:r>
              <w:rPr>
                <w:rFonts w:hint="eastAsia"/>
              </w:rPr>
              <w:t>读取</w:t>
            </w:r>
          </w:p>
        </w:tc>
      </w:tr>
      <w:tr w:rsidR="0002043A" w:rsidRPr="00CE1551" w14:paraId="2A3B4004" w14:textId="77777777" w:rsidTr="00BF4B74">
        <w:trPr>
          <w:trHeight w:val="350"/>
          <w:jc w:val="center"/>
        </w:trPr>
        <w:tc>
          <w:tcPr>
            <w:tcW w:w="4564" w:type="dxa"/>
            <w:tcBorders>
              <w:top w:val="single" w:sz="6" w:space="0" w:color="000000"/>
              <w:left w:val="single" w:sz="6" w:space="0" w:color="000000"/>
              <w:bottom w:val="thickThinSmallGap" w:sz="24" w:space="0" w:color="auto"/>
              <w:right w:val="double" w:sz="4" w:space="0" w:color="auto"/>
            </w:tcBorders>
            <w:vAlign w:val="center"/>
          </w:tcPr>
          <w:p w14:paraId="7D46B222" w14:textId="77777777" w:rsidR="0002043A" w:rsidRDefault="0002043A" w:rsidP="00BF4B74">
            <w:pPr>
              <w:pStyle w:val="af5"/>
            </w:pPr>
            <w:r w:rsidRPr="006D4913">
              <w:t>int am_lis3mdl_read_temp (am_lis3mdl_h</w:t>
            </w:r>
            <w:r>
              <w:t>andle_t handle,</w:t>
            </w:r>
          </w:p>
          <w:p w14:paraId="1C2CAAC4" w14:textId="77777777" w:rsidR="0002043A" w:rsidRPr="00F3369C" w:rsidRDefault="0002043A" w:rsidP="00BF4B74">
            <w:pPr>
              <w:pStyle w:val="af5"/>
              <w:ind w:firstLineChars="1050" w:firstLine="1890"/>
            </w:pPr>
            <w:r>
              <w:t xml:space="preserve"> int8_t             *p_temp);</w:t>
            </w:r>
          </w:p>
        </w:tc>
        <w:tc>
          <w:tcPr>
            <w:tcW w:w="1321" w:type="dxa"/>
            <w:tcBorders>
              <w:top w:val="single" w:sz="6" w:space="0" w:color="000000"/>
              <w:left w:val="double" w:sz="4" w:space="0" w:color="auto"/>
              <w:bottom w:val="thickThinSmallGap" w:sz="24" w:space="0" w:color="auto"/>
              <w:right w:val="single" w:sz="6" w:space="0" w:color="000000"/>
            </w:tcBorders>
            <w:vAlign w:val="center"/>
          </w:tcPr>
          <w:p w14:paraId="789FEC5A" w14:textId="77777777" w:rsidR="0002043A" w:rsidRPr="00CE1551" w:rsidRDefault="0002043A" w:rsidP="00BF4B74">
            <w:pPr>
              <w:pStyle w:val="ad"/>
              <w:spacing w:before="62" w:after="62"/>
              <w:rPr>
                <w:color w:val="000000"/>
              </w:rPr>
            </w:pPr>
            <w:r>
              <w:rPr>
                <w:rFonts w:hint="eastAsia"/>
              </w:rPr>
              <w:t>温度读取</w:t>
            </w:r>
          </w:p>
        </w:tc>
      </w:tr>
    </w:tbl>
    <w:p w14:paraId="3E13B517" w14:textId="77777777" w:rsidR="0002043A" w:rsidRPr="0015697A" w:rsidRDefault="0002043A" w:rsidP="00A141DF">
      <w:pPr>
        <w:pStyle w:val="23"/>
        <w:numPr>
          <w:ilvl w:val="0"/>
          <w:numId w:val="80"/>
        </w:numPr>
        <w:spacing w:before="62" w:after="62"/>
        <w:rPr>
          <w:b/>
          <w:lang w:val="de-DE"/>
        </w:rPr>
      </w:pPr>
      <w:r w:rsidRPr="0015697A">
        <w:rPr>
          <w:rFonts w:hint="eastAsia"/>
          <w:b/>
          <w:lang w:val="de-DE"/>
        </w:rPr>
        <w:t>磁场强度读取</w:t>
      </w:r>
    </w:p>
    <w:p w14:paraId="151712D1" w14:textId="77777777" w:rsidR="0002043A" w:rsidRDefault="0002043A" w:rsidP="0002043A">
      <w:pPr>
        <w:pStyle w:val="23"/>
        <w:spacing w:before="62" w:after="62"/>
      </w:pPr>
      <w:r w:rsidRPr="00C662B7">
        <w:rPr>
          <w:rFonts w:hint="eastAsia"/>
        </w:rPr>
        <w:t>读取</w:t>
      </w:r>
      <w:r w:rsidRPr="00C662B7">
        <w:rPr>
          <w:rFonts w:hint="eastAsia"/>
          <w:lang w:val="de-DE"/>
        </w:rPr>
        <w:t>磁场强度</w:t>
      </w:r>
      <w:r w:rsidRPr="00C662B7">
        <w:rPr>
          <w:rFonts w:hint="eastAsia"/>
        </w:rPr>
        <w:t>参数，当实例初始化完成获取句柄后，获取</w:t>
      </w:r>
      <w:r w:rsidRPr="00C662B7">
        <w:rPr>
          <w:rFonts w:hint="eastAsia"/>
          <w:lang w:val="de-DE"/>
        </w:rPr>
        <w:t>磁场强度</w:t>
      </w:r>
      <w:r w:rsidRPr="00C662B7">
        <w:rPr>
          <w:rFonts w:hint="eastAsia"/>
        </w:rPr>
        <w:t>并做处理，实例初始化如下所示：</w:t>
      </w:r>
    </w:p>
    <w:p w14:paraId="31399F23" w14:textId="77777777" w:rsidR="0002043A" w:rsidRDefault="0002043A" w:rsidP="0002043A">
      <w:pPr>
        <w:pStyle w:val="a5"/>
        <w:ind w:firstLineChars="200" w:firstLine="360"/>
      </w:pPr>
      <w:r w:rsidRPr="00C662B7">
        <w:t>am_lis3mdl_handle_t handle;</w:t>
      </w:r>
    </w:p>
    <w:p w14:paraId="0A9AD8EF" w14:textId="77777777" w:rsidR="0002043A" w:rsidRDefault="0002043A" w:rsidP="0002043A">
      <w:pPr>
        <w:pStyle w:val="a5"/>
        <w:ind w:firstLineChars="200" w:firstLine="360"/>
      </w:pPr>
      <w:r w:rsidRPr="00C662B7">
        <w:t>hand</w:t>
      </w:r>
      <w:r>
        <w:t>le = am_lis3mdl_inst_init();</w:t>
      </w:r>
    </w:p>
    <w:p w14:paraId="71810CC8" w14:textId="77777777" w:rsidR="0002043A" w:rsidRDefault="0002043A" w:rsidP="0002043A">
      <w:pPr>
        <w:pStyle w:val="23"/>
        <w:spacing w:before="62" w:after="62"/>
        <w:rPr>
          <w:lang w:val="de-DE"/>
        </w:rPr>
      </w:pPr>
      <w:r>
        <w:rPr>
          <w:rFonts w:hint="eastAsia"/>
          <w:lang w:val="de-DE"/>
        </w:rPr>
        <w:t>当</w:t>
      </w:r>
      <w:r>
        <w:rPr>
          <w:lang w:val="de-DE"/>
        </w:rPr>
        <w:t>初始化完成，即可使用接口函数读取当前</w:t>
      </w:r>
      <w:r w:rsidRPr="00C662B7">
        <w:rPr>
          <w:rFonts w:hint="eastAsia"/>
          <w:lang w:val="de-DE"/>
        </w:rPr>
        <w:t>磁场强度</w:t>
      </w:r>
      <w:r>
        <w:rPr>
          <w:lang w:val="de-DE"/>
        </w:rPr>
        <w:t>信息，</w:t>
      </w:r>
      <w:r>
        <w:rPr>
          <w:rFonts w:hint="eastAsia"/>
          <w:lang w:val="de-DE"/>
        </w:rPr>
        <w:t>调用该</w:t>
      </w:r>
      <w:r>
        <w:rPr>
          <w:lang w:val="de-DE"/>
        </w:rPr>
        <w:t>函数，即可读取</w:t>
      </w:r>
      <w:r w:rsidRPr="00C662B7">
        <w:rPr>
          <w:rFonts w:hint="eastAsia"/>
          <w:lang w:val="de-DE"/>
        </w:rPr>
        <w:t>磁场强度</w:t>
      </w:r>
      <w:r>
        <w:rPr>
          <w:lang w:val="de-DE"/>
        </w:rPr>
        <w:t>信息</w:t>
      </w:r>
      <w:r>
        <w:rPr>
          <w:rFonts w:hint="eastAsia"/>
          <w:lang w:val="de-DE"/>
        </w:rPr>
        <w:t>，</w:t>
      </w:r>
      <w:r>
        <w:rPr>
          <w:lang w:val="de-DE"/>
        </w:rPr>
        <w:t>详见</w:t>
      </w:r>
      <w:r>
        <w:rPr>
          <w:lang w:val="de-DE"/>
        </w:rPr>
        <w:fldChar w:fldCharType="begin"/>
      </w:r>
      <w:r>
        <w:rPr>
          <w:lang w:val="de-DE"/>
        </w:rPr>
        <w:instrText xml:space="preserve"> REF _Ref528684900 \h </w:instrText>
      </w:r>
      <w:r>
        <w:rPr>
          <w:lang w:val="de-DE"/>
        </w:rPr>
      </w:r>
      <w:r>
        <w:rPr>
          <w:lang w:val="de-DE"/>
        </w:rPr>
        <w:fldChar w:fldCharType="separate"/>
      </w:r>
      <w:r w:rsidR="00B93B10" w:rsidRPr="00C662B7">
        <w:rPr>
          <w:rFonts w:hint="eastAsia"/>
        </w:rPr>
        <w:t>程序清单</w:t>
      </w:r>
      <w:r w:rsidR="00B93B10">
        <w:rPr>
          <w:noProof/>
        </w:rPr>
        <w:t>5</w:t>
      </w:r>
      <w:r w:rsidR="00B93B10">
        <w:t>.</w:t>
      </w:r>
      <w:r w:rsidR="00B93B10">
        <w:rPr>
          <w:noProof/>
        </w:rPr>
        <w:t>92</w:t>
      </w:r>
      <w:r>
        <w:rPr>
          <w:lang w:val="de-DE"/>
        </w:rPr>
        <w:fldChar w:fldCharType="end"/>
      </w:r>
      <w:r>
        <w:rPr>
          <w:rFonts w:hint="eastAsia"/>
          <w:lang w:val="de-DE"/>
        </w:rPr>
        <w:t>。</w:t>
      </w:r>
    </w:p>
    <w:p w14:paraId="7ED44B30" w14:textId="2167BE68" w:rsidR="0002043A" w:rsidRPr="00C662B7" w:rsidRDefault="0002043A" w:rsidP="0002043A">
      <w:pPr>
        <w:pStyle w:val="a7"/>
        <w:rPr>
          <w:lang w:val="de-DE"/>
        </w:rPr>
      </w:pPr>
      <w:bookmarkStart w:id="633" w:name="_Ref528684900"/>
      <w:r w:rsidRPr="00C662B7">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93</w:t>
      </w:r>
      <w:r w:rsidR="00A26C7F">
        <w:fldChar w:fldCharType="end"/>
      </w:r>
      <w:bookmarkEnd w:id="633"/>
      <w:r>
        <w:t xml:space="preserve">  </w:t>
      </w:r>
      <w:r>
        <w:rPr>
          <w:rFonts w:hint="eastAsia"/>
        </w:rPr>
        <w:t>使用</w:t>
      </w:r>
      <w:r w:rsidRPr="0057675C">
        <w:rPr>
          <w:lang w:val="de-DE"/>
        </w:rPr>
        <w:t>LIS3MDL</w:t>
      </w:r>
      <w:r>
        <w:rPr>
          <w:rFonts w:hint="eastAsia"/>
        </w:rPr>
        <w:t>获取当前</w:t>
      </w:r>
      <w:r w:rsidRPr="00C662B7">
        <w:rPr>
          <w:rFonts w:hint="eastAsia"/>
          <w:lang w:val="de-DE"/>
        </w:rPr>
        <w:t>磁场强度</w:t>
      </w:r>
    </w:p>
    <w:p w14:paraId="31557E6E" w14:textId="77777777" w:rsidR="0002043A" w:rsidRPr="00C662B7" w:rsidRDefault="0002043A" w:rsidP="00C84185">
      <w:pPr>
        <w:pStyle w:val="a5"/>
        <w:ind w:firstLine="420"/>
      </w:pPr>
      <w:r w:rsidRPr="00C662B7">
        <w:t>/**</w:t>
      </w:r>
    </w:p>
    <w:p w14:paraId="37DFFD88" w14:textId="77777777" w:rsidR="0002043A" w:rsidRPr="00C662B7" w:rsidRDefault="0002043A" w:rsidP="00C84185">
      <w:pPr>
        <w:pStyle w:val="a5"/>
        <w:ind w:firstLine="420"/>
      </w:pPr>
      <w:r w:rsidRPr="00C662B7">
        <w:rPr>
          <w:rFonts w:hint="eastAsia"/>
        </w:rPr>
        <w:t xml:space="preserve"> * \brief LIS3MDL</w:t>
      </w:r>
      <w:r w:rsidRPr="00C662B7">
        <w:rPr>
          <w:rFonts w:hint="eastAsia"/>
        </w:rPr>
        <w:t>传感器读取三轴磁数值</w:t>
      </w:r>
    </w:p>
    <w:p w14:paraId="270E0D65" w14:textId="77777777" w:rsidR="0002043A" w:rsidRPr="00C662B7" w:rsidRDefault="0002043A" w:rsidP="00C84185">
      <w:pPr>
        <w:pStyle w:val="a5"/>
        <w:ind w:firstLine="420"/>
      </w:pPr>
      <w:r w:rsidRPr="00C662B7">
        <w:t xml:space="preserve"> */</w:t>
      </w:r>
    </w:p>
    <w:p w14:paraId="61249E00" w14:textId="77777777" w:rsidR="0002043A" w:rsidRPr="00C662B7" w:rsidRDefault="0002043A" w:rsidP="00C84185">
      <w:pPr>
        <w:pStyle w:val="a5"/>
        <w:ind w:firstLine="420"/>
      </w:pPr>
      <w:r w:rsidRPr="00C662B7">
        <w:t>int am_lis3mdl_read (am_lis3mdl_handle_t handle, uint16_t *p_data)</w:t>
      </w:r>
    </w:p>
    <w:p w14:paraId="54CE5CAF" w14:textId="77777777" w:rsidR="0002043A" w:rsidRPr="00C662B7" w:rsidRDefault="0002043A" w:rsidP="00C84185">
      <w:pPr>
        <w:pStyle w:val="a5"/>
        <w:ind w:firstLine="420"/>
      </w:pPr>
      <w:r w:rsidRPr="00C662B7">
        <w:lastRenderedPageBreak/>
        <w:t>{</w:t>
      </w:r>
    </w:p>
    <w:p w14:paraId="0BC69AFE" w14:textId="77777777" w:rsidR="0002043A" w:rsidRPr="00C662B7" w:rsidRDefault="0002043A" w:rsidP="00C84185">
      <w:pPr>
        <w:pStyle w:val="a5"/>
        <w:ind w:firstLine="420"/>
      </w:pPr>
      <w:r>
        <w:rPr>
          <w:rFonts w:hint="eastAsia"/>
        </w:rPr>
        <w:t xml:space="preserve">    //</w:t>
      </w:r>
      <w:r w:rsidRPr="00C662B7">
        <w:rPr>
          <w:rFonts w:hint="eastAsia"/>
        </w:rPr>
        <w:t xml:space="preserve"> </w:t>
      </w:r>
      <w:r w:rsidRPr="00C662B7">
        <w:rPr>
          <w:rFonts w:hint="eastAsia"/>
        </w:rPr>
        <w:t>用于存放读取的值</w:t>
      </w:r>
    </w:p>
    <w:p w14:paraId="5D34A796" w14:textId="77777777" w:rsidR="0002043A" w:rsidRPr="00C662B7" w:rsidRDefault="0002043A" w:rsidP="00C84185">
      <w:pPr>
        <w:pStyle w:val="a5"/>
        <w:ind w:firstLine="420"/>
      </w:pPr>
      <w:r>
        <w:t xml:space="preserve">    uint8_t</w:t>
      </w:r>
      <w:r w:rsidRPr="00C662B7">
        <w:t xml:space="preserve"> temp_value[6] = {0};</w:t>
      </w:r>
    </w:p>
    <w:p w14:paraId="480E10DD" w14:textId="77777777" w:rsidR="0002043A" w:rsidRPr="00C662B7" w:rsidRDefault="0002043A" w:rsidP="00C84185">
      <w:pPr>
        <w:pStyle w:val="a5"/>
        <w:ind w:firstLine="420"/>
      </w:pPr>
      <w:r>
        <w:t xml:space="preserve">    int ret </w:t>
      </w:r>
      <w:r w:rsidRPr="00C662B7">
        <w:t>= AM_OK;</w:t>
      </w:r>
    </w:p>
    <w:p w14:paraId="5EA9D349" w14:textId="77777777" w:rsidR="0002043A" w:rsidRPr="00C662B7" w:rsidRDefault="0002043A" w:rsidP="00C84185">
      <w:pPr>
        <w:pStyle w:val="a5"/>
        <w:ind w:firstLine="420"/>
      </w:pPr>
      <w:r w:rsidRPr="00C662B7">
        <w:rPr>
          <w:rFonts w:hint="eastAsia"/>
        </w:rPr>
        <w:t xml:space="preserve">    /</w:t>
      </w:r>
      <w:r>
        <w:t>/</w:t>
      </w:r>
      <w:r w:rsidRPr="00C662B7">
        <w:rPr>
          <w:rFonts w:hint="eastAsia"/>
        </w:rPr>
        <w:t xml:space="preserve"> I2C</w:t>
      </w:r>
      <w:r w:rsidRPr="00C662B7">
        <w:rPr>
          <w:rFonts w:hint="eastAsia"/>
        </w:rPr>
        <w:t>设备指针</w:t>
      </w:r>
    </w:p>
    <w:p w14:paraId="341B9207" w14:textId="77777777" w:rsidR="0002043A" w:rsidRPr="00C662B7" w:rsidRDefault="0002043A" w:rsidP="00C84185">
      <w:pPr>
        <w:pStyle w:val="a5"/>
        <w:ind w:firstLine="420"/>
      </w:pPr>
      <w:r w:rsidRPr="00C662B7">
        <w:t xml:space="preserve">    am_i2c_device_t *p_i2c_dev = &amp;(handle-&gt;i2c_dev);</w:t>
      </w:r>
    </w:p>
    <w:p w14:paraId="20BDEFB6" w14:textId="77777777" w:rsidR="0002043A" w:rsidRPr="00C662B7" w:rsidRDefault="0002043A" w:rsidP="00C84185">
      <w:pPr>
        <w:pStyle w:val="a5"/>
        <w:ind w:firstLine="420"/>
      </w:pPr>
      <w:r w:rsidRPr="00C662B7">
        <w:rPr>
          <w:rFonts w:hint="eastAsia"/>
        </w:rPr>
        <w:t xml:space="preserve">    /</w:t>
      </w:r>
      <w:r>
        <w:t>/</w:t>
      </w:r>
      <w:r w:rsidRPr="00C662B7">
        <w:rPr>
          <w:rFonts w:hint="eastAsia"/>
        </w:rPr>
        <w:t xml:space="preserve"> </w:t>
      </w:r>
      <w:r w:rsidRPr="00C662B7">
        <w:rPr>
          <w:rFonts w:hint="eastAsia"/>
        </w:rPr>
        <w:t>读取原始数据</w:t>
      </w:r>
    </w:p>
    <w:p w14:paraId="31A1D270" w14:textId="77777777" w:rsidR="0002043A" w:rsidRPr="00C662B7" w:rsidRDefault="0002043A" w:rsidP="00C84185">
      <w:pPr>
        <w:pStyle w:val="a5"/>
        <w:ind w:firstLine="420"/>
      </w:pPr>
      <w:r w:rsidRPr="00C662B7">
        <w:t xml:space="preserve">    ret = am_i2c_read (p_i2c_dev, LIS3MDL_OUT_X_L, temp_value, 6);</w:t>
      </w:r>
    </w:p>
    <w:p w14:paraId="2812EACE" w14:textId="77777777" w:rsidR="0002043A" w:rsidRPr="00C662B7" w:rsidRDefault="0002043A" w:rsidP="00C84185">
      <w:pPr>
        <w:pStyle w:val="a5"/>
        <w:ind w:firstLine="420"/>
      </w:pPr>
      <w:r w:rsidRPr="00C662B7">
        <w:rPr>
          <w:rFonts w:hint="eastAsia"/>
        </w:rPr>
        <w:t xml:space="preserve">    /</w:t>
      </w:r>
      <w:r>
        <w:t>/</w:t>
      </w:r>
      <w:r w:rsidRPr="00C662B7">
        <w:rPr>
          <w:rFonts w:hint="eastAsia"/>
        </w:rPr>
        <w:t xml:space="preserve"> </w:t>
      </w:r>
      <w:r w:rsidRPr="00C662B7">
        <w:rPr>
          <w:rFonts w:hint="eastAsia"/>
        </w:rPr>
        <w:t>检查发送是否失败</w:t>
      </w:r>
    </w:p>
    <w:p w14:paraId="78C6ABB0" w14:textId="77777777" w:rsidR="0002043A" w:rsidRPr="00C662B7" w:rsidRDefault="0002043A" w:rsidP="00C84185">
      <w:pPr>
        <w:pStyle w:val="a5"/>
        <w:ind w:firstLine="420"/>
      </w:pPr>
      <w:r w:rsidRPr="00C662B7">
        <w:t xml:space="preserve">    if (ret != AM_OK) {</w:t>
      </w:r>
    </w:p>
    <w:p w14:paraId="78B56A62" w14:textId="77777777" w:rsidR="0002043A" w:rsidRPr="00C662B7" w:rsidRDefault="0002043A" w:rsidP="00C84185">
      <w:pPr>
        <w:pStyle w:val="a5"/>
        <w:ind w:firstLine="420"/>
      </w:pPr>
      <w:r w:rsidRPr="00C662B7">
        <w:t xml:space="preserve">        return ret;</w:t>
      </w:r>
    </w:p>
    <w:p w14:paraId="62BF1DB9" w14:textId="77777777" w:rsidR="0002043A" w:rsidRPr="00C662B7" w:rsidRDefault="0002043A" w:rsidP="00C84185">
      <w:pPr>
        <w:pStyle w:val="a5"/>
        <w:ind w:firstLine="420"/>
      </w:pPr>
      <w:r w:rsidRPr="00C662B7">
        <w:t xml:space="preserve">    }</w:t>
      </w:r>
    </w:p>
    <w:p w14:paraId="58E4203E" w14:textId="77777777" w:rsidR="0002043A" w:rsidRPr="00C662B7" w:rsidRDefault="0002043A" w:rsidP="00C84185">
      <w:pPr>
        <w:pStyle w:val="a5"/>
        <w:ind w:firstLine="420"/>
      </w:pPr>
      <w:r w:rsidRPr="00C662B7">
        <w:rPr>
          <w:rFonts w:hint="eastAsia"/>
        </w:rPr>
        <w:t xml:space="preserve">    /</w:t>
      </w:r>
      <w:r>
        <w:t>/</w:t>
      </w:r>
      <w:r w:rsidRPr="00C662B7">
        <w:rPr>
          <w:rFonts w:hint="eastAsia"/>
        </w:rPr>
        <w:t xml:space="preserve"> </w:t>
      </w:r>
      <w:r w:rsidRPr="00C662B7">
        <w:rPr>
          <w:rFonts w:hint="eastAsia"/>
        </w:rPr>
        <w:t>将数据处理并输出</w:t>
      </w:r>
    </w:p>
    <w:p w14:paraId="42B5C2CA" w14:textId="48D156B6" w:rsidR="0002043A" w:rsidRPr="00C662B7" w:rsidRDefault="0002043A" w:rsidP="00C84185">
      <w:pPr>
        <w:pStyle w:val="a5"/>
        <w:ind w:firstLine="420"/>
      </w:pPr>
      <w:r w:rsidRPr="00C662B7">
        <w:t>p_data[0] = (temp_value[1] &lt;&lt; 8) | temp_value[0];</w:t>
      </w:r>
    </w:p>
    <w:p w14:paraId="51FE982C" w14:textId="77777777" w:rsidR="0002043A" w:rsidRPr="00C84185" w:rsidRDefault="0002043A" w:rsidP="00C84185">
      <w:pPr>
        <w:pStyle w:val="a5"/>
        <w:ind w:firstLine="420"/>
      </w:pPr>
      <w:r w:rsidRPr="00C84185">
        <w:t>p_data[1] = (temp_value[3] &lt;&lt; 8) | temp_value[2];</w:t>
      </w:r>
    </w:p>
    <w:p w14:paraId="2F20B331" w14:textId="77777777" w:rsidR="0002043A" w:rsidRPr="00C84185" w:rsidRDefault="0002043A" w:rsidP="00C84185">
      <w:pPr>
        <w:pStyle w:val="a5"/>
        <w:ind w:firstLine="420"/>
      </w:pPr>
      <w:r w:rsidRPr="00C84185">
        <w:t>p_data[2] = (temp_value[5] &lt;&lt; 8) | temp_value[4];</w:t>
      </w:r>
    </w:p>
    <w:p w14:paraId="14872529" w14:textId="77777777" w:rsidR="0002043A" w:rsidRPr="00C84185" w:rsidRDefault="0002043A" w:rsidP="00C84185">
      <w:pPr>
        <w:pStyle w:val="a5"/>
        <w:ind w:firstLine="420"/>
      </w:pPr>
      <w:r w:rsidRPr="00C84185">
        <w:t>return ret;</w:t>
      </w:r>
    </w:p>
    <w:p w14:paraId="1FA95EE1" w14:textId="77777777" w:rsidR="0002043A" w:rsidRPr="00C662B7" w:rsidRDefault="0002043A" w:rsidP="00C84185">
      <w:pPr>
        <w:pStyle w:val="a5"/>
        <w:ind w:firstLine="420"/>
      </w:pPr>
      <w:r w:rsidRPr="00C662B7">
        <w:t>}</w:t>
      </w:r>
    </w:p>
    <w:p w14:paraId="3FA98E11" w14:textId="77777777" w:rsidR="0002043A" w:rsidRPr="0015697A" w:rsidRDefault="0002043A" w:rsidP="00A141DF">
      <w:pPr>
        <w:pStyle w:val="23"/>
        <w:numPr>
          <w:ilvl w:val="0"/>
          <w:numId w:val="80"/>
        </w:numPr>
        <w:spacing w:before="62" w:after="62"/>
        <w:rPr>
          <w:b/>
          <w:lang w:val="de-DE"/>
        </w:rPr>
      </w:pPr>
      <w:r w:rsidRPr="0015697A">
        <w:rPr>
          <w:rFonts w:hint="eastAsia"/>
          <w:b/>
          <w:lang w:val="de-DE"/>
        </w:rPr>
        <w:t>温度信息</w:t>
      </w:r>
      <w:r w:rsidRPr="0015697A">
        <w:rPr>
          <w:b/>
          <w:lang w:val="de-DE"/>
        </w:rPr>
        <w:t>读取</w:t>
      </w:r>
    </w:p>
    <w:p w14:paraId="66BC0215" w14:textId="77777777" w:rsidR="0002043A" w:rsidRDefault="0002043A" w:rsidP="0002043A">
      <w:pPr>
        <w:pStyle w:val="23"/>
        <w:spacing w:before="62" w:after="62"/>
      </w:pPr>
      <w:r>
        <w:rPr>
          <w:rFonts w:hint="eastAsia"/>
        </w:rPr>
        <w:t>读取温度信息</w:t>
      </w:r>
      <w:r>
        <w:t>参数</w:t>
      </w:r>
      <w:r>
        <w:rPr>
          <w:rFonts w:hint="eastAsia"/>
        </w:rPr>
        <w:t>，当实例</w:t>
      </w:r>
      <w:r>
        <w:t>初始化完成</w:t>
      </w:r>
      <w:r>
        <w:rPr>
          <w:rFonts w:hint="eastAsia"/>
        </w:rPr>
        <w:t>获取</w:t>
      </w:r>
      <w:r>
        <w:t>句柄后，</w:t>
      </w:r>
      <w:r>
        <w:rPr>
          <w:rFonts w:hint="eastAsia"/>
        </w:rPr>
        <w:t>获取温度</w:t>
      </w:r>
      <w:r>
        <w:t>参数并</w:t>
      </w:r>
      <w:r>
        <w:rPr>
          <w:rFonts w:hint="eastAsia"/>
        </w:rPr>
        <w:t>做</w:t>
      </w:r>
      <w:r>
        <w:t>处理</w:t>
      </w:r>
      <w:r>
        <w:rPr>
          <w:rFonts w:hint="eastAsia"/>
        </w:rPr>
        <w:t>，</w:t>
      </w:r>
      <w:r>
        <w:t>实例初始化如</w:t>
      </w:r>
      <w:r>
        <w:rPr>
          <w:rFonts w:hint="eastAsia"/>
        </w:rPr>
        <w:t>下</w:t>
      </w:r>
      <w:r>
        <w:t>所示：</w:t>
      </w:r>
    </w:p>
    <w:p w14:paraId="55A8CCA6" w14:textId="77777777" w:rsidR="0002043A" w:rsidRPr="00C662B7" w:rsidRDefault="0002043A" w:rsidP="0002043A">
      <w:pPr>
        <w:pStyle w:val="a5"/>
        <w:ind w:firstLineChars="200" w:firstLine="360"/>
      </w:pPr>
      <w:r w:rsidRPr="00C662B7">
        <w:t>am_lis3mdl_handle_t handle;</w:t>
      </w:r>
    </w:p>
    <w:p w14:paraId="47BFE128" w14:textId="77777777" w:rsidR="0002043A" w:rsidRPr="00C662B7" w:rsidRDefault="0002043A" w:rsidP="0002043A">
      <w:pPr>
        <w:pStyle w:val="a5"/>
        <w:ind w:firstLineChars="200" w:firstLine="360"/>
      </w:pPr>
      <w:r w:rsidRPr="00C662B7">
        <w:t>handle = am_lis3mdl_inst_init();</w:t>
      </w:r>
    </w:p>
    <w:p w14:paraId="272DA81B" w14:textId="77777777" w:rsidR="0002043A" w:rsidRDefault="0002043A" w:rsidP="0002043A">
      <w:pPr>
        <w:pStyle w:val="23"/>
        <w:spacing w:before="62" w:after="62"/>
        <w:rPr>
          <w:lang w:val="de-DE"/>
        </w:rPr>
      </w:pPr>
      <w:r>
        <w:rPr>
          <w:rFonts w:hint="eastAsia"/>
          <w:lang w:val="de-DE"/>
        </w:rPr>
        <w:t>当</w:t>
      </w:r>
      <w:r>
        <w:rPr>
          <w:lang w:val="de-DE"/>
        </w:rPr>
        <w:t>初始化完成，即可使用接口函数读取当前</w:t>
      </w:r>
      <w:r>
        <w:rPr>
          <w:rFonts w:hint="eastAsia"/>
          <w:lang w:val="de-DE"/>
        </w:rPr>
        <w:t>温度</w:t>
      </w:r>
      <w:r>
        <w:rPr>
          <w:lang w:val="de-DE"/>
        </w:rPr>
        <w:t>信息，</w:t>
      </w:r>
      <w:r>
        <w:rPr>
          <w:rFonts w:hint="eastAsia"/>
          <w:lang w:val="de-DE"/>
        </w:rPr>
        <w:t>调用该</w:t>
      </w:r>
      <w:r>
        <w:rPr>
          <w:lang w:val="de-DE"/>
        </w:rPr>
        <w:t>函数，即可读取当前温度信息</w:t>
      </w:r>
      <w:r>
        <w:rPr>
          <w:rFonts w:hint="eastAsia"/>
          <w:lang w:val="de-DE"/>
        </w:rPr>
        <w:t>，</w:t>
      </w:r>
      <w:r>
        <w:rPr>
          <w:lang w:val="de-DE"/>
        </w:rPr>
        <w:t>详见</w:t>
      </w:r>
      <w:r>
        <w:rPr>
          <w:lang w:val="de-DE"/>
        </w:rPr>
        <w:fldChar w:fldCharType="begin"/>
      </w:r>
      <w:r>
        <w:rPr>
          <w:lang w:val="de-DE"/>
        </w:rPr>
        <w:instrText xml:space="preserve"> REF _Ref528685076 \h </w:instrText>
      </w:r>
      <w:r>
        <w:rPr>
          <w:lang w:val="de-DE"/>
        </w:rPr>
      </w:r>
      <w:r>
        <w:rPr>
          <w:lang w:val="de-DE"/>
        </w:rPr>
        <w:fldChar w:fldCharType="separate"/>
      </w:r>
      <w:r w:rsidR="00B93B10" w:rsidRPr="00B80D53">
        <w:rPr>
          <w:rFonts w:hint="eastAsia"/>
        </w:rPr>
        <w:t>程序清单</w:t>
      </w:r>
      <w:r w:rsidR="00B93B10">
        <w:rPr>
          <w:noProof/>
        </w:rPr>
        <w:t>5</w:t>
      </w:r>
      <w:r w:rsidR="00B93B10" w:rsidRPr="00B80D53">
        <w:t>.</w:t>
      </w:r>
      <w:r w:rsidR="00B93B10">
        <w:rPr>
          <w:noProof/>
        </w:rPr>
        <w:t>93</w:t>
      </w:r>
      <w:r>
        <w:rPr>
          <w:lang w:val="de-DE"/>
        </w:rPr>
        <w:fldChar w:fldCharType="end"/>
      </w:r>
      <w:r>
        <w:rPr>
          <w:lang w:val="de-DE"/>
        </w:rPr>
        <w:t>。</w:t>
      </w:r>
    </w:p>
    <w:p w14:paraId="1D96CEDB" w14:textId="18173624" w:rsidR="0002043A" w:rsidRPr="00B80D53" w:rsidRDefault="0002043A" w:rsidP="0002043A">
      <w:pPr>
        <w:pStyle w:val="a7"/>
        <w:rPr>
          <w:lang w:val="de-DE"/>
        </w:rPr>
      </w:pPr>
      <w:bookmarkStart w:id="634" w:name="_Ref528685076"/>
      <w:r w:rsidRPr="00B80D53">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94</w:t>
      </w:r>
      <w:r w:rsidR="00A26C7F">
        <w:fldChar w:fldCharType="end"/>
      </w:r>
      <w:bookmarkEnd w:id="634"/>
      <w:r>
        <w:t xml:space="preserve">  </w:t>
      </w:r>
      <w:r w:rsidRPr="0057675C">
        <w:rPr>
          <w:lang w:val="de-DE"/>
        </w:rPr>
        <w:t>LIS3MDL</w:t>
      </w:r>
      <w:r>
        <w:rPr>
          <w:rFonts w:hint="eastAsia"/>
        </w:rPr>
        <w:t>获取当前</w:t>
      </w:r>
      <w:r>
        <w:rPr>
          <w:rFonts w:hint="eastAsia"/>
          <w:lang w:val="de-DE"/>
        </w:rPr>
        <w:t>温</w:t>
      </w:r>
      <w:r w:rsidRPr="00C662B7">
        <w:rPr>
          <w:rFonts w:hint="eastAsia"/>
          <w:lang w:val="de-DE"/>
        </w:rPr>
        <w:t>度</w:t>
      </w:r>
    </w:p>
    <w:p w14:paraId="3D8A6021" w14:textId="77777777" w:rsidR="0002043A" w:rsidRPr="00C662B7" w:rsidRDefault="0002043A" w:rsidP="0002043A">
      <w:pPr>
        <w:pStyle w:val="a5"/>
        <w:ind w:firstLineChars="200" w:firstLine="360"/>
      </w:pPr>
      <w:r w:rsidRPr="00C662B7">
        <w:t>/**</w:t>
      </w:r>
    </w:p>
    <w:p w14:paraId="0096B127" w14:textId="77777777" w:rsidR="0002043A" w:rsidRPr="00C662B7" w:rsidRDefault="0002043A" w:rsidP="0002043A">
      <w:pPr>
        <w:pStyle w:val="a5"/>
        <w:ind w:firstLineChars="200" w:firstLine="360"/>
      </w:pPr>
      <w:r w:rsidRPr="00C662B7">
        <w:rPr>
          <w:rFonts w:hint="eastAsia"/>
        </w:rPr>
        <w:t xml:space="preserve"> * \brief LIS3MDL</w:t>
      </w:r>
      <w:r w:rsidRPr="00C662B7">
        <w:rPr>
          <w:rFonts w:hint="eastAsia"/>
        </w:rPr>
        <w:t>传感器读取温度</w:t>
      </w:r>
    </w:p>
    <w:p w14:paraId="3016CC82" w14:textId="77777777" w:rsidR="0002043A" w:rsidRPr="00C662B7" w:rsidRDefault="0002043A" w:rsidP="0002043A">
      <w:pPr>
        <w:pStyle w:val="a5"/>
        <w:ind w:firstLineChars="200" w:firstLine="360"/>
      </w:pPr>
      <w:r w:rsidRPr="00C662B7">
        <w:t xml:space="preserve"> */</w:t>
      </w:r>
    </w:p>
    <w:p w14:paraId="75B05890" w14:textId="77777777" w:rsidR="0002043A" w:rsidRPr="00C662B7" w:rsidRDefault="0002043A" w:rsidP="0002043A">
      <w:pPr>
        <w:pStyle w:val="a5"/>
        <w:ind w:firstLineChars="200" w:firstLine="360"/>
      </w:pPr>
      <w:r w:rsidRPr="00C662B7">
        <w:t>int am_lis3mdl_read_temp (am_lis3mdl_handle_t handle, int8_t *p_temp)</w:t>
      </w:r>
    </w:p>
    <w:p w14:paraId="094280A4" w14:textId="77777777" w:rsidR="0002043A" w:rsidRPr="00C662B7" w:rsidRDefault="0002043A" w:rsidP="0002043A">
      <w:pPr>
        <w:pStyle w:val="a5"/>
        <w:ind w:firstLineChars="200" w:firstLine="360"/>
      </w:pPr>
      <w:r w:rsidRPr="00C662B7">
        <w:t>{</w:t>
      </w:r>
    </w:p>
    <w:p w14:paraId="574DDA3C" w14:textId="77777777" w:rsidR="0002043A" w:rsidRPr="00C662B7" w:rsidRDefault="0002043A" w:rsidP="0002043A">
      <w:pPr>
        <w:pStyle w:val="a5"/>
        <w:ind w:firstLineChars="200" w:firstLine="360"/>
      </w:pPr>
      <w:r w:rsidRPr="00C662B7">
        <w:rPr>
          <w:rFonts w:hint="eastAsia"/>
        </w:rPr>
        <w:t xml:space="preserve">    /</w:t>
      </w:r>
      <w:r>
        <w:t>/</w:t>
      </w:r>
      <w:r w:rsidRPr="00C662B7">
        <w:rPr>
          <w:rFonts w:hint="eastAsia"/>
        </w:rPr>
        <w:t xml:space="preserve"> </w:t>
      </w:r>
      <w:r w:rsidRPr="00C662B7">
        <w:rPr>
          <w:rFonts w:hint="eastAsia"/>
        </w:rPr>
        <w:t>用于存放读取的值</w:t>
      </w:r>
    </w:p>
    <w:p w14:paraId="60BA14A6" w14:textId="77777777" w:rsidR="0002043A" w:rsidRPr="00C662B7" w:rsidRDefault="0002043A" w:rsidP="0002043A">
      <w:pPr>
        <w:pStyle w:val="a5"/>
        <w:ind w:firstLineChars="200" w:firstLine="360"/>
      </w:pPr>
      <w:r>
        <w:t xml:space="preserve">    uint8_t </w:t>
      </w:r>
      <w:r w:rsidRPr="00C662B7">
        <w:t>temp_value[2] = {0};</w:t>
      </w:r>
    </w:p>
    <w:p w14:paraId="5DB710E0" w14:textId="77777777" w:rsidR="0002043A" w:rsidRPr="00C662B7" w:rsidRDefault="0002043A" w:rsidP="0002043A">
      <w:pPr>
        <w:pStyle w:val="a5"/>
        <w:ind w:firstLineChars="200" w:firstLine="360"/>
      </w:pPr>
      <w:r>
        <w:t xml:space="preserve">    int16_t</w:t>
      </w:r>
      <w:r w:rsidRPr="00C662B7">
        <w:t xml:space="preserve"> temp = 0;</w:t>
      </w:r>
    </w:p>
    <w:p w14:paraId="530F42C8" w14:textId="77777777" w:rsidR="0002043A" w:rsidRPr="00C662B7" w:rsidRDefault="0002043A" w:rsidP="0002043A">
      <w:pPr>
        <w:pStyle w:val="a5"/>
        <w:ind w:firstLineChars="200" w:firstLine="360"/>
      </w:pPr>
      <w:r>
        <w:t xml:space="preserve">    int ret</w:t>
      </w:r>
      <w:r w:rsidRPr="00C662B7">
        <w:t xml:space="preserve"> = AM_OK;</w:t>
      </w:r>
    </w:p>
    <w:p w14:paraId="0B81D198" w14:textId="77777777" w:rsidR="0002043A" w:rsidRPr="00C662B7" w:rsidRDefault="0002043A" w:rsidP="0002043A">
      <w:pPr>
        <w:pStyle w:val="a5"/>
        <w:ind w:firstLineChars="200" w:firstLine="360"/>
      </w:pPr>
      <w:r w:rsidRPr="00C662B7">
        <w:rPr>
          <w:rFonts w:hint="eastAsia"/>
        </w:rPr>
        <w:t xml:space="preserve">    /</w:t>
      </w:r>
      <w:r>
        <w:t>/</w:t>
      </w:r>
      <w:r w:rsidRPr="00C662B7">
        <w:rPr>
          <w:rFonts w:hint="eastAsia"/>
        </w:rPr>
        <w:t xml:space="preserve"> I2C</w:t>
      </w:r>
      <w:r w:rsidRPr="00C662B7">
        <w:rPr>
          <w:rFonts w:hint="eastAsia"/>
        </w:rPr>
        <w:t>设备指针</w:t>
      </w:r>
    </w:p>
    <w:p w14:paraId="0E526D05" w14:textId="77777777" w:rsidR="0002043A" w:rsidRPr="00C662B7" w:rsidRDefault="0002043A" w:rsidP="0002043A">
      <w:pPr>
        <w:pStyle w:val="a5"/>
        <w:ind w:firstLineChars="200" w:firstLine="360"/>
      </w:pPr>
      <w:r w:rsidRPr="00C662B7">
        <w:t xml:space="preserve">    am_i2c_device_t *p_i2c_dev = &amp;(handle-&gt;i2c_dev);</w:t>
      </w:r>
    </w:p>
    <w:p w14:paraId="0B2D0028" w14:textId="77777777" w:rsidR="0002043A" w:rsidRPr="00C662B7" w:rsidRDefault="0002043A" w:rsidP="0002043A">
      <w:pPr>
        <w:pStyle w:val="a5"/>
        <w:ind w:firstLineChars="200" w:firstLine="360"/>
      </w:pPr>
      <w:r w:rsidRPr="00C662B7">
        <w:rPr>
          <w:rFonts w:hint="eastAsia"/>
        </w:rPr>
        <w:t xml:space="preserve">    /</w:t>
      </w:r>
      <w:r>
        <w:t>/</w:t>
      </w:r>
      <w:r w:rsidRPr="00C662B7">
        <w:rPr>
          <w:rFonts w:hint="eastAsia"/>
        </w:rPr>
        <w:t xml:space="preserve"> </w:t>
      </w:r>
      <w:r w:rsidRPr="00C662B7">
        <w:rPr>
          <w:rFonts w:hint="eastAsia"/>
        </w:rPr>
        <w:t>检查是否使能温度测量</w:t>
      </w:r>
    </w:p>
    <w:p w14:paraId="586BBFDE" w14:textId="77777777" w:rsidR="0002043A" w:rsidRPr="00C662B7" w:rsidRDefault="0002043A" w:rsidP="0002043A">
      <w:pPr>
        <w:pStyle w:val="a5"/>
        <w:ind w:firstLineChars="200" w:firstLine="360"/>
      </w:pPr>
      <w:r w:rsidRPr="00C662B7">
        <w:t xml:space="preserve">    if (handle-&gt;p_devinfo-&gt;temp_en != TEMP_ENABLE) {</w:t>
      </w:r>
    </w:p>
    <w:p w14:paraId="38AC9079" w14:textId="77777777" w:rsidR="0002043A" w:rsidRPr="00C662B7" w:rsidRDefault="0002043A" w:rsidP="0002043A">
      <w:pPr>
        <w:pStyle w:val="a5"/>
        <w:ind w:firstLineChars="200" w:firstLine="360"/>
      </w:pPr>
      <w:r w:rsidRPr="00C662B7">
        <w:t xml:space="preserve">        return ret;</w:t>
      </w:r>
    </w:p>
    <w:p w14:paraId="4F2F5037" w14:textId="77777777" w:rsidR="0002043A" w:rsidRPr="00C662B7" w:rsidRDefault="0002043A" w:rsidP="0002043A">
      <w:pPr>
        <w:pStyle w:val="a5"/>
        <w:ind w:firstLineChars="200" w:firstLine="360"/>
      </w:pPr>
      <w:r w:rsidRPr="00C662B7">
        <w:t xml:space="preserve">    }</w:t>
      </w:r>
    </w:p>
    <w:p w14:paraId="65253B26" w14:textId="77777777" w:rsidR="0002043A" w:rsidRPr="00C662B7" w:rsidRDefault="0002043A" w:rsidP="0002043A">
      <w:pPr>
        <w:pStyle w:val="a5"/>
        <w:ind w:firstLineChars="200" w:firstLine="360"/>
      </w:pPr>
      <w:r w:rsidRPr="00C662B7">
        <w:rPr>
          <w:rFonts w:hint="eastAsia"/>
        </w:rPr>
        <w:t xml:space="preserve">    /</w:t>
      </w:r>
      <w:r>
        <w:t>/</w:t>
      </w:r>
      <w:r w:rsidRPr="00C662B7">
        <w:rPr>
          <w:rFonts w:hint="eastAsia"/>
        </w:rPr>
        <w:t xml:space="preserve"> </w:t>
      </w:r>
      <w:r w:rsidRPr="00C662B7">
        <w:rPr>
          <w:rFonts w:hint="eastAsia"/>
        </w:rPr>
        <w:t>读取原始数据</w:t>
      </w:r>
    </w:p>
    <w:p w14:paraId="605B1398" w14:textId="77777777" w:rsidR="0002043A" w:rsidRPr="00C662B7" w:rsidRDefault="0002043A" w:rsidP="0002043A">
      <w:pPr>
        <w:pStyle w:val="a5"/>
        <w:ind w:firstLineChars="200" w:firstLine="360"/>
      </w:pPr>
      <w:r w:rsidRPr="00C662B7">
        <w:t xml:space="preserve">    ret = am_i2c_read (p_i2c_dev, LIS3MDL_TEMP_OUT_L, temp_value, 2);</w:t>
      </w:r>
    </w:p>
    <w:p w14:paraId="210B928D" w14:textId="77777777" w:rsidR="0002043A" w:rsidRPr="00C662B7" w:rsidRDefault="0002043A" w:rsidP="0002043A">
      <w:pPr>
        <w:pStyle w:val="a5"/>
        <w:ind w:firstLineChars="200" w:firstLine="360"/>
      </w:pPr>
      <w:r w:rsidRPr="00C662B7">
        <w:rPr>
          <w:rFonts w:hint="eastAsia"/>
        </w:rPr>
        <w:lastRenderedPageBreak/>
        <w:t xml:space="preserve">    /</w:t>
      </w:r>
      <w:r>
        <w:t>/</w:t>
      </w:r>
      <w:r w:rsidRPr="00C662B7">
        <w:rPr>
          <w:rFonts w:hint="eastAsia"/>
        </w:rPr>
        <w:t xml:space="preserve"> </w:t>
      </w:r>
      <w:r w:rsidRPr="00C662B7">
        <w:rPr>
          <w:rFonts w:hint="eastAsia"/>
        </w:rPr>
        <w:t>检查发送是否失败</w:t>
      </w:r>
    </w:p>
    <w:p w14:paraId="5401E704" w14:textId="77777777" w:rsidR="0002043A" w:rsidRPr="00C662B7" w:rsidRDefault="0002043A" w:rsidP="0002043A">
      <w:pPr>
        <w:pStyle w:val="a5"/>
        <w:ind w:firstLineChars="200" w:firstLine="360"/>
      </w:pPr>
      <w:r w:rsidRPr="00C662B7">
        <w:t xml:space="preserve">    if (ret != AM_OK) {</w:t>
      </w:r>
    </w:p>
    <w:p w14:paraId="68085C58" w14:textId="77777777" w:rsidR="0002043A" w:rsidRPr="00C662B7" w:rsidRDefault="0002043A" w:rsidP="0002043A">
      <w:pPr>
        <w:pStyle w:val="a5"/>
        <w:ind w:firstLineChars="200" w:firstLine="360"/>
      </w:pPr>
      <w:r w:rsidRPr="00C662B7">
        <w:t xml:space="preserve">        return ret;</w:t>
      </w:r>
    </w:p>
    <w:p w14:paraId="23CB7848" w14:textId="77777777" w:rsidR="0002043A" w:rsidRPr="00C662B7" w:rsidRDefault="0002043A" w:rsidP="0002043A">
      <w:pPr>
        <w:pStyle w:val="a5"/>
        <w:ind w:firstLineChars="200" w:firstLine="360"/>
      </w:pPr>
      <w:r w:rsidRPr="00C662B7">
        <w:t xml:space="preserve">    }   </w:t>
      </w:r>
    </w:p>
    <w:p w14:paraId="4FD2339A" w14:textId="77777777" w:rsidR="0002043A" w:rsidRPr="00C662B7" w:rsidRDefault="0002043A" w:rsidP="0002043A">
      <w:pPr>
        <w:pStyle w:val="a5"/>
        <w:ind w:firstLineChars="200" w:firstLine="360"/>
      </w:pPr>
      <w:r w:rsidRPr="00C662B7">
        <w:rPr>
          <w:rFonts w:hint="eastAsia"/>
        </w:rPr>
        <w:t xml:space="preserve">    /</w:t>
      </w:r>
      <w:r>
        <w:t>/</w:t>
      </w:r>
      <w:r w:rsidRPr="00C662B7">
        <w:rPr>
          <w:rFonts w:hint="eastAsia"/>
        </w:rPr>
        <w:t xml:space="preserve"> </w:t>
      </w:r>
      <w:r w:rsidRPr="00C662B7">
        <w:rPr>
          <w:rFonts w:hint="eastAsia"/>
        </w:rPr>
        <w:t>将数据处理并输出</w:t>
      </w:r>
    </w:p>
    <w:p w14:paraId="4E1285CB" w14:textId="77777777" w:rsidR="0002043A" w:rsidRPr="00C662B7" w:rsidRDefault="0002043A" w:rsidP="0002043A">
      <w:pPr>
        <w:pStyle w:val="a5"/>
        <w:ind w:firstLineChars="200" w:firstLine="360"/>
      </w:pPr>
      <w:r w:rsidRPr="00C662B7">
        <w:t xml:space="preserve">    temp = (int16_t)(temp_value[1] &lt;&lt; 8 | temp_value[0]);</w:t>
      </w:r>
    </w:p>
    <w:p w14:paraId="37A39756" w14:textId="77777777" w:rsidR="0002043A" w:rsidRPr="00C662B7" w:rsidRDefault="0002043A" w:rsidP="0002043A">
      <w:pPr>
        <w:pStyle w:val="a5"/>
        <w:ind w:firstLineChars="200" w:firstLine="360"/>
      </w:pPr>
      <w:r w:rsidRPr="00C662B7">
        <w:t xml:space="preserve">    *p_temp = temp / 8 + 25;</w:t>
      </w:r>
    </w:p>
    <w:p w14:paraId="19F188E0" w14:textId="77777777" w:rsidR="0002043A" w:rsidRPr="00C662B7" w:rsidRDefault="0002043A" w:rsidP="0002043A">
      <w:pPr>
        <w:pStyle w:val="a5"/>
        <w:ind w:firstLineChars="200" w:firstLine="360"/>
      </w:pPr>
      <w:r w:rsidRPr="00C662B7">
        <w:t xml:space="preserve">    return ret;</w:t>
      </w:r>
    </w:p>
    <w:p w14:paraId="621CA98D" w14:textId="77777777" w:rsidR="0002043A" w:rsidRDefault="0002043A" w:rsidP="0002043A">
      <w:pPr>
        <w:pStyle w:val="a5"/>
        <w:ind w:firstLineChars="200" w:firstLine="360"/>
      </w:pPr>
      <w:r w:rsidRPr="00C662B7">
        <w:t>}</w:t>
      </w:r>
    </w:p>
    <w:p w14:paraId="00A17E90" w14:textId="77777777" w:rsidR="0002043A" w:rsidRPr="0015697A" w:rsidRDefault="0002043A" w:rsidP="00A141DF">
      <w:pPr>
        <w:pStyle w:val="23"/>
        <w:numPr>
          <w:ilvl w:val="0"/>
          <w:numId w:val="80"/>
        </w:numPr>
        <w:spacing w:before="62" w:after="62"/>
        <w:rPr>
          <w:b/>
          <w:lang w:val="de-DE"/>
        </w:rPr>
      </w:pPr>
      <w:r w:rsidRPr="0015697A">
        <w:rPr>
          <w:rFonts w:hint="eastAsia"/>
          <w:b/>
          <w:lang w:val="de-DE"/>
        </w:rPr>
        <w:t>使用</w:t>
      </w:r>
      <w:r w:rsidRPr="0015697A">
        <w:rPr>
          <w:b/>
          <w:lang w:val="de-DE"/>
        </w:rPr>
        <w:t>范例</w:t>
      </w:r>
    </w:p>
    <w:p w14:paraId="4E8102D9" w14:textId="77777777" w:rsidR="0002043A" w:rsidRDefault="0002043A" w:rsidP="0002043A">
      <w:pPr>
        <w:pStyle w:val="23"/>
        <w:spacing w:before="62" w:after="62"/>
      </w:pPr>
      <w:r w:rsidRPr="000D288C">
        <w:rPr>
          <w:rFonts w:hint="eastAsia"/>
        </w:rPr>
        <w:t>当完成初始化后，即可使用通用的</w:t>
      </w:r>
      <w:r w:rsidRPr="00C662B7">
        <w:rPr>
          <w:rFonts w:hint="eastAsia"/>
          <w:lang w:val="de-DE"/>
        </w:rPr>
        <w:t>磁场强度</w:t>
      </w:r>
      <w:r w:rsidRPr="000D288C">
        <w:rPr>
          <w:rFonts w:hint="eastAsia"/>
        </w:rPr>
        <w:t>读取接口</w:t>
      </w:r>
      <w:r>
        <w:rPr>
          <w:rFonts w:hint="eastAsia"/>
        </w:rPr>
        <w:t>和</w:t>
      </w:r>
      <w:r>
        <w:t>温度读取接口</w:t>
      </w:r>
      <w:r w:rsidRPr="000D288C">
        <w:rPr>
          <w:rFonts w:hint="eastAsia"/>
        </w:rPr>
        <w:t>获取当前</w:t>
      </w:r>
      <w:r w:rsidRPr="00C662B7">
        <w:rPr>
          <w:rFonts w:hint="eastAsia"/>
          <w:lang w:val="de-DE"/>
        </w:rPr>
        <w:t>磁场强度</w:t>
      </w:r>
      <w:r>
        <w:rPr>
          <w:rFonts w:hint="eastAsia"/>
        </w:rPr>
        <w:t>及</w:t>
      </w:r>
      <w:r w:rsidRPr="000D288C">
        <w:rPr>
          <w:rFonts w:hint="eastAsia"/>
        </w:rPr>
        <w:t>温度值，读取并通过串口打印当前</w:t>
      </w:r>
      <w:r w:rsidRPr="00C662B7">
        <w:rPr>
          <w:rFonts w:hint="eastAsia"/>
          <w:lang w:val="de-DE"/>
        </w:rPr>
        <w:t>磁场强度</w:t>
      </w:r>
      <w:r>
        <w:rPr>
          <w:rFonts w:hint="eastAsia"/>
        </w:rPr>
        <w:t>及</w:t>
      </w:r>
      <w:r>
        <w:t>温度信息</w:t>
      </w:r>
      <w:r w:rsidRPr="000D288C">
        <w:rPr>
          <w:rFonts w:hint="eastAsia"/>
        </w:rPr>
        <w:t>的范例程序详见</w:t>
      </w:r>
      <w:r>
        <w:fldChar w:fldCharType="begin"/>
      </w:r>
      <w:r>
        <w:instrText xml:space="preserve"> </w:instrText>
      </w:r>
      <w:r>
        <w:rPr>
          <w:rFonts w:hint="eastAsia"/>
        </w:rPr>
        <w:instrText>REF _Ref528240431 \h</w:instrText>
      </w:r>
      <w:r>
        <w:instrText xml:space="preserve"> </w:instrText>
      </w:r>
      <w:r>
        <w:fldChar w:fldCharType="separate"/>
      </w:r>
      <w:r w:rsidR="00B93B10">
        <w:rPr>
          <w:rFonts w:hint="eastAsia"/>
        </w:rPr>
        <w:t>程序清单</w:t>
      </w:r>
      <w:r w:rsidR="00B93B10">
        <w:rPr>
          <w:noProof/>
        </w:rPr>
        <w:t>5</w:t>
      </w:r>
      <w:r w:rsidR="00B93B10">
        <w:t>.</w:t>
      </w:r>
      <w:r w:rsidR="00B93B10">
        <w:rPr>
          <w:noProof/>
        </w:rPr>
        <w:t>94</w:t>
      </w:r>
      <w:r>
        <w:fldChar w:fldCharType="end"/>
      </w:r>
      <w:r w:rsidRPr="000D288C">
        <w:rPr>
          <w:rFonts w:hint="eastAsia"/>
        </w:rPr>
        <w:t>。</w:t>
      </w:r>
    </w:p>
    <w:p w14:paraId="465722F0" w14:textId="35DA207A" w:rsidR="0002043A" w:rsidRDefault="0002043A" w:rsidP="0002043A">
      <w:pPr>
        <w:pStyle w:val="a7"/>
        <w:keepNext/>
        <w:spacing w:before="62" w:after="62"/>
      </w:pPr>
      <w:bookmarkStart w:id="635" w:name="_Ref528240431"/>
      <w:r>
        <w:rPr>
          <w:rFonts w:hint="eastAsia"/>
        </w:rPr>
        <w:t>程序清单</w:t>
      </w:r>
      <w:r w:rsidR="00A26C7F">
        <w:fldChar w:fldCharType="begin"/>
      </w:r>
      <w:r w:rsidR="00A26C7F">
        <w:instrText xml:space="preserve"> </w:instrText>
      </w:r>
      <w:r w:rsidR="00A26C7F">
        <w:rPr>
          <w:rFonts w:hint="eastAsia"/>
        </w:rPr>
        <w:instrText>STYLEREF 1 \s</w:instrText>
      </w:r>
      <w:r w:rsidR="00A26C7F">
        <w:instrText xml:space="preserve"> </w:instrText>
      </w:r>
      <w:r w:rsidR="00A26C7F">
        <w:fldChar w:fldCharType="separate"/>
      </w:r>
      <w:r w:rsidR="00A26C7F">
        <w:rPr>
          <w:noProof/>
        </w:rPr>
        <w:t>5</w:t>
      </w:r>
      <w:r w:rsidR="00A26C7F">
        <w:fldChar w:fldCharType="end"/>
      </w:r>
      <w:r w:rsidR="00A26C7F">
        <w:t>.</w:t>
      </w:r>
      <w:r w:rsidR="00A26C7F">
        <w:fldChar w:fldCharType="begin"/>
      </w:r>
      <w:r w:rsidR="00A26C7F">
        <w:instrText xml:space="preserve"> </w:instrText>
      </w:r>
      <w:r w:rsidR="00A26C7F">
        <w:rPr>
          <w:rFonts w:hint="eastAsia"/>
        </w:rPr>
        <w:instrText xml:space="preserve">SEQ </w:instrText>
      </w:r>
      <w:r w:rsidR="00A26C7F">
        <w:rPr>
          <w:rFonts w:hint="eastAsia"/>
        </w:rPr>
        <w:instrText>程序清单</w:instrText>
      </w:r>
      <w:r w:rsidR="00A26C7F">
        <w:rPr>
          <w:rFonts w:hint="eastAsia"/>
        </w:rPr>
        <w:instrText xml:space="preserve"> \* ARABIC \s 1</w:instrText>
      </w:r>
      <w:r w:rsidR="00A26C7F">
        <w:instrText xml:space="preserve"> </w:instrText>
      </w:r>
      <w:r w:rsidR="00A26C7F">
        <w:fldChar w:fldCharType="separate"/>
      </w:r>
      <w:r w:rsidR="00A26C7F">
        <w:rPr>
          <w:noProof/>
        </w:rPr>
        <w:t>95</w:t>
      </w:r>
      <w:r w:rsidR="00A26C7F">
        <w:fldChar w:fldCharType="end"/>
      </w:r>
      <w:bookmarkEnd w:id="635"/>
      <w:r>
        <w:t xml:space="preserve">  </w:t>
      </w:r>
      <w:r>
        <w:t>使用</w:t>
      </w:r>
      <w:r w:rsidRPr="006D4913">
        <w:t>LIS3MDL</w:t>
      </w:r>
      <w:r>
        <w:rPr>
          <w:lang w:val="de-DE"/>
        </w:rPr>
        <w:t>检测</w:t>
      </w:r>
      <w:r>
        <w:rPr>
          <w:rFonts w:hint="eastAsia"/>
          <w:lang w:val="de-DE"/>
        </w:rPr>
        <w:t>磁场与温度</w:t>
      </w:r>
      <w:r>
        <w:rPr>
          <w:lang w:val="de-DE"/>
        </w:rPr>
        <w:t>范例程序</w:t>
      </w:r>
    </w:p>
    <w:p w14:paraId="17E429E8" w14:textId="77777777" w:rsidR="0002043A" w:rsidRDefault="0002043A" w:rsidP="0002043A">
      <w:pPr>
        <w:pStyle w:val="a5"/>
        <w:ind w:firstLineChars="200" w:firstLine="360"/>
      </w:pPr>
      <w:r>
        <w:t>void demo_lis3mdl_entry (void)</w:t>
      </w:r>
    </w:p>
    <w:p w14:paraId="27285F28" w14:textId="77777777" w:rsidR="0002043A" w:rsidRDefault="0002043A" w:rsidP="0002043A">
      <w:pPr>
        <w:pStyle w:val="a5"/>
        <w:ind w:firstLineChars="200" w:firstLine="360"/>
      </w:pPr>
      <w:r>
        <w:t>{</w:t>
      </w:r>
    </w:p>
    <w:p w14:paraId="52D74C02" w14:textId="77777777" w:rsidR="0002043A" w:rsidRDefault="0002043A" w:rsidP="0002043A">
      <w:pPr>
        <w:pStyle w:val="a5"/>
        <w:ind w:firstLineChars="200" w:firstLine="360"/>
      </w:pPr>
      <w:r>
        <w:t xml:space="preserve">    am_lis3mdl_handle_t handle;</w:t>
      </w:r>
    </w:p>
    <w:p w14:paraId="288BD7B2" w14:textId="77777777" w:rsidR="0002043A" w:rsidRDefault="0002043A" w:rsidP="0002043A">
      <w:pPr>
        <w:pStyle w:val="a5"/>
        <w:ind w:firstLineChars="200" w:firstLine="360"/>
      </w:pPr>
      <w:r>
        <w:t xml:space="preserve">    uint16_t data[3] = {0};</w:t>
      </w:r>
    </w:p>
    <w:p w14:paraId="17DEA1E1" w14:textId="77777777" w:rsidR="0002043A" w:rsidRPr="008865C4" w:rsidRDefault="0002043A" w:rsidP="0002043A">
      <w:pPr>
        <w:pStyle w:val="a5"/>
        <w:ind w:firstLineChars="200" w:firstLine="360"/>
      </w:pPr>
      <w:r>
        <w:t xml:space="preserve">    int8_t  temp   = 0;</w:t>
      </w:r>
    </w:p>
    <w:p w14:paraId="52F502E3" w14:textId="77777777" w:rsidR="0002043A" w:rsidRPr="008865C4" w:rsidRDefault="0002043A" w:rsidP="0002043A">
      <w:pPr>
        <w:pStyle w:val="a5"/>
        <w:ind w:firstLineChars="200" w:firstLine="360"/>
      </w:pPr>
      <w:r>
        <w:t xml:space="preserve">    handle = am_lis3mdl_inst_init();</w:t>
      </w:r>
      <w:r>
        <w:tab/>
      </w:r>
      <w:r>
        <w:tab/>
      </w:r>
      <w:r>
        <w:tab/>
      </w:r>
      <w:r>
        <w:tab/>
        <w:t>//LIS3MDL</w:t>
      </w:r>
      <w:r w:rsidRPr="0057675C">
        <w:rPr>
          <w:rFonts w:hint="eastAsia"/>
        </w:rPr>
        <w:t>实例</w:t>
      </w:r>
      <w:r>
        <w:t>初始化</w:t>
      </w:r>
    </w:p>
    <w:p w14:paraId="1C7CA99D" w14:textId="77777777" w:rsidR="0002043A" w:rsidRDefault="0002043A" w:rsidP="0002043A">
      <w:pPr>
        <w:pStyle w:val="a5"/>
        <w:ind w:firstLineChars="200" w:firstLine="360"/>
      </w:pPr>
      <w:r>
        <w:t xml:space="preserve">    while (1) {</w:t>
      </w:r>
    </w:p>
    <w:p w14:paraId="7583BC21" w14:textId="77777777" w:rsidR="0002043A" w:rsidRDefault="0002043A" w:rsidP="0002043A">
      <w:pPr>
        <w:pStyle w:val="a5"/>
        <w:ind w:firstLineChars="200" w:firstLine="360"/>
      </w:pPr>
      <w:r>
        <w:t xml:space="preserve">        am_lis3mdl_read (handle, data);</w:t>
      </w:r>
      <w:r>
        <w:tab/>
      </w:r>
      <w:r>
        <w:tab/>
      </w:r>
      <w:r>
        <w:tab/>
        <w:t>//</w:t>
      </w:r>
      <w:r>
        <w:t>读取传感器测得的</w:t>
      </w:r>
      <w:r>
        <w:rPr>
          <w:rFonts w:hint="eastAsia"/>
        </w:rPr>
        <w:t>磁场强度</w:t>
      </w:r>
    </w:p>
    <w:p w14:paraId="59D544DC" w14:textId="77777777" w:rsidR="0002043A" w:rsidRDefault="0002043A" w:rsidP="0002043A">
      <w:pPr>
        <w:pStyle w:val="a5"/>
        <w:ind w:firstLineChars="200" w:firstLine="360"/>
      </w:pPr>
      <w:r>
        <w:t xml:space="preserve">        am_lis3mdl_read_temp (handle, &amp;temp);</w:t>
      </w:r>
      <w:r>
        <w:tab/>
      </w:r>
      <w:r>
        <w:tab/>
        <w:t>//</w:t>
      </w:r>
      <w:r>
        <w:t>读取传感器测得的温度</w:t>
      </w:r>
    </w:p>
    <w:p w14:paraId="65BF83F6" w14:textId="77777777" w:rsidR="0002043A" w:rsidRDefault="0002043A" w:rsidP="0002043A">
      <w:pPr>
        <w:pStyle w:val="a5"/>
        <w:ind w:firstLineChars="200" w:firstLine="360"/>
      </w:pPr>
      <w:r>
        <w:t xml:space="preserve">        AM_DBG_INFO("LIS3MDL = %d    %d    %d \r\n", data[0], data[1], data[2]);</w:t>
      </w:r>
    </w:p>
    <w:p w14:paraId="7F365E9D" w14:textId="77777777" w:rsidR="0002043A" w:rsidRDefault="0002043A" w:rsidP="0002043A">
      <w:pPr>
        <w:pStyle w:val="a5"/>
        <w:ind w:firstLineChars="200" w:firstLine="360"/>
      </w:pPr>
      <w:r>
        <w:rPr>
          <w:rFonts w:hint="eastAsia"/>
        </w:rPr>
        <w:t xml:space="preserve">        AM_DBG_INFO("LIS3MDL_temp =  %d </w:t>
      </w:r>
      <w:r>
        <w:rPr>
          <w:rFonts w:hint="eastAsia"/>
        </w:rPr>
        <w:t>℃</w:t>
      </w:r>
      <w:r>
        <w:rPr>
          <w:rFonts w:hint="eastAsia"/>
        </w:rPr>
        <w:t xml:space="preserve">     \r\n", temp);</w:t>
      </w:r>
    </w:p>
    <w:p w14:paraId="63D89C9A" w14:textId="77777777" w:rsidR="0002043A" w:rsidRDefault="0002043A" w:rsidP="0002043A">
      <w:pPr>
        <w:pStyle w:val="a5"/>
        <w:ind w:firstLineChars="200" w:firstLine="360"/>
      </w:pPr>
      <w:r>
        <w:t xml:space="preserve">        am_mdelay(500);</w:t>
      </w:r>
    </w:p>
    <w:p w14:paraId="07FCAB9F" w14:textId="77777777" w:rsidR="0002043A" w:rsidRDefault="0002043A" w:rsidP="0002043A">
      <w:pPr>
        <w:pStyle w:val="a5"/>
        <w:ind w:firstLineChars="200" w:firstLine="360"/>
      </w:pPr>
      <w:r>
        <w:t xml:space="preserve">    }</w:t>
      </w:r>
    </w:p>
    <w:p w14:paraId="0350A6EA" w14:textId="77777777" w:rsidR="0002043A" w:rsidRPr="00137B9F" w:rsidRDefault="0002043A" w:rsidP="0002043A">
      <w:pPr>
        <w:pStyle w:val="a5"/>
        <w:ind w:firstLineChars="200" w:firstLine="360"/>
      </w:pPr>
      <w:r>
        <w:t>}</w:t>
      </w:r>
    </w:p>
    <w:p w14:paraId="2FD591FF" w14:textId="77777777" w:rsidR="00D673CA" w:rsidRPr="00D673CA" w:rsidRDefault="00D673CA" w:rsidP="00B55A68">
      <w:pPr>
        <w:spacing w:before="62" w:after="62"/>
        <w:ind w:firstLine="420"/>
      </w:pPr>
    </w:p>
    <w:p w14:paraId="726EFBFF" w14:textId="6E357F34" w:rsidR="005963A9" w:rsidRDefault="005963A9" w:rsidP="005963A9">
      <w:pPr>
        <w:pStyle w:val="20"/>
        <w:rPr>
          <w:lang w:val="de-DE"/>
        </w:rPr>
      </w:pPr>
      <w:bookmarkStart w:id="636" w:name="_Toc6175890"/>
      <w:r>
        <w:rPr>
          <w:rFonts w:hint="eastAsia"/>
          <w:lang w:val="de-DE"/>
        </w:rPr>
        <w:t>蜂鸣器组件</w:t>
      </w:r>
      <w:bookmarkEnd w:id="636"/>
    </w:p>
    <w:p w14:paraId="0F98EB3B" w14:textId="77777777" w:rsidR="00B55719" w:rsidRDefault="00B55719" w:rsidP="00B55719">
      <w:pPr>
        <w:pStyle w:val="30"/>
        <w:rPr>
          <w:lang w:val="de-DE"/>
        </w:rPr>
      </w:pPr>
      <w:bookmarkStart w:id="637" w:name="_Toc2593514"/>
      <w:bookmarkStart w:id="638" w:name="_Toc6175891"/>
      <w:r>
        <w:rPr>
          <w:rFonts w:hint="eastAsia"/>
          <w:lang w:val="de-DE"/>
        </w:rPr>
        <w:t>器件介绍</w:t>
      </w:r>
      <w:bookmarkEnd w:id="637"/>
      <w:bookmarkEnd w:id="638"/>
    </w:p>
    <w:p w14:paraId="7884E2F0" w14:textId="77777777" w:rsidR="00B55719" w:rsidRDefault="00B55719" w:rsidP="00B55719">
      <w:pPr>
        <w:spacing w:before="62" w:after="62"/>
        <w:ind w:firstLine="420"/>
        <w:rPr>
          <w:lang w:val="de-DE"/>
        </w:rPr>
      </w:pPr>
      <w:r>
        <w:rPr>
          <w:rFonts w:hint="eastAsia"/>
          <w:lang w:val="de-DE"/>
        </w:rPr>
        <w:t>蜂鸣器是一种一体化结构的电子讯响器，采用直流电压供电，广泛应用于各种电子产品中作发声器件。蜂鸣器按内部结构主要分为压电式蜂鸣器和电磁式蜂鸣器两种类型，按驱动方式主要分为有源蜂鸣器和无源蜂鸣器两种类型。蜂鸣器驱动电路详见</w:t>
      </w:r>
      <w:r>
        <w:rPr>
          <w:lang w:val="de-DE"/>
        </w:rPr>
        <w:fldChar w:fldCharType="begin"/>
      </w:r>
      <w:r>
        <w:rPr>
          <w:lang w:val="de-DE"/>
        </w:rPr>
        <w:instrText xml:space="preserve"> </w:instrText>
      </w:r>
      <w:r>
        <w:rPr>
          <w:rFonts w:hint="eastAsia"/>
          <w:lang w:val="de-DE"/>
        </w:rPr>
        <w:instrText>REF _Ref2784765 \h</w:instrText>
      </w:r>
      <w:r>
        <w:rPr>
          <w:lang w:val="de-DE"/>
        </w:rPr>
        <w:instrText xml:space="preserve"> </w:instrText>
      </w:r>
      <w:r>
        <w:rPr>
          <w:lang w:val="de-DE"/>
        </w:rPr>
      </w:r>
      <w:r>
        <w:rPr>
          <w:lang w:val="de-DE"/>
        </w:rPr>
        <w:fldChar w:fldCharType="separate"/>
      </w:r>
      <w:r>
        <w:rPr>
          <w:rFonts w:hint="eastAsia"/>
        </w:rPr>
        <w:t>图</w:t>
      </w:r>
      <w:r>
        <w:rPr>
          <w:noProof/>
        </w:rPr>
        <w:t>5</w:t>
      </w:r>
      <w:r>
        <w:t>.</w:t>
      </w:r>
      <w:r>
        <w:rPr>
          <w:noProof/>
        </w:rPr>
        <w:t>17</w:t>
      </w:r>
      <w:r>
        <w:rPr>
          <w:lang w:val="de-DE"/>
        </w:rPr>
        <w:fldChar w:fldCharType="end"/>
      </w:r>
      <w:r>
        <w:rPr>
          <w:rFonts w:hint="eastAsia"/>
          <w:lang w:val="de-DE"/>
        </w:rPr>
        <w:t>。</w:t>
      </w:r>
    </w:p>
    <w:p w14:paraId="1D030D59" w14:textId="77777777" w:rsidR="00B55719" w:rsidRDefault="00B55719" w:rsidP="00B55719">
      <w:pPr>
        <w:keepNext/>
        <w:spacing w:before="62" w:after="62"/>
        <w:ind w:firstLine="420"/>
        <w:jc w:val="center"/>
      </w:pPr>
      <w:r>
        <w:rPr>
          <w:rFonts w:hint="eastAsia"/>
          <w:noProof/>
        </w:rPr>
        <w:lastRenderedPageBreak/>
        <w:drawing>
          <wp:inline distT="0" distB="0" distL="0" distR="0" wp14:anchorId="1F94E5A5" wp14:editId="2E3A9D25">
            <wp:extent cx="2142744" cy="18470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蜂鸣器驱动电路.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42744" cy="1847088"/>
                    </a:xfrm>
                    <a:prstGeom prst="rect">
                      <a:avLst/>
                    </a:prstGeom>
                  </pic:spPr>
                </pic:pic>
              </a:graphicData>
            </a:graphic>
          </wp:inline>
        </w:drawing>
      </w:r>
    </w:p>
    <w:p w14:paraId="1923C210" w14:textId="77777777" w:rsidR="00B55719" w:rsidRPr="003473E9" w:rsidRDefault="00B55719" w:rsidP="00B55719">
      <w:pPr>
        <w:pStyle w:val="a7"/>
        <w:rPr>
          <w:lang w:val="de-DE"/>
        </w:rPr>
      </w:pPr>
      <w:bookmarkStart w:id="639" w:name="_Ref278476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bookmarkEnd w:id="639"/>
      <w:r>
        <w:t xml:space="preserve">  </w:t>
      </w:r>
      <w:r>
        <w:t>蜂鸣器驱动电路</w:t>
      </w:r>
    </w:p>
    <w:p w14:paraId="0BD8922B" w14:textId="77777777" w:rsidR="00B55719" w:rsidRDefault="00B55719" w:rsidP="00B55719">
      <w:pPr>
        <w:pStyle w:val="30"/>
        <w:rPr>
          <w:lang w:val="de-DE"/>
        </w:rPr>
      </w:pPr>
      <w:bookmarkStart w:id="640" w:name="_Toc2593516"/>
      <w:bookmarkStart w:id="641" w:name="_Toc6175892"/>
      <w:r>
        <w:rPr>
          <w:rFonts w:hint="eastAsia"/>
          <w:lang w:val="de-DE"/>
        </w:rPr>
        <w:t>蜂鸣器接口函数</w:t>
      </w:r>
      <w:bookmarkEnd w:id="640"/>
      <w:bookmarkEnd w:id="641"/>
    </w:p>
    <w:p w14:paraId="0E6C317F" w14:textId="77777777" w:rsidR="00B55719" w:rsidRDefault="00B55719" w:rsidP="00B55719">
      <w:pPr>
        <w:pStyle w:val="23"/>
        <w:spacing w:before="62" w:after="62"/>
        <w:rPr>
          <w:lang w:val="de-DE"/>
        </w:rPr>
      </w:pPr>
      <w:r>
        <w:rPr>
          <w:rFonts w:hint="eastAsia"/>
          <w:lang w:val="de-DE"/>
        </w:rPr>
        <w:t>为了实现跨平台应用软件，</w:t>
      </w:r>
      <w:r>
        <w:rPr>
          <w:rFonts w:hint="eastAsia"/>
          <w:lang w:val="de-DE"/>
        </w:rPr>
        <w:t>AMetal</w:t>
      </w:r>
      <w:r>
        <w:rPr>
          <w:lang w:val="de-DE"/>
        </w:rPr>
        <w:t>提供了操作蜂鸣器的通用接口</w:t>
      </w:r>
      <w:r>
        <w:rPr>
          <w:rFonts w:hint="eastAsia"/>
          <w:lang w:val="de-DE"/>
        </w:rPr>
        <w:t>，</w:t>
      </w:r>
      <w:r>
        <w:rPr>
          <w:lang w:val="de-DE"/>
        </w:rPr>
        <w:t>详见</w:t>
      </w:r>
      <w:r>
        <w:rPr>
          <w:lang w:val="de-DE"/>
        </w:rPr>
        <w:fldChar w:fldCharType="begin"/>
      </w:r>
      <w:r>
        <w:rPr>
          <w:lang w:val="de-DE"/>
        </w:rPr>
        <w:instrText xml:space="preserve"> REF _Ref2773083 \h  \* MERGEFORMAT </w:instrText>
      </w:r>
      <w:r>
        <w:rPr>
          <w:lang w:val="de-DE"/>
        </w:rPr>
      </w:r>
      <w:r>
        <w:rPr>
          <w:lang w:val="de-DE"/>
        </w:rPr>
        <w:fldChar w:fldCharType="separate"/>
      </w:r>
      <w:r>
        <w:rPr>
          <w:rFonts w:hint="eastAsia"/>
        </w:rPr>
        <w:t>表</w:t>
      </w:r>
      <w:r>
        <w:rPr>
          <w:noProof/>
        </w:rPr>
        <w:t>5</w:t>
      </w:r>
      <w:r>
        <w:t>.</w:t>
      </w:r>
      <w:r>
        <w:rPr>
          <w:noProof/>
        </w:rPr>
        <w:t>32</w:t>
      </w:r>
      <w:r>
        <w:rPr>
          <w:lang w:val="de-DE"/>
        </w:rPr>
        <w:fldChar w:fldCharType="end"/>
      </w:r>
      <w:r>
        <w:rPr>
          <w:rFonts w:hint="eastAsia"/>
          <w:lang w:val="de-DE"/>
        </w:rPr>
        <w:t>。</w:t>
      </w:r>
    </w:p>
    <w:p w14:paraId="67B39F9D" w14:textId="77777777" w:rsidR="00B55719" w:rsidRDefault="00B55719" w:rsidP="00B55719">
      <w:pPr>
        <w:pStyle w:val="a7"/>
        <w:keepNext/>
      </w:pPr>
      <w:bookmarkStart w:id="642" w:name="_Ref2773083"/>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32</w:t>
      </w:r>
      <w:r>
        <w:fldChar w:fldCharType="end"/>
      </w:r>
      <w:bookmarkEnd w:id="642"/>
      <w:r>
        <w:t xml:space="preserve">  </w:t>
      </w:r>
      <w:r>
        <w:t>蜂鸣器通用接口</w:t>
      </w:r>
      <w:r>
        <w:rPr>
          <w:rFonts w:hint="eastAsia"/>
        </w:rPr>
        <w:t>（</w:t>
      </w:r>
      <w:r>
        <w:rPr>
          <w:rFonts w:hint="eastAsia"/>
        </w:rPr>
        <w:t>am_</w:t>
      </w:r>
      <w:r>
        <w:t>buzzer.h</w:t>
      </w:r>
      <w:r>
        <w:rPr>
          <w:rFonts w:hint="eastAsia"/>
        </w:rPr>
        <w:t>）</w:t>
      </w:r>
    </w:p>
    <w:tbl>
      <w:tblPr>
        <w:tblW w:w="60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94"/>
        <w:gridCol w:w="2694"/>
      </w:tblGrid>
      <w:tr w:rsidR="00B55719" w:rsidRPr="00CE1551" w14:paraId="0954BCEB" w14:textId="77777777" w:rsidTr="00461163">
        <w:trPr>
          <w:jc w:val="center"/>
        </w:trPr>
        <w:tc>
          <w:tcPr>
            <w:tcW w:w="3394" w:type="dxa"/>
            <w:tcBorders>
              <w:top w:val="thinThickSmallGap" w:sz="24" w:space="0" w:color="auto"/>
              <w:left w:val="single" w:sz="6" w:space="0" w:color="000000"/>
              <w:bottom w:val="double" w:sz="4" w:space="0" w:color="auto"/>
              <w:right w:val="double" w:sz="4" w:space="0" w:color="auto"/>
            </w:tcBorders>
            <w:shd w:val="pct10" w:color="auto" w:fill="auto"/>
          </w:tcPr>
          <w:p w14:paraId="70FF3900" w14:textId="77777777" w:rsidR="00B55719" w:rsidRPr="00CE1551" w:rsidRDefault="00B55719" w:rsidP="00461163">
            <w:pPr>
              <w:pStyle w:val="ab"/>
              <w:spacing w:before="62" w:after="62"/>
              <w:rPr>
                <w:color w:val="000000"/>
              </w:rPr>
            </w:pPr>
            <w:r w:rsidRPr="00CE1551">
              <w:rPr>
                <w:rFonts w:hint="eastAsia"/>
                <w:color w:val="000000"/>
              </w:rPr>
              <w:t>函数原型</w:t>
            </w:r>
          </w:p>
        </w:tc>
        <w:tc>
          <w:tcPr>
            <w:tcW w:w="2694" w:type="dxa"/>
            <w:tcBorders>
              <w:top w:val="thinThickSmallGap" w:sz="24" w:space="0" w:color="auto"/>
              <w:left w:val="double" w:sz="4" w:space="0" w:color="auto"/>
              <w:bottom w:val="double" w:sz="4" w:space="0" w:color="auto"/>
              <w:right w:val="single" w:sz="6" w:space="0" w:color="000000"/>
            </w:tcBorders>
            <w:shd w:val="pct10" w:color="auto" w:fill="auto"/>
          </w:tcPr>
          <w:p w14:paraId="0A3AB595" w14:textId="77777777" w:rsidR="00B55719" w:rsidRPr="00CE1551" w:rsidRDefault="00B55719" w:rsidP="00461163">
            <w:pPr>
              <w:pStyle w:val="ab"/>
              <w:spacing w:before="62" w:after="62"/>
              <w:rPr>
                <w:color w:val="000000"/>
              </w:rPr>
            </w:pPr>
            <w:r w:rsidRPr="00CE1551">
              <w:rPr>
                <w:rFonts w:hint="eastAsia"/>
                <w:color w:val="000000"/>
              </w:rPr>
              <w:t>功能简介</w:t>
            </w:r>
          </w:p>
        </w:tc>
      </w:tr>
      <w:tr w:rsidR="00B55719" w:rsidRPr="00726540" w14:paraId="5ACE5EFF" w14:textId="77777777" w:rsidTr="00461163">
        <w:trPr>
          <w:jc w:val="center"/>
        </w:trPr>
        <w:tc>
          <w:tcPr>
            <w:tcW w:w="3394" w:type="dxa"/>
            <w:tcBorders>
              <w:top w:val="single" w:sz="6" w:space="0" w:color="000000"/>
              <w:left w:val="single" w:sz="6" w:space="0" w:color="000000"/>
              <w:bottom w:val="single" w:sz="6" w:space="0" w:color="000000"/>
              <w:right w:val="double" w:sz="4" w:space="0" w:color="auto"/>
            </w:tcBorders>
            <w:vAlign w:val="center"/>
          </w:tcPr>
          <w:p w14:paraId="12E04829" w14:textId="77777777" w:rsidR="00B55719" w:rsidRPr="00F3369C" w:rsidRDefault="00B55719" w:rsidP="00461163">
            <w:pPr>
              <w:pStyle w:val="af5"/>
            </w:pPr>
            <w:r>
              <w:t>void am_buzzer_on(void);</w:t>
            </w:r>
          </w:p>
        </w:tc>
        <w:tc>
          <w:tcPr>
            <w:tcW w:w="2694" w:type="dxa"/>
            <w:tcBorders>
              <w:top w:val="single" w:sz="6" w:space="0" w:color="000000"/>
              <w:left w:val="double" w:sz="4" w:space="0" w:color="auto"/>
              <w:bottom w:val="single" w:sz="6" w:space="0" w:color="000000"/>
              <w:right w:val="single" w:sz="6" w:space="0" w:color="000000"/>
            </w:tcBorders>
            <w:vAlign w:val="center"/>
          </w:tcPr>
          <w:p w14:paraId="413CF6A1" w14:textId="77777777" w:rsidR="00B55719" w:rsidRPr="00726540" w:rsidRDefault="00B55719" w:rsidP="00461163">
            <w:pPr>
              <w:pStyle w:val="ad"/>
              <w:jc w:val="left"/>
              <w:rPr>
                <w:lang w:val="de-DE"/>
              </w:rPr>
            </w:pPr>
            <w:r>
              <w:rPr>
                <w:rFonts w:hint="eastAsia"/>
              </w:rPr>
              <w:t>打开蜂鸣器</w:t>
            </w:r>
          </w:p>
        </w:tc>
      </w:tr>
      <w:tr w:rsidR="00B55719" w:rsidRPr="00726540" w14:paraId="33FA774A" w14:textId="77777777" w:rsidTr="00461163">
        <w:trPr>
          <w:jc w:val="center"/>
        </w:trPr>
        <w:tc>
          <w:tcPr>
            <w:tcW w:w="3394" w:type="dxa"/>
            <w:tcBorders>
              <w:top w:val="single" w:sz="6" w:space="0" w:color="000000"/>
              <w:left w:val="single" w:sz="6" w:space="0" w:color="000000"/>
              <w:bottom w:val="single" w:sz="6" w:space="0" w:color="000000"/>
              <w:right w:val="double" w:sz="4" w:space="0" w:color="auto"/>
            </w:tcBorders>
            <w:vAlign w:val="center"/>
          </w:tcPr>
          <w:p w14:paraId="3A1F34AE" w14:textId="77777777" w:rsidR="00B55719" w:rsidRDefault="00B55719" w:rsidP="00461163">
            <w:pPr>
              <w:pStyle w:val="af5"/>
            </w:pPr>
            <w:r>
              <w:t>void am_buzzer_off(void);</w:t>
            </w:r>
          </w:p>
        </w:tc>
        <w:tc>
          <w:tcPr>
            <w:tcW w:w="2694" w:type="dxa"/>
            <w:tcBorders>
              <w:top w:val="single" w:sz="6" w:space="0" w:color="000000"/>
              <w:left w:val="double" w:sz="4" w:space="0" w:color="auto"/>
              <w:bottom w:val="single" w:sz="6" w:space="0" w:color="000000"/>
              <w:right w:val="single" w:sz="6" w:space="0" w:color="000000"/>
            </w:tcBorders>
            <w:vAlign w:val="center"/>
          </w:tcPr>
          <w:p w14:paraId="5A34BB18" w14:textId="77777777" w:rsidR="00B55719" w:rsidRDefault="00B55719" w:rsidP="00461163">
            <w:pPr>
              <w:pStyle w:val="ad"/>
              <w:jc w:val="left"/>
            </w:pPr>
            <w:r>
              <w:rPr>
                <w:rFonts w:hint="eastAsia"/>
              </w:rPr>
              <w:t>关闭蜂鸣器</w:t>
            </w:r>
          </w:p>
        </w:tc>
      </w:tr>
      <w:tr w:rsidR="00B55719" w:rsidRPr="00CE1551" w14:paraId="4F98B632" w14:textId="77777777" w:rsidTr="00461163">
        <w:trPr>
          <w:trHeight w:val="350"/>
          <w:jc w:val="center"/>
        </w:trPr>
        <w:tc>
          <w:tcPr>
            <w:tcW w:w="3394" w:type="dxa"/>
            <w:tcBorders>
              <w:top w:val="single" w:sz="6" w:space="0" w:color="000000"/>
              <w:left w:val="single" w:sz="6" w:space="0" w:color="000000"/>
              <w:bottom w:val="single" w:sz="6" w:space="0" w:color="000000"/>
              <w:right w:val="double" w:sz="4" w:space="0" w:color="auto"/>
            </w:tcBorders>
            <w:vAlign w:val="center"/>
          </w:tcPr>
          <w:p w14:paraId="2ABF171E" w14:textId="77777777" w:rsidR="00B55719" w:rsidRPr="00F3369C" w:rsidRDefault="00B55719" w:rsidP="00461163">
            <w:pPr>
              <w:pStyle w:val="af5"/>
            </w:pPr>
            <w:r>
              <w:t>void am_buzzer_beep(uint32_t ms);</w:t>
            </w:r>
          </w:p>
        </w:tc>
        <w:tc>
          <w:tcPr>
            <w:tcW w:w="2694" w:type="dxa"/>
            <w:tcBorders>
              <w:top w:val="single" w:sz="6" w:space="0" w:color="000000"/>
              <w:left w:val="double" w:sz="4" w:space="0" w:color="auto"/>
              <w:bottom w:val="single" w:sz="6" w:space="0" w:color="000000"/>
              <w:right w:val="single" w:sz="6" w:space="0" w:color="000000"/>
            </w:tcBorders>
            <w:vAlign w:val="center"/>
          </w:tcPr>
          <w:p w14:paraId="7FE6AD71" w14:textId="77777777" w:rsidR="00B55719" w:rsidRPr="00CE1551" w:rsidRDefault="00B55719" w:rsidP="00461163">
            <w:pPr>
              <w:pStyle w:val="ad"/>
              <w:jc w:val="left"/>
              <w:rPr>
                <w:color w:val="000000"/>
              </w:rPr>
            </w:pPr>
            <w:r>
              <w:rPr>
                <w:rFonts w:hint="eastAsia"/>
              </w:rPr>
              <w:t>蜂鸣器鸣叫指定时间（同步）</w:t>
            </w:r>
          </w:p>
        </w:tc>
      </w:tr>
      <w:tr w:rsidR="00B55719" w:rsidRPr="00CE1551" w14:paraId="1BE43FC9" w14:textId="77777777" w:rsidTr="00461163">
        <w:trPr>
          <w:trHeight w:val="350"/>
          <w:jc w:val="center"/>
        </w:trPr>
        <w:tc>
          <w:tcPr>
            <w:tcW w:w="3394" w:type="dxa"/>
            <w:tcBorders>
              <w:top w:val="single" w:sz="6" w:space="0" w:color="000000"/>
              <w:left w:val="single" w:sz="6" w:space="0" w:color="000000"/>
              <w:bottom w:val="thickThinSmallGap" w:sz="24" w:space="0" w:color="auto"/>
              <w:right w:val="double" w:sz="4" w:space="0" w:color="auto"/>
            </w:tcBorders>
            <w:vAlign w:val="center"/>
          </w:tcPr>
          <w:p w14:paraId="3092769B" w14:textId="77777777" w:rsidR="00B55719" w:rsidRPr="006D4913" w:rsidRDefault="00B55719" w:rsidP="00461163">
            <w:pPr>
              <w:pStyle w:val="af5"/>
            </w:pPr>
            <w:r>
              <w:t>void am_buzzer_beep</w:t>
            </w:r>
            <w:r>
              <w:rPr>
                <w:rFonts w:hint="eastAsia"/>
              </w:rPr>
              <w:t>_async</w:t>
            </w:r>
            <w:r>
              <w:t>(uint32_t ms);</w:t>
            </w:r>
          </w:p>
        </w:tc>
        <w:tc>
          <w:tcPr>
            <w:tcW w:w="2694" w:type="dxa"/>
            <w:tcBorders>
              <w:top w:val="single" w:sz="6" w:space="0" w:color="000000"/>
              <w:left w:val="double" w:sz="4" w:space="0" w:color="auto"/>
              <w:bottom w:val="thickThinSmallGap" w:sz="24" w:space="0" w:color="auto"/>
              <w:right w:val="single" w:sz="6" w:space="0" w:color="000000"/>
            </w:tcBorders>
            <w:vAlign w:val="center"/>
          </w:tcPr>
          <w:p w14:paraId="7DDCD4FF" w14:textId="77777777" w:rsidR="00B55719" w:rsidRPr="00E67E2E" w:rsidRDefault="00B55719" w:rsidP="00461163">
            <w:pPr>
              <w:pStyle w:val="ad"/>
              <w:jc w:val="left"/>
            </w:pPr>
            <w:r>
              <w:rPr>
                <w:rFonts w:hint="eastAsia"/>
              </w:rPr>
              <w:t>蜂鸣器鸣叫指定时间（异步）</w:t>
            </w:r>
          </w:p>
        </w:tc>
      </w:tr>
    </w:tbl>
    <w:p w14:paraId="1E6FD352" w14:textId="77777777" w:rsidR="00B55719" w:rsidRPr="00937A43" w:rsidRDefault="00B55719" w:rsidP="00B55719">
      <w:pPr>
        <w:pStyle w:val="afffb"/>
        <w:numPr>
          <w:ilvl w:val="0"/>
          <w:numId w:val="91"/>
        </w:numPr>
        <w:spacing w:before="62" w:after="62"/>
        <w:ind w:firstLineChars="0"/>
        <w:jc w:val="left"/>
        <w:rPr>
          <w:b/>
          <w:lang w:val="de-DE"/>
        </w:rPr>
      </w:pPr>
      <w:r w:rsidRPr="00937A43">
        <w:rPr>
          <w:b/>
          <w:lang w:val="de-DE"/>
        </w:rPr>
        <w:t>打开蜂鸣器</w:t>
      </w:r>
    </w:p>
    <w:p w14:paraId="430AA756" w14:textId="77777777" w:rsidR="00B55719" w:rsidRDefault="00B55719" w:rsidP="00B55719">
      <w:pPr>
        <w:spacing w:before="62" w:after="62"/>
        <w:ind w:firstLine="360"/>
        <w:rPr>
          <w:lang w:val="de-DE"/>
        </w:rPr>
      </w:pPr>
      <w:r w:rsidRPr="001D24FA">
        <w:rPr>
          <w:lang w:val="de-DE"/>
        </w:rPr>
        <w:t>打开蜂鸣器的函数原型为</w:t>
      </w:r>
      <w:r w:rsidRPr="001D24FA">
        <w:rPr>
          <w:rFonts w:hint="eastAsia"/>
          <w:lang w:val="de-DE"/>
        </w:rPr>
        <w:t>：</w:t>
      </w:r>
    </w:p>
    <w:p w14:paraId="0AC27114" w14:textId="77777777" w:rsidR="00B55719" w:rsidRPr="001D24FA" w:rsidRDefault="00B55719" w:rsidP="00B55719">
      <w:pPr>
        <w:pStyle w:val="aff1"/>
        <w:rPr>
          <w:lang w:val="de-DE"/>
        </w:rPr>
      </w:pPr>
      <w:r w:rsidRPr="001D24FA">
        <w:rPr>
          <w:lang w:val="de-DE"/>
        </w:rPr>
        <w:t>void am_buzzer_on(void);</w:t>
      </w:r>
    </w:p>
    <w:p w14:paraId="6078AFC8" w14:textId="77777777" w:rsidR="00B55719" w:rsidRDefault="00B55719" w:rsidP="00B55719">
      <w:pPr>
        <w:pStyle w:val="afffb"/>
        <w:spacing w:before="62" w:after="62"/>
        <w:ind w:left="360" w:firstLineChars="0" w:firstLine="0"/>
        <w:rPr>
          <w:lang w:val="de-DE"/>
        </w:rPr>
      </w:pPr>
      <w:r>
        <w:rPr>
          <w:lang w:val="de-DE"/>
        </w:rPr>
        <w:t>打开蜂鸣器</w:t>
      </w:r>
      <w:r>
        <w:rPr>
          <w:rFonts w:hint="eastAsia"/>
          <w:lang w:val="de-DE"/>
        </w:rPr>
        <w:t>，</w:t>
      </w:r>
      <w:r>
        <w:rPr>
          <w:lang w:val="de-DE"/>
        </w:rPr>
        <w:t>使蜂鸣器</w:t>
      </w:r>
      <w:r>
        <w:rPr>
          <w:rFonts w:hint="eastAsia"/>
          <w:lang w:val="de-DE"/>
        </w:rPr>
        <w:t>开始鸣叫的范例程序详见</w:t>
      </w:r>
      <w:r>
        <w:rPr>
          <w:lang w:val="de-DE"/>
        </w:rPr>
        <w:fldChar w:fldCharType="begin"/>
      </w:r>
      <w:r>
        <w:rPr>
          <w:lang w:val="de-DE"/>
        </w:rPr>
        <w:instrText xml:space="preserve"> </w:instrText>
      </w:r>
      <w:r>
        <w:rPr>
          <w:rFonts w:hint="eastAsia"/>
          <w:lang w:val="de-DE"/>
        </w:rPr>
        <w:instrText>REF _Ref2773458 \h</w:instrText>
      </w:r>
      <w:r>
        <w:rPr>
          <w:lang w:val="de-DE"/>
        </w:rPr>
        <w:instrText xml:space="preserve"> </w:instrText>
      </w:r>
      <w:r>
        <w:rPr>
          <w:lang w:val="de-DE"/>
        </w:rPr>
      </w:r>
      <w:r>
        <w:rPr>
          <w:lang w:val="de-DE"/>
        </w:rPr>
        <w:fldChar w:fldCharType="separate"/>
      </w:r>
      <w:r>
        <w:rPr>
          <w:rFonts w:hint="eastAsia"/>
        </w:rPr>
        <w:t>程序清单</w:t>
      </w:r>
      <w:r>
        <w:rPr>
          <w:noProof/>
        </w:rPr>
        <w:t>5</w:t>
      </w:r>
      <w:r>
        <w:t>.</w:t>
      </w:r>
      <w:r>
        <w:rPr>
          <w:noProof/>
        </w:rPr>
        <w:t>95</w:t>
      </w:r>
      <w:r>
        <w:rPr>
          <w:lang w:val="de-DE"/>
        </w:rPr>
        <w:fldChar w:fldCharType="end"/>
      </w:r>
      <w:r>
        <w:rPr>
          <w:rFonts w:hint="eastAsia"/>
          <w:lang w:val="de-DE"/>
        </w:rPr>
        <w:t>。</w:t>
      </w:r>
    </w:p>
    <w:p w14:paraId="10FC693F" w14:textId="77777777" w:rsidR="00B55719" w:rsidRDefault="00B55719" w:rsidP="00B55719">
      <w:pPr>
        <w:pStyle w:val="a7"/>
        <w:rPr>
          <w:lang w:val="de-DE"/>
        </w:rPr>
      </w:pPr>
      <w:bookmarkStart w:id="643" w:name="_Ref2773458"/>
      <w:r>
        <w:rPr>
          <w:rFonts w:hint="eastAsia"/>
        </w:rPr>
        <w:t>程序清单</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程序清单</w:instrText>
      </w:r>
      <w:r>
        <w:rPr>
          <w:rFonts w:hint="eastAsia"/>
        </w:rPr>
        <w:instrText xml:space="preserve"> \* ARABIC \s 1</w:instrText>
      </w:r>
      <w:r>
        <w:instrText xml:space="preserve"> </w:instrText>
      </w:r>
      <w:r>
        <w:fldChar w:fldCharType="separate"/>
      </w:r>
      <w:r>
        <w:rPr>
          <w:noProof/>
        </w:rPr>
        <w:t>95</w:t>
      </w:r>
      <w:r>
        <w:fldChar w:fldCharType="end"/>
      </w:r>
      <w:bookmarkEnd w:id="643"/>
      <w:r>
        <w:t xml:space="preserve">  am_buzzer_on()</w:t>
      </w:r>
      <w:r>
        <w:t>范例程序</w:t>
      </w:r>
    </w:p>
    <w:p w14:paraId="3E5E4458" w14:textId="77777777" w:rsidR="00B55719" w:rsidRPr="001D24FA" w:rsidRDefault="00B55719" w:rsidP="00B55719">
      <w:pPr>
        <w:pStyle w:val="aff1"/>
        <w:rPr>
          <w:lang w:val="de-DE"/>
        </w:rPr>
      </w:pPr>
      <w:r>
        <w:rPr>
          <w:lang w:val="de-DE"/>
        </w:rPr>
        <w:t>1  am_buzzer_on();</w:t>
      </w:r>
    </w:p>
    <w:p w14:paraId="4170AF1F" w14:textId="77777777" w:rsidR="00B55719" w:rsidRPr="001D24FA" w:rsidRDefault="00B55719" w:rsidP="00B55719">
      <w:pPr>
        <w:pStyle w:val="afffb"/>
        <w:numPr>
          <w:ilvl w:val="0"/>
          <w:numId w:val="91"/>
        </w:numPr>
        <w:spacing w:before="62" w:after="62"/>
        <w:ind w:firstLineChars="0"/>
        <w:jc w:val="left"/>
        <w:rPr>
          <w:b/>
          <w:lang w:val="de-DE"/>
        </w:rPr>
      </w:pPr>
      <w:r w:rsidRPr="001D24FA">
        <w:rPr>
          <w:b/>
          <w:lang w:val="de-DE"/>
        </w:rPr>
        <w:t>关闭蜂鸣器</w:t>
      </w:r>
    </w:p>
    <w:p w14:paraId="1AFB1939" w14:textId="77777777" w:rsidR="00B55719" w:rsidRDefault="00B55719" w:rsidP="00B55719">
      <w:pPr>
        <w:pStyle w:val="afffb"/>
        <w:spacing w:before="62" w:after="62"/>
        <w:ind w:left="360" w:firstLineChars="0" w:firstLine="0"/>
        <w:rPr>
          <w:lang w:val="de-DE"/>
        </w:rPr>
      </w:pPr>
      <w:r>
        <w:rPr>
          <w:rFonts w:hint="eastAsia"/>
          <w:lang w:val="de-DE"/>
        </w:rPr>
        <w:t>关闭蜂鸣器的函数原型为：</w:t>
      </w:r>
    </w:p>
    <w:p w14:paraId="2E0354D5" w14:textId="77777777" w:rsidR="00B55719" w:rsidRDefault="00B55719" w:rsidP="00B55719">
      <w:pPr>
        <w:pStyle w:val="aff1"/>
        <w:rPr>
          <w:lang w:val="de-DE"/>
        </w:rPr>
      </w:pPr>
      <w:r>
        <w:rPr>
          <w:lang w:val="de-DE"/>
        </w:rPr>
        <w:t>void am_buzzer_off(void);</w:t>
      </w:r>
    </w:p>
    <w:p w14:paraId="50DA40E6" w14:textId="77777777" w:rsidR="00B55719" w:rsidRDefault="00B55719" w:rsidP="00B55719">
      <w:pPr>
        <w:pStyle w:val="afffb"/>
        <w:spacing w:before="62" w:after="62"/>
        <w:ind w:left="360" w:firstLineChars="0" w:firstLine="0"/>
        <w:rPr>
          <w:lang w:val="de-DE"/>
        </w:rPr>
      </w:pPr>
      <w:r>
        <w:rPr>
          <w:lang w:val="de-DE"/>
        </w:rPr>
        <w:t>关闭蜂鸣器</w:t>
      </w:r>
      <w:r>
        <w:rPr>
          <w:rFonts w:hint="eastAsia"/>
          <w:lang w:val="de-DE"/>
        </w:rPr>
        <w:t>，</w:t>
      </w:r>
      <w:r>
        <w:rPr>
          <w:lang w:val="de-DE"/>
        </w:rPr>
        <w:t>使蜂鸣器停止鸣叫的范例程序详见</w:t>
      </w:r>
      <w:r>
        <w:rPr>
          <w:lang w:val="de-DE"/>
        </w:rPr>
        <w:fldChar w:fldCharType="begin"/>
      </w:r>
      <w:r>
        <w:rPr>
          <w:lang w:val="de-DE"/>
        </w:rPr>
        <w:instrText xml:space="preserve"> REF _Ref2773571 \h </w:instrText>
      </w:r>
      <w:r>
        <w:rPr>
          <w:lang w:val="de-DE"/>
        </w:rPr>
      </w:r>
      <w:r>
        <w:rPr>
          <w:lang w:val="de-DE"/>
        </w:rPr>
        <w:fldChar w:fldCharType="separate"/>
      </w:r>
      <w:r>
        <w:rPr>
          <w:rFonts w:hint="eastAsia"/>
        </w:rPr>
        <w:t>程序清单</w:t>
      </w:r>
      <w:r>
        <w:rPr>
          <w:noProof/>
        </w:rPr>
        <w:t>5</w:t>
      </w:r>
      <w:r>
        <w:t>.</w:t>
      </w:r>
      <w:r>
        <w:rPr>
          <w:noProof/>
        </w:rPr>
        <w:t>96</w:t>
      </w:r>
      <w:r>
        <w:rPr>
          <w:lang w:val="de-DE"/>
        </w:rPr>
        <w:fldChar w:fldCharType="end"/>
      </w:r>
      <w:r>
        <w:rPr>
          <w:rFonts w:hint="eastAsia"/>
          <w:lang w:val="de-DE"/>
        </w:rPr>
        <w:t>。</w:t>
      </w:r>
    </w:p>
    <w:p w14:paraId="5FF8A95E" w14:textId="77777777" w:rsidR="00B55719" w:rsidRPr="001D24FA" w:rsidRDefault="00B55719" w:rsidP="00B55719">
      <w:pPr>
        <w:pStyle w:val="a7"/>
        <w:rPr>
          <w:lang w:val="de-DE"/>
        </w:rPr>
      </w:pPr>
      <w:bookmarkStart w:id="644" w:name="_Ref2773571"/>
      <w:r>
        <w:rPr>
          <w:rFonts w:hint="eastAsia"/>
        </w:rPr>
        <w:t>程序清单</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程序清单</w:instrText>
      </w:r>
      <w:r>
        <w:rPr>
          <w:rFonts w:hint="eastAsia"/>
        </w:rPr>
        <w:instrText xml:space="preserve"> \* ARABIC \s 1</w:instrText>
      </w:r>
      <w:r>
        <w:instrText xml:space="preserve"> </w:instrText>
      </w:r>
      <w:r>
        <w:fldChar w:fldCharType="separate"/>
      </w:r>
      <w:r>
        <w:rPr>
          <w:noProof/>
        </w:rPr>
        <w:t>96</w:t>
      </w:r>
      <w:r>
        <w:fldChar w:fldCharType="end"/>
      </w:r>
      <w:bookmarkEnd w:id="644"/>
      <w:r>
        <w:t xml:space="preserve">  am_buzzer_off()</w:t>
      </w:r>
      <w:r>
        <w:t>范例程序</w:t>
      </w:r>
    </w:p>
    <w:p w14:paraId="618677FA" w14:textId="77777777" w:rsidR="00B55719" w:rsidRPr="003473E9" w:rsidRDefault="00B55719" w:rsidP="00B55719">
      <w:pPr>
        <w:pStyle w:val="aff1"/>
        <w:rPr>
          <w:lang w:val="de-DE"/>
        </w:rPr>
      </w:pPr>
      <w:r>
        <w:rPr>
          <w:rFonts w:hint="eastAsia"/>
          <w:lang w:val="de-DE"/>
        </w:rPr>
        <w:t>1</w:t>
      </w:r>
      <w:r>
        <w:rPr>
          <w:lang w:val="de-DE"/>
        </w:rPr>
        <w:t xml:space="preserve">  am_buzzer_off();</w:t>
      </w:r>
    </w:p>
    <w:p w14:paraId="7EB5A32F" w14:textId="77777777" w:rsidR="00B55719" w:rsidRPr="001D24FA" w:rsidRDefault="00B55719" w:rsidP="00B55719">
      <w:pPr>
        <w:pStyle w:val="afffb"/>
        <w:numPr>
          <w:ilvl w:val="0"/>
          <w:numId w:val="91"/>
        </w:numPr>
        <w:spacing w:before="62" w:after="62"/>
        <w:ind w:firstLineChars="0"/>
        <w:jc w:val="left"/>
        <w:rPr>
          <w:b/>
          <w:lang w:val="de-DE"/>
        </w:rPr>
      </w:pPr>
      <w:r w:rsidRPr="001D24FA">
        <w:rPr>
          <w:b/>
          <w:lang w:val="de-DE"/>
        </w:rPr>
        <w:t>蜂鸣器鸣叫指定时间</w:t>
      </w:r>
      <w:r w:rsidRPr="001D24FA">
        <w:rPr>
          <w:rFonts w:hint="eastAsia"/>
          <w:b/>
          <w:lang w:val="de-DE"/>
        </w:rPr>
        <w:t>（同步）</w:t>
      </w:r>
    </w:p>
    <w:p w14:paraId="19423B76" w14:textId="77777777" w:rsidR="00B55719" w:rsidRDefault="00B55719" w:rsidP="00B55719">
      <w:pPr>
        <w:pStyle w:val="23"/>
        <w:spacing w:before="62" w:after="62"/>
        <w:rPr>
          <w:lang w:val="de-DE"/>
        </w:rPr>
      </w:pPr>
      <w:r>
        <w:rPr>
          <w:rFonts w:hint="eastAsia"/>
          <w:lang w:val="de-DE"/>
        </w:rPr>
        <w:t>该函数用于打开蜂鸣器，使蜂鸣器鸣叫指定时间后自动关闭，该函数会一直等到蜂鸣器鸣叫结束后返回。其函数原型为：</w:t>
      </w:r>
    </w:p>
    <w:p w14:paraId="1CEFDB3C" w14:textId="77777777" w:rsidR="00B55719" w:rsidRDefault="00B55719" w:rsidP="00B55719">
      <w:pPr>
        <w:pStyle w:val="aff1"/>
        <w:rPr>
          <w:lang w:val="de-DE"/>
        </w:rPr>
      </w:pPr>
      <w:r>
        <w:rPr>
          <w:lang w:val="de-DE"/>
        </w:rPr>
        <w:t>void am_buzzer_beep(uint32</w:t>
      </w:r>
      <w:r>
        <w:rPr>
          <w:rFonts w:hint="eastAsia"/>
          <w:lang w:val="de-DE"/>
        </w:rPr>
        <w:t>_t ms</w:t>
      </w:r>
      <w:r>
        <w:rPr>
          <w:lang w:val="de-DE"/>
        </w:rPr>
        <w:t>);</w:t>
      </w:r>
    </w:p>
    <w:p w14:paraId="38BA5D92" w14:textId="77777777" w:rsidR="00B55719" w:rsidRDefault="00B55719" w:rsidP="00B55719">
      <w:pPr>
        <w:pStyle w:val="afffb"/>
        <w:spacing w:before="62" w:after="62"/>
        <w:ind w:left="360" w:firstLineChars="0" w:firstLine="0"/>
        <w:rPr>
          <w:lang w:val="de-DE"/>
        </w:rPr>
      </w:pPr>
      <w:r>
        <w:rPr>
          <w:lang w:val="de-DE"/>
        </w:rPr>
        <w:t>使蜂鸣器鸣叫</w:t>
      </w:r>
      <w:r>
        <w:rPr>
          <w:rFonts w:hint="eastAsia"/>
          <w:lang w:val="de-DE"/>
        </w:rPr>
        <w:t>5</w:t>
      </w:r>
      <w:r>
        <w:rPr>
          <w:lang w:val="de-DE"/>
        </w:rPr>
        <w:t>0</w:t>
      </w:r>
      <w:r>
        <w:rPr>
          <w:lang w:val="de-DE"/>
        </w:rPr>
        <w:t>毫秒</w:t>
      </w:r>
      <w:r>
        <w:rPr>
          <w:rFonts w:hint="eastAsia"/>
          <w:lang w:val="de-DE"/>
        </w:rPr>
        <w:t>（“嘀”一声）的范例程序详见</w:t>
      </w:r>
      <w:r>
        <w:rPr>
          <w:lang w:val="de-DE"/>
        </w:rPr>
        <w:fldChar w:fldCharType="begin"/>
      </w:r>
      <w:r>
        <w:rPr>
          <w:lang w:val="de-DE"/>
        </w:rPr>
        <w:instrText xml:space="preserve"> </w:instrText>
      </w:r>
      <w:r>
        <w:rPr>
          <w:rFonts w:hint="eastAsia"/>
          <w:lang w:val="de-DE"/>
        </w:rPr>
        <w:instrText>REF _Ref2773881 \h</w:instrText>
      </w:r>
      <w:r>
        <w:rPr>
          <w:lang w:val="de-DE"/>
        </w:rPr>
        <w:instrText xml:space="preserve"> </w:instrText>
      </w:r>
      <w:r>
        <w:rPr>
          <w:lang w:val="de-DE"/>
        </w:rPr>
      </w:r>
      <w:r>
        <w:rPr>
          <w:lang w:val="de-DE"/>
        </w:rPr>
        <w:fldChar w:fldCharType="separate"/>
      </w:r>
      <w:r>
        <w:rPr>
          <w:rFonts w:hint="eastAsia"/>
        </w:rPr>
        <w:t>程序清单</w:t>
      </w:r>
      <w:r w:rsidRPr="001D24FA">
        <w:rPr>
          <w:noProof/>
          <w:lang w:val="de-DE"/>
        </w:rPr>
        <w:t>5</w:t>
      </w:r>
      <w:r w:rsidRPr="001D24FA">
        <w:rPr>
          <w:lang w:val="de-DE"/>
        </w:rPr>
        <w:t>.</w:t>
      </w:r>
      <w:r w:rsidRPr="001D24FA">
        <w:rPr>
          <w:noProof/>
          <w:lang w:val="de-DE"/>
        </w:rPr>
        <w:t>97</w:t>
      </w:r>
      <w:r>
        <w:rPr>
          <w:lang w:val="de-DE"/>
        </w:rPr>
        <w:fldChar w:fldCharType="end"/>
      </w:r>
      <w:r>
        <w:rPr>
          <w:rFonts w:hint="eastAsia"/>
          <w:lang w:val="de-DE"/>
        </w:rPr>
        <w:t>。</w:t>
      </w:r>
    </w:p>
    <w:p w14:paraId="60A47C89" w14:textId="77777777" w:rsidR="00B55719" w:rsidRDefault="00B55719" w:rsidP="00B55719">
      <w:pPr>
        <w:pStyle w:val="a7"/>
        <w:rPr>
          <w:lang w:val="de-DE"/>
        </w:rPr>
      </w:pPr>
      <w:bookmarkStart w:id="645" w:name="_Ref2773881"/>
      <w:r>
        <w:rPr>
          <w:rFonts w:hint="eastAsia"/>
        </w:rPr>
        <w:lastRenderedPageBreak/>
        <w:t>程序清单</w:t>
      </w:r>
      <w:r>
        <w:fldChar w:fldCharType="begin"/>
      </w:r>
      <w:r w:rsidRPr="00E74D02">
        <w:rPr>
          <w:lang w:val="de-DE"/>
        </w:rPr>
        <w:instrText xml:space="preserve"> </w:instrText>
      </w:r>
      <w:r w:rsidRPr="00E74D02">
        <w:rPr>
          <w:rFonts w:hint="eastAsia"/>
          <w:lang w:val="de-DE"/>
        </w:rPr>
        <w:instrText>STYLEREF 1 \s</w:instrText>
      </w:r>
      <w:r w:rsidRPr="00E74D02">
        <w:rPr>
          <w:lang w:val="de-DE"/>
        </w:rPr>
        <w:instrText xml:space="preserve"> </w:instrText>
      </w:r>
      <w:r>
        <w:fldChar w:fldCharType="separate"/>
      </w:r>
      <w:r w:rsidRPr="00E74D02">
        <w:rPr>
          <w:noProof/>
          <w:lang w:val="de-DE"/>
        </w:rPr>
        <w:t>5</w:t>
      </w:r>
      <w:r>
        <w:fldChar w:fldCharType="end"/>
      </w:r>
      <w:r w:rsidRPr="00E74D02">
        <w:rPr>
          <w:lang w:val="de-DE"/>
        </w:rPr>
        <w:t>.</w:t>
      </w:r>
      <w:r>
        <w:fldChar w:fldCharType="begin"/>
      </w:r>
      <w:r w:rsidRPr="00E74D02">
        <w:rPr>
          <w:lang w:val="de-DE"/>
        </w:rPr>
        <w:instrText xml:space="preserve"> </w:instrText>
      </w:r>
      <w:r w:rsidRPr="00E74D02">
        <w:rPr>
          <w:rFonts w:hint="eastAsia"/>
          <w:lang w:val="de-DE"/>
        </w:rPr>
        <w:instrText xml:space="preserve">SEQ </w:instrText>
      </w:r>
      <w:r>
        <w:rPr>
          <w:rFonts w:hint="eastAsia"/>
        </w:rPr>
        <w:instrText>程序清单</w:instrText>
      </w:r>
      <w:r w:rsidRPr="00E74D02">
        <w:rPr>
          <w:rFonts w:hint="eastAsia"/>
          <w:lang w:val="de-DE"/>
        </w:rPr>
        <w:instrText xml:space="preserve"> \* ARABIC \s 1</w:instrText>
      </w:r>
      <w:r w:rsidRPr="00E74D02">
        <w:rPr>
          <w:lang w:val="de-DE"/>
        </w:rPr>
        <w:instrText xml:space="preserve"> </w:instrText>
      </w:r>
      <w:r>
        <w:fldChar w:fldCharType="separate"/>
      </w:r>
      <w:r w:rsidRPr="00E74D02">
        <w:rPr>
          <w:noProof/>
          <w:lang w:val="de-DE"/>
        </w:rPr>
        <w:t>97</w:t>
      </w:r>
      <w:r>
        <w:fldChar w:fldCharType="end"/>
      </w:r>
      <w:bookmarkEnd w:id="645"/>
      <w:r w:rsidRPr="001D24FA">
        <w:rPr>
          <w:lang w:val="de-DE"/>
        </w:rPr>
        <w:t xml:space="preserve">  am</w:t>
      </w:r>
      <w:r w:rsidRPr="001D24FA">
        <w:rPr>
          <w:rFonts w:hint="eastAsia"/>
          <w:lang w:val="de-DE"/>
        </w:rPr>
        <w:t>_</w:t>
      </w:r>
      <w:r w:rsidRPr="001D24FA">
        <w:rPr>
          <w:lang w:val="de-DE"/>
        </w:rPr>
        <w:t>buzzer_beep()</w:t>
      </w:r>
      <w:r>
        <w:t>范例程序</w:t>
      </w:r>
    </w:p>
    <w:p w14:paraId="214A6D16" w14:textId="77777777" w:rsidR="00B55719" w:rsidRDefault="00B55719" w:rsidP="00B55719">
      <w:pPr>
        <w:pStyle w:val="aff1"/>
        <w:rPr>
          <w:lang w:val="de-DE"/>
        </w:rPr>
      </w:pPr>
      <w:r>
        <w:rPr>
          <w:lang w:val="de-DE"/>
        </w:rPr>
        <w:t>1  am_buzzer_beep(50);</w:t>
      </w:r>
    </w:p>
    <w:p w14:paraId="3F47AC40" w14:textId="77777777" w:rsidR="00B55719" w:rsidRPr="001D24FA" w:rsidRDefault="00B55719" w:rsidP="00B55719">
      <w:pPr>
        <w:pStyle w:val="23"/>
        <w:spacing w:before="62" w:after="62"/>
        <w:rPr>
          <w:lang w:val="de-DE"/>
        </w:rPr>
      </w:pPr>
      <w:r>
        <w:rPr>
          <w:lang w:val="de-DE"/>
        </w:rPr>
        <w:t>注意</w:t>
      </w:r>
      <w:r>
        <w:rPr>
          <w:rFonts w:hint="eastAsia"/>
          <w:lang w:val="de-DE"/>
        </w:rPr>
        <w:t>，</w:t>
      </w:r>
      <w:r>
        <w:rPr>
          <w:lang w:val="de-DE"/>
        </w:rPr>
        <w:t>由于该函数会一直等到蜂鸣器鸣叫结束后才返回</w:t>
      </w:r>
      <w:r>
        <w:rPr>
          <w:rFonts w:hint="eastAsia"/>
          <w:lang w:val="de-DE"/>
        </w:rPr>
        <w:t>，</w:t>
      </w:r>
      <w:r>
        <w:rPr>
          <w:lang w:val="de-DE"/>
        </w:rPr>
        <w:t>因此主程序调用该函数后会阻塞</w:t>
      </w:r>
      <w:r>
        <w:rPr>
          <w:rFonts w:hint="eastAsia"/>
          <w:lang w:val="de-DE"/>
        </w:rPr>
        <w:t>50ms</w:t>
      </w:r>
      <w:r>
        <w:rPr>
          <w:rFonts w:hint="eastAsia"/>
          <w:lang w:val="de-DE"/>
        </w:rPr>
        <w:t>。</w:t>
      </w:r>
    </w:p>
    <w:p w14:paraId="3BA7E320" w14:textId="77777777" w:rsidR="00B55719" w:rsidRDefault="00B55719" w:rsidP="00B55719">
      <w:pPr>
        <w:pStyle w:val="afffb"/>
        <w:numPr>
          <w:ilvl w:val="0"/>
          <w:numId w:val="91"/>
        </w:numPr>
        <w:spacing w:before="62" w:after="62"/>
        <w:ind w:firstLineChars="0"/>
        <w:jc w:val="left"/>
        <w:rPr>
          <w:b/>
          <w:lang w:val="de-DE"/>
        </w:rPr>
      </w:pPr>
      <w:r w:rsidRPr="001D24FA">
        <w:rPr>
          <w:b/>
          <w:lang w:val="de-DE"/>
        </w:rPr>
        <w:t>蜂鸣器鸣叫指定时间</w:t>
      </w:r>
      <w:r w:rsidRPr="001D24FA">
        <w:rPr>
          <w:rFonts w:hint="eastAsia"/>
          <w:b/>
          <w:lang w:val="de-DE"/>
        </w:rPr>
        <w:t>（异步）</w:t>
      </w:r>
    </w:p>
    <w:p w14:paraId="32C10E3B" w14:textId="77777777" w:rsidR="00B55719" w:rsidRPr="0078491C" w:rsidRDefault="00B55719" w:rsidP="00B55719">
      <w:pPr>
        <w:pStyle w:val="23"/>
        <w:spacing w:before="62" w:after="62"/>
        <w:rPr>
          <w:lang w:val="de-DE"/>
        </w:rPr>
      </w:pPr>
      <w:r w:rsidRPr="0078491C">
        <w:rPr>
          <w:lang w:val="de-DE"/>
        </w:rPr>
        <w:t>该函数用于打开蜂鸣器</w:t>
      </w:r>
      <w:r w:rsidRPr="0078491C">
        <w:rPr>
          <w:rFonts w:hint="eastAsia"/>
          <w:lang w:val="de-DE"/>
        </w:rPr>
        <w:t>，</w:t>
      </w:r>
      <w:r w:rsidRPr="0078491C">
        <w:rPr>
          <w:lang w:val="de-DE"/>
        </w:rPr>
        <w:t>使蜂鸣器鸣叫指定时间后自动关闭</w:t>
      </w:r>
      <w:r w:rsidRPr="0078491C">
        <w:rPr>
          <w:rFonts w:hint="eastAsia"/>
          <w:lang w:val="de-DE"/>
        </w:rPr>
        <w:t>，</w:t>
      </w:r>
      <w:r w:rsidRPr="0078491C">
        <w:rPr>
          <w:lang w:val="de-DE"/>
        </w:rPr>
        <w:t>与</w:t>
      </w:r>
      <w:r w:rsidRPr="0078491C">
        <w:rPr>
          <w:lang w:val="de-DE"/>
        </w:rPr>
        <w:t>am_buzzer_beep()</w:t>
      </w:r>
      <w:r w:rsidRPr="0078491C">
        <w:rPr>
          <w:lang w:val="de-DE"/>
        </w:rPr>
        <w:t>函数不同的是</w:t>
      </w:r>
      <w:r w:rsidRPr="0078491C">
        <w:rPr>
          <w:rFonts w:hint="eastAsia"/>
          <w:lang w:val="de-DE"/>
        </w:rPr>
        <w:t>，</w:t>
      </w:r>
      <w:r w:rsidRPr="0078491C">
        <w:rPr>
          <w:lang w:val="de-DE"/>
        </w:rPr>
        <w:t>该函数会立即返回</w:t>
      </w:r>
      <w:r w:rsidRPr="0078491C">
        <w:rPr>
          <w:rFonts w:hint="eastAsia"/>
          <w:lang w:val="de-DE"/>
        </w:rPr>
        <w:t>，</w:t>
      </w:r>
      <w:r w:rsidRPr="0078491C">
        <w:rPr>
          <w:lang w:val="de-DE"/>
        </w:rPr>
        <w:t>不会等待蜂鸣器鸣叫结束</w:t>
      </w:r>
      <w:r w:rsidRPr="0078491C">
        <w:rPr>
          <w:rFonts w:hint="eastAsia"/>
          <w:lang w:val="de-DE"/>
        </w:rPr>
        <w:t>。</w:t>
      </w:r>
      <w:r w:rsidRPr="0078491C">
        <w:rPr>
          <w:lang w:val="de-DE"/>
        </w:rPr>
        <w:t>其函数原型为</w:t>
      </w:r>
      <w:r w:rsidRPr="0078491C">
        <w:rPr>
          <w:rFonts w:hint="eastAsia"/>
          <w:lang w:val="de-DE"/>
        </w:rPr>
        <w:t>：</w:t>
      </w:r>
    </w:p>
    <w:p w14:paraId="334BAB7A" w14:textId="77777777" w:rsidR="00B55719" w:rsidRDefault="00B55719" w:rsidP="00B55719">
      <w:pPr>
        <w:pStyle w:val="aff1"/>
        <w:rPr>
          <w:lang w:val="de-DE"/>
        </w:rPr>
      </w:pPr>
      <w:r>
        <w:rPr>
          <w:lang w:val="de-DE"/>
        </w:rPr>
        <w:t>void am_buzzer_beep_async(uint32_t ms);</w:t>
      </w:r>
    </w:p>
    <w:p w14:paraId="78FE2A14" w14:textId="77777777" w:rsidR="00B55719" w:rsidRDefault="00B55719" w:rsidP="00B55719">
      <w:pPr>
        <w:pStyle w:val="23"/>
        <w:spacing w:before="62" w:after="62"/>
        <w:rPr>
          <w:lang w:val="de-DE"/>
        </w:rPr>
      </w:pPr>
      <w:r w:rsidRPr="0078491C">
        <w:rPr>
          <w:lang w:val="de-DE"/>
        </w:rPr>
        <w:t>使蜂鸣器鸣叫</w:t>
      </w:r>
      <w:r w:rsidRPr="0078491C">
        <w:rPr>
          <w:rFonts w:hint="eastAsia"/>
          <w:lang w:val="de-DE"/>
        </w:rPr>
        <w:t>5</w:t>
      </w:r>
      <w:r w:rsidRPr="0078491C">
        <w:rPr>
          <w:lang w:val="de-DE"/>
        </w:rPr>
        <w:t>0</w:t>
      </w:r>
      <w:r w:rsidRPr="0078491C">
        <w:rPr>
          <w:lang w:val="de-DE"/>
        </w:rPr>
        <w:t>毫秒</w:t>
      </w:r>
      <w:r w:rsidRPr="0078491C">
        <w:rPr>
          <w:rFonts w:hint="eastAsia"/>
          <w:lang w:val="de-DE"/>
        </w:rPr>
        <w:t>（“嘀”一声）的范例程序详见</w:t>
      </w:r>
      <w:r>
        <w:rPr>
          <w:lang w:val="de-DE"/>
        </w:rPr>
        <w:fldChar w:fldCharType="begin"/>
      </w:r>
      <w:r>
        <w:rPr>
          <w:lang w:val="de-DE"/>
        </w:rPr>
        <w:instrText xml:space="preserve"> </w:instrText>
      </w:r>
      <w:r>
        <w:rPr>
          <w:rFonts w:hint="eastAsia"/>
          <w:lang w:val="de-DE"/>
        </w:rPr>
        <w:instrText>REF _Ref2774438 \h</w:instrText>
      </w:r>
      <w:r>
        <w:rPr>
          <w:lang w:val="de-DE"/>
        </w:rPr>
        <w:instrText xml:space="preserve"> </w:instrText>
      </w:r>
      <w:r>
        <w:rPr>
          <w:lang w:val="de-DE"/>
        </w:rPr>
      </w:r>
      <w:r>
        <w:rPr>
          <w:lang w:val="de-DE"/>
        </w:rPr>
        <w:fldChar w:fldCharType="separate"/>
      </w:r>
      <w:r>
        <w:rPr>
          <w:rFonts w:hint="eastAsia"/>
        </w:rPr>
        <w:t>程序清单</w:t>
      </w:r>
      <w:r w:rsidRPr="0078491C">
        <w:rPr>
          <w:noProof/>
          <w:lang w:val="de-DE"/>
        </w:rPr>
        <w:t>5</w:t>
      </w:r>
      <w:r w:rsidRPr="0078491C">
        <w:rPr>
          <w:lang w:val="de-DE"/>
        </w:rPr>
        <w:t>.</w:t>
      </w:r>
      <w:r w:rsidRPr="0078491C">
        <w:rPr>
          <w:noProof/>
          <w:lang w:val="de-DE"/>
        </w:rPr>
        <w:t>98</w:t>
      </w:r>
      <w:r>
        <w:rPr>
          <w:lang w:val="de-DE"/>
        </w:rPr>
        <w:fldChar w:fldCharType="end"/>
      </w:r>
      <w:r w:rsidRPr="0078491C">
        <w:rPr>
          <w:rFonts w:hint="eastAsia"/>
          <w:lang w:val="de-DE"/>
        </w:rPr>
        <w:t>。</w:t>
      </w:r>
    </w:p>
    <w:p w14:paraId="49A13B66" w14:textId="77777777" w:rsidR="00B55719" w:rsidRPr="0078491C" w:rsidRDefault="00B55719" w:rsidP="00B55719">
      <w:pPr>
        <w:pStyle w:val="a7"/>
        <w:rPr>
          <w:lang w:val="de-DE"/>
        </w:rPr>
      </w:pPr>
      <w:bookmarkStart w:id="646" w:name="_Ref2774438"/>
      <w:r>
        <w:rPr>
          <w:rFonts w:hint="eastAsia"/>
        </w:rPr>
        <w:t>程序清单</w:t>
      </w:r>
      <w:r>
        <w:fldChar w:fldCharType="begin"/>
      </w:r>
      <w:r w:rsidRPr="009B49E8">
        <w:rPr>
          <w:lang w:val="de-DE"/>
        </w:rPr>
        <w:instrText xml:space="preserve"> </w:instrText>
      </w:r>
      <w:r w:rsidRPr="009B49E8">
        <w:rPr>
          <w:rFonts w:hint="eastAsia"/>
          <w:lang w:val="de-DE"/>
        </w:rPr>
        <w:instrText>STYLEREF 1 \s</w:instrText>
      </w:r>
      <w:r w:rsidRPr="009B49E8">
        <w:rPr>
          <w:lang w:val="de-DE"/>
        </w:rPr>
        <w:instrText xml:space="preserve"> </w:instrText>
      </w:r>
      <w:r>
        <w:fldChar w:fldCharType="separate"/>
      </w:r>
      <w:r w:rsidRPr="009B49E8">
        <w:rPr>
          <w:noProof/>
          <w:lang w:val="de-DE"/>
        </w:rPr>
        <w:t>5</w:t>
      </w:r>
      <w:r>
        <w:fldChar w:fldCharType="end"/>
      </w:r>
      <w:r w:rsidRPr="009B49E8">
        <w:rPr>
          <w:lang w:val="de-DE"/>
        </w:rPr>
        <w:t>.</w:t>
      </w:r>
      <w:r>
        <w:fldChar w:fldCharType="begin"/>
      </w:r>
      <w:r w:rsidRPr="009B49E8">
        <w:rPr>
          <w:lang w:val="de-DE"/>
        </w:rPr>
        <w:instrText xml:space="preserve"> </w:instrText>
      </w:r>
      <w:r w:rsidRPr="009B49E8">
        <w:rPr>
          <w:rFonts w:hint="eastAsia"/>
          <w:lang w:val="de-DE"/>
        </w:rPr>
        <w:instrText xml:space="preserve">SEQ </w:instrText>
      </w:r>
      <w:r>
        <w:rPr>
          <w:rFonts w:hint="eastAsia"/>
        </w:rPr>
        <w:instrText>程序清单</w:instrText>
      </w:r>
      <w:r w:rsidRPr="009B49E8">
        <w:rPr>
          <w:rFonts w:hint="eastAsia"/>
          <w:lang w:val="de-DE"/>
        </w:rPr>
        <w:instrText xml:space="preserve"> \* ARABIC \s 1</w:instrText>
      </w:r>
      <w:r w:rsidRPr="009B49E8">
        <w:rPr>
          <w:lang w:val="de-DE"/>
        </w:rPr>
        <w:instrText xml:space="preserve"> </w:instrText>
      </w:r>
      <w:r>
        <w:fldChar w:fldCharType="separate"/>
      </w:r>
      <w:r w:rsidRPr="009B49E8">
        <w:rPr>
          <w:noProof/>
          <w:lang w:val="de-DE"/>
        </w:rPr>
        <w:t>98</w:t>
      </w:r>
      <w:r>
        <w:fldChar w:fldCharType="end"/>
      </w:r>
      <w:bookmarkEnd w:id="646"/>
      <w:r w:rsidRPr="0078491C">
        <w:rPr>
          <w:lang w:val="de-DE"/>
        </w:rPr>
        <w:t xml:space="preserve">  am</w:t>
      </w:r>
      <w:r w:rsidRPr="0078491C">
        <w:rPr>
          <w:rFonts w:hint="eastAsia"/>
          <w:lang w:val="de-DE"/>
        </w:rPr>
        <w:t>_</w:t>
      </w:r>
      <w:r w:rsidRPr="0078491C">
        <w:rPr>
          <w:lang w:val="de-DE"/>
        </w:rPr>
        <w:t>buzzer_beep_async()</w:t>
      </w:r>
      <w:r>
        <w:t>范例程序</w:t>
      </w:r>
    </w:p>
    <w:p w14:paraId="497094E4" w14:textId="77777777" w:rsidR="00B55719" w:rsidRDefault="00B55719" w:rsidP="00B55719">
      <w:pPr>
        <w:pStyle w:val="aff1"/>
        <w:rPr>
          <w:lang w:val="de-DE"/>
        </w:rPr>
      </w:pPr>
      <w:r>
        <w:rPr>
          <w:lang w:val="de-DE"/>
        </w:rPr>
        <w:t>1  am_buzzer_beep_async(50);</w:t>
      </w:r>
    </w:p>
    <w:p w14:paraId="7F0CCAB0" w14:textId="77777777" w:rsidR="00B55719" w:rsidRDefault="00B55719" w:rsidP="00B55719">
      <w:pPr>
        <w:pStyle w:val="23"/>
        <w:spacing w:before="62" w:after="62"/>
        <w:rPr>
          <w:lang w:val="de-DE"/>
        </w:rPr>
      </w:pPr>
      <w:r w:rsidRPr="0078491C">
        <w:rPr>
          <w:lang w:val="de-DE"/>
        </w:rPr>
        <w:t>注意</w:t>
      </w:r>
      <w:r w:rsidRPr="0078491C">
        <w:rPr>
          <w:rFonts w:hint="eastAsia"/>
          <w:lang w:val="de-DE"/>
        </w:rPr>
        <w:t>，</w:t>
      </w:r>
      <w:r w:rsidRPr="0078491C">
        <w:rPr>
          <w:lang w:val="de-DE"/>
        </w:rPr>
        <w:t>由于该函数不会等待蜂鸣器鸣叫结束</w:t>
      </w:r>
      <w:r w:rsidRPr="0078491C">
        <w:rPr>
          <w:rFonts w:hint="eastAsia"/>
          <w:lang w:val="de-DE"/>
        </w:rPr>
        <w:t>，</w:t>
      </w:r>
      <w:r w:rsidRPr="0078491C">
        <w:rPr>
          <w:lang w:val="de-DE"/>
        </w:rPr>
        <w:t>因此</w:t>
      </w:r>
      <w:r w:rsidRPr="0078491C">
        <w:rPr>
          <w:rFonts w:hint="eastAsia"/>
          <w:lang w:val="de-DE"/>
        </w:rPr>
        <w:t>，</w:t>
      </w:r>
      <w:r w:rsidRPr="0078491C">
        <w:rPr>
          <w:lang w:val="de-DE"/>
        </w:rPr>
        <w:t>主程序调用该函数后</w:t>
      </w:r>
      <w:r w:rsidRPr="0078491C">
        <w:rPr>
          <w:rFonts w:hint="eastAsia"/>
          <w:lang w:val="de-DE"/>
        </w:rPr>
        <w:t>，</w:t>
      </w:r>
      <w:r w:rsidRPr="0078491C">
        <w:rPr>
          <w:lang w:val="de-DE"/>
        </w:rPr>
        <w:t>会立即返回</w:t>
      </w:r>
      <w:r w:rsidRPr="0078491C">
        <w:rPr>
          <w:rFonts w:hint="eastAsia"/>
          <w:lang w:val="de-DE"/>
        </w:rPr>
        <w:t>，</w:t>
      </w:r>
      <w:r w:rsidRPr="0078491C">
        <w:rPr>
          <w:lang w:val="de-DE"/>
        </w:rPr>
        <w:t>不会被阻塞</w:t>
      </w:r>
      <w:r w:rsidRPr="0078491C">
        <w:rPr>
          <w:rFonts w:hint="eastAsia"/>
          <w:lang w:val="de-DE"/>
        </w:rPr>
        <w:t>。</w:t>
      </w:r>
      <w:r w:rsidRPr="0078491C">
        <w:rPr>
          <w:lang w:val="de-DE"/>
        </w:rPr>
        <w:t>显然</w:t>
      </w:r>
      <w:r w:rsidRPr="0078491C">
        <w:rPr>
          <w:rFonts w:hint="eastAsia"/>
          <w:lang w:val="de-DE"/>
        </w:rPr>
        <w:t>，</w:t>
      </w:r>
      <w:r w:rsidRPr="0078491C">
        <w:rPr>
          <w:lang w:val="de-DE"/>
        </w:rPr>
        <w:t>要使应用程序可以使用通用接口操作蜂鸣器</w:t>
      </w:r>
      <w:r w:rsidRPr="0078491C">
        <w:rPr>
          <w:rFonts w:hint="eastAsia"/>
          <w:lang w:val="de-DE"/>
        </w:rPr>
        <w:t>，</w:t>
      </w:r>
      <w:r w:rsidRPr="0078491C">
        <w:rPr>
          <w:lang w:val="de-DE"/>
        </w:rPr>
        <w:t>就需要为具体的蜂鸣器设备提供相应的驱动</w:t>
      </w:r>
      <w:r w:rsidRPr="0078491C">
        <w:rPr>
          <w:rFonts w:hint="eastAsia"/>
          <w:lang w:val="de-DE"/>
        </w:rPr>
        <w:t>。</w:t>
      </w:r>
    </w:p>
    <w:p w14:paraId="28C8B64E" w14:textId="77777777" w:rsidR="00B55719" w:rsidRDefault="00B55719" w:rsidP="00B55719">
      <w:pPr>
        <w:pStyle w:val="30"/>
        <w:rPr>
          <w:lang w:val="de-DE"/>
        </w:rPr>
      </w:pPr>
      <w:bookmarkStart w:id="647" w:name="_Toc6175893"/>
      <w:r>
        <w:rPr>
          <w:lang w:val="de-DE"/>
        </w:rPr>
        <w:t>无源蜂鸣器驱动</w:t>
      </w:r>
      <w:bookmarkEnd w:id="647"/>
    </w:p>
    <w:p w14:paraId="37068542" w14:textId="77777777" w:rsidR="00B55719" w:rsidRPr="00E74D02" w:rsidRDefault="00B55719" w:rsidP="00B55719">
      <w:pPr>
        <w:pStyle w:val="23"/>
        <w:spacing w:before="62" w:after="62"/>
        <w:rPr>
          <w:lang w:val="de-DE"/>
        </w:rPr>
      </w:pPr>
      <w:r>
        <w:rPr>
          <w:lang w:val="de-DE"/>
        </w:rPr>
        <w:t>无源蜂鸣器内部没有振荡源</w:t>
      </w:r>
      <w:r>
        <w:rPr>
          <w:rFonts w:hint="eastAsia"/>
          <w:lang w:val="de-DE"/>
        </w:rPr>
        <w:t>，</w:t>
      </w:r>
      <w:r>
        <w:rPr>
          <w:lang w:val="de-DE"/>
        </w:rPr>
        <w:t>需要外部使用一定频率的方波信号驱动才能发声</w:t>
      </w:r>
      <w:r>
        <w:rPr>
          <w:rFonts w:hint="eastAsia"/>
          <w:lang w:val="de-DE"/>
        </w:rPr>
        <w:t>。</w:t>
      </w:r>
      <w:r>
        <w:rPr>
          <w:lang w:val="de-DE"/>
        </w:rPr>
        <w:t>AMetal</w:t>
      </w:r>
      <w:r>
        <w:rPr>
          <w:lang w:val="de-DE"/>
        </w:rPr>
        <w:t>已经提供了无源蜂鸣器的驱动</w:t>
      </w:r>
      <w:r>
        <w:rPr>
          <w:rFonts w:hint="eastAsia"/>
          <w:lang w:val="de-DE"/>
        </w:rPr>
        <w:t>，</w:t>
      </w:r>
      <w:r>
        <w:rPr>
          <w:lang w:val="de-DE"/>
        </w:rPr>
        <w:t>直接输出</w:t>
      </w:r>
      <w:r>
        <w:rPr>
          <w:lang w:val="de-DE"/>
        </w:rPr>
        <w:t>PWM</w:t>
      </w:r>
      <w:r>
        <w:rPr>
          <w:lang w:val="de-DE"/>
        </w:rPr>
        <w:t>驱动无源蜂鸣器发声</w:t>
      </w:r>
      <w:r>
        <w:rPr>
          <w:rFonts w:hint="eastAsia"/>
          <w:lang w:val="de-DE"/>
        </w:rPr>
        <w:t>。无源蜂鸣器驱动初始化函数原型详见</w:t>
      </w:r>
      <w:r>
        <w:rPr>
          <w:lang w:val="de-DE"/>
        </w:rPr>
        <w:fldChar w:fldCharType="begin"/>
      </w:r>
      <w:r>
        <w:rPr>
          <w:lang w:val="de-DE"/>
        </w:rPr>
        <w:instrText xml:space="preserve"> </w:instrText>
      </w:r>
      <w:r>
        <w:rPr>
          <w:rFonts w:hint="eastAsia"/>
          <w:lang w:val="de-DE"/>
        </w:rPr>
        <w:instrText>REF _Ref5812113 \h</w:instrText>
      </w:r>
      <w:r>
        <w:rPr>
          <w:lang w:val="de-DE"/>
        </w:rPr>
        <w:instrText xml:space="preserve"> </w:instrText>
      </w:r>
      <w:r>
        <w:rPr>
          <w:lang w:val="de-DE"/>
        </w:rPr>
      </w:r>
      <w:r>
        <w:rPr>
          <w:lang w:val="de-DE"/>
        </w:rPr>
        <w:fldChar w:fldCharType="separate"/>
      </w:r>
      <w:r>
        <w:rPr>
          <w:rFonts w:hint="eastAsia"/>
        </w:rPr>
        <w:t>程序清单</w:t>
      </w:r>
      <w:r>
        <w:rPr>
          <w:noProof/>
        </w:rPr>
        <w:t>5</w:t>
      </w:r>
      <w:r>
        <w:t>.</w:t>
      </w:r>
      <w:r>
        <w:rPr>
          <w:noProof/>
        </w:rPr>
        <w:t>99</w:t>
      </w:r>
      <w:r>
        <w:rPr>
          <w:lang w:val="de-DE"/>
        </w:rPr>
        <w:fldChar w:fldCharType="end"/>
      </w:r>
      <w:r>
        <w:rPr>
          <w:rFonts w:hint="eastAsia"/>
          <w:lang w:val="de-DE"/>
        </w:rPr>
        <w:t>。</w:t>
      </w:r>
    </w:p>
    <w:p w14:paraId="1033144A" w14:textId="77777777" w:rsidR="00B55719" w:rsidRDefault="00B55719" w:rsidP="00B55719">
      <w:pPr>
        <w:pStyle w:val="a7"/>
      </w:pPr>
      <w:bookmarkStart w:id="648" w:name="_Ref5812113"/>
      <w:r>
        <w:rPr>
          <w:rFonts w:hint="eastAsia"/>
        </w:rPr>
        <w:t>程序清单</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程序清单</w:instrText>
      </w:r>
      <w:r>
        <w:rPr>
          <w:rFonts w:hint="eastAsia"/>
        </w:rPr>
        <w:instrText xml:space="preserve"> \* ARABIC \s 1</w:instrText>
      </w:r>
      <w:r>
        <w:instrText xml:space="preserve"> </w:instrText>
      </w:r>
      <w:r>
        <w:fldChar w:fldCharType="separate"/>
      </w:r>
      <w:r>
        <w:rPr>
          <w:noProof/>
        </w:rPr>
        <w:t>99</w:t>
      </w:r>
      <w:r>
        <w:fldChar w:fldCharType="end"/>
      </w:r>
      <w:bookmarkEnd w:id="648"/>
      <w:r>
        <w:t xml:space="preserve">  </w:t>
      </w:r>
      <w:r>
        <w:t>无源蜂鸣器驱动初始化函数原型</w:t>
      </w:r>
    </w:p>
    <w:p w14:paraId="129E1029" w14:textId="77777777" w:rsidR="00B55719" w:rsidRPr="00E74D02" w:rsidRDefault="00B55719" w:rsidP="00B55719">
      <w:pPr>
        <w:pStyle w:val="aff1"/>
        <w:rPr>
          <w:lang w:val="de-DE"/>
        </w:rPr>
      </w:pPr>
      <w:r w:rsidRPr="00E74D02">
        <w:rPr>
          <w:lang w:val="de-DE"/>
        </w:rPr>
        <w:t>1</w:t>
      </w:r>
      <w:r w:rsidRPr="00E74D02">
        <w:rPr>
          <w:lang w:val="de-DE"/>
        </w:rPr>
        <w:tab/>
        <w:t>int am_buzzer_pwm_init(</w:t>
      </w:r>
    </w:p>
    <w:p w14:paraId="54DEADFD" w14:textId="77777777" w:rsidR="00B55719" w:rsidRPr="00E74D02" w:rsidRDefault="00B55719" w:rsidP="00B55719">
      <w:pPr>
        <w:pStyle w:val="aff1"/>
        <w:rPr>
          <w:lang w:val="de-DE"/>
        </w:rPr>
      </w:pPr>
      <w:r>
        <w:rPr>
          <w:lang w:val="de-DE"/>
        </w:rPr>
        <w:t>2</w:t>
      </w:r>
      <w:r>
        <w:rPr>
          <w:lang w:val="de-DE"/>
        </w:rPr>
        <w:tab/>
      </w:r>
      <w:r>
        <w:rPr>
          <w:lang w:val="de-DE"/>
        </w:rPr>
        <w:tab/>
        <w:t xml:space="preserve">am_pwm_handle_t </w:t>
      </w:r>
      <w:r>
        <w:rPr>
          <w:lang w:val="de-DE"/>
        </w:rPr>
        <w:tab/>
      </w:r>
      <w:r w:rsidRPr="00E74D02">
        <w:rPr>
          <w:lang w:val="de-DE"/>
        </w:rPr>
        <w:t>pwm_handle,</w:t>
      </w:r>
    </w:p>
    <w:p w14:paraId="7DC5AC7B" w14:textId="77777777" w:rsidR="00B55719" w:rsidRPr="00E74D02" w:rsidRDefault="00B55719" w:rsidP="00B55719">
      <w:pPr>
        <w:pStyle w:val="aff1"/>
        <w:rPr>
          <w:lang w:val="de-DE"/>
        </w:rPr>
      </w:pPr>
      <w:r w:rsidRPr="00E74D02">
        <w:rPr>
          <w:lang w:val="de-DE"/>
        </w:rPr>
        <w:t>3</w:t>
      </w:r>
      <w:r w:rsidRPr="00E74D02">
        <w:rPr>
          <w:lang w:val="de-DE"/>
        </w:rPr>
        <w:tab/>
      </w:r>
      <w:r w:rsidRPr="00E74D02">
        <w:rPr>
          <w:lang w:val="de-DE"/>
        </w:rPr>
        <w:tab/>
        <w:t xml:space="preserve">int </w:t>
      </w:r>
      <w:r w:rsidRPr="00E74D02">
        <w:rPr>
          <w:lang w:val="de-DE"/>
        </w:rPr>
        <w:tab/>
      </w:r>
      <w:r w:rsidRPr="00E74D02">
        <w:rPr>
          <w:lang w:val="de-DE"/>
        </w:rPr>
        <w:tab/>
      </w:r>
      <w:r w:rsidRPr="00E74D02">
        <w:rPr>
          <w:lang w:val="de-DE"/>
        </w:rPr>
        <w:tab/>
      </w:r>
      <w:r w:rsidRPr="00E74D02">
        <w:rPr>
          <w:lang w:val="de-DE"/>
        </w:rPr>
        <w:tab/>
      </w:r>
      <w:r w:rsidRPr="00E74D02">
        <w:rPr>
          <w:lang w:val="de-DE"/>
        </w:rPr>
        <w:tab/>
        <w:t>chan,</w:t>
      </w:r>
    </w:p>
    <w:p w14:paraId="2376E844" w14:textId="77777777" w:rsidR="00B55719" w:rsidRPr="00E74D02" w:rsidRDefault="00B55719" w:rsidP="00B55719">
      <w:pPr>
        <w:pStyle w:val="aff1"/>
        <w:rPr>
          <w:lang w:val="de-DE"/>
        </w:rPr>
      </w:pPr>
      <w:r w:rsidRPr="00E74D02">
        <w:rPr>
          <w:lang w:val="de-DE"/>
        </w:rPr>
        <w:t>4</w:t>
      </w:r>
      <w:r w:rsidRPr="00E74D02">
        <w:rPr>
          <w:lang w:val="de-DE"/>
        </w:rPr>
        <w:tab/>
      </w:r>
      <w:r w:rsidRPr="00E74D02">
        <w:rPr>
          <w:lang w:val="de-DE"/>
        </w:rPr>
        <w:tab/>
        <w:t xml:space="preserve">unsigned int </w:t>
      </w:r>
      <w:r w:rsidRPr="00E74D02">
        <w:rPr>
          <w:lang w:val="de-DE"/>
        </w:rPr>
        <w:tab/>
      </w:r>
      <w:r w:rsidRPr="00E74D02">
        <w:rPr>
          <w:lang w:val="de-DE"/>
        </w:rPr>
        <w:tab/>
      </w:r>
      <w:r w:rsidRPr="00E74D02">
        <w:rPr>
          <w:lang w:val="de-DE"/>
        </w:rPr>
        <w:tab/>
        <w:t>duty_ns,</w:t>
      </w:r>
    </w:p>
    <w:p w14:paraId="23B93CAA" w14:textId="77777777" w:rsidR="00B55719" w:rsidRDefault="00B55719" w:rsidP="00B55719">
      <w:pPr>
        <w:pStyle w:val="aff1"/>
        <w:rPr>
          <w:lang w:val="de-DE"/>
        </w:rPr>
      </w:pPr>
      <w:r w:rsidRPr="00E74D02">
        <w:rPr>
          <w:lang w:val="de-DE"/>
        </w:rPr>
        <w:t>5</w:t>
      </w:r>
      <w:r w:rsidRPr="00E74D02">
        <w:rPr>
          <w:lang w:val="de-DE"/>
        </w:rPr>
        <w:tab/>
      </w:r>
      <w:r w:rsidRPr="00E74D02">
        <w:rPr>
          <w:lang w:val="de-DE"/>
        </w:rPr>
        <w:tab/>
        <w:t xml:space="preserve">unsigned int </w:t>
      </w:r>
      <w:r w:rsidRPr="00E74D02">
        <w:rPr>
          <w:lang w:val="de-DE"/>
        </w:rPr>
        <w:tab/>
      </w:r>
      <w:r w:rsidRPr="00E74D02">
        <w:rPr>
          <w:lang w:val="de-DE"/>
        </w:rPr>
        <w:tab/>
      </w:r>
      <w:r w:rsidRPr="00E74D02">
        <w:rPr>
          <w:lang w:val="de-DE"/>
        </w:rPr>
        <w:tab/>
        <w:t>period_ns);</w:t>
      </w:r>
    </w:p>
    <w:p w14:paraId="145915EF" w14:textId="77777777" w:rsidR="00B55719" w:rsidRDefault="00B55719" w:rsidP="00B55719">
      <w:pPr>
        <w:pStyle w:val="23"/>
        <w:spacing w:before="62" w:after="62"/>
        <w:rPr>
          <w:lang w:val="de-DE"/>
        </w:rPr>
      </w:pPr>
      <w:r>
        <w:rPr>
          <w:rFonts w:hint="eastAsia"/>
          <w:lang w:val="de-DE"/>
        </w:rPr>
        <w:t>其中，</w:t>
      </w:r>
      <w:r>
        <w:rPr>
          <w:rFonts w:hint="eastAsia"/>
          <w:lang w:val="de-DE"/>
        </w:rPr>
        <w:t>pwm</w:t>
      </w:r>
      <w:r>
        <w:rPr>
          <w:lang w:val="de-DE"/>
        </w:rPr>
        <w:t>_handle</w:t>
      </w:r>
      <w:r>
        <w:rPr>
          <w:lang w:val="de-DE"/>
        </w:rPr>
        <w:t>为标准的</w:t>
      </w:r>
      <w:r>
        <w:rPr>
          <w:lang w:val="de-DE"/>
        </w:rPr>
        <w:t>pwm</w:t>
      </w:r>
      <w:r>
        <w:rPr>
          <w:lang w:val="de-DE"/>
        </w:rPr>
        <w:t>服务句柄</w:t>
      </w:r>
      <w:r>
        <w:rPr>
          <w:rFonts w:hint="eastAsia"/>
          <w:lang w:val="de-DE"/>
        </w:rPr>
        <w:t>，</w:t>
      </w:r>
      <w:r>
        <w:rPr>
          <w:lang w:val="de-DE"/>
        </w:rPr>
        <w:t>chan</w:t>
      </w:r>
      <w:r>
        <w:rPr>
          <w:lang w:val="de-DE"/>
        </w:rPr>
        <w:t>为</w:t>
      </w:r>
      <w:r>
        <w:rPr>
          <w:lang w:val="de-DE"/>
        </w:rPr>
        <w:t>PWM</w:t>
      </w:r>
      <w:r>
        <w:rPr>
          <w:lang w:val="de-DE"/>
        </w:rPr>
        <w:t>通道号</w:t>
      </w:r>
      <w:r>
        <w:rPr>
          <w:rFonts w:hint="eastAsia"/>
          <w:lang w:val="de-DE"/>
        </w:rPr>
        <w:t>，</w:t>
      </w:r>
      <w:r>
        <w:rPr>
          <w:lang w:val="de-DE"/>
        </w:rPr>
        <w:t>duty_ns</w:t>
      </w:r>
      <w:r>
        <w:rPr>
          <w:lang w:val="de-DE"/>
        </w:rPr>
        <w:t>和</w:t>
      </w:r>
      <w:r>
        <w:rPr>
          <w:lang w:val="de-DE"/>
        </w:rPr>
        <w:t>period_ns</w:t>
      </w:r>
      <w:r>
        <w:rPr>
          <w:lang w:val="de-DE"/>
        </w:rPr>
        <w:t>分别指定了输出</w:t>
      </w:r>
      <w:r>
        <w:rPr>
          <w:lang w:val="de-DE"/>
        </w:rPr>
        <w:t>PWM</w:t>
      </w:r>
      <w:r>
        <w:rPr>
          <w:lang w:val="de-DE"/>
        </w:rPr>
        <w:t>波形的脉宽和周期</w:t>
      </w:r>
      <w:r>
        <w:rPr>
          <w:rFonts w:hint="eastAsia"/>
          <w:lang w:val="de-DE"/>
        </w:rPr>
        <w:t>，</w:t>
      </w:r>
      <w:r>
        <w:rPr>
          <w:lang w:val="de-DE"/>
        </w:rPr>
        <w:t>决定了蜂鸣器鸣叫的响度和频率</w:t>
      </w:r>
      <w:r>
        <w:rPr>
          <w:rFonts w:hint="eastAsia"/>
          <w:lang w:val="de-DE"/>
        </w:rPr>
        <w:t>。</w:t>
      </w:r>
      <w:r>
        <w:rPr>
          <w:lang w:val="de-DE"/>
        </w:rPr>
        <w:t>AM116</w:t>
      </w:r>
      <w:r>
        <w:rPr>
          <w:rFonts w:hint="eastAsia"/>
          <w:lang w:val="de-DE"/>
        </w:rPr>
        <w:t>-</w:t>
      </w:r>
      <w:r>
        <w:rPr>
          <w:lang w:val="de-DE"/>
        </w:rPr>
        <w:t>Core</w:t>
      </w:r>
      <w:r>
        <w:rPr>
          <w:lang w:val="de-DE"/>
        </w:rPr>
        <w:t>板载了一个无源蜂鸣器</w:t>
      </w:r>
      <w:r>
        <w:rPr>
          <w:rFonts w:hint="eastAsia"/>
          <w:lang w:val="de-DE"/>
        </w:rPr>
        <w:t>。</w:t>
      </w:r>
      <w:r>
        <w:rPr>
          <w:lang w:val="de-DE"/>
        </w:rPr>
        <w:t>只要短接</w:t>
      </w:r>
      <w:r>
        <w:rPr>
          <w:lang w:val="de-DE"/>
        </w:rPr>
        <w:t>J7</w:t>
      </w:r>
      <w:r>
        <w:rPr>
          <w:rFonts w:hint="eastAsia"/>
          <w:lang w:val="de-DE"/>
        </w:rPr>
        <w:t>，则蜂鸣器接入</w:t>
      </w:r>
      <w:r>
        <w:rPr>
          <w:rFonts w:hint="eastAsia"/>
          <w:lang w:val="de-DE"/>
        </w:rPr>
        <w:t>PIO</w:t>
      </w:r>
      <w:r>
        <w:rPr>
          <w:lang w:val="de-DE"/>
        </w:rPr>
        <w:t>B</w:t>
      </w:r>
      <w:r>
        <w:rPr>
          <w:rFonts w:hint="eastAsia"/>
          <w:lang w:val="de-DE"/>
        </w:rPr>
        <w:t>_8</w:t>
      </w:r>
      <w:r>
        <w:rPr>
          <w:rFonts w:hint="eastAsia"/>
          <w:lang w:val="de-DE"/>
        </w:rPr>
        <w:t>。</w:t>
      </w:r>
    </w:p>
    <w:p w14:paraId="38AB32F0" w14:textId="77777777" w:rsidR="00B55719" w:rsidRDefault="00B55719" w:rsidP="00B55719">
      <w:pPr>
        <w:pStyle w:val="23"/>
        <w:spacing w:before="62" w:after="62"/>
        <w:rPr>
          <w:lang w:val="de-DE"/>
        </w:rPr>
      </w:pPr>
      <w:r>
        <w:rPr>
          <w:lang w:val="de-DE"/>
        </w:rPr>
        <w:t>以</w:t>
      </w:r>
      <w:r>
        <w:rPr>
          <w:lang w:val="de-DE"/>
        </w:rPr>
        <w:t>ZLG116N32A</w:t>
      </w:r>
      <w:r>
        <w:rPr>
          <w:lang w:val="de-DE"/>
        </w:rPr>
        <w:t>外设</w:t>
      </w:r>
      <w:r>
        <w:rPr>
          <w:lang w:val="de-DE"/>
        </w:rPr>
        <w:t>tim16</w:t>
      </w:r>
      <w:r>
        <w:rPr>
          <w:lang w:val="de-DE"/>
        </w:rPr>
        <w:t>提供</w:t>
      </w:r>
      <w:r>
        <w:rPr>
          <w:lang w:val="de-DE"/>
        </w:rPr>
        <w:t>PWM</w:t>
      </w:r>
      <w:r>
        <w:rPr>
          <w:lang w:val="de-DE"/>
        </w:rPr>
        <w:t>输出功能为例</w:t>
      </w:r>
      <w:r>
        <w:rPr>
          <w:rFonts w:hint="eastAsia"/>
          <w:lang w:val="de-DE"/>
        </w:rPr>
        <w:t>，</w:t>
      </w:r>
      <w:r>
        <w:rPr>
          <w:rFonts w:hint="eastAsia"/>
          <w:lang w:val="de-DE"/>
        </w:rPr>
        <w:t>AMetal</w:t>
      </w:r>
      <w:r>
        <w:rPr>
          <w:lang w:val="de-DE"/>
        </w:rPr>
        <w:t>提供了对应的实例初始化函数</w:t>
      </w:r>
      <w:r>
        <w:rPr>
          <w:rFonts w:hint="eastAsia"/>
          <w:lang w:val="de-DE"/>
        </w:rPr>
        <w:t>，</w:t>
      </w:r>
      <w:r>
        <w:rPr>
          <w:lang w:val="de-DE"/>
        </w:rPr>
        <w:t>其原型为</w:t>
      </w:r>
      <w:r>
        <w:rPr>
          <w:rFonts w:hint="eastAsia"/>
          <w:lang w:val="de-DE"/>
        </w:rPr>
        <w:t>：</w:t>
      </w:r>
    </w:p>
    <w:p w14:paraId="1ACDF51C" w14:textId="77777777" w:rsidR="00B55719" w:rsidRPr="00901144" w:rsidRDefault="00B55719" w:rsidP="00B55719">
      <w:pPr>
        <w:pStyle w:val="aff1"/>
        <w:rPr>
          <w:color w:val="FF0000"/>
          <w:lang w:val="de-DE"/>
        </w:rPr>
      </w:pPr>
      <w:r>
        <w:rPr>
          <w:lang w:val="de-DE"/>
        </w:rPr>
        <w:t>am_pwm_handle_t</w:t>
      </w:r>
      <w:r>
        <w:rPr>
          <w:rFonts w:hint="eastAsia"/>
          <w:lang w:val="de-DE"/>
        </w:rPr>
        <w:t xml:space="preserve"> am_zlg116_tim1</w:t>
      </w:r>
      <w:r>
        <w:rPr>
          <w:lang w:val="de-DE"/>
        </w:rPr>
        <w:t>6</w:t>
      </w:r>
      <w:r>
        <w:rPr>
          <w:rFonts w:hint="eastAsia"/>
          <w:lang w:val="de-DE"/>
        </w:rPr>
        <w:t>_pwm_inst_init(</w:t>
      </w:r>
      <w:r>
        <w:rPr>
          <w:lang w:val="de-DE"/>
        </w:rPr>
        <w:t>void</w:t>
      </w:r>
      <w:r>
        <w:rPr>
          <w:rFonts w:hint="eastAsia"/>
          <w:lang w:val="de-DE"/>
        </w:rPr>
        <w:t>);</w:t>
      </w:r>
    </w:p>
    <w:p w14:paraId="6A40F76E" w14:textId="77777777" w:rsidR="00B55719" w:rsidRDefault="00B55719" w:rsidP="00B55719">
      <w:pPr>
        <w:pStyle w:val="23"/>
        <w:spacing w:before="62" w:after="62"/>
        <w:rPr>
          <w:lang w:val="de-DE"/>
        </w:rPr>
      </w:pPr>
      <w:r>
        <w:rPr>
          <w:lang w:val="de-DE"/>
        </w:rPr>
        <w:t>若需使用</w:t>
      </w:r>
      <w:r>
        <w:rPr>
          <w:lang w:val="de-DE"/>
        </w:rPr>
        <w:t>tim16</w:t>
      </w:r>
      <w:r>
        <w:rPr>
          <w:lang w:val="de-DE"/>
        </w:rPr>
        <w:t>输出</w:t>
      </w:r>
      <w:r>
        <w:rPr>
          <w:lang w:val="de-DE"/>
        </w:rPr>
        <w:t>PWM</w:t>
      </w:r>
      <w:r>
        <w:rPr>
          <w:rFonts w:hint="eastAsia"/>
          <w:lang w:val="de-DE"/>
        </w:rPr>
        <w:t>，</w:t>
      </w:r>
      <w:r>
        <w:rPr>
          <w:lang w:val="de-DE"/>
        </w:rPr>
        <w:t>只需调用其对应的实例初始化函数即可获取标准的</w:t>
      </w:r>
      <w:r>
        <w:rPr>
          <w:lang w:val="de-DE"/>
        </w:rPr>
        <w:t>PWM</w:t>
      </w:r>
      <w:r>
        <w:rPr>
          <w:lang w:val="de-DE"/>
        </w:rPr>
        <w:t>服务句柄</w:t>
      </w:r>
      <w:r>
        <w:rPr>
          <w:rFonts w:hint="eastAsia"/>
          <w:lang w:val="de-DE"/>
        </w:rPr>
        <w:t>：</w:t>
      </w:r>
    </w:p>
    <w:p w14:paraId="59612302" w14:textId="77777777" w:rsidR="00B55719" w:rsidRPr="00901144" w:rsidRDefault="00B55719" w:rsidP="00B55719">
      <w:pPr>
        <w:pStyle w:val="aff1"/>
        <w:rPr>
          <w:color w:val="FF0000"/>
          <w:lang w:val="de-DE"/>
        </w:rPr>
      </w:pPr>
      <w:r>
        <w:rPr>
          <w:lang w:val="de-DE"/>
        </w:rPr>
        <w:t>am_pwm_handle_t pwm_handle = am_zlg116_tim16_pwm_inst_init();</w:t>
      </w:r>
    </w:p>
    <w:p w14:paraId="7E88DAB7" w14:textId="77777777" w:rsidR="00B55719" w:rsidRDefault="00B55719" w:rsidP="00B55719">
      <w:pPr>
        <w:pStyle w:val="23"/>
        <w:spacing w:before="62" w:after="62"/>
        <w:rPr>
          <w:lang w:val="de-DE"/>
        </w:rPr>
      </w:pPr>
      <w:r>
        <w:rPr>
          <w:lang w:val="de-DE"/>
        </w:rPr>
        <w:t>获取的</w:t>
      </w:r>
      <w:r>
        <w:rPr>
          <w:lang w:val="de-DE"/>
        </w:rPr>
        <w:t>PWM</w:t>
      </w:r>
      <w:r>
        <w:rPr>
          <w:lang w:val="de-DE"/>
        </w:rPr>
        <w:t>服务句柄即可作为</w:t>
      </w:r>
      <w:r>
        <w:rPr>
          <w:lang w:val="de-DE"/>
        </w:rPr>
        <w:t>am_buzzer_pwm_init()</w:t>
      </w:r>
      <w:r>
        <w:rPr>
          <w:lang w:val="de-DE"/>
        </w:rPr>
        <w:t>函数</w:t>
      </w:r>
      <w:r>
        <w:rPr>
          <w:lang w:val="de-DE"/>
        </w:rPr>
        <w:t>pwm_handle</w:t>
      </w:r>
      <w:r>
        <w:rPr>
          <w:lang w:val="de-DE"/>
        </w:rPr>
        <w:t>的实参传递</w:t>
      </w:r>
      <w:r>
        <w:rPr>
          <w:rFonts w:hint="eastAsia"/>
          <w:lang w:val="de-DE"/>
        </w:rPr>
        <w:t>。</w:t>
      </w:r>
    </w:p>
    <w:p w14:paraId="633B9A43" w14:textId="77777777" w:rsidR="00B55719" w:rsidRDefault="00B55719" w:rsidP="00B55719">
      <w:pPr>
        <w:pStyle w:val="23"/>
        <w:spacing w:before="62" w:after="62"/>
        <w:rPr>
          <w:lang w:val="de-DE"/>
        </w:rPr>
      </w:pPr>
      <w:r>
        <w:rPr>
          <w:rFonts w:hint="eastAsia"/>
          <w:lang w:val="de-DE"/>
        </w:rPr>
        <w:t>由于无源蜂鸣器使用的引脚为</w:t>
      </w:r>
      <w:r>
        <w:rPr>
          <w:rFonts w:hint="eastAsia"/>
          <w:lang w:val="de-DE"/>
        </w:rPr>
        <w:t>PIO</w:t>
      </w:r>
      <w:r>
        <w:rPr>
          <w:lang w:val="de-DE"/>
        </w:rPr>
        <w:t>B</w:t>
      </w:r>
      <w:r>
        <w:rPr>
          <w:rFonts w:hint="eastAsia"/>
          <w:lang w:val="de-DE"/>
        </w:rPr>
        <w:t>_8</w:t>
      </w:r>
      <w:r>
        <w:rPr>
          <w:rFonts w:hint="eastAsia"/>
          <w:lang w:val="de-DE"/>
        </w:rPr>
        <w:t>，对应的通道为</w:t>
      </w:r>
      <w:r>
        <w:rPr>
          <w:rFonts w:hint="eastAsia"/>
          <w:lang w:val="de-DE"/>
        </w:rPr>
        <w:t>1</w:t>
      </w:r>
      <w:r>
        <w:rPr>
          <w:rFonts w:hint="eastAsia"/>
          <w:lang w:val="de-DE"/>
        </w:rPr>
        <w:t>，因此，</w:t>
      </w:r>
      <w:r>
        <w:rPr>
          <w:rFonts w:hint="eastAsia"/>
          <w:lang w:val="de-DE"/>
        </w:rPr>
        <w:t>chan</w:t>
      </w:r>
      <w:r>
        <w:rPr>
          <w:rFonts w:hint="eastAsia"/>
          <w:lang w:val="de-DE"/>
        </w:rPr>
        <w:t>参数的值应设置为</w:t>
      </w:r>
      <w:r>
        <w:rPr>
          <w:rFonts w:hint="eastAsia"/>
          <w:lang w:val="de-DE"/>
        </w:rPr>
        <w:t>1</w:t>
      </w:r>
      <w:r>
        <w:rPr>
          <w:rFonts w:hint="eastAsia"/>
          <w:lang w:val="de-DE"/>
        </w:rPr>
        <w:t>。</w:t>
      </w:r>
      <w:r>
        <w:rPr>
          <w:rFonts w:hint="eastAsia"/>
          <w:lang w:val="de-DE"/>
        </w:rPr>
        <w:t>duty</w:t>
      </w:r>
      <w:r>
        <w:rPr>
          <w:lang w:val="de-DE"/>
        </w:rPr>
        <w:t>_ns</w:t>
      </w:r>
      <w:r>
        <w:rPr>
          <w:lang w:val="de-DE"/>
        </w:rPr>
        <w:t>为和</w:t>
      </w:r>
      <w:r>
        <w:rPr>
          <w:lang w:val="de-DE"/>
        </w:rPr>
        <w:t>period_ns</w:t>
      </w:r>
      <w:r>
        <w:rPr>
          <w:lang w:val="de-DE"/>
        </w:rPr>
        <w:t>分别指定了输出</w:t>
      </w:r>
      <w:r>
        <w:rPr>
          <w:lang w:val="de-DE"/>
        </w:rPr>
        <w:t>PWM</w:t>
      </w:r>
      <w:r>
        <w:rPr>
          <w:lang w:val="de-DE"/>
        </w:rPr>
        <w:t>波形的脉宽和周期</w:t>
      </w:r>
      <w:r>
        <w:rPr>
          <w:rFonts w:hint="eastAsia"/>
          <w:lang w:val="de-DE"/>
        </w:rPr>
        <w:t>，</w:t>
      </w:r>
      <w:r>
        <w:rPr>
          <w:lang w:val="de-DE"/>
        </w:rPr>
        <w:t>若频率设置为</w:t>
      </w:r>
      <w:r>
        <w:rPr>
          <w:rFonts w:hint="eastAsia"/>
          <w:lang w:val="de-DE"/>
        </w:rPr>
        <w:t>2500Hz</w:t>
      </w:r>
      <w:r>
        <w:rPr>
          <w:rFonts w:hint="eastAsia"/>
          <w:lang w:val="de-DE"/>
        </w:rPr>
        <w:t>，</w:t>
      </w:r>
      <w:r>
        <w:rPr>
          <w:lang w:val="de-DE"/>
        </w:rPr>
        <w:t>则对应的周期时间为</w:t>
      </w:r>
      <w:r>
        <w:rPr>
          <w:rFonts w:hint="eastAsia"/>
          <w:lang w:val="de-DE"/>
        </w:rPr>
        <w:t>：</w:t>
      </w:r>
      <w:r>
        <w:rPr>
          <w:rFonts w:hint="eastAsia"/>
          <w:lang w:val="de-DE"/>
        </w:rPr>
        <w:t>400000ns</w:t>
      </w:r>
      <w:r>
        <w:rPr>
          <w:lang w:val="de-DE"/>
        </w:rPr>
        <w:t>(1000000000/2500)</w:t>
      </w:r>
      <w:r>
        <w:rPr>
          <w:rFonts w:hint="eastAsia"/>
          <w:lang w:val="de-DE"/>
        </w:rPr>
        <w:t>，</w:t>
      </w:r>
      <w:r>
        <w:rPr>
          <w:lang w:val="de-DE"/>
        </w:rPr>
        <w:t>占空比通常为</w:t>
      </w:r>
      <w:r>
        <w:rPr>
          <w:rFonts w:hint="eastAsia"/>
          <w:lang w:val="de-DE"/>
        </w:rPr>
        <w:t>50%</w:t>
      </w:r>
      <w:r>
        <w:rPr>
          <w:rFonts w:hint="eastAsia"/>
          <w:lang w:val="de-DE"/>
        </w:rPr>
        <w:t>（脉宽时间为周期时间的一半），即脉宽时间为：</w:t>
      </w:r>
      <w:r>
        <w:rPr>
          <w:rFonts w:hint="eastAsia"/>
          <w:lang w:val="de-DE"/>
        </w:rPr>
        <w:t>200000ns</w:t>
      </w:r>
      <w:r>
        <w:rPr>
          <w:rFonts w:hint="eastAsia"/>
          <w:lang w:val="de-DE"/>
        </w:rPr>
        <w:t>。</w:t>
      </w:r>
      <w:r>
        <w:rPr>
          <w:lang w:val="de-DE"/>
        </w:rPr>
        <w:t>实际中</w:t>
      </w:r>
      <w:r>
        <w:rPr>
          <w:rFonts w:hint="eastAsia"/>
          <w:lang w:val="de-DE"/>
        </w:rPr>
        <w:t>，</w:t>
      </w:r>
      <w:r>
        <w:rPr>
          <w:lang w:val="de-DE"/>
        </w:rPr>
        <w:t>可以根据实际发声效果修改</w:t>
      </w:r>
      <w:r>
        <w:rPr>
          <w:lang w:val="de-DE"/>
        </w:rPr>
        <w:lastRenderedPageBreak/>
        <w:t>脉宽时间和周期时间</w:t>
      </w:r>
      <w:r>
        <w:rPr>
          <w:rFonts w:hint="eastAsia"/>
          <w:lang w:val="de-DE"/>
        </w:rPr>
        <w:t>。</w:t>
      </w:r>
    </w:p>
    <w:p w14:paraId="0099D8E1" w14:textId="77777777" w:rsidR="00B55719" w:rsidRDefault="00B55719" w:rsidP="00B55719">
      <w:pPr>
        <w:pStyle w:val="23"/>
        <w:spacing w:before="62" w:after="62"/>
        <w:rPr>
          <w:lang w:val="de-DE"/>
        </w:rPr>
      </w:pPr>
      <w:r>
        <w:rPr>
          <w:lang w:val="de-DE"/>
        </w:rPr>
        <w:t>基于对各个参数的分析</w:t>
      </w:r>
      <w:r>
        <w:rPr>
          <w:rFonts w:hint="eastAsia"/>
          <w:lang w:val="de-DE"/>
        </w:rPr>
        <w:t>，</w:t>
      </w:r>
      <w:r>
        <w:rPr>
          <w:lang w:val="de-DE"/>
        </w:rPr>
        <w:t>即可调用</w:t>
      </w:r>
      <w:r>
        <w:rPr>
          <w:lang w:val="de-DE"/>
        </w:rPr>
        <w:t>am_buzzer_pwm_init()</w:t>
      </w:r>
      <w:r>
        <w:rPr>
          <w:lang w:val="de-DE"/>
        </w:rPr>
        <w:t>完成无源蜂鸣器的初始化</w:t>
      </w:r>
      <w:r>
        <w:rPr>
          <w:rFonts w:hint="eastAsia"/>
          <w:lang w:val="de-DE"/>
        </w:rPr>
        <w:t>：</w:t>
      </w:r>
    </w:p>
    <w:p w14:paraId="2921EFBB" w14:textId="77777777" w:rsidR="00B55719" w:rsidRDefault="00B55719" w:rsidP="00B55719">
      <w:pPr>
        <w:pStyle w:val="aff1"/>
        <w:rPr>
          <w:lang w:val="de-DE"/>
        </w:rPr>
      </w:pPr>
      <w:r>
        <w:rPr>
          <w:lang w:val="de-DE"/>
        </w:rPr>
        <w:t>am_buzzer_pwm_init(am_zlg116_tim16_pwm_inst_init(),1,200000,400000);</w:t>
      </w:r>
    </w:p>
    <w:p w14:paraId="15F6910F" w14:textId="77777777" w:rsidR="00B55719" w:rsidRDefault="00B55719" w:rsidP="00B55719">
      <w:pPr>
        <w:pStyle w:val="23"/>
        <w:spacing w:before="62" w:after="62"/>
        <w:rPr>
          <w:lang w:val="de-DE"/>
        </w:rPr>
      </w:pPr>
      <w:r>
        <w:rPr>
          <w:lang w:val="de-DE"/>
        </w:rPr>
        <w:t>无源蜂鸣器作为一种板载资源</w:t>
      </w:r>
      <w:r>
        <w:rPr>
          <w:rFonts w:hint="eastAsia"/>
          <w:lang w:val="de-DE"/>
        </w:rPr>
        <w:t>，</w:t>
      </w:r>
      <w:r>
        <w:rPr>
          <w:lang w:val="de-DE"/>
        </w:rPr>
        <w:t>在系统启动时已经默认进行了初始化操作</w:t>
      </w:r>
      <w:r>
        <w:rPr>
          <w:rFonts w:hint="eastAsia"/>
          <w:lang w:val="de-DE"/>
        </w:rPr>
        <w:t>，</w:t>
      </w:r>
      <w:r>
        <w:rPr>
          <w:lang w:val="de-DE"/>
        </w:rPr>
        <w:t>因为应用程序无需再手动调用无源蜂鸣器初始化函数</w:t>
      </w:r>
      <w:r>
        <w:rPr>
          <w:rFonts w:hint="eastAsia"/>
          <w:lang w:val="de-DE"/>
        </w:rPr>
        <w:t>，</w:t>
      </w:r>
      <w:r>
        <w:rPr>
          <w:lang w:val="de-DE"/>
        </w:rPr>
        <w:t>就可以直接使用通用接口操作蜂鸣器</w:t>
      </w:r>
      <w:r>
        <w:rPr>
          <w:rFonts w:hint="eastAsia"/>
          <w:lang w:val="de-DE"/>
        </w:rPr>
        <w:t>。</w:t>
      </w:r>
    </w:p>
    <w:p w14:paraId="2F27AD4D" w14:textId="77777777" w:rsidR="00B55719" w:rsidRDefault="00B55719" w:rsidP="00B55719">
      <w:pPr>
        <w:pStyle w:val="23"/>
        <w:spacing w:before="62" w:after="62"/>
        <w:rPr>
          <w:lang w:val="de-DE"/>
        </w:rPr>
      </w:pPr>
      <w:r>
        <w:rPr>
          <w:lang w:val="de-DE"/>
        </w:rPr>
        <w:t>若用户不需要使用蜂鸣器</w:t>
      </w:r>
      <w:r>
        <w:rPr>
          <w:rFonts w:hint="eastAsia"/>
          <w:lang w:val="de-DE"/>
        </w:rPr>
        <w:t>，</w:t>
      </w:r>
      <w:r>
        <w:rPr>
          <w:lang w:val="de-DE"/>
        </w:rPr>
        <w:t>为了</w:t>
      </w:r>
      <w:r>
        <w:rPr>
          <w:rFonts w:hint="eastAsia"/>
          <w:lang w:val="de-DE"/>
        </w:rPr>
        <w:t>节省内存空间，可以将工程配置文件（</w:t>
      </w:r>
      <w:r>
        <w:rPr>
          <w:rFonts w:hint="eastAsia"/>
          <w:lang w:val="de-DE"/>
        </w:rPr>
        <w:t>am</w:t>
      </w:r>
      <w:r>
        <w:rPr>
          <w:lang w:val="de-DE"/>
        </w:rPr>
        <w:t>_prj</w:t>
      </w:r>
      <w:r>
        <w:rPr>
          <w:rFonts w:hint="eastAsia"/>
          <w:lang w:val="de-DE"/>
        </w:rPr>
        <w:t>_config.h</w:t>
      </w:r>
      <w:r>
        <w:rPr>
          <w:rFonts w:hint="eastAsia"/>
          <w:lang w:val="de-DE"/>
        </w:rPr>
        <w:t>）中的</w:t>
      </w:r>
      <w:r>
        <w:rPr>
          <w:rFonts w:hint="eastAsia"/>
          <w:lang w:val="de-DE"/>
        </w:rPr>
        <w:t>AM_CFG_BUZZER_ENABLE</w:t>
      </w:r>
      <w:r>
        <w:rPr>
          <w:rFonts w:hint="eastAsia"/>
          <w:lang w:val="de-DE"/>
        </w:rPr>
        <w:t>宏值修改为</w:t>
      </w:r>
      <w:r>
        <w:rPr>
          <w:rFonts w:hint="eastAsia"/>
          <w:lang w:val="de-DE"/>
        </w:rPr>
        <w:t>0</w:t>
      </w:r>
      <w:r>
        <w:rPr>
          <w:rFonts w:hint="eastAsia"/>
          <w:lang w:val="de-DE"/>
        </w:rPr>
        <w:t>，以裁剪掉蜂鸣器，该宏本质上控制了板级初始化函数中的一段程序，详见</w:t>
      </w:r>
      <w:r>
        <w:rPr>
          <w:lang w:val="de-DE"/>
        </w:rPr>
        <w:fldChar w:fldCharType="begin"/>
      </w:r>
      <w:r>
        <w:rPr>
          <w:lang w:val="de-DE"/>
        </w:rPr>
        <w:instrText xml:space="preserve"> </w:instrText>
      </w:r>
      <w:r>
        <w:rPr>
          <w:rFonts w:hint="eastAsia"/>
          <w:lang w:val="de-DE"/>
        </w:rPr>
        <w:instrText>REF _Ref2780000 \h</w:instrText>
      </w:r>
      <w:r>
        <w:rPr>
          <w:lang w:val="de-DE"/>
        </w:rPr>
        <w:instrText xml:space="preserve"> </w:instrText>
      </w:r>
      <w:r>
        <w:rPr>
          <w:lang w:val="de-DE"/>
        </w:rPr>
      </w:r>
      <w:r>
        <w:rPr>
          <w:lang w:val="de-DE"/>
        </w:rPr>
        <w:fldChar w:fldCharType="separate"/>
      </w:r>
      <w:r>
        <w:rPr>
          <w:rFonts w:hint="eastAsia"/>
        </w:rPr>
        <w:t>程序清单</w:t>
      </w:r>
      <w:r>
        <w:rPr>
          <w:noProof/>
        </w:rPr>
        <w:t>5</w:t>
      </w:r>
      <w:r>
        <w:t>.</w:t>
      </w:r>
      <w:r>
        <w:rPr>
          <w:noProof/>
        </w:rPr>
        <w:t>100</w:t>
      </w:r>
      <w:r>
        <w:rPr>
          <w:lang w:val="de-DE"/>
        </w:rPr>
        <w:fldChar w:fldCharType="end"/>
      </w:r>
      <w:r>
        <w:rPr>
          <w:rFonts w:hint="eastAsia"/>
          <w:lang w:val="de-DE"/>
        </w:rPr>
        <w:t>。</w:t>
      </w:r>
    </w:p>
    <w:p w14:paraId="203031B0" w14:textId="77777777" w:rsidR="00B55719" w:rsidRDefault="00B55719" w:rsidP="00B55719">
      <w:pPr>
        <w:pStyle w:val="a7"/>
        <w:rPr>
          <w:lang w:val="de-DE"/>
        </w:rPr>
      </w:pPr>
      <w:bookmarkStart w:id="649" w:name="_Ref2780000"/>
      <w:r>
        <w:rPr>
          <w:rFonts w:hint="eastAsia"/>
        </w:rPr>
        <w:t>程序清单</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程序清单</w:instrText>
      </w:r>
      <w:r>
        <w:rPr>
          <w:rFonts w:hint="eastAsia"/>
        </w:rPr>
        <w:instrText xml:space="preserve"> \* ARABIC \s 1</w:instrText>
      </w:r>
      <w:r>
        <w:instrText xml:space="preserve"> </w:instrText>
      </w:r>
      <w:r>
        <w:fldChar w:fldCharType="separate"/>
      </w:r>
      <w:r>
        <w:rPr>
          <w:noProof/>
        </w:rPr>
        <w:t>100</w:t>
      </w:r>
      <w:r>
        <w:fldChar w:fldCharType="end"/>
      </w:r>
      <w:bookmarkEnd w:id="649"/>
      <w:r>
        <w:t xml:space="preserve">  </w:t>
      </w:r>
      <w:r>
        <w:t>在板级初始化中裁剪蜂鸣器的原理</w:t>
      </w:r>
    </w:p>
    <w:p w14:paraId="73EEEC70" w14:textId="77777777" w:rsidR="00B55719" w:rsidRPr="00E944C4" w:rsidRDefault="00B55719" w:rsidP="00B55719">
      <w:pPr>
        <w:pStyle w:val="aff1"/>
        <w:rPr>
          <w:lang w:val="de-DE"/>
        </w:rPr>
      </w:pPr>
      <w:r w:rsidRPr="00E944C4">
        <w:rPr>
          <w:lang w:val="de-DE"/>
        </w:rPr>
        <w:t>1</w:t>
      </w:r>
      <w:r w:rsidRPr="00E944C4">
        <w:rPr>
          <w:lang w:val="de-DE"/>
        </w:rPr>
        <w:tab/>
        <w:t>void am_board_init(void)</w:t>
      </w:r>
    </w:p>
    <w:p w14:paraId="2FF16F6D" w14:textId="77777777" w:rsidR="00B55719" w:rsidRPr="00E944C4" w:rsidRDefault="00B55719" w:rsidP="00B55719">
      <w:pPr>
        <w:pStyle w:val="aff1"/>
        <w:rPr>
          <w:lang w:val="de-DE"/>
        </w:rPr>
      </w:pPr>
      <w:r w:rsidRPr="00E944C4">
        <w:rPr>
          <w:lang w:val="de-DE"/>
        </w:rPr>
        <w:t>2</w:t>
      </w:r>
      <w:r w:rsidRPr="00E944C4">
        <w:rPr>
          <w:lang w:val="de-DE"/>
        </w:rPr>
        <w:tab/>
        <w:t>{</w:t>
      </w:r>
    </w:p>
    <w:p w14:paraId="5C4C65AA" w14:textId="77777777" w:rsidR="00B55719" w:rsidRPr="00E944C4" w:rsidRDefault="00B55719" w:rsidP="00B55719">
      <w:pPr>
        <w:pStyle w:val="aff1"/>
        <w:rPr>
          <w:lang w:val="de-DE"/>
        </w:rPr>
      </w:pPr>
      <w:r w:rsidRPr="00E944C4">
        <w:rPr>
          <w:lang w:val="de-DE"/>
        </w:rPr>
        <w:t>3</w:t>
      </w:r>
      <w:r w:rsidRPr="00E944C4">
        <w:rPr>
          <w:lang w:val="de-DE"/>
        </w:rPr>
        <w:tab/>
      </w:r>
      <w:r w:rsidRPr="00E944C4">
        <w:rPr>
          <w:lang w:val="de-DE"/>
        </w:rPr>
        <w:tab/>
        <w:t>//......</w:t>
      </w:r>
    </w:p>
    <w:p w14:paraId="79E50604" w14:textId="77777777" w:rsidR="00B55719" w:rsidRPr="00E944C4" w:rsidRDefault="00B55719" w:rsidP="00B55719">
      <w:pPr>
        <w:pStyle w:val="aff1"/>
        <w:rPr>
          <w:lang w:val="de-DE"/>
        </w:rPr>
      </w:pPr>
      <w:r w:rsidRPr="00E944C4">
        <w:rPr>
          <w:lang w:val="de-DE"/>
        </w:rPr>
        <w:t>4</w:t>
      </w:r>
      <w:r w:rsidRPr="00E944C4">
        <w:rPr>
          <w:lang w:val="de-DE"/>
        </w:rPr>
        <w:tab/>
      </w:r>
      <w:r w:rsidRPr="00E944C4">
        <w:rPr>
          <w:lang w:val="de-DE"/>
        </w:rPr>
        <w:tab/>
        <w:t>#if(AM_CFG_BUZZER_ENABLE == 1)</w:t>
      </w:r>
    </w:p>
    <w:p w14:paraId="6224D0CC" w14:textId="77777777" w:rsidR="00B55719" w:rsidRPr="00E944C4" w:rsidRDefault="00B55719" w:rsidP="00B55719">
      <w:pPr>
        <w:pStyle w:val="aff1"/>
        <w:rPr>
          <w:lang w:val="de-DE"/>
        </w:rPr>
      </w:pPr>
      <w:r w:rsidRPr="00E944C4">
        <w:rPr>
          <w:lang w:val="de-DE"/>
        </w:rPr>
        <w:t>5</w:t>
      </w:r>
      <w:r w:rsidRPr="00E944C4">
        <w:rPr>
          <w:lang w:val="de-DE"/>
        </w:rPr>
        <w:tab/>
      </w:r>
      <w:r w:rsidRPr="00E944C4">
        <w:rPr>
          <w:lang w:val="de-DE"/>
        </w:rPr>
        <w:tab/>
      </w:r>
      <w:r w:rsidRPr="00E944C4">
        <w:rPr>
          <w:lang w:val="de-DE"/>
        </w:rPr>
        <w:tab/>
        <w:t>am_buzzer_pwm_inst_init();</w:t>
      </w:r>
    </w:p>
    <w:p w14:paraId="396AFA00" w14:textId="77777777" w:rsidR="00B55719" w:rsidRPr="00E944C4" w:rsidRDefault="00B55719" w:rsidP="00B55719">
      <w:pPr>
        <w:pStyle w:val="aff1"/>
        <w:rPr>
          <w:lang w:val="de-DE"/>
        </w:rPr>
      </w:pPr>
      <w:r w:rsidRPr="00E944C4">
        <w:rPr>
          <w:lang w:val="de-DE"/>
        </w:rPr>
        <w:t>6</w:t>
      </w:r>
      <w:r w:rsidRPr="00E944C4">
        <w:rPr>
          <w:lang w:val="de-DE"/>
        </w:rPr>
        <w:tab/>
      </w:r>
      <w:r w:rsidRPr="00E944C4">
        <w:rPr>
          <w:lang w:val="de-DE"/>
        </w:rPr>
        <w:tab/>
        <w:t>#endif</w:t>
      </w:r>
    </w:p>
    <w:p w14:paraId="5805AE4F" w14:textId="77777777" w:rsidR="00B55719" w:rsidRPr="00E944C4" w:rsidRDefault="00B55719" w:rsidP="00B55719">
      <w:pPr>
        <w:pStyle w:val="aff1"/>
        <w:rPr>
          <w:lang w:val="de-DE"/>
        </w:rPr>
      </w:pPr>
      <w:r w:rsidRPr="00E944C4">
        <w:rPr>
          <w:lang w:val="de-DE"/>
        </w:rPr>
        <w:t>7</w:t>
      </w:r>
      <w:r w:rsidRPr="00E944C4">
        <w:rPr>
          <w:lang w:val="de-DE"/>
        </w:rPr>
        <w:tab/>
      </w:r>
      <w:r w:rsidRPr="00E944C4">
        <w:rPr>
          <w:lang w:val="de-DE"/>
        </w:rPr>
        <w:tab/>
        <w:t>//......</w:t>
      </w:r>
      <w:r w:rsidRPr="00E944C4">
        <w:rPr>
          <w:lang w:val="de-DE"/>
        </w:rPr>
        <w:tab/>
      </w:r>
    </w:p>
    <w:p w14:paraId="6CFD0482" w14:textId="77777777" w:rsidR="00B55719" w:rsidRDefault="00B55719" w:rsidP="00B55719">
      <w:pPr>
        <w:pStyle w:val="aff1"/>
        <w:rPr>
          <w:lang w:val="de-DE"/>
        </w:rPr>
      </w:pPr>
      <w:r w:rsidRPr="00E944C4">
        <w:rPr>
          <w:lang w:val="de-DE"/>
        </w:rPr>
        <w:t>8</w:t>
      </w:r>
      <w:r w:rsidRPr="00E944C4">
        <w:rPr>
          <w:lang w:val="de-DE"/>
        </w:rPr>
        <w:tab/>
        <w:t>}</w:t>
      </w:r>
    </w:p>
    <w:p w14:paraId="41A2DA13" w14:textId="77777777" w:rsidR="00B55719" w:rsidRPr="00A83CF3" w:rsidRDefault="00B55719" w:rsidP="00B55719">
      <w:pPr>
        <w:pStyle w:val="a8"/>
        <w:spacing w:before="62" w:after="62"/>
        <w:rPr>
          <w:lang w:val="de-DE"/>
        </w:rPr>
      </w:pPr>
      <w:r>
        <w:rPr>
          <w:lang w:val="de-DE"/>
        </w:rPr>
        <w:t>注</w:t>
      </w:r>
      <w:r>
        <w:rPr>
          <w:rFonts w:hint="eastAsia"/>
          <w:lang w:val="de-DE"/>
        </w:rPr>
        <w:t>：</w:t>
      </w:r>
      <w:r>
        <w:rPr>
          <w:lang w:val="de-DE"/>
        </w:rPr>
        <w:t>板级初始化函数在系统启动时自动调用</w:t>
      </w:r>
      <w:r>
        <w:rPr>
          <w:rFonts w:hint="eastAsia"/>
          <w:lang w:val="de-DE"/>
        </w:rPr>
        <w:t>，</w:t>
      </w:r>
      <w:r>
        <w:rPr>
          <w:lang w:val="de-DE"/>
        </w:rPr>
        <w:t>初始化完毕后才会进入应用程序入口</w:t>
      </w:r>
      <w:r>
        <w:rPr>
          <w:rFonts w:hint="eastAsia"/>
          <w:lang w:val="de-DE"/>
        </w:rPr>
        <w:t>，</w:t>
      </w:r>
      <w:r>
        <w:rPr>
          <w:lang w:val="de-DE"/>
        </w:rPr>
        <w:t>即</w:t>
      </w:r>
      <w:r>
        <w:rPr>
          <w:lang w:val="de-DE"/>
        </w:rPr>
        <w:t>am_main()</w:t>
      </w:r>
      <w:r>
        <w:rPr>
          <w:rFonts w:hint="eastAsia"/>
          <w:lang w:val="de-DE"/>
        </w:rPr>
        <w:t>。</w:t>
      </w:r>
    </w:p>
    <w:p w14:paraId="62B010EB" w14:textId="4AE9E560" w:rsidR="005963A9" w:rsidRDefault="005963A9" w:rsidP="005963A9">
      <w:pPr>
        <w:pStyle w:val="20"/>
        <w:rPr>
          <w:lang w:val="de-DE"/>
        </w:rPr>
      </w:pPr>
      <w:bookmarkStart w:id="650" w:name="_Toc6175894"/>
      <w:r>
        <w:rPr>
          <w:rFonts w:hint="eastAsia"/>
          <w:lang w:val="de-DE"/>
        </w:rPr>
        <w:t>M</w:t>
      </w:r>
      <w:r>
        <w:rPr>
          <w:lang w:val="de-DE"/>
        </w:rPr>
        <w:t>150</w:t>
      </w:r>
      <w:r>
        <w:rPr>
          <w:rFonts w:hint="eastAsia"/>
          <w:lang w:val="de-DE"/>
        </w:rPr>
        <w:t>-</w:t>
      </w:r>
      <w:r>
        <w:rPr>
          <w:lang w:val="de-DE"/>
        </w:rPr>
        <w:t>II</w:t>
      </w:r>
      <w:r w:rsidRPr="00D3232C">
        <w:rPr>
          <w:rFonts w:hint="eastAsia"/>
          <w:lang w:val="de-DE"/>
        </w:rPr>
        <w:t>打印机组件</w:t>
      </w:r>
      <w:bookmarkEnd w:id="650"/>
    </w:p>
    <w:p w14:paraId="1785F66B" w14:textId="77777777" w:rsidR="005963A9" w:rsidRDefault="005963A9" w:rsidP="005963A9">
      <w:pPr>
        <w:pStyle w:val="30"/>
        <w:rPr>
          <w:lang w:val="de-DE"/>
        </w:rPr>
      </w:pPr>
      <w:bookmarkStart w:id="651" w:name="_Toc6175895"/>
      <w:r>
        <w:rPr>
          <w:lang w:val="de-DE"/>
        </w:rPr>
        <w:t>器件介绍</w:t>
      </w:r>
      <w:bookmarkEnd w:id="651"/>
    </w:p>
    <w:p w14:paraId="094B21B2" w14:textId="77777777" w:rsidR="005963A9" w:rsidRDefault="005963A9" w:rsidP="005963A9">
      <w:pPr>
        <w:pStyle w:val="30"/>
        <w:rPr>
          <w:lang w:val="de-DE"/>
        </w:rPr>
      </w:pPr>
      <w:bookmarkStart w:id="652" w:name="_Toc6175896"/>
      <w:r>
        <w:rPr>
          <w:lang w:val="de-DE"/>
        </w:rPr>
        <w:t>M150</w:t>
      </w:r>
      <w:r>
        <w:rPr>
          <w:rFonts w:hint="eastAsia"/>
          <w:lang w:val="de-DE"/>
        </w:rPr>
        <w:t>-</w:t>
      </w:r>
      <w:r>
        <w:rPr>
          <w:lang w:val="de-DE"/>
        </w:rPr>
        <w:t>II</w:t>
      </w:r>
      <w:r>
        <w:rPr>
          <w:lang w:val="de-DE"/>
        </w:rPr>
        <w:t>打印机初始化</w:t>
      </w:r>
      <w:bookmarkEnd w:id="652"/>
    </w:p>
    <w:p w14:paraId="22584D55" w14:textId="77777777" w:rsidR="005963A9" w:rsidRDefault="005963A9" w:rsidP="005963A9">
      <w:pPr>
        <w:pStyle w:val="30"/>
        <w:rPr>
          <w:lang w:val="de-DE"/>
        </w:rPr>
      </w:pPr>
      <w:bookmarkStart w:id="653" w:name="_Toc6175897"/>
      <w:r>
        <w:rPr>
          <w:lang w:val="de-DE"/>
        </w:rPr>
        <w:t>M150</w:t>
      </w:r>
      <w:r>
        <w:rPr>
          <w:rFonts w:hint="eastAsia"/>
          <w:lang w:val="de-DE"/>
        </w:rPr>
        <w:t>-</w:t>
      </w:r>
      <w:r>
        <w:rPr>
          <w:lang w:val="de-DE"/>
        </w:rPr>
        <w:t>II</w:t>
      </w:r>
      <w:r>
        <w:rPr>
          <w:lang w:val="de-DE"/>
        </w:rPr>
        <w:t>打印机接口函数</w:t>
      </w:r>
      <w:bookmarkEnd w:id="653"/>
    </w:p>
    <w:p w14:paraId="309B7B0A" w14:textId="7F0D3843" w:rsidR="005963A9" w:rsidRDefault="005963A9" w:rsidP="005963A9">
      <w:pPr>
        <w:pStyle w:val="20"/>
        <w:rPr>
          <w:lang w:val="de-DE"/>
        </w:rPr>
      </w:pPr>
      <w:bookmarkStart w:id="654" w:name="_Toc6175898"/>
      <w:r>
        <w:rPr>
          <w:lang w:val="de-DE"/>
        </w:rPr>
        <w:t>HC595</w:t>
      </w:r>
      <w:r>
        <w:rPr>
          <w:rFonts w:hint="eastAsia"/>
          <w:lang w:val="de-DE"/>
        </w:rPr>
        <w:t>组件</w:t>
      </w:r>
      <w:bookmarkEnd w:id="654"/>
    </w:p>
    <w:p w14:paraId="57CBFB35" w14:textId="77777777" w:rsidR="005963A9" w:rsidRDefault="005963A9" w:rsidP="005963A9">
      <w:pPr>
        <w:pStyle w:val="30"/>
        <w:rPr>
          <w:lang w:val="de-DE"/>
        </w:rPr>
      </w:pPr>
      <w:bookmarkStart w:id="655" w:name="_Toc6175899"/>
      <w:r>
        <w:rPr>
          <w:lang w:val="de-DE"/>
        </w:rPr>
        <w:t>器件介绍</w:t>
      </w:r>
      <w:bookmarkEnd w:id="655"/>
    </w:p>
    <w:p w14:paraId="47711285" w14:textId="77777777" w:rsidR="005963A9" w:rsidRDefault="005963A9" w:rsidP="005963A9">
      <w:pPr>
        <w:pStyle w:val="30"/>
        <w:rPr>
          <w:lang w:val="de-DE"/>
        </w:rPr>
      </w:pPr>
      <w:bookmarkStart w:id="656" w:name="_Toc6175900"/>
      <w:r>
        <w:rPr>
          <w:lang w:val="de-DE"/>
        </w:rPr>
        <w:t>HC595</w:t>
      </w:r>
      <w:r>
        <w:rPr>
          <w:lang w:val="de-DE"/>
        </w:rPr>
        <w:t>初始化</w:t>
      </w:r>
      <w:bookmarkEnd w:id="656"/>
    </w:p>
    <w:p w14:paraId="7520C58E" w14:textId="130D3FD1" w:rsidR="005026D2" w:rsidRPr="005963A9" w:rsidRDefault="005963A9" w:rsidP="005963A9">
      <w:pPr>
        <w:pStyle w:val="30"/>
        <w:rPr>
          <w:lang w:val="de-DE"/>
        </w:rPr>
      </w:pPr>
      <w:bookmarkStart w:id="657" w:name="_Toc6175901"/>
      <w:r>
        <w:rPr>
          <w:lang w:val="de-DE"/>
        </w:rPr>
        <w:t>HC595</w:t>
      </w:r>
      <w:r>
        <w:rPr>
          <w:lang w:val="de-DE"/>
        </w:rPr>
        <w:t>接口函数</w:t>
      </w:r>
      <w:bookmarkEnd w:id="657"/>
    </w:p>
    <w:p w14:paraId="12525D71" w14:textId="7025680A" w:rsidR="00160D31" w:rsidRDefault="00160D31" w:rsidP="00EA03CC">
      <w:pPr>
        <w:pStyle w:val="20"/>
        <w:numPr>
          <w:ilvl w:val="0"/>
          <w:numId w:val="0"/>
        </w:numPr>
      </w:pPr>
    </w:p>
    <w:p w14:paraId="09311512" w14:textId="77777777" w:rsidR="00B55A68" w:rsidRPr="00B55A68" w:rsidRDefault="00B55A68" w:rsidP="00B55A68">
      <w:pPr>
        <w:spacing w:before="62" w:after="62"/>
      </w:pPr>
    </w:p>
    <w:sectPr w:rsidR="00B55A68" w:rsidRPr="00B55A68" w:rsidSect="0002043A">
      <w:headerReference w:type="even" r:id="rId70"/>
      <w:headerReference w:type="default" r:id="rId71"/>
      <w:footerReference w:type="default" r:id="rId72"/>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5708AB" w14:textId="77777777" w:rsidR="00533CF5" w:rsidRDefault="00533CF5" w:rsidP="00506F1F">
      <w:pPr>
        <w:spacing w:before="48" w:after="48"/>
      </w:pPr>
      <w:r>
        <w:separator/>
      </w:r>
    </w:p>
    <w:p w14:paraId="0FF46EED" w14:textId="77777777" w:rsidR="00533CF5" w:rsidRDefault="00533CF5" w:rsidP="00CF3615">
      <w:pPr>
        <w:spacing w:before="48" w:after="48"/>
      </w:pPr>
    </w:p>
    <w:p w14:paraId="2F5035AB" w14:textId="77777777" w:rsidR="00533CF5" w:rsidRDefault="00533CF5" w:rsidP="003A4F34">
      <w:pPr>
        <w:spacing w:before="48" w:after="48"/>
      </w:pPr>
    </w:p>
    <w:p w14:paraId="3327A41C" w14:textId="77777777" w:rsidR="00533CF5" w:rsidRDefault="00533CF5" w:rsidP="005C514A">
      <w:pPr>
        <w:spacing w:before="48" w:after="48"/>
      </w:pPr>
    </w:p>
  </w:endnote>
  <w:endnote w:type="continuationSeparator" w:id="0">
    <w:p w14:paraId="3EB3CD5F" w14:textId="77777777" w:rsidR="00533CF5" w:rsidRDefault="00533CF5" w:rsidP="00506F1F">
      <w:pPr>
        <w:spacing w:before="48" w:after="48"/>
      </w:pPr>
      <w:r>
        <w:continuationSeparator/>
      </w:r>
    </w:p>
    <w:p w14:paraId="12DA8490" w14:textId="77777777" w:rsidR="00533CF5" w:rsidRDefault="00533CF5" w:rsidP="00CF3615">
      <w:pPr>
        <w:spacing w:before="48" w:after="48"/>
      </w:pPr>
    </w:p>
    <w:p w14:paraId="641C53FD" w14:textId="77777777" w:rsidR="00533CF5" w:rsidRDefault="00533CF5" w:rsidP="003A4F34">
      <w:pPr>
        <w:spacing w:before="48" w:after="48"/>
      </w:pPr>
    </w:p>
    <w:p w14:paraId="2DCEFC49" w14:textId="77777777" w:rsidR="00533CF5" w:rsidRDefault="00533CF5" w:rsidP="005C514A">
      <w:pPr>
        <w:spacing w:before="48" w:after="48"/>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0"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e">
    <w:altName w:val="Times New Roman"/>
    <w:panose1 w:val="00000000000000000000"/>
    <w:charset w:val="00"/>
    <w:family w:val="roman"/>
    <w:notTrueType/>
    <w:pitch w:val="default"/>
    <w:sig w:usb0="00000003" w:usb1="00000000" w:usb2="00000000" w:usb3="00000000" w:csb0="00000001" w:csb1="00000000"/>
  </w:font>
  <w:font w:name="MMKMJJ+TimesNewRoman">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Gill Sans Std">
    <w:altName w:val="黑体"/>
    <w:panose1 w:val="00000000000000000000"/>
    <w:charset w:val="86"/>
    <w:family w:val="auto"/>
    <w:notTrueType/>
    <w:pitch w:val="default"/>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IDFont+F4-GBK-EUC-H-Identity-H">
    <w:altName w:val="Times New Roman"/>
    <w:panose1 w:val="00000000000000000000"/>
    <w:charset w:val="00"/>
    <w:family w:val="roman"/>
    <w:notTrueType/>
    <w:pitch w:val="default"/>
  </w:font>
  <w:font w:name="CIDFont+F1">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imesNewRomanPS-BoldMT">
    <w:altName w:val="Times New Roman"/>
    <w:panose1 w:val="00000000000000000000"/>
    <w:charset w:val="00"/>
    <w:family w:val="roman"/>
    <w:notTrueType/>
    <w:pitch w:val="default"/>
  </w:font>
  <w:font w:name="FangSong">
    <w:altName w:val="Times New Roman"/>
    <w:panose1 w:val="00000000000000000000"/>
    <w:charset w:val="00"/>
    <w:family w:val="roman"/>
    <w:notTrueType/>
    <w:pitch w:val="default"/>
  </w:font>
  <w:font w:name="LMMono10-Regular-Identity-H">
    <w:altName w:val="Times New Roman"/>
    <w:panose1 w:val="00000000000000000000"/>
    <w:charset w:val="00"/>
    <w:family w:val="roman"/>
    <w:notTrueType/>
    <w:pitch w:val="default"/>
  </w:font>
  <w:font w:name="CIDFont+F11">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75F2B" w14:textId="77777777" w:rsidR="00570BE8" w:rsidRDefault="00570BE8" w:rsidP="00506F1F">
    <w:pPr>
      <w:framePr w:wrap="around" w:vAnchor="text" w:hAnchor="margin" w:xAlign="center" w:y="1"/>
      <w:spacing w:before="48" w:after="48"/>
      <w:rPr>
        <w:rStyle w:val="a9"/>
      </w:rPr>
    </w:pPr>
    <w:r>
      <w:rPr>
        <w:rStyle w:val="a9"/>
      </w:rPr>
      <w:fldChar w:fldCharType="begin"/>
    </w:r>
    <w:r>
      <w:rPr>
        <w:rStyle w:val="a9"/>
      </w:rPr>
      <w:instrText xml:space="preserve">PAGE  </w:instrText>
    </w:r>
    <w:r>
      <w:rPr>
        <w:rStyle w:val="a9"/>
      </w:rPr>
      <w:fldChar w:fldCharType="end"/>
    </w:r>
  </w:p>
  <w:p w14:paraId="5BAAD8CD" w14:textId="77777777" w:rsidR="00570BE8" w:rsidRDefault="00570BE8" w:rsidP="00506F1F">
    <w:pPr>
      <w:spacing w:before="48" w:after="4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CDA6F" w14:textId="77777777" w:rsidR="00570BE8" w:rsidRDefault="00570BE8" w:rsidP="008E7216">
    <w:pPr>
      <w:pStyle w:val="af1"/>
    </w:pPr>
    <w:r>
      <w:rPr>
        <w:rStyle w:val="a9"/>
      </w:rPr>
      <w:fldChar w:fldCharType="begin"/>
    </w:r>
    <w:r>
      <w:rPr>
        <w:rStyle w:val="a9"/>
      </w:rPr>
      <w:instrText xml:space="preserve"> PAGE </w:instrText>
    </w:r>
    <w:r>
      <w:rPr>
        <w:rStyle w:val="a9"/>
      </w:rPr>
      <w:fldChar w:fldCharType="separate"/>
    </w:r>
    <w:r w:rsidR="00B01674">
      <w:rPr>
        <w:rStyle w:val="a9"/>
        <w:noProof/>
      </w:rPr>
      <w:t>4</w:t>
    </w:r>
    <w:r>
      <w:rPr>
        <w:rStyle w:val="a9"/>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C6FF4" w14:textId="77777777" w:rsidR="00570BE8" w:rsidRDefault="00570BE8" w:rsidP="00C43EF1">
    <w:pPr>
      <w:pStyle w:val="af1"/>
      <w:spacing w:before="48" w:after="4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9FE12" w14:textId="77777777" w:rsidR="00570BE8" w:rsidRDefault="00570BE8" w:rsidP="00BF4B74">
    <w:pPr>
      <w:pStyle w:val="af1"/>
    </w:pPr>
    <w:r>
      <w:fldChar w:fldCharType="begin"/>
    </w:r>
    <w:r>
      <w:instrText>PAGE   \* MERGEFORMAT</w:instrText>
    </w:r>
    <w:r>
      <w:fldChar w:fldCharType="separate"/>
    </w:r>
    <w:r w:rsidR="00B01674" w:rsidRPr="00B01674">
      <w:rPr>
        <w:noProof/>
        <w:lang w:val="zh-CN"/>
      </w:rPr>
      <w:t>137</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3F106" w14:textId="77777777" w:rsidR="00570BE8" w:rsidRDefault="00570BE8" w:rsidP="008E7216">
    <w:pPr>
      <w:pStyle w:val="af1"/>
    </w:pPr>
    <w:r>
      <w:rPr>
        <w:rStyle w:val="a9"/>
      </w:rPr>
      <w:fldChar w:fldCharType="begin"/>
    </w:r>
    <w:r>
      <w:rPr>
        <w:rStyle w:val="a9"/>
      </w:rPr>
      <w:instrText xml:space="preserve"> PAGE </w:instrText>
    </w:r>
    <w:r>
      <w:rPr>
        <w:rStyle w:val="a9"/>
      </w:rPr>
      <w:fldChar w:fldCharType="separate"/>
    </w:r>
    <w:r w:rsidR="00B01674">
      <w:rPr>
        <w:rStyle w:val="a9"/>
        <w:noProof/>
      </w:rPr>
      <w:t>169</w:t>
    </w:r>
    <w:r>
      <w:rPr>
        <w:rStyle w:val="a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9F2BF6" w14:textId="77777777" w:rsidR="00533CF5" w:rsidRDefault="00533CF5" w:rsidP="00506F1F">
      <w:pPr>
        <w:spacing w:before="48" w:after="48"/>
      </w:pPr>
      <w:r>
        <w:separator/>
      </w:r>
    </w:p>
    <w:p w14:paraId="6466420C" w14:textId="77777777" w:rsidR="00533CF5" w:rsidRDefault="00533CF5" w:rsidP="00CF3615">
      <w:pPr>
        <w:spacing w:before="48" w:after="48"/>
      </w:pPr>
    </w:p>
    <w:p w14:paraId="4200C3B7" w14:textId="77777777" w:rsidR="00533CF5" w:rsidRDefault="00533CF5" w:rsidP="003A4F34">
      <w:pPr>
        <w:spacing w:before="48" w:after="48"/>
      </w:pPr>
    </w:p>
    <w:p w14:paraId="326118E6" w14:textId="77777777" w:rsidR="00533CF5" w:rsidRDefault="00533CF5" w:rsidP="005C514A">
      <w:pPr>
        <w:spacing w:before="48" w:after="48"/>
      </w:pPr>
    </w:p>
  </w:footnote>
  <w:footnote w:type="continuationSeparator" w:id="0">
    <w:p w14:paraId="26ADB4B6" w14:textId="77777777" w:rsidR="00533CF5" w:rsidRDefault="00533CF5" w:rsidP="00506F1F">
      <w:pPr>
        <w:spacing w:before="48" w:after="48"/>
      </w:pPr>
      <w:r>
        <w:continuationSeparator/>
      </w:r>
    </w:p>
    <w:p w14:paraId="70FA623C" w14:textId="77777777" w:rsidR="00533CF5" w:rsidRDefault="00533CF5" w:rsidP="00CF3615">
      <w:pPr>
        <w:spacing w:before="48" w:after="48"/>
      </w:pPr>
    </w:p>
    <w:p w14:paraId="509799DF" w14:textId="77777777" w:rsidR="00533CF5" w:rsidRDefault="00533CF5" w:rsidP="003A4F34">
      <w:pPr>
        <w:spacing w:before="48" w:after="48"/>
      </w:pPr>
    </w:p>
    <w:p w14:paraId="62F6E670" w14:textId="77777777" w:rsidR="00533CF5" w:rsidRDefault="00533CF5" w:rsidP="005C514A">
      <w:pPr>
        <w:spacing w:before="48" w:after="48"/>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171C6" w14:textId="77777777" w:rsidR="00570BE8" w:rsidRPr="00E30762" w:rsidRDefault="00570BE8" w:rsidP="00E30762">
    <w:pPr>
      <w:pStyle w:val="a6"/>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022AB" w14:textId="77777777" w:rsidR="00570BE8" w:rsidRDefault="00570BE8" w:rsidP="00CF3615">
    <w:pPr>
      <w:spacing w:before="48" w:after="48"/>
    </w:pPr>
  </w:p>
  <w:p w14:paraId="13DED4CA" w14:textId="77777777" w:rsidR="00570BE8" w:rsidRDefault="00570BE8" w:rsidP="00C75569">
    <w:pPr>
      <w:spacing w:before="48" w:after="48"/>
    </w:pPr>
  </w:p>
  <w:p w14:paraId="66960B9E" w14:textId="77777777" w:rsidR="00570BE8" w:rsidRDefault="00570BE8" w:rsidP="00C75569">
    <w:pPr>
      <w:spacing w:before="48" w:after="4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FE11" w14:textId="77777777" w:rsidR="00570BE8" w:rsidRPr="00E81FB8" w:rsidRDefault="00570BE8" w:rsidP="00E81FB8">
    <w:pPr>
      <w:pStyle w:val="a6"/>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EA716" w14:textId="77777777" w:rsidR="00570BE8" w:rsidRDefault="00570BE8" w:rsidP="00CF3615">
    <w:pPr>
      <w:spacing w:before="48" w:after="48"/>
    </w:pPr>
  </w:p>
  <w:p w14:paraId="2C1CBE8D" w14:textId="77777777" w:rsidR="00570BE8" w:rsidRDefault="00570BE8" w:rsidP="00C75569">
    <w:pPr>
      <w:spacing w:before="48" w:after="48"/>
    </w:pPr>
  </w:p>
  <w:p w14:paraId="65C6EC9B" w14:textId="77777777" w:rsidR="00570BE8" w:rsidRDefault="00570BE8" w:rsidP="00C75569">
    <w:pPr>
      <w:spacing w:before="48" w:after="48"/>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64649" w14:textId="77777777" w:rsidR="00570BE8" w:rsidRPr="00E81FB8" w:rsidRDefault="00570BE8" w:rsidP="00E81FB8">
    <w:pPr>
      <w:pStyle w:val="a6"/>
      <w:pBdr>
        <w:bottom w:val="none" w:sz="0" w:space="0" w:color="auto"/>
      </w:pBdr>
    </w:pPr>
    <w:r>
      <w:rPr>
        <w:rFonts w:hint="eastAsia"/>
      </w:rPr>
      <w:t>ARM</w:t>
    </w:r>
    <w:r>
      <w:rPr>
        <w:rFonts w:hint="eastAsia"/>
      </w:rPr>
      <w:t>嵌入式软件工程方法和实践：如何</w:t>
    </w:r>
    <w:r>
      <w:t>快速上手</w:t>
    </w:r>
    <w:r>
      <w:t>AMetal</w:t>
    </w:r>
    <w:r>
      <w:t>平台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7CD1"/>
    <w:multiLevelType w:val="hybridMultilevel"/>
    <w:tmpl w:val="655612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D46592"/>
    <w:multiLevelType w:val="hybridMultilevel"/>
    <w:tmpl w:val="A6C440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0D51EF0"/>
    <w:multiLevelType w:val="hybridMultilevel"/>
    <w:tmpl w:val="8070D01C"/>
    <w:lvl w:ilvl="0" w:tplc="4BBAAFAA">
      <w:start w:val="1"/>
      <w:numFmt w:val="bullet"/>
      <w:pStyle w:val="1"/>
      <w:lvlText w:val=""/>
      <w:lvlJc w:val="left"/>
      <w:pPr>
        <w:tabs>
          <w:tab w:val="num" w:pos="839"/>
        </w:tabs>
        <w:ind w:left="839" w:hanging="419"/>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01A25507"/>
    <w:multiLevelType w:val="hybridMultilevel"/>
    <w:tmpl w:val="6DCCC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1F54E92"/>
    <w:multiLevelType w:val="hybridMultilevel"/>
    <w:tmpl w:val="B0809930"/>
    <w:lvl w:ilvl="0" w:tplc="0D0CDD5A">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2BF116C"/>
    <w:multiLevelType w:val="hybridMultilevel"/>
    <w:tmpl w:val="20E44B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30B727F"/>
    <w:multiLevelType w:val="hybridMultilevel"/>
    <w:tmpl w:val="9F88A3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66338AE"/>
    <w:multiLevelType w:val="multilevel"/>
    <w:tmpl w:val="D45C5A84"/>
    <w:styleLink w:val="a"/>
    <w:lvl w:ilvl="0">
      <w:start w:val="1"/>
      <w:numFmt w:val="decimal"/>
      <w:lvlText w:val="(%1)"/>
      <w:lvlJc w:val="left"/>
      <w:pPr>
        <w:tabs>
          <w:tab w:val="num" w:pos="839"/>
        </w:tabs>
        <w:ind w:left="839" w:hanging="419"/>
      </w:pPr>
      <w:rPr>
        <w:rFonts w:eastAsia="宋体" w:hint="eastAsia"/>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8">
    <w:nsid w:val="06E230D1"/>
    <w:multiLevelType w:val="hybridMultilevel"/>
    <w:tmpl w:val="F7146376"/>
    <w:lvl w:ilvl="0" w:tplc="2DB2843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76F56BD"/>
    <w:multiLevelType w:val="hybridMultilevel"/>
    <w:tmpl w:val="C94613F8"/>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08013322"/>
    <w:multiLevelType w:val="hybridMultilevel"/>
    <w:tmpl w:val="48FA2D2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nsid w:val="083914C9"/>
    <w:multiLevelType w:val="hybridMultilevel"/>
    <w:tmpl w:val="810ACDB8"/>
    <w:lvl w:ilvl="0" w:tplc="04090001">
      <w:start w:val="1"/>
      <w:numFmt w:val="lowerLetter"/>
      <w:pStyle w:val="aaa"/>
      <w:lvlText w:val="%1)"/>
      <w:lvlJc w:val="left"/>
      <w:pPr>
        <w:tabs>
          <w:tab w:val="num" w:pos="839"/>
        </w:tabs>
        <w:ind w:left="0" w:firstLine="420"/>
      </w:pPr>
      <w:rPr>
        <w:rFonts w:hint="eastAsia"/>
      </w:rPr>
    </w:lvl>
    <w:lvl w:ilvl="1" w:tplc="04090003">
      <w:start w:val="2"/>
      <w:numFmt w:val="decimal"/>
      <w:lvlText w:val="%2."/>
      <w:lvlJc w:val="left"/>
      <w:pPr>
        <w:tabs>
          <w:tab w:val="num" w:pos="780"/>
        </w:tabs>
        <w:ind w:left="780" w:hanging="360"/>
      </w:pPr>
      <w:rPr>
        <w:rFonts w:hint="default"/>
      </w:rPr>
    </w:lvl>
    <w:lvl w:ilvl="2" w:tplc="04090005">
      <w:start w:val="1"/>
      <w:numFmt w:val="decimal"/>
      <w:lvlText w:val="（%3）"/>
      <w:lvlJc w:val="left"/>
      <w:pPr>
        <w:tabs>
          <w:tab w:val="num" w:pos="1785"/>
        </w:tabs>
        <w:ind w:left="1785" w:hanging="945"/>
      </w:pPr>
      <w:rPr>
        <w:rFonts w:hint="default"/>
      </w:rPr>
    </w:lvl>
    <w:lvl w:ilvl="3" w:tplc="04090001">
      <w:start w:val="1"/>
      <w:numFmt w:val="decimal"/>
      <w:lvlText w:val="%4."/>
      <w:lvlJc w:val="left"/>
      <w:pPr>
        <w:tabs>
          <w:tab w:val="num" w:pos="1680"/>
        </w:tabs>
        <w:ind w:left="1680" w:hanging="420"/>
      </w:pPr>
    </w:lvl>
    <w:lvl w:ilvl="4" w:tplc="04090003">
      <w:start w:val="1"/>
      <w:numFmt w:val="decimal"/>
      <w:lvlText w:val="注%5."/>
      <w:lvlJc w:val="left"/>
      <w:pPr>
        <w:tabs>
          <w:tab w:val="num" w:pos="2400"/>
        </w:tabs>
        <w:ind w:left="2400" w:hanging="720"/>
      </w:pPr>
      <w:rPr>
        <w:rFonts w:hint="default"/>
      </w:r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2">
    <w:nsid w:val="086F3318"/>
    <w:multiLevelType w:val="hybridMultilevel"/>
    <w:tmpl w:val="D9FC31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091801FF"/>
    <w:multiLevelType w:val="hybridMultilevel"/>
    <w:tmpl w:val="A93E273C"/>
    <w:lvl w:ilvl="0" w:tplc="B4281878">
      <w:start w:val="2"/>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C7D4B18"/>
    <w:multiLevelType w:val="hybridMultilevel"/>
    <w:tmpl w:val="A3927F46"/>
    <w:lvl w:ilvl="0" w:tplc="FFFFFFFF">
      <w:start w:val="1"/>
      <w:numFmt w:val="bullet"/>
      <w:lvlText w:val=""/>
      <w:lvlJc w:val="left"/>
      <w:pPr>
        <w:tabs>
          <w:tab w:val="num" w:pos="420"/>
        </w:tabs>
        <w:ind w:left="42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nsid w:val="0FCB001E"/>
    <w:multiLevelType w:val="hybridMultilevel"/>
    <w:tmpl w:val="4C1EAB5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6">
    <w:nsid w:val="155D3B12"/>
    <w:multiLevelType w:val="hybridMultilevel"/>
    <w:tmpl w:val="A9F48C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98B2CD4"/>
    <w:multiLevelType w:val="hybridMultilevel"/>
    <w:tmpl w:val="6F14F45C"/>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1A124A27"/>
    <w:multiLevelType w:val="hybridMultilevel"/>
    <w:tmpl w:val="F7C03F94"/>
    <w:lvl w:ilvl="0" w:tplc="7458C45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0CC7BA2"/>
    <w:multiLevelType w:val="hybridMultilevel"/>
    <w:tmpl w:val="CDFE008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1893511"/>
    <w:multiLevelType w:val="hybridMultilevel"/>
    <w:tmpl w:val="7F64C61C"/>
    <w:lvl w:ilvl="0" w:tplc="C2501694">
      <w:start w:val="1"/>
      <w:numFmt w:val="decimal"/>
      <w:pStyle w:val="a0"/>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21D51457"/>
    <w:multiLevelType w:val="hybridMultilevel"/>
    <w:tmpl w:val="EA7C512C"/>
    <w:lvl w:ilvl="0" w:tplc="293C6BC8">
      <w:start w:val="2"/>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3BD4557"/>
    <w:multiLevelType w:val="hybridMultilevel"/>
    <w:tmpl w:val="42B8E14C"/>
    <w:lvl w:ilvl="0" w:tplc="FFFFFFFF">
      <w:start w:val="1"/>
      <w:numFmt w:val="bullet"/>
      <w:pStyle w:val="10"/>
      <w:lvlText w:val=""/>
      <w:lvlJc w:val="left"/>
      <w:pPr>
        <w:tabs>
          <w:tab w:val="num" w:pos="839"/>
        </w:tabs>
        <w:ind w:left="839" w:hanging="419"/>
      </w:pPr>
      <w:rPr>
        <w:rFonts w:ascii="Wingdings" w:eastAsia="新宋体" w:hAnsi="Wingdings" w:cs="新宋体"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26BB05A0"/>
    <w:multiLevelType w:val="hybridMultilevel"/>
    <w:tmpl w:val="EDD83CA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4">
    <w:nsid w:val="27005EAB"/>
    <w:multiLevelType w:val="hybridMultilevel"/>
    <w:tmpl w:val="32EC141E"/>
    <w:lvl w:ilvl="0" w:tplc="0AF6F4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275F1093"/>
    <w:multiLevelType w:val="hybridMultilevel"/>
    <w:tmpl w:val="37D2BAD6"/>
    <w:lvl w:ilvl="0" w:tplc="F61E7800">
      <w:start w:val="1"/>
      <w:numFmt w:val="bullet"/>
      <w:lvlText w:val=""/>
      <w:lvlJc w:val="left"/>
      <w:pPr>
        <w:tabs>
          <w:tab w:val="num" w:pos="840"/>
        </w:tabs>
        <w:ind w:left="840" w:hanging="420"/>
      </w:pPr>
      <w:rPr>
        <w:rFonts w:ascii="Wingdings" w:hAnsi="Wingdings" w:hint="default"/>
      </w:rPr>
    </w:lvl>
    <w:lvl w:ilvl="1" w:tplc="04090019" w:tentative="1">
      <w:start w:val="1"/>
      <w:numFmt w:val="bullet"/>
      <w:lvlText w:val=""/>
      <w:lvlJc w:val="left"/>
      <w:pPr>
        <w:tabs>
          <w:tab w:val="num" w:pos="1260"/>
        </w:tabs>
        <w:ind w:left="1260" w:hanging="420"/>
      </w:pPr>
      <w:rPr>
        <w:rFonts w:ascii="Wingdings" w:hAnsi="Wingdings" w:hint="default"/>
      </w:rPr>
    </w:lvl>
    <w:lvl w:ilvl="2" w:tplc="0409001B" w:tentative="1">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26">
    <w:nsid w:val="27C90982"/>
    <w:multiLevelType w:val="hybridMultilevel"/>
    <w:tmpl w:val="C77EBAE6"/>
    <w:lvl w:ilvl="0" w:tplc="330E25D8">
      <w:start w:val="3"/>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AB809F4"/>
    <w:multiLevelType w:val="hybridMultilevel"/>
    <w:tmpl w:val="2F4CE5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2BD24E19"/>
    <w:multiLevelType w:val="hybridMultilevel"/>
    <w:tmpl w:val="8466D57A"/>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9">
    <w:nsid w:val="2D0544EC"/>
    <w:multiLevelType w:val="hybridMultilevel"/>
    <w:tmpl w:val="29529A7A"/>
    <w:lvl w:ilvl="0" w:tplc="E5D010AE">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nsid w:val="2E792232"/>
    <w:multiLevelType w:val="hybridMultilevel"/>
    <w:tmpl w:val="193C6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2F022513"/>
    <w:multiLevelType w:val="multilevel"/>
    <w:tmpl w:val="5754C79A"/>
    <w:lvl w:ilvl="0">
      <w:start w:val="1"/>
      <w:numFmt w:val="upperLetter"/>
      <w:pStyle w:val="11"/>
      <w:suff w:val="space"/>
      <w:lvlText w:val="附录%1"/>
      <w:lvlJc w:val="left"/>
      <w:pPr>
        <w:ind w:left="0" w:firstLine="0"/>
      </w:pPr>
      <w:rPr>
        <w:rFonts w:ascii="Arial" w:eastAsia="黑体" w:hAnsi="Arial" w:hint="default"/>
        <w:b/>
        <w:i w:val="0"/>
        <w:sz w:val="28"/>
        <w:szCs w:val="28"/>
      </w:rPr>
    </w:lvl>
    <w:lvl w:ilvl="1">
      <w:start w:val="1"/>
      <w:numFmt w:val="decimal"/>
      <w:pStyle w:val="2"/>
      <w:lvlText w:val="%1.%2"/>
      <w:lvlJc w:val="left"/>
      <w:pPr>
        <w:tabs>
          <w:tab w:val="num" w:pos="578"/>
        </w:tabs>
        <w:ind w:left="0" w:firstLine="0"/>
      </w:pPr>
      <w:rPr>
        <w:rFonts w:ascii="Arial" w:eastAsia="黑体" w:hAnsi="Arial" w:hint="default"/>
        <w:b/>
        <w:i w:val="0"/>
        <w:sz w:val="24"/>
        <w:szCs w:val="24"/>
      </w:rPr>
    </w:lvl>
    <w:lvl w:ilvl="2">
      <w:start w:val="1"/>
      <w:numFmt w:val="decimal"/>
      <w:pStyle w:val="3"/>
      <w:lvlText w:val="%1.%2.%3"/>
      <w:lvlJc w:val="left"/>
      <w:pPr>
        <w:tabs>
          <w:tab w:val="num" w:pos="578"/>
        </w:tabs>
        <w:ind w:left="0" w:firstLine="0"/>
      </w:pPr>
      <w:rPr>
        <w:rFonts w:ascii="Arial" w:eastAsia="黑体" w:hAnsi="Arial" w:hint="default"/>
        <w:b/>
        <w:i w:val="0"/>
        <w:sz w:val="21"/>
        <w:szCs w:val="21"/>
      </w:rPr>
    </w:lvl>
    <w:lvl w:ilvl="3">
      <w:start w:val="1"/>
      <w:numFmt w:val="decimal"/>
      <w:pStyle w:val="4"/>
      <w:lvlText w:val="%4．"/>
      <w:lvlJc w:val="left"/>
      <w:pPr>
        <w:tabs>
          <w:tab w:val="num" w:pos="862"/>
        </w:tabs>
        <w:ind w:left="0" w:firstLine="420"/>
      </w:pPr>
      <w:rPr>
        <w:rFonts w:ascii="Arial" w:eastAsia="黑体" w:hAnsi="Arial" w:hint="default"/>
        <w:b w:val="0"/>
        <w:i w:val="0"/>
        <w:sz w:val="21"/>
        <w:szCs w:val="21"/>
      </w:rPr>
    </w:lvl>
    <w:lvl w:ilvl="4">
      <w:start w:val="1"/>
      <w:numFmt w:val="decimal"/>
      <w:lvlText w:val="%1.%2.%3.%4.%5"/>
      <w:lvlJc w:val="left"/>
      <w:pPr>
        <w:tabs>
          <w:tab w:val="num" w:pos="1628"/>
        </w:tabs>
        <w:ind w:left="1628" w:hanging="1008"/>
      </w:pPr>
      <w:rPr>
        <w:rFonts w:hint="eastAsia"/>
      </w:rPr>
    </w:lvl>
    <w:lvl w:ilvl="5">
      <w:start w:val="1"/>
      <w:numFmt w:val="decimal"/>
      <w:lvlText w:val="%1.%2.%3.%4.%5.%6"/>
      <w:lvlJc w:val="left"/>
      <w:pPr>
        <w:tabs>
          <w:tab w:val="num" w:pos="1772"/>
        </w:tabs>
        <w:ind w:left="1772" w:hanging="1152"/>
      </w:pPr>
      <w:rPr>
        <w:rFonts w:hint="eastAsia"/>
      </w:rPr>
    </w:lvl>
    <w:lvl w:ilvl="6">
      <w:start w:val="1"/>
      <w:numFmt w:val="decimal"/>
      <w:lvlText w:val="%1.%2.%3.%4.%5.%6.%7"/>
      <w:lvlJc w:val="left"/>
      <w:pPr>
        <w:tabs>
          <w:tab w:val="num" w:pos="1916"/>
        </w:tabs>
        <w:ind w:left="1916" w:hanging="1296"/>
      </w:pPr>
      <w:rPr>
        <w:rFonts w:hint="eastAsia"/>
      </w:rPr>
    </w:lvl>
    <w:lvl w:ilvl="7">
      <w:start w:val="1"/>
      <w:numFmt w:val="decimal"/>
      <w:lvlText w:val="%1.%2.%3.%4.%5.%6.%7.%8"/>
      <w:lvlJc w:val="left"/>
      <w:pPr>
        <w:tabs>
          <w:tab w:val="num" w:pos="2060"/>
        </w:tabs>
        <w:ind w:left="2060" w:hanging="1440"/>
      </w:pPr>
      <w:rPr>
        <w:rFonts w:hint="eastAsia"/>
      </w:rPr>
    </w:lvl>
    <w:lvl w:ilvl="8">
      <w:start w:val="1"/>
      <w:numFmt w:val="decimal"/>
      <w:lvlText w:val="%1.%2.%3.%4.%5.%6.%7.%8.%9"/>
      <w:lvlJc w:val="left"/>
      <w:pPr>
        <w:tabs>
          <w:tab w:val="num" w:pos="2204"/>
        </w:tabs>
        <w:ind w:left="2204" w:hanging="1584"/>
      </w:pPr>
      <w:rPr>
        <w:rFonts w:hint="eastAsia"/>
      </w:rPr>
    </w:lvl>
  </w:abstractNum>
  <w:abstractNum w:abstractNumId="32">
    <w:nsid w:val="315F460D"/>
    <w:multiLevelType w:val="hybridMultilevel"/>
    <w:tmpl w:val="B554F230"/>
    <w:lvl w:ilvl="0" w:tplc="0409000F">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3176322E"/>
    <w:multiLevelType w:val="hybridMultilevel"/>
    <w:tmpl w:val="AF409FE0"/>
    <w:lvl w:ilvl="0" w:tplc="FFFFFFFF">
      <w:start w:val="1"/>
      <w:numFmt w:val="bullet"/>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34">
    <w:nsid w:val="31D3280B"/>
    <w:multiLevelType w:val="hybridMultilevel"/>
    <w:tmpl w:val="ADF2BB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36516F90"/>
    <w:multiLevelType w:val="hybridMultilevel"/>
    <w:tmpl w:val="4CB40760"/>
    <w:lvl w:ilvl="0" w:tplc="8A80DB24">
      <w:start w:val="1"/>
      <w:numFmt w:val="decimal"/>
      <w:pStyle w:val="12"/>
      <w:lvlText w:val="(%1)"/>
      <w:lvlJc w:val="left"/>
      <w:pPr>
        <w:tabs>
          <w:tab w:val="num" w:pos="839"/>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36E07007"/>
    <w:multiLevelType w:val="hybridMultilevel"/>
    <w:tmpl w:val="51D019A0"/>
    <w:lvl w:ilvl="0" w:tplc="0409000F">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373A628B"/>
    <w:multiLevelType w:val="multilevel"/>
    <w:tmpl w:val="3738C83C"/>
    <w:lvl w:ilvl="0">
      <w:start w:val="1"/>
      <w:numFmt w:val="decimal"/>
      <w:pStyle w:val="13"/>
      <w:suff w:val="space"/>
      <w:lvlText w:val="第%1章"/>
      <w:lvlJc w:val="left"/>
      <w:pPr>
        <w:ind w:left="0" w:firstLine="0"/>
      </w:pPr>
      <w:rPr>
        <w:rFonts w:ascii="Times New Roman" w:eastAsia="华文新魏" w:hAnsi="Times New Roman" w:hint="default"/>
        <w:b/>
        <w:i w:val="0"/>
        <w:sz w:val="28"/>
        <w:szCs w:val="28"/>
      </w:rPr>
    </w:lvl>
    <w:lvl w:ilvl="1">
      <w:start w:val="1"/>
      <w:numFmt w:val="decimal"/>
      <w:pStyle w:val="20"/>
      <w:lvlText w:val="%1.%2"/>
      <w:lvlJc w:val="left"/>
      <w:pPr>
        <w:tabs>
          <w:tab w:val="num" w:pos="578"/>
        </w:tabs>
        <w:ind w:left="0" w:firstLine="0"/>
      </w:pPr>
      <w:rPr>
        <w:rFonts w:ascii="Arial" w:eastAsia="黑体" w:hAnsi="Arial" w:hint="default"/>
        <w:b/>
        <w:i w:val="0"/>
        <w:sz w:val="24"/>
        <w:szCs w:val="24"/>
      </w:rPr>
    </w:lvl>
    <w:lvl w:ilvl="2">
      <w:start w:val="1"/>
      <w:numFmt w:val="decimal"/>
      <w:pStyle w:val="30"/>
      <w:lvlText w:val="%1.%2.%3"/>
      <w:lvlJc w:val="left"/>
      <w:pPr>
        <w:tabs>
          <w:tab w:val="num" w:pos="578"/>
        </w:tabs>
        <w:ind w:left="0" w:firstLine="0"/>
      </w:pPr>
      <w:rPr>
        <w:rFonts w:ascii="Arial" w:eastAsia="黑体" w:hAnsi="Arial" w:hint="default"/>
        <w:b/>
        <w:i w:val="0"/>
        <w:sz w:val="21"/>
        <w:szCs w:val="21"/>
      </w:rPr>
    </w:lvl>
    <w:lvl w:ilvl="3">
      <w:start w:val="1"/>
      <w:numFmt w:val="decimal"/>
      <w:pStyle w:val="40"/>
      <w:lvlText w:val="%4．"/>
      <w:lvlJc w:val="left"/>
      <w:pPr>
        <w:tabs>
          <w:tab w:val="num" w:pos="862"/>
        </w:tabs>
        <w:ind w:left="0" w:firstLine="420"/>
      </w:pPr>
      <w:rPr>
        <w:rFonts w:ascii="Arial" w:eastAsia="黑体" w:hAnsi="Arial" w:hint="default"/>
        <w:b w:val="0"/>
        <w:i w:val="0"/>
        <w:sz w:val="21"/>
        <w:szCs w:val="21"/>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8">
    <w:nsid w:val="37C83EBC"/>
    <w:multiLevelType w:val="hybridMultilevel"/>
    <w:tmpl w:val="675814BA"/>
    <w:lvl w:ilvl="0" w:tplc="25962E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39B056F8"/>
    <w:multiLevelType w:val="hybridMultilevel"/>
    <w:tmpl w:val="475CFF9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0">
    <w:nsid w:val="3ED702AE"/>
    <w:multiLevelType w:val="hybridMultilevel"/>
    <w:tmpl w:val="B1488C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412570E3"/>
    <w:multiLevelType w:val="hybridMultilevel"/>
    <w:tmpl w:val="E262865A"/>
    <w:lvl w:ilvl="0" w:tplc="0409000F">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413C62FF"/>
    <w:multiLevelType w:val="hybridMultilevel"/>
    <w:tmpl w:val="89481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459F38FD"/>
    <w:multiLevelType w:val="hybridMultilevel"/>
    <w:tmpl w:val="44109382"/>
    <w:lvl w:ilvl="0" w:tplc="1C60EF9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478A3FED"/>
    <w:multiLevelType w:val="hybridMultilevel"/>
    <w:tmpl w:val="41B06F5A"/>
    <w:lvl w:ilvl="0" w:tplc="D4183502">
      <w:start w:val="1"/>
      <w:numFmt w:val="bullet"/>
      <w:lvlText w:val=""/>
      <w:lvlJc w:val="left"/>
      <w:pPr>
        <w:ind w:left="420" w:hanging="420"/>
      </w:pPr>
      <w:rPr>
        <w:rFonts w:ascii="Wingdings" w:hAnsi="Wingdings" w:hint="default"/>
      </w:rPr>
    </w:lvl>
    <w:lvl w:ilvl="1" w:tplc="D418350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4BC92EC4"/>
    <w:multiLevelType w:val="hybridMultilevel"/>
    <w:tmpl w:val="B42221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4CD84566"/>
    <w:multiLevelType w:val="hybridMultilevel"/>
    <w:tmpl w:val="7270CB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4F40152A"/>
    <w:multiLevelType w:val="hybridMultilevel"/>
    <w:tmpl w:val="699AC788"/>
    <w:lvl w:ilvl="0" w:tplc="9208AC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50912367"/>
    <w:multiLevelType w:val="hybridMultilevel"/>
    <w:tmpl w:val="9F66A0B4"/>
    <w:lvl w:ilvl="0" w:tplc="0409000F">
      <w:start w:val="1"/>
      <w:numFmt w:val="decimal"/>
      <w:lvlText w:val="%1."/>
      <w:lvlJc w:val="left"/>
      <w:pPr>
        <w:ind w:left="845"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514B6300"/>
    <w:multiLevelType w:val="hybridMultilevel"/>
    <w:tmpl w:val="6192B4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521F3F89"/>
    <w:multiLevelType w:val="hybridMultilevel"/>
    <w:tmpl w:val="6CAC5E78"/>
    <w:lvl w:ilvl="0" w:tplc="8C785712">
      <w:start w:val="2"/>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359395D"/>
    <w:multiLevelType w:val="hybridMultilevel"/>
    <w:tmpl w:val="CFE049CA"/>
    <w:lvl w:ilvl="0" w:tplc="0409000F">
      <w:start w:val="1"/>
      <w:numFmt w:val="decimal"/>
      <w:lvlText w:val="%1."/>
      <w:lvlJc w:val="left"/>
      <w:pPr>
        <w:ind w:left="845"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53714F45"/>
    <w:multiLevelType w:val="hybridMultilevel"/>
    <w:tmpl w:val="8E5E1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5418657B"/>
    <w:multiLevelType w:val="hybridMultilevel"/>
    <w:tmpl w:val="E8F6DB64"/>
    <w:lvl w:ilvl="0" w:tplc="04090001">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54">
    <w:nsid w:val="56402FD6"/>
    <w:multiLevelType w:val="hybridMultilevel"/>
    <w:tmpl w:val="DEFE74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56541899"/>
    <w:multiLevelType w:val="hybridMultilevel"/>
    <w:tmpl w:val="89D2CDF4"/>
    <w:lvl w:ilvl="0" w:tplc="0409000F">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5ACA4A16"/>
    <w:multiLevelType w:val="hybridMultilevel"/>
    <w:tmpl w:val="63A8AC80"/>
    <w:lvl w:ilvl="0" w:tplc="0409000F">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5ADF6372"/>
    <w:multiLevelType w:val="hybridMultilevel"/>
    <w:tmpl w:val="41D2AA40"/>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5C6C741F"/>
    <w:multiLevelType w:val="hybridMultilevel"/>
    <w:tmpl w:val="477CBCC0"/>
    <w:lvl w:ilvl="0" w:tplc="D4183502">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5E3309E2"/>
    <w:multiLevelType w:val="hybridMultilevel"/>
    <w:tmpl w:val="BD48266E"/>
    <w:lvl w:ilvl="0" w:tplc="FFFFFFFF">
      <w:start w:val="1"/>
      <w:numFmt w:val="decimal"/>
      <w:pStyle w:val="7"/>
      <w:lvlText w:val="(%1)"/>
      <w:lvlJc w:val="left"/>
      <w:pPr>
        <w:tabs>
          <w:tab w:val="num" w:pos="0"/>
        </w:tabs>
        <w:ind w:left="420" w:firstLine="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60">
    <w:nsid w:val="5E79044F"/>
    <w:multiLevelType w:val="hybridMultilevel"/>
    <w:tmpl w:val="D848F23E"/>
    <w:lvl w:ilvl="0" w:tplc="248C54C6">
      <w:start w:val="3"/>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5F725271"/>
    <w:multiLevelType w:val="hybridMultilevel"/>
    <w:tmpl w:val="DE44802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2">
    <w:nsid w:val="5FBE4918"/>
    <w:multiLevelType w:val="hybridMultilevel"/>
    <w:tmpl w:val="C980B764"/>
    <w:lvl w:ilvl="0" w:tplc="04090011">
      <w:start w:val="1"/>
      <w:numFmt w:val="decimal"/>
      <w:lvlText w:val="%1)"/>
      <w:lvlJc w:val="left"/>
      <w:pPr>
        <w:ind w:left="845"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3">
    <w:nsid w:val="5FE2367E"/>
    <w:multiLevelType w:val="hybridMultilevel"/>
    <w:tmpl w:val="FBD25198"/>
    <w:lvl w:ilvl="0" w:tplc="8BCC9FDE">
      <w:start w:val="1"/>
      <w:numFmt w:val="decimal"/>
      <w:pStyle w:val="MDK-ARM"/>
      <w:lvlText w:val="(%1)"/>
      <w:lvlJc w:val="left"/>
      <w:pPr>
        <w:ind w:left="1407" w:hanging="42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4">
    <w:nsid w:val="618D1B8E"/>
    <w:multiLevelType w:val="hybridMultilevel"/>
    <w:tmpl w:val="EADCB6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631D24E2"/>
    <w:multiLevelType w:val="hybridMultilevel"/>
    <w:tmpl w:val="70A01C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659E319C"/>
    <w:multiLevelType w:val="hybridMultilevel"/>
    <w:tmpl w:val="B47A5A7C"/>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7">
    <w:nsid w:val="675F6596"/>
    <w:multiLevelType w:val="hybridMultilevel"/>
    <w:tmpl w:val="474221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nsid w:val="68F967D5"/>
    <w:multiLevelType w:val="hybridMultilevel"/>
    <w:tmpl w:val="5BE6E7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6A882B78"/>
    <w:multiLevelType w:val="hybridMultilevel"/>
    <w:tmpl w:val="CDC0D50A"/>
    <w:lvl w:ilvl="0" w:tplc="0409000F">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D603D0A"/>
    <w:multiLevelType w:val="hybridMultilevel"/>
    <w:tmpl w:val="D1E8317E"/>
    <w:lvl w:ilvl="0" w:tplc="0409000F">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D954DDC"/>
    <w:multiLevelType w:val="hybridMultilevel"/>
    <w:tmpl w:val="D1E8317E"/>
    <w:lvl w:ilvl="0" w:tplc="0409000F">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6E185531"/>
    <w:multiLevelType w:val="hybridMultilevel"/>
    <w:tmpl w:val="7818A2FA"/>
    <w:lvl w:ilvl="0" w:tplc="B330E278">
      <w:start w:val="1"/>
      <w:numFmt w:val="bullet"/>
      <w:pStyle w:val="21"/>
      <w:lvlText w:val=""/>
      <w:lvlJc w:val="left"/>
      <w:pPr>
        <w:tabs>
          <w:tab w:val="num" w:pos="1200"/>
        </w:tabs>
        <w:ind w:left="1191" w:hanging="351"/>
      </w:pPr>
      <w:rPr>
        <w:rFonts w:ascii="Wingdings" w:hAnsi="Wingdings" w:hint="default"/>
      </w:r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3">
    <w:nsid w:val="701A6408"/>
    <w:multiLevelType w:val="hybridMultilevel"/>
    <w:tmpl w:val="8788E85A"/>
    <w:lvl w:ilvl="0" w:tplc="189A3BE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1E9580D"/>
    <w:multiLevelType w:val="hybridMultilevel"/>
    <w:tmpl w:val="57EEA9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74187F56"/>
    <w:multiLevelType w:val="hybridMultilevel"/>
    <w:tmpl w:val="F5D0D0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74A82084"/>
    <w:multiLevelType w:val="hybridMultilevel"/>
    <w:tmpl w:val="1E2CD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75FD34A9"/>
    <w:multiLevelType w:val="hybridMultilevel"/>
    <w:tmpl w:val="BDF60A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78DC6D86"/>
    <w:multiLevelType w:val="hybridMultilevel"/>
    <w:tmpl w:val="183C0C7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79">
    <w:nsid w:val="796E3622"/>
    <w:multiLevelType w:val="hybridMultilevel"/>
    <w:tmpl w:val="D3D899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79E06261"/>
    <w:multiLevelType w:val="hybridMultilevel"/>
    <w:tmpl w:val="7C1CDAC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1">
    <w:nsid w:val="7A4862A8"/>
    <w:multiLevelType w:val="hybridMultilevel"/>
    <w:tmpl w:val="0B82C4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7B3B50ED"/>
    <w:multiLevelType w:val="hybridMultilevel"/>
    <w:tmpl w:val="BEF69558"/>
    <w:lvl w:ilvl="0" w:tplc="0409000F">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nsid w:val="7BF95725"/>
    <w:multiLevelType w:val="hybridMultilevel"/>
    <w:tmpl w:val="F594F76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4">
    <w:nsid w:val="7D004B7A"/>
    <w:multiLevelType w:val="hybridMultilevel"/>
    <w:tmpl w:val="9CDC47DC"/>
    <w:lvl w:ilvl="0" w:tplc="0409000F">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nsid w:val="7D91660B"/>
    <w:multiLevelType w:val="hybridMultilevel"/>
    <w:tmpl w:val="13F030E6"/>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6">
    <w:nsid w:val="7EB40CFB"/>
    <w:multiLevelType w:val="multilevel"/>
    <w:tmpl w:val="5A284B64"/>
    <w:styleLink w:val="14"/>
    <w:lvl w:ilvl="0">
      <w:start w:val="1"/>
      <w:numFmt w:val="decimal"/>
      <w:lvlText w:val="%1."/>
      <w:lvlJc w:val="left"/>
      <w:pPr>
        <w:tabs>
          <w:tab w:val="num" w:pos="839"/>
        </w:tabs>
        <w:ind w:left="839" w:hanging="419"/>
      </w:pPr>
      <w:rPr>
        <w:rFonts w:ascii="Times New Roman" w:eastAsia="宋体" w:hAnsi="Times New Roman"/>
        <w:kern w:val="2"/>
        <w:sz w:val="21"/>
        <w:szCs w:val="21"/>
      </w:rPr>
    </w:lvl>
    <w:lvl w:ilvl="1">
      <w:start w:val="1"/>
      <w:numFmt w:val="decimal"/>
      <w:lvlText w:val="(%2)"/>
      <w:lvlJc w:val="left"/>
      <w:pPr>
        <w:tabs>
          <w:tab w:val="num" w:pos="839"/>
        </w:tabs>
        <w:ind w:left="839" w:hanging="419"/>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num w:numId="1">
    <w:abstractNumId w:val="37"/>
  </w:num>
  <w:num w:numId="2">
    <w:abstractNumId w:val="31"/>
  </w:num>
  <w:num w:numId="3">
    <w:abstractNumId w:val="20"/>
  </w:num>
  <w:num w:numId="4">
    <w:abstractNumId w:val="35"/>
  </w:num>
  <w:num w:numId="5">
    <w:abstractNumId w:val="2"/>
  </w:num>
  <w:num w:numId="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6"/>
  </w:num>
  <w:num w:numId="8">
    <w:abstractNumId w:val="59"/>
  </w:num>
  <w:num w:numId="9">
    <w:abstractNumId w:val="11"/>
  </w:num>
  <w:num w:numId="10">
    <w:abstractNumId w:val="7"/>
  </w:num>
  <w:num w:numId="11">
    <w:abstractNumId w:val="72"/>
  </w:num>
  <w:num w:numId="12">
    <w:abstractNumId w:val="22"/>
  </w:num>
  <w:num w:numId="13">
    <w:abstractNumId w:val="70"/>
  </w:num>
  <w:num w:numId="14">
    <w:abstractNumId w:val="71"/>
  </w:num>
  <w:num w:numId="15">
    <w:abstractNumId w:val="53"/>
  </w:num>
  <w:num w:numId="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8"/>
  </w:num>
  <w:num w:numId="18">
    <w:abstractNumId w:val="17"/>
  </w:num>
  <w:num w:numId="19">
    <w:abstractNumId w:val="15"/>
  </w:num>
  <w:num w:numId="20">
    <w:abstractNumId w:val="80"/>
  </w:num>
  <w:num w:numId="21">
    <w:abstractNumId w:val="77"/>
  </w:num>
  <w:num w:numId="22">
    <w:abstractNumId w:val="81"/>
  </w:num>
  <w:num w:numId="23">
    <w:abstractNumId w:val="28"/>
  </w:num>
  <w:num w:numId="24">
    <w:abstractNumId w:val="45"/>
  </w:num>
  <w:num w:numId="25">
    <w:abstractNumId w:val="62"/>
  </w:num>
  <w:num w:numId="26">
    <w:abstractNumId w:val="1"/>
  </w:num>
  <w:num w:numId="27">
    <w:abstractNumId w:val="52"/>
  </w:num>
  <w:num w:numId="28">
    <w:abstractNumId w:val="49"/>
  </w:num>
  <w:num w:numId="29">
    <w:abstractNumId w:val="10"/>
  </w:num>
  <w:num w:numId="30">
    <w:abstractNumId w:val="64"/>
  </w:num>
  <w:num w:numId="31">
    <w:abstractNumId w:val="16"/>
  </w:num>
  <w:num w:numId="32">
    <w:abstractNumId w:val="75"/>
  </w:num>
  <w:num w:numId="33">
    <w:abstractNumId w:val="79"/>
  </w:num>
  <w:num w:numId="34">
    <w:abstractNumId w:val="39"/>
  </w:num>
  <w:num w:numId="35">
    <w:abstractNumId w:val="69"/>
  </w:num>
  <w:num w:numId="36">
    <w:abstractNumId w:val="76"/>
  </w:num>
  <w:num w:numId="37">
    <w:abstractNumId w:val="29"/>
  </w:num>
  <w:num w:numId="38">
    <w:abstractNumId w:val="65"/>
  </w:num>
  <w:num w:numId="39">
    <w:abstractNumId w:val="44"/>
  </w:num>
  <w:num w:numId="40">
    <w:abstractNumId w:val="14"/>
  </w:num>
  <w:num w:numId="41">
    <w:abstractNumId w:val="27"/>
  </w:num>
  <w:num w:numId="42">
    <w:abstractNumId w:val="30"/>
  </w:num>
  <w:num w:numId="43">
    <w:abstractNumId w:val="33"/>
  </w:num>
  <w:num w:numId="44">
    <w:abstractNumId w:val="6"/>
  </w:num>
  <w:num w:numId="45">
    <w:abstractNumId w:val="25"/>
  </w:num>
  <w:num w:numId="46">
    <w:abstractNumId w:val="5"/>
  </w:num>
  <w:num w:numId="47">
    <w:abstractNumId w:val="54"/>
  </w:num>
  <w:num w:numId="48">
    <w:abstractNumId w:val="85"/>
  </w:num>
  <w:num w:numId="49">
    <w:abstractNumId w:val="42"/>
  </w:num>
  <w:num w:numId="50">
    <w:abstractNumId w:val="8"/>
  </w:num>
  <w:num w:numId="51">
    <w:abstractNumId w:val="13"/>
  </w:num>
  <w:num w:numId="52">
    <w:abstractNumId w:val="26"/>
  </w:num>
  <w:num w:numId="53">
    <w:abstractNumId w:val="43"/>
  </w:num>
  <w:num w:numId="54">
    <w:abstractNumId w:val="73"/>
  </w:num>
  <w:num w:numId="55">
    <w:abstractNumId w:val="50"/>
  </w:num>
  <w:num w:numId="56">
    <w:abstractNumId w:val="60"/>
  </w:num>
  <w:num w:numId="57">
    <w:abstractNumId w:val="40"/>
  </w:num>
  <w:num w:numId="58">
    <w:abstractNumId w:val="21"/>
  </w:num>
  <w:num w:numId="59">
    <w:abstractNumId w:val="67"/>
  </w:num>
  <w:num w:numId="60">
    <w:abstractNumId w:val="57"/>
  </w:num>
  <w:num w:numId="61">
    <w:abstractNumId w:val="19"/>
  </w:num>
  <w:num w:numId="62">
    <w:abstractNumId w:val="4"/>
  </w:num>
  <w:num w:numId="63">
    <w:abstractNumId w:val="68"/>
  </w:num>
  <w:num w:numId="64">
    <w:abstractNumId w:val="24"/>
  </w:num>
  <w:num w:numId="65">
    <w:abstractNumId w:val="47"/>
  </w:num>
  <w:num w:numId="66">
    <w:abstractNumId w:val="38"/>
  </w:num>
  <w:num w:numId="67">
    <w:abstractNumId w:val="9"/>
  </w:num>
  <w:num w:numId="68">
    <w:abstractNumId w:val="41"/>
  </w:num>
  <w:num w:numId="69">
    <w:abstractNumId w:val="55"/>
  </w:num>
  <w:num w:numId="70">
    <w:abstractNumId w:val="51"/>
  </w:num>
  <w:num w:numId="71">
    <w:abstractNumId w:val="48"/>
  </w:num>
  <w:num w:numId="72">
    <w:abstractNumId w:val="61"/>
  </w:num>
  <w:num w:numId="73">
    <w:abstractNumId w:val="83"/>
  </w:num>
  <w:num w:numId="74">
    <w:abstractNumId w:val="23"/>
  </w:num>
  <w:num w:numId="75">
    <w:abstractNumId w:val="66"/>
  </w:num>
  <w:num w:numId="76">
    <w:abstractNumId w:val="36"/>
  </w:num>
  <w:num w:numId="77">
    <w:abstractNumId w:val="74"/>
  </w:num>
  <w:num w:numId="78">
    <w:abstractNumId w:val="0"/>
  </w:num>
  <w:num w:numId="79">
    <w:abstractNumId w:val="56"/>
  </w:num>
  <w:num w:numId="80">
    <w:abstractNumId w:val="12"/>
  </w:num>
  <w:num w:numId="81">
    <w:abstractNumId w:val="46"/>
  </w:num>
  <w:num w:numId="82">
    <w:abstractNumId w:val="82"/>
  </w:num>
  <w:num w:numId="83">
    <w:abstractNumId w:val="58"/>
  </w:num>
  <w:num w:numId="84">
    <w:abstractNumId w:val="34"/>
  </w:num>
  <w:num w:numId="85">
    <w:abstractNumId w:val="84"/>
  </w:num>
  <w:num w:numId="86">
    <w:abstractNumId w:val="37"/>
  </w:num>
  <w:num w:numId="87">
    <w:abstractNumId w:val="18"/>
  </w:num>
  <w:num w:numId="88">
    <w:abstractNumId w:val="32"/>
  </w:num>
  <w:num w:numId="89">
    <w:abstractNumId w:val="37"/>
  </w:num>
  <w:num w:numId="90">
    <w:abstractNumId w:val="37"/>
  </w:num>
  <w:num w:numId="91">
    <w:abstractNumId w:val="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42"/>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63A"/>
    <w:rsid w:val="00002138"/>
    <w:rsid w:val="00003590"/>
    <w:rsid w:val="000065AF"/>
    <w:rsid w:val="000069FE"/>
    <w:rsid w:val="0000717E"/>
    <w:rsid w:val="0001176B"/>
    <w:rsid w:val="00015FE0"/>
    <w:rsid w:val="000165FF"/>
    <w:rsid w:val="0002043A"/>
    <w:rsid w:val="00021675"/>
    <w:rsid w:val="00023251"/>
    <w:rsid w:val="00025693"/>
    <w:rsid w:val="000277AE"/>
    <w:rsid w:val="000324C9"/>
    <w:rsid w:val="00042466"/>
    <w:rsid w:val="0004664E"/>
    <w:rsid w:val="00050473"/>
    <w:rsid w:val="00050FD3"/>
    <w:rsid w:val="00051D03"/>
    <w:rsid w:val="0005202C"/>
    <w:rsid w:val="0005435C"/>
    <w:rsid w:val="00054F07"/>
    <w:rsid w:val="00055D45"/>
    <w:rsid w:val="000564AB"/>
    <w:rsid w:val="00062391"/>
    <w:rsid w:val="000646E5"/>
    <w:rsid w:val="00067126"/>
    <w:rsid w:val="00083828"/>
    <w:rsid w:val="00084C78"/>
    <w:rsid w:val="00087266"/>
    <w:rsid w:val="00092600"/>
    <w:rsid w:val="00093AE0"/>
    <w:rsid w:val="0009650C"/>
    <w:rsid w:val="000977B4"/>
    <w:rsid w:val="000A1338"/>
    <w:rsid w:val="000A6895"/>
    <w:rsid w:val="000B28CE"/>
    <w:rsid w:val="000B2B8F"/>
    <w:rsid w:val="000B2E02"/>
    <w:rsid w:val="000B2FE1"/>
    <w:rsid w:val="000B56E6"/>
    <w:rsid w:val="000B63F7"/>
    <w:rsid w:val="000C0E74"/>
    <w:rsid w:val="000C1270"/>
    <w:rsid w:val="000C25AF"/>
    <w:rsid w:val="000C2803"/>
    <w:rsid w:val="000C3E25"/>
    <w:rsid w:val="000C5351"/>
    <w:rsid w:val="000C6338"/>
    <w:rsid w:val="000D1439"/>
    <w:rsid w:val="000D17F8"/>
    <w:rsid w:val="000D28C7"/>
    <w:rsid w:val="000D71B3"/>
    <w:rsid w:val="000D77BE"/>
    <w:rsid w:val="000F2C37"/>
    <w:rsid w:val="000F60FE"/>
    <w:rsid w:val="00101C6F"/>
    <w:rsid w:val="00103A75"/>
    <w:rsid w:val="00105A0F"/>
    <w:rsid w:val="001067FF"/>
    <w:rsid w:val="00106C13"/>
    <w:rsid w:val="001070E4"/>
    <w:rsid w:val="00107865"/>
    <w:rsid w:val="0011497D"/>
    <w:rsid w:val="0011505E"/>
    <w:rsid w:val="00116B25"/>
    <w:rsid w:val="001176B6"/>
    <w:rsid w:val="001203C5"/>
    <w:rsid w:val="001218F8"/>
    <w:rsid w:val="0012313D"/>
    <w:rsid w:val="001335D7"/>
    <w:rsid w:val="001336CE"/>
    <w:rsid w:val="00133C58"/>
    <w:rsid w:val="00137D1B"/>
    <w:rsid w:val="001400CE"/>
    <w:rsid w:val="001428F1"/>
    <w:rsid w:val="00143639"/>
    <w:rsid w:val="00144E35"/>
    <w:rsid w:val="00145466"/>
    <w:rsid w:val="001457C3"/>
    <w:rsid w:val="00146C67"/>
    <w:rsid w:val="001525CE"/>
    <w:rsid w:val="0015747D"/>
    <w:rsid w:val="00157DE8"/>
    <w:rsid w:val="00160D31"/>
    <w:rsid w:val="00161052"/>
    <w:rsid w:val="00161595"/>
    <w:rsid w:val="00161FA8"/>
    <w:rsid w:val="00162DA6"/>
    <w:rsid w:val="0016663E"/>
    <w:rsid w:val="001756FF"/>
    <w:rsid w:val="00176099"/>
    <w:rsid w:val="00176BE5"/>
    <w:rsid w:val="00181ADE"/>
    <w:rsid w:val="0018476C"/>
    <w:rsid w:val="00185295"/>
    <w:rsid w:val="00186151"/>
    <w:rsid w:val="00186279"/>
    <w:rsid w:val="00190A7C"/>
    <w:rsid w:val="001A131A"/>
    <w:rsid w:val="001A29D3"/>
    <w:rsid w:val="001A3007"/>
    <w:rsid w:val="001A41C9"/>
    <w:rsid w:val="001A4F48"/>
    <w:rsid w:val="001A5260"/>
    <w:rsid w:val="001A581A"/>
    <w:rsid w:val="001A66B2"/>
    <w:rsid w:val="001A7F9C"/>
    <w:rsid w:val="001B4FD4"/>
    <w:rsid w:val="001B71BD"/>
    <w:rsid w:val="001C308D"/>
    <w:rsid w:val="001D05FF"/>
    <w:rsid w:val="001D3389"/>
    <w:rsid w:val="001E117C"/>
    <w:rsid w:val="001E2CF9"/>
    <w:rsid w:val="001E6CCF"/>
    <w:rsid w:val="001F056F"/>
    <w:rsid w:val="001F0F57"/>
    <w:rsid w:val="001F3497"/>
    <w:rsid w:val="001F640C"/>
    <w:rsid w:val="0020074B"/>
    <w:rsid w:val="00202A2E"/>
    <w:rsid w:val="002045A6"/>
    <w:rsid w:val="002058B7"/>
    <w:rsid w:val="00207CC4"/>
    <w:rsid w:val="00212B79"/>
    <w:rsid w:val="00214288"/>
    <w:rsid w:val="0021446B"/>
    <w:rsid w:val="00215B02"/>
    <w:rsid w:val="00217D8E"/>
    <w:rsid w:val="002207D5"/>
    <w:rsid w:val="002265DD"/>
    <w:rsid w:val="00226806"/>
    <w:rsid w:val="002273DB"/>
    <w:rsid w:val="00231A98"/>
    <w:rsid w:val="00233D3F"/>
    <w:rsid w:val="00234723"/>
    <w:rsid w:val="00241CBA"/>
    <w:rsid w:val="00245DF6"/>
    <w:rsid w:val="0024615E"/>
    <w:rsid w:val="00250B17"/>
    <w:rsid w:val="00251598"/>
    <w:rsid w:val="00251E1C"/>
    <w:rsid w:val="00254634"/>
    <w:rsid w:val="00255B53"/>
    <w:rsid w:val="00260F42"/>
    <w:rsid w:val="002613B2"/>
    <w:rsid w:val="00262DCA"/>
    <w:rsid w:val="00263E78"/>
    <w:rsid w:val="0026712E"/>
    <w:rsid w:val="0026746F"/>
    <w:rsid w:val="0027241E"/>
    <w:rsid w:val="00274207"/>
    <w:rsid w:val="0027524C"/>
    <w:rsid w:val="00276617"/>
    <w:rsid w:val="00276867"/>
    <w:rsid w:val="00277BAA"/>
    <w:rsid w:val="00283DBF"/>
    <w:rsid w:val="00284CFA"/>
    <w:rsid w:val="00292D8F"/>
    <w:rsid w:val="00292E40"/>
    <w:rsid w:val="00293F0A"/>
    <w:rsid w:val="002963E9"/>
    <w:rsid w:val="002A076B"/>
    <w:rsid w:val="002A2589"/>
    <w:rsid w:val="002A2CAF"/>
    <w:rsid w:val="002A38E5"/>
    <w:rsid w:val="002A48A9"/>
    <w:rsid w:val="002A5F6D"/>
    <w:rsid w:val="002A6130"/>
    <w:rsid w:val="002A7421"/>
    <w:rsid w:val="002B1652"/>
    <w:rsid w:val="002B2753"/>
    <w:rsid w:val="002D1657"/>
    <w:rsid w:val="002D22B1"/>
    <w:rsid w:val="002D3389"/>
    <w:rsid w:val="002D5DC7"/>
    <w:rsid w:val="002D66EC"/>
    <w:rsid w:val="002D77E3"/>
    <w:rsid w:val="002D7BAF"/>
    <w:rsid w:val="002E0434"/>
    <w:rsid w:val="002E1918"/>
    <w:rsid w:val="002E29CF"/>
    <w:rsid w:val="002E68F8"/>
    <w:rsid w:val="002F2A0F"/>
    <w:rsid w:val="002F2A8A"/>
    <w:rsid w:val="002F2CCD"/>
    <w:rsid w:val="002F2D9A"/>
    <w:rsid w:val="002F2E54"/>
    <w:rsid w:val="002F34FF"/>
    <w:rsid w:val="002F55AC"/>
    <w:rsid w:val="002F5804"/>
    <w:rsid w:val="002F5D48"/>
    <w:rsid w:val="002F6911"/>
    <w:rsid w:val="003023AF"/>
    <w:rsid w:val="00305F82"/>
    <w:rsid w:val="00313591"/>
    <w:rsid w:val="00313782"/>
    <w:rsid w:val="00323AE8"/>
    <w:rsid w:val="003276F4"/>
    <w:rsid w:val="00331EE4"/>
    <w:rsid w:val="003332B3"/>
    <w:rsid w:val="003360BB"/>
    <w:rsid w:val="00344C6F"/>
    <w:rsid w:val="00345770"/>
    <w:rsid w:val="00346C1B"/>
    <w:rsid w:val="00346DC2"/>
    <w:rsid w:val="00350562"/>
    <w:rsid w:val="00353302"/>
    <w:rsid w:val="003533D6"/>
    <w:rsid w:val="00354FCC"/>
    <w:rsid w:val="00356B8B"/>
    <w:rsid w:val="00357455"/>
    <w:rsid w:val="00357C42"/>
    <w:rsid w:val="00360A93"/>
    <w:rsid w:val="00360C2D"/>
    <w:rsid w:val="00364CB0"/>
    <w:rsid w:val="003658B0"/>
    <w:rsid w:val="00366CCA"/>
    <w:rsid w:val="0037448E"/>
    <w:rsid w:val="00376C59"/>
    <w:rsid w:val="00377CF3"/>
    <w:rsid w:val="0038134F"/>
    <w:rsid w:val="00386543"/>
    <w:rsid w:val="00387F7B"/>
    <w:rsid w:val="00390290"/>
    <w:rsid w:val="00392B91"/>
    <w:rsid w:val="00395F50"/>
    <w:rsid w:val="003974D3"/>
    <w:rsid w:val="00397D6C"/>
    <w:rsid w:val="003A0D92"/>
    <w:rsid w:val="003A1E10"/>
    <w:rsid w:val="003A2145"/>
    <w:rsid w:val="003A2EBC"/>
    <w:rsid w:val="003A4F34"/>
    <w:rsid w:val="003A5EC7"/>
    <w:rsid w:val="003A6422"/>
    <w:rsid w:val="003A7B89"/>
    <w:rsid w:val="003B0ECC"/>
    <w:rsid w:val="003B0FC7"/>
    <w:rsid w:val="003B1EFC"/>
    <w:rsid w:val="003B3869"/>
    <w:rsid w:val="003B519F"/>
    <w:rsid w:val="003B5250"/>
    <w:rsid w:val="003B61E6"/>
    <w:rsid w:val="003B7A7B"/>
    <w:rsid w:val="003C081E"/>
    <w:rsid w:val="003D02D0"/>
    <w:rsid w:val="003D2503"/>
    <w:rsid w:val="003D4304"/>
    <w:rsid w:val="003D5151"/>
    <w:rsid w:val="003D7BF0"/>
    <w:rsid w:val="003E2796"/>
    <w:rsid w:val="003E36FF"/>
    <w:rsid w:val="003E4FF6"/>
    <w:rsid w:val="003E6B40"/>
    <w:rsid w:val="003E6FBB"/>
    <w:rsid w:val="003F1F31"/>
    <w:rsid w:val="003F444E"/>
    <w:rsid w:val="003F4A68"/>
    <w:rsid w:val="003F6EA3"/>
    <w:rsid w:val="003F7155"/>
    <w:rsid w:val="0040033C"/>
    <w:rsid w:val="00401112"/>
    <w:rsid w:val="004012CC"/>
    <w:rsid w:val="00401354"/>
    <w:rsid w:val="00401FC9"/>
    <w:rsid w:val="00402521"/>
    <w:rsid w:val="004025FC"/>
    <w:rsid w:val="00404A51"/>
    <w:rsid w:val="004066D5"/>
    <w:rsid w:val="004126BB"/>
    <w:rsid w:val="0041307F"/>
    <w:rsid w:val="00420D4E"/>
    <w:rsid w:val="0042155F"/>
    <w:rsid w:val="004218BD"/>
    <w:rsid w:val="00421CFA"/>
    <w:rsid w:val="004233A4"/>
    <w:rsid w:val="0042497F"/>
    <w:rsid w:val="00427065"/>
    <w:rsid w:val="00427485"/>
    <w:rsid w:val="00427FE6"/>
    <w:rsid w:val="004318B9"/>
    <w:rsid w:val="00431A4B"/>
    <w:rsid w:val="0043230E"/>
    <w:rsid w:val="00432380"/>
    <w:rsid w:val="00432604"/>
    <w:rsid w:val="00433223"/>
    <w:rsid w:val="00436DEC"/>
    <w:rsid w:val="00441078"/>
    <w:rsid w:val="0044232D"/>
    <w:rsid w:val="00443C86"/>
    <w:rsid w:val="004454E8"/>
    <w:rsid w:val="0044784D"/>
    <w:rsid w:val="004507B2"/>
    <w:rsid w:val="00450BF2"/>
    <w:rsid w:val="00452074"/>
    <w:rsid w:val="00452DC7"/>
    <w:rsid w:val="004546CF"/>
    <w:rsid w:val="00455E85"/>
    <w:rsid w:val="0045659D"/>
    <w:rsid w:val="00461163"/>
    <w:rsid w:val="004618D0"/>
    <w:rsid w:val="004622D4"/>
    <w:rsid w:val="00465701"/>
    <w:rsid w:val="00466F76"/>
    <w:rsid w:val="004670B2"/>
    <w:rsid w:val="004678DA"/>
    <w:rsid w:val="0046799E"/>
    <w:rsid w:val="00471E94"/>
    <w:rsid w:val="00472150"/>
    <w:rsid w:val="004736A9"/>
    <w:rsid w:val="00476FCD"/>
    <w:rsid w:val="004824F2"/>
    <w:rsid w:val="00483ECA"/>
    <w:rsid w:val="00484ECA"/>
    <w:rsid w:val="004857D5"/>
    <w:rsid w:val="00485891"/>
    <w:rsid w:val="00485983"/>
    <w:rsid w:val="004878D0"/>
    <w:rsid w:val="0049361D"/>
    <w:rsid w:val="00494883"/>
    <w:rsid w:val="004A1E89"/>
    <w:rsid w:val="004A25A2"/>
    <w:rsid w:val="004A4BC6"/>
    <w:rsid w:val="004A4E8E"/>
    <w:rsid w:val="004A5414"/>
    <w:rsid w:val="004A6398"/>
    <w:rsid w:val="004A7902"/>
    <w:rsid w:val="004B0B5A"/>
    <w:rsid w:val="004B0D2B"/>
    <w:rsid w:val="004B2C40"/>
    <w:rsid w:val="004B3A18"/>
    <w:rsid w:val="004C16EA"/>
    <w:rsid w:val="004C2AA8"/>
    <w:rsid w:val="004C2BE6"/>
    <w:rsid w:val="004C2EF0"/>
    <w:rsid w:val="004C76C4"/>
    <w:rsid w:val="004D1654"/>
    <w:rsid w:val="004D3371"/>
    <w:rsid w:val="004E2142"/>
    <w:rsid w:val="004E2CF3"/>
    <w:rsid w:val="004E3609"/>
    <w:rsid w:val="004E3DAC"/>
    <w:rsid w:val="004E4538"/>
    <w:rsid w:val="004E7C0C"/>
    <w:rsid w:val="004F04D2"/>
    <w:rsid w:val="004F3751"/>
    <w:rsid w:val="004F7479"/>
    <w:rsid w:val="00500DEE"/>
    <w:rsid w:val="005026D2"/>
    <w:rsid w:val="00504BDD"/>
    <w:rsid w:val="00505171"/>
    <w:rsid w:val="00505E62"/>
    <w:rsid w:val="00506866"/>
    <w:rsid w:val="00506A75"/>
    <w:rsid w:val="00506F1F"/>
    <w:rsid w:val="00507229"/>
    <w:rsid w:val="005107FA"/>
    <w:rsid w:val="00511248"/>
    <w:rsid w:val="005124B3"/>
    <w:rsid w:val="00514F5E"/>
    <w:rsid w:val="00515B92"/>
    <w:rsid w:val="00515EA6"/>
    <w:rsid w:val="0051785D"/>
    <w:rsid w:val="005219A5"/>
    <w:rsid w:val="00521BA6"/>
    <w:rsid w:val="005223B1"/>
    <w:rsid w:val="00532A7B"/>
    <w:rsid w:val="00532C5F"/>
    <w:rsid w:val="0053301C"/>
    <w:rsid w:val="005338D9"/>
    <w:rsid w:val="00533CF5"/>
    <w:rsid w:val="00533FFB"/>
    <w:rsid w:val="00534C58"/>
    <w:rsid w:val="005470EF"/>
    <w:rsid w:val="0054779C"/>
    <w:rsid w:val="00547F9D"/>
    <w:rsid w:val="005508A7"/>
    <w:rsid w:val="0055335A"/>
    <w:rsid w:val="00556996"/>
    <w:rsid w:val="00563493"/>
    <w:rsid w:val="00564219"/>
    <w:rsid w:val="0056425E"/>
    <w:rsid w:val="00564678"/>
    <w:rsid w:val="0056497F"/>
    <w:rsid w:val="005659F3"/>
    <w:rsid w:val="005705F6"/>
    <w:rsid w:val="00570BE8"/>
    <w:rsid w:val="00570E61"/>
    <w:rsid w:val="00570F57"/>
    <w:rsid w:val="005719A7"/>
    <w:rsid w:val="005753B4"/>
    <w:rsid w:val="00575FC4"/>
    <w:rsid w:val="00576C9B"/>
    <w:rsid w:val="00577DA8"/>
    <w:rsid w:val="00580878"/>
    <w:rsid w:val="00580ACF"/>
    <w:rsid w:val="00581BBC"/>
    <w:rsid w:val="005866AD"/>
    <w:rsid w:val="0058735A"/>
    <w:rsid w:val="00590F09"/>
    <w:rsid w:val="00592C8B"/>
    <w:rsid w:val="005963A9"/>
    <w:rsid w:val="0059672B"/>
    <w:rsid w:val="00596B56"/>
    <w:rsid w:val="0059754E"/>
    <w:rsid w:val="005978EF"/>
    <w:rsid w:val="005A1133"/>
    <w:rsid w:val="005A17C0"/>
    <w:rsid w:val="005A27EA"/>
    <w:rsid w:val="005A43A4"/>
    <w:rsid w:val="005A461A"/>
    <w:rsid w:val="005A55BC"/>
    <w:rsid w:val="005A5793"/>
    <w:rsid w:val="005A7F96"/>
    <w:rsid w:val="005B2D55"/>
    <w:rsid w:val="005B4EF2"/>
    <w:rsid w:val="005B5D5B"/>
    <w:rsid w:val="005C040C"/>
    <w:rsid w:val="005C2BB3"/>
    <w:rsid w:val="005C322D"/>
    <w:rsid w:val="005C4A13"/>
    <w:rsid w:val="005C514A"/>
    <w:rsid w:val="005C5C92"/>
    <w:rsid w:val="005C6ADE"/>
    <w:rsid w:val="005D23DF"/>
    <w:rsid w:val="005D2B39"/>
    <w:rsid w:val="005D50D8"/>
    <w:rsid w:val="005E1B01"/>
    <w:rsid w:val="005E3B0B"/>
    <w:rsid w:val="005E3E39"/>
    <w:rsid w:val="005E5620"/>
    <w:rsid w:val="005E62E4"/>
    <w:rsid w:val="005F114D"/>
    <w:rsid w:val="005F486B"/>
    <w:rsid w:val="005F5598"/>
    <w:rsid w:val="005F5F7D"/>
    <w:rsid w:val="0060365C"/>
    <w:rsid w:val="006037A2"/>
    <w:rsid w:val="00606660"/>
    <w:rsid w:val="00611BE4"/>
    <w:rsid w:val="00614AB3"/>
    <w:rsid w:val="00615555"/>
    <w:rsid w:val="00615DF2"/>
    <w:rsid w:val="00616659"/>
    <w:rsid w:val="00617390"/>
    <w:rsid w:val="006174F4"/>
    <w:rsid w:val="00621100"/>
    <w:rsid w:val="00622D34"/>
    <w:rsid w:val="006231B9"/>
    <w:rsid w:val="00623329"/>
    <w:rsid w:val="006272CB"/>
    <w:rsid w:val="00632F24"/>
    <w:rsid w:val="00634FA6"/>
    <w:rsid w:val="006352B6"/>
    <w:rsid w:val="006352F3"/>
    <w:rsid w:val="00635C20"/>
    <w:rsid w:val="00637956"/>
    <w:rsid w:val="00640A3D"/>
    <w:rsid w:val="00641795"/>
    <w:rsid w:val="0064432E"/>
    <w:rsid w:val="0064498F"/>
    <w:rsid w:val="00650A6B"/>
    <w:rsid w:val="00656DED"/>
    <w:rsid w:val="006606ED"/>
    <w:rsid w:val="00660DB2"/>
    <w:rsid w:val="006610CA"/>
    <w:rsid w:val="006651F5"/>
    <w:rsid w:val="00667934"/>
    <w:rsid w:val="00670844"/>
    <w:rsid w:val="00681E2F"/>
    <w:rsid w:val="006823BF"/>
    <w:rsid w:val="00682B76"/>
    <w:rsid w:val="006848DD"/>
    <w:rsid w:val="006853C6"/>
    <w:rsid w:val="0068608C"/>
    <w:rsid w:val="00690A0F"/>
    <w:rsid w:val="00691476"/>
    <w:rsid w:val="00691CF8"/>
    <w:rsid w:val="006952B2"/>
    <w:rsid w:val="00695FE7"/>
    <w:rsid w:val="006A3169"/>
    <w:rsid w:val="006A3A5C"/>
    <w:rsid w:val="006A6174"/>
    <w:rsid w:val="006A6183"/>
    <w:rsid w:val="006B3331"/>
    <w:rsid w:val="006B5312"/>
    <w:rsid w:val="006B667F"/>
    <w:rsid w:val="006C03EF"/>
    <w:rsid w:val="006C2580"/>
    <w:rsid w:val="006C4825"/>
    <w:rsid w:val="006D335E"/>
    <w:rsid w:val="006D3932"/>
    <w:rsid w:val="006D788D"/>
    <w:rsid w:val="006E020F"/>
    <w:rsid w:val="006E26BC"/>
    <w:rsid w:val="006E2A3D"/>
    <w:rsid w:val="006E52A7"/>
    <w:rsid w:val="006E639E"/>
    <w:rsid w:val="006F1CA3"/>
    <w:rsid w:val="006F2F69"/>
    <w:rsid w:val="006F52DE"/>
    <w:rsid w:val="0070142A"/>
    <w:rsid w:val="0070321A"/>
    <w:rsid w:val="0070421F"/>
    <w:rsid w:val="007045A4"/>
    <w:rsid w:val="00706F99"/>
    <w:rsid w:val="007078FC"/>
    <w:rsid w:val="007101E5"/>
    <w:rsid w:val="00710692"/>
    <w:rsid w:val="00710719"/>
    <w:rsid w:val="00712A78"/>
    <w:rsid w:val="00715EBC"/>
    <w:rsid w:val="0072329B"/>
    <w:rsid w:val="0072422A"/>
    <w:rsid w:val="00725EDD"/>
    <w:rsid w:val="00730223"/>
    <w:rsid w:val="0073117B"/>
    <w:rsid w:val="00731201"/>
    <w:rsid w:val="0073199E"/>
    <w:rsid w:val="007333F9"/>
    <w:rsid w:val="00733472"/>
    <w:rsid w:val="00736FDC"/>
    <w:rsid w:val="00742C93"/>
    <w:rsid w:val="007435E6"/>
    <w:rsid w:val="00747013"/>
    <w:rsid w:val="007508F9"/>
    <w:rsid w:val="00750B43"/>
    <w:rsid w:val="0075138F"/>
    <w:rsid w:val="007566DC"/>
    <w:rsid w:val="00756EB8"/>
    <w:rsid w:val="00756F4B"/>
    <w:rsid w:val="00757077"/>
    <w:rsid w:val="00760D70"/>
    <w:rsid w:val="00761D5D"/>
    <w:rsid w:val="0076240F"/>
    <w:rsid w:val="0076556C"/>
    <w:rsid w:val="007669E2"/>
    <w:rsid w:val="00771059"/>
    <w:rsid w:val="0077263B"/>
    <w:rsid w:val="00772C4B"/>
    <w:rsid w:val="00772E94"/>
    <w:rsid w:val="00775ECF"/>
    <w:rsid w:val="00776ECA"/>
    <w:rsid w:val="00782470"/>
    <w:rsid w:val="00784E2F"/>
    <w:rsid w:val="007877E2"/>
    <w:rsid w:val="00791050"/>
    <w:rsid w:val="007912F5"/>
    <w:rsid w:val="00793CC7"/>
    <w:rsid w:val="00794516"/>
    <w:rsid w:val="007A0E45"/>
    <w:rsid w:val="007A2E44"/>
    <w:rsid w:val="007A4C9F"/>
    <w:rsid w:val="007A758C"/>
    <w:rsid w:val="007B4430"/>
    <w:rsid w:val="007B592B"/>
    <w:rsid w:val="007B763A"/>
    <w:rsid w:val="007B7697"/>
    <w:rsid w:val="007C2CE2"/>
    <w:rsid w:val="007C4492"/>
    <w:rsid w:val="007C55C5"/>
    <w:rsid w:val="007C6129"/>
    <w:rsid w:val="007D4A7F"/>
    <w:rsid w:val="007D4C2F"/>
    <w:rsid w:val="007E0597"/>
    <w:rsid w:val="007E2038"/>
    <w:rsid w:val="007E38B1"/>
    <w:rsid w:val="007E5FCB"/>
    <w:rsid w:val="007E6866"/>
    <w:rsid w:val="007E6F3A"/>
    <w:rsid w:val="007E7BCC"/>
    <w:rsid w:val="007F77FC"/>
    <w:rsid w:val="007F79CE"/>
    <w:rsid w:val="00800751"/>
    <w:rsid w:val="00800856"/>
    <w:rsid w:val="00804242"/>
    <w:rsid w:val="008070BF"/>
    <w:rsid w:val="00811092"/>
    <w:rsid w:val="008127D2"/>
    <w:rsid w:val="0081295A"/>
    <w:rsid w:val="008156F0"/>
    <w:rsid w:val="00817482"/>
    <w:rsid w:val="00821DA8"/>
    <w:rsid w:val="00823E67"/>
    <w:rsid w:val="00826A3C"/>
    <w:rsid w:val="00827CD8"/>
    <w:rsid w:val="00831D18"/>
    <w:rsid w:val="008403DE"/>
    <w:rsid w:val="00843D8F"/>
    <w:rsid w:val="00850556"/>
    <w:rsid w:val="00850A08"/>
    <w:rsid w:val="00850B36"/>
    <w:rsid w:val="00851219"/>
    <w:rsid w:val="008521FE"/>
    <w:rsid w:val="008607BD"/>
    <w:rsid w:val="00862335"/>
    <w:rsid w:val="008631F0"/>
    <w:rsid w:val="008631FB"/>
    <w:rsid w:val="00864EAC"/>
    <w:rsid w:val="00864EEC"/>
    <w:rsid w:val="008664C1"/>
    <w:rsid w:val="00866576"/>
    <w:rsid w:val="00871B37"/>
    <w:rsid w:val="0088181A"/>
    <w:rsid w:val="00885B00"/>
    <w:rsid w:val="00885EF1"/>
    <w:rsid w:val="00886B25"/>
    <w:rsid w:val="00886E35"/>
    <w:rsid w:val="00891BB5"/>
    <w:rsid w:val="008923FE"/>
    <w:rsid w:val="008941FF"/>
    <w:rsid w:val="008954F6"/>
    <w:rsid w:val="00896E6E"/>
    <w:rsid w:val="008B12F2"/>
    <w:rsid w:val="008B4397"/>
    <w:rsid w:val="008B4823"/>
    <w:rsid w:val="008B506A"/>
    <w:rsid w:val="008B7BD7"/>
    <w:rsid w:val="008C06A0"/>
    <w:rsid w:val="008C2EB9"/>
    <w:rsid w:val="008C4454"/>
    <w:rsid w:val="008C48E1"/>
    <w:rsid w:val="008C5735"/>
    <w:rsid w:val="008C6F90"/>
    <w:rsid w:val="008D1B97"/>
    <w:rsid w:val="008D579F"/>
    <w:rsid w:val="008E13CC"/>
    <w:rsid w:val="008E2841"/>
    <w:rsid w:val="008E3DD2"/>
    <w:rsid w:val="008E56FB"/>
    <w:rsid w:val="008E5E36"/>
    <w:rsid w:val="008E7216"/>
    <w:rsid w:val="008E79FB"/>
    <w:rsid w:val="008F0D4D"/>
    <w:rsid w:val="008F2209"/>
    <w:rsid w:val="008F3045"/>
    <w:rsid w:val="008F3B87"/>
    <w:rsid w:val="008F5533"/>
    <w:rsid w:val="00900B10"/>
    <w:rsid w:val="00903B8B"/>
    <w:rsid w:val="00904D71"/>
    <w:rsid w:val="00905B56"/>
    <w:rsid w:val="00910D76"/>
    <w:rsid w:val="009133FD"/>
    <w:rsid w:val="00913889"/>
    <w:rsid w:val="00914E36"/>
    <w:rsid w:val="009213DB"/>
    <w:rsid w:val="009219EC"/>
    <w:rsid w:val="009240E5"/>
    <w:rsid w:val="00927073"/>
    <w:rsid w:val="009273D7"/>
    <w:rsid w:val="00933FDC"/>
    <w:rsid w:val="009344E3"/>
    <w:rsid w:val="00940E11"/>
    <w:rsid w:val="00940E89"/>
    <w:rsid w:val="00944878"/>
    <w:rsid w:val="00945309"/>
    <w:rsid w:val="0094634E"/>
    <w:rsid w:val="009505F8"/>
    <w:rsid w:val="00950DB7"/>
    <w:rsid w:val="00954DE5"/>
    <w:rsid w:val="009558D5"/>
    <w:rsid w:val="00966748"/>
    <w:rsid w:val="00966F77"/>
    <w:rsid w:val="009673CA"/>
    <w:rsid w:val="00967432"/>
    <w:rsid w:val="00967F49"/>
    <w:rsid w:val="00971146"/>
    <w:rsid w:val="009714BC"/>
    <w:rsid w:val="00976CD5"/>
    <w:rsid w:val="00977E56"/>
    <w:rsid w:val="009828EC"/>
    <w:rsid w:val="00984A1C"/>
    <w:rsid w:val="009851EF"/>
    <w:rsid w:val="009854A6"/>
    <w:rsid w:val="0098753B"/>
    <w:rsid w:val="00991129"/>
    <w:rsid w:val="00991684"/>
    <w:rsid w:val="00995C78"/>
    <w:rsid w:val="009A0F4F"/>
    <w:rsid w:val="009B1A84"/>
    <w:rsid w:val="009B2098"/>
    <w:rsid w:val="009B22DD"/>
    <w:rsid w:val="009B3209"/>
    <w:rsid w:val="009B49F9"/>
    <w:rsid w:val="009B4C9A"/>
    <w:rsid w:val="009B6781"/>
    <w:rsid w:val="009C0D9B"/>
    <w:rsid w:val="009D15DC"/>
    <w:rsid w:val="009D4183"/>
    <w:rsid w:val="009D5230"/>
    <w:rsid w:val="009E108F"/>
    <w:rsid w:val="009E2214"/>
    <w:rsid w:val="009E2704"/>
    <w:rsid w:val="009E3241"/>
    <w:rsid w:val="009E3456"/>
    <w:rsid w:val="009E3753"/>
    <w:rsid w:val="009F2364"/>
    <w:rsid w:val="009F2846"/>
    <w:rsid w:val="009F3BFC"/>
    <w:rsid w:val="009F64F7"/>
    <w:rsid w:val="00A074F0"/>
    <w:rsid w:val="00A07F4D"/>
    <w:rsid w:val="00A111B8"/>
    <w:rsid w:val="00A141DF"/>
    <w:rsid w:val="00A17300"/>
    <w:rsid w:val="00A2129E"/>
    <w:rsid w:val="00A24BDD"/>
    <w:rsid w:val="00A26C7F"/>
    <w:rsid w:val="00A27E89"/>
    <w:rsid w:val="00A309F4"/>
    <w:rsid w:val="00A318C2"/>
    <w:rsid w:val="00A31A02"/>
    <w:rsid w:val="00A31E75"/>
    <w:rsid w:val="00A34666"/>
    <w:rsid w:val="00A358D4"/>
    <w:rsid w:val="00A37823"/>
    <w:rsid w:val="00A439F9"/>
    <w:rsid w:val="00A43A12"/>
    <w:rsid w:val="00A44799"/>
    <w:rsid w:val="00A4522E"/>
    <w:rsid w:val="00A464F0"/>
    <w:rsid w:val="00A46DE2"/>
    <w:rsid w:val="00A47DEB"/>
    <w:rsid w:val="00A504F1"/>
    <w:rsid w:val="00A505B5"/>
    <w:rsid w:val="00A531DA"/>
    <w:rsid w:val="00A53ED1"/>
    <w:rsid w:val="00A55335"/>
    <w:rsid w:val="00A57D0E"/>
    <w:rsid w:val="00A613A1"/>
    <w:rsid w:val="00A66450"/>
    <w:rsid w:val="00A6791D"/>
    <w:rsid w:val="00A75A7B"/>
    <w:rsid w:val="00A82885"/>
    <w:rsid w:val="00A830E4"/>
    <w:rsid w:val="00A966B9"/>
    <w:rsid w:val="00AA53D4"/>
    <w:rsid w:val="00AA5F8C"/>
    <w:rsid w:val="00AB0EA0"/>
    <w:rsid w:val="00AB182D"/>
    <w:rsid w:val="00AB187C"/>
    <w:rsid w:val="00AB33AC"/>
    <w:rsid w:val="00AB64C9"/>
    <w:rsid w:val="00AB7DC8"/>
    <w:rsid w:val="00AC1040"/>
    <w:rsid w:val="00AC10A4"/>
    <w:rsid w:val="00AC1634"/>
    <w:rsid w:val="00AC1C12"/>
    <w:rsid w:val="00AC3267"/>
    <w:rsid w:val="00AC372B"/>
    <w:rsid w:val="00AC5389"/>
    <w:rsid w:val="00AC5E57"/>
    <w:rsid w:val="00AC7557"/>
    <w:rsid w:val="00AD3F48"/>
    <w:rsid w:val="00AD4CE5"/>
    <w:rsid w:val="00AE0835"/>
    <w:rsid w:val="00AE0AD8"/>
    <w:rsid w:val="00AE151E"/>
    <w:rsid w:val="00AE1C7E"/>
    <w:rsid w:val="00AE1CAF"/>
    <w:rsid w:val="00AE1CCF"/>
    <w:rsid w:val="00AE35AA"/>
    <w:rsid w:val="00AE4BBB"/>
    <w:rsid w:val="00AE52A9"/>
    <w:rsid w:val="00AE6235"/>
    <w:rsid w:val="00AF2F43"/>
    <w:rsid w:val="00AF6496"/>
    <w:rsid w:val="00AF7D45"/>
    <w:rsid w:val="00B01674"/>
    <w:rsid w:val="00B02896"/>
    <w:rsid w:val="00B060FE"/>
    <w:rsid w:val="00B10265"/>
    <w:rsid w:val="00B15C17"/>
    <w:rsid w:val="00B15E6F"/>
    <w:rsid w:val="00B1663D"/>
    <w:rsid w:val="00B169B7"/>
    <w:rsid w:val="00B16B56"/>
    <w:rsid w:val="00B16FAC"/>
    <w:rsid w:val="00B17217"/>
    <w:rsid w:val="00B23044"/>
    <w:rsid w:val="00B23A31"/>
    <w:rsid w:val="00B23C3D"/>
    <w:rsid w:val="00B24E97"/>
    <w:rsid w:val="00B25A77"/>
    <w:rsid w:val="00B308DE"/>
    <w:rsid w:val="00B31578"/>
    <w:rsid w:val="00B348DF"/>
    <w:rsid w:val="00B36DC7"/>
    <w:rsid w:val="00B41AEE"/>
    <w:rsid w:val="00B44599"/>
    <w:rsid w:val="00B46AD7"/>
    <w:rsid w:val="00B46F84"/>
    <w:rsid w:val="00B50AB3"/>
    <w:rsid w:val="00B55719"/>
    <w:rsid w:val="00B55A68"/>
    <w:rsid w:val="00B55EE9"/>
    <w:rsid w:val="00B56737"/>
    <w:rsid w:val="00B60ADA"/>
    <w:rsid w:val="00B60CD3"/>
    <w:rsid w:val="00B630B5"/>
    <w:rsid w:val="00B636DA"/>
    <w:rsid w:val="00B64CD7"/>
    <w:rsid w:val="00B669D4"/>
    <w:rsid w:val="00B70F09"/>
    <w:rsid w:val="00B71DFD"/>
    <w:rsid w:val="00B72B70"/>
    <w:rsid w:val="00B73040"/>
    <w:rsid w:val="00B74803"/>
    <w:rsid w:val="00B75F51"/>
    <w:rsid w:val="00B76828"/>
    <w:rsid w:val="00B81B35"/>
    <w:rsid w:val="00B82BFE"/>
    <w:rsid w:val="00B84A3D"/>
    <w:rsid w:val="00B84C4A"/>
    <w:rsid w:val="00B90CAD"/>
    <w:rsid w:val="00B93B10"/>
    <w:rsid w:val="00B960E9"/>
    <w:rsid w:val="00BA06D7"/>
    <w:rsid w:val="00BA126D"/>
    <w:rsid w:val="00BA1515"/>
    <w:rsid w:val="00BA1A02"/>
    <w:rsid w:val="00BA465A"/>
    <w:rsid w:val="00BC0123"/>
    <w:rsid w:val="00BC0B3E"/>
    <w:rsid w:val="00BC2EFF"/>
    <w:rsid w:val="00BC43E1"/>
    <w:rsid w:val="00BC5F60"/>
    <w:rsid w:val="00BC679A"/>
    <w:rsid w:val="00BC70EE"/>
    <w:rsid w:val="00BD4929"/>
    <w:rsid w:val="00BD55A7"/>
    <w:rsid w:val="00BD6034"/>
    <w:rsid w:val="00BE4635"/>
    <w:rsid w:val="00BE583C"/>
    <w:rsid w:val="00BE7121"/>
    <w:rsid w:val="00BF1BA1"/>
    <w:rsid w:val="00BF408B"/>
    <w:rsid w:val="00BF44A4"/>
    <w:rsid w:val="00BF4B74"/>
    <w:rsid w:val="00C066AA"/>
    <w:rsid w:val="00C1248F"/>
    <w:rsid w:val="00C14ADD"/>
    <w:rsid w:val="00C20899"/>
    <w:rsid w:val="00C20BC8"/>
    <w:rsid w:val="00C212DD"/>
    <w:rsid w:val="00C248CC"/>
    <w:rsid w:val="00C33CA3"/>
    <w:rsid w:val="00C37668"/>
    <w:rsid w:val="00C40710"/>
    <w:rsid w:val="00C40A70"/>
    <w:rsid w:val="00C41A4A"/>
    <w:rsid w:val="00C43EF1"/>
    <w:rsid w:val="00C454AB"/>
    <w:rsid w:val="00C50BE6"/>
    <w:rsid w:val="00C51E9D"/>
    <w:rsid w:val="00C52A07"/>
    <w:rsid w:val="00C537CA"/>
    <w:rsid w:val="00C54F25"/>
    <w:rsid w:val="00C6103F"/>
    <w:rsid w:val="00C63A76"/>
    <w:rsid w:val="00C704C4"/>
    <w:rsid w:val="00C75569"/>
    <w:rsid w:val="00C838B8"/>
    <w:rsid w:val="00C84185"/>
    <w:rsid w:val="00C84CC4"/>
    <w:rsid w:val="00C86DCD"/>
    <w:rsid w:val="00C93543"/>
    <w:rsid w:val="00C94BFE"/>
    <w:rsid w:val="00C954E4"/>
    <w:rsid w:val="00C95CD3"/>
    <w:rsid w:val="00CA4FE1"/>
    <w:rsid w:val="00CB12CE"/>
    <w:rsid w:val="00CB3D54"/>
    <w:rsid w:val="00CB4956"/>
    <w:rsid w:val="00CC2759"/>
    <w:rsid w:val="00CC34B4"/>
    <w:rsid w:val="00CE28B6"/>
    <w:rsid w:val="00CE3091"/>
    <w:rsid w:val="00CE6684"/>
    <w:rsid w:val="00CF303E"/>
    <w:rsid w:val="00CF3460"/>
    <w:rsid w:val="00CF3615"/>
    <w:rsid w:val="00CF3B64"/>
    <w:rsid w:val="00CF5512"/>
    <w:rsid w:val="00CF5A21"/>
    <w:rsid w:val="00CF7E97"/>
    <w:rsid w:val="00D1292A"/>
    <w:rsid w:val="00D1632F"/>
    <w:rsid w:val="00D20409"/>
    <w:rsid w:val="00D21122"/>
    <w:rsid w:val="00D21151"/>
    <w:rsid w:val="00D24E8C"/>
    <w:rsid w:val="00D32A19"/>
    <w:rsid w:val="00D34E6B"/>
    <w:rsid w:val="00D352BF"/>
    <w:rsid w:val="00D40B23"/>
    <w:rsid w:val="00D425BB"/>
    <w:rsid w:val="00D427B7"/>
    <w:rsid w:val="00D42BA0"/>
    <w:rsid w:val="00D50339"/>
    <w:rsid w:val="00D52867"/>
    <w:rsid w:val="00D54152"/>
    <w:rsid w:val="00D55E1E"/>
    <w:rsid w:val="00D62B74"/>
    <w:rsid w:val="00D673CA"/>
    <w:rsid w:val="00D746A0"/>
    <w:rsid w:val="00D80B67"/>
    <w:rsid w:val="00D81968"/>
    <w:rsid w:val="00D8328F"/>
    <w:rsid w:val="00D83840"/>
    <w:rsid w:val="00D843FA"/>
    <w:rsid w:val="00D84C78"/>
    <w:rsid w:val="00D90595"/>
    <w:rsid w:val="00D954B5"/>
    <w:rsid w:val="00DA096E"/>
    <w:rsid w:val="00DA1B06"/>
    <w:rsid w:val="00DA1BAE"/>
    <w:rsid w:val="00DA236A"/>
    <w:rsid w:val="00DA2533"/>
    <w:rsid w:val="00DA310C"/>
    <w:rsid w:val="00DA3AA2"/>
    <w:rsid w:val="00DA5611"/>
    <w:rsid w:val="00DB3427"/>
    <w:rsid w:val="00DB3726"/>
    <w:rsid w:val="00DB3D10"/>
    <w:rsid w:val="00DB570C"/>
    <w:rsid w:val="00DB5D28"/>
    <w:rsid w:val="00DB62F7"/>
    <w:rsid w:val="00DB6BF2"/>
    <w:rsid w:val="00DC271E"/>
    <w:rsid w:val="00DC46BA"/>
    <w:rsid w:val="00DC4B9A"/>
    <w:rsid w:val="00DC5955"/>
    <w:rsid w:val="00DC5BDC"/>
    <w:rsid w:val="00DC5D3A"/>
    <w:rsid w:val="00DC74A6"/>
    <w:rsid w:val="00DD0E32"/>
    <w:rsid w:val="00DD2F19"/>
    <w:rsid w:val="00DD32F3"/>
    <w:rsid w:val="00DD37B3"/>
    <w:rsid w:val="00DD3C66"/>
    <w:rsid w:val="00DD3EBD"/>
    <w:rsid w:val="00DD4626"/>
    <w:rsid w:val="00DD5E10"/>
    <w:rsid w:val="00DD68EE"/>
    <w:rsid w:val="00DE43A0"/>
    <w:rsid w:val="00DE5F9E"/>
    <w:rsid w:val="00DF11F7"/>
    <w:rsid w:val="00DF1273"/>
    <w:rsid w:val="00DF28E4"/>
    <w:rsid w:val="00DF4F75"/>
    <w:rsid w:val="00DF62F8"/>
    <w:rsid w:val="00DF75E8"/>
    <w:rsid w:val="00E00FC1"/>
    <w:rsid w:val="00E03EC5"/>
    <w:rsid w:val="00E06048"/>
    <w:rsid w:val="00E0620C"/>
    <w:rsid w:val="00E1320B"/>
    <w:rsid w:val="00E202BF"/>
    <w:rsid w:val="00E21417"/>
    <w:rsid w:val="00E22061"/>
    <w:rsid w:val="00E227D9"/>
    <w:rsid w:val="00E24708"/>
    <w:rsid w:val="00E24E5B"/>
    <w:rsid w:val="00E27154"/>
    <w:rsid w:val="00E27FD9"/>
    <w:rsid w:val="00E30762"/>
    <w:rsid w:val="00E3262E"/>
    <w:rsid w:val="00E329FA"/>
    <w:rsid w:val="00E33BB2"/>
    <w:rsid w:val="00E4005F"/>
    <w:rsid w:val="00E40E85"/>
    <w:rsid w:val="00E43A79"/>
    <w:rsid w:val="00E4529F"/>
    <w:rsid w:val="00E503C0"/>
    <w:rsid w:val="00E50B3D"/>
    <w:rsid w:val="00E5440F"/>
    <w:rsid w:val="00E578BB"/>
    <w:rsid w:val="00E634F4"/>
    <w:rsid w:val="00E63835"/>
    <w:rsid w:val="00E66F21"/>
    <w:rsid w:val="00E676D6"/>
    <w:rsid w:val="00E717AA"/>
    <w:rsid w:val="00E719A1"/>
    <w:rsid w:val="00E81FB8"/>
    <w:rsid w:val="00E842C0"/>
    <w:rsid w:val="00E933D4"/>
    <w:rsid w:val="00E93872"/>
    <w:rsid w:val="00E95D11"/>
    <w:rsid w:val="00E976B1"/>
    <w:rsid w:val="00EA03CC"/>
    <w:rsid w:val="00EA486B"/>
    <w:rsid w:val="00EA4C38"/>
    <w:rsid w:val="00EA50D4"/>
    <w:rsid w:val="00EA58DD"/>
    <w:rsid w:val="00EB0467"/>
    <w:rsid w:val="00EB1D5F"/>
    <w:rsid w:val="00EB240A"/>
    <w:rsid w:val="00EC1AA0"/>
    <w:rsid w:val="00EC2051"/>
    <w:rsid w:val="00EC5F93"/>
    <w:rsid w:val="00EC71F3"/>
    <w:rsid w:val="00EC7988"/>
    <w:rsid w:val="00EC7A7B"/>
    <w:rsid w:val="00ED544B"/>
    <w:rsid w:val="00ED73CB"/>
    <w:rsid w:val="00ED7D42"/>
    <w:rsid w:val="00EE2CD3"/>
    <w:rsid w:val="00EE79DF"/>
    <w:rsid w:val="00EF0DA2"/>
    <w:rsid w:val="00EF28B0"/>
    <w:rsid w:val="00EF6C1B"/>
    <w:rsid w:val="00EF7E49"/>
    <w:rsid w:val="00F01C56"/>
    <w:rsid w:val="00F02EB5"/>
    <w:rsid w:val="00F036F8"/>
    <w:rsid w:val="00F03F9B"/>
    <w:rsid w:val="00F06B4A"/>
    <w:rsid w:val="00F114F4"/>
    <w:rsid w:val="00F12DD6"/>
    <w:rsid w:val="00F13A2D"/>
    <w:rsid w:val="00F13EBB"/>
    <w:rsid w:val="00F151AB"/>
    <w:rsid w:val="00F1554F"/>
    <w:rsid w:val="00F17670"/>
    <w:rsid w:val="00F220CC"/>
    <w:rsid w:val="00F22D88"/>
    <w:rsid w:val="00F2336F"/>
    <w:rsid w:val="00F243E3"/>
    <w:rsid w:val="00F27372"/>
    <w:rsid w:val="00F27589"/>
    <w:rsid w:val="00F31035"/>
    <w:rsid w:val="00F323DD"/>
    <w:rsid w:val="00F352FB"/>
    <w:rsid w:val="00F41CC4"/>
    <w:rsid w:val="00F43007"/>
    <w:rsid w:val="00F4704F"/>
    <w:rsid w:val="00F476C0"/>
    <w:rsid w:val="00F573BE"/>
    <w:rsid w:val="00F57558"/>
    <w:rsid w:val="00F63547"/>
    <w:rsid w:val="00F63B2E"/>
    <w:rsid w:val="00F6503E"/>
    <w:rsid w:val="00F66DFE"/>
    <w:rsid w:val="00F67C42"/>
    <w:rsid w:val="00F7065F"/>
    <w:rsid w:val="00F70824"/>
    <w:rsid w:val="00F7386C"/>
    <w:rsid w:val="00F746BB"/>
    <w:rsid w:val="00F74B1E"/>
    <w:rsid w:val="00F76365"/>
    <w:rsid w:val="00F77D21"/>
    <w:rsid w:val="00F830E4"/>
    <w:rsid w:val="00F83CD1"/>
    <w:rsid w:val="00F85C94"/>
    <w:rsid w:val="00F86582"/>
    <w:rsid w:val="00F87259"/>
    <w:rsid w:val="00F87D3C"/>
    <w:rsid w:val="00F926B3"/>
    <w:rsid w:val="00F95B2C"/>
    <w:rsid w:val="00F96B9C"/>
    <w:rsid w:val="00F97746"/>
    <w:rsid w:val="00F9795A"/>
    <w:rsid w:val="00FA03ED"/>
    <w:rsid w:val="00FA30C4"/>
    <w:rsid w:val="00FA34E5"/>
    <w:rsid w:val="00FA40ED"/>
    <w:rsid w:val="00FB182F"/>
    <w:rsid w:val="00FC0FEC"/>
    <w:rsid w:val="00FC2D4D"/>
    <w:rsid w:val="00FC4898"/>
    <w:rsid w:val="00FC6504"/>
    <w:rsid w:val="00FC7A8F"/>
    <w:rsid w:val="00FD146B"/>
    <w:rsid w:val="00FD23A7"/>
    <w:rsid w:val="00FD2880"/>
    <w:rsid w:val="00FD5B35"/>
    <w:rsid w:val="00FD714C"/>
    <w:rsid w:val="00FD7A58"/>
    <w:rsid w:val="00FD7EBB"/>
    <w:rsid w:val="00FE1629"/>
    <w:rsid w:val="00FE1DD4"/>
    <w:rsid w:val="00FE25A0"/>
    <w:rsid w:val="00FE317D"/>
    <w:rsid w:val="00FE46B0"/>
    <w:rsid w:val="00FE5405"/>
    <w:rsid w:val="00FF09CF"/>
    <w:rsid w:val="00FF0A31"/>
    <w:rsid w:val="00FF1190"/>
    <w:rsid w:val="00FF28BE"/>
    <w:rsid w:val="00FF4A05"/>
    <w:rsid w:val="00FF4AB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4:docId w14:val="4502FFB9"/>
  <w15:docId w15:val="{505A9DE5-8F17-4BFC-BDE5-09D60D9FB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24E8C"/>
    <w:pPr>
      <w:widowControl w:val="0"/>
      <w:spacing w:beforeLines="20" w:afterLines="20"/>
      <w:jc w:val="both"/>
    </w:pPr>
    <w:rPr>
      <w:kern w:val="2"/>
      <w:sz w:val="21"/>
      <w:szCs w:val="21"/>
    </w:rPr>
  </w:style>
  <w:style w:type="paragraph" w:styleId="13">
    <w:name w:val="heading 1"/>
    <w:next w:val="a1"/>
    <w:link w:val="1Char"/>
    <w:qFormat/>
    <w:rsid w:val="004A7902"/>
    <w:pPr>
      <w:keepNext/>
      <w:keepLines/>
      <w:pageBreakBefore/>
      <w:numPr>
        <w:numId w:val="1"/>
      </w:numPr>
      <w:adjustRightInd w:val="0"/>
      <w:spacing w:before="120" w:after="120"/>
      <w:jc w:val="center"/>
      <w:outlineLvl w:val="0"/>
    </w:pPr>
    <w:rPr>
      <w:rFonts w:eastAsia="华文新魏"/>
      <w:b/>
      <w:bCs/>
      <w:sz w:val="28"/>
      <w:szCs w:val="28"/>
    </w:rPr>
  </w:style>
  <w:style w:type="paragraph" w:styleId="20">
    <w:name w:val="heading 2"/>
    <w:next w:val="a1"/>
    <w:link w:val="2Char"/>
    <w:qFormat/>
    <w:rsid w:val="004A7902"/>
    <w:pPr>
      <w:keepNext/>
      <w:keepLines/>
      <w:widowControl w:val="0"/>
      <w:numPr>
        <w:ilvl w:val="1"/>
        <w:numId w:val="1"/>
      </w:numPr>
      <w:spacing w:before="120" w:after="120"/>
      <w:jc w:val="both"/>
      <w:outlineLvl w:val="1"/>
    </w:pPr>
    <w:rPr>
      <w:rFonts w:ascii="Arial" w:eastAsia="黑体" w:hAnsi="Arial"/>
      <w:b/>
      <w:bCs/>
      <w:kern w:val="2"/>
      <w:sz w:val="24"/>
      <w:szCs w:val="24"/>
    </w:rPr>
  </w:style>
  <w:style w:type="paragraph" w:styleId="30">
    <w:name w:val="heading 3"/>
    <w:next w:val="a1"/>
    <w:link w:val="3Char"/>
    <w:qFormat/>
    <w:rsid w:val="00F243E3"/>
    <w:pPr>
      <w:keepNext/>
      <w:widowControl w:val="0"/>
      <w:numPr>
        <w:ilvl w:val="2"/>
        <w:numId w:val="1"/>
      </w:numPr>
      <w:spacing w:before="120" w:after="120"/>
      <w:jc w:val="both"/>
      <w:outlineLvl w:val="2"/>
    </w:pPr>
    <w:rPr>
      <w:rFonts w:ascii="Arial" w:eastAsia="黑体" w:hAnsi="Arial"/>
      <w:b/>
      <w:bCs/>
      <w:kern w:val="2"/>
      <w:sz w:val="21"/>
      <w:szCs w:val="21"/>
    </w:rPr>
  </w:style>
  <w:style w:type="paragraph" w:styleId="40">
    <w:name w:val="heading 4"/>
    <w:aliases w:val="条"/>
    <w:next w:val="a1"/>
    <w:link w:val="4Char"/>
    <w:qFormat/>
    <w:rsid w:val="004A7902"/>
    <w:pPr>
      <w:keepNext/>
      <w:keepLines/>
      <w:widowControl w:val="0"/>
      <w:numPr>
        <w:ilvl w:val="3"/>
        <w:numId w:val="1"/>
      </w:numPr>
      <w:spacing w:before="60" w:after="60"/>
      <w:outlineLvl w:val="3"/>
    </w:pPr>
    <w:rPr>
      <w:rFonts w:ascii="Arial" w:eastAsia="黑体" w:hAnsi="Arial"/>
      <w:bCs/>
      <w:kern w:val="2"/>
      <w:sz w:val="21"/>
      <w:szCs w:val="21"/>
    </w:rPr>
  </w:style>
  <w:style w:type="paragraph" w:styleId="5">
    <w:name w:val="heading 5"/>
    <w:basedOn w:val="a1"/>
    <w:next w:val="a1"/>
    <w:link w:val="5Char"/>
    <w:qFormat/>
    <w:rsid w:val="0042497F"/>
    <w:pPr>
      <w:keepNext/>
      <w:keepLines/>
      <w:spacing w:before="280" w:after="290" w:line="376" w:lineRule="auto"/>
      <w:outlineLvl w:val="4"/>
    </w:pPr>
    <w:rPr>
      <w:b/>
      <w:bCs/>
      <w:kern w:val="0"/>
      <w:sz w:val="28"/>
      <w:szCs w:val="28"/>
    </w:rPr>
  </w:style>
  <w:style w:type="paragraph" w:styleId="6">
    <w:name w:val="heading 6"/>
    <w:basedOn w:val="a1"/>
    <w:next w:val="a1"/>
    <w:link w:val="6Char2"/>
    <w:qFormat/>
    <w:rsid w:val="0042497F"/>
    <w:pPr>
      <w:keepNext/>
      <w:keepLines/>
      <w:spacing w:before="240" w:after="64" w:line="320" w:lineRule="auto"/>
      <w:outlineLvl w:val="5"/>
    </w:pPr>
    <w:rPr>
      <w:rFonts w:ascii="Arial" w:eastAsia="黑体" w:hAnsi="Arial"/>
      <w:b/>
      <w:bCs/>
      <w:sz w:val="24"/>
    </w:rPr>
  </w:style>
  <w:style w:type="paragraph" w:styleId="70">
    <w:name w:val="heading 7"/>
    <w:basedOn w:val="a1"/>
    <w:next w:val="a1"/>
    <w:link w:val="7Char2"/>
    <w:qFormat/>
    <w:rsid w:val="0042497F"/>
    <w:pPr>
      <w:keepNext/>
      <w:keepLines/>
      <w:spacing w:before="240" w:after="64" w:line="320" w:lineRule="auto"/>
      <w:outlineLvl w:val="6"/>
    </w:pPr>
    <w:rPr>
      <w:b/>
      <w:bCs/>
      <w:sz w:val="24"/>
    </w:rPr>
  </w:style>
  <w:style w:type="paragraph" w:styleId="8">
    <w:name w:val="heading 8"/>
    <w:basedOn w:val="a1"/>
    <w:next w:val="a1"/>
    <w:link w:val="8Char2"/>
    <w:qFormat/>
    <w:rsid w:val="0042497F"/>
    <w:pPr>
      <w:keepNext/>
      <w:keepLines/>
      <w:spacing w:before="240" w:after="64" w:line="320" w:lineRule="auto"/>
      <w:outlineLvl w:val="7"/>
    </w:pPr>
    <w:rPr>
      <w:rFonts w:ascii="Arial" w:eastAsia="黑体" w:hAnsi="Arial"/>
      <w:sz w:val="24"/>
    </w:rPr>
  </w:style>
  <w:style w:type="paragraph" w:styleId="9">
    <w:name w:val="heading 9"/>
    <w:basedOn w:val="a1"/>
    <w:next w:val="a1"/>
    <w:link w:val="9Char2"/>
    <w:qFormat/>
    <w:rsid w:val="0042497F"/>
    <w:pPr>
      <w:keepNext/>
      <w:keepLines/>
      <w:spacing w:before="240" w:after="64" w:line="320" w:lineRule="auto"/>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程序"/>
    <w:next w:val="a1"/>
    <w:link w:val="Char"/>
    <w:rsid w:val="009F2846"/>
    <w:pPr>
      <w:shd w:val="clear" w:color="auto" w:fill="E6E6E6"/>
    </w:pPr>
    <w:rPr>
      <w:kern w:val="2"/>
      <w:sz w:val="18"/>
      <w:szCs w:val="18"/>
      <w:lang w:val="de-DE"/>
    </w:rPr>
  </w:style>
  <w:style w:type="paragraph" w:styleId="a6">
    <w:name w:val="header"/>
    <w:link w:val="Char0"/>
    <w:rsid w:val="006952B2"/>
    <w:pPr>
      <w:pBdr>
        <w:bottom w:val="single" w:sz="6" w:space="1" w:color="auto"/>
      </w:pBdr>
      <w:tabs>
        <w:tab w:val="center" w:pos="4153"/>
        <w:tab w:val="right" w:pos="8306"/>
      </w:tabs>
      <w:snapToGrid w:val="0"/>
      <w:jc w:val="center"/>
    </w:pPr>
    <w:rPr>
      <w:kern w:val="2"/>
      <w:sz w:val="18"/>
      <w:szCs w:val="18"/>
    </w:rPr>
  </w:style>
  <w:style w:type="paragraph" w:styleId="a7">
    <w:name w:val="caption"/>
    <w:next w:val="a1"/>
    <w:link w:val="Char1"/>
    <w:qFormat/>
    <w:rsid w:val="00D54152"/>
    <w:pPr>
      <w:widowControl w:val="0"/>
      <w:spacing w:before="152" w:after="160"/>
      <w:jc w:val="center"/>
    </w:pPr>
    <w:rPr>
      <w:rFonts w:ascii="Arial" w:eastAsia="黑体" w:hAnsi="Arial" w:cs="Arial"/>
      <w:kern w:val="2"/>
      <w:sz w:val="18"/>
      <w:szCs w:val="18"/>
    </w:rPr>
  </w:style>
  <w:style w:type="character" w:customStyle="1" w:styleId="Char1">
    <w:name w:val="题注 Char"/>
    <w:link w:val="a7"/>
    <w:locked/>
    <w:rsid w:val="00D54152"/>
    <w:rPr>
      <w:rFonts w:ascii="Arial" w:eastAsia="黑体" w:hAnsi="Arial" w:cs="Arial"/>
      <w:kern w:val="2"/>
      <w:sz w:val="18"/>
      <w:szCs w:val="18"/>
      <w:lang w:val="en-US" w:eastAsia="zh-CN" w:bidi="ar-SA"/>
    </w:rPr>
  </w:style>
  <w:style w:type="paragraph" w:customStyle="1" w:styleId="a8">
    <w:name w:val="注"/>
    <w:link w:val="CharChar"/>
    <w:rsid w:val="00432380"/>
    <w:pPr>
      <w:spacing w:beforeLines="20" w:afterLines="20"/>
      <w:ind w:firstLine="420"/>
    </w:pPr>
    <w:rPr>
      <w:rFonts w:eastAsia="楷体_GB2312"/>
      <w:kern w:val="2"/>
      <w:sz w:val="18"/>
      <w:szCs w:val="18"/>
    </w:rPr>
  </w:style>
  <w:style w:type="character" w:styleId="a9">
    <w:name w:val="page number"/>
    <w:semiHidden/>
    <w:rsid w:val="0018476C"/>
    <w:rPr>
      <w:rFonts w:ascii="Times New Roman" w:hAnsi="Times New Roman"/>
      <w:sz w:val="18"/>
      <w:szCs w:val="18"/>
    </w:rPr>
  </w:style>
  <w:style w:type="paragraph" w:styleId="15">
    <w:name w:val="toc 1"/>
    <w:uiPriority w:val="39"/>
    <w:rsid w:val="00366CCA"/>
    <w:pPr>
      <w:widowControl w:val="0"/>
      <w:tabs>
        <w:tab w:val="right" w:leader="middleDot" w:pos="8295"/>
      </w:tabs>
    </w:pPr>
    <w:rPr>
      <w:rFonts w:eastAsia="黑体"/>
      <w:kern w:val="2"/>
      <w:sz w:val="24"/>
      <w:szCs w:val="24"/>
    </w:rPr>
  </w:style>
  <w:style w:type="paragraph" w:styleId="22">
    <w:name w:val="toc 2"/>
    <w:uiPriority w:val="39"/>
    <w:rsid w:val="00366CCA"/>
    <w:pPr>
      <w:tabs>
        <w:tab w:val="left" w:pos="1259"/>
        <w:tab w:val="right" w:leader="middleDot" w:pos="8295"/>
      </w:tabs>
      <w:ind w:left="420"/>
    </w:pPr>
    <w:rPr>
      <w:noProof/>
      <w:kern w:val="2"/>
      <w:sz w:val="21"/>
      <w:szCs w:val="21"/>
    </w:rPr>
  </w:style>
  <w:style w:type="paragraph" w:styleId="31">
    <w:name w:val="toc 3"/>
    <w:uiPriority w:val="39"/>
    <w:rsid w:val="00366CCA"/>
    <w:pPr>
      <w:tabs>
        <w:tab w:val="left" w:pos="1678"/>
        <w:tab w:val="right" w:leader="middleDot" w:pos="8295"/>
      </w:tabs>
      <w:ind w:left="839"/>
    </w:pPr>
    <w:rPr>
      <w:noProof/>
      <w:kern w:val="2"/>
      <w:sz w:val="21"/>
      <w:szCs w:val="21"/>
    </w:rPr>
  </w:style>
  <w:style w:type="character" w:styleId="aa">
    <w:name w:val="Hyperlink"/>
    <w:uiPriority w:val="99"/>
    <w:rsid w:val="00B16FAC"/>
    <w:rPr>
      <w:color w:val="0000FF"/>
      <w:u w:val="single"/>
    </w:rPr>
  </w:style>
  <w:style w:type="paragraph" w:customStyle="1" w:styleId="ab">
    <w:name w:val="表头"/>
    <w:link w:val="Char2"/>
    <w:qFormat/>
    <w:rsid w:val="00E21417"/>
    <w:pPr>
      <w:widowControl w:val="0"/>
      <w:jc w:val="center"/>
    </w:pPr>
    <w:rPr>
      <w:rFonts w:ascii="Arial" w:eastAsia="黑体" w:hAnsi="Arial"/>
      <w:kern w:val="2"/>
      <w:sz w:val="18"/>
      <w:szCs w:val="18"/>
    </w:rPr>
  </w:style>
  <w:style w:type="paragraph" w:customStyle="1" w:styleId="1">
    <w:name w:val="样式1"/>
    <w:link w:val="1Char0"/>
    <w:rsid w:val="004D1654"/>
    <w:pPr>
      <w:numPr>
        <w:numId w:val="5"/>
      </w:numPr>
    </w:pPr>
    <w:rPr>
      <w:kern w:val="2"/>
      <w:sz w:val="21"/>
      <w:szCs w:val="21"/>
    </w:rPr>
  </w:style>
  <w:style w:type="paragraph" w:customStyle="1" w:styleId="ac">
    <w:name w:val="参考文献"/>
    <w:next w:val="a1"/>
    <w:rsid w:val="00580ACF"/>
    <w:pPr>
      <w:keepNext/>
      <w:keepLines/>
      <w:pageBreakBefore/>
      <w:spacing w:before="120" w:after="120"/>
      <w:outlineLvl w:val="0"/>
    </w:pPr>
    <w:rPr>
      <w:rFonts w:ascii="Arial" w:eastAsia="黑体" w:hAnsi="Arial"/>
      <w:b/>
      <w:kern w:val="21"/>
      <w:sz w:val="28"/>
      <w:szCs w:val="28"/>
    </w:rPr>
  </w:style>
  <w:style w:type="paragraph" w:customStyle="1" w:styleId="ad">
    <w:name w:val="表文字"/>
    <w:link w:val="Char3"/>
    <w:uiPriority w:val="99"/>
    <w:qFormat/>
    <w:rsid w:val="00580ACF"/>
    <w:pPr>
      <w:jc w:val="center"/>
    </w:pPr>
    <w:rPr>
      <w:kern w:val="21"/>
      <w:sz w:val="18"/>
      <w:szCs w:val="18"/>
    </w:rPr>
  </w:style>
  <w:style w:type="character" w:customStyle="1" w:styleId="Char3">
    <w:name w:val="表文字 Char"/>
    <w:link w:val="ad"/>
    <w:uiPriority w:val="99"/>
    <w:qFormat/>
    <w:rsid w:val="000C1270"/>
    <w:rPr>
      <w:rFonts w:eastAsia="宋体"/>
      <w:kern w:val="21"/>
      <w:sz w:val="18"/>
      <w:szCs w:val="18"/>
      <w:lang w:val="en-US" w:eastAsia="zh-CN" w:bidi="ar-SA"/>
    </w:rPr>
  </w:style>
  <w:style w:type="paragraph" w:customStyle="1" w:styleId="11">
    <w:name w:val="附录 1"/>
    <w:next w:val="a1"/>
    <w:rsid w:val="009C0D9B"/>
    <w:pPr>
      <w:keepNext/>
      <w:keepLines/>
      <w:pageBreakBefore/>
      <w:widowControl w:val="0"/>
      <w:numPr>
        <w:numId w:val="2"/>
      </w:numPr>
      <w:spacing w:before="120" w:after="120"/>
      <w:jc w:val="center"/>
      <w:outlineLvl w:val="0"/>
    </w:pPr>
    <w:rPr>
      <w:rFonts w:ascii="Arial" w:eastAsia="黑体" w:hAnsi="Arial"/>
      <w:b/>
      <w:sz w:val="28"/>
      <w:szCs w:val="28"/>
    </w:rPr>
  </w:style>
  <w:style w:type="paragraph" w:customStyle="1" w:styleId="3">
    <w:name w:val="附录 3"/>
    <w:next w:val="a1"/>
    <w:rsid w:val="009C0D9B"/>
    <w:pPr>
      <w:keepNext/>
      <w:keepLines/>
      <w:widowControl w:val="0"/>
      <w:numPr>
        <w:ilvl w:val="2"/>
        <w:numId w:val="2"/>
      </w:numPr>
      <w:spacing w:before="120" w:after="120"/>
      <w:outlineLvl w:val="2"/>
    </w:pPr>
    <w:rPr>
      <w:rFonts w:ascii="Arial" w:eastAsia="黑体" w:hAnsi="Arial"/>
      <w:b/>
      <w:sz w:val="21"/>
      <w:szCs w:val="21"/>
    </w:rPr>
  </w:style>
  <w:style w:type="paragraph" w:customStyle="1" w:styleId="2">
    <w:name w:val="附录 2"/>
    <w:next w:val="a1"/>
    <w:rsid w:val="009C0D9B"/>
    <w:pPr>
      <w:keepNext/>
      <w:keepLines/>
      <w:widowControl w:val="0"/>
      <w:numPr>
        <w:ilvl w:val="1"/>
        <w:numId w:val="2"/>
      </w:numPr>
      <w:spacing w:before="120" w:after="120"/>
      <w:outlineLvl w:val="1"/>
    </w:pPr>
    <w:rPr>
      <w:rFonts w:ascii="Arial" w:eastAsia="黑体" w:hAnsi="Arial"/>
      <w:b/>
      <w:bCs/>
      <w:kern w:val="2"/>
      <w:sz w:val="24"/>
      <w:szCs w:val="24"/>
    </w:rPr>
  </w:style>
  <w:style w:type="paragraph" w:customStyle="1" w:styleId="4">
    <w:name w:val="附录 4"/>
    <w:next w:val="a1"/>
    <w:rsid w:val="009C0D9B"/>
    <w:pPr>
      <w:keepNext/>
      <w:widowControl w:val="0"/>
      <w:numPr>
        <w:ilvl w:val="3"/>
        <w:numId w:val="2"/>
      </w:numPr>
      <w:snapToGrid w:val="0"/>
      <w:spacing w:before="60" w:after="60"/>
      <w:outlineLvl w:val="3"/>
    </w:pPr>
    <w:rPr>
      <w:rFonts w:ascii="Arial" w:eastAsia="黑体" w:hAnsi="Arial"/>
      <w:sz w:val="21"/>
      <w:szCs w:val="21"/>
    </w:rPr>
  </w:style>
  <w:style w:type="paragraph" w:styleId="ae">
    <w:name w:val="Document Map"/>
    <w:basedOn w:val="a1"/>
    <w:link w:val="Char4"/>
    <w:semiHidden/>
    <w:rsid w:val="0088181A"/>
    <w:pPr>
      <w:shd w:val="clear" w:color="auto" w:fill="000080"/>
    </w:pPr>
  </w:style>
  <w:style w:type="paragraph" w:customStyle="1" w:styleId="af">
    <w:name w:val="目录"/>
    <w:basedOn w:val="a1"/>
    <w:rsid w:val="00506F1F"/>
    <w:pPr>
      <w:spacing w:before="62" w:after="62"/>
      <w:jc w:val="center"/>
    </w:pPr>
    <w:rPr>
      <w:rFonts w:eastAsia="黑体"/>
      <w:sz w:val="28"/>
    </w:rPr>
  </w:style>
  <w:style w:type="paragraph" w:styleId="af0">
    <w:name w:val="Balloon Text"/>
    <w:basedOn w:val="a1"/>
    <w:link w:val="Char5"/>
    <w:uiPriority w:val="99"/>
    <w:rsid w:val="00366CCA"/>
    <w:rPr>
      <w:sz w:val="18"/>
      <w:szCs w:val="18"/>
    </w:rPr>
  </w:style>
  <w:style w:type="paragraph" w:customStyle="1" w:styleId="a0">
    <w:name w:val="参考文献文字"/>
    <w:rsid w:val="00E842C0"/>
    <w:pPr>
      <w:numPr>
        <w:numId w:val="3"/>
      </w:numPr>
      <w:spacing w:line="300" w:lineRule="auto"/>
    </w:pPr>
    <w:rPr>
      <w:kern w:val="2"/>
      <w:sz w:val="21"/>
      <w:szCs w:val="21"/>
    </w:rPr>
  </w:style>
  <w:style w:type="paragraph" w:styleId="af1">
    <w:name w:val="footer"/>
    <w:link w:val="Char6"/>
    <w:rsid w:val="008E7216"/>
    <w:pPr>
      <w:tabs>
        <w:tab w:val="center" w:pos="4153"/>
        <w:tab w:val="right" w:pos="8306"/>
      </w:tabs>
      <w:snapToGrid w:val="0"/>
      <w:jc w:val="center"/>
    </w:pPr>
    <w:rPr>
      <w:kern w:val="2"/>
      <w:sz w:val="18"/>
      <w:szCs w:val="18"/>
    </w:rPr>
  </w:style>
  <w:style w:type="paragraph" w:customStyle="1" w:styleId="af2">
    <w:name w:val="文件"/>
    <w:rsid w:val="009828EC"/>
    <w:rPr>
      <w:rFonts w:ascii="楷体_GB2312" w:eastAsia="楷体_GB2312"/>
      <w:kern w:val="2"/>
      <w:sz w:val="18"/>
      <w:szCs w:val="18"/>
    </w:rPr>
  </w:style>
  <w:style w:type="paragraph" w:customStyle="1" w:styleId="af3">
    <w:name w:val="续上表"/>
    <w:rsid w:val="00F97746"/>
    <w:pPr>
      <w:jc w:val="center"/>
    </w:pPr>
    <w:rPr>
      <w:rFonts w:eastAsia="黑体"/>
      <w:kern w:val="2"/>
      <w:sz w:val="21"/>
      <w:szCs w:val="21"/>
    </w:rPr>
  </w:style>
  <w:style w:type="paragraph" w:customStyle="1" w:styleId="af4">
    <w:name w:val="序言"/>
    <w:rsid w:val="003B5250"/>
    <w:pPr>
      <w:spacing w:before="120" w:after="120"/>
      <w:jc w:val="center"/>
      <w:outlineLvl w:val="0"/>
    </w:pPr>
    <w:rPr>
      <w:rFonts w:eastAsia="华文新魏"/>
      <w:b/>
      <w:bCs/>
      <w:sz w:val="28"/>
      <w:szCs w:val="28"/>
    </w:rPr>
  </w:style>
  <w:style w:type="character" w:customStyle="1" w:styleId="5Char">
    <w:name w:val="标题 5 Char"/>
    <w:link w:val="5"/>
    <w:uiPriority w:val="99"/>
    <w:rsid w:val="0042497F"/>
    <w:rPr>
      <w:b/>
      <w:bCs/>
      <w:sz w:val="28"/>
      <w:szCs w:val="28"/>
    </w:rPr>
  </w:style>
  <w:style w:type="paragraph" w:customStyle="1" w:styleId="12">
    <w:name w:val="编号1"/>
    <w:rsid w:val="0038134F"/>
    <w:pPr>
      <w:widowControl w:val="0"/>
      <w:numPr>
        <w:numId w:val="4"/>
      </w:numPr>
    </w:pPr>
    <w:rPr>
      <w:rFonts w:cs="宋体"/>
      <w:kern w:val="2"/>
      <w:sz w:val="21"/>
    </w:rPr>
  </w:style>
  <w:style w:type="paragraph" w:customStyle="1" w:styleId="af5">
    <w:name w:val="表文字+两端对齐"/>
    <w:rsid w:val="00715EBC"/>
    <w:pPr>
      <w:widowControl w:val="0"/>
      <w:jc w:val="both"/>
    </w:pPr>
    <w:rPr>
      <w:kern w:val="21"/>
      <w:sz w:val="18"/>
      <w:szCs w:val="18"/>
    </w:rPr>
  </w:style>
  <w:style w:type="paragraph" w:styleId="23">
    <w:name w:val="Body Text First Indent 2"/>
    <w:link w:val="2Char1"/>
    <w:rsid w:val="0070421F"/>
    <w:pPr>
      <w:widowControl w:val="0"/>
      <w:spacing w:beforeLines="20" w:afterLines="20"/>
      <w:ind w:firstLine="420"/>
    </w:pPr>
    <w:rPr>
      <w:sz w:val="21"/>
      <w:szCs w:val="21"/>
    </w:rPr>
  </w:style>
  <w:style w:type="character" w:customStyle="1" w:styleId="6Char">
    <w:name w:val="标题 6 Char"/>
    <w:uiPriority w:val="99"/>
    <w:rsid w:val="0042497F"/>
    <w:rPr>
      <w:rFonts w:ascii="Calibri Light" w:eastAsia="宋体" w:hAnsi="Calibri Light" w:cs="Times New Roman"/>
      <w:b/>
      <w:bCs/>
      <w:kern w:val="2"/>
      <w:sz w:val="24"/>
      <w:szCs w:val="24"/>
    </w:rPr>
  </w:style>
  <w:style w:type="character" w:customStyle="1" w:styleId="7Char">
    <w:name w:val="标题 7 Char"/>
    <w:uiPriority w:val="99"/>
    <w:rsid w:val="0042497F"/>
    <w:rPr>
      <w:b/>
      <w:bCs/>
      <w:kern w:val="2"/>
      <w:sz w:val="24"/>
      <w:szCs w:val="24"/>
    </w:rPr>
  </w:style>
  <w:style w:type="character" w:customStyle="1" w:styleId="8Char">
    <w:name w:val="标题 8 Char"/>
    <w:uiPriority w:val="99"/>
    <w:rsid w:val="0042497F"/>
    <w:rPr>
      <w:rFonts w:ascii="Calibri Light" w:eastAsia="宋体" w:hAnsi="Calibri Light" w:cs="Times New Roman"/>
      <w:kern w:val="2"/>
      <w:sz w:val="24"/>
      <w:szCs w:val="24"/>
    </w:rPr>
  </w:style>
  <w:style w:type="character" w:customStyle="1" w:styleId="9Char">
    <w:name w:val="标题 9 Char"/>
    <w:uiPriority w:val="99"/>
    <w:rsid w:val="0042497F"/>
    <w:rPr>
      <w:rFonts w:ascii="Calibri Light" w:eastAsia="宋体" w:hAnsi="Calibri Light" w:cs="Times New Roman"/>
      <w:kern w:val="2"/>
      <w:sz w:val="21"/>
      <w:szCs w:val="21"/>
    </w:rPr>
  </w:style>
  <w:style w:type="character" w:customStyle="1" w:styleId="Char20">
    <w:name w:val="题注 Char2"/>
    <w:locked/>
    <w:rsid w:val="0042497F"/>
    <w:rPr>
      <w:rFonts w:ascii="Arial" w:eastAsia="黑体" w:hAnsi="Arial" w:cs="Arial"/>
      <w:sz w:val="18"/>
      <w:szCs w:val="18"/>
      <w:lang w:val="en-US" w:eastAsia="zh-CN" w:bidi="ar-SA"/>
    </w:rPr>
  </w:style>
  <w:style w:type="paragraph" w:customStyle="1" w:styleId="af6">
    <w:name w:val="图片"/>
    <w:next w:val="23"/>
    <w:rsid w:val="0042497F"/>
    <w:pPr>
      <w:keepNext/>
      <w:widowControl w:val="0"/>
      <w:jc w:val="center"/>
    </w:pPr>
    <w:rPr>
      <w:sz w:val="21"/>
      <w:szCs w:val="21"/>
    </w:rPr>
  </w:style>
  <w:style w:type="paragraph" w:customStyle="1" w:styleId="02">
    <w:name w:val="图片+段前/后0.2行"/>
    <w:next w:val="23"/>
    <w:rsid w:val="0042497F"/>
    <w:pPr>
      <w:keepNext/>
      <w:widowControl w:val="0"/>
      <w:jc w:val="center"/>
    </w:pPr>
    <w:rPr>
      <w:sz w:val="21"/>
      <w:szCs w:val="21"/>
    </w:rPr>
  </w:style>
  <w:style w:type="character" w:customStyle="1" w:styleId="3Char">
    <w:name w:val="标题 3 Char"/>
    <w:link w:val="30"/>
    <w:rsid w:val="0042497F"/>
    <w:rPr>
      <w:rFonts w:ascii="Arial" w:eastAsia="黑体" w:hAnsi="Arial"/>
      <w:b/>
      <w:bCs/>
      <w:kern w:val="2"/>
      <w:sz w:val="21"/>
      <w:szCs w:val="21"/>
    </w:rPr>
  </w:style>
  <w:style w:type="character" w:customStyle="1" w:styleId="Char">
    <w:name w:val="程序 Char"/>
    <w:link w:val="a5"/>
    <w:rsid w:val="0042497F"/>
    <w:rPr>
      <w:kern w:val="2"/>
      <w:sz w:val="18"/>
      <w:szCs w:val="18"/>
      <w:shd w:val="clear" w:color="auto" w:fill="E6E6E6"/>
      <w:lang w:val="de-DE"/>
    </w:rPr>
  </w:style>
  <w:style w:type="character" w:customStyle="1" w:styleId="Char2">
    <w:name w:val="表头 Char"/>
    <w:link w:val="ab"/>
    <w:rsid w:val="0042497F"/>
    <w:rPr>
      <w:rFonts w:ascii="Arial" w:eastAsia="黑体" w:hAnsi="Arial"/>
      <w:kern w:val="2"/>
      <w:sz w:val="18"/>
      <w:szCs w:val="18"/>
    </w:rPr>
  </w:style>
  <w:style w:type="character" w:customStyle="1" w:styleId="1Char0">
    <w:name w:val="样式1 Char"/>
    <w:link w:val="1"/>
    <w:rsid w:val="0042497F"/>
    <w:rPr>
      <w:kern w:val="2"/>
      <w:sz w:val="21"/>
      <w:szCs w:val="21"/>
    </w:rPr>
  </w:style>
  <w:style w:type="character" w:customStyle="1" w:styleId="2Char1">
    <w:name w:val="正文首行缩进 2 Char1"/>
    <w:link w:val="23"/>
    <w:uiPriority w:val="99"/>
    <w:rsid w:val="0042497F"/>
    <w:rPr>
      <w:sz w:val="21"/>
      <w:szCs w:val="21"/>
    </w:rPr>
  </w:style>
  <w:style w:type="character" w:customStyle="1" w:styleId="apple-converted-space">
    <w:name w:val="apple-converted-space"/>
    <w:rsid w:val="0042497F"/>
  </w:style>
  <w:style w:type="character" w:styleId="HTML">
    <w:name w:val="HTML Code"/>
    <w:rsid w:val="0042497F"/>
    <w:rPr>
      <w:rFonts w:ascii="宋体" w:eastAsia="宋体" w:hAnsi="宋体" w:cs="宋体"/>
      <w:sz w:val="24"/>
      <w:szCs w:val="24"/>
    </w:rPr>
  </w:style>
  <w:style w:type="character" w:customStyle="1" w:styleId="CharChar7">
    <w:name w:val="Char Char7"/>
    <w:locked/>
    <w:rsid w:val="0042497F"/>
    <w:rPr>
      <w:rFonts w:ascii="Arial" w:eastAsia="黑体" w:hAnsi="Arial" w:cs="Arial"/>
      <w:kern w:val="2"/>
      <w:sz w:val="18"/>
      <w:szCs w:val="18"/>
      <w:lang w:val="en-US" w:eastAsia="zh-CN" w:bidi="ar-SA"/>
    </w:rPr>
  </w:style>
  <w:style w:type="paragraph" w:customStyle="1" w:styleId="af7">
    <w:name w:val="文本"/>
    <w:link w:val="Char7"/>
    <w:rsid w:val="0042497F"/>
    <w:pPr>
      <w:spacing w:beforeLines="20" w:afterLines="20"/>
      <w:ind w:firstLine="420"/>
    </w:pPr>
    <w:rPr>
      <w:rFonts w:cs="宋体"/>
      <w:sz w:val="21"/>
      <w:szCs w:val="21"/>
    </w:rPr>
  </w:style>
  <w:style w:type="character" w:customStyle="1" w:styleId="Char7">
    <w:name w:val="文本 Char"/>
    <w:link w:val="af7"/>
    <w:rsid w:val="0042497F"/>
    <w:rPr>
      <w:rFonts w:cs="宋体"/>
      <w:sz w:val="21"/>
      <w:szCs w:val="21"/>
    </w:rPr>
  </w:style>
  <w:style w:type="character" w:customStyle="1" w:styleId="2Char0">
    <w:name w:val="正文首行缩进2 Char"/>
    <w:link w:val="24"/>
    <w:rsid w:val="0042497F"/>
    <w:rPr>
      <w:rFonts w:cs="宋体"/>
      <w:sz w:val="21"/>
      <w:szCs w:val="21"/>
    </w:rPr>
  </w:style>
  <w:style w:type="paragraph" w:customStyle="1" w:styleId="24">
    <w:name w:val="正文首行缩进2"/>
    <w:link w:val="2Char0"/>
    <w:rsid w:val="0042497F"/>
    <w:pPr>
      <w:spacing w:beforeLines="20" w:afterLines="20"/>
      <w:ind w:firstLine="420"/>
    </w:pPr>
    <w:rPr>
      <w:rFonts w:cs="宋体"/>
      <w:sz w:val="21"/>
      <w:szCs w:val="21"/>
    </w:rPr>
  </w:style>
  <w:style w:type="table" w:styleId="af8">
    <w:name w:val="Table Grid"/>
    <w:aliases w:val="表格"/>
    <w:basedOn w:val="a3"/>
    <w:rsid w:val="0042497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Normal (Web)"/>
    <w:basedOn w:val="a1"/>
    <w:rsid w:val="0042497F"/>
    <w:pPr>
      <w:widowControl/>
      <w:spacing w:beforeLines="0" w:beforeAutospacing="1" w:afterLines="0" w:afterAutospacing="1"/>
      <w:jc w:val="left"/>
    </w:pPr>
    <w:rPr>
      <w:rFonts w:ascii="宋体" w:hAnsi="宋体" w:cs="宋体"/>
      <w:kern w:val="0"/>
      <w:sz w:val="24"/>
      <w:szCs w:val="24"/>
    </w:rPr>
  </w:style>
  <w:style w:type="character" w:customStyle="1" w:styleId="apple-style-span">
    <w:name w:val="apple-style-span"/>
    <w:rsid w:val="0042497F"/>
  </w:style>
  <w:style w:type="character" w:styleId="afa">
    <w:name w:val="Strong"/>
    <w:qFormat/>
    <w:rsid w:val="0042497F"/>
    <w:rPr>
      <w:b/>
      <w:bCs/>
    </w:rPr>
  </w:style>
  <w:style w:type="paragraph" w:styleId="afb">
    <w:name w:val="Date"/>
    <w:basedOn w:val="a1"/>
    <w:next w:val="a1"/>
    <w:link w:val="Char8"/>
    <w:rsid w:val="0042497F"/>
    <w:pPr>
      <w:ind w:leftChars="2500" w:left="100"/>
    </w:pPr>
  </w:style>
  <w:style w:type="character" w:customStyle="1" w:styleId="Char8">
    <w:name w:val="日期 Char"/>
    <w:link w:val="afb"/>
    <w:uiPriority w:val="99"/>
    <w:rsid w:val="0042497F"/>
    <w:rPr>
      <w:kern w:val="2"/>
      <w:sz w:val="21"/>
      <w:szCs w:val="21"/>
    </w:rPr>
  </w:style>
  <w:style w:type="character" w:customStyle="1" w:styleId="ttag">
    <w:name w:val="t_tag"/>
    <w:rsid w:val="0042497F"/>
  </w:style>
  <w:style w:type="character" w:styleId="afc">
    <w:name w:val="Emphasis"/>
    <w:qFormat/>
    <w:rsid w:val="0042497F"/>
    <w:rPr>
      <w:i w:val="0"/>
      <w:iCs w:val="0"/>
      <w:color w:val="CC0000"/>
    </w:rPr>
  </w:style>
  <w:style w:type="paragraph" w:styleId="HTML0">
    <w:name w:val="HTML Preformatted"/>
    <w:basedOn w:val="a1"/>
    <w:link w:val="HTMLChar"/>
    <w:rsid w:val="00424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330" w:lineRule="atLeast"/>
      <w:jc w:val="left"/>
    </w:pPr>
    <w:rPr>
      <w:rFonts w:ascii="Arial" w:hAnsi="Arial" w:cs="Arial"/>
      <w:kern w:val="0"/>
    </w:rPr>
  </w:style>
  <w:style w:type="character" w:customStyle="1" w:styleId="HTMLChar">
    <w:name w:val="HTML 预设格式 Char"/>
    <w:link w:val="HTML0"/>
    <w:uiPriority w:val="99"/>
    <w:rsid w:val="0042497F"/>
    <w:rPr>
      <w:rFonts w:ascii="Arial" w:hAnsi="Arial" w:cs="Arial"/>
      <w:sz w:val="21"/>
      <w:szCs w:val="21"/>
    </w:rPr>
  </w:style>
  <w:style w:type="paragraph" w:styleId="41">
    <w:name w:val="toc 4"/>
    <w:basedOn w:val="a1"/>
    <w:next w:val="a1"/>
    <w:autoRedefine/>
    <w:uiPriority w:val="39"/>
    <w:rsid w:val="0042497F"/>
    <w:pPr>
      <w:spacing w:beforeLines="0" w:afterLines="0"/>
      <w:ind w:leftChars="600" w:left="1260"/>
    </w:pPr>
    <w:rPr>
      <w:szCs w:val="24"/>
    </w:rPr>
  </w:style>
  <w:style w:type="paragraph" w:styleId="50">
    <w:name w:val="toc 5"/>
    <w:basedOn w:val="a1"/>
    <w:next w:val="a1"/>
    <w:autoRedefine/>
    <w:uiPriority w:val="39"/>
    <w:rsid w:val="0042497F"/>
    <w:pPr>
      <w:spacing w:beforeLines="0" w:afterLines="0"/>
      <w:ind w:leftChars="800" w:left="1680"/>
    </w:pPr>
    <w:rPr>
      <w:szCs w:val="24"/>
    </w:rPr>
  </w:style>
  <w:style w:type="paragraph" w:styleId="60">
    <w:name w:val="toc 6"/>
    <w:basedOn w:val="a1"/>
    <w:next w:val="a1"/>
    <w:autoRedefine/>
    <w:uiPriority w:val="39"/>
    <w:rsid w:val="0042497F"/>
    <w:pPr>
      <w:spacing w:beforeLines="0" w:afterLines="0"/>
      <w:ind w:leftChars="1000" w:left="2100"/>
    </w:pPr>
    <w:rPr>
      <w:szCs w:val="24"/>
    </w:rPr>
  </w:style>
  <w:style w:type="paragraph" w:styleId="71">
    <w:name w:val="toc 7"/>
    <w:basedOn w:val="a1"/>
    <w:next w:val="a1"/>
    <w:autoRedefine/>
    <w:uiPriority w:val="39"/>
    <w:rsid w:val="0042497F"/>
    <w:pPr>
      <w:spacing w:beforeLines="0" w:afterLines="0"/>
      <w:ind w:leftChars="1200" w:left="2520"/>
    </w:pPr>
    <w:rPr>
      <w:szCs w:val="24"/>
    </w:rPr>
  </w:style>
  <w:style w:type="paragraph" w:styleId="80">
    <w:name w:val="toc 8"/>
    <w:basedOn w:val="a1"/>
    <w:next w:val="a1"/>
    <w:autoRedefine/>
    <w:uiPriority w:val="39"/>
    <w:rsid w:val="0042497F"/>
    <w:pPr>
      <w:spacing w:beforeLines="0" w:afterLines="0"/>
      <w:ind w:leftChars="1400" w:left="2940"/>
    </w:pPr>
    <w:rPr>
      <w:szCs w:val="24"/>
    </w:rPr>
  </w:style>
  <w:style w:type="paragraph" w:styleId="90">
    <w:name w:val="toc 9"/>
    <w:basedOn w:val="a1"/>
    <w:next w:val="a1"/>
    <w:autoRedefine/>
    <w:uiPriority w:val="39"/>
    <w:rsid w:val="0042497F"/>
    <w:pPr>
      <w:spacing w:beforeLines="0" w:afterLines="0"/>
      <w:ind w:leftChars="1600" w:left="3360"/>
    </w:pPr>
    <w:rPr>
      <w:szCs w:val="24"/>
    </w:rPr>
  </w:style>
  <w:style w:type="paragraph" w:styleId="afd">
    <w:name w:val="Normal Indent"/>
    <w:aliases w:val="四号,特点,表正文,正文非缩进,正文不缩进,正文（首行缩进两字）"/>
    <w:basedOn w:val="a1"/>
    <w:link w:val="Char9"/>
    <w:rsid w:val="0042497F"/>
    <w:pPr>
      <w:spacing w:beforeLines="0" w:afterLines="0"/>
      <w:ind w:firstLine="420"/>
    </w:pPr>
    <w:rPr>
      <w:szCs w:val="20"/>
    </w:rPr>
  </w:style>
  <w:style w:type="character" w:customStyle="1" w:styleId="CharChar1">
    <w:name w:val="Char Char1"/>
    <w:locked/>
    <w:rsid w:val="0042497F"/>
    <w:rPr>
      <w:rFonts w:ascii="Arial" w:eastAsia="黑体" w:hAnsi="Arial" w:cs="Arial"/>
      <w:sz w:val="18"/>
      <w:szCs w:val="18"/>
      <w:lang w:val="en-US" w:eastAsia="zh-CN" w:bidi="ar-SA"/>
    </w:rPr>
  </w:style>
  <w:style w:type="character" w:customStyle="1" w:styleId="CharChar2">
    <w:name w:val="Char Char2"/>
    <w:locked/>
    <w:rsid w:val="0042497F"/>
    <w:rPr>
      <w:rFonts w:ascii="Arial" w:eastAsia="黑体" w:hAnsi="Arial" w:cs="Arial"/>
      <w:sz w:val="18"/>
      <w:szCs w:val="18"/>
      <w:lang w:val="en-US" w:eastAsia="zh-CN" w:bidi="ar-SA"/>
    </w:rPr>
  </w:style>
  <w:style w:type="character" w:customStyle="1" w:styleId="CharChar3">
    <w:name w:val="Char Char3"/>
    <w:locked/>
    <w:rsid w:val="0042497F"/>
    <w:rPr>
      <w:rFonts w:ascii="Arial" w:eastAsia="黑体" w:hAnsi="Arial" w:cs="Arial"/>
      <w:sz w:val="18"/>
      <w:szCs w:val="18"/>
      <w:lang w:val="en-US" w:eastAsia="zh-CN" w:bidi="ar-SA"/>
    </w:rPr>
  </w:style>
  <w:style w:type="character" w:customStyle="1" w:styleId="spelle">
    <w:name w:val="spelle"/>
    <w:rsid w:val="0042497F"/>
  </w:style>
  <w:style w:type="character" w:customStyle="1" w:styleId="grame">
    <w:name w:val="grame"/>
    <w:rsid w:val="0042497F"/>
  </w:style>
  <w:style w:type="character" w:customStyle="1" w:styleId="CharChar4">
    <w:name w:val="Char Char4"/>
    <w:locked/>
    <w:rsid w:val="0042497F"/>
    <w:rPr>
      <w:rFonts w:ascii="Arial" w:eastAsia="黑体" w:hAnsi="Arial" w:cs="Arial"/>
      <w:sz w:val="18"/>
      <w:szCs w:val="18"/>
      <w:lang w:val="en-US" w:eastAsia="zh-CN" w:bidi="ar-SA"/>
    </w:rPr>
  </w:style>
  <w:style w:type="paragraph" w:styleId="afe">
    <w:name w:val="annotation text"/>
    <w:basedOn w:val="a1"/>
    <w:link w:val="Chara"/>
    <w:uiPriority w:val="99"/>
    <w:rsid w:val="0042497F"/>
    <w:pPr>
      <w:jc w:val="left"/>
    </w:pPr>
  </w:style>
  <w:style w:type="character" w:customStyle="1" w:styleId="Chara">
    <w:name w:val="批注文字 Char"/>
    <w:link w:val="afe"/>
    <w:uiPriority w:val="99"/>
    <w:rsid w:val="0042497F"/>
    <w:rPr>
      <w:kern w:val="2"/>
      <w:sz w:val="21"/>
      <w:szCs w:val="21"/>
    </w:rPr>
  </w:style>
  <w:style w:type="character" w:customStyle="1" w:styleId="CharChar5">
    <w:name w:val="Char Char5"/>
    <w:locked/>
    <w:rsid w:val="0042497F"/>
    <w:rPr>
      <w:rFonts w:ascii="Arial" w:eastAsia="黑体" w:hAnsi="Arial" w:cs="Arial"/>
      <w:sz w:val="18"/>
      <w:szCs w:val="18"/>
      <w:lang w:val="en-US" w:eastAsia="zh-CN" w:bidi="ar-SA"/>
    </w:rPr>
  </w:style>
  <w:style w:type="paragraph" w:customStyle="1" w:styleId="25">
    <w:name w:val="2"/>
    <w:basedOn w:val="a1"/>
    <w:rsid w:val="0042497F"/>
    <w:pPr>
      <w:widowControl/>
      <w:spacing w:beforeLines="0" w:afterLines="0"/>
      <w:jc w:val="left"/>
    </w:pPr>
    <w:rPr>
      <w:rFonts w:ascii="宋体" w:hAnsi="宋体" w:cs="宋体"/>
      <w:kern w:val="0"/>
      <w:sz w:val="24"/>
      <w:szCs w:val="24"/>
    </w:rPr>
  </w:style>
  <w:style w:type="paragraph" w:customStyle="1" w:styleId="aff">
    <w:name w:val="a"/>
    <w:basedOn w:val="a1"/>
    <w:rsid w:val="0042497F"/>
    <w:pPr>
      <w:widowControl/>
      <w:spacing w:beforeLines="0" w:afterLines="0"/>
      <w:jc w:val="left"/>
    </w:pPr>
    <w:rPr>
      <w:rFonts w:ascii="宋体" w:hAnsi="宋体" w:cs="宋体"/>
      <w:kern w:val="0"/>
      <w:sz w:val="24"/>
      <w:szCs w:val="24"/>
    </w:rPr>
  </w:style>
  <w:style w:type="character" w:customStyle="1" w:styleId="CharChar8">
    <w:name w:val="Char Char8"/>
    <w:rsid w:val="0042497F"/>
    <w:rPr>
      <w:rFonts w:ascii="Arial" w:eastAsia="黑体" w:hAnsi="Arial"/>
      <w:b/>
      <w:bCs/>
      <w:sz w:val="21"/>
      <w:szCs w:val="21"/>
    </w:rPr>
  </w:style>
  <w:style w:type="paragraph" w:styleId="aff0">
    <w:name w:val="annotation subject"/>
    <w:basedOn w:val="afe"/>
    <w:next w:val="afe"/>
    <w:link w:val="Charb"/>
    <w:uiPriority w:val="99"/>
    <w:rsid w:val="0042497F"/>
    <w:rPr>
      <w:b/>
      <w:bCs/>
    </w:rPr>
  </w:style>
  <w:style w:type="character" w:customStyle="1" w:styleId="Charb">
    <w:name w:val="批注主题 Char"/>
    <w:link w:val="aff0"/>
    <w:uiPriority w:val="99"/>
    <w:rsid w:val="0042497F"/>
    <w:rPr>
      <w:b/>
      <w:bCs/>
      <w:kern w:val="2"/>
      <w:sz w:val="21"/>
      <w:szCs w:val="21"/>
    </w:rPr>
  </w:style>
  <w:style w:type="character" w:customStyle="1" w:styleId="CharChar6">
    <w:name w:val="Char Char6"/>
    <w:locked/>
    <w:rsid w:val="0042497F"/>
    <w:rPr>
      <w:rFonts w:ascii="Arial" w:eastAsia="黑体" w:hAnsi="Arial" w:cs="Arial"/>
      <w:sz w:val="18"/>
      <w:szCs w:val="18"/>
      <w:lang w:val="en-US" w:eastAsia="zh-CN" w:bidi="ar-SA"/>
    </w:rPr>
  </w:style>
  <w:style w:type="paragraph" w:customStyle="1" w:styleId="aff1">
    <w:name w:val="程序清单"/>
    <w:next w:val="a1"/>
    <w:link w:val="Charc"/>
    <w:rsid w:val="0042497F"/>
    <w:pPr>
      <w:widowControl w:val="0"/>
      <w:shd w:val="clear" w:color="auto" w:fill="E6E6E6"/>
    </w:pPr>
    <w:rPr>
      <w:kern w:val="2"/>
      <w:sz w:val="21"/>
      <w:szCs w:val="21"/>
    </w:rPr>
  </w:style>
  <w:style w:type="character" w:customStyle="1" w:styleId="Charc">
    <w:name w:val="程序清单 Char"/>
    <w:link w:val="aff1"/>
    <w:rsid w:val="0042497F"/>
    <w:rPr>
      <w:kern w:val="2"/>
      <w:sz w:val="21"/>
      <w:szCs w:val="21"/>
      <w:shd w:val="clear" w:color="auto" w:fill="E6E6E6"/>
    </w:rPr>
  </w:style>
  <w:style w:type="character" w:customStyle="1" w:styleId="CharChar9">
    <w:name w:val="Char Char9"/>
    <w:locked/>
    <w:rsid w:val="0042497F"/>
    <w:rPr>
      <w:rFonts w:ascii="Arial" w:eastAsia="黑体" w:hAnsi="Arial" w:cs="Arial"/>
      <w:sz w:val="18"/>
      <w:szCs w:val="18"/>
      <w:lang w:val="en-US" w:eastAsia="zh-CN" w:bidi="ar-SA"/>
    </w:rPr>
  </w:style>
  <w:style w:type="character" w:customStyle="1" w:styleId="CharChar10">
    <w:name w:val="Char Char10"/>
    <w:rsid w:val="0042497F"/>
    <w:rPr>
      <w:rFonts w:ascii="Arial" w:eastAsia="黑体" w:hAnsi="Arial"/>
      <w:b/>
      <w:bCs/>
      <w:sz w:val="21"/>
      <w:szCs w:val="21"/>
      <w:lang w:val="en-US" w:eastAsia="zh-CN" w:bidi="ar-SA"/>
    </w:rPr>
  </w:style>
  <w:style w:type="character" w:customStyle="1" w:styleId="CharChar11">
    <w:name w:val="Char Char11"/>
    <w:locked/>
    <w:rsid w:val="0042497F"/>
    <w:rPr>
      <w:rFonts w:ascii="Arial" w:eastAsia="黑体" w:hAnsi="Arial" w:cs="Arial"/>
      <w:sz w:val="18"/>
      <w:szCs w:val="18"/>
      <w:lang w:val="en-US" w:eastAsia="zh-CN" w:bidi="ar-SA"/>
    </w:rPr>
  </w:style>
  <w:style w:type="character" w:customStyle="1" w:styleId="CharChar13">
    <w:name w:val="Char Char13"/>
    <w:rsid w:val="0042497F"/>
    <w:rPr>
      <w:rFonts w:ascii="Arial" w:eastAsia="黑体" w:hAnsi="Arial"/>
      <w:b/>
      <w:bCs/>
      <w:sz w:val="21"/>
      <w:szCs w:val="21"/>
      <w:lang w:val="en-US" w:eastAsia="zh-CN" w:bidi="ar-SA"/>
    </w:rPr>
  </w:style>
  <w:style w:type="character" w:customStyle="1" w:styleId="px14">
    <w:name w:val="px14"/>
    <w:rsid w:val="0042497F"/>
  </w:style>
  <w:style w:type="paragraph" w:customStyle="1" w:styleId="aff2">
    <w:name w:val="程序(中文宋体"/>
    <w:aliases w:val="西文Times New Roman)"/>
    <w:basedOn w:val="a1"/>
    <w:rsid w:val="0042497F"/>
    <w:pPr>
      <w:shd w:val="clear" w:color="auto" w:fill="E6E6E6"/>
      <w:spacing w:beforeLines="0" w:afterLines="0"/>
    </w:pPr>
    <w:rPr>
      <w:sz w:val="18"/>
      <w:szCs w:val="24"/>
    </w:rPr>
  </w:style>
  <w:style w:type="character" w:customStyle="1" w:styleId="4Char">
    <w:name w:val="标题 4 Char"/>
    <w:aliases w:val="条 Char"/>
    <w:link w:val="40"/>
    <w:rsid w:val="0042497F"/>
    <w:rPr>
      <w:rFonts w:ascii="Arial" w:eastAsia="黑体" w:hAnsi="Arial"/>
      <w:bCs/>
      <w:kern w:val="2"/>
      <w:sz w:val="21"/>
      <w:szCs w:val="21"/>
    </w:rPr>
  </w:style>
  <w:style w:type="character" w:customStyle="1" w:styleId="CharChar0">
    <w:name w:val="Char Char"/>
    <w:rsid w:val="0042497F"/>
    <w:rPr>
      <w:rFonts w:ascii="Arial" w:eastAsia="黑体" w:hAnsi="Arial" w:cs="Arial"/>
      <w:kern w:val="2"/>
      <w:sz w:val="18"/>
      <w:szCs w:val="18"/>
      <w:lang w:val="en-US" w:eastAsia="zh-CN" w:bidi="ar-SA"/>
    </w:rPr>
  </w:style>
  <w:style w:type="character" w:customStyle="1" w:styleId="CharChar">
    <w:name w:val="注 Char Char"/>
    <w:link w:val="a8"/>
    <w:locked/>
    <w:rsid w:val="0042497F"/>
    <w:rPr>
      <w:rFonts w:eastAsia="楷体_GB2312"/>
      <w:kern w:val="2"/>
      <w:sz w:val="18"/>
      <w:szCs w:val="18"/>
    </w:rPr>
  </w:style>
  <w:style w:type="character" w:styleId="aff3">
    <w:name w:val="FollowedHyperlink"/>
    <w:rsid w:val="0042497F"/>
    <w:rPr>
      <w:rFonts w:ascii="Times New Roman" w:hAnsi="Times New Roman" w:cs="Times New Roman" w:hint="default"/>
      <w:color w:val="800080"/>
      <w:u w:val="single"/>
    </w:rPr>
  </w:style>
  <w:style w:type="character" w:customStyle="1" w:styleId="CaptionChar">
    <w:name w:val="Caption Char"/>
    <w:locked/>
    <w:rsid w:val="0042497F"/>
    <w:rPr>
      <w:rFonts w:ascii="Arial" w:eastAsia="黑体" w:hAnsi="Arial" w:cs="Arial"/>
      <w:kern w:val="2"/>
      <w:sz w:val="18"/>
      <w:szCs w:val="18"/>
      <w:lang w:val="en-US" w:eastAsia="zh-CN" w:bidi="ar-SA"/>
    </w:rPr>
  </w:style>
  <w:style w:type="character" w:customStyle="1" w:styleId="Chard">
    <w:name w:val="正文文本 Char"/>
    <w:link w:val="aff4"/>
    <w:locked/>
    <w:rsid w:val="0042497F"/>
    <w:rPr>
      <w:rFonts w:ascii="宋体" w:hAnsi="宋体"/>
      <w:kern w:val="2"/>
      <w:sz w:val="21"/>
      <w:szCs w:val="21"/>
    </w:rPr>
  </w:style>
  <w:style w:type="paragraph" w:styleId="aff4">
    <w:name w:val="Body Text"/>
    <w:basedOn w:val="a1"/>
    <w:link w:val="Chard"/>
    <w:rsid w:val="0042497F"/>
    <w:pPr>
      <w:ind w:firstLine="420"/>
    </w:pPr>
    <w:rPr>
      <w:rFonts w:ascii="宋体" w:hAnsi="宋体"/>
    </w:rPr>
  </w:style>
  <w:style w:type="character" w:customStyle="1" w:styleId="Char10">
    <w:name w:val="正文文本 Char1"/>
    <w:rsid w:val="0042497F"/>
    <w:rPr>
      <w:kern w:val="2"/>
      <w:sz w:val="21"/>
      <w:szCs w:val="21"/>
    </w:rPr>
  </w:style>
  <w:style w:type="paragraph" w:styleId="aff5">
    <w:name w:val="Body Text Indent"/>
    <w:basedOn w:val="a1"/>
    <w:link w:val="Chare"/>
    <w:uiPriority w:val="99"/>
    <w:rsid w:val="0042497F"/>
    <w:pPr>
      <w:ind w:leftChars="200" w:left="200" w:firstLine="420"/>
    </w:pPr>
  </w:style>
  <w:style w:type="character" w:customStyle="1" w:styleId="Chare">
    <w:name w:val="正文文本缩进 Char"/>
    <w:link w:val="aff5"/>
    <w:uiPriority w:val="99"/>
    <w:rsid w:val="0042497F"/>
    <w:rPr>
      <w:kern w:val="2"/>
      <w:sz w:val="21"/>
      <w:szCs w:val="21"/>
    </w:rPr>
  </w:style>
  <w:style w:type="character" w:customStyle="1" w:styleId="Char5">
    <w:name w:val="批注框文本 Char"/>
    <w:link w:val="af0"/>
    <w:uiPriority w:val="99"/>
    <w:locked/>
    <w:rsid w:val="0042497F"/>
    <w:rPr>
      <w:kern w:val="2"/>
      <w:sz w:val="18"/>
      <w:szCs w:val="18"/>
    </w:rPr>
  </w:style>
  <w:style w:type="paragraph" w:customStyle="1" w:styleId="MDK-ARM">
    <w:name w:val="安装MDK-ARM步骤编号"/>
    <w:basedOn w:val="aff4"/>
    <w:autoRedefine/>
    <w:rsid w:val="0042497F"/>
    <w:pPr>
      <w:numPr>
        <w:numId w:val="6"/>
      </w:numPr>
      <w:tabs>
        <w:tab w:val="left" w:pos="0"/>
        <w:tab w:val="num" w:pos="425"/>
        <w:tab w:val="num" w:pos="780"/>
      </w:tabs>
      <w:spacing w:before="62" w:after="62"/>
      <w:ind w:left="0" w:firstLine="420"/>
    </w:pPr>
    <w:rPr>
      <w:rFonts w:ascii="Times New Roman" w:hAnsi="Times New Roman"/>
    </w:rPr>
  </w:style>
  <w:style w:type="paragraph" w:customStyle="1" w:styleId="16">
    <w:name w:val="列出段落1"/>
    <w:aliases w:val="支持包安装步骤,List Paragraph"/>
    <w:basedOn w:val="a1"/>
    <w:rsid w:val="0042497F"/>
    <w:pPr>
      <w:ind w:firstLine="420"/>
    </w:pPr>
  </w:style>
  <w:style w:type="character" w:customStyle="1" w:styleId="Char11">
    <w:name w:val="题注 Char1"/>
    <w:uiPriority w:val="99"/>
    <w:rsid w:val="0042497F"/>
    <w:rPr>
      <w:rFonts w:ascii="Arial" w:eastAsia="黑体" w:hAnsi="Arial" w:cs="Arial" w:hint="default"/>
      <w:kern w:val="2"/>
      <w:sz w:val="18"/>
      <w:szCs w:val="18"/>
      <w:lang w:val="en-US" w:eastAsia="zh-CN" w:bidi="ar-SA"/>
    </w:rPr>
  </w:style>
  <w:style w:type="paragraph" w:customStyle="1" w:styleId="aff6">
    <w:name w:val="表题"/>
    <w:basedOn w:val="a1"/>
    <w:link w:val="Charf"/>
    <w:autoRedefine/>
    <w:rsid w:val="0042497F"/>
    <w:pPr>
      <w:framePr w:w="6636" w:h="4804" w:hRule="exact" w:hSpace="180" w:wrap="around" w:vAnchor="text" w:hAnchor="page" w:x="2845" w:y="845"/>
      <w:tabs>
        <w:tab w:val="num" w:pos="13"/>
      </w:tabs>
      <w:spacing w:beforeLines="0" w:afterLines="0"/>
      <w:jc w:val="center"/>
    </w:pPr>
    <w:rPr>
      <w:rFonts w:ascii="黑体" w:eastAsia="黑体" w:hAnsi="Arial"/>
      <w:color w:val="000000"/>
      <w:sz w:val="18"/>
      <w:szCs w:val="18"/>
    </w:rPr>
  </w:style>
  <w:style w:type="paragraph" w:styleId="aff7">
    <w:name w:val="Plain Text"/>
    <w:basedOn w:val="a1"/>
    <w:link w:val="Charf0"/>
    <w:rsid w:val="0042497F"/>
    <w:pPr>
      <w:spacing w:beforeLines="0" w:afterLines="0"/>
    </w:pPr>
    <w:rPr>
      <w:rFonts w:ascii="宋体" w:hAnsi="Courier New" w:cs="Courier New"/>
    </w:rPr>
  </w:style>
  <w:style w:type="character" w:customStyle="1" w:styleId="Charf0">
    <w:name w:val="纯文本 Char"/>
    <w:link w:val="aff7"/>
    <w:uiPriority w:val="99"/>
    <w:rsid w:val="0042497F"/>
    <w:rPr>
      <w:rFonts w:ascii="宋体" w:hAnsi="Courier New" w:cs="Courier New"/>
      <w:kern w:val="2"/>
      <w:sz w:val="21"/>
      <w:szCs w:val="21"/>
    </w:rPr>
  </w:style>
  <w:style w:type="paragraph" w:styleId="aff8">
    <w:name w:val="Body Text First Indent"/>
    <w:basedOn w:val="aff4"/>
    <w:link w:val="Charf1"/>
    <w:rsid w:val="0042497F"/>
    <w:pPr>
      <w:spacing w:before="20" w:after="120"/>
      <w:ind w:firstLineChars="100" w:firstLine="100"/>
    </w:pPr>
    <w:rPr>
      <w:rFonts w:ascii="Times New Roman" w:hAnsi="Times New Roman"/>
    </w:rPr>
  </w:style>
  <w:style w:type="character" w:customStyle="1" w:styleId="Charf1">
    <w:name w:val="正文首行缩进 Char"/>
    <w:basedOn w:val="Char10"/>
    <w:link w:val="aff8"/>
    <w:uiPriority w:val="99"/>
    <w:rsid w:val="0042497F"/>
    <w:rPr>
      <w:kern w:val="2"/>
      <w:sz w:val="21"/>
      <w:szCs w:val="21"/>
    </w:rPr>
  </w:style>
  <w:style w:type="paragraph" w:customStyle="1" w:styleId="aff9">
    <w:name w:val="正文原"/>
    <w:rsid w:val="0042497F"/>
    <w:rPr>
      <w:kern w:val="2"/>
      <w:sz w:val="21"/>
      <w:szCs w:val="21"/>
    </w:rPr>
  </w:style>
  <w:style w:type="paragraph" w:customStyle="1" w:styleId="17">
    <w:name w:val="图片1"/>
    <w:rsid w:val="0042497F"/>
    <w:pPr>
      <w:keepNext/>
      <w:keepLines/>
      <w:widowControl w:val="0"/>
      <w:spacing w:beforeLines="20" w:afterLines="20"/>
      <w:jc w:val="center"/>
    </w:pPr>
    <w:rPr>
      <w:kern w:val="2"/>
      <w:sz w:val="21"/>
      <w:szCs w:val="24"/>
    </w:rPr>
  </w:style>
  <w:style w:type="numbering" w:customStyle="1" w:styleId="14">
    <w:name w:val="样式 编号1"/>
    <w:basedOn w:val="a4"/>
    <w:rsid w:val="0042497F"/>
    <w:pPr>
      <w:numPr>
        <w:numId w:val="7"/>
      </w:numPr>
    </w:pPr>
  </w:style>
  <w:style w:type="paragraph" w:customStyle="1" w:styleId="affa">
    <w:name w:val="样式 表文字 + 两端对齐"/>
    <w:rsid w:val="0042497F"/>
    <w:pPr>
      <w:jc w:val="both"/>
    </w:pPr>
    <w:rPr>
      <w:rFonts w:cs="宋体"/>
      <w:kern w:val="2"/>
      <w:sz w:val="18"/>
      <w:szCs w:val="18"/>
    </w:rPr>
  </w:style>
  <w:style w:type="paragraph" w:customStyle="1" w:styleId="7">
    <w:name w:val="样式7"/>
    <w:basedOn w:val="a1"/>
    <w:rsid w:val="0042497F"/>
    <w:pPr>
      <w:numPr>
        <w:numId w:val="8"/>
      </w:numPr>
      <w:spacing w:beforeLines="0" w:afterLines="0"/>
    </w:pPr>
    <w:rPr>
      <w:szCs w:val="24"/>
    </w:rPr>
  </w:style>
  <w:style w:type="character" w:styleId="affb">
    <w:name w:val="annotation reference"/>
    <w:uiPriority w:val="99"/>
    <w:rsid w:val="0042497F"/>
    <w:rPr>
      <w:sz w:val="21"/>
      <w:szCs w:val="21"/>
    </w:rPr>
  </w:style>
  <w:style w:type="paragraph" w:customStyle="1" w:styleId="aaa">
    <w:name w:val="aaa"/>
    <w:rsid w:val="0042497F"/>
    <w:pPr>
      <w:widowControl w:val="0"/>
      <w:numPr>
        <w:numId w:val="9"/>
      </w:numPr>
      <w:spacing w:before="62" w:after="62"/>
    </w:pPr>
    <w:rPr>
      <w:kern w:val="2"/>
      <w:sz w:val="21"/>
      <w:szCs w:val="21"/>
    </w:rPr>
  </w:style>
  <w:style w:type="paragraph" w:customStyle="1" w:styleId="AAA0">
    <w:name w:val="AAA"/>
    <w:rsid w:val="0042497F"/>
    <w:pPr>
      <w:widowControl w:val="0"/>
      <w:tabs>
        <w:tab w:val="num" w:pos="839"/>
      </w:tabs>
      <w:spacing w:beforeLines="20" w:afterLines="20"/>
      <w:ind w:left="839" w:hanging="419"/>
    </w:pPr>
    <w:rPr>
      <w:rFonts w:cs="宋体"/>
      <w:sz w:val="21"/>
      <w:szCs w:val="21"/>
    </w:rPr>
  </w:style>
  <w:style w:type="numbering" w:customStyle="1" w:styleId="a">
    <w:name w:val="样式 编号"/>
    <w:basedOn w:val="a4"/>
    <w:rsid w:val="0042497F"/>
    <w:pPr>
      <w:numPr>
        <w:numId w:val="10"/>
      </w:numPr>
    </w:pPr>
  </w:style>
  <w:style w:type="paragraph" w:styleId="26">
    <w:name w:val="List Number 2"/>
    <w:basedOn w:val="a1"/>
    <w:rsid w:val="0042497F"/>
    <w:pPr>
      <w:tabs>
        <w:tab w:val="num" w:pos="780"/>
      </w:tabs>
      <w:ind w:left="780" w:hanging="360"/>
      <w:contextualSpacing/>
    </w:pPr>
  </w:style>
  <w:style w:type="paragraph" w:customStyle="1" w:styleId="affc">
    <w:name w:val="图表题注"/>
    <w:basedOn w:val="a1"/>
    <w:semiHidden/>
    <w:rsid w:val="0042497F"/>
    <w:pPr>
      <w:spacing w:beforeLines="50" w:afterLines="50"/>
      <w:ind w:leftChars="500" w:left="1050" w:rightChars="500" w:right="1050"/>
      <w:jc w:val="center"/>
    </w:pPr>
    <w:rPr>
      <w:rFonts w:ascii="Arial" w:hAnsi="Arial"/>
      <w:b/>
      <w:sz w:val="18"/>
      <w:szCs w:val="24"/>
    </w:rPr>
  </w:style>
  <w:style w:type="paragraph" w:customStyle="1" w:styleId="21">
    <w:name w:val="目2"/>
    <w:basedOn w:val="a1"/>
    <w:next w:val="a1"/>
    <w:rsid w:val="0042497F"/>
    <w:pPr>
      <w:numPr>
        <w:numId w:val="11"/>
      </w:numPr>
      <w:spacing w:beforeLines="0" w:afterLines="0"/>
      <w:jc w:val="left"/>
    </w:pPr>
    <w:rPr>
      <w:szCs w:val="28"/>
    </w:rPr>
  </w:style>
  <w:style w:type="paragraph" w:customStyle="1" w:styleId="18">
    <w:name w:val="目1"/>
    <w:basedOn w:val="a1"/>
    <w:next w:val="a1"/>
    <w:link w:val="1Char1"/>
    <w:rsid w:val="0042497F"/>
    <w:pPr>
      <w:tabs>
        <w:tab w:val="num" w:pos="360"/>
      </w:tabs>
      <w:spacing w:beforeLines="0" w:afterLines="0"/>
      <w:ind w:left="317" w:hanging="317"/>
    </w:pPr>
    <w:rPr>
      <w:szCs w:val="20"/>
    </w:rPr>
  </w:style>
  <w:style w:type="character" w:customStyle="1" w:styleId="Char9">
    <w:name w:val="正文缩进 Char"/>
    <w:aliases w:val="四号 Char,特点 Char,表正文 Char,正文非缩进 Char,正文不缩进 Char,正文（首行缩进两字） Char"/>
    <w:link w:val="afd"/>
    <w:rsid w:val="0042497F"/>
    <w:rPr>
      <w:kern w:val="2"/>
      <w:sz w:val="21"/>
    </w:rPr>
  </w:style>
  <w:style w:type="paragraph" w:customStyle="1" w:styleId="affd">
    <w:name w:val="正文需要"/>
    <w:basedOn w:val="a1"/>
    <w:link w:val="Charf2"/>
    <w:rsid w:val="0042497F"/>
    <w:pPr>
      <w:ind w:firstLineChars="200" w:firstLine="420"/>
    </w:pPr>
    <w:rPr>
      <w:kern w:val="0"/>
    </w:rPr>
  </w:style>
  <w:style w:type="character" w:customStyle="1" w:styleId="Charf2">
    <w:name w:val="正文需要 Char"/>
    <w:link w:val="affd"/>
    <w:rsid w:val="0042497F"/>
    <w:rPr>
      <w:sz w:val="21"/>
      <w:szCs w:val="21"/>
    </w:rPr>
  </w:style>
  <w:style w:type="character" w:customStyle="1" w:styleId="body">
    <w:name w:val="body"/>
    <w:rsid w:val="0042497F"/>
  </w:style>
  <w:style w:type="paragraph" w:customStyle="1" w:styleId="affe">
    <w:name w:val="表头字体"/>
    <w:basedOn w:val="23"/>
    <w:link w:val="Charf3"/>
    <w:qFormat/>
    <w:rsid w:val="0042497F"/>
    <w:pPr>
      <w:spacing w:after="120"/>
      <w:ind w:firstLine="0"/>
      <w:jc w:val="center"/>
    </w:pPr>
    <w:rPr>
      <w:rFonts w:ascii="Times New Rome" w:eastAsia="黑体" w:hAnsi="Times New Rome"/>
      <w:kern w:val="2"/>
      <w:sz w:val="18"/>
      <w:szCs w:val="18"/>
    </w:rPr>
  </w:style>
  <w:style w:type="paragraph" w:customStyle="1" w:styleId="afff">
    <w:name w:val="表内文字"/>
    <w:basedOn w:val="a1"/>
    <w:link w:val="Charf4"/>
    <w:qFormat/>
    <w:rsid w:val="0042497F"/>
    <w:rPr>
      <w:sz w:val="18"/>
      <w:szCs w:val="18"/>
    </w:rPr>
  </w:style>
  <w:style w:type="character" w:customStyle="1" w:styleId="Charf4">
    <w:name w:val="表内文字 Char"/>
    <w:link w:val="afff"/>
    <w:rsid w:val="0042497F"/>
    <w:rPr>
      <w:kern w:val="2"/>
      <w:sz w:val="18"/>
      <w:szCs w:val="18"/>
    </w:rPr>
  </w:style>
  <w:style w:type="character" w:customStyle="1" w:styleId="Charf3">
    <w:name w:val="表头字体 Char"/>
    <w:link w:val="affe"/>
    <w:rsid w:val="0042497F"/>
    <w:rPr>
      <w:rFonts w:ascii="Times New Rome" w:eastAsia="黑体" w:hAnsi="Times New Rome"/>
      <w:kern w:val="2"/>
      <w:sz w:val="18"/>
      <w:szCs w:val="18"/>
    </w:rPr>
  </w:style>
  <w:style w:type="character" w:customStyle="1" w:styleId="afff0">
    <w:name w:val="图内容"/>
    <w:rsid w:val="0042497F"/>
    <w:rPr>
      <w:b/>
      <w:dstrike w:val="0"/>
      <w:color w:val="0000FF"/>
      <w:sz w:val="18"/>
      <w:szCs w:val="18"/>
    </w:rPr>
  </w:style>
  <w:style w:type="paragraph" w:customStyle="1" w:styleId="afff1">
    <w:name w:val="公式"/>
    <w:basedOn w:val="afd"/>
    <w:rsid w:val="0042497F"/>
    <w:pPr>
      <w:adjustRightInd w:val="0"/>
      <w:ind w:firstLine="0"/>
      <w:jc w:val="center"/>
      <w:textAlignment w:val="bottom"/>
    </w:pPr>
    <w:rPr>
      <w:rFonts w:ascii="宋体"/>
      <w:kern w:val="0"/>
    </w:rPr>
  </w:style>
  <w:style w:type="paragraph" w:customStyle="1" w:styleId="Default">
    <w:name w:val="Default"/>
    <w:rsid w:val="0042497F"/>
    <w:pPr>
      <w:widowControl w:val="0"/>
      <w:autoSpaceDE w:val="0"/>
      <w:autoSpaceDN w:val="0"/>
      <w:adjustRightInd w:val="0"/>
    </w:pPr>
    <w:rPr>
      <w:rFonts w:ascii="MMKMJJ+TimesNewRoman" w:eastAsia="MMKMJJ+TimesNewRoman" w:cs="MMKMJJ+TimesNewRoman"/>
      <w:color w:val="000000"/>
      <w:sz w:val="24"/>
      <w:szCs w:val="24"/>
    </w:rPr>
  </w:style>
  <w:style w:type="paragraph" w:customStyle="1" w:styleId="110">
    <w:name w:val="标题11"/>
    <w:basedOn w:val="40"/>
    <w:link w:val="11CharChar"/>
    <w:autoRedefine/>
    <w:rsid w:val="0042497F"/>
    <w:pPr>
      <w:keepNext w:val="0"/>
      <w:keepLines w:val="0"/>
      <w:widowControl/>
      <w:numPr>
        <w:ilvl w:val="0"/>
        <w:numId w:val="0"/>
      </w:numPr>
      <w:tabs>
        <w:tab w:val="num" w:pos="0"/>
        <w:tab w:val="left" w:pos="168"/>
      </w:tabs>
      <w:spacing w:line="420" w:lineRule="auto"/>
    </w:pPr>
    <w:rPr>
      <w:bCs w:val="0"/>
      <w:kern w:val="0"/>
    </w:rPr>
  </w:style>
  <w:style w:type="character" w:customStyle="1" w:styleId="11CharChar">
    <w:name w:val="标题11 Char Char"/>
    <w:link w:val="110"/>
    <w:rsid w:val="0042497F"/>
    <w:rPr>
      <w:rFonts w:ascii="Arial" w:eastAsia="黑体" w:hAnsi="Arial"/>
      <w:sz w:val="21"/>
      <w:szCs w:val="21"/>
    </w:rPr>
  </w:style>
  <w:style w:type="character" w:customStyle="1" w:styleId="shorttext1">
    <w:name w:val="short_text1"/>
    <w:rsid w:val="0042497F"/>
    <w:rPr>
      <w:sz w:val="19"/>
      <w:szCs w:val="19"/>
    </w:rPr>
  </w:style>
  <w:style w:type="paragraph" w:customStyle="1" w:styleId="afff2">
    <w:name w:val="项目编号"/>
    <w:rsid w:val="0042497F"/>
    <w:pPr>
      <w:widowControl w:val="0"/>
      <w:spacing w:before="62" w:after="62"/>
      <w:jc w:val="both"/>
    </w:pPr>
    <w:rPr>
      <w:sz w:val="21"/>
      <w:szCs w:val="21"/>
    </w:rPr>
  </w:style>
  <w:style w:type="paragraph" w:customStyle="1" w:styleId="10">
    <w:name w:val="项目符号1"/>
    <w:rsid w:val="0042497F"/>
    <w:pPr>
      <w:widowControl w:val="0"/>
      <w:numPr>
        <w:numId w:val="12"/>
      </w:numPr>
      <w:jc w:val="both"/>
    </w:pPr>
    <w:rPr>
      <w:sz w:val="21"/>
      <w:szCs w:val="21"/>
    </w:rPr>
  </w:style>
  <w:style w:type="character" w:customStyle="1" w:styleId="Charf">
    <w:name w:val="表题 Char"/>
    <w:link w:val="aff6"/>
    <w:rsid w:val="0042497F"/>
    <w:rPr>
      <w:rFonts w:ascii="黑体" w:eastAsia="黑体" w:hAnsi="Arial"/>
      <w:color w:val="000000"/>
      <w:kern w:val="2"/>
      <w:sz w:val="18"/>
      <w:szCs w:val="18"/>
    </w:rPr>
  </w:style>
  <w:style w:type="paragraph" w:styleId="afff3">
    <w:name w:val="Title"/>
    <w:basedOn w:val="a1"/>
    <w:next w:val="a1"/>
    <w:link w:val="Charf5"/>
    <w:qFormat/>
    <w:rsid w:val="0042497F"/>
    <w:pPr>
      <w:tabs>
        <w:tab w:val="num" w:pos="1080"/>
      </w:tabs>
      <w:spacing w:beforeLines="0" w:afterLines="0"/>
      <w:ind w:left="431" w:hanging="431"/>
      <w:jc w:val="center"/>
      <w:outlineLvl w:val="0"/>
    </w:pPr>
    <w:rPr>
      <w:rFonts w:ascii="Arial" w:hAnsi="Arial" w:cs="Arial"/>
      <w:b/>
      <w:bCs/>
      <w:sz w:val="44"/>
      <w:szCs w:val="44"/>
    </w:rPr>
  </w:style>
  <w:style w:type="character" w:customStyle="1" w:styleId="Charf5">
    <w:name w:val="标题 Char"/>
    <w:link w:val="afff3"/>
    <w:rsid w:val="0042497F"/>
    <w:rPr>
      <w:rFonts w:ascii="Arial" w:hAnsi="Arial" w:cs="Arial"/>
      <w:b/>
      <w:bCs/>
      <w:kern w:val="2"/>
      <w:sz w:val="44"/>
      <w:szCs w:val="44"/>
    </w:rPr>
  </w:style>
  <w:style w:type="character" w:customStyle="1" w:styleId="1Char1">
    <w:name w:val="目1 Char"/>
    <w:link w:val="18"/>
    <w:rsid w:val="0042497F"/>
    <w:rPr>
      <w:kern w:val="2"/>
      <w:sz w:val="21"/>
    </w:rPr>
  </w:style>
  <w:style w:type="paragraph" w:customStyle="1" w:styleId="afff4">
    <w:name w:val="目 a)"/>
    <w:basedOn w:val="a1"/>
    <w:rsid w:val="0042497F"/>
    <w:pPr>
      <w:tabs>
        <w:tab w:val="num" w:pos="780"/>
      </w:tabs>
      <w:spacing w:beforeLines="0" w:afterLines="0"/>
      <w:ind w:left="737" w:hanging="317"/>
    </w:pPr>
  </w:style>
  <w:style w:type="paragraph" w:customStyle="1" w:styleId="afff5">
    <w:name w:val="网址"/>
    <w:link w:val="Charf6"/>
    <w:semiHidden/>
    <w:rsid w:val="0042497F"/>
    <w:pPr>
      <w:widowControl w:val="0"/>
      <w:jc w:val="both"/>
    </w:pPr>
    <w:rPr>
      <w:rFonts w:eastAsia="黑体"/>
      <w:color w:val="490C6E"/>
      <w:kern w:val="2"/>
      <w:sz w:val="18"/>
      <w:szCs w:val="18"/>
    </w:rPr>
  </w:style>
  <w:style w:type="character" w:customStyle="1" w:styleId="Charf6">
    <w:name w:val="网址 Char"/>
    <w:link w:val="afff5"/>
    <w:semiHidden/>
    <w:rsid w:val="0042497F"/>
    <w:rPr>
      <w:rFonts w:eastAsia="黑体"/>
      <w:color w:val="490C6E"/>
      <w:kern w:val="2"/>
      <w:sz w:val="18"/>
      <w:szCs w:val="18"/>
    </w:rPr>
  </w:style>
  <w:style w:type="character" w:customStyle="1" w:styleId="3Char1">
    <w:name w:val="标题 3 Char1"/>
    <w:rsid w:val="0042497F"/>
    <w:rPr>
      <w:rFonts w:ascii="Arial" w:eastAsia="黑体" w:hAnsi="Arial"/>
      <w:b/>
      <w:bCs/>
      <w:kern w:val="2"/>
      <w:sz w:val="21"/>
      <w:szCs w:val="21"/>
      <w:lang w:val="en-US" w:eastAsia="zh-CN" w:bidi="ar-SA"/>
    </w:rPr>
  </w:style>
  <w:style w:type="paragraph" w:styleId="27">
    <w:name w:val="List Bullet 2"/>
    <w:basedOn w:val="a1"/>
    <w:rsid w:val="0042497F"/>
    <w:pPr>
      <w:tabs>
        <w:tab w:val="num" w:pos="425"/>
      </w:tabs>
      <w:ind w:left="425" w:hanging="425"/>
    </w:pPr>
  </w:style>
  <w:style w:type="character" w:customStyle="1" w:styleId="CharChar17">
    <w:name w:val="Char Char17"/>
    <w:locked/>
    <w:rsid w:val="0042497F"/>
    <w:rPr>
      <w:rFonts w:ascii="Arial" w:eastAsia="黑体" w:hAnsi="Arial" w:cs="Arial"/>
      <w:kern w:val="2"/>
      <w:sz w:val="18"/>
      <w:szCs w:val="18"/>
      <w:lang w:val="en-US" w:eastAsia="zh-CN" w:bidi="ar-SA"/>
    </w:rPr>
  </w:style>
  <w:style w:type="paragraph" w:customStyle="1" w:styleId="0202">
    <w:name w:val="样式 段前: 0.2 行 段后: 0.2 行"/>
    <w:basedOn w:val="a1"/>
    <w:rsid w:val="0042497F"/>
    <w:pPr>
      <w:spacing w:before="62" w:after="62"/>
    </w:pPr>
    <w:rPr>
      <w:rFonts w:cs="宋体"/>
      <w:kern w:val="0"/>
      <w:szCs w:val="20"/>
    </w:rPr>
  </w:style>
  <w:style w:type="character" w:customStyle="1" w:styleId="description">
    <w:name w:val="description"/>
    <w:rsid w:val="0042497F"/>
  </w:style>
  <w:style w:type="paragraph" w:customStyle="1" w:styleId="reader-word-layerreader-word-s1-21">
    <w:name w:val="reader-word-layer reader-word-s1-21"/>
    <w:basedOn w:val="a1"/>
    <w:rsid w:val="0042497F"/>
    <w:pPr>
      <w:widowControl/>
      <w:spacing w:beforeLines="0" w:beforeAutospacing="1" w:afterLines="0" w:afterAutospacing="1"/>
      <w:jc w:val="left"/>
    </w:pPr>
    <w:rPr>
      <w:rFonts w:ascii="宋体" w:hAnsi="宋体" w:cs="宋体"/>
      <w:kern w:val="0"/>
      <w:sz w:val="24"/>
      <w:szCs w:val="24"/>
    </w:rPr>
  </w:style>
  <w:style w:type="paragraph" w:customStyle="1" w:styleId="reader-word-layerreader-word-s1-4">
    <w:name w:val="reader-word-layer reader-word-s1-4"/>
    <w:basedOn w:val="a1"/>
    <w:rsid w:val="0042497F"/>
    <w:pPr>
      <w:widowControl/>
      <w:spacing w:beforeLines="0" w:beforeAutospacing="1" w:afterLines="0" w:afterAutospacing="1"/>
      <w:jc w:val="left"/>
    </w:pPr>
    <w:rPr>
      <w:rFonts w:ascii="宋体" w:hAnsi="宋体" w:cs="宋体"/>
      <w:kern w:val="0"/>
      <w:sz w:val="24"/>
      <w:szCs w:val="24"/>
    </w:rPr>
  </w:style>
  <w:style w:type="character" w:customStyle="1" w:styleId="2Char2">
    <w:name w:val="正文首行缩进 2 Char"/>
    <w:rsid w:val="0042497F"/>
    <w:rPr>
      <w:rFonts w:eastAsia="宋体"/>
      <w:sz w:val="21"/>
      <w:szCs w:val="21"/>
      <w:lang w:val="en-US" w:eastAsia="zh-CN" w:bidi="ar-SA"/>
    </w:rPr>
  </w:style>
  <w:style w:type="character" w:customStyle="1" w:styleId="32">
    <w:name w:val="标题 3 字符"/>
    <w:rsid w:val="0042497F"/>
    <w:rPr>
      <w:rFonts w:ascii="Arial" w:eastAsia="黑体" w:hAnsi="Arial"/>
      <w:b/>
      <w:bCs/>
      <w:sz w:val="21"/>
      <w:szCs w:val="21"/>
    </w:rPr>
  </w:style>
  <w:style w:type="character" w:customStyle="1" w:styleId="afff6">
    <w:name w:val="题注 字符"/>
    <w:locked/>
    <w:rsid w:val="0042497F"/>
    <w:rPr>
      <w:rFonts w:ascii="Arial" w:eastAsia="黑体" w:hAnsi="Arial" w:cs="Arial"/>
      <w:sz w:val="18"/>
      <w:szCs w:val="18"/>
      <w:lang w:val="en-US" w:eastAsia="zh-CN" w:bidi="ar-SA"/>
    </w:rPr>
  </w:style>
  <w:style w:type="character" w:customStyle="1" w:styleId="28">
    <w:name w:val="正文首行缩进 2 字符"/>
    <w:rsid w:val="0042497F"/>
    <w:rPr>
      <w:rFonts w:eastAsia="宋体"/>
      <w:sz w:val="21"/>
      <w:szCs w:val="21"/>
      <w:lang w:val="en-US" w:eastAsia="zh-CN" w:bidi="ar-SA"/>
    </w:rPr>
  </w:style>
  <w:style w:type="character" w:customStyle="1" w:styleId="2Char">
    <w:name w:val="标题 2 Char"/>
    <w:link w:val="20"/>
    <w:rsid w:val="0042497F"/>
    <w:rPr>
      <w:rFonts w:ascii="Arial" w:eastAsia="黑体" w:hAnsi="Arial"/>
      <w:b/>
      <w:bCs/>
      <w:kern w:val="2"/>
      <w:sz w:val="24"/>
      <w:szCs w:val="24"/>
    </w:rPr>
  </w:style>
  <w:style w:type="character" w:customStyle="1" w:styleId="Char30">
    <w:name w:val="脚注文本 Char3"/>
    <w:link w:val="afff7"/>
    <w:locked/>
    <w:rsid w:val="0042497F"/>
    <w:rPr>
      <w:rFonts w:ascii="Arial" w:eastAsia="黑体" w:hAnsi="Arial" w:cs="Arial"/>
      <w:sz w:val="18"/>
      <w:szCs w:val="18"/>
    </w:rPr>
  </w:style>
  <w:style w:type="character" w:customStyle="1" w:styleId="42">
    <w:name w:val="标题 4 字符"/>
    <w:aliases w:val="条 字符"/>
    <w:rsid w:val="0042497F"/>
    <w:rPr>
      <w:rFonts w:ascii="Arial" w:eastAsia="黑体" w:hAnsi="Arial"/>
      <w:bCs/>
      <w:sz w:val="21"/>
      <w:szCs w:val="21"/>
    </w:rPr>
  </w:style>
  <w:style w:type="character" w:customStyle="1" w:styleId="afff8">
    <w:name w:val="正文文本 字符"/>
    <w:locked/>
    <w:rsid w:val="0042497F"/>
    <w:rPr>
      <w:rFonts w:ascii="宋体" w:eastAsia="宋体" w:hAnsi="宋体"/>
      <w:kern w:val="2"/>
      <w:sz w:val="21"/>
      <w:szCs w:val="21"/>
      <w:lang w:val="en-US" w:eastAsia="zh-CN" w:bidi="ar-SA"/>
    </w:rPr>
  </w:style>
  <w:style w:type="character" w:customStyle="1" w:styleId="afff9">
    <w:name w:val="批注框文本 字符"/>
    <w:locked/>
    <w:rsid w:val="0042497F"/>
    <w:rPr>
      <w:rFonts w:eastAsia="宋体"/>
      <w:kern w:val="2"/>
      <w:sz w:val="18"/>
      <w:szCs w:val="18"/>
      <w:lang w:val="en-US" w:eastAsia="zh-CN" w:bidi="ar-SA"/>
    </w:rPr>
  </w:style>
  <w:style w:type="character" w:customStyle="1" w:styleId="afffa">
    <w:name w:val="正文缩进 字符"/>
    <w:aliases w:val="四号 字符,特点 字符,表正文 字符,正文非缩进 字符,正文不缩进 字符,正文（首行缩进两字） 字符"/>
    <w:rsid w:val="0042497F"/>
    <w:rPr>
      <w:rFonts w:eastAsia="宋体"/>
      <w:kern w:val="2"/>
      <w:sz w:val="21"/>
      <w:lang w:val="en-US" w:eastAsia="zh-CN" w:bidi="ar-SA"/>
    </w:rPr>
  </w:style>
  <w:style w:type="character" w:customStyle="1" w:styleId="CharChar16">
    <w:name w:val="Char Char16"/>
    <w:locked/>
    <w:rsid w:val="0042497F"/>
    <w:rPr>
      <w:rFonts w:ascii="Arial" w:eastAsia="黑体" w:hAnsi="Arial" w:cs="Arial"/>
      <w:sz w:val="18"/>
      <w:szCs w:val="18"/>
      <w:lang w:val="en-US" w:eastAsia="zh-CN" w:bidi="ar-SA"/>
    </w:rPr>
  </w:style>
  <w:style w:type="character" w:customStyle="1" w:styleId="CharChar15">
    <w:name w:val="Char Char15"/>
    <w:rsid w:val="0042497F"/>
    <w:rPr>
      <w:sz w:val="21"/>
      <w:szCs w:val="21"/>
      <w:lang w:val="en-US" w:eastAsia="zh-CN" w:bidi="ar-SA"/>
    </w:rPr>
  </w:style>
  <w:style w:type="paragraph" w:customStyle="1" w:styleId="reader-word-layerreader-word-s1-0">
    <w:name w:val="reader-word-layer reader-word-s1-0"/>
    <w:basedOn w:val="a1"/>
    <w:rsid w:val="0042497F"/>
    <w:pPr>
      <w:widowControl/>
      <w:spacing w:beforeLines="0" w:beforeAutospacing="1" w:afterLines="0" w:afterAutospacing="1"/>
      <w:jc w:val="left"/>
    </w:pPr>
    <w:rPr>
      <w:rFonts w:ascii="宋体" w:hAnsi="宋体" w:cs="宋体"/>
      <w:kern w:val="0"/>
      <w:sz w:val="24"/>
      <w:szCs w:val="24"/>
    </w:rPr>
  </w:style>
  <w:style w:type="paragraph" w:customStyle="1" w:styleId="reader-word-layerreader-word-s2-13">
    <w:name w:val="reader-word-layer reader-word-s2-13"/>
    <w:basedOn w:val="a1"/>
    <w:rsid w:val="0042497F"/>
    <w:pPr>
      <w:widowControl/>
      <w:spacing w:beforeLines="0" w:beforeAutospacing="1" w:afterLines="0" w:afterAutospacing="1"/>
      <w:jc w:val="left"/>
    </w:pPr>
    <w:rPr>
      <w:rFonts w:ascii="宋体" w:hAnsi="宋体" w:cs="宋体"/>
      <w:kern w:val="0"/>
      <w:sz w:val="24"/>
      <w:szCs w:val="24"/>
    </w:rPr>
  </w:style>
  <w:style w:type="paragraph" w:customStyle="1" w:styleId="reader-word-layerreader-word-s3-13">
    <w:name w:val="reader-word-layer reader-word-s3-13"/>
    <w:basedOn w:val="a1"/>
    <w:rsid w:val="0042497F"/>
    <w:pPr>
      <w:widowControl/>
      <w:spacing w:beforeLines="0" w:beforeAutospacing="1" w:afterLines="0" w:afterAutospacing="1"/>
      <w:jc w:val="left"/>
    </w:pPr>
    <w:rPr>
      <w:rFonts w:ascii="宋体" w:hAnsi="宋体" w:cs="宋体"/>
      <w:kern w:val="0"/>
      <w:sz w:val="24"/>
      <w:szCs w:val="24"/>
    </w:rPr>
  </w:style>
  <w:style w:type="paragraph" w:customStyle="1" w:styleId="reader-word-layerreader-word-s3-15">
    <w:name w:val="reader-word-layer reader-word-s3-15"/>
    <w:basedOn w:val="a1"/>
    <w:rsid w:val="0042497F"/>
    <w:pPr>
      <w:widowControl/>
      <w:spacing w:beforeLines="0" w:beforeAutospacing="1" w:afterLines="0" w:afterAutospacing="1"/>
      <w:jc w:val="left"/>
    </w:pPr>
    <w:rPr>
      <w:rFonts w:ascii="宋体" w:hAnsi="宋体" w:cs="宋体"/>
      <w:kern w:val="0"/>
      <w:sz w:val="24"/>
      <w:szCs w:val="24"/>
    </w:rPr>
  </w:style>
  <w:style w:type="paragraph" w:customStyle="1" w:styleId="reader-word-layerreader-word-s3-16">
    <w:name w:val="reader-word-layer reader-word-s3-16"/>
    <w:basedOn w:val="a1"/>
    <w:rsid w:val="0042497F"/>
    <w:pPr>
      <w:widowControl/>
      <w:spacing w:beforeLines="0" w:beforeAutospacing="1" w:afterLines="0" w:afterAutospacing="1"/>
      <w:jc w:val="left"/>
    </w:pPr>
    <w:rPr>
      <w:rFonts w:ascii="宋体" w:hAnsi="宋体" w:cs="宋体"/>
      <w:kern w:val="0"/>
      <w:sz w:val="24"/>
      <w:szCs w:val="24"/>
    </w:rPr>
  </w:style>
  <w:style w:type="paragraph" w:customStyle="1" w:styleId="reader-word-layerreader-word-s3-9">
    <w:name w:val="reader-word-layer reader-word-s3-9"/>
    <w:basedOn w:val="a1"/>
    <w:rsid w:val="0042497F"/>
    <w:pPr>
      <w:widowControl/>
      <w:spacing w:beforeLines="0" w:beforeAutospacing="1" w:afterLines="0" w:afterAutospacing="1"/>
      <w:jc w:val="left"/>
    </w:pPr>
    <w:rPr>
      <w:rFonts w:ascii="宋体" w:hAnsi="宋体" w:cs="宋体"/>
      <w:kern w:val="0"/>
      <w:sz w:val="24"/>
      <w:szCs w:val="24"/>
    </w:rPr>
  </w:style>
  <w:style w:type="paragraph" w:customStyle="1" w:styleId="reader-word-layerreader-word-s4-6">
    <w:name w:val="reader-word-layer reader-word-s4-6"/>
    <w:basedOn w:val="a1"/>
    <w:rsid w:val="0042497F"/>
    <w:pPr>
      <w:widowControl/>
      <w:spacing w:beforeLines="0" w:beforeAutospacing="1" w:afterLines="0" w:afterAutospacing="1"/>
      <w:jc w:val="left"/>
    </w:pPr>
    <w:rPr>
      <w:rFonts w:ascii="宋体" w:hAnsi="宋体" w:cs="宋体"/>
      <w:kern w:val="0"/>
      <w:sz w:val="24"/>
      <w:szCs w:val="24"/>
    </w:rPr>
  </w:style>
  <w:style w:type="paragraph" w:customStyle="1" w:styleId="reader-word-layerreader-word-s4-2reader-word-s4-5">
    <w:name w:val="reader-word-layer reader-word-s4-2 reader-word-s4-5"/>
    <w:basedOn w:val="a1"/>
    <w:rsid w:val="0042497F"/>
    <w:pPr>
      <w:widowControl/>
      <w:spacing w:beforeLines="0" w:beforeAutospacing="1" w:afterLines="0" w:afterAutospacing="1"/>
      <w:jc w:val="left"/>
    </w:pPr>
    <w:rPr>
      <w:rFonts w:ascii="宋体" w:hAnsi="宋体" w:cs="宋体"/>
      <w:kern w:val="0"/>
      <w:sz w:val="24"/>
      <w:szCs w:val="24"/>
    </w:rPr>
  </w:style>
  <w:style w:type="paragraph" w:customStyle="1" w:styleId="reader-word-layerreader-word-s4-6reader-word-s4-8">
    <w:name w:val="reader-word-layer reader-word-s4-6 reader-word-s4-8"/>
    <w:basedOn w:val="a1"/>
    <w:rsid w:val="0042497F"/>
    <w:pPr>
      <w:widowControl/>
      <w:spacing w:beforeLines="0" w:beforeAutospacing="1" w:afterLines="0" w:afterAutospacing="1"/>
      <w:jc w:val="left"/>
    </w:pPr>
    <w:rPr>
      <w:rFonts w:ascii="宋体" w:hAnsi="宋体" w:cs="宋体"/>
      <w:kern w:val="0"/>
      <w:sz w:val="24"/>
      <w:szCs w:val="24"/>
    </w:rPr>
  </w:style>
  <w:style w:type="paragraph" w:customStyle="1" w:styleId="reader-word-layerreader-word-s4-9">
    <w:name w:val="reader-word-layer reader-word-s4-9"/>
    <w:basedOn w:val="a1"/>
    <w:rsid w:val="0042497F"/>
    <w:pPr>
      <w:widowControl/>
      <w:spacing w:beforeLines="0" w:beforeAutospacing="1" w:afterLines="0" w:afterAutospacing="1"/>
      <w:jc w:val="left"/>
    </w:pPr>
    <w:rPr>
      <w:rFonts w:ascii="宋体" w:hAnsi="宋体" w:cs="宋体"/>
      <w:kern w:val="0"/>
      <w:sz w:val="24"/>
      <w:szCs w:val="24"/>
    </w:rPr>
  </w:style>
  <w:style w:type="paragraph" w:customStyle="1" w:styleId="reader-word-layerreader-word-s4-0">
    <w:name w:val="reader-word-layer reader-word-s4-0"/>
    <w:basedOn w:val="a1"/>
    <w:rsid w:val="0042497F"/>
    <w:pPr>
      <w:widowControl/>
      <w:spacing w:beforeLines="0" w:beforeAutospacing="1" w:afterLines="0" w:afterAutospacing="1"/>
      <w:jc w:val="left"/>
    </w:pPr>
    <w:rPr>
      <w:rFonts w:ascii="宋体" w:hAnsi="宋体" w:cs="宋体"/>
      <w:kern w:val="0"/>
      <w:sz w:val="24"/>
      <w:szCs w:val="24"/>
    </w:rPr>
  </w:style>
  <w:style w:type="paragraph" w:customStyle="1" w:styleId="reader-word-layerreader-word-s4-10">
    <w:name w:val="reader-word-layer reader-word-s4-10"/>
    <w:basedOn w:val="a1"/>
    <w:rsid w:val="0042497F"/>
    <w:pPr>
      <w:widowControl/>
      <w:spacing w:beforeLines="0" w:beforeAutospacing="1" w:afterLines="0" w:afterAutospacing="1"/>
      <w:jc w:val="left"/>
    </w:pPr>
    <w:rPr>
      <w:rFonts w:ascii="宋体" w:hAnsi="宋体" w:cs="宋体"/>
      <w:kern w:val="0"/>
      <w:sz w:val="24"/>
      <w:szCs w:val="24"/>
    </w:rPr>
  </w:style>
  <w:style w:type="character" w:customStyle="1" w:styleId="CharChar19">
    <w:name w:val="Char Char19"/>
    <w:locked/>
    <w:rsid w:val="0042497F"/>
    <w:rPr>
      <w:rFonts w:ascii="Arial" w:eastAsia="黑体" w:hAnsi="Arial" w:cs="Arial"/>
      <w:sz w:val="18"/>
      <w:szCs w:val="18"/>
      <w:lang w:val="en-US" w:eastAsia="zh-CN" w:bidi="ar-SA"/>
    </w:rPr>
  </w:style>
  <w:style w:type="paragraph" w:styleId="afffb">
    <w:name w:val="List Paragraph"/>
    <w:basedOn w:val="a1"/>
    <w:uiPriority w:val="34"/>
    <w:qFormat/>
    <w:rsid w:val="0042497F"/>
    <w:pPr>
      <w:ind w:firstLineChars="200" w:firstLine="420"/>
    </w:pPr>
    <w:rPr>
      <w:kern w:val="0"/>
    </w:rPr>
  </w:style>
  <w:style w:type="character" w:customStyle="1" w:styleId="CharChar18">
    <w:name w:val="Char Char18"/>
    <w:rsid w:val="0042497F"/>
    <w:rPr>
      <w:sz w:val="21"/>
      <w:szCs w:val="21"/>
      <w:lang w:val="en-US" w:eastAsia="zh-CN" w:bidi="ar-SA"/>
    </w:rPr>
  </w:style>
  <w:style w:type="character" w:customStyle="1" w:styleId="CharChar20">
    <w:name w:val="Char Char20"/>
    <w:locked/>
    <w:rsid w:val="0042497F"/>
    <w:rPr>
      <w:rFonts w:ascii="宋体" w:eastAsia="宋体" w:hAnsi="宋体"/>
      <w:sz w:val="21"/>
      <w:szCs w:val="21"/>
      <w:lang w:val="en-US" w:eastAsia="zh-CN" w:bidi="ar-SA"/>
    </w:rPr>
  </w:style>
  <w:style w:type="character" w:customStyle="1" w:styleId="CharChar21">
    <w:name w:val="Char Char21"/>
    <w:locked/>
    <w:rsid w:val="0042497F"/>
    <w:rPr>
      <w:rFonts w:ascii="Arial" w:eastAsia="黑体" w:hAnsi="Arial"/>
      <w:b/>
      <w:bCs/>
      <w:sz w:val="21"/>
      <w:szCs w:val="21"/>
      <w:lang w:val="en-US" w:eastAsia="zh-CN" w:bidi="ar-SA"/>
    </w:rPr>
  </w:style>
  <w:style w:type="character" w:customStyle="1" w:styleId="CharChar12">
    <w:name w:val="Char Char12"/>
    <w:locked/>
    <w:rsid w:val="0042497F"/>
    <w:rPr>
      <w:rFonts w:ascii="宋体" w:eastAsia="宋体" w:hAnsi="宋体"/>
      <w:kern w:val="2"/>
      <w:sz w:val="21"/>
      <w:szCs w:val="21"/>
      <w:lang w:val="en-US" w:eastAsia="zh-CN" w:bidi="ar-SA"/>
    </w:rPr>
  </w:style>
  <w:style w:type="character" w:customStyle="1" w:styleId="CharChar14">
    <w:name w:val="Char Char14"/>
    <w:locked/>
    <w:rsid w:val="0042497F"/>
    <w:rPr>
      <w:rFonts w:ascii="宋体" w:eastAsia="宋体" w:hAnsi="宋体"/>
      <w:kern w:val="2"/>
      <w:sz w:val="18"/>
      <w:szCs w:val="18"/>
      <w:lang w:val="en-US" w:eastAsia="zh-CN" w:bidi="ar-SA"/>
    </w:rPr>
  </w:style>
  <w:style w:type="character" w:customStyle="1" w:styleId="Char12">
    <w:name w:val="表头 Char1"/>
    <w:rsid w:val="0042497F"/>
    <w:rPr>
      <w:rFonts w:ascii="Arial" w:eastAsia="黑体" w:hAnsi="Arial"/>
      <w:kern w:val="2"/>
      <w:sz w:val="18"/>
      <w:szCs w:val="18"/>
      <w:lang w:bidi="ar-SA"/>
    </w:rPr>
  </w:style>
  <w:style w:type="character" w:customStyle="1" w:styleId="CharChara">
    <w:name w:val="条 Char Char"/>
    <w:rsid w:val="0042497F"/>
    <w:rPr>
      <w:rFonts w:ascii="Arial" w:eastAsia="黑体" w:hAnsi="Arial"/>
      <w:kern w:val="2"/>
      <w:sz w:val="21"/>
      <w:szCs w:val="21"/>
      <w:lang w:val="en-US" w:eastAsia="zh-CN" w:bidi="ar-SA"/>
    </w:rPr>
  </w:style>
  <w:style w:type="paragraph" w:customStyle="1" w:styleId="33">
    <w:name w:val="附录3"/>
    <w:next w:val="a1"/>
    <w:rsid w:val="0042497F"/>
    <w:pPr>
      <w:tabs>
        <w:tab w:val="num" w:pos="360"/>
      </w:tabs>
      <w:spacing w:before="120" w:after="120"/>
      <w:outlineLvl w:val="2"/>
    </w:pPr>
    <w:rPr>
      <w:rFonts w:ascii="Arial" w:eastAsia="黑体" w:hAnsi="Arial"/>
      <w:b/>
      <w:kern w:val="2"/>
      <w:sz w:val="21"/>
      <w:szCs w:val="21"/>
    </w:rPr>
  </w:style>
  <w:style w:type="paragraph" w:styleId="19">
    <w:name w:val="index 1"/>
    <w:basedOn w:val="a1"/>
    <w:next w:val="a1"/>
    <w:autoRedefine/>
    <w:rsid w:val="0042497F"/>
    <w:rPr>
      <w:kern w:val="0"/>
    </w:rPr>
  </w:style>
  <w:style w:type="paragraph" w:styleId="afffc">
    <w:name w:val="index heading"/>
    <w:basedOn w:val="a1"/>
    <w:next w:val="a1"/>
    <w:rsid w:val="0042497F"/>
    <w:rPr>
      <w:rFonts w:ascii="Arial" w:hAnsi="Arial" w:cs="Arial"/>
      <w:b/>
      <w:bCs/>
    </w:rPr>
  </w:style>
  <w:style w:type="paragraph" w:customStyle="1" w:styleId="29">
    <w:name w:val="附录2"/>
    <w:next w:val="a1"/>
    <w:rsid w:val="0042497F"/>
    <w:pPr>
      <w:keepNext/>
      <w:tabs>
        <w:tab w:val="num" w:pos="578"/>
      </w:tabs>
      <w:spacing w:before="120" w:after="120"/>
      <w:outlineLvl w:val="1"/>
    </w:pPr>
    <w:rPr>
      <w:rFonts w:ascii="Arial" w:eastAsia="黑体" w:hAnsi="Arial" w:cs="Arial"/>
      <w:b/>
      <w:kern w:val="2"/>
      <w:sz w:val="24"/>
      <w:szCs w:val="24"/>
    </w:rPr>
  </w:style>
  <w:style w:type="paragraph" w:customStyle="1" w:styleId="afffd">
    <w:name w:val="本文题目"/>
    <w:next w:val="a1"/>
    <w:semiHidden/>
    <w:rsid w:val="0042497F"/>
    <w:rPr>
      <w:rFonts w:ascii="Arial" w:eastAsia="黑体" w:hAnsi="Arial" w:cs="Arial"/>
      <w:b/>
      <w:color w:val="025328"/>
      <w:kern w:val="2"/>
      <w:sz w:val="48"/>
      <w:szCs w:val="48"/>
    </w:rPr>
  </w:style>
  <w:style w:type="paragraph" w:customStyle="1" w:styleId="afffe">
    <w:name w:val="部门"/>
    <w:next w:val="a1"/>
    <w:semiHidden/>
    <w:rsid w:val="0042497F"/>
    <w:rPr>
      <w:rFonts w:ascii="Arial" w:eastAsia="黑体" w:hAnsi="Arial" w:cs="Arial"/>
      <w:b/>
      <w:color w:val="025328"/>
      <w:kern w:val="2"/>
      <w:sz w:val="24"/>
      <w:szCs w:val="24"/>
    </w:rPr>
  </w:style>
  <w:style w:type="paragraph" w:customStyle="1" w:styleId="affff">
    <w:name w:val="版本号"/>
    <w:link w:val="Charf7"/>
    <w:semiHidden/>
    <w:rsid w:val="0042497F"/>
    <w:rPr>
      <w:rFonts w:ascii="Arial" w:eastAsia="黑体" w:hAnsi="Arial" w:cs="Arial"/>
      <w:color w:val="025328"/>
      <w:kern w:val="2"/>
      <w:sz w:val="18"/>
      <w:szCs w:val="18"/>
    </w:rPr>
  </w:style>
  <w:style w:type="character" w:customStyle="1" w:styleId="Charf7">
    <w:name w:val="版本号 Char"/>
    <w:link w:val="affff"/>
    <w:semiHidden/>
    <w:rsid w:val="0042497F"/>
    <w:rPr>
      <w:rFonts w:ascii="Arial" w:eastAsia="黑体" w:hAnsi="Arial" w:cs="Arial"/>
      <w:color w:val="025328"/>
      <w:kern w:val="2"/>
      <w:sz w:val="18"/>
      <w:szCs w:val="18"/>
    </w:rPr>
  </w:style>
  <w:style w:type="paragraph" w:customStyle="1" w:styleId="affff0">
    <w:name w:val="手册类型"/>
    <w:semiHidden/>
    <w:rsid w:val="0042497F"/>
    <w:pPr>
      <w:jc w:val="right"/>
    </w:pPr>
    <w:rPr>
      <w:rFonts w:ascii="Arial" w:eastAsia="黑体" w:hAnsi="Arial" w:cs="Arial"/>
      <w:b/>
      <w:color w:val="025328"/>
      <w:kern w:val="2"/>
      <w:sz w:val="21"/>
      <w:szCs w:val="21"/>
    </w:rPr>
  </w:style>
  <w:style w:type="paragraph" w:customStyle="1" w:styleId="affff1">
    <w:name w:val="公司名称"/>
    <w:semiHidden/>
    <w:rsid w:val="0042497F"/>
    <w:rPr>
      <w:rFonts w:ascii="Arial" w:eastAsia="黑体" w:hAnsi="Arial" w:cs="Arial"/>
      <w:kern w:val="2"/>
      <w:sz w:val="21"/>
      <w:szCs w:val="21"/>
    </w:rPr>
  </w:style>
  <w:style w:type="paragraph" w:customStyle="1" w:styleId="2a">
    <w:name w:val="页眉2"/>
    <w:link w:val="2Char3"/>
    <w:semiHidden/>
    <w:rsid w:val="0042497F"/>
    <w:rPr>
      <w:rFonts w:ascii="Arial" w:eastAsia="黑体" w:hAnsi="Arial" w:cs="Arial"/>
      <w:b/>
      <w:color w:val="025328"/>
      <w:kern w:val="2"/>
      <w:sz w:val="21"/>
      <w:szCs w:val="21"/>
    </w:rPr>
  </w:style>
  <w:style w:type="character" w:customStyle="1" w:styleId="2Char3">
    <w:name w:val="页眉2 Char"/>
    <w:link w:val="2a"/>
    <w:semiHidden/>
    <w:rsid w:val="0042497F"/>
    <w:rPr>
      <w:rFonts w:ascii="Arial" w:eastAsia="黑体" w:hAnsi="Arial" w:cs="Arial"/>
      <w:b/>
      <w:color w:val="025328"/>
      <w:kern w:val="2"/>
      <w:sz w:val="21"/>
      <w:szCs w:val="21"/>
    </w:rPr>
  </w:style>
  <w:style w:type="paragraph" w:customStyle="1" w:styleId="1a">
    <w:name w:val="页眉1"/>
    <w:link w:val="1Char2"/>
    <w:semiHidden/>
    <w:rsid w:val="0042497F"/>
    <w:pPr>
      <w:pBdr>
        <w:bottom w:val="single" w:sz="8" w:space="1" w:color="025328"/>
      </w:pBdr>
      <w:jc w:val="right"/>
    </w:pPr>
    <w:rPr>
      <w:rFonts w:ascii="Arial" w:eastAsia="黑体" w:hAnsi="Arial" w:cs="Arial"/>
      <w:b/>
      <w:color w:val="025328"/>
      <w:kern w:val="2"/>
      <w:sz w:val="30"/>
      <w:szCs w:val="30"/>
    </w:rPr>
  </w:style>
  <w:style w:type="character" w:customStyle="1" w:styleId="1Char2">
    <w:name w:val="页眉1 Char"/>
    <w:link w:val="1a"/>
    <w:semiHidden/>
    <w:rsid w:val="0042497F"/>
    <w:rPr>
      <w:rFonts w:ascii="Arial" w:eastAsia="黑体" w:hAnsi="Arial" w:cs="Arial"/>
      <w:b/>
      <w:color w:val="025328"/>
      <w:kern w:val="2"/>
      <w:sz w:val="30"/>
      <w:szCs w:val="30"/>
    </w:rPr>
  </w:style>
  <w:style w:type="paragraph" w:customStyle="1" w:styleId="34">
    <w:name w:val="页眉3"/>
    <w:link w:val="3Char0"/>
    <w:semiHidden/>
    <w:rsid w:val="0042497F"/>
    <w:pPr>
      <w:jc w:val="right"/>
    </w:pPr>
    <w:rPr>
      <w:rFonts w:ascii="Arial" w:eastAsia="黑体" w:hAnsi="Arial"/>
      <w:color w:val="025328"/>
      <w:kern w:val="2"/>
      <w:sz w:val="18"/>
      <w:szCs w:val="18"/>
    </w:rPr>
  </w:style>
  <w:style w:type="character" w:customStyle="1" w:styleId="3Char0">
    <w:name w:val="页眉3 Char"/>
    <w:link w:val="34"/>
    <w:semiHidden/>
    <w:rsid w:val="0042497F"/>
    <w:rPr>
      <w:rFonts w:ascii="Arial" w:eastAsia="黑体" w:hAnsi="Arial"/>
      <w:color w:val="025328"/>
      <w:kern w:val="2"/>
      <w:sz w:val="18"/>
      <w:szCs w:val="18"/>
    </w:rPr>
  </w:style>
  <w:style w:type="character" w:customStyle="1" w:styleId="Charf8">
    <w:name w:val="注 Char"/>
    <w:rsid w:val="0042497F"/>
    <w:rPr>
      <w:rFonts w:eastAsia="楷体_GB2312"/>
      <w:kern w:val="2"/>
      <w:sz w:val="18"/>
      <w:szCs w:val="18"/>
      <w:lang w:bidi="ar-SA"/>
    </w:rPr>
  </w:style>
  <w:style w:type="paragraph" w:customStyle="1" w:styleId="affff2">
    <w:name w:val="英文手册类型"/>
    <w:semiHidden/>
    <w:rsid w:val="0042497F"/>
    <w:pPr>
      <w:spacing w:line="0" w:lineRule="atLeast"/>
    </w:pPr>
    <w:rPr>
      <w:rFonts w:ascii="Verdana" w:eastAsia="黑体" w:hAnsi="Verdana"/>
      <w:b/>
      <w:color w:val="FFFFFF"/>
      <w:kern w:val="2"/>
      <w:sz w:val="13"/>
      <w:szCs w:val="13"/>
    </w:rPr>
  </w:style>
  <w:style w:type="paragraph" w:customStyle="1" w:styleId="affff3">
    <w:name w:val="画布图片"/>
    <w:semiHidden/>
    <w:rsid w:val="0042497F"/>
    <w:rPr>
      <w:kern w:val="2"/>
      <w:sz w:val="21"/>
      <w:szCs w:val="21"/>
    </w:rPr>
  </w:style>
  <w:style w:type="paragraph" w:customStyle="1" w:styleId="affff4">
    <w:name w:val="销售与服务网络"/>
    <w:semiHidden/>
    <w:rsid w:val="0042497F"/>
    <w:pPr>
      <w:keepNext/>
      <w:pageBreakBefore/>
      <w:spacing w:beforeLines="50" w:afterLines="100"/>
      <w:jc w:val="center"/>
    </w:pPr>
    <w:rPr>
      <w:rFonts w:ascii="Arial" w:eastAsia="黑体" w:hAnsi="Arial"/>
      <w:b/>
      <w:kern w:val="2"/>
      <w:sz w:val="30"/>
      <w:szCs w:val="30"/>
    </w:rPr>
  </w:style>
  <w:style w:type="paragraph" w:customStyle="1" w:styleId="affff5">
    <w:name w:val="公司"/>
    <w:semiHidden/>
    <w:rsid w:val="0042497F"/>
    <w:pPr>
      <w:spacing w:before="78" w:after="78"/>
    </w:pPr>
    <w:rPr>
      <w:rFonts w:ascii="Arial" w:eastAsia="黑体" w:hAnsi="Arial" w:cs="Gill Sans Std"/>
      <w:b/>
      <w:bCs/>
      <w:color w:val="003300"/>
      <w:sz w:val="24"/>
      <w:szCs w:val="24"/>
    </w:rPr>
  </w:style>
  <w:style w:type="paragraph" w:customStyle="1" w:styleId="affff6">
    <w:name w:val="地址等"/>
    <w:link w:val="Charf9"/>
    <w:rsid w:val="0042497F"/>
    <w:rPr>
      <w:rFonts w:eastAsia="黑体"/>
      <w:kern w:val="2"/>
      <w:sz w:val="18"/>
      <w:szCs w:val="18"/>
    </w:rPr>
  </w:style>
  <w:style w:type="character" w:customStyle="1" w:styleId="Charf9">
    <w:name w:val="地址等 Char"/>
    <w:link w:val="affff6"/>
    <w:rsid w:val="0042497F"/>
    <w:rPr>
      <w:rFonts w:eastAsia="黑体"/>
      <w:kern w:val="2"/>
      <w:sz w:val="18"/>
      <w:szCs w:val="18"/>
    </w:rPr>
  </w:style>
  <w:style w:type="paragraph" w:customStyle="1" w:styleId="affff7">
    <w:name w:val="分公司"/>
    <w:rsid w:val="0042497F"/>
    <w:pPr>
      <w:widowControl w:val="0"/>
      <w:spacing w:afterLines="25"/>
      <w:jc w:val="both"/>
    </w:pPr>
    <w:rPr>
      <w:rFonts w:eastAsia="黑体"/>
      <w:color w:val="003300"/>
      <w:kern w:val="2"/>
      <w:sz w:val="21"/>
      <w:szCs w:val="21"/>
    </w:rPr>
  </w:style>
  <w:style w:type="paragraph" w:customStyle="1" w:styleId="affff8">
    <w:name w:val="技术支持"/>
    <w:semiHidden/>
    <w:rsid w:val="0042497F"/>
    <w:pPr>
      <w:spacing w:before="78" w:after="78"/>
    </w:pPr>
    <w:rPr>
      <w:rFonts w:ascii="Arial" w:eastAsia="黑体" w:hAnsi="Arial"/>
      <w:b/>
      <w:color w:val="003300"/>
      <w:kern w:val="2"/>
      <w:sz w:val="21"/>
      <w:szCs w:val="21"/>
    </w:rPr>
  </w:style>
  <w:style w:type="character" w:customStyle="1" w:styleId="CharCharb">
    <w:name w:val="地址等 Char Char"/>
    <w:semiHidden/>
    <w:locked/>
    <w:rsid w:val="0042497F"/>
    <w:rPr>
      <w:rFonts w:eastAsia="黑体"/>
      <w:kern w:val="2"/>
      <w:sz w:val="18"/>
      <w:szCs w:val="18"/>
    </w:rPr>
  </w:style>
  <w:style w:type="character" w:customStyle="1" w:styleId="CharCharc">
    <w:name w:val="网址 Char Char"/>
    <w:semiHidden/>
    <w:locked/>
    <w:rsid w:val="0042497F"/>
    <w:rPr>
      <w:rFonts w:eastAsia="黑体"/>
      <w:color w:val="025D28"/>
      <w:kern w:val="2"/>
      <w:sz w:val="18"/>
      <w:szCs w:val="18"/>
    </w:rPr>
  </w:style>
  <w:style w:type="paragraph" w:styleId="afff7">
    <w:name w:val="footnote text"/>
    <w:basedOn w:val="a1"/>
    <w:link w:val="Char30"/>
    <w:rsid w:val="0042497F"/>
    <w:pPr>
      <w:snapToGrid w:val="0"/>
      <w:jc w:val="left"/>
    </w:pPr>
    <w:rPr>
      <w:rFonts w:ascii="Arial" w:eastAsia="黑体" w:hAnsi="Arial" w:cs="Arial"/>
      <w:kern w:val="0"/>
      <w:sz w:val="18"/>
      <w:szCs w:val="18"/>
    </w:rPr>
  </w:style>
  <w:style w:type="character" w:customStyle="1" w:styleId="Charfa">
    <w:name w:val="脚注文本 Char"/>
    <w:uiPriority w:val="99"/>
    <w:rsid w:val="0042497F"/>
    <w:rPr>
      <w:kern w:val="2"/>
      <w:sz w:val="18"/>
      <w:szCs w:val="18"/>
    </w:rPr>
  </w:style>
  <w:style w:type="character" w:styleId="affff9">
    <w:name w:val="footnote reference"/>
    <w:rsid w:val="0042497F"/>
    <w:rPr>
      <w:vertAlign w:val="superscript"/>
    </w:rPr>
  </w:style>
  <w:style w:type="table" w:styleId="affffa">
    <w:name w:val="Table Theme"/>
    <w:basedOn w:val="a3"/>
    <w:rsid w:val="0042497F"/>
    <w:pPr>
      <w:widowControl w:val="0"/>
      <w:spacing w:beforeLines="20" w:afterLines="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line-content2">
    <w:name w:val="headline-content2"/>
    <w:rsid w:val="0042497F"/>
  </w:style>
  <w:style w:type="paragraph" w:customStyle="1" w:styleId="074">
    <w:name w:val="0.74正文"/>
    <w:basedOn w:val="a1"/>
    <w:rsid w:val="0042497F"/>
    <w:pPr>
      <w:spacing w:before="62" w:after="62"/>
      <w:ind w:left="420" w:firstLine="420"/>
    </w:pPr>
  </w:style>
  <w:style w:type="character" w:customStyle="1" w:styleId="2Char20">
    <w:name w:val="正文首行缩进 2 Char2"/>
    <w:rsid w:val="0042497F"/>
    <w:rPr>
      <w:sz w:val="21"/>
      <w:szCs w:val="21"/>
      <w:lang w:val="en-US" w:eastAsia="zh-CN" w:bidi="ar-SA"/>
    </w:rPr>
  </w:style>
  <w:style w:type="character" w:customStyle="1" w:styleId="Char31">
    <w:name w:val="题注 Char3"/>
    <w:locked/>
    <w:rsid w:val="0042497F"/>
    <w:rPr>
      <w:rFonts w:ascii="Arial" w:eastAsia="黑体" w:hAnsi="Arial" w:cs="Arial"/>
      <w:sz w:val="18"/>
      <w:szCs w:val="18"/>
      <w:lang w:val="en-US" w:eastAsia="zh-CN" w:bidi="ar-SA"/>
    </w:rPr>
  </w:style>
  <w:style w:type="character" w:customStyle="1" w:styleId="3Char2">
    <w:name w:val="标题 3 Char2"/>
    <w:rsid w:val="0042497F"/>
    <w:rPr>
      <w:rFonts w:ascii="Arial" w:eastAsia="黑体" w:hAnsi="Arial"/>
      <w:b/>
      <w:bCs/>
      <w:sz w:val="21"/>
      <w:szCs w:val="21"/>
      <w:lang w:val="en-US" w:eastAsia="zh-CN" w:bidi="ar-SA"/>
    </w:rPr>
  </w:style>
  <w:style w:type="table" w:styleId="1b">
    <w:name w:val="Table Grid 1"/>
    <w:basedOn w:val="a3"/>
    <w:rsid w:val="0042497F"/>
    <w:pPr>
      <w:widowControl w:val="0"/>
      <w:spacing w:beforeLines="20" w:afterLines="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reprocessor">
    <w:name w:val="preprocessor"/>
    <w:rsid w:val="0042497F"/>
  </w:style>
  <w:style w:type="character" w:customStyle="1" w:styleId="CharChar26">
    <w:name w:val="Char Char26"/>
    <w:locked/>
    <w:rsid w:val="0042497F"/>
    <w:rPr>
      <w:rFonts w:ascii="Arial" w:eastAsia="黑体" w:hAnsi="Arial"/>
      <w:b/>
      <w:bCs/>
      <w:sz w:val="21"/>
      <w:szCs w:val="21"/>
      <w:lang w:val="en-US" w:eastAsia="zh-CN" w:bidi="ar-SA"/>
    </w:rPr>
  </w:style>
  <w:style w:type="character" w:customStyle="1" w:styleId="CharChar1a">
    <w:name w:val="条 Char Char1"/>
    <w:locked/>
    <w:rsid w:val="0042497F"/>
    <w:rPr>
      <w:rFonts w:ascii="Arial" w:eastAsia="黑体" w:hAnsi="Arial"/>
      <w:bCs/>
      <w:sz w:val="21"/>
      <w:szCs w:val="21"/>
      <w:lang w:val="en-US" w:eastAsia="zh-CN" w:bidi="ar-SA"/>
    </w:rPr>
  </w:style>
  <w:style w:type="character" w:customStyle="1" w:styleId="CharChar25">
    <w:name w:val="Char Char25"/>
    <w:locked/>
    <w:rsid w:val="0042497F"/>
    <w:rPr>
      <w:rFonts w:ascii="Arial" w:eastAsia="黑体" w:hAnsi="Arial" w:cs="Arial"/>
      <w:sz w:val="18"/>
      <w:szCs w:val="18"/>
      <w:lang w:val="en-US" w:eastAsia="zh-CN" w:bidi="ar-SA"/>
    </w:rPr>
  </w:style>
  <w:style w:type="character" w:customStyle="1" w:styleId="CharChar22">
    <w:name w:val="Char Char22"/>
    <w:locked/>
    <w:rsid w:val="0042497F"/>
    <w:rPr>
      <w:rFonts w:ascii="宋体" w:eastAsia="宋体" w:hAnsi="宋体"/>
      <w:kern w:val="2"/>
      <w:sz w:val="21"/>
      <w:szCs w:val="21"/>
      <w:lang w:val="en-US" w:eastAsia="zh-CN" w:bidi="ar-SA"/>
    </w:rPr>
  </w:style>
  <w:style w:type="character" w:customStyle="1" w:styleId="CharChar24">
    <w:name w:val="Char Char24"/>
    <w:locked/>
    <w:rsid w:val="0042497F"/>
    <w:rPr>
      <w:rFonts w:ascii="宋体" w:eastAsia="宋体" w:hAnsi="宋体"/>
      <w:sz w:val="21"/>
      <w:szCs w:val="21"/>
      <w:lang w:val="en-US" w:eastAsia="zh-CN" w:bidi="ar-SA"/>
    </w:rPr>
  </w:style>
  <w:style w:type="character" w:customStyle="1" w:styleId="CharChar23">
    <w:name w:val="Char Char23"/>
    <w:locked/>
    <w:rsid w:val="0042497F"/>
    <w:rPr>
      <w:rFonts w:ascii="宋体" w:eastAsia="宋体" w:hAnsi="宋体"/>
      <w:kern w:val="2"/>
      <w:sz w:val="18"/>
      <w:szCs w:val="18"/>
      <w:lang w:val="en-US" w:eastAsia="zh-CN" w:bidi="ar-SA"/>
    </w:rPr>
  </w:style>
  <w:style w:type="character" w:customStyle="1" w:styleId="CharChar31">
    <w:name w:val="Char Char31"/>
    <w:rsid w:val="0042497F"/>
    <w:rPr>
      <w:rFonts w:ascii="Arial" w:eastAsia="黑体" w:hAnsi="Arial"/>
      <w:b/>
      <w:bCs/>
      <w:sz w:val="21"/>
      <w:szCs w:val="21"/>
    </w:rPr>
  </w:style>
  <w:style w:type="character" w:customStyle="1" w:styleId="CharChar27">
    <w:name w:val="条 Char Char2"/>
    <w:rsid w:val="0042497F"/>
    <w:rPr>
      <w:rFonts w:ascii="Arial" w:eastAsia="黑体" w:hAnsi="Arial"/>
      <w:bCs/>
      <w:sz w:val="21"/>
      <w:szCs w:val="21"/>
    </w:rPr>
  </w:style>
  <w:style w:type="character" w:customStyle="1" w:styleId="6Char2">
    <w:name w:val="标题 6 Char2"/>
    <w:link w:val="6"/>
    <w:rsid w:val="0042497F"/>
    <w:rPr>
      <w:rFonts w:ascii="Arial" w:eastAsia="黑体" w:hAnsi="Arial"/>
      <w:b/>
      <w:bCs/>
      <w:kern w:val="2"/>
      <w:sz w:val="24"/>
      <w:szCs w:val="21"/>
    </w:rPr>
  </w:style>
  <w:style w:type="character" w:customStyle="1" w:styleId="7Char2">
    <w:name w:val="标题 7 Char2"/>
    <w:link w:val="70"/>
    <w:rsid w:val="0042497F"/>
    <w:rPr>
      <w:b/>
      <w:bCs/>
      <w:kern w:val="2"/>
      <w:sz w:val="24"/>
      <w:szCs w:val="21"/>
    </w:rPr>
  </w:style>
  <w:style w:type="character" w:customStyle="1" w:styleId="8Char2">
    <w:name w:val="标题 8 Char2"/>
    <w:link w:val="8"/>
    <w:rsid w:val="0042497F"/>
    <w:rPr>
      <w:rFonts w:ascii="Arial" w:eastAsia="黑体" w:hAnsi="Arial"/>
      <w:kern w:val="2"/>
      <w:sz w:val="24"/>
      <w:szCs w:val="21"/>
    </w:rPr>
  </w:style>
  <w:style w:type="character" w:customStyle="1" w:styleId="9Char2">
    <w:name w:val="标题 9 Char2"/>
    <w:link w:val="9"/>
    <w:rsid w:val="0042497F"/>
    <w:rPr>
      <w:rFonts w:ascii="Arial" w:eastAsia="黑体" w:hAnsi="Arial"/>
      <w:kern w:val="2"/>
      <w:sz w:val="21"/>
      <w:szCs w:val="21"/>
    </w:rPr>
  </w:style>
  <w:style w:type="character" w:customStyle="1" w:styleId="Char13">
    <w:name w:val="脚注文本 Char1"/>
    <w:rsid w:val="0042497F"/>
    <w:rPr>
      <w:sz w:val="18"/>
      <w:szCs w:val="18"/>
    </w:rPr>
  </w:style>
  <w:style w:type="character" w:customStyle="1" w:styleId="CharChar32">
    <w:name w:val="Char Char32"/>
    <w:locked/>
    <w:rsid w:val="0042497F"/>
    <w:rPr>
      <w:rFonts w:ascii="Arial" w:eastAsia="黑体" w:hAnsi="Arial" w:cs="Arial"/>
      <w:sz w:val="18"/>
      <w:szCs w:val="18"/>
      <w:lang w:val="en-US" w:eastAsia="zh-CN" w:bidi="ar-SA"/>
    </w:rPr>
  </w:style>
  <w:style w:type="character" w:customStyle="1" w:styleId="CharChar33">
    <w:name w:val="Char Char33"/>
    <w:locked/>
    <w:rsid w:val="0042497F"/>
    <w:rPr>
      <w:rFonts w:ascii="Arial" w:eastAsia="黑体" w:hAnsi="Arial" w:cs="Arial"/>
      <w:sz w:val="18"/>
      <w:szCs w:val="18"/>
      <w:lang w:val="en-US" w:eastAsia="zh-CN" w:bidi="ar-SA"/>
    </w:rPr>
  </w:style>
  <w:style w:type="character" w:customStyle="1" w:styleId="CharChar34">
    <w:name w:val="Char Char34"/>
    <w:locked/>
    <w:rsid w:val="0042497F"/>
    <w:rPr>
      <w:rFonts w:ascii="Arial" w:eastAsia="黑体" w:hAnsi="Arial" w:cs="Arial"/>
      <w:sz w:val="18"/>
      <w:szCs w:val="18"/>
      <w:lang w:val="en-US" w:eastAsia="zh-CN" w:bidi="ar-SA"/>
    </w:rPr>
  </w:style>
  <w:style w:type="paragraph" w:customStyle="1" w:styleId="affffb">
    <w:name w:val="样式 表题 + 加粗"/>
    <w:basedOn w:val="a1"/>
    <w:rsid w:val="0042497F"/>
    <w:pPr>
      <w:spacing w:beforeLines="0" w:afterLines="0"/>
      <w:jc w:val="center"/>
    </w:pPr>
    <w:rPr>
      <w:sz w:val="18"/>
      <w:szCs w:val="18"/>
    </w:rPr>
  </w:style>
  <w:style w:type="character" w:customStyle="1" w:styleId="CharChar39">
    <w:name w:val="Char Char39"/>
    <w:rsid w:val="0042497F"/>
    <w:rPr>
      <w:rFonts w:ascii="Arial" w:eastAsia="黑体" w:hAnsi="Arial"/>
      <w:b/>
      <w:bCs/>
      <w:sz w:val="21"/>
      <w:szCs w:val="21"/>
      <w:lang w:val="en-US" w:eastAsia="zh-CN" w:bidi="ar-SA"/>
    </w:rPr>
  </w:style>
  <w:style w:type="character" w:customStyle="1" w:styleId="CharChar30">
    <w:name w:val="条 Char Char3"/>
    <w:rsid w:val="0042497F"/>
    <w:rPr>
      <w:rFonts w:ascii="Arial" w:eastAsia="黑体" w:hAnsi="Arial"/>
      <w:bCs/>
      <w:sz w:val="21"/>
      <w:szCs w:val="21"/>
      <w:lang w:val="en-US" w:eastAsia="zh-CN" w:bidi="ar-SA"/>
    </w:rPr>
  </w:style>
  <w:style w:type="character" w:customStyle="1" w:styleId="CharChar38">
    <w:name w:val="Char Char38"/>
    <w:rsid w:val="0042497F"/>
    <w:rPr>
      <w:rFonts w:ascii="Arial" w:eastAsia="黑体" w:hAnsi="Arial"/>
      <w:b/>
      <w:bCs/>
      <w:kern w:val="2"/>
      <w:sz w:val="24"/>
      <w:szCs w:val="21"/>
    </w:rPr>
  </w:style>
  <w:style w:type="character" w:customStyle="1" w:styleId="CharChar37">
    <w:name w:val="Char Char37"/>
    <w:rsid w:val="0042497F"/>
    <w:rPr>
      <w:b/>
      <w:bCs/>
      <w:kern w:val="2"/>
      <w:sz w:val="24"/>
      <w:szCs w:val="21"/>
    </w:rPr>
  </w:style>
  <w:style w:type="character" w:customStyle="1" w:styleId="CharChar36">
    <w:name w:val="Char Char36"/>
    <w:rsid w:val="0042497F"/>
    <w:rPr>
      <w:rFonts w:ascii="Arial" w:eastAsia="黑体" w:hAnsi="Arial"/>
      <w:kern w:val="2"/>
      <w:sz w:val="24"/>
      <w:szCs w:val="21"/>
    </w:rPr>
  </w:style>
  <w:style w:type="character" w:customStyle="1" w:styleId="CharChar35">
    <w:name w:val="Char Char35"/>
    <w:rsid w:val="0042497F"/>
    <w:rPr>
      <w:rFonts w:ascii="Arial" w:eastAsia="黑体" w:hAnsi="Arial"/>
      <w:kern w:val="2"/>
      <w:sz w:val="21"/>
      <w:szCs w:val="21"/>
    </w:rPr>
  </w:style>
  <w:style w:type="character" w:customStyle="1" w:styleId="2Char30">
    <w:name w:val="正文首行缩进 2 Char3"/>
    <w:rsid w:val="0042497F"/>
    <w:rPr>
      <w:sz w:val="21"/>
      <w:szCs w:val="21"/>
      <w:lang w:val="en-US" w:eastAsia="zh-CN" w:bidi="ar-SA"/>
    </w:rPr>
  </w:style>
  <w:style w:type="character" w:customStyle="1" w:styleId="Char40">
    <w:name w:val="题注 Char4"/>
    <w:locked/>
    <w:rsid w:val="0042497F"/>
    <w:rPr>
      <w:rFonts w:ascii="Arial" w:eastAsia="黑体" w:hAnsi="Arial" w:cs="Arial"/>
      <w:sz w:val="18"/>
      <w:szCs w:val="18"/>
      <w:lang w:val="en-US" w:eastAsia="zh-CN" w:bidi="ar-SA"/>
    </w:rPr>
  </w:style>
  <w:style w:type="character" w:customStyle="1" w:styleId="CharChar44">
    <w:name w:val="Char Char44"/>
    <w:rsid w:val="0042497F"/>
    <w:rPr>
      <w:rFonts w:ascii="Arial" w:eastAsia="黑体" w:hAnsi="Arial"/>
      <w:b/>
      <w:bCs/>
      <w:sz w:val="21"/>
      <w:szCs w:val="21"/>
      <w:lang w:val="en-US" w:eastAsia="zh-CN" w:bidi="ar-SA"/>
    </w:rPr>
  </w:style>
  <w:style w:type="character" w:customStyle="1" w:styleId="CharChar40">
    <w:name w:val="条 Char Char4"/>
    <w:rsid w:val="0042497F"/>
    <w:rPr>
      <w:rFonts w:ascii="Arial" w:eastAsia="黑体" w:hAnsi="Arial"/>
      <w:bCs/>
      <w:sz w:val="21"/>
      <w:szCs w:val="21"/>
      <w:lang w:val="en-US" w:eastAsia="zh-CN" w:bidi="ar-SA"/>
    </w:rPr>
  </w:style>
  <w:style w:type="character" w:customStyle="1" w:styleId="CharChar43">
    <w:name w:val="Char Char43"/>
    <w:rsid w:val="0042497F"/>
    <w:rPr>
      <w:rFonts w:ascii="Arial" w:eastAsia="黑体" w:hAnsi="Arial"/>
      <w:b/>
      <w:bCs/>
      <w:kern w:val="2"/>
      <w:sz w:val="24"/>
      <w:szCs w:val="21"/>
    </w:rPr>
  </w:style>
  <w:style w:type="character" w:customStyle="1" w:styleId="CharChar42">
    <w:name w:val="Char Char42"/>
    <w:rsid w:val="0042497F"/>
    <w:rPr>
      <w:b/>
      <w:bCs/>
      <w:kern w:val="2"/>
      <w:sz w:val="24"/>
      <w:szCs w:val="21"/>
    </w:rPr>
  </w:style>
  <w:style w:type="character" w:customStyle="1" w:styleId="CharChar41">
    <w:name w:val="Char Char41"/>
    <w:rsid w:val="0042497F"/>
    <w:rPr>
      <w:rFonts w:ascii="Arial" w:eastAsia="黑体" w:hAnsi="Arial"/>
      <w:kern w:val="2"/>
      <w:sz w:val="24"/>
      <w:szCs w:val="21"/>
    </w:rPr>
  </w:style>
  <w:style w:type="character" w:customStyle="1" w:styleId="CharChar400">
    <w:name w:val="Char Char40"/>
    <w:rsid w:val="0042497F"/>
    <w:rPr>
      <w:rFonts w:ascii="Arial" w:eastAsia="黑体" w:hAnsi="Arial"/>
      <w:kern w:val="2"/>
      <w:sz w:val="21"/>
      <w:szCs w:val="21"/>
    </w:rPr>
  </w:style>
  <w:style w:type="character" w:customStyle="1" w:styleId="CharChar49">
    <w:name w:val="Char Char49"/>
    <w:locked/>
    <w:rsid w:val="0042497F"/>
    <w:rPr>
      <w:rFonts w:ascii="Arial" w:eastAsia="黑体" w:hAnsi="Arial"/>
      <w:b/>
      <w:bCs/>
      <w:sz w:val="21"/>
      <w:szCs w:val="21"/>
      <w:lang w:val="en-US" w:eastAsia="zh-CN" w:bidi="ar-SA"/>
    </w:rPr>
  </w:style>
  <w:style w:type="character" w:customStyle="1" w:styleId="CharChar50">
    <w:name w:val="条 Char Char5"/>
    <w:locked/>
    <w:rsid w:val="0042497F"/>
    <w:rPr>
      <w:rFonts w:ascii="Arial" w:eastAsia="黑体" w:hAnsi="Arial"/>
      <w:bCs/>
      <w:sz w:val="21"/>
      <w:szCs w:val="21"/>
      <w:lang w:val="en-US" w:eastAsia="zh-CN" w:bidi="ar-SA"/>
    </w:rPr>
  </w:style>
  <w:style w:type="character" w:customStyle="1" w:styleId="CharChar48">
    <w:name w:val="Char Char48"/>
    <w:locked/>
    <w:rsid w:val="0042497F"/>
    <w:rPr>
      <w:rFonts w:ascii="Arial" w:eastAsia="黑体" w:hAnsi="Arial"/>
      <w:b/>
      <w:bCs/>
      <w:kern w:val="2"/>
      <w:sz w:val="24"/>
      <w:szCs w:val="21"/>
      <w:lang w:val="en-US" w:eastAsia="zh-CN" w:bidi="ar-SA"/>
    </w:rPr>
  </w:style>
  <w:style w:type="character" w:customStyle="1" w:styleId="CharChar47">
    <w:name w:val="Char Char47"/>
    <w:locked/>
    <w:rsid w:val="0042497F"/>
    <w:rPr>
      <w:rFonts w:eastAsia="宋体"/>
      <w:b/>
      <w:bCs/>
      <w:kern w:val="2"/>
      <w:sz w:val="24"/>
      <w:szCs w:val="21"/>
      <w:lang w:val="en-US" w:eastAsia="zh-CN" w:bidi="ar-SA"/>
    </w:rPr>
  </w:style>
  <w:style w:type="character" w:customStyle="1" w:styleId="CharChar46">
    <w:name w:val="Char Char46"/>
    <w:locked/>
    <w:rsid w:val="0042497F"/>
    <w:rPr>
      <w:rFonts w:ascii="Arial" w:eastAsia="黑体" w:hAnsi="Arial"/>
      <w:kern w:val="2"/>
      <w:sz w:val="24"/>
      <w:szCs w:val="21"/>
      <w:lang w:val="en-US" w:eastAsia="zh-CN" w:bidi="ar-SA"/>
    </w:rPr>
  </w:style>
  <w:style w:type="character" w:customStyle="1" w:styleId="CharChar45">
    <w:name w:val="Char Char45"/>
    <w:locked/>
    <w:rsid w:val="0042497F"/>
    <w:rPr>
      <w:rFonts w:ascii="Arial" w:eastAsia="黑体" w:hAnsi="Arial"/>
      <w:kern w:val="2"/>
      <w:sz w:val="21"/>
      <w:szCs w:val="21"/>
      <w:lang w:val="en-US" w:eastAsia="zh-CN" w:bidi="ar-SA"/>
    </w:rPr>
  </w:style>
  <w:style w:type="character" w:customStyle="1" w:styleId="CharChar300">
    <w:name w:val="Char Char30"/>
    <w:locked/>
    <w:rsid w:val="0042497F"/>
    <w:rPr>
      <w:rFonts w:ascii="Arial" w:eastAsia="黑体" w:hAnsi="Arial" w:cs="Arial"/>
      <w:sz w:val="18"/>
      <w:szCs w:val="18"/>
      <w:lang w:val="en-US" w:eastAsia="zh-CN" w:bidi="ar-SA"/>
    </w:rPr>
  </w:style>
  <w:style w:type="character" w:customStyle="1" w:styleId="CharChar270">
    <w:name w:val="Char Char27"/>
    <w:locked/>
    <w:rsid w:val="0042497F"/>
    <w:rPr>
      <w:rFonts w:ascii="宋体" w:eastAsia="宋体" w:hAnsi="宋体"/>
      <w:kern w:val="2"/>
      <w:sz w:val="21"/>
      <w:szCs w:val="21"/>
      <w:lang w:val="en-US" w:eastAsia="zh-CN" w:bidi="ar-SA"/>
    </w:rPr>
  </w:style>
  <w:style w:type="character" w:customStyle="1" w:styleId="CharChar29">
    <w:name w:val="Char Char29"/>
    <w:locked/>
    <w:rsid w:val="0042497F"/>
    <w:rPr>
      <w:rFonts w:ascii="宋体" w:eastAsia="宋体" w:hAnsi="宋体"/>
      <w:sz w:val="21"/>
      <w:szCs w:val="21"/>
      <w:lang w:val="en-US" w:eastAsia="zh-CN" w:bidi="ar-SA"/>
    </w:rPr>
  </w:style>
  <w:style w:type="character" w:customStyle="1" w:styleId="CharChar28">
    <w:name w:val="Char Char28"/>
    <w:locked/>
    <w:rsid w:val="0042497F"/>
    <w:rPr>
      <w:rFonts w:ascii="宋体" w:eastAsia="宋体" w:hAnsi="宋体"/>
      <w:kern w:val="2"/>
      <w:sz w:val="18"/>
      <w:szCs w:val="18"/>
      <w:lang w:val="en-US" w:eastAsia="zh-CN" w:bidi="ar-SA"/>
    </w:rPr>
  </w:style>
  <w:style w:type="paragraph" w:styleId="affffc">
    <w:name w:val="List Bullet"/>
    <w:basedOn w:val="a1"/>
    <w:rsid w:val="0042497F"/>
    <w:pPr>
      <w:tabs>
        <w:tab w:val="num" w:pos="360"/>
      </w:tabs>
      <w:ind w:left="360" w:hangingChars="200" w:hanging="360"/>
      <w:contextualSpacing/>
    </w:pPr>
  </w:style>
  <w:style w:type="paragraph" w:styleId="TOC">
    <w:name w:val="TOC Heading"/>
    <w:basedOn w:val="13"/>
    <w:next w:val="a1"/>
    <w:uiPriority w:val="39"/>
    <w:unhideWhenUsed/>
    <w:qFormat/>
    <w:rsid w:val="0042497F"/>
    <w:pPr>
      <w:pageBreakBefore w:val="0"/>
      <w:numPr>
        <w:numId w:val="0"/>
      </w:numPr>
      <w:adjustRightInd/>
      <w:spacing w:before="240" w:after="0" w:line="259" w:lineRule="auto"/>
      <w:jc w:val="left"/>
      <w:outlineLvl w:val="9"/>
    </w:pPr>
    <w:rPr>
      <w:rFonts w:ascii="等线 Light" w:eastAsia="等线 Light" w:hAnsi="等线 Light"/>
      <w:b w:val="0"/>
      <w:bCs w:val="0"/>
      <w:color w:val="2F5496"/>
      <w:sz w:val="32"/>
      <w:szCs w:val="32"/>
    </w:rPr>
  </w:style>
  <w:style w:type="character" w:customStyle="1" w:styleId="1c">
    <w:name w:val="@他1"/>
    <w:uiPriority w:val="99"/>
    <w:semiHidden/>
    <w:unhideWhenUsed/>
    <w:rsid w:val="0042497F"/>
    <w:rPr>
      <w:color w:val="2B579A"/>
      <w:shd w:val="clear" w:color="auto" w:fill="E6E6E6"/>
    </w:rPr>
  </w:style>
  <w:style w:type="character" w:customStyle="1" w:styleId="4Char1">
    <w:name w:val="标题 4 Char1"/>
    <w:rsid w:val="0042497F"/>
    <w:rPr>
      <w:rFonts w:ascii="Arial" w:eastAsia="黑体" w:hAnsi="Arial"/>
      <w:bCs/>
      <w:sz w:val="21"/>
      <w:szCs w:val="21"/>
      <w:lang w:val="en-US" w:eastAsia="zh-CN" w:bidi="ar-SA"/>
    </w:rPr>
  </w:style>
  <w:style w:type="character" w:customStyle="1" w:styleId="BodyTextChar">
    <w:name w:val="Body Text Char"/>
    <w:locked/>
    <w:rsid w:val="0042497F"/>
    <w:rPr>
      <w:rFonts w:ascii="宋体" w:eastAsia="宋体" w:hAnsi="宋体"/>
      <w:kern w:val="2"/>
      <w:sz w:val="21"/>
      <w:szCs w:val="21"/>
      <w:lang w:val="en-US" w:eastAsia="zh-CN" w:bidi="ar-SA"/>
    </w:rPr>
  </w:style>
  <w:style w:type="character" w:customStyle="1" w:styleId="BalloonTextChar">
    <w:name w:val="Balloon Text Char"/>
    <w:locked/>
    <w:rsid w:val="0042497F"/>
    <w:rPr>
      <w:rFonts w:eastAsia="宋体"/>
      <w:kern w:val="2"/>
      <w:sz w:val="18"/>
      <w:szCs w:val="18"/>
      <w:lang w:val="en-US" w:eastAsia="zh-CN" w:bidi="ar-SA"/>
    </w:rPr>
  </w:style>
  <w:style w:type="character" w:customStyle="1" w:styleId="1Char">
    <w:name w:val="标题 1 Char"/>
    <w:link w:val="13"/>
    <w:rsid w:val="0042497F"/>
    <w:rPr>
      <w:rFonts w:eastAsia="华文新魏"/>
      <w:b/>
      <w:bCs/>
      <w:sz w:val="28"/>
      <w:szCs w:val="28"/>
    </w:rPr>
  </w:style>
  <w:style w:type="character" w:customStyle="1" w:styleId="Char0">
    <w:name w:val="页眉 Char"/>
    <w:link w:val="a6"/>
    <w:rsid w:val="0042497F"/>
    <w:rPr>
      <w:kern w:val="2"/>
      <w:sz w:val="18"/>
      <w:szCs w:val="18"/>
    </w:rPr>
  </w:style>
  <w:style w:type="character" w:customStyle="1" w:styleId="Char4">
    <w:name w:val="文档结构图 Char"/>
    <w:link w:val="ae"/>
    <w:uiPriority w:val="99"/>
    <w:semiHidden/>
    <w:rsid w:val="0042497F"/>
    <w:rPr>
      <w:kern w:val="2"/>
      <w:sz w:val="21"/>
      <w:szCs w:val="21"/>
      <w:shd w:val="clear" w:color="auto" w:fill="000080"/>
    </w:rPr>
  </w:style>
  <w:style w:type="character" w:customStyle="1" w:styleId="Char6">
    <w:name w:val="页脚 Char"/>
    <w:link w:val="af1"/>
    <w:rsid w:val="0042497F"/>
    <w:rPr>
      <w:kern w:val="2"/>
      <w:sz w:val="18"/>
      <w:szCs w:val="18"/>
    </w:rPr>
  </w:style>
  <w:style w:type="character" w:customStyle="1" w:styleId="BodyTextChar1">
    <w:name w:val="Body Text Char1"/>
    <w:uiPriority w:val="99"/>
    <w:semiHidden/>
    <w:rsid w:val="0042497F"/>
    <w:rPr>
      <w:kern w:val="0"/>
      <w:szCs w:val="21"/>
    </w:rPr>
  </w:style>
  <w:style w:type="character" w:customStyle="1" w:styleId="CharChar161">
    <w:name w:val="Char Char161"/>
    <w:uiPriority w:val="99"/>
    <w:locked/>
    <w:rsid w:val="0042497F"/>
    <w:rPr>
      <w:rFonts w:ascii="Arial" w:eastAsia="黑体" w:hAnsi="Arial" w:cs="Arial"/>
      <w:sz w:val="18"/>
      <w:szCs w:val="18"/>
      <w:lang w:val="en-US" w:eastAsia="zh-CN" w:bidi="ar-SA"/>
    </w:rPr>
  </w:style>
  <w:style w:type="character" w:styleId="affffd">
    <w:name w:val="Placeholder Text"/>
    <w:uiPriority w:val="99"/>
    <w:semiHidden/>
    <w:rsid w:val="0042497F"/>
    <w:rPr>
      <w:rFonts w:cs="Times New Roman"/>
      <w:color w:val="808080"/>
    </w:rPr>
  </w:style>
  <w:style w:type="character" w:customStyle="1" w:styleId="1d">
    <w:name w:val="标题 1 字符"/>
    <w:uiPriority w:val="99"/>
    <w:rsid w:val="0042497F"/>
    <w:rPr>
      <w:rFonts w:eastAsia="华文新魏"/>
      <w:b/>
      <w:bCs/>
      <w:kern w:val="0"/>
      <w:sz w:val="28"/>
      <w:szCs w:val="28"/>
    </w:rPr>
  </w:style>
  <w:style w:type="character" w:customStyle="1" w:styleId="2b">
    <w:name w:val="标题 2 字符"/>
    <w:uiPriority w:val="99"/>
    <w:rsid w:val="0042497F"/>
    <w:rPr>
      <w:rFonts w:ascii="Arial" w:eastAsia="黑体" w:hAnsi="Arial"/>
      <w:b/>
      <w:bCs/>
      <w:kern w:val="0"/>
      <w:sz w:val="24"/>
      <w:szCs w:val="24"/>
    </w:rPr>
  </w:style>
  <w:style w:type="character" w:customStyle="1" w:styleId="310">
    <w:name w:val="标题 3 字符1"/>
    <w:locked/>
    <w:rsid w:val="0042497F"/>
    <w:rPr>
      <w:rFonts w:ascii="Arial" w:eastAsia="黑体" w:hAnsi="Arial"/>
      <w:b/>
      <w:bCs/>
      <w:kern w:val="0"/>
      <w:szCs w:val="21"/>
    </w:rPr>
  </w:style>
  <w:style w:type="character" w:customStyle="1" w:styleId="410">
    <w:name w:val="标题 4 字符1"/>
    <w:aliases w:val="条 字符1"/>
    <w:locked/>
    <w:rsid w:val="0042497F"/>
    <w:rPr>
      <w:rFonts w:ascii="Arial" w:eastAsia="黑体" w:hAnsi="Arial"/>
      <w:bCs/>
      <w:kern w:val="0"/>
      <w:szCs w:val="21"/>
    </w:rPr>
  </w:style>
  <w:style w:type="character" w:customStyle="1" w:styleId="51">
    <w:name w:val="标题 5 字符"/>
    <w:uiPriority w:val="99"/>
    <w:rsid w:val="0042497F"/>
    <w:rPr>
      <w:b/>
      <w:bCs/>
      <w:kern w:val="0"/>
      <w:sz w:val="28"/>
      <w:szCs w:val="28"/>
    </w:rPr>
  </w:style>
  <w:style w:type="character" w:customStyle="1" w:styleId="affffe">
    <w:name w:val="页眉 字符"/>
    <w:uiPriority w:val="99"/>
    <w:semiHidden/>
    <w:rsid w:val="0042497F"/>
    <w:rPr>
      <w:kern w:val="0"/>
      <w:sz w:val="18"/>
      <w:szCs w:val="18"/>
    </w:rPr>
  </w:style>
  <w:style w:type="character" w:customStyle="1" w:styleId="1e">
    <w:name w:val="题注 字符1"/>
    <w:locked/>
    <w:rsid w:val="0042497F"/>
    <w:rPr>
      <w:rFonts w:ascii="Arial" w:eastAsia="黑体" w:hAnsi="Arial" w:cs="Arial"/>
      <w:sz w:val="18"/>
      <w:szCs w:val="18"/>
      <w:lang w:val="en-US" w:eastAsia="zh-CN" w:bidi="ar-SA"/>
    </w:rPr>
  </w:style>
  <w:style w:type="character" w:customStyle="1" w:styleId="afffff">
    <w:name w:val="文档结构图 字符"/>
    <w:uiPriority w:val="99"/>
    <w:semiHidden/>
    <w:rsid w:val="0042497F"/>
    <w:rPr>
      <w:kern w:val="0"/>
      <w:sz w:val="0"/>
      <w:szCs w:val="0"/>
    </w:rPr>
  </w:style>
  <w:style w:type="character" w:customStyle="1" w:styleId="afffff0">
    <w:name w:val="页脚 字符"/>
    <w:uiPriority w:val="99"/>
    <w:semiHidden/>
    <w:rsid w:val="0042497F"/>
    <w:rPr>
      <w:kern w:val="0"/>
      <w:sz w:val="18"/>
      <w:szCs w:val="18"/>
    </w:rPr>
  </w:style>
  <w:style w:type="character" w:customStyle="1" w:styleId="afffff1">
    <w:name w:val="正文文本缩进 字符"/>
    <w:uiPriority w:val="99"/>
    <w:rsid w:val="0042497F"/>
    <w:rPr>
      <w:kern w:val="0"/>
      <w:szCs w:val="21"/>
    </w:rPr>
  </w:style>
  <w:style w:type="character" w:customStyle="1" w:styleId="210">
    <w:name w:val="正文首行缩进 2 字符1"/>
    <w:locked/>
    <w:rsid w:val="0042497F"/>
    <w:rPr>
      <w:rFonts w:cs="Times New Roman"/>
      <w:sz w:val="21"/>
      <w:szCs w:val="21"/>
      <w:lang w:val="en-US" w:eastAsia="zh-CN" w:bidi="ar-SA"/>
    </w:rPr>
  </w:style>
  <w:style w:type="character" w:customStyle="1" w:styleId="afffff2">
    <w:name w:val="日期 字符"/>
    <w:uiPriority w:val="99"/>
    <w:rsid w:val="0042497F"/>
    <w:rPr>
      <w:kern w:val="0"/>
      <w:szCs w:val="21"/>
    </w:rPr>
  </w:style>
  <w:style w:type="character" w:customStyle="1" w:styleId="HTML1">
    <w:name w:val="HTML 预设格式 字符"/>
    <w:uiPriority w:val="99"/>
    <w:rsid w:val="0042497F"/>
    <w:rPr>
      <w:rFonts w:ascii="Courier New" w:hAnsi="Courier New" w:cs="Courier New"/>
      <w:kern w:val="0"/>
      <w:sz w:val="20"/>
      <w:szCs w:val="20"/>
    </w:rPr>
  </w:style>
  <w:style w:type="character" w:customStyle="1" w:styleId="afffff3">
    <w:name w:val="批注文字 字符"/>
    <w:uiPriority w:val="99"/>
    <w:semiHidden/>
    <w:rsid w:val="0042497F"/>
    <w:rPr>
      <w:kern w:val="0"/>
      <w:szCs w:val="21"/>
    </w:rPr>
  </w:style>
  <w:style w:type="character" w:customStyle="1" w:styleId="1f">
    <w:name w:val="批注框文本 字符1"/>
    <w:locked/>
    <w:rsid w:val="0042497F"/>
    <w:rPr>
      <w:rFonts w:eastAsia="宋体" w:cs="Times New Roman"/>
      <w:kern w:val="2"/>
      <w:sz w:val="18"/>
      <w:szCs w:val="18"/>
      <w:lang w:val="en-US" w:eastAsia="zh-CN" w:bidi="ar-SA"/>
    </w:rPr>
  </w:style>
  <w:style w:type="character" w:customStyle="1" w:styleId="afffff4">
    <w:name w:val="批注主题 字符"/>
    <w:uiPriority w:val="99"/>
    <w:semiHidden/>
    <w:rsid w:val="0042497F"/>
    <w:rPr>
      <w:b/>
      <w:bCs/>
      <w:kern w:val="0"/>
      <w:szCs w:val="21"/>
    </w:rPr>
  </w:style>
  <w:style w:type="character" w:customStyle="1" w:styleId="1f0">
    <w:name w:val="正文文本 字符1"/>
    <w:locked/>
    <w:rsid w:val="0042497F"/>
    <w:rPr>
      <w:rFonts w:ascii="宋体" w:eastAsia="宋体" w:hAnsi="宋体" w:cs="Times New Roman"/>
      <w:kern w:val="2"/>
      <w:sz w:val="21"/>
      <w:szCs w:val="21"/>
      <w:lang w:val="en-US" w:eastAsia="zh-CN" w:bidi="ar-SA"/>
    </w:rPr>
  </w:style>
  <w:style w:type="character" w:customStyle="1" w:styleId="afffff5">
    <w:name w:val="纯文本 字符"/>
    <w:uiPriority w:val="99"/>
    <w:rsid w:val="0042497F"/>
    <w:rPr>
      <w:rFonts w:ascii="宋体" w:hAnsi="Courier New" w:cs="Courier New"/>
      <w:kern w:val="0"/>
      <w:szCs w:val="21"/>
    </w:rPr>
  </w:style>
  <w:style w:type="character" w:customStyle="1" w:styleId="afffff6">
    <w:name w:val="正文首行缩进 字符"/>
    <w:uiPriority w:val="99"/>
    <w:rsid w:val="0042497F"/>
    <w:rPr>
      <w:rFonts w:ascii="宋体" w:eastAsia="宋体" w:hAnsi="宋体" w:cs="Times New Roman"/>
      <w:kern w:val="0"/>
      <w:sz w:val="21"/>
      <w:szCs w:val="21"/>
      <w:lang w:val="en-US" w:eastAsia="zh-CN" w:bidi="ar-SA"/>
    </w:rPr>
  </w:style>
  <w:style w:type="character" w:customStyle="1" w:styleId="1f1">
    <w:name w:val="正文缩进 字符1"/>
    <w:aliases w:val="四号 字符1,特点 字符1,表正文 字符1,正文非缩进 字符1,正文不缩进 字符1,正文（首行缩进两字） 字符1"/>
    <w:locked/>
    <w:rsid w:val="0042497F"/>
    <w:rPr>
      <w:rFonts w:eastAsia="宋体" w:cs="Times New Roman"/>
      <w:kern w:val="2"/>
      <w:sz w:val="21"/>
      <w:lang w:val="en-US" w:eastAsia="zh-CN" w:bidi="ar-SA"/>
    </w:rPr>
  </w:style>
  <w:style w:type="character" w:customStyle="1" w:styleId="afffff7">
    <w:name w:val="标题 字符"/>
    <w:uiPriority w:val="99"/>
    <w:rsid w:val="0042497F"/>
    <w:rPr>
      <w:rFonts w:ascii="Cambria" w:hAnsi="Cambria" w:cs="Times New Roman"/>
      <w:b/>
      <w:bCs/>
      <w:kern w:val="0"/>
      <w:sz w:val="32"/>
      <w:szCs w:val="32"/>
    </w:rPr>
  </w:style>
  <w:style w:type="character" w:customStyle="1" w:styleId="111">
    <w:name w:val="@他11"/>
    <w:uiPriority w:val="99"/>
    <w:semiHidden/>
    <w:unhideWhenUsed/>
    <w:rsid w:val="0042497F"/>
    <w:rPr>
      <w:color w:val="2B579A"/>
      <w:shd w:val="clear" w:color="auto" w:fill="E6E6E6"/>
    </w:rPr>
  </w:style>
  <w:style w:type="character" w:customStyle="1" w:styleId="1f2">
    <w:name w:val="脚注文本 字符1"/>
    <w:locked/>
    <w:rsid w:val="0042497F"/>
    <w:rPr>
      <w:rFonts w:ascii="Arial" w:eastAsia="黑体" w:hAnsi="Arial" w:cs="Arial"/>
      <w:sz w:val="18"/>
      <w:szCs w:val="18"/>
    </w:rPr>
  </w:style>
  <w:style w:type="character" w:customStyle="1" w:styleId="61">
    <w:name w:val="标题 6 字符1"/>
    <w:rsid w:val="0042497F"/>
    <w:rPr>
      <w:rFonts w:ascii="Arial" w:eastAsia="黑体" w:hAnsi="Arial"/>
      <w:b/>
      <w:bCs/>
      <w:kern w:val="2"/>
      <w:sz w:val="24"/>
      <w:szCs w:val="21"/>
    </w:rPr>
  </w:style>
  <w:style w:type="character" w:customStyle="1" w:styleId="710">
    <w:name w:val="标题 7 字符1"/>
    <w:rsid w:val="0042497F"/>
    <w:rPr>
      <w:b/>
      <w:bCs/>
      <w:kern w:val="2"/>
      <w:sz w:val="24"/>
      <w:szCs w:val="21"/>
    </w:rPr>
  </w:style>
  <w:style w:type="character" w:customStyle="1" w:styleId="81">
    <w:name w:val="标题 8 字符1"/>
    <w:rsid w:val="0042497F"/>
    <w:rPr>
      <w:rFonts w:ascii="Arial" w:eastAsia="黑体" w:hAnsi="Arial"/>
      <w:kern w:val="2"/>
      <w:sz w:val="24"/>
      <w:szCs w:val="21"/>
    </w:rPr>
  </w:style>
  <w:style w:type="character" w:customStyle="1" w:styleId="91">
    <w:name w:val="标题 9 字符1"/>
    <w:rsid w:val="0042497F"/>
    <w:rPr>
      <w:rFonts w:ascii="Arial" w:eastAsia="黑体" w:hAnsi="Arial"/>
      <w:kern w:val="2"/>
      <w:sz w:val="21"/>
      <w:szCs w:val="21"/>
    </w:rPr>
  </w:style>
  <w:style w:type="character" w:customStyle="1" w:styleId="1f3">
    <w:name w:val="未处理的提及1"/>
    <w:uiPriority w:val="99"/>
    <w:semiHidden/>
    <w:unhideWhenUsed/>
    <w:rsid w:val="0042497F"/>
    <w:rPr>
      <w:color w:val="808080"/>
      <w:shd w:val="clear" w:color="auto" w:fill="E6E6E6"/>
    </w:rPr>
  </w:style>
  <w:style w:type="character" w:customStyle="1" w:styleId="112">
    <w:name w:val="标题 1 字符1"/>
    <w:rsid w:val="0042497F"/>
    <w:rPr>
      <w:rFonts w:eastAsia="华文新魏"/>
      <w:b/>
      <w:bCs/>
      <w:kern w:val="0"/>
      <w:sz w:val="28"/>
      <w:szCs w:val="28"/>
    </w:rPr>
  </w:style>
  <w:style w:type="character" w:customStyle="1" w:styleId="211">
    <w:name w:val="标题 2 字符1"/>
    <w:rsid w:val="0042497F"/>
    <w:rPr>
      <w:rFonts w:ascii="Arial" w:eastAsia="黑体" w:hAnsi="Arial"/>
      <w:b/>
      <w:bCs/>
      <w:kern w:val="0"/>
      <w:sz w:val="24"/>
      <w:szCs w:val="24"/>
    </w:rPr>
  </w:style>
  <w:style w:type="character" w:customStyle="1" w:styleId="320">
    <w:name w:val="标题 3 字符2"/>
    <w:locked/>
    <w:rsid w:val="0042497F"/>
    <w:rPr>
      <w:rFonts w:ascii="Arial" w:eastAsia="黑体" w:hAnsi="Arial"/>
      <w:b/>
      <w:bCs/>
      <w:kern w:val="0"/>
      <w:szCs w:val="21"/>
    </w:rPr>
  </w:style>
  <w:style w:type="character" w:customStyle="1" w:styleId="420">
    <w:name w:val="标题 4 字符2"/>
    <w:aliases w:val="条 字符2"/>
    <w:locked/>
    <w:rsid w:val="0042497F"/>
    <w:rPr>
      <w:rFonts w:ascii="Arial" w:eastAsia="黑体" w:hAnsi="Arial"/>
      <w:bCs/>
      <w:kern w:val="0"/>
      <w:szCs w:val="21"/>
    </w:rPr>
  </w:style>
  <w:style w:type="character" w:customStyle="1" w:styleId="510">
    <w:name w:val="标题 5 字符1"/>
    <w:uiPriority w:val="99"/>
    <w:rsid w:val="0042497F"/>
    <w:rPr>
      <w:b/>
      <w:bCs/>
      <w:kern w:val="0"/>
      <w:sz w:val="28"/>
      <w:szCs w:val="28"/>
    </w:rPr>
  </w:style>
  <w:style w:type="character" w:customStyle="1" w:styleId="1f4">
    <w:name w:val="页眉 字符1"/>
    <w:uiPriority w:val="99"/>
    <w:semiHidden/>
    <w:rsid w:val="0042497F"/>
    <w:rPr>
      <w:kern w:val="0"/>
      <w:sz w:val="18"/>
      <w:szCs w:val="18"/>
    </w:rPr>
  </w:style>
  <w:style w:type="character" w:customStyle="1" w:styleId="2c">
    <w:name w:val="题注 字符2"/>
    <w:locked/>
    <w:rsid w:val="0042497F"/>
    <w:rPr>
      <w:rFonts w:ascii="Arial" w:eastAsia="黑体" w:hAnsi="Arial" w:cs="Arial"/>
      <w:sz w:val="18"/>
      <w:szCs w:val="18"/>
      <w:lang w:val="en-US" w:eastAsia="zh-CN" w:bidi="ar-SA"/>
    </w:rPr>
  </w:style>
  <w:style w:type="character" w:customStyle="1" w:styleId="1f5">
    <w:name w:val="文档结构图 字符1"/>
    <w:uiPriority w:val="99"/>
    <w:semiHidden/>
    <w:rsid w:val="0042497F"/>
    <w:rPr>
      <w:kern w:val="0"/>
      <w:sz w:val="0"/>
      <w:szCs w:val="0"/>
    </w:rPr>
  </w:style>
  <w:style w:type="character" w:customStyle="1" w:styleId="1f6">
    <w:name w:val="页脚 字符1"/>
    <w:uiPriority w:val="99"/>
    <w:semiHidden/>
    <w:rsid w:val="0042497F"/>
    <w:rPr>
      <w:kern w:val="0"/>
      <w:sz w:val="18"/>
      <w:szCs w:val="18"/>
    </w:rPr>
  </w:style>
  <w:style w:type="character" w:customStyle="1" w:styleId="1f7">
    <w:name w:val="正文文本缩进 字符1"/>
    <w:uiPriority w:val="99"/>
    <w:rsid w:val="0042497F"/>
    <w:rPr>
      <w:kern w:val="0"/>
      <w:szCs w:val="21"/>
    </w:rPr>
  </w:style>
  <w:style w:type="character" w:customStyle="1" w:styleId="220">
    <w:name w:val="正文首行缩进 2 字符2"/>
    <w:locked/>
    <w:rsid w:val="0042497F"/>
    <w:rPr>
      <w:rFonts w:cs="Times New Roman"/>
      <w:sz w:val="21"/>
      <w:szCs w:val="21"/>
      <w:lang w:val="en-US" w:eastAsia="zh-CN" w:bidi="ar-SA"/>
    </w:rPr>
  </w:style>
  <w:style w:type="character" w:customStyle="1" w:styleId="1f8">
    <w:name w:val="日期 字符1"/>
    <w:uiPriority w:val="99"/>
    <w:rsid w:val="0042497F"/>
    <w:rPr>
      <w:kern w:val="0"/>
      <w:szCs w:val="21"/>
    </w:rPr>
  </w:style>
  <w:style w:type="character" w:customStyle="1" w:styleId="HTML10">
    <w:name w:val="HTML 预设格式 字符1"/>
    <w:uiPriority w:val="99"/>
    <w:rsid w:val="0042497F"/>
    <w:rPr>
      <w:rFonts w:ascii="Courier New" w:hAnsi="Courier New" w:cs="Courier New"/>
      <w:kern w:val="0"/>
      <w:sz w:val="20"/>
      <w:szCs w:val="20"/>
    </w:rPr>
  </w:style>
  <w:style w:type="character" w:customStyle="1" w:styleId="1f9">
    <w:name w:val="批注文字 字符1"/>
    <w:uiPriority w:val="99"/>
    <w:semiHidden/>
    <w:rsid w:val="0042497F"/>
    <w:rPr>
      <w:kern w:val="0"/>
      <w:szCs w:val="21"/>
    </w:rPr>
  </w:style>
  <w:style w:type="character" w:customStyle="1" w:styleId="2d">
    <w:name w:val="批注框文本 字符2"/>
    <w:locked/>
    <w:rsid w:val="0042497F"/>
    <w:rPr>
      <w:rFonts w:eastAsia="宋体" w:cs="Times New Roman"/>
      <w:kern w:val="2"/>
      <w:sz w:val="18"/>
      <w:szCs w:val="18"/>
      <w:lang w:val="en-US" w:eastAsia="zh-CN" w:bidi="ar-SA"/>
    </w:rPr>
  </w:style>
  <w:style w:type="character" w:customStyle="1" w:styleId="1fa">
    <w:name w:val="批注主题 字符1"/>
    <w:uiPriority w:val="99"/>
    <w:semiHidden/>
    <w:rsid w:val="0042497F"/>
    <w:rPr>
      <w:b/>
      <w:bCs/>
      <w:kern w:val="0"/>
      <w:szCs w:val="21"/>
    </w:rPr>
  </w:style>
  <w:style w:type="character" w:customStyle="1" w:styleId="2e">
    <w:name w:val="正文文本 字符2"/>
    <w:locked/>
    <w:rsid w:val="0042497F"/>
    <w:rPr>
      <w:rFonts w:ascii="宋体" w:eastAsia="宋体" w:hAnsi="宋体" w:cs="Times New Roman"/>
      <w:kern w:val="2"/>
      <w:sz w:val="21"/>
      <w:szCs w:val="21"/>
      <w:lang w:val="en-US" w:eastAsia="zh-CN" w:bidi="ar-SA"/>
    </w:rPr>
  </w:style>
  <w:style w:type="character" w:customStyle="1" w:styleId="1fb">
    <w:name w:val="纯文本 字符1"/>
    <w:uiPriority w:val="99"/>
    <w:rsid w:val="0042497F"/>
    <w:rPr>
      <w:rFonts w:ascii="宋体" w:hAnsi="Courier New" w:cs="Courier New"/>
      <w:kern w:val="0"/>
      <w:szCs w:val="21"/>
    </w:rPr>
  </w:style>
  <w:style w:type="character" w:customStyle="1" w:styleId="1fc">
    <w:name w:val="正文首行缩进 字符1"/>
    <w:uiPriority w:val="99"/>
    <w:rsid w:val="0042497F"/>
    <w:rPr>
      <w:rFonts w:ascii="宋体" w:eastAsia="宋体" w:hAnsi="宋体" w:cs="Times New Roman"/>
      <w:kern w:val="0"/>
      <w:sz w:val="21"/>
      <w:szCs w:val="21"/>
      <w:lang w:val="en-US" w:eastAsia="zh-CN" w:bidi="ar-SA"/>
    </w:rPr>
  </w:style>
  <w:style w:type="character" w:customStyle="1" w:styleId="2f">
    <w:name w:val="正文缩进 字符2"/>
    <w:aliases w:val="四号 字符2,特点 字符2,表正文 字符2,正文非缩进 字符2,正文不缩进 字符2,正文（首行缩进两字） 字符2"/>
    <w:locked/>
    <w:rsid w:val="0042497F"/>
    <w:rPr>
      <w:rFonts w:eastAsia="宋体" w:cs="Times New Roman"/>
      <w:kern w:val="2"/>
      <w:sz w:val="21"/>
      <w:lang w:val="en-US" w:eastAsia="zh-CN" w:bidi="ar-SA"/>
    </w:rPr>
  </w:style>
  <w:style w:type="character" w:customStyle="1" w:styleId="1fd">
    <w:name w:val="标题 字符1"/>
    <w:rsid w:val="0042497F"/>
    <w:rPr>
      <w:rFonts w:ascii="Cambria" w:hAnsi="Cambria" w:cs="Times New Roman"/>
      <w:b/>
      <w:bCs/>
      <w:kern w:val="0"/>
      <w:sz w:val="32"/>
      <w:szCs w:val="32"/>
    </w:rPr>
  </w:style>
  <w:style w:type="character" w:customStyle="1" w:styleId="2f0">
    <w:name w:val="脚注文本 字符2"/>
    <w:locked/>
    <w:rsid w:val="0042497F"/>
    <w:rPr>
      <w:rFonts w:ascii="Arial" w:eastAsia="黑体" w:hAnsi="Arial" w:cs="Arial"/>
      <w:sz w:val="18"/>
      <w:szCs w:val="18"/>
    </w:rPr>
  </w:style>
  <w:style w:type="character" w:customStyle="1" w:styleId="62">
    <w:name w:val="标题 6 字符2"/>
    <w:rsid w:val="0042497F"/>
    <w:rPr>
      <w:rFonts w:ascii="Arial" w:eastAsia="黑体" w:hAnsi="Arial"/>
      <w:b/>
      <w:bCs/>
      <w:kern w:val="2"/>
      <w:sz w:val="24"/>
      <w:szCs w:val="21"/>
    </w:rPr>
  </w:style>
  <w:style w:type="character" w:customStyle="1" w:styleId="72">
    <w:name w:val="标题 7 字符2"/>
    <w:rsid w:val="0042497F"/>
    <w:rPr>
      <w:b/>
      <w:bCs/>
      <w:kern w:val="2"/>
      <w:sz w:val="24"/>
      <w:szCs w:val="21"/>
    </w:rPr>
  </w:style>
  <w:style w:type="character" w:customStyle="1" w:styleId="82">
    <w:name w:val="标题 8 字符2"/>
    <w:rsid w:val="0042497F"/>
    <w:rPr>
      <w:rFonts w:ascii="Arial" w:eastAsia="黑体" w:hAnsi="Arial"/>
      <w:kern w:val="2"/>
      <w:sz w:val="24"/>
      <w:szCs w:val="21"/>
    </w:rPr>
  </w:style>
  <w:style w:type="character" w:customStyle="1" w:styleId="92">
    <w:name w:val="标题 9 字符2"/>
    <w:rsid w:val="0042497F"/>
    <w:rPr>
      <w:rFonts w:ascii="Arial" w:eastAsia="黑体" w:hAnsi="Arial"/>
      <w:kern w:val="2"/>
      <w:sz w:val="21"/>
      <w:szCs w:val="21"/>
    </w:rPr>
  </w:style>
  <w:style w:type="character" w:customStyle="1" w:styleId="Char21">
    <w:name w:val="脚注文本 Char2"/>
    <w:locked/>
    <w:rsid w:val="0042497F"/>
    <w:rPr>
      <w:rFonts w:ascii="Arial" w:eastAsia="黑体" w:hAnsi="Arial" w:cs="Arial"/>
      <w:sz w:val="18"/>
      <w:szCs w:val="18"/>
    </w:rPr>
  </w:style>
  <w:style w:type="character" w:customStyle="1" w:styleId="6Char1">
    <w:name w:val="标题 6 Char1"/>
    <w:rsid w:val="0042497F"/>
    <w:rPr>
      <w:rFonts w:ascii="Arial" w:eastAsia="黑体" w:hAnsi="Arial"/>
      <w:b/>
      <w:bCs/>
      <w:kern w:val="2"/>
      <w:sz w:val="24"/>
      <w:szCs w:val="21"/>
    </w:rPr>
  </w:style>
  <w:style w:type="character" w:customStyle="1" w:styleId="7Char1">
    <w:name w:val="标题 7 Char1"/>
    <w:rsid w:val="0042497F"/>
    <w:rPr>
      <w:b/>
      <w:bCs/>
      <w:kern w:val="2"/>
      <w:sz w:val="24"/>
      <w:szCs w:val="21"/>
    </w:rPr>
  </w:style>
  <w:style w:type="character" w:customStyle="1" w:styleId="8Char1">
    <w:name w:val="标题 8 Char1"/>
    <w:rsid w:val="0042497F"/>
    <w:rPr>
      <w:rFonts w:ascii="Arial" w:eastAsia="黑体" w:hAnsi="Arial"/>
      <w:kern w:val="2"/>
      <w:sz w:val="24"/>
      <w:szCs w:val="21"/>
    </w:rPr>
  </w:style>
  <w:style w:type="character" w:customStyle="1" w:styleId="9Char1">
    <w:name w:val="标题 9 Char1"/>
    <w:rsid w:val="0042497F"/>
    <w:rPr>
      <w:rFonts w:ascii="Arial" w:eastAsia="黑体" w:hAnsi="Arial"/>
      <w:kern w:val="2"/>
      <w:sz w:val="21"/>
      <w:szCs w:val="21"/>
    </w:rPr>
  </w:style>
  <w:style w:type="character" w:customStyle="1" w:styleId="CharChar71">
    <w:name w:val="Char Char71"/>
    <w:locked/>
    <w:rsid w:val="00185295"/>
    <w:rPr>
      <w:rFonts w:ascii="Arial" w:eastAsia="黑体" w:hAnsi="Arial" w:cs="Arial"/>
      <w:kern w:val="2"/>
      <w:sz w:val="18"/>
      <w:szCs w:val="18"/>
      <w:lang w:val="en-US" w:eastAsia="zh-CN" w:bidi="ar-SA"/>
    </w:rPr>
  </w:style>
  <w:style w:type="character" w:customStyle="1" w:styleId="CharChar110">
    <w:name w:val="Char Char110"/>
    <w:locked/>
    <w:rsid w:val="00185295"/>
    <w:rPr>
      <w:rFonts w:ascii="Arial" w:eastAsia="黑体" w:hAnsi="Arial" w:cs="Arial"/>
      <w:sz w:val="18"/>
      <w:szCs w:val="18"/>
      <w:lang w:val="en-US" w:eastAsia="zh-CN" w:bidi="ar-SA"/>
    </w:rPr>
  </w:style>
  <w:style w:type="character" w:customStyle="1" w:styleId="CharChar210">
    <w:name w:val="Char Char210"/>
    <w:locked/>
    <w:rsid w:val="00185295"/>
    <w:rPr>
      <w:rFonts w:ascii="Arial" w:eastAsia="黑体" w:hAnsi="Arial" w:cs="Arial"/>
      <w:sz w:val="18"/>
      <w:szCs w:val="18"/>
      <w:lang w:val="en-US" w:eastAsia="zh-CN" w:bidi="ar-SA"/>
    </w:rPr>
  </w:style>
  <w:style w:type="character" w:customStyle="1" w:styleId="CharChar410">
    <w:name w:val="Char Char410"/>
    <w:locked/>
    <w:rsid w:val="00185295"/>
    <w:rPr>
      <w:rFonts w:ascii="Arial" w:eastAsia="黑体" w:hAnsi="Arial" w:cs="Arial"/>
      <w:sz w:val="18"/>
      <w:szCs w:val="18"/>
      <w:lang w:val="en-US" w:eastAsia="zh-CN" w:bidi="ar-SA"/>
    </w:rPr>
  </w:style>
  <w:style w:type="character" w:customStyle="1" w:styleId="CharChar51">
    <w:name w:val="Char Char51"/>
    <w:locked/>
    <w:rsid w:val="00185295"/>
    <w:rPr>
      <w:rFonts w:ascii="Arial" w:eastAsia="黑体" w:hAnsi="Arial" w:cs="Arial"/>
      <w:sz w:val="18"/>
      <w:szCs w:val="18"/>
      <w:lang w:val="en-US" w:eastAsia="zh-CN" w:bidi="ar-SA"/>
    </w:rPr>
  </w:style>
  <w:style w:type="character" w:customStyle="1" w:styleId="CharChar81">
    <w:name w:val="Char Char81"/>
    <w:rsid w:val="00185295"/>
    <w:rPr>
      <w:rFonts w:ascii="Arial" w:eastAsia="黑体" w:hAnsi="Arial"/>
      <w:b/>
      <w:bCs/>
      <w:sz w:val="21"/>
      <w:szCs w:val="21"/>
    </w:rPr>
  </w:style>
  <w:style w:type="character" w:customStyle="1" w:styleId="CharChar61">
    <w:name w:val="Char Char61"/>
    <w:locked/>
    <w:rsid w:val="00185295"/>
    <w:rPr>
      <w:rFonts w:ascii="Arial" w:eastAsia="黑体" w:hAnsi="Arial" w:cs="Arial"/>
      <w:sz w:val="18"/>
      <w:szCs w:val="18"/>
      <w:lang w:val="en-US" w:eastAsia="zh-CN" w:bidi="ar-SA"/>
    </w:rPr>
  </w:style>
  <w:style w:type="character" w:customStyle="1" w:styleId="CharChar91">
    <w:name w:val="Char Char91"/>
    <w:locked/>
    <w:rsid w:val="00185295"/>
    <w:rPr>
      <w:rFonts w:ascii="Arial" w:eastAsia="黑体" w:hAnsi="Arial" w:cs="Arial"/>
      <w:sz w:val="18"/>
      <w:szCs w:val="18"/>
      <w:lang w:val="en-US" w:eastAsia="zh-CN" w:bidi="ar-SA"/>
    </w:rPr>
  </w:style>
  <w:style w:type="character" w:customStyle="1" w:styleId="CharChar101">
    <w:name w:val="Char Char101"/>
    <w:rsid w:val="00185295"/>
    <w:rPr>
      <w:rFonts w:ascii="Arial" w:eastAsia="黑体" w:hAnsi="Arial"/>
      <w:b/>
      <w:bCs/>
      <w:sz w:val="21"/>
      <w:szCs w:val="21"/>
      <w:lang w:val="en-US" w:eastAsia="zh-CN" w:bidi="ar-SA"/>
    </w:rPr>
  </w:style>
  <w:style w:type="character" w:customStyle="1" w:styleId="CharChar111">
    <w:name w:val="Char Char111"/>
    <w:locked/>
    <w:rsid w:val="00185295"/>
    <w:rPr>
      <w:rFonts w:ascii="Arial" w:eastAsia="黑体" w:hAnsi="Arial" w:cs="Arial"/>
      <w:sz w:val="18"/>
      <w:szCs w:val="18"/>
      <w:lang w:val="en-US" w:eastAsia="zh-CN" w:bidi="ar-SA"/>
    </w:rPr>
  </w:style>
  <w:style w:type="character" w:customStyle="1" w:styleId="CharChar131">
    <w:name w:val="Char Char131"/>
    <w:rsid w:val="00185295"/>
    <w:rPr>
      <w:rFonts w:ascii="Arial" w:eastAsia="黑体" w:hAnsi="Arial"/>
      <w:b/>
      <w:bCs/>
      <w:sz w:val="21"/>
      <w:szCs w:val="21"/>
      <w:lang w:val="en-US" w:eastAsia="zh-CN" w:bidi="ar-SA"/>
    </w:rPr>
  </w:style>
  <w:style w:type="character" w:customStyle="1" w:styleId="CharChar500">
    <w:name w:val="Char Char50"/>
    <w:rsid w:val="00185295"/>
    <w:rPr>
      <w:rFonts w:ascii="Arial" w:eastAsia="黑体" w:hAnsi="Arial" w:cs="Arial"/>
      <w:kern w:val="2"/>
      <w:sz w:val="18"/>
      <w:szCs w:val="18"/>
      <w:lang w:val="en-US" w:eastAsia="zh-CN" w:bidi="ar-SA"/>
    </w:rPr>
  </w:style>
  <w:style w:type="paragraph" w:customStyle="1" w:styleId="1fe">
    <w:name w:val="1"/>
    <w:rsid w:val="002207D5"/>
    <w:pPr>
      <w:widowControl w:val="0"/>
      <w:spacing w:beforeLines="20" w:afterLines="20"/>
      <w:jc w:val="both"/>
    </w:pPr>
    <w:rPr>
      <w:kern w:val="2"/>
      <w:sz w:val="21"/>
      <w:szCs w:val="21"/>
    </w:rPr>
  </w:style>
  <w:style w:type="character" w:customStyle="1" w:styleId="CharChar171">
    <w:name w:val="Char Char171"/>
    <w:locked/>
    <w:rsid w:val="00185295"/>
    <w:rPr>
      <w:rFonts w:ascii="Arial" w:eastAsia="黑体" w:hAnsi="Arial" w:cs="Arial"/>
      <w:kern w:val="2"/>
      <w:sz w:val="18"/>
      <w:szCs w:val="18"/>
      <w:lang w:val="en-US" w:eastAsia="zh-CN" w:bidi="ar-SA"/>
    </w:rPr>
  </w:style>
  <w:style w:type="character" w:customStyle="1" w:styleId="CharChar162">
    <w:name w:val="Char Char162"/>
    <w:locked/>
    <w:rsid w:val="00185295"/>
    <w:rPr>
      <w:rFonts w:ascii="Arial" w:eastAsia="黑体" w:hAnsi="Arial" w:cs="Arial"/>
      <w:sz w:val="18"/>
      <w:szCs w:val="18"/>
      <w:lang w:val="en-US" w:eastAsia="zh-CN" w:bidi="ar-SA"/>
    </w:rPr>
  </w:style>
  <w:style w:type="character" w:customStyle="1" w:styleId="CharChar151">
    <w:name w:val="Char Char151"/>
    <w:rsid w:val="00185295"/>
    <w:rPr>
      <w:sz w:val="21"/>
      <w:szCs w:val="21"/>
      <w:lang w:val="en-US" w:eastAsia="zh-CN" w:bidi="ar-SA"/>
    </w:rPr>
  </w:style>
  <w:style w:type="character" w:customStyle="1" w:styleId="CharChar181">
    <w:name w:val="Char Char181"/>
    <w:rsid w:val="00185295"/>
    <w:rPr>
      <w:sz w:val="21"/>
      <w:szCs w:val="21"/>
      <w:lang w:val="en-US" w:eastAsia="zh-CN" w:bidi="ar-SA"/>
    </w:rPr>
  </w:style>
  <w:style w:type="character" w:customStyle="1" w:styleId="CharChar191">
    <w:name w:val="Char Char191"/>
    <w:locked/>
    <w:rsid w:val="00185295"/>
    <w:rPr>
      <w:rFonts w:ascii="Arial" w:eastAsia="黑体" w:hAnsi="Arial" w:cs="Arial"/>
      <w:sz w:val="18"/>
      <w:szCs w:val="18"/>
      <w:lang w:val="en-US" w:eastAsia="zh-CN" w:bidi="ar-SA"/>
    </w:rPr>
  </w:style>
  <w:style w:type="character" w:customStyle="1" w:styleId="CharChar201">
    <w:name w:val="Char Char201"/>
    <w:rsid w:val="00185295"/>
    <w:rPr>
      <w:sz w:val="21"/>
      <w:szCs w:val="21"/>
      <w:lang w:val="en-US" w:eastAsia="zh-CN" w:bidi="ar-SA"/>
    </w:rPr>
  </w:style>
  <w:style w:type="character" w:customStyle="1" w:styleId="CharChar211">
    <w:name w:val="Char Char211"/>
    <w:rsid w:val="00185295"/>
    <w:rPr>
      <w:rFonts w:ascii="Arial" w:eastAsia="黑体" w:hAnsi="Arial"/>
      <w:b/>
      <w:bCs/>
      <w:sz w:val="21"/>
      <w:szCs w:val="21"/>
      <w:lang w:val="en-US" w:eastAsia="zh-CN" w:bidi="ar-SA"/>
    </w:rPr>
  </w:style>
  <w:style w:type="character" w:customStyle="1" w:styleId="CharChar121">
    <w:name w:val="Char Char121"/>
    <w:locked/>
    <w:rsid w:val="00185295"/>
    <w:rPr>
      <w:rFonts w:ascii="宋体" w:eastAsia="宋体" w:hAnsi="宋体"/>
      <w:kern w:val="2"/>
      <w:sz w:val="21"/>
      <w:szCs w:val="21"/>
      <w:lang w:val="en-US" w:eastAsia="zh-CN" w:bidi="ar-SA"/>
    </w:rPr>
  </w:style>
  <w:style w:type="character" w:customStyle="1" w:styleId="CharChar141">
    <w:name w:val="Char Char141"/>
    <w:locked/>
    <w:rsid w:val="00185295"/>
    <w:rPr>
      <w:rFonts w:eastAsia="宋体"/>
      <w:kern w:val="2"/>
      <w:sz w:val="18"/>
      <w:szCs w:val="18"/>
      <w:lang w:val="en-US" w:eastAsia="zh-CN" w:bidi="ar-SA"/>
    </w:rPr>
  </w:style>
  <w:style w:type="paragraph" w:customStyle="1" w:styleId="afffff8">
    <w:name w:val="概述"/>
    <w:uiPriority w:val="99"/>
    <w:semiHidden/>
    <w:rsid w:val="002207D5"/>
    <w:pPr>
      <w:spacing w:beforeLines="20" w:afterLines="20"/>
      <w:ind w:firstLineChars="100" w:firstLine="100"/>
    </w:pPr>
    <w:rPr>
      <w:rFonts w:ascii="Arial" w:eastAsia="黑体" w:hAnsi="Arial" w:cs="Tahoma"/>
      <w:b/>
      <w:i/>
      <w:color w:val="000080"/>
      <w:kern w:val="2"/>
      <w:sz w:val="21"/>
      <w:szCs w:val="21"/>
    </w:rPr>
  </w:style>
  <w:style w:type="paragraph" w:styleId="afffff9">
    <w:name w:val="macro"/>
    <w:link w:val="Charfb"/>
    <w:rsid w:val="002207D5"/>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Lines="20" w:afterLines="20"/>
    </w:pPr>
    <w:rPr>
      <w:rFonts w:ascii="Courier New" w:hAnsi="Courier New" w:cs="Courier New"/>
      <w:kern w:val="2"/>
      <w:sz w:val="24"/>
      <w:szCs w:val="24"/>
    </w:rPr>
  </w:style>
  <w:style w:type="character" w:customStyle="1" w:styleId="Charfb">
    <w:name w:val="宏文本 Char"/>
    <w:basedOn w:val="a2"/>
    <w:link w:val="afffff9"/>
    <w:rsid w:val="002207D5"/>
    <w:rPr>
      <w:rFonts w:ascii="Courier New" w:hAnsi="Courier New" w:cs="Courier New"/>
      <w:kern w:val="2"/>
      <w:sz w:val="24"/>
      <w:szCs w:val="24"/>
    </w:rPr>
  </w:style>
  <w:style w:type="paragraph" w:styleId="2f1">
    <w:name w:val="index 2"/>
    <w:basedOn w:val="a1"/>
    <w:next w:val="a1"/>
    <w:autoRedefine/>
    <w:rsid w:val="002207D5"/>
    <w:pPr>
      <w:ind w:left="420"/>
    </w:pPr>
  </w:style>
  <w:style w:type="paragraph" w:styleId="35">
    <w:name w:val="index 3"/>
    <w:basedOn w:val="a1"/>
    <w:next w:val="a1"/>
    <w:autoRedefine/>
    <w:rsid w:val="002207D5"/>
    <w:pPr>
      <w:ind w:left="840"/>
    </w:pPr>
  </w:style>
  <w:style w:type="paragraph" w:styleId="43">
    <w:name w:val="index 4"/>
    <w:basedOn w:val="a1"/>
    <w:next w:val="a1"/>
    <w:autoRedefine/>
    <w:rsid w:val="002207D5"/>
    <w:pPr>
      <w:ind w:left="1260"/>
    </w:pPr>
  </w:style>
  <w:style w:type="paragraph" w:styleId="52">
    <w:name w:val="index 5"/>
    <w:basedOn w:val="a1"/>
    <w:next w:val="a1"/>
    <w:autoRedefine/>
    <w:rsid w:val="002207D5"/>
    <w:pPr>
      <w:ind w:left="1680"/>
    </w:pPr>
  </w:style>
  <w:style w:type="paragraph" w:styleId="63">
    <w:name w:val="index 6"/>
    <w:basedOn w:val="a1"/>
    <w:next w:val="a1"/>
    <w:autoRedefine/>
    <w:rsid w:val="002207D5"/>
    <w:pPr>
      <w:ind w:left="2100"/>
    </w:pPr>
  </w:style>
  <w:style w:type="paragraph" w:styleId="73">
    <w:name w:val="index 7"/>
    <w:basedOn w:val="a1"/>
    <w:next w:val="a1"/>
    <w:autoRedefine/>
    <w:rsid w:val="002207D5"/>
    <w:pPr>
      <w:ind w:left="2520"/>
    </w:pPr>
  </w:style>
  <w:style w:type="paragraph" w:styleId="83">
    <w:name w:val="index 8"/>
    <w:basedOn w:val="a1"/>
    <w:next w:val="a1"/>
    <w:autoRedefine/>
    <w:rsid w:val="002207D5"/>
    <w:pPr>
      <w:ind w:left="2940"/>
    </w:pPr>
  </w:style>
  <w:style w:type="paragraph" w:styleId="93">
    <w:name w:val="index 9"/>
    <w:basedOn w:val="a1"/>
    <w:next w:val="a1"/>
    <w:autoRedefine/>
    <w:rsid w:val="002207D5"/>
    <w:pPr>
      <w:ind w:left="3360"/>
    </w:pPr>
  </w:style>
  <w:style w:type="paragraph" w:styleId="afffffa">
    <w:name w:val="table of figures"/>
    <w:basedOn w:val="a1"/>
    <w:next w:val="a1"/>
    <w:rsid w:val="002207D5"/>
  </w:style>
  <w:style w:type="paragraph" w:styleId="afffffb">
    <w:name w:val="endnote text"/>
    <w:basedOn w:val="a1"/>
    <w:link w:val="Charfc"/>
    <w:rsid w:val="002207D5"/>
    <w:pPr>
      <w:snapToGrid w:val="0"/>
      <w:jc w:val="left"/>
    </w:pPr>
  </w:style>
  <w:style w:type="character" w:customStyle="1" w:styleId="Charfc">
    <w:name w:val="尾注文本 Char"/>
    <w:basedOn w:val="a2"/>
    <w:link w:val="afffffb"/>
    <w:rsid w:val="002207D5"/>
    <w:rPr>
      <w:kern w:val="2"/>
      <w:sz w:val="21"/>
      <w:szCs w:val="21"/>
    </w:rPr>
  </w:style>
  <w:style w:type="character" w:styleId="afffffc">
    <w:name w:val="endnote reference"/>
    <w:rsid w:val="002207D5"/>
    <w:rPr>
      <w:rFonts w:cs="Times New Roman"/>
      <w:vertAlign w:val="superscript"/>
    </w:rPr>
  </w:style>
  <w:style w:type="paragraph" w:styleId="afffffd">
    <w:name w:val="table of authorities"/>
    <w:basedOn w:val="a1"/>
    <w:next w:val="a1"/>
    <w:rsid w:val="002207D5"/>
    <w:pPr>
      <w:ind w:left="420"/>
    </w:pPr>
  </w:style>
  <w:style w:type="paragraph" w:styleId="afffffe">
    <w:name w:val="toa heading"/>
    <w:basedOn w:val="a1"/>
    <w:next w:val="a1"/>
    <w:rsid w:val="002207D5"/>
    <w:pPr>
      <w:spacing w:before="120"/>
    </w:pPr>
    <w:rPr>
      <w:rFonts w:ascii="Arial" w:hAnsi="Arial" w:cs="Arial"/>
      <w:sz w:val="24"/>
      <w:szCs w:val="24"/>
    </w:rPr>
  </w:style>
  <w:style w:type="paragraph" w:customStyle="1" w:styleId="ListParagraph1">
    <w:name w:val="List Paragraph1"/>
    <w:basedOn w:val="a1"/>
    <w:uiPriority w:val="99"/>
    <w:rsid w:val="002207D5"/>
    <w:pPr>
      <w:ind w:firstLineChars="200" w:firstLine="420"/>
    </w:pPr>
  </w:style>
  <w:style w:type="character" w:customStyle="1" w:styleId="affffff">
    <w:name w:val="@他"/>
    <w:uiPriority w:val="99"/>
    <w:semiHidden/>
    <w:unhideWhenUsed/>
    <w:rsid w:val="000646E5"/>
    <w:rPr>
      <w:color w:val="2B579A"/>
      <w:shd w:val="clear" w:color="auto" w:fill="E6E6E6"/>
    </w:rPr>
  </w:style>
  <w:style w:type="character" w:customStyle="1" w:styleId="affffff0">
    <w:name w:val="未处理的提及"/>
    <w:uiPriority w:val="99"/>
    <w:semiHidden/>
    <w:unhideWhenUsed/>
    <w:rsid w:val="000646E5"/>
    <w:rPr>
      <w:color w:val="808080"/>
      <w:shd w:val="clear" w:color="auto" w:fill="E6E6E6"/>
    </w:rPr>
  </w:style>
  <w:style w:type="paragraph" w:styleId="affffff1">
    <w:name w:val="Revision"/>
    <w:hidden/>
    <w:uiPriority w:val="99"/>
    <w:semiHidden/>
    <w:rsid w:val="000646E5"/>
    <w:rPr>
      <w:kern w:val="2"/>
      <w:sz w:val="21"/>
      <w:szCs w:val="21"/>
    </w:rPr>
  </w:style>
  <w:style w:type="character" w:customStyle="1" w:styleId="fontstyle01">
    <w:name w:val="fontstyle01"/>
    <w:basedOn w:val="a2"/>
    <w:rsid w:val="00357455"/>
    <w:rPr>
      <w:rFonts w:ascii="TimesNewRomanPSMT" w:hAnsi="TimesNewRomanPSMT" w:hint="default"/>
      <w:b w:val="0"/>
      <w:bCs w:val="0"/>
      <w:i w:val="0"/>
      <w:iCs w:val="0"/>
      <w:color w:val="000000"/>
      <w:sz w:val="22"/>
      <w:szCs w:val="22"/>
    </w:rPr>
  </w:style>
  <w:style w:type="character" w:customStyle="1" w:styleId="fontstyle21">
    <w:name w:val="fontstyle21"/>
    <w:basedOn w:val="a2"/>
    <w:rsid w:val="00357455"/>
    <w:rPr>
      <w:rFonts w:ascii="宋体" w:eastAsia="宋体" w:hAnsi="宋体" w:hint="eastAsia"/>
      <w:b w:val="0"/>
      <w:bCs w:val="0"/>
      <w:i w:val="0"/>
      <w:iCs w:val="0"/>
      <w:color w:val="000000"/>
      <w:sz w:val="22"/>
      <w:szCs w:val="22"/>
    </w:rPr>
  </w:style>
  <w:style w:type="character" w:customStyle="1" w:styleId="fontstyle11">
    <w:name w:val="fontstyle11"/>
    <w:basedOn w:val="a2"/>
    <w:rsid w:val="00357455"/>
    <w:rPr>
      <w:rFonts w:ascii="宋体" w:eastAsia="宋体" w:hAnsi="宋体" w:hint="eastAsia"/>
      <w:b w:val="0"/>
      <w:bCs w:val="0"/>
      <w:i w:val="0"/>
      <w:iCs w:val="0"/>
      <w:color w:val="000000"/>
      <w:sz w:val="22"/>
      <w:szCs w:val="22"/>
    </w:rPr>
  </w:style>
  <w:style w:type="character" w:customStyle="1" w:styleId="fontstyle31">
    <w:name w:val="fontstyle31"/>
    <w:basedOn w:val="a2"/>
    <w:rsid w:val="00615555"/>
    <w:rPr>
      <w:rFonts w:ascii="CIDFont+F4-GBK-EUC-H-Identity-H" w:hAnsi="CIDFont+F4-GBK-EUC-H-Identity-H" w:hint="default"/>
      <w:b w:val="0"/>
      <w:bCs w:val="0"/>
      <w:i w:val="0"/>
      <w:iCs w:val="0"/>
      <w:color w:val="000000"/>
      <w:sz w:val="18"/>
      <w:szCs w:val="18"/>
    </w:rPr>
  </w:style>
  <w:style w:type="character" w:customStyle="1" w:styleId="fontstyle41">
    <w:name w:val="fontstyle41"/>
    <w:basedOn w:val="a2"/>
    <w:rsid w:val="00615555"/>
    <w:rPr>
      <w:rFonts w:ascii="CIDFont+F1" w:hAnsi="CIDFont+F1" w:hint="default"/>
      <w:b w:val="0"/>
      <w:bCs w:val="0"/>
      <w:i w:val="0"/>
      <w:iCs w:val="0"/>
      <w:color w:val="000000"/>
      <w:sz w:val="18"/>
      <w:szCs w:val="18"/>
    </w:rPr>
  </w:style>
  <w:style w:type="paragraph" w:customStyle="1" w:styleId="0740">
    <w:name w:val="正文 + 首行缩进:  0.74 厘米"/>
    <w:basedOn w:val="a1"/>
    <w:rsid w:val="0004664E"/>
    <w:pPr>
      <w:spacing w:beforeLines="0" w:afterLines="0"/>
      <w:ind w:firstLine="420"/>
    </w:pPr>
    <w:rPr>
      <w:szCs w:val="20"/>
    </w:rPr>
  </w:style>
  <w:style w:type="character" w:styleId="affffff2">
    <w:name w:val="Book Title"/>
    <w:aliases w:val="列出段"/>
    <w:uiPriority w:val="33"/>
    <w:qFormat/>
    <w:rsid w:val="0004664E"/>
    <w:rPr>
      <w:rFonts w:ascii="Arial" w:eastAsia="宋体" w:hAnsi="Arial"/>
      <w:b w:val="0"/>
      <w:bCs/>
      <w:smallCaps/>
      <w:spacing w:val="5"/>
      <w:sz w:val="21"/>
    </w:rPr>
  </w:style>
  <w:style w:type="paragraph" w:customStyle="1" w:styleId="1ff">
    <w:name w:val="表格字体1"/>
    <w:basedOn w:val="a1"/>
    <w:qFormat/>
    <w:rsid w:val="0004664E"/>
    <w:pPr>
      <w:widowControl/>
      <w:autoSpaceDE w:val="0"/>
      <w:autoSpaceDN w:val="0"/>
      <w:adjustRightInd w:val="0"/>
      <w:spacing w:beforeLines="0" w:afterLines="0"/>
      <w:jc w:val="center"/>
    </w:pPr>
    <w:rPr>
      <w:rFonts w:ascii="Arial" w:hAnsi="Arial" w:cs="宋体"/>
      <w:kern w:val="0"/>
      <w:sz w:val="18"/>
      <w:szCs w:val="28"/>
    </w:rPr>
  </w:style>
  <w:style w:type="paragraph" w:customStyle="1" w:styleId="36">
    <w:name w:val="样式 程序 + 首行缩进:  3 字符"/>
    <w:basedOn w:val="a5"/>
    <w:rsid w:val="0002043A"/>
    <w:pPr>
      <w:ind w:firstLineChars="400" w:firstLine="400"/>
    </w:pPr>
    <w:rPr>
      <w:rFonts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2881631">
      <w:bodyDiv w:val="1"/>
      <w:marLeft w:val="0"/>
      <w:marRight w:val="0"/>
      <w:marTop w:val="0"/>
      <w:marBottom w:val="0"/>
      <w:divBdr>
        <w:top w:val="none" w:sz="0" w:space="0" w:color="auto"/>
        <w:left w:val="none" w:sz="0" w:space="0" w:color="auto"/>
        <w:bottom w:val="none" w:sz="0" w:space="0" w:color="auto"/>
        <w:right w:val="none" w:sz="0" w:space="0" w:color="auto"/>
      </w:divBdr>
    </w:div>
    <w:div w:id="1429546419">
      <w:bodyDiv w:val="1"/>
      <w:marLeft w:val="0"/>
      <w:marRight w:val="0"/>
      <w:marTop w:val="0"/>
      <w:marBottom w:val="0"/>
      <w:divBdr>
        <w:top w:val="none" w:sz="0" w:space="0" w:color="auto"/>
        <w:left w:val="none" w:sz="0" w:space="0" w:color="auto"/>
        <w:bottom w:val="none" w:sz="0" w:space="0" w:color="auto"/>
        <w:right w:val="none" w:sz="0" w:space="0" w:color="auto"/>
      </w:divBdr>
    </w:div>
    <w:div w:id="1591502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8.jpeg"/><Relationship Id="rId42" Type="http://schemas.openxmlformats.org/officeDocument/2006/relationships/image" Target="media/image23.png"/><Relationship Id="rId47" Type="http://schemas.openxmlformats.org/officeDocument/2006/relationships/image" Target="media/image28.jpeg"/><Relationship Id="rId63" Type="http://schemas.openxmlformats.org/officeDocument/2006/relationships/footer" Target="footer4.xml"/><Relationship Id="rId68" Type="http://schemas.openxmlformats.org/officeDocument/2006/relationships/image" Target="media/image44.jpe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emf"/><Relationship Id="rId11" Type="http://schemas.openxmlformats.org/officeDocument/2006/relationships/footer" Target="footer3.xml"/><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2.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oleObject" Target="embeddings/oleObject6.bin"/><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image" Target="media/image35.jpeg"/><Relationship Id="rId64" Type="http://schemas.openxmlformats.org/officeDocument/2006/relationships/image" Target="media/image40.jpeg"/><Relationship Id="rId69" Type="http://schemas.openxmlformats.org/officeDocument/2006/relationships/image" Target="media/image45.jpeg"/><Relationship Id="rId8" Type="http://schemas.openxmlformats.org/officeDocument/2006/relationships/header" Target="header1.xml"/><Relationship Id="rId51" Type="http://schemas.openxmlformats.org/officeDocument/2006/relationships/image" Target="media/image31.wmf"/><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oleObject" Target="embeddings/oleObject2.bin"/><Relationship Id="rId33" Type="http://schemas.openxmlformats.org/officeDocument/2006/relationships/oleObject" Target="embeddings/oleObject5.bin"/><Relationship Id="rId38" Type="http://schemas.openxmlformats.org/officeDocument/2006/relationships/image" Target="media/image20.emf"/><Relationship Id="rId46" Type="http://schemas.openxmlformats.org/officeDocument/2006/relationships/image" Target="media/image27.jpeg"/><Relationship Id="rId59" Type="http://schemas.openxmlformats.org/officeDocument/2006/relationships/image" Target="media/image38.jpeg"/><Relationship Id="rId67" Type="http://schemas.openxmlformats.org/officeDocument/2006/relationships/image" Target="media/image43.jpeg"/><Relationship Id="rId20" Type="http://schemas.openxmlformats.org/officeDocument/2006/relationships/image" Target="media/image7.jpeg"/><Relationship Id="rId41" Type="http://schemas.openxmlformats.org/officeDocument/2006/relationships/image" Target="media/image22.png"/><Relationship Id="rId54" Type="http://schemas.openxmlformats.org/officeDocument/2006/relationships/image" Target="media/image33.jpeg"/><Relationship Id="rId62" Type="http://schemas.openxmlformats.org/officeDocument/2006/relationships/header" Target="header3.xml"/><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zlgopen/ametal" TargetMode="External"/><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18.jpeg"/><Relationship Id="rId49" Type="http://schemas.openxmlformats.org/officeDocument/2006/relationships/image" Target="media/image30.wmf"/><Relationship Id="rId57" Type="http://schemas.openxmlformats.org/officeDocument/2006/relationships/image" Target="media/image36.jpeg"/><Relationship Id="rId10" Type="http://schemas.openxmlformats.org/officeDocument/2006/relationships/footer" Target="footer2.xml"/><Relationship Id="rId31" Type="http://schemas.openxmlformats.org/officeDocument/2006/relationships/image" Target="media/image15.jpeg"/><Relationship Id="rId44" Type="http://schemas.openxmlformats.org/officeDocument/2006/relationships/image" Target="media/image25.png"/><Relationship Id="rId52" Type="http://schemas.openxmlformats.org/officeDocument/2006/relationships/oleObject" Target="embeddings/oleObject9.bin"/><Relationship Id="rId60" Type="http://schemas.openxmlformats.org/officeDocument/2006/relationships/image" Target="media/image39.jpeg"/><Relationship Id="rId65" Type="http://schemas.openxmlformats.org/officeDocument/2006/relationships/image" Target="media/image41.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emf"/><Relationship Id="rId39" Type="http://schemas.openxmlformats.org/officeDocument/2006/relationships/oleObject" Target="embeddings/oleObject7.bin"/><Relationship Id="rId34" Type="http://schemas.openxmlformats.org/officeDocument/2006/relationships/image" Target="media/image17.emf"/><Relationship Id="rId50" Type="http://schemas.openxmlformats.org/officeDocument/2006/relationships/oleObject" Target="embeddings/oleObject8.bin"/><Relationship Id="rId55"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Desktop\&#26368;&#26032;&#20070;&#31295;\&#38754;&#21521;&#25509;&#21475;&#30340;&#32534;&#31243;&#65288;2017071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FFFFFF"/>
          </a:solidFill>
          <a:miter lim="800000"/>
          <a:headEnd/>
          <a:tailEnd/>
        </a:ln>
      </a:spPr>
      <a:bodyPr rot="0" vert="horz" wrap="square" lIns="91440" tIns="45720" rIns="91440" bIns="45720" anchor="t" anchorCtr="0" upright="1">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F7C8D-5BEE-458D-9BD8-7D9CB2A96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面向接口的编程（20170713）.dot</Template>
  <TotalTime>3407</TotalTime>
  <Pages>173</Pages>
  <Words>35652</Words>
  <Characters>203222</Characters>
  <Application>Microsoft Office Word</Application>
  <DocSecurity>0</DocSecurity>
  <Lines>1693</Lines>
  <Paragraphs>476</Paragraphs>
  <ScaleCrop>false</ScaleCrop>
  <Company>ZLGMCU</Company>
  <LinksUpToDate>false</LinksUpToDate>
  <CharactersWithSpaces>238398</CharactersWithSpaces>
  <SharedDoc>false</SharedDoc>
  <HLinks>
    <vt:vector size="1344" baseType="variant">
      <vt:variant>
        <vt:i4>3866666</vt:i4>
      </vt:variant>
      <vt:variant>
        <vt:i4>1338</vt:i4>
      </vt:variant>
      <vt:variant>
        <vt:i4>0</vt:i4>
      </vt:variant>
      <vt:variant>
        <vt:i4>5</vt:i4>
      </vt:variant>
      <vt:variant>
        <vt:lpwstr>http://www.zlgmcu.com/</vt:lpwstr>
      </vt:variant>
      <vt:variant>
        <vt:lpwstr/>
      </vt:variant>
      <vt:variant>
        <vt:i4>7995516</vt:i4>
      </vt:variant>
      <vt:variant>
        <vt:i4>1335</vt:i4>
      </vt:variant>
      <vt:variant>
        <vt:i4>0</vt:i4>
      </vt:variant>
      <vt:variant>
        <vt:i4>5</vt:i4>
      </vt:variant>
      <vt:variant>
        <vt:lpwstr>http://www.zlg.cn/</vt:lpwstr>
      </vt:variant>
      <vt:variant>
        <vt:lpwstr/>
      </vt:variant>
      <vt:variant>
        <vt:i4>1441846</vt:i4>
      </vt:variant>
      <vt:variant>
        <vt:i4>1328</vt:i4>
      </vt:variant>
      <vt:variant>
        <vt:i4>0</vt:i4>
      </vt:variant>
      <vt:variant>
        <vt:i4>5</vt:i4>
      </vt:variant>
      <vt:variant>
        <vt:lpwstr/>
      </vt:variant>
      <vt:variant>
        <vt:lpwstr>_Toc487719472</vt:lpwstr>
      </vt:variant>
      <vt:variant>
        <vt:i4>1441846</vt:i4>
      </vt:variant>
      <vt:variant>
        <vt:i4>1322</vt:i4>
      </vt:variant>
      <vt:variant>
        <vt:i4>0</vt:i4>
      </vt:variant>
      <vt:variant>
        <vt:i4>5</vt:i4>
      </vt:variant>
      <vt:variant>
        <vt:lpwstr/>
      </vt:variant>
      <vt:variant>
        <vt:lpwstr>_Toc487719471</vt:lpwstr>
      </vt:variant>
      <vt:variant>
        <vt:i4>1441846</vt:i4>
      </vt:variant>
      <vt:variant>
        <vt:i4>1316</vt:i4>
      </vt:variant>
      <vt:variant>
        <vt:i4>0</vt:i4>
      </vt:variant>
      <vt:variant>
        <vt:i4>5</vt:i4>
      </vt:variant>
      <vt:variant>
        <vt:lpwstr/>
      </vt:variant>
      <vt:variant>
        <vt:lpwstr>_Toc487719470</vt:lpwstr>
      </vt:variant>
      <vt:variant>
        <vt:i4>1507382</vt:i4>
      </vt:variant>
      <vt:variant>
        <vt:i4>1310</vt:i4>
      </vt:variant>
      <vt:variant>
        <vt:i4>0</vt:i4>
      </vt:variant>
      <vt:variant>
        <vt:i4>5</vt:i4>
      </vt:variant>
      <vt:variant>
        <vt:lpwstr/>
      </vt:variant>
      <vt:variant>
        <vt:lpwstr>_Toc487719469</vt:lpwstr>
      </vt:variant>
      <vt:variant>
        <vt:i4>1507382</vt:i4>
      </vt:variant>
      <vt:variant>
        <vt:i4>1304</vt:i4>
      </vt:variant>
      <vt:variant>
        <vt:i4>0</vt:i4>
      </vt:variant>
      <vt:variant>
        <vt:i4>5</vt:i4>
      </vt:variant>
      <vt:variant>
        <vt:lpwstr/>
      </vt:variant>
      <vt:variant>
        <vt:lpwstr>_Toc487719468</vt:lpwstr>
      </vt:variant>
      <vt:variant>
        <vt:i4>1507382</vt:i4>
      </vt:variant>
      <vt:variant>
        <vt:i4>1298</vt:i4>
      </vt:variant>
      <vt:variant>
        <vt:i4>0</vt:i4>
      </vt:variant>
      <vt:variant>
        <vt:i4>5</vt:i4>
      </vt:variant>
      <vt:variant>
        <vt:lpwstr/>
      </vt:variant>
      <vt:variant>
        <vt:lpwstr>_Toc487719467</vt:lpwstr>
      </vt:variant>
      <vt:variant>
        <vt:i4>1507382</vt:i4>
      </vt:variant>
      <vt:variant>
        <vt:i4>1292</vt:i4>
      </vt:variant>
      <vt:variant>
        <vt:i4>0</vt:i4>
      </vt:variant>
      <vt:variant>
        <vt:i4>5</vt:i4>
      </vt:variant>
      <vt:variant>
        <vt:lpwstr/>
      </vt:variant>
      <vt:variant>
        <vt:lpwstr>_Toc487719466</vt:lpwstr>
      </vt:variant>
      <vt:variant>
        <vt:i4>1507382</vt:i4>
      </vt:variant>
      <vt:variant>
        <vt:i4>1286</vt:i4>
      </vt:variant>
      <vt:variant>
        <vt:i4>0</vt:i4>
      </vt:variant>
      <vt:variant>
        <vt:i4>5</vt:i4>
      </vt:variant>
      <vt:variant>
        <vt:lpwstr/>
      </vt:variant>
      <vt:variant>
        <vt:lpwstr>_Toc487719465</vt:lpwstr>
      </vt:variant>
      <vt:variant>
        <vt:i4>1507382</vt:i4>
      </vt:variant>
      <vt:variant>
        <vt:i4>1280</vt:i4>
      </vt:variant>
      <vt:variant>
        <vt:i4>0</vt:i4>
      </vt:variant>
      <vt:variant>
        <vt:i4>5</vt:i4>
      </vt:variant>
      <vt:variant>
        <vt:lpwstr/>
      </vt:variant>
      <vt:variant>
        <vt:lpwstr>_Toc487719464</vt:lpwstr>
      </vt:variant>
      <vt:variant>
        <vt:i4>1507382</vt:i4>
      </vt:variant>
      <vt:variant>
        <vt:i4>1274</vt:i4>
      </vt:variant>
      <vt:variant>
        <vt:i4>0</vt:i4>
      </vt:variant>
      <vt:variant>
        <vt:i4>5</vt:i4>
      </vt:variant>
      <vt:variant>
        <vt:lpwstr/>
      </vt:variant>
      <vt:variant>
        <vt:lpwstr>_Toc487719463</vt:lpwstr>
      </vt:variant>
      <vt:variant>
        <vt:i4>1507382</vt:i4>
      </vt:variant>
      <vt:variant>
        <vt:i4>1268</vt:i4>
      </vt:variant>
      <vt:variant>
        <vt:i4>0</vt:i4>
      </vt:variant>
      <vt:variant>
        <vt:i4>5</vt:i4>
      </vt:variant>
      <vt:variant>
        <vt:lpwstr/>
      </vt:variant>
      <vt:variant>
        <vt:lpwstr>_Toc487719462</vt:lpwstr>
      </vt:variant>
      <vt:variant>
        <vt:i4>1507382</vt:i4>
      </vt:variant>
      <vt:variant>
        <vt:i4>1262</vt:i4>
      </vt:variant>
      <vt:variant>
        <vt:i4>0</vt:i4>
      </vt:variant>
      <vt:variant>
        <vt:i4>5</vt:i4>
      </vt:variant>
      <vt:variant>
        <vt:lpwstr/>
      </vt:variant>
      <vt:variant>
        <vt:lpwstr>_Toc487719461</vt:lpwstr>
      </vt:variant>
      <vt:variant>
        <vt:i4>1507382</vt:i4>
      </vt:variant>
      <vt:variant>
        <vt:i4>1256</vt:i4>
      </vt:variant>
      <vt:variant>
        <vt:i4>0</vt:i4>
      </vt:variant>
      <vt:variant>
        <vt:i4>5</vt:i4>
      </vt:variant>
      <vt:variant>
        <vt:lpwstr/>
      </vt:variant>
      <vt:variant>
        <vt:lpwstr>_Toc487719460</vt:lpwstr>
      </vt:variant>
      <vt:variant>
        <vt:i4>1310774</vt:i4>
      </vt:variant>
      <vt:variant>
        <vt:i4>1250</vt:i4>
      </vt:variant>
      <vt:variant>
        <vt:i4>0</vt:i4>
      </vt:variant>
      <vt:variant>
        <vt:i4>5</vt:i4>
      </vt:variant>
      <vt:variant>
        <vt:lpwstr/>
      </vt:variant>
      <vt:variant>
        <vt:lpwstr>_Toc487719459</vt:lpwstr>
      </vt:variant>
      <vt:variant>
        <vt:i4>1310774</vt:i4>
      </vt:variant>
      <vt:variant>
        <vt:i4>1244</vt:i4>
      </vt:variant>
      <vt:variant>
        <vt:i4>0</vt:i4>
      </vt:variant>
      <vt:variant>
        <vt:i4>5</vt:i4>
      </vt:variant>
      <vt:variant>
        <vt:lpwstr/>
      </vt:variant>
      <vt:variant>
        <vt:lpwstr>_Toc487719458</vt:lpwstr>
      </vt:variant>
      <vt:variant>
        <vt:i4>1310774</vt:i4>
      </vt:variant>
      <vt:variant>
        <vt:i4>1238</vt:i4>
      </vt:variant>
      <vt:variant>
        <vt:i4>0</vt:i4>
      </vt:variant>
      <vt:variant>
        <vt:i4>5</vt:i4>
      </vt:variant>
      <vt:variant>
        <vt:lpwstr/>
      </vt:variant>
      <vt:variant>
        <vt:lpwstr>_Toc487719457</vt:lpwstr>
      </vt:variant>
      <vt:variant>
        <vt:i4>1310774</vt:i4>
      </vt:variant>
      <vt:variant>
        <vt:i4>1232</vt:i4>
      </vt:variant>
      <vt:variant>
        <vt:i4>0</vt:i4>
      </vt:variant>
      <vt:variant>
        <vt:i4>5</vt:i4>
      </vt:variant>
      <vt:variant>
        <vt:lpwstr/>
      </vt:variant>
      <vt:variant>
        <vt:lpwstr>_Toc487719456</vt:lpwstr>
      </vt:variant>
      <vt:variant>
        <vt:i4>1310774</vt:i4>
      </vt:variant>
      <vt:variant>
        <vt:i4>1226</vt:i4>
      </vt:variant>
      <vt:variant>
        <vt:i4>0</vt:i4>
      </vt:variant>
      <vt:variant>
        <vt:i4>5</vt:i4>
      </vt:variant>
      <vt:variant>
        <vt:lpwstr/>
      </vt:variant>
      <vt:variant>
        <vt:lpwstr>_Toc487719455</vt:lpwstr>
      </vt:variant>
      <vt:variant>
        <vt:i4>1310774</vt:i4>
      </vt:variant>
      <vt:variant>
        <vt:i4>1220</vt:i4>
      </vt:variant>
      <vt:variant>
        <vt:i4>0</vt:i4>
      </vt:variant>
      <vt:variant>
        <vt:i4>5</vt:i4>
      </vt:variant>
      <vt:variant>
        <vt:lpwstr/>
      </vt:variant>
      <vt:variant>
        <vt:lpwstr>_Toc487719454</vt:lpwstr>
      </vt:variant>
      <vt:variant>
        <vt:i4>1310774</vt:i4>
      </vt:variant>
      <vt:variant>
        <vt:i4>1214</vt:i4>
      </vt:variant>
      <vt:variant>
        <vt:i4>0</vt:i4>
      </vt:variant>
      <vt:variant>
        <vt:i4>5</vt:i4>
      </vt:variant>
      <vt:variant>
        <vt:lpwstr/>
      </vt:variant>
      <vt:variant>
        <vt:lpwstr>_Toc487719453</vt:lpwstr>
      </vt:variant>
      <vt:variant>
        <vt:i4>1310774</vt:i4>
      </vt:variant>
      <vt:variant>
        <vt:i4>1208</vt:i4>
      </vt:variant>
      <vt:variant>
        <vt:i4>0</vt:i4>
      </vt:variant>
      <vt:variant>
        <vt:i4>5</vt:i4>
      </vt:variant>
      <vt:variant>
        <vt:lpwstr/>
      </vt:variant>
      <vt:variant>
        <vt:lpwstr>_Toc487719452</vt:lpwstr>
      </vt:variant>
      <vt:variant>
        <vt:i4>1310774</vt:i4>
      </vt:variant>
      <vt:variant>
        <vt:i4>1202</vt:i4>
      </vt:variant>
      <vt:variant>
        <vt:i4>0</vt:i4>
      </vt:variant>
      <vt:variant>
        <vt:i4>5</vt:i4>
      </vt:variant>
      <vt:variant>
        <vt:lpwstr/>
      </vt:variant>
      <vt:variant>
        <vt:lpwstr>_Toc487719451</vt:lpwstr>
      </vt:variant>
      <vt:variant>
        <vt:i4>1310774</vt:i4>
      </vt:variant>
      <vt:variant>
        <vt:i4>1196</vt:i4>
      </vt:variant>
      <vt:variant>
        <vt:i4>0</vt:i4>
      </vt:variant>
      <vt:variant>
        <vt:i4>5</vt:i4>
      </vt:variant>
      <vt:variant>
        <vt:lpwstr/>
      </vt:variant>
      <vt:variant>
        <vt:lpwstr>_Toc487719450</vt:lpwstr>
      </vt:variant>
      <vt:variant>
        <vt:i4>1376310</vt:i4>
      </vt:variant>
      <vt:variant>
        <vt:i4>1190</vt:i4>
      </vt:variant>
      <vt:variant>
        <vt:i4>0</vt:i4>
      </vt:variant>
      <vt:variant>
        <vt:i4>5</vt:i4>
      </vt:variant>
      <vt:variant>
        <vt:lpwstr/>
      </vt:variant>
      <vt:variant>
        <vt:lpwstr>_Toc487719449</vt:lpwstr>
      </vt:variant>
      <vt:variant>
        <vt:i4>1376310</vt:i4>
      </vt:variant>
      <vt:variant>
        <vt:i4>1184</vt:i4>
      </vt:variant>
      <vt:variant>
        <vt:i4>0</vt:i4>
      </vt:variant>
      <vt:variant>
        <vt:i4>5</vt:i4>
      </vt:variant>
      <vt:variant>
        <vt:lpwstr/>
      </vt:variant>
      <vt:variant>
        <vt:lpwstr>_Toc487719448</vt:lpwstr>
      </vt:variant>
      <vt:variant>
        <vt:i4>1376310</vt:i4>
      </vt:variant>
      <vt:variant>
        <vt:i4>1178</vt:i4>
      </vt:variant>
      <vt:variant>
        <vt:i4>0</vt:i4>
      </vt:variant>
      <vt:variant>
        <vt:i4>5</vt:i4>
      </vt:variant>
      <vt:variant>
        <vt:lpwstr/>
      </vt:variant>
      <vt:variant>
        <vt:lpwstr>_Toc487719447</vt:lpwstr>
      </vt:variant>
      <vt:variant>
        <vt:i4>1376310</vt:i4>
      </vt:variant>
      <vt:variant>
        <vt:i4>1172</vt:i4>
      </vt:variant>
      <vt:variant>
        <vt:i4>0</vt:i4>
      </vt:variant>
      <vt:variant>
        <vt:i4>5</vt:i4>
      </vt:variant>
      <vt:variant>
        <vt:lpwstr/>
      </vt:variant>
      <vt:variant>
        <vt:lpwstr>_Toc487719446</vt:lpwstr>
      </vt:variant>
      <vt:variant>
        <vt:i4>1376310</vt:i4>
      </vt:variant>
      <vt:variant>
        <vt:i4>1166</vt:i4>
      </vt:variant>
      <vt:variant>
        <vt:i4>0</vt:i4>
      </vt:variant>
      <vt:variant>
        <vt:i4>5</vt:i4>
      </vt:variant>
      <vt:variant>
        <vt:lpwstr/>
      </vt:variant>
      <vt:variant>
        <vt:lpwstr>_Toc487719445</vt:lpwstr>
      </vt:variant>
      <vt:variant>
        <vt:i4>1376310</vt:i4>
      </vt:variant>
      <vt:variant>
        <vt:i4>1160</vt:i4>
      </vt:variant>
      <vt:variant>
        <vt:i4>0</vt:i4>
      </vt:variant>
      <vt:variant>
        <vt:i4>5</vt:i4>
      </vt:variant>
      <vt:variant>
        <vt:lpwstr/>
      </vt:variant>
      <vt:variant>
        <vt:lpwstr>_Toc487719444</vt:lpwstr>
      </vt:variant>
      <vt:variant>
        <vt:i4>1376310</vt:i4>
      </vt:variant>
      <vt:variant>
        <vt:i4>1154</vt:i4>
      </vt:variant>
      <vt:variant>
        <vt:i4>0</vt:i4>
      </vt:variant>
      <vt:variant>
        <vt:i4>5</vt:i4>
      </vt:variant>
      <vt:variant>
        <vt:lpwstr/>
      </vt:variant>
      <vt:variant>
        <vt:lpwstr>_Toc487719443</vt:lpwstr>
      </vt:variant>
      <vt:variant>
        <vt:i4>1376310</vt:i4>
      </vt:variant>
      <vt:variant>
        <vt:i4>1148</vt:i4>
      </vt:variant>
      <vt:variant>
        <vt:i4>0</vt:i4>
      </vt:variant>
      <vt:variant>
        <vt:i4>5</vt:i4>
      </vt:variant>
      <vt:variant>
        <vt:lpwstr/>
      </vt:variant>
      <vt:variant>
        <vt:lpwstr>_Toc487719442</vt:lpwstr>
      </vt:variant>
      <vt:variant>
        <vt:i4>1376310</vt:i4>
      </vt:variant>
      <vt:variant>
        <vt:i4>1142</vt:i4>
      </vt:variant>
      <vt:variant>
        <vt:i4>0</vt:i4>
      </vt:variant>
      <vt:variant>
        <vt:i4>5</vt:i4>
      </vt:variant>
      <vt:variant>
        <vt:lpwstr/>
      </vt:variant>
      <vt:variant>
        <vt:lpwstr>_Toc487719441</vt:lpwstr>
      </vt:variant>
      <vt:variant>
        <vt:i4>1376310</vt:i4>
      </vt:variant>
      <vt:variant>
        <vt:i4>1136</vt:i4>
      </vt:variant>
      <vt:variant>
        <vt:i4>0</vt:i4>
      </vt:variant>
      <vt:variant>
        <vt:i4>5</vt:i4>
      </vt:variant>
      <vt:variant>
        <vt:lpwstr/>
      </vt:variant>
      <vt:variant>
        <vt:lpwstr>_Toc487719440</vt:lpwstr>
      </vt:variant>
      <vt:variant>
        <vt:i4>1179702</vt:i4>
      </vt:variant>
      <vt:variant>
        <vt:i4>1130</vt:i4>
      </vt:variant>
      <vt:variant>
        <vt:i4>0</vt:i4>
      </vt:variant>
      <vt:variant>
        <vt:i4>5</vt:i4>
      </vt:variant>
      <vt:variant>
        <vt:lpwstr/>
      </vt:variant>
      <vt:variant>
        <vt:lpwstr>_Toc487719439</vt:lpwstr>
      </vt:variant>
      <vt:variant>
        <vt:i4>1179702</vt:i4>
      </vt:variant>
      <vt:variant>
        <vt:i4>1124</vt:i4>
      </vt:variant>
      <vt:variant>
        <vt:i4>0</vt:i4>
      </vt:variant>
      <vt:variant>
        <vt:i4>5</vt:i4>
      </vt:variant>
      <vt:variant>
        <vt:lpwstr/>
      </vt:variant>
      <vt:variant>
        <vt:lpwstr>_Toc487719438</vt:lpwstr>
      </vt:variant>
      <vt:variant>
        <vt:i4>1179702</vt:i4>
      </vt:variant>
      <vt:variant>
        <vt:i4>1118</vt:i4>
      </vt:variant>
      <vt:variant>
        <vt:i4>0</vt:i4>
      </vt:variant>
      <vt:variant>
        <vt:i4>5</vt:i4>
      </vt:variant>
      <vt:variant>
        <vt:lpwstr/>
      </vt:variant>
      <vt:variant>
        <vt:lpwstr>_Toc487719437</vt:lpwstr>
      </vt:variant>
      <vt:variant>
        <vt:i4>1179702</vt:i4>
      </vt:variant>
      <vt:variant>
        <vt:i4>1112</vt:i4>
      </vt:variant>
      <vt:variant>
        <vt:i4>0</vt:i4>
      </vt:variant>
      <vt:variant>
        <vt:i4>5</vt:i4>
      </vt:variant>
      <vt:variant>
        <vt:lpwstr/>
      </vt:variant>
      <vt:variant>
        <vt:lpwstr>_Toc487719436</vt:lpwstr>
      </vt:variant>
      <vt:variant>
        <vt:i4>1179702</vt:i4>
      </vt:variant>
      <vt:variant>
        <vt:i4>1106</vt:i4>
      </vt:variant>
      <vt:variant>
        <vt:i4>0</vt:i4>
      </vt:variant>
      <vt:variant>
        <vt:i4>5</vt:i4>
      </vt:variant>
      <vt:variant>
        <vt:lpwstr/>
      </vt:variant>
      <vt:variant>
        <vt:lpwstr>_Toc487719435</vt:lpwstr>
      </vt:variant>
      <vt:variant>
        <vt:i4>1179702</vt:i4>
      </vt:variant>
      <vt:variant>
        <vt:i4>1100</vt:i4>
      </vt:variant>
      <vt:variant>
        <vt:i4>0</vt:i4>
      </vt:variant>
      <vt:variant>
        <vt:i4>5</vt:i4>
      </vt:variant>
      <vt:variant>
        <vt:lpwstr/>
      </vt:variant>
      <vt:variant>
        <vt:lpwstr>_Toc487719434</vt:lpwstr>
      </vt:variant>
      <vt:variant>
        <vt:i4>1179702</vt:i4>
      </vt:variant>
      <vt:variant>
        <vt:i4>1094</vt:i4>
      </vt:variant>
      <vt:variant>
        <vt:i4>0</vt:i4>
      </vt:variant>
      <vt:variant>
        <vt:i4>5</vt:i4>
      </vt:variant>
      <vt:variant>
        <vt:lpwstr/>
      </vt:variant>
      <vt:variant>
        <vt:lpwstr>_Toc487719433</vt:lpwstr>
      </vt:variant>
      <vt:variant>
        <vt:i4>1179702</vt:i4>
      </vt:variant>
      <vt:variant>
        <vt:i4>1088</vt:i4>
      </vt:variant>
      <vt:variant>
        <vt:i4>0</vt:i4>
      </vt:variant>
      <vt:variant>
        <vt:i4>5</vt:i4>
      </vt:variant>
      <vt:variant>
        <vt:lpwstr/>
      </vt:variant>
      <vt:variant>
        <vt:lpwstr>_Toc487719432</vt:lpwstr>
      </vt:variant>
      <vt:variant>
        <vt:i4>1179702</vt:i4>
      </vt:variant>
      <vt:variant>
        <vt:i4>1082</vt:i4>
      </vt:variant>
      <vt:variant>
        <vt:i4>0</vt:i4>
      </vt:variant>
      <vt:variant>
        <vt:i4>5</vt:i4>
      </vt:variant>
      <vt:variant>
        <vt:lpwstr/>
      </vt:variant>
      <vt:variant>
        <vt:lpwstr>_Toc487719431</vt:lpwstr>
      </vt:variant>
      <vt:variant>
        <vt:i4>1179702</vt:i4>
      </vt:variant>
      <vt:variant>
        <vt:i4>1076</vt:i4>
      </vt:variant>
      <vt:variant>
        <vt:i4>0</vt:i4>
      </vt:variant>
      <vt:variant>
        <vt:i4>5</vt:i4>
      </vt:variant>
      <vt:variant>
        <vt:lpwstr/>
      </vt:variant>
      <vt:variant>
        <vt:lpwstr>_Toc487719430</vt:lpwstr>
      </vt:variant>
      <vt:variant>
        <vt:i4>1245238</vt:i4>
      </vt:variant>
      <vt:variant>
        <vt:i4>1070</vt:i4>
      </vt:variant>
      <vt:variant>
        <vt:i4>0</vt:i4>
      </vt:variant>
      <vt:variant>
        <vt:i4>5</vt:i4>
      </vt:variant>
      <vt:variant>
        <vt:lpwstr/>
      </vt:variant>
      <vt:variant>
        <vt:lpwstr>_Toc487719429</vt:lpwstr>
      </vt:variant>
      <vt:variant>
        <vt:i4>1245238</vt:i4>
      </vt:variant>
      <vt:variant>
        <vt:i4>1064</vt:i4>
      </vt:variant>
      <vt:variant>
        <vt:i4>0</vt:i4>
      </vt:variant>
      <vt:variant>
        <vt:i4>5</vt:i4>
      </vt:variant>
      <vt:variant>
        <vt:lpwstr/>
      </vt:variant>
      <vt:variant>
        <vt:lpwstr>_Toc487719428</vt:lpwstr>
      </vt:variant>
      <vt:variant>
        <vt:i4>1245238</vt:i4>
      </vt:variant>
      <vt:variant>
        <vt:i4>1058</vt:i4>
      </vt:variant>
      <vt:variant>
        <vt:i4>0</vt:i4>
      </vt:variant>
      <vt:variant>
        <vt:i4>5</vt:i4>
      </vt:variant>
      <vt:variant>
        <vt:lpwstr/>
      </vt:variant>
      <vt:variant>
        <vt:lpwstr>_Toc487719427</vt:lpwstr>
      </vt:variant>
      <vt:variant>
        <vt:i4>1245238</vt:i4>
      </vt:variant>
      <vt:variant>
        <vt:i4>1052</vt:i4>
      </vt:variant>
      <vt:variant>
        <vt:i4>0</vt:i4>
      </vt:variant>
      <vt:variant>
        <vt:i4>5</vt:i4>
      </vt:variant>
      <vt:variant>
        <vt:lpwstr/>
      </vt:variant>
      <vt:variant>
        <vt:lpwstr>_Toc487719426</vt:lpwstr>
      </vt:variant>
      <vt:variant>
        <vt:i4>1245238</vt:i4>
      </vt:variant>
      <vt:variant>
        <vt:i4>1046</vt:i4>
      </vt:variant>
      <vt:variant>
        <vt:i4>0</vt:i4>
      </vt:variant>
      <vt:variant>
        <vt:i4>5</vt:i4>
      </vt:variant>
      <vt:variant>
        <vt:lpwstr/>
      </vt:variant>
      <vt:variant>
        <vt:lpwstr>_Toc487719425</vt:lpwstr>
      </vt:variant>
      <vt:variant>
        <vt:i4>1245238</vt:i4>
      </vt:variant>
      <vt:variant>
        <vt:i4>1040</vt:i4>
      </vt:variant>
      <vt:variant>
        <vt:i4>0</vt:i4>
      </vt:variant>
      <vt:variant>
        <vt:i4>5</vt:i4>
      </vt:variant>
      <vt:variant>
        <vt:lpwstr/>
      </vt:variant>
      <vt:variant>
        <vt:lpwstr>_Toc487719424</vt:lpwstr>
      </vt:variant>
      <vt:variant>
        <vt:i4>1245238</vt:i4>
      </vt:variant>
      <vt:variant>
        <vt:i4>1034</vt:i4>
      </vt:variant>
      <vt:variant>
        <vt:i4>0</vt:i4>
      </vt:variant>
      <vt:variant>
        <vt:i4>5</vt:i4>
      </vt:variant>
      <vt:variant>
        <vt:lpwstr/>
      </vt:variant>
      <vt:variant>
        <vt:lpwstr>_Toc487719423</vt:lpwstr>
      </vt:variant>
      <vt:variant>
        <vt:i4>1245238</vt:i4>
      </vt:variant>
      <vt:variant>
        <vt:i4>1028</vt:i4>
      </vt:variant>
      <vt:variant>
        <vt:i4>0</vt:i4>
      </vt:variant>
      <vt:variant>
        <vt:i4>5</vt:i4>
      </vt:variant>
      <vt:variant>
        <vt:lpwstr/>
      </vt:variant>
      <vt:variant>
        <vt:lpwstr>_Toc487719422</vt:lpwstr>
      </vt:variant>
      <vt:variant>
        <vt:i4>1245238</vt:i4>
      </vt:variant>
      <vt:variant>
        <vt:i4>1022</vt:i4>
      </vt:variant>
      <vt:variant>
        <vt:i4>0</vt:i4>
      </vt:variant>
      <vt:variant>
        <vt:i4>5</vt:i4>
      </vt:variant>
      <vt:variant>
        <vt:lpwstr/>
      </vt:variant>
      <vt:variant>
        <vt:lpwstr>_Toc487719421</vt:lpwstr>
      </vt:variant>
      <vt:variant>
        <vt:i4>1245238</vt:i4>
      </vt:variant>
      <vt:variant>
        <vt:i4>1016</vt:i4>
      </vt:variant>
      <vt:variant>
        <vt:i4>0</vt:i4>
      </vt:variant>
      <vt:variant>
        <vt:i4>5</vt:i4>
      </vt:variant>
      <vt:variant>
        <vt:lpwstr/>
      </vt:variant>
      <vt:variant>
        <vt:lpwstr>_Toc487719420</vt:lpwstr>
      </vt:variant>
      <vt:variant>
        <vt:i4>1048630</vt:i4>
      </vt:variant>
      <vt:variant>
        <vt:i4>1010</vt:i4>
      </vt:variant>
      <vt:variant>
        <vt:i4>0</vt:i4>
      </vt:variant>
      <vt:variant>
        <vt:i4>5</vt:i4>
      </vt:variant>
      <vt:variant>
        <vt:lpwstr/>
      </vt:variant>
      <vt:variant>
        <vt:lpwstr>_Toc487719419</vt:lpwstr>
      </vt:variant>
      <vt:variant>
        <vt:i4>1048630</vt:i4>
      </vt:variant>
      <vt:variant>
        <vt:i4>1004</vt:i4>
      </vt:variant>
      <vt:variant>
        <vt:i4>0</vt:i4>
      </vt:variant>
      <vt:variant>
        <vt:i4>5</vt:i4>
      </vt:variant>
      <vt:variant>
        <vt:lpwstr/>
      </vt:variant>
      <vt:variant>
        <vt:lpwstr>_Toc487719418</vt:lpwstr>
      </vt:variant>
      <vt:variant>
        <vt:i4>1048630</vt:i4>
      </vt:variant>
      <vt:variant>
        <vt:i4>998</vt:i4>
      </vt:variant>
      <vt:variant>
        <vt:i4>0</vt:i4>
      </vt:variant>
      <vt:variant>
        <vt:i4>5</vt:i4>
      </vt:variant>
      <vt:variant>
        <vt:lpwstr/>
      </vt:variant>
      <vt:variant>
        <vt:lpwstr>_Toc487719417</vt:lpwstr>
      </vt:variant>
      <vt:variant>
        <vt:i4>1048630</vt:i4>
      </vt:variant>
      <vt:variant>
        <vt:i4>992</vt:i4>
      </vt:variant>
      <vt:variant>
        <vt:i4>0</vt:i4>
      </vt:variant>
      <vt:variant>
        <vt:i4>5</vt:i4>
      </vt:variant>
      <vt:variant>
        <vt:lpwstr/>
      </vt:variant>
      <vt:variant>
        <vt:lpwstr>_Toc487719416</vt:lpwstr>
      </vt:variant>
      <vt:variant>
        <vt:i4>1048630</vt:i4>
      </vt:variant>
      <vt:variant>
        <vt:i4>986</vt:i4>
      </vt:variant>
      <vt:variant>
        <vt:i4>0</vt:i4>
      </vt:variant>
      <vt:variant>
        <vt:i4>5</vt:i4>
      </vt:variant>
      <vt:variant>
        <vt:lpwstr/>
      </vt:variant>
      <vt:variant>
        <vt:lpwstr>_Toc487719415</vt:lpwstr>
      </vt:variant>
      <vt:variant>
        <vt:i4>1048630</vt:i4>
      </vt:variant>
      <vt:variant>
        <vt:i4>980</vt:i4>
      </vt:variant>
      <vt:variant>
        <vt:i4>0</vt:i4>
      </vt:variant>
      <vt:variant>
        <vt:i4>5</vt:i4>
      </vt:variant>
      <vt:variant>
        <vt:lpwstr/>
      </vt:variant>
      <vt:variant>
        <vt:lpwstr>_Toc487719414</vt:lpwstr>
      </vt:variant>
      <vt:variant>
        <vt:i4>1048630</vt:i4>
      </vt:variant>
      <vt:variant>
        <vt:i4>974</vt:i4>
      </vt:variant>
      <vt:variant>
        <vt:i4>0</vt:i4>
      </vt:variant>
      <vt:variant>
        <vt:i4>5</vt:i4>
      </vt:variant>
      <vt:variant>
        <vt:lpwstr/>
      </vt:variant>
      <vt:variant>
        <vt:lpwstr>_Toc487719413</vt:lpwstr>
      </vt:variant>
      <vt:variant>
        <vt:i4>1048630</vt:i4>
      </vt:variant>
      <vt:variant>
        <vt:i4>968</vt:i4>
      </vt:variant>
      <vt:variant>
        <vt:i4>0</vt:i4>
      </vt:variant>
      <vt:variant>
        <vt:i4>5</vt:i4>
      </vt:variant>
      <vt:variant>
        <vt:lpwstr/>
      </vt:variant>
      <vt:variant>
        <vt:lpwstr>_Toc487719412</vt:lpwstr>
      </vt:variant>
      <vt:variant>
        <vt:i4>1048630</vt:i4>
      </vt:variant>
      <vt:variant>
        <vt:i4>962</vt:i4>
      </vt:variant>
      <vt:variant>
        <vt:i4>0</vt:i4>
      </vt:variant>
      <vt:variant>
        <vt:i4>5</vt:i4>
      </vt:variant>
      <vt:variant>
        <vt:lpwstr/>
      </vt:variant>
      <vt:variant>
        <vt:lpwstr>_Toc487719411</vt:lpwstr>
      </vt:variant>
      <vt:variant>
        <vt:i4>1048630</vt:i4>
      </vt:variant>
      <vt:variant>
        <vt:i4>956</vt:i4>
      </vt:variant>
      <vt:variant>
        <vt:i4>0</vt:i4>
      </vt:variant>
      <vt:variant>
        <vt:i4>5</vt:i4>
      </vt:variant>
      <vt:variant>
        <vt:lpwstr/>
      </vt:variant>
      <vt:variant>
        <vt:lpwstr>_Toc487719410</vt:lpwstr>
      </vt:variant>
      <vt:variant>
        <vt:i4>1114166</vt:i4>
      </vt:variant>
      <vt:variant>
        <vt:i4>950</vt:i4>
      </vt:variant>
      <vt:variant>
        <vt:i4>0</vt:i4>
      </vt:variant>
      <vt:variant>
        <vt:i4>5</vt:i4>
      </vt:variant>
      <vt:variant>
        <vt:lpwstr/>
      </vt:variant>
      <vt:variant>
        <vt:lpwstr>_Toc487719409</vt:lpwstr>
      </vt:variant>
      <vt:variant>
        <vt:i4>1114166</vt:i4>
      </vt:variant>
      <vt:variant>
        <vt:i4>944</vt:i4>
      </vt:variant>
      <vt:variant>
        <vt:i4>0</vt:i4>
      </vt:variant>
      <vt:variant>
        <vt:i4>5</vt:i4>
      </vt:variant>
      <vt:variant>
        <vt:lpwstr/>
      </vt:variant>
      <vt:variant>
        <vt:lpwstr>_Toc487719408</vt:lpwstr>
      </vt:variant>
      <vt:variant>
        <vt:i4>1114166</vt:i4>
      </vt:variant>
      <vt:variant>
        <vt:i4>938</vt:i4>
      </vt:variant>
      <vt:variant>
        <vt:i4>0</vt:i4>
      </vt:variant>
      <vt:variant>
        <vt:i4>5</vt:i4>
      </vt:variant>
      <vt:variant>
        <vt:lpwstr/>
      </vt:variant>
      <vt:variant>
        <vt:lpwstr>_Toc487719407</vt:lpwstr>
      </vt:variant>
      <vt:variant>
        <vt:i4>1114166</vt:i4>
      </vt:variant>
      <vt:variant>
        <vt:i4>932</vt:i4>
      </vt:variant>
      <vt:variant>
        <vt:i4>0</vt:i4>
      </vt:variant>
      <vt:variant>
        <vt:i4>5</vt:i4>
      </vt:variant>
      <vt:variant>
        <vt:lpwstr/>
      </vt:variant>
      <vt:variant>
        <vt:lpwstr>_Toc487719406</vt:lpwstr>
      </vt:variant>
      <vt:variant>
        <vt:i4>1114166</vt:i4>
      </vt:variant>
      <vt:variant>
        <vt:i4>926</vt:i4>
      </vt:variant>
      <vt:variant>
        <vt:i4>0</vt:i4>
      </vt:variant>
      <vt:variant>
        <vt:i4>5</vt:i4>
      </vt:variant>
      <vt:variant>
        <vt:lpwstr/>
      </vt:variant>
      <vt:variant>
        <vt:lpwstr>_Toc487719405</vt:lpwstr>
      </vt:variant>
      <vt:variant>
        <vt:i4>1114166</vt:i4>
      </vt:variant>
      <vt:variant>
        <vt:i4>920</vt:i4>
      </vt:variant>
      <vt:variant>
        <vt:i4>0</vt:i4>
      </vt:variant>
      <vt:variant>
        <vt:i4>5</vt:i4>
      </vt:variant>
      <vt:variant>
        <vt:lpwstr/>
      </vt:variant>
      <vt:variant>
        <vt:lpwstr>_Toc487719404</vt:lpwstr>
      </vt:variant>
      <vt:variant>
        <vt:i4>1114166</vt:i4>
      </vt:variant>
      <vt:variant>
        <vt:i4>914</vt:i4>
      </vt:variant>
      <vt:variant>
        <vt:i4>0</vt:i4>
      </vt:variant>
      <vt:variant>
        <vt:i4>5</vt:i4>
      </vt:variant>
      <vt:variant>
        <vt:lpwstr/>
      </vt:variant>
      <vt:variant>
        <vt:lpwstr>_Toc487719403</vt:lpwstr>
      </vt:variant>
      <vt:variant>
        <vt:i4>1114166</vt:i4>
      </vt:variant>
      <vt:variant>
        <vt:i4>908</vt:i4>
      </vt:variant>
      <vt:variant>
        <vt:i4>0</vt:i4>
      </vt:variant>
      <vt:variant>
        <vt:i4>5</vt:i4>
      </vt:variant>
      <vt:variant>
        <vt:lpwstr/>
      </vt:variant>
      <vt:variant>
        <vt:lpwstr>_Toc487719402</vt:lpwstr>
      </vt:variant>
      <vt:variant>
        <vt:i4>1114166</vt:i4>
      </vt:variant>
      <vt:variant>
        <vt:i4>902</vt:i4>
      </vt:variant>
      <vt:variant>
        <vt:i4>0</vt:i4>
      </vt:variant>
      <vt:variant>
        <vt:i4>5</vt:i4>
      </vt:variant>
      <vt:variant>
        <vt:lpwstr/>
      </vt:variant>
      <vt:variant>
        <vt:lpwstr>_Toc487719401</vt:lpwstr>
      </vt:variant>
      <vt:variant>
        <vt:i4>1114166</vt:i4>
      </vt:variant>
      <vt:variant>
        <vt:i4>896</vt:i4>
      </vt:variant>
      <vt:variant>
        <vt:i4>0</vt:i4>
      </vt:variant>
      <vt:variant>
        <vt:i4>5</vt:i4>
      </vt:variant>
      <vt:variant>
        <vt:lpwstr/>
      </vt:variant>
      <vt:variant>
        <vt:lpwstr>_Toc487719400</vt:lpwstr>
      </vt:variant>
      <vt:variant>
        <vt:i4>1572913</vt:i4>
      </vt:variant>
      <vt:variant>
        <vt:i4>890</vt:i4>
      </vt:variant>
      <vt:variant>
        <vt:i4>0</vt:i4>
      </vt:variant>
      <vt:variant>
        <vt:i4>5</vt:i4>
      </vt:variant>
      <vt:variant>
        <vt:lpwstr/>
      </vt:variant>
      <vt:variant>
        <vt:lpwstr>_Toc487719399</vt:lpwstr>
      </vt:variant>
      <vt:variant>
        <vt:i4>1572913</vt:i4>
      </vt:variant>
      <vt:variant>
        <vt:i4>884</vt:i4>
      </vt:variant>
      <vt:variant>
        <vt:i4>0</vt:i4>
      </vt:variant>
      <vt:variant>
        <vt:i4>5</vt:i4>
      </vt:variant>
      <vt:variant>
        <vt:lpwstr/>
      </vt:variant>
      <vt:variant>
        <vt:lpwstr>_Toc487719398</vt:lpwstr>
      </vt:variant>
      <vt:variant>
        <vt:i4>1572913</vt:i4>
      </vt:variant>
      <vt:variant>
        <vt:i4>878</vt:i4>
      </vt:variant>
      <vt:variant>
        <vt:i4>0</vt:i4>
      </vt:variant>
      <vt:variant>
        <vt:i4>5</vt:i4>
      </vt:variant>
      <vt:variant>
        <vt:lpwstr/>
      </vt:variant>
      <vt:variant>
        <vt:lpwstr>_Toc487719397</vt:lpwstr>
      </vt:variant>
      <vt:variant>
        <vt:i4>1572913</vt:i4>
      </vt:variant>
      <vt:variant>
        <vt:i4>872</vt:i4>
      </vt:variant>
      <vt:variant>
        <vt:i4>0</vt:i4>
      </vt:variant>
      <vt:variant>
        <vt:i4>5</vt:i4>
      </vt:variant>
      <vt:variant>
        <vt:lpwstr/>
      </vt:variant>
      <vt:variant>
        <vt:lpwstr>_Toc487719396</vt:lpwstr>
      </vt:variant>
      <vt:variant>
        <vt:i4>1572913</vt:i4>
      </vt:variant>
      <vt:variant>
        <vt:i4>866</vt:i4>
      </vt:variant>
      <vt:variant>
        <vt:i4>0</vt:i4>
      </vt:variant>
      <vt:variant>
        <vt:i4>5</vt:i4>
      </vt:variant>
      <vt:variant>
        <vt:lpwstr/>
      </vt:variant>
      <vt:variant>
        <vt:lpwstr>_Toc487719395</vt:lpwstr>
      </vt:variant>
      <vt:variant>
        <vt:i4>1572913</vt:i4>
      </vt:variant>
      <vt:variant>
        <vt:i4>860</vt:i4>
      </vt:variant>
      <vt:variant>
        <vt:i4>0</vt:i4>
      </vt:variant>
      <vt:variant>
        <vt:i4>5</vt:i4>
      </vt:variant>
      <vt:variant>
        <vt:lpwstr/>
      </vt:variant>
      <vt:variant>
        <vt:lpwstr>_Toc487719394</vt:lpwstr>
      </vt:variant>
      <vt:variant>
        <vt:i4>1572913</vt:i4>
      </vt:variant>
      <vt:variant>
        <vt:i4>854</vt:i4>
      </vt:variant>
      <vt:variant>
        <vt:i4>0</vt:i4>
      </vt:variant>
      <vt:variant>
        <vt:i4>5</vt:i4>
      </vt:variant>
      <vt:variant>
        <vt:lpwstr/>
      </vt:variant>
      <vt:variant>
        <vt:lpwstr>_Toc487719393</vt:lpwstr>
      </vt:variant>
      <vt:variant>
        <vt:i4>1572913</vt:i4>
      </vt:variant>
      <vt:variant>
        <vt:i4>848</vt:i4>
      </vt:variant>
      <vt:variant>
        <vt:i4>0</vt:i4>
      </vt:variant>
      <vt:variant>
        <vt:i4>5</vt:i4>
      </vt:variant>
      <vt:variant>
        <vt:lpwstr/>
      </vt:variant>
      <vt:variant>
        <vt:lpwstr>_Toc487719392</vt:lpwstr>
      </vt:variant>
      <vt:variant>
        <vt:i4>1572913</vt:i4>
      </vt:variant>
      <vt:variant>
        <vt:i4>842</vt:i4>
      </vt:variant>
      <vt:variant>
        <vt:i4>0</vt:i4>
      </vt:variant>
      <vt:variant>
        <vt:i4>5</vt:i4>
      </vt:variant>
      <vt:variant>
        <vt:lpwstr/>
      </vt:variant>
      <vt:variant>
        <vt:lpwstr>_Toc487719391</vt:lpwstr>
      </vt:variant>
      <vt:variant>
        <vt:i4>1572913</vt:i4>
      </vt:variant>
      <vt:variant>
        <vt:i4>836</vt:i4>
      </vt:variant>
      <vt:variant>
        <vt:i4>0</vt:i4>
      </vt:variant>
      <vt:variant>
        <vt:i4>5</vt:i4>
      </vt:variant>
      <vt:variant>
        <vt:lpwstr/>
      </vt:variant>
      <vt:variant>
        <vt:lpwstr>_Toc487719390</vt:lpwstr>
      </vt:variant>
      <vt:variant>
        <vt:i4>1638449</vt:i4>
      </vt:variant>
      <vt:variant>
        <vt:i4>830</vt:i4>
      </vt:variant>
      <vt:variant>
        <vt:i4>0</vt:i4>
      </vt:variant>
      <vt:variant>
        <vt:i4>5</vt:i4>
      </vt:variant>
      <vt:variant>
        <vt:lpwstr/>
      </vt:variant>
      <vt:variant>
        <vt:lpwstr>_Toc487719389</vt:lpwstr>
      </vt:variant>
      <vt:variant>
        <vt:i4>1638449</vt:i4>
      </vt:variant>
      <vt:variant>
        <vt:i4>824</vt:i4>
      </vt:variant>
      <vt:variant>
        <vt:i4>0</vt:i4>
      </vt:variant>
      <vt:variant>
        <vt:i4>5</vt:i4>
      </vt:variant>
      <vt:variant>
        <vt:lpwstr/>
      </vt:variant>
      <vt:variant>
        <vt:lpwstr>_Toc487719388</vt:lpwstr>
      </vt:variant>
      <vt:variant>
        <vt:i4>1638449</vt:i4>
      </vt:variant>
      <vt:variant>
        <vt:i4>818</vt:i4>
      </vt:variant>
      <vt:variant>
        <vt:i4>0</vt:i4>
      </vt:variant>
      <vt:variant>
        <vt:i4>5</vt:i4>
      </vt:variant>
      <vt:variant>
        <vt:lpwstr/>
      </vt:variant>
      <vt:variant>
        <vt:lpwstr>_Toc487719387</vt:lpwstr>
      </vt:variant>
      <vt:variant>
        <vt:i4>1638449</vt:i4>
      </vt:variant>
      <vt:variant>
        <vt:i4>812</vt:i4>
      </vt:variant>
      <vt:variant>
        <vt:i4>0</vt:i4>
      </vt:variant>
      <vt:variant>
        <vt:i4>5</vt:i4>
      </vt:variant>
      <vt:variant>
        <vt:lpwstr/>
      </vt:variant>
      <vt:variant>
        <vt:lpwstr>_Toc487719386</vt:lpwstr>
      </vt:variant>
      <vt:variant>
        <vt:i4>1638449</vt:i4>
      </vt:variant>
      <vt:variant>
        <vt:i4>806</vt:i4>
      </vt:variant>
      <vt:variant>
        <vt:i4>0</vt:i4>
      </vt:variant>
      <vt:variant>
        <vt:i4>5</vt:i4>
      </vt:variant>
      <vt:variant>
        <vt:lpwstr/>
      </vt:variant>
      <vt:variant>
        <vt:lpwstr>_Toc487719385</vt:lpwstr>
      </vt:variant>
      <vt:variant>
        <vt:i4>1638449</vt:i4>
      </vt:variant>
      <vt:variant>
        <vt:i4>800</vt:i4>
      </vt:variant>
      <vt:variant>
        <vt:i4>0</vt:i4>
      </vt:variant>
      <vt:variant>
        <vt:i4>5</vt:i4>
      </vt:variant>
      <vt:variant>
        <vt:lpwstr/>
      </vt:variant>
      <vt:variant>
        <vt:lpwstr>_Toc487719384</vt:lpwstr>
      </vt:variant>
      <vt:variant>
        <vt:i4>1638449</vt:i4>
      </vt:variant>
      <vt:variant>
        <vt:i4>794</vt:i4>
      </vt:variant>
      <vt:variant>
        <vt:i4>0</vt:i4>
      </vt:variant>
      <vt:variant>
        <vt:i4>5</vt:i4>
      </vt:variant>
      <vt:variant>
        <vt:lpwstr/>
      </vt:variant>
      <vt:variant>
        <vt:lpwstr>_Toc487719383</vt:lpwstr>
      </vt:variant>
      <vt:variant>
        <vt:i4>1638449</vt:i4>
      </vt:variant>
      <vt:variant>
        <vt:i4>788</vt:i4>
      </vt:variant>
      <vt:variant>
        <vt:i4>0</vt:i4>
      </vt:variant>
      <vt:variant>
        <vt:i4>5</vt:i4>
      </vt:variant>
      <vt:variant>
        <vt:lpwstr/>
      </vt:variant>
      <vt:variant>
        <vt:lpwstr>_Toc487719382</vt:lpwstr>
      </vt:variant>
      <vt:variant>
        <vt:i4>1638449</vt:i4>
      </vt:variant>
      <vt:variant>
        <vt:i4>782</vt:i4>
      </vt:variant>
      <vt:variant>
        <vt:i4>0</vt:i4>
      </vt:variant>
      <vt:variant>
        <vt:i4>5</vt:i4>
      </vt:variant>
      <vt:variant>
        <vt:lpwstr/>
      </vt:variant>
      <vt:variant>
        <vt:lpwstr>_Toc487719381</vt:lpwstr>
      </vt:variant>
      <vt:variant>
        <vt:i4>1638449</vt:i4>
      </vt:variant>
      <vt:variant>
        <vt:i4>776</vt:i4>
      </vt:variant>
      <vt:variant>
        <vt:i4>0</vt:i4>
      </vt:variant>
      <vt:variant>
        <vt:i4>5</vt:i4>
      </vt:variant>
      <vt:variant>
        <vt:lpwstr/>
      </vt:variant>
      <vt:variant>
        <vt:lpwstr>_Toc487719380</vt:lpwstr>
      </vt:variant>
      <vt:variant>
        <vt:i4>1441841</vt:i4>
      </vt:variant>
      <vt:variant>
        <vt:i4>770</vt:i4>
      </vt:variant>
      <vt:variant>
        <vt:i4>0</vt:i4>
      </vt:variant>
      <vt:variant>
        <vt:i4>5</vt:i4>
      </vt:variant>
      <vt:variant>
        <vt:lpwstr/>
      </vt:variant>
      <vt:variant>
        <vt:lpwstr>_Toc487719379</vt:lpwstr>
      </vt:variant>
      <vt:variant>
        <vt:i4>1441841</vt:i4>
      </vt:variant>
      <vt:variant>
        <vt:i4>764</vt:i4>
      </vt:variant>
      <vt:variant>
        <vt:i4>0</vt:i4>
      </vt:variant>
      <vt:variant>
        <vt:i4>5</vt:i4>
      </vt:variant>
      <vt:variant>
        <vt:lpwstr/>
      </vt:variant>
      <vt:variant>
        <vt:lpwstr>_Toc487719378</vt:lpwstr>
      </vt:variant>
      <vt:variant>
        <vt:i4>1441841</vt:i4>
      </vt:variant>
      <vt:variant>
        <vt:i4>758</vt:i4>
      </vt:variant>
      <vt:variant>
        <vt:i4>0</vt:i4>
      </vt:variant>
      <vt:variant>
        <vt:i4>5</vt:i4>
      </vt:variant>
      <vt:variant>
        <vt:lpwstr/>
      </vt:variant>
      <vt:variant>
        <vt:lpwstr>_Toc487719377</vt:lpwstr>
      </vt:variant>
      <vt:variant>
        <vt:i4>1441841</vt:i4>
      </vt:variant>
      <vt:variant>
        <vt:i4>752</vt:i4>
      </vt:variant>
      <vt:variant>
        <vt:i4>0</vt:i4>
      </vt:variant>
      <vt:variant>
        <vt:i4>5</vt:i4>
      </vt:variant>
      <vt:variant>
        <vt:lpwstr/>
      </vt:variant>
      <vt:variant>
        <vt:lpwstr>_Toc487719376</vt:lpwstr>
      </vt:variant>
      <vt:variant>
        <vt:i4>1441841</vt:i4>
      </vt:variant>
      <vt:variant>
        <vt:i4>746</vt:i4>
      </vt:variant>
      <vt:variant>
        <vt:i4>0</vt:i4>
      </vt:variant>
      <vt:variant>
        <vt:i4>5</vt:i4>
      </vt:variant>
      <vt:variant>
        <vt:lpwstr/>
      </vt:variant>
      <vt:variant>
        <vt:lpwstr>_Toc487719375</vt:lpwstr>
      </vt:variant>
      <vt:variant>
        <vt:i4>1441841</vt:i4>
      </vt:variant>
      <vt:variant>
        <vt:i4>740</vt:i4>
      </vt:variant>
      <vt:variant>
        <vt:i4>0</vt:i4>
      </vt:variant>
      <vt:variant>
        <vt:i4>5</vt:i4>
      </vt:variant>
      <vt:variant>
        <vt:lpwstr/>
      </vt:variant>
      <vt:variant>
        <vt:lpwstr>_Toc487719374</vt:lpwstr>
      </vt:variant>
      <vt:variant>
        <vt:i4>1441841</vt:i4>
      </vt:variant>
      <vt:variant>
        <vt:i4>734</vt:i4>
      </vt:variant>
      <vt:variant>
        <vt:i4>0</vt:i4>
      </vt:variant>
      <vt:variant>
        <vt:i4>5</vt:i4>
      </vt:variant>
      <vt:variant>
        <vt:lpwstr/>
      </vt:variant>
      <vt:variant>
        <vt:lpwstr>_Toc487719373</vt:lpwstr>
      </vt:variant>
      <vt:variant>
        <vt:i4>1441841</vt:i4>
      </vt:variant>
      <vt:variant>
        <vt:i4>728</vt:i4>
      </vt:variant>
      <vt:variant>
        <vt:i4>0</vt:i4>
      </vt:variant>
      <vt:variant>
        <vt:i4>5</vt:i4>
      </vt:variant>
      <vt:variant>
        <vt:lpwstr/>
      </vt:variant>
      <vt:variant>
        <vt:lpwstr>_Toc487719372</vt:lpwstr>
      </vt:variant>
      <vt:variant>
        <vt:i4>1441841</vt:i4>
      </vt:variant>
      <vt:variant>
        <vt:i4>722</vt:i4>
      </vt:variant>
      <vt:variant>
        <vt:i4>0</vt:i4>
      </vt:variant>
      <vt:variant>
        <vt:i4>5</vt:i4>
      </vt:variant>
      <vt:variant>
        <vt:lpwstr/>
      </vt:variant>
      <vt:variant>
        <vt:lpwstr>_Toc487719371</vt:lpwstr>
      </vt:variant>
      <vt:variant>
        <vt:i4>1441841</vt:i4>
      </vt:variant>
      <vt:variant>
        <vt:i4>716</vt:i4>
      </vt:variant>
      <vt:variant>
        <vt:i4>0</vt:i4>
      </vt:variant>
      <vt:variant>
        <vt:i4>5</vt:i4>
      </vt:variant>
      <vt:variant>
        <vt:lpwstr/>
      </vt:variant>
      <vt:variant>
        <vt:lpwstr>_Toc487719370</vt:lpwstr>
      </vt:variant>
      <vt:variant>
        <vt:i4>1507377</vt:i4>
      </vt:variant>
      <vt:variant>
        <vt:i4>710</vt:i4>
      </vt:variant>
      <vt:variant>
        <vt:i4>0</vt:i4>
      </vt:variant>
      <vt:variant>
        <vt:i4>5</vt:i4>
      </vt:variant>
      <vt:variant>
        <vt:lpwstr/>
      </vt:variant>
      <vt:variant>
        <vt:lpwstr>_Toc487719369</vt:lpwstr>
      </vt:variant>
      <vt:variant>
        <vt:i4>1507377</vt:i4>
      </vt:variant>
      <vt:variant>
        <vt:i4>704</vt:i4>
      </vt:variant>
      <vt:variant>
        <vt:i4>0</vt:i4>
      </vt:variant>
      <vt:variant>
        <vt:i4>5</vt:i4>
      </vt:variant>
      <vt:variant>
        <vt:lpwstr/>
      </vt:variant>
      <vt:variant>
        <vt:lpwstr>_Toc487719368</vt:lpwstr>
      </vt:variant>
      <vt:variant>
        <vt:i4>1507377</vt:i4>
      </vt:variant>
      <vt:variant>
        <vt:i4>698</vt:i4>
      </vt:variant>
      <vt:variant>
        <vt:i4>0</vt:i4>
      </vt:variant>
      <vt:variant>
        <vt:i4>5</vt:i4>
      </vt:variant>
      <vt:variant>
        <vt:lpwstr/>
      </vt:variant>
      <vt:variant>
        <vt:lpwstr>_Toc487719367</vt:lpwstr>
      </vt:variant>
      <vt:variant>
        <vt:i4>1507377</vt:i4>
      </vt:variant>
      <vt:variant>
        <vt:i4>692</vt:i4>
      </vt:variant>
      <vt:variant>
        <vt:i4>0</vt:i4>
      </vt:variant>
      <vt:variant>
        <vt:i4>5</vt:i4>
      </vt:variant>
      <vt:variant>
        <vt:lpwstr/>
      </vt:variant>
      <vt:variant>
        <vt:lpwstr>_Toc487719366</vt:lpwstr>
      </vt:variant>
      <vt:variant>
        <vt:i4>1507377</vt:i4>
      </vt:variant>
      <vt:variant>
        <vt:i4>686</vt:i4>
      </vt:variant>
      <vt:variant>
        <vt:i4>0</vt:i4>
      </vt:variant>
      <vt:variant>
        <vt:i4>5</vt:i4>
      </vt:variant>
      <vt:variant>
        <vt:lpwstr/>
      </vt:variant>
      <vt:variant>
        <vt:lpwstr>_Toc487719365</vt:lpwstr>
      </vt:variant>
      <vt:variant>
        <vt:i4>1507377</vt:i4>
      </vt:variant>
      <vt:variant>
        <vt:i4>680</vt:i4>
      </vt:variant>
      <vt:variant>
        <vt:i4>0</vt:i4>
      </vt:variant>
      <vt:variant>
        <vt:i4>5</vt:i4>
      </vt:variant>
      <vt:variant>
        <vt:lpwstr/>
      </vt:variant>
      <vt:variant>
        <vt:lpwstr>_Toc487719364</vt:lpwstr>
      </vt:variant>
      <vt:variant>
        <vt:i4>1507377</vt:i4>
      </vt:variant>
      <vt:variant>
        <vt:i4>674</vt:i4>
      </vt:variant>
      <vt:variant>
        <vt:i4>0</vt:i4>
      </vt:variant>
      <vt:variant>
        <vt:i4>5</vt:i4>
      </vt:variant>
      <vt:variant>
        <vt:lpwstr/>
      </vt:variant>
      <vt:variant>
        <vt:lpwstr>_Toc487719363</vt:lpwstr>
      </vt:variant>
      <vt:variant>
        <vt:i4>1507377</vt:i4>
      </vt:variant>
      <vt:variant>
        <vt:i4>668</vt:i4>
      </vt:variant>
      <vt:variant>
        <vt:i4>0</vt:i4>
      </vt:variant>
      <vt:variant>
        <vt:i4>5</vt:i4>
      </vt:variant>
      <vt:variant>
        <vt:lpwstr/>
      </vt:variant>
      <vt:variant>
        <vt:lpwstr>_Toc487719362</vt:lpwstr>
      </vt:variant>
      <vt:variant>
        <vt:i4>1507377</vt:i4>
      </vt:variant>
      <vt:variant>
        <vt:i4>662</vt:i4>
      </vt:variant>
      <vt:variant>
        <vt:i4>0</vt:i4>
      </vt:variant>
      <vt:variant>
        <vt:i4>5</vt:i4>
      </vt:variant>
      <vt:variant>
        <vt:lpwstr/>
      </vt:variant>
      <vt:variant>
        <vt:lpwstr>_Toc487719361</vt:lpwstr>
      </vt:variant>
      <vt:variant>
        <vt:i4>1507377</vt:i4>
      </vt:variant>
      <vt:variant>
        <vt:i4>656</vt:i4>
      </vt:variant>
      <vt:variant>
        <vt:i4>0</vt:i4>
      </vt:variant>
      <vt:variant>
        <vt:i4>5</vt:i4>
      </vt:variant>
      <vt:variant>
        <vt:lpwstr/>
      </vt:variant>
      <vt:variant>
        <vt:lpwstr>_Toc487719360</vt:lpwstr>
      </vt:variant>
      <vt:variant>
        <vt:i4>1310769</vt:i4>
      </vt:variant>
      <vt:variant>
        <vt:i4>650</vt:i4>
      </vt:variant>
      <vt:variant>
        <vt:i4>0</vt:i4>
      </vt:variant>
      <vt:variant>
        <vt:i4>5</vt:i4>
      </vt:variant>
      <vt:variant>
        <vt:lpwstr/>
      </vt:variant>
      <vt:variant>
        <vt:lpwstr>_Toc487719359</vt:lpwstr>
      </vt:variant>
      <vt:variant>
        <vt:i4>1310769</vt:i4>
      </vt:variant>
      <vt:variant>
        <vt:i4>644</vt:i4>
      </vt:variant>
      <vt:variant>
        <vt:i4>0</vt:i4>
      </vt:variant>
      <vt:variant>
        <vt:i4>5</vt:i4>
      </vt:variant>
      <vt:variant>
        <vt:lpwstr/>
      </vt:variant>
      <vt:variant>
        <vt:lpwstr>_Toc487719358</vt:lpwstr>
      </vt:variant>
      <vt:variant>
        <vt:i4>1310769</vt:i4>
      </vt:variant>
      <vt:variant>
        <vt:i4>638</vt:i4>
      </vt:variant>
      <vt:variant>
        <vt:i4>0</vt:i4>
      </vt:variant>
      <vt:variant>
        <vt:i4>5</vt:i4>
      </vt:variant>
      <vt:variant>
        <vt:lpwstr/>
      </vt:variant>
      <vt:variant>
        <vt:lpwstr>_Toc487719357</vt:lpwstr>
      </vt:variant>
      <vt:variant>
        <vt:i4>1310769</vt:i4>
      </vt:variant>
      <vt:variant>
        <vt:i4>632</vt:i4>
      </vt:variant>
      <vt:variant>
        <vt:i4>0</vt:i4>
      </vt:variant>
      <vt:variant>
        <vt:i4>5</vt:i4>
      </vt:variant>
      <vt:variant>
        <vt:lpwstr/>
      </vt:variant>
      <vt:variant>
        <vt:lpwstr>_Toc487719356</vt:lpwstr>
      </vt:variant>
      <vt:variant>
        <vt:i4>1310769</vt:i4>
      </vt:variant>
      <vt:variant>
        <vt:i4>626</vt:i4>
      </vt:variant>
      <vt:variant>
        <vt:i4>0</vt:i4>
      </vt:variant>
      <vt:variant>
        <vt:i4>5</vt:i4>
      </vt:variant>
      <vt:variant>
        <vt:lpwstr/>
      </vt:variant>
      <vt:variant>
        <vt:lpwstr>_Toc487719355</vt:lpwstr>
      </vt:variant>
      <vt:variant>
        <vt:i4>1310769</vt:i4>
      </vt:variant>
      <vt:variant>
        <vt:i4>620</vt:i4>
      </vt:variant>
      <vt:variant>
        <vt:i4>0</vt:i4>
      </vt:variant>
      <vt:variant>
        <vt:i4>5</vt:i4>
      </vt:variant>
      <vt:variant>
        <vt:lpwstr/>
      </vt:variant>
      <vt:variant>
        <vt:lpwstr>_Toc487719354</vt:lpwstr>
      </vt:variant>
      <vt:variant>
        <vt:i4>1310769</vt:i4>
      </vt:variant>
      <vt:variant>
        <vt:i4>614</vt:i4>
      </vt:variant>
      <vt:variant>
        <vt:i4>0</vt:i4>
      </vt:variant>
      <vt:variant>
        <vt:i4>5</vt:i4>
      </vt:variant>
      <vt:variant>
        <vt:lpwstr/>
      </vt:variant>
      <vt:variant>
        <vt:lpwstr>_Toc487719353</vt:lpwstr>
      </vt:variant>
      <vt:variant>
        <vt:i4>1310769</vt:i4>
      </vt:variant>
      <vt:variant>
        <vt:i4>608</vt:i4>
      </vt:variant>
      <vt:variant>
        <vt:i4>0</vt:i4>
      </vt:variant>
      <vt:variant>
        <vt:i4>5</vt:i4>
      </vt:variant>
      <vt:variant>
        <vt:lpwstr/>
      </vt:variant>
      <vt:variant>
        <vt:lpwstr>_Toc487719352</vt:lpwstr>
      </vt:variant>
      <vt:variant>
        <vt:i4>1310769</vt:i4>
      </vt:variant>
      <vt:variant>
        <vt:i4>602</vt:i4>
      </vt:variant>
      <vt:variant>
        <vt:i4>0</vt:i4>
      </vt:variant>
      <vt:variant>
        <vt:i4>5</vt:i4>
      </vt:variant>
      <vt:variant>
        <vt:lpwstr/>
      </vt:variant>
      <vt:variant>
        <vt:lpwstr>_Toc487719351</vt:lpwstr>
      </vt:variant>
      <vt:variant>
        <vt:i4>1310769</vt:i4>
      </vt:variant>
      <vt:variant>
        <vt:i4>596</vt:i4>
      </vt:variant>
      <vt:variant>
        <vt:i4>0</vt:i4>
      </vt:variant>
      <vt:variant>
        <vt:i4>5</vt:i4>
      </vt:variant>
      <vt:variant>
        <vt:lpwstr/>
      </vt:variant>
      <vt:variant>
        <vt:lpwstr>_Toc487719350</vt:lpwstr>
      </vt:variant>
      <vt:variant>
        <vt:i4>1376305</vt:i4>
      </vt:variant>
      <vt:variant>
        <vt:i4>590</vt:i4>
      </vt:variant>
      <vt:variant>
        <vt:i4>0</vt:i4>
      </vt:variant>
      <vt:variant>
        <vt:i4>5</vt:i4>
      </vt:variant>
      <vt:variant>
        <vt:lpwstr/>
      </vt:variant>
      <vt:variant>
        <vt:lpwstr>_Toc487719349</vt:lpwstr>
      </vt:variant>
      <vt:variant>
        <vt:i4>1376305</vt:i4>
      </vt:variant>
      <vt:variant>
        <vt:i4>584</vt:i4>
      </vt:variant>
      <vt:variant>
        <vt:i4>0</vt:i4>
      </vt:variant>
      <vt:variant>
        <vt:i4>5</vt:i4>
      </vt:variant>
      <vt:variant>
        <vt:lpwstr/>
      </vt:variant>
      <vt:variant>
        <vt:lpwstr>_Toc487719348</vt:lpwstr>
      </vt:variant>
      <vt:variant>
        <vt:i4>1376305</vt:i4>
      </vt:variant>
      <vt:variant>
        <vt:i4>578</vt:i4>
      </vt:variant>
      <vt:variant>
        <vt:i4>0</vt:i4>
      </vt:variant>
      <vt:variant>
        <vt:i4>5</vt:i4>
      </vt:variant>
      <vt:variant>
        <vt:lpwstr/>
      </vt:variant>
      <vt:variant>
        <vt:lpwstr>_Toc487719347</vt:lpwstr>
      </vt:variant>
      <vt:variant>
        <vt:i4>1376305</vt:i4>
      </vt:variant>
      <vt:variant>
        <vt:i4>572</vt:i4>
      </vt:variant>
      <vt:variant>
        <vt:i4>0</vt:i4>
      </vt:variant>
      <vt:variant>
        <vt:i4>5</vt:i4>
      </vt:variant>
      <vt:variant>
        <vt:lpwstr/>
      </vt:variant>
      <vt:variant>
        <vt:lpwstr>_Toc487719346</vt:lpwstr>
      </vt:variant>
      <vt:variant>
        <vt:i4>1376305</vt:i4>
      </vt:variant>
      <vt:variant>
        <vt:i4>566</vt:i4>
      </vt:variant>
      <vt:variant>
        <vt:i4>0</vt:i4>
      </vt:variant>
      <vt:variant>
        <vt:i4>5</vt:i4>
      </vt:variant>
      <vt:variant>
        <vt:lpwstr/>
      </vt:variant>
      <vt:variant>
        <vt:lpwstr>_Toc487719345</vt:lpwstr>
      </vt:variant>
      <vt:variant>
        <vt:i4>1376305</vt:i4>
      </vt:variant>
      <vt:variant>
        <vt:i4>560</vt:i4>
      </vt:variant>
      <vt:variant>
        <vt:i4>0</vt:i4>
      </vt:variant>
      <vt:variant>
        <vt:i4>5</vt:i4>
      </vt:variant>
      <vt:variant>
        <vt:lpwstr/>
      </vt:variant>
      <vt:variant>
        <vt:lpwstr>_Toc487719344</vt:lpwstr>
      </vt:variant>
      <vt:variant>
        <vt:i4>1376305</vt:i4>
      </vt:variant>
      <vt:variant>
        <vt:i4>554</vt:i4>
      </vt:variant>
      <vt:variant>
        <vt:i4>0</vt:i4>
      </vt:variant>
      <vt:variant>
        <vt:i4>5</vt:i4>
      </vt:variant>
      <vt:variant>
        <vt:lpwstr/>
      </vt:variant>
      <vt:variant>
        <vt:lpwstr>_Toc487719343</vt:lpwstr>
      </vt:variant>
      <vt:variant>
        <vt:i4>1376305</vt:i4>
      </vt:variant>
      <vt:variant>
        <vt:i4>548</vt:i4>
      </vt:variant>
      <vt:variant>
        <vt:i4>0</vt:i4>
      </vt:variant>
      <vt:variant>
        <vt:i4>5</vt:i4>
      </vt:variant>
      <vt:variant>
        <vt:lpwstr/>
      </vt:variant>
      <vt:variant>
        <vt:lpwstr>_Toc487719342</vt:lpwstr>
      </vt:variant>
      <vt:variant>
        <vt:i4>1376305</vt:i4>
      </vt:variant>
      <vt:variant>
        <vt:i4>542</vt:i4>
      </vt:variant>
      <vt:variant>
        <vt:i4>0</vt:i4>
      </vt:variant>
      <vt:variant>
        <vt:i4>5</vt:i4>
      </vt:variant>
      <vt:variant>
        <vt:lpwstr/>
      </vt:variant>
      <vt:variant>
        <vt:lpwstr>_Toc487719341</vt:lpwstr>
      </vt:variant>
      <vt:variant>
        <vt:i4>1376305</vt:i4>
      </vt:variant>
      <vt:variant>
        <vt:i4>536</vt:i4>
      </vt:variant>
      <vt:variant>
        <vt:i4>0</vt:i4>
      </vt:variant>
      <vt:variant>
        <vt:i4>5</vt:i4>
      </vt:variant>
      <vt:variant>
        <vt:lpwstr/>
      </vt:variant>
      <vt:variant>
        <vt:lpwstr>_Toc487719340</vt:lpwstr>
      </vt:variant>
      <vt:variant>
        <vt:i4>1179697</vt:i4>
      </vt:variant>
      <vt:variant>
        <vt:i4>530</vt:i4>
      </vt:variant>
      <vt:variant>
        <vt:i4>0</vt:i4>
      </vt:variant>
      <vt:variant>
        <vt:i4>5</vt:i4>
      </vt:variant>
      <vt:variant>
        <vt:lpwstr/>
      </vt:variant>
      <vt:variant>
        <vt:lpwstr>_Toc487719339</vt:lpwstr>
      </vt:variant>
      <vt:variant>
        <vt:i4>1179697</vt:i4>
      </vt:variant>
      <vt:variant>
        <vt:i4>524</vt:i4>
      </vt:variant>
      <vt:variant>
        <vt:i4>0</vt:i4>
      </vt:variant>
      <vt:variant>
        <vt:i4>5</vt:i4>
      </vt:variant>
      <vt:variant>
        <vt:lpwstr/>
      </vt:variant>
      <vt:variant>
        <vt:lpwstr>_Toc487719338</vt:lpwstr>
      </vt:variant>
      <vt:variant>
        <vt:i4>1179697</vt:i4>
      </vt:variant>
      <vt:variant>
        <vt:i4>518</vt:i4>
      </vt:variant>
      <vt:variant>
        <vt:i4>0</vt:i4>
      </vt:variant>
      <vt:variant>
        <vt:i4>5</vt:i4>
      </vt:variant>
      <vt:variant>
        <vt:lpwstr/>
      </vt:variant>
      <vt:variant>
        <vt:lpwstr>_Toc487719337</vt:lpwstr>
      </vt:variant>
      <vt:variant>
        <vt:i4>1179697</vt:i4>
      </vt:variant>
      <vt:variant>
        <vt:i4>512</vt:i4>
      </vt:variant>
      <vt:variant>
        <vt:i4>0</vt:i4>
      </vt:variant>
      <vt:variant>
        <vt:i4>5</vt:i4>
      </vt:variant>
      <vt:variant>
        <vt:lpwstr/>
      </vt:variant>
      <vt:variant>
        <vt:lpwstr>_Toc487719336</vt:lpwstr>
      </vt:variant>
      <vt:variant>
        <vt:i4>1179697</vt:i4>
      </vt:variant>
      <vt:variant>
        <vt:i4>506</vt:i4>
      </vt:variant>
      <vt:variant>
        <vt:i4>0</vt:i4>
      </vt:variant>
      <vt:variant>
        <vt:i4>5</vt:i4>
      </vt:variant>
      <vt:variant>
        <vt:lpwstr/>
      </vt:variant>
      <vt:variant>
        <vt:lpwstr>_Toc487719335</vt:lpwstr>
      </vt:variant>
      <vt:variant>
        <vt:i4>1179697</vt:i4>
      </vt:variant>
      <vt:variant>
        <vt:i4>500</vt:i4>
      </vt:variant>
      <vt:variant>
        <vt:i4>0</vt:i4>
      </vt:variant>
      <vt:variant>
        <vt:i4>5</vt:i4>
      </vt:variant>
      <vt:variant>
        <vt:lpwstr/>
      </vt:variant>
      <vt:variant>
        <vt:lpwstr>_Toc487719334</vt:lpwstr>
      </vt:variant>
      <vt:variant>
        <vt:i4>1179697</vt:i4>
      </vt:variant>
      <vt:variant>
        <vt:i4>494</vt:i4>
      </vt:variant>
      <vt:variant>
        <vt:i4>0</vt:i4>
      </vt:variant>
      <vt:variant>
        <vt:i4>5</vt:i4>
      </vt:variant>
      <vt:variant>
        <vt:lpwstr/>
      </vt:variant>
      <vt:variant>
        <vt:lpwstr>_Toc487719333</vt:lpwstr>
      </vt:variant>
      <vt:variant>
        <vt:i4>1179697</vt:i4>
      </vt:variant>
      <vt:variant>
        <vt:i4>488</vt:i4>
      </vt:variant>
      <vt:variant>
        <vt:i4>0</vt:i4>
      </vt:variant>
      <vt:variant>
        <vt:i4>5</vt:i4>
      </vt:variant>
      <vt:variant>
        <vt:lpwstr/>
      </vt:variant>
      <vt:variant>
        <vt:lpwstr>_Toc487719332</vt:lpwstr>
      </vt:variant>
      <vt:variant>
        <vt:i4>1179697</vt:i4>
      </vt:variant>
      <vt:variant>
        <vt:i4>482</vt:i4>
      </vt:variant>
      <vt:variant>
        <vt:i4>0</vt:i4>
      </vt:variant>
      <vt:variant>
        <vt:i4>5</vt:i4>
      </vt:variant>
      <vt:variant>
        <vt:lpwstr/>
      </vt:variant>
      <vt:variant>
        <vt:lpwstr>_Toc487719331</vt:lpwstr>
      </vt:variant>
      <vt:variant>
        <vt:i4>1179697</vt:i4>
      </vt:variant>
      <vt:variant>
        <vt:i4>476</vt:i4>
      </vt:variant>
      <vt:variant>
        <vt:i4>0</vt:i4>
      </vt:variant>
      <vt:variant>
        <vt:i4>5</vt:i4>
      </vt:variant>
      <vt:variant>
        <vt:lpwstr/>
      </vt:variant>
      <vt:variant>
        <vt:lpwstr>_Toc487719330</vt:lpwstr>
      </vt:variant>
      <vt:variant>
        <vt:i4>1245233</vt:i4>
      </vt:variant>
      <vt:variant>
        <vt:i4>470</vt:i4>
      </vt:variant>
      <vt:variant>
        <vt:i4>0</vt:i4>
      </vt:variant>
      <vt:variant>
        <vt:i4>5</vt:i4>
      </vt:variant>
      <vt:variant>
        <vt:lpwstr/>
      </vt:variant>
      <vt:variant>
        <vt:lpwstr>_Toc487719329</vt:lpwstr>
      </vt:variant>
      <vt:variant>
        <vt:i4>1245233</vt:i4>
      </vt:variant>
      <vt:variant>
        <vt:i4>464</vt:i4>
      </vt:variant>
      <vt:variant>
        <vt:i4>0</vt:i4>
      </vt:variant>
      <vt:variant>
        <vt:i4>5</vt:i4>
      </vt:variant>
      <vt:variant>
        <vt:lpwstr/>
      </vt:variant>
      <vt:variant>
        <vt:lpwstr>_Toc487719328</vt:lpwstr>
      </vt:variant>
      <vt:variant>
        <vt:i4>1245233</vt:i4>
      </vt:variant>
      <vt:variant>
        <vt:i4>458</vt:i4>
      </vt:variant>
      <vt:variant>
        <vt:i4>0</vt:i4>
      </vt:variant>
      <vt:variant>
        <vt:i4>5</vt:i4>
      </vt:variant>
      <vt:variant>
        <vt:lpwstr/>
      </vt:variant>
      <vt:variant>
        <vt:lpwstr>_Toc487719327</vt:lpwstr>
      </vt:variant>
      <vt:variant>
        <vt:i4>1245233</vt:i4>
      </vt:variant>
      <vt:variant>
        <vt:i4>452</vt:i4>
      </vt:variant>
      <vt:variant>
        <vt:i4>0</vt:i4>
      </vt:variant>
      <vt:variant>
        <vt:i4>5</vt:i4>
      </vt:variant>
      <vt:variant>
        <vt:lpwstr/>
      </vt:variant>
      <vt:variant>
        <vt:lpwstr>_Toc487719326</vt:lpwstr>
      </vt:variant>
      <vt:variant>
        <vt:i4>1245233</vt:i4>
      </vt:variant>
      <vt:variant>
        <vt:i4>446</vt:i4>
      </vt:variant>
      <vt:variant>
        <vt:i4>0</vt:i4>
      </vt:variant>
      <vt:variant>
        <vt:i4>5</vt:i4>
      </vt:variant>
      <vt:variant>
        <vt:lpwstr/>
      </vt:variant>
      <vt:variant>
        <vt:lpwstr>_Toc487719325</vt:lpwstr>
      </vt:variant>
      <vt:variant>
        <vt:i4>1245233</vt:i4>
      </vt:variant>
      <vt:variant>
        <vt:i4>440</vt:i4>
      </vt:variant>
      <vt:variant>
        <vt:i4>0</vt:i4>
      </vt:variant>
      <vt:variant>
        <vt:i4>5</vt:i4>
      </vt:variant>
      <vt:variant>
        <vt:lpwstr/>
      </vt:variant>
      <vt:variant>
        <vt:lpwstr>_Toc487719324</vt:lpwstr>
      </vt:variant>
      <vt:variant>
        <vt:i4>1245233</vt:i4>
      </vt:variant>
      <vt:variant>
        <vt:i4>434</vt:i4>
      </vt:variant>
      <vt:variant>
        <vt:i4>0</vt:i4>
      </vt:variant>
      <vt:variant>
        <vt:i4>5</vt:i4>
      </vt:variant>
      <vt:variant>
        <vt:lpwstr/>
      </vt:variant>
      <vt:variant>
        <vt:lpwstr>_Toc487719323</vt:lpwstr>
      </vt:variant>
      <vt:variant>
        <vt:i4>1245233</vt:i4>
      </vt:variant>
      <vt:variant>
        <vt:i4>428</vt:i4>
      </vt:variant>
      <vt:variant>
        <vt:i4>0</vt:i4>
      </vt:variant>
      <vt:variant>
        <vt:i4>5</vt:i4>
      </vt:variant>
      <vt:variant>
        <vt:lpwstr/>
      </vt:variant>
      <vt:variant>
        <vt:lpwstr>_Toc487719322</vt:lpwstr>
      </vt:variant>
      <vt:variant>
        <vt:i4>1245233</vt:i4>
      </vt:variant>
      <vt:variant>
        <vt:i4>422</vt:i4>
      </vt:variant>
      <vt:variant>
        <vt:i4>0</vt:i4>
      </vt:variant>
      <vt:variant>
        <vt:i4>5</vt:i4>
      </vt:variant>
      <vt:variant>
        <vt:lpwstr/>
      </vt:variant>
      <vt:variant>
        <vt:lpwstr>_Toc487719321</vt:lpwstr>
      </vt:variant>
      <vt:variant>
        <vt:i4>1245233</vt:i4>
      </vt:variant>
      <vt:variant>
        <vt:i4>416</vt:i4>
      </vt:variant>
      <vt:variant>
        <vt:i4>0</vt:i4>
      </vt:variant>
      <vt:variant>
        <vt:i4>5</vt:i4>
      </vt:variant>
      <vt:variant>
        <vt:lpwstr/>
      </vt:variant>
      <vt:variant>
        <vt:lpwstr>_Toc487719320</vt:lpwstr>
      </vt:variant>
      <vt:variant>
        <vt:i4>1048625</vt:i4>
      </vt:variant>
      <vt:variant>
        <vt:i4>410</vt:i4>
      </vt:variant>
      <vt:variant>
        <vt:i4>0</vt:i4>
      </vt:variant>
      <vt:variant>
        <vt:i4>5</vt:i4>
      </vt:variant>
      <vt:variant>
        <vt:lpwstr/>
      </vt:variant>
      <vt:variant>
        <vt:lpwstr>_Toc487719319</vt:lpwstr>
      </vt:variant>
      <vt:variant>
        <vt:i4>1048625</vt:i4>
      </vt:variant>
      <vt:variant>
        <vt:i4>404</vt:i4>
      </vt:variant>
      <vt:variant>
        <vt:i4>0</vt:i4>
      </vt:variant>
      <vt:variant>
        <vt:i4>5</vt:i4>
      </vt:variant>
      <vt:variant>
        <vt:lpwstr/>
      </vt:variant>
      <vt:variant>
        <vt:lpwstr>_Toc487719318</vt:lpwstr>
      </vt:variant>
      <vt:variant>
        <vt:i4>1048625</vt:i4>
      </vt:variant>
      <vt:variant>
        <vt:i4>398</vt:i4>
      </vt:variant>
      <vt:variant>
        <vt:i4>0</vt:i4>
      </vt:variant>
      <vt:variant>
        <vt:i4>5</vt:i4>
      </vt:variant>
      <vt:variant>
        <vt:lpwstr/>
      </vt:variant>
      <vt:variant>
        <vt:lpwstr>_Toc487719317</vt:lpwstr>
      </vt:variant>
      <vt:variant>
        <vt:i4>1048625</vt:i4>
      </vt:variant>
      <vt:variant>
        <vt:i4>392</vt:i4>
      </vt:variant>
      <vt:variant>
        <vt:i4>0</vt:i4>
      </vt:variant>
      <vt:variant>
        <vt:i4>5</vt:i4>
      </vt:variant>
      <vt:variant>
        <vt:lpwstr/>
      </vt:variant>
      <vt:variant>
        <vt:lpwstr>_Toc487719316</vt:lpwstr>
      </vt:variant>
      <vt:variant>
        <vt:i4>1048625</vt:i4>
      </vt:variant>
      <vt:variant>
        <vt:i4>386</vt:i4>
      </vt:variant>
      <vt:variant>
        <vt:i4>0</vt:i4>
      </vt:variant>
      <vt:variant>
        <vt:i4>5</vt:i4>
      </vt:variant>
      <vt:variant>
        <vt:lpwstr/>
      </vt:variant>
      <vt:variant>
        <vt:lpwstr>_Toc487719315</vt:lpwstr>
      </vt:variant>
      <vt:variant>
        <vt:i4>1048625</vt:i4>
      </vt:variant>
      <vt:variant>
        <vt:i4>380</vt:i4>
      </vt:variant>
      <vt:variant>
        <vt:i4>0</vt:i4>
      </vt:variant>
      <vt:variant>
        <vt:i4>5</vt:i4>
      </vt:variant>
      <vt:variant>
        <vt:lpwstr/>
      </vt:variant>
      <vt:variant>
        <vt:lpwstr>_Toc487719314</vt:lpwstr>
      </vt:variant>
      <vt:variant>
        <vt:i4>1048625</vt:i4>
      </vt:variant>
      <vt:variant>
        <vt:i4>374</vt:i4>
      </vt:variant>
      <vt:variant>
        <vt:i4>0</vt:i4>
      </vt:variant>
      <vt:variant>
        <vt:i4>5</vt:i4>
      </vt:variant>
      <vt:variant>
        <vt:lpwstr/>
      </vt:variant>
      <vt:variant>
        <vt:lpwstr>_Toc487719313</vt:lpwstr>
      </vt:variant>
      <vt:variant>
        <vt:i4>1048625</vt:i4>
      </vt:variant>
      <vt:variant>
        <vt:i4>368</vt:i4>
      </vt:variant>
      <vt:variant>
        <vt:i4>0</vt:i4>
      </vt:variant>
      <vt:variant>
        <vt:i4>5</vt:i4>
      </vt:variant>
      <vt:variant>
        <vt:lpwstr/>
      </vt:variant>
      <vt:variant>
        <vt:lpwstr>_Toc487719312</vt:lpwstr>
      </vt:variant>
      <vt:variant>
        <vt:i4>1048625</vt:i4>
      </vt:variant>
      <vt:variant>
        <vt:i4>362</vt:i4>
      </vt:variant>
      <vt:variant>
        <vt:i4>0</vt:i4>
      </vt:variant>
      <vt:variant>
        <vt:i4>5</vt:i4>
      </vt:variant>
      <vt:variant>
        <vt:lpwstr/>
      </vt:variant>
      <vt:variant>
        <vt:lpwstr>_Toc487719311</vt:lpwstr>
      </vt:variant>
      <vt:variant>
        <vt:i4>1048625</vt:i4>
      </vt:variant>
      <vt:variant>
        <vt:i4>356</vt:i4>
      </vt:variant>
      <vt:variant>
        <vt:i4>0</vt:i4>
      </vt:variant>
      <vt:variant>
        <vt:i4>5</vt:i4>
      </vt:variant>
      <vt:variant>
        <vt:lpwstr/>
      </vt:variant>
      <vt:variant>
        <vt:lpwstr>_Toc487719310</vt:lpwstr>
      </vt:variant>
      <vt:variant>
        <vt:i4>1114161</vt:i4>
      </vt:variant>
      <vt:variant>
        <vt:i4>350</vt:i4>
      </vt:variant>
      <vt:variant>
        <vt:i4>0</vt:i4>
      </vt:variant>
      <vt:variant>
        <vt:i4>5</vt:i4>
      </vt:variant>
      <vt:variant>
        <vt:lpwstr/>
      </vt:variant>
      <vt:variant>
        <vt:lpwstr>_Toc487719309</vt:lpwstr>
      </vt:variant>
      <vt:variant>
        <vt:i4>1114161</vt:i4>
      </vt:variant>
      <vt:variant>
        <vt:i4>344</vt:i4>
      </vt:variant>
      <vt:variant>
        <vt:i4>0</vt:i4>
      </vt:variant>
      <vt:variant>
        <vt:i4>5</vt:i4>
      </vt:variant>
      <vt:variant>
        <vt:lpwstr/>
      </vt:variant>
      <vt:variant>
        <vt:lpwstr>_Toc487719308</vt:lpwstr>
      </vt:variant>
      <vt:variant>
        <vt:i4>1114161</vt:i4>
      </vt:variant>
      <vt:variant>
        <vt:i4>338</vt:i4>
      </vt:variant>
      <vt:variant>
        <vt:i4>0</vt:i4>
      </vt:variant>
      <vt:variant>
        <vt:i4>5</vt:i4>
      </vt:variant>
      <vt:variant>
        <vt:lpwstr/>
      </vt:variant>
      <vt:variant>
        <vt:lpwstr>_Toc487719307</vt:lpwstr>
      </vt:variant>
      <vt:variant>
        <vt:i4>1114161</vt:i4>
      </vt:variant>
      <vt:variant>
        <vt:i4>332</vt:i4>
      </vt:variant>
      <vt:variant>
        <vt:i4>0</vt:i4>
      </vt:variant>
      <vt:variant>
        <vt:i4>5</vt:i4>
      </vt:variant>
      <vt:variant>
        <vt:lpwstr/>
      </vt:variant>
      <vt:variant>
        <vt:lpwstr>_Toc487719306</vt:lpwstr>
      </vt:variant>
      <vt:variant>
        <vt:i4>1114161</vt:i4>
      </vt:variant>
      <vt:variant>
        <vt:i4>326</vt:i4>
      </vt:variant>
      <vt:variant>
        <vt:i4>0</vt:i4>
      </vt:variant>
      <vt:variant>
        <vt:i4>5</vt:i4>
      </vt:variant>
      <vt:variant>
        <vt:lpwstr/>
      </vt:variant>
      <vt:variant>
        <vt:lpwstr>_Toc487719305</vt:lpwstr>
      </vt:variant>
      <vt:variant>
        <vt:i4>1114161</vt:i4>
      </vt:variant>
      <vt:variant>
        <vt:i4>320</vt:i4>
      </vt:variant>
      <vt:variant>
        <vt:i4>0</vt:i4>
      </vt:variant>
      <vt:variant>
        <vt:i4>5</vt:i4>
      </vt:variant>
      <vt:variant>
        <vt:lpwstr/>
      </vt:variant>
      <vt:variant>
        <vt:lpwstr>_Toc487719304</vt:lpwstr>
      </vt:variant>
      <vt:variant>
        <vt:i4>1114161</vt:i4>
      </vt:variant>
      <vt:variant>
        <vt:i4>314</vt:i4>
      </vt:variant>
      <vt:variant>
        <vt:i4>0</vt:i4>
      </vt:variant>
      <vt:variant>
        <vt:i4>5</vt:i4>
      </vt:variant>
      <vt:variant>
        <vt:lpwstr/>
      </vt:variant>
      <vt:variant>
        <vt:lpwstr>_Toc487719303</vt:lpwstr>
      </vt:variant>
      <vt:variant>
        <vt:i4>1114161</vt:i4>
      </vt:variant>
      <vt:variant>
        <vt:i4>308</vt:i4>
      </vt:variant>
      <vt:variant>
        <vt:i4>0</vt:i4>
      </vt:variant>
      <vt:variant>
        <vt:i4>5</vt:i4>
      </vt:variant>
      <vt:variant>
        <vt:lpwstr/>
      </vt:variant>
      <vt:variant>
        <vt:lpwstr>_Toc487719302</vt:lpwstr>
      </vt:variant>
      <vt:variant>
        <vt:i4>1114161</vt:i4>
      </vt:variant>
      <vt:variant>
        <vt:i4>302</vt:i4>
      </vt:variant>
      <vt:variant>
        <vt:i4>0</vt:i4>
      </vt:variant>
      <vt:variant>
        <vt:i4>5</vt:i4>
      </vt:variant>
      <vt:variant>
        <vt:lpwstr/>
      </vt:variant>
      <vt:variant>
        <vt:lpwstr>_Toc487719301</vt:lpwstr>
      </vt:variant>
      <vt:variant>
        <vt:i4>1114161</vt:i4>
      </vt:variant>
      <vt:variant>
        <vt:i4>296</vt:i4>
      </vt:variant>
      <vt:variant>
        <vt:i4>0</vt:i4>
      </vt:variant>
      <vt:variant>
        <vt:i4>5</vt:i4>
      </vt:variant>
      <vt:variant>
        <vt:lpwstr/>
      </vt:variant>
      <vt:variant>
        <vt:lpwstr>_Toc487719300</vt:lpwstr>
      </vt:variant>
      <vt:variant>
        <vt:i4>1572912</vt:i4>
      </vt:variant>
      <vt:variant>
        <vt:i4>290</vt:i4>
      </vt:variant>
      <vt:variant>
        <vt:i4>0</vt:i4>
      </vt:variant>
      <vt:variant>
        <vt:i4>5</vt:i4>
      </vt:variant>
      <vt:variant>
        <vt:lpwstr/>
      </vt:variant>
      <vt:variant>
        <vt:lpwstr>_Toc487719299</vt:lpwstr>
      </vt:variant>
      <vt:variant>
        <vt:i4>1572912</vt:i4>
      </vt:variant>
      <vt:variant>
        <vt:i4>284</vt:i4>
      </vt:variant>
      <vt:variant>
        <vt:i4>0</vt:i4>
      </vt:variant>
      <vt:variant>
        <vt:i4>5</vt:i4>
      </vt:variant>
      <vt:variant>
        <vt:lpwstr/>
      </vt:variant>
      <vt:variant>
        <vt:lpwstr>_Toc487719298</vt:lpwstr>
      </vt:variant>
      <vt:variant>
        <vt:i4>1572912</vt:i4>
      </vt:variant>
      <vt:variant>
        <vt:i4>278</vt:i4>
      </vt:variant>
      <vt:variant>
        <vt:i4>0</vt:i4>
      </vt:variant>
      <vt:variant>
        <vt:i4>5</vt:i4>
      </vt:variant>
      <vt:variant>
        <vt:lpwstr/>
      </vt:variant>
      <vt:variant>
        <vt:lpwstr>_Toc487719297</vt:lpwstr>
      </vt:variant>
      <vt:variant>
        <vt:i4>1572912</vt:i4>
      </vt:variant>
      <vt:variant>
        <vt:i4>272</vt:i4>
      </vt:variant>
      <vt:variant>
        <vt:i4>0</vt:i4>
      </vt:variant>
      <vt:variant>
        <vt:i4>5</vt:i4>
      </vt:variant>
      <vt:variant>
        <vt:lpwstr/>
      </vt:variant>
      <vt:variant>
        <vt:lpwstr>_Toc487719296</vt:lpwstr>
      </vt:variant>
      <vt:variant>
        <vt:i4>1572912</vt:i4>
      </vt:variant>
      <vt:variant>
        <vt:i4>266</vt:i4>
      </vt:variant>
      <vt:variant>
        <vt:i4>0</vt:i4>
      </vt:variant>
      <vt:variant>
        <vt:i4>5</vt:i4>
      </vt:variant>
      <vt:variant>
        <vt:lpwstr/>
      </vt:variant>
      <vt:variant>
        <vt:lpwstr>_Toc487719295</vt:lpwstr>
      </vt:variant>
      <vt:variant>
        <vt:i4>1572912</vt:i4>
      </vt:variant>
      <vt:variant>
        <vt:i4>260</vt:i4>
      </vt:variant>
      <vt:variant>
        <vt:i4>0</vt:i4>
      </vt:variant>
      <vt:variant>
        <vt:i4>5</vt:i4>
      </vt:variant>
      <vt:variant>
        <vt:lpwstr/>
      </vt:variant>
      <vt:variant>
        <vt:lpwstr>_Toc487719294</vt:lpwstr>
      </vt:variant>
      <vt:variant>
        <vt:i4>1572912</vt:i4>
      </vt:variant>
      <vt:variant>
        <vt:i4>254</vt:i4>
      </vt:variant>
      <vt:variant>
        <vt:i4>0</vt:i4>
      </vt:variant>
      <vt:variant>
        <vt:i4>5</vt:i4>
      </vt:variant>
      <vt:variant>
        <vt:lpwstr/>
      </vt:variant>
      <vt:variant>
        <vt:lpwstr>_Toc487719293</vt:lpwstr>
      </vt:variant>
      <vt:variant>
        <vt:i4>1572912</vt:i4>
      </vt:variant>
      <vt:variant>
        <vt:i4>248</vt:i4>
      </vt:variant>
      <vt:variant>
        <vt:i4>0</vt:i4>
      </vt:variant>
      <vt:variant>
        <vt:i4>5</vt:i4>
      </vt:variant>
      <vt:variant>
        <vt:lpwstr/>
      </vt:variant>
      <vt:variant>
        <vt:lpwstr>_Toc487719292</vt:lpwstr>
      </vt:variant>
      <vt:variant>
        <vt:i4>1572912</vt:i4>
      </vt:variant>
      <vt:variant>
        <vt:i4>242</vt:i4>
      </vt:variant>
      <vt:variant>
        <vt:i4>0</vt:i4>
      </vt:variant>
      <vt:variant>
        <vt:i4>5</vt:i4>
      </vt:variant>
      <vt:variant>
        <vt:lpwstr/>
      </vt:variant>
      <vt:variant>
        <vt:lpwstr>_Toc487719291</vt:lpwstr>
      </vt:variant>
      <vt:variant>
        <vt:i4>1572912</vt:i4>
      </vt:variant>
      <vt:variant>
        <vt:i4>236</vt:i4>
      </vt:variant>
      <vt:variant>
        <vt:i4>0</vt:i4>
      </vt:variant>
      <vt:variant>
        <vt:i4>5</vt:i4>
      </vt:variant>
      <vt:variant>
        <vt:lpwstr/>
      </vt:variant>
      <vt:variant>
        <vt:lpwstr>_Toc487719290</vt:lpwstr>
      </vt:variant>
      <vt:variant>
        <vt:i4>1638448</vt:i4>
      </vt:variant>
      <vt:variant>
        <vt:i4>230</vt:i4>
      </vt:variant>
      <vt:variant>
        <vt:i4>0</vt:i4>
      </vt:variant>
      <vt:variant>
        <vt:i4>5</vt:i4>
      </vt:variant>
      <vt:variant>
        <vt:lpwstr/>
      </vt:variant>
      <vt:variant>
        <vt:lpwstr>_Toc487719289</vt:lpwstr>
      </vt:variant>
      <vt:variant>
        <vt:i4>1638448</vt:i4>
      </vt:variant>
      <vt:variant>
        <vt:i4>224</vt:i4>
      </vt:variant>
      <vt:variant>
        <vt:i4>0</vt:i4>
      </vt:variant>
      <vt:variant>
        <vt:i4>5</vt:i4>
      </vt:variant>
      <vt:variant>
        <vt:lpwstr/>
      </vt:variant>
      <vt:variant>
        <vt:lpwstr>_Toc487719288</vt:lpwstr>
      </vt:variant>
      <vt:variant>
        <vt:i4>1638448</vt:i4>
      </vt:variant>
      <vt:variant>
        <vt:i4>218</vt:i4>
      </vt:variant>
      <vt:variant>
        <vt:i4>0</vt:i4>
      </vt:variant>
      <vt:variant>
        <vt:i4>5</vt:i4>
      </vt:variant>
      <vt:variant>
        <vt:lpwstr/>
      </vt:variant>
      <vt:variant>
        <vt:lpwstr>_Toc487719287</vt:lpwstr>
      </vt:variant>
      <vt:variant>
        <vt:i4>1638448</vt:i4>
      </vt:variant>
      <vt:variant>
        <vt:i4>212</vt:i4>
      </vt:variant>
      <vt:variant>
        <vt:i4>0</vt:i4>
      </vt:variant>
      <vt:variant>
        <vt:i4>5</vt:i4>
      </vt:variant>
      <vt:variant>
        <vt:lpwstr/>
      </vt:variant>
      <vt:variant>
        <vt:lpwstr>_Toc487719286</vt:lpwstr>
      </vt:variant>
      <vt:variant>
        <vt:i4>1638448</vt:i4>
      </vt:variant>
      <vt:variant>
        <vt:i4>206</vt:i4>
      </vt:variant>
      <vt:variant>
        <vt:i4>0</vt:i4>
      </vt:variant>
      <vt:variant>
        <vt:i4>5</vt:i4>
      </vt:variant>
      <vt:variant>
        <vt:lpwstr/>
      </vt:variant>
      <vt:variant>
        <vt:lpwstr>_Toc487719285</vt:lpwstr>
      </vt:variant>
      <vt:variant>
        <vt:i4>1638448</vt:i4>
      </vt:variant>
      <vt:variant>
        <vt:i4>200</vt:i4>
      </vt:variant>
      <vt:variant>
        <vt:i4>0</vt:i4>
      </vt:variant>
      <vt:variant>
        <vt:i4>5</vt:i4>
      </vt:variant>
      <vt:variant>
        <vt:lpwstr/>
      </vt:variant>
      <vt:variant>
        <vt:lpwstr>_Toc487719284</vt:lpwstr>
      </vt:variant>
      <vt:variant>
        <vt:i4>1638448</vt:i4>
      </vt:variant>
      <vt:variant>
        <vt:i4>194</vt:i4>
      </vt:variant>
      <vt:variant>
        <vt:i4>0</vt:i4>
      </vt:variant>
      <vt:variant>
        <vt:i4>5</vt:i4>
      </vt:variant>
      <vt:variant>
        <vt:lpwstr/>
      </vt:variant>
      <vt:variant>
        <vt:lpwstr>_Toc487719283</vt:lpwstr>
      </vt:variant>
      <vt:variant>
        <vt:i4>1638448</vt:i4>
      </vt:variant>
      <vt:variant>
        <vt:i4>188</vt:i4>
      </vt:variant>
      <vt:variant>
        <vt:i4>0</vt:i4>
      </vt:variant>
      <vt:variant>
        <vt:i4>5</vt:i4>
      </vt:variant>
      <vt:variant>
        <vt:lpwstr/>
      </vt:variant>
      <vt:variant>
        <vt:lpwstr>_Toc487719282</vt:lpwstr>
      </vt:variant>
      <vt:variant>
        <vt:i4>1638448</vt:i4>
      </vt:variant>
      <vt:variant>
        <vt:i4>182</vt:i4>
      </vt:variant>
      <vt:variant>
        <vt:i4>0</vt:i4>
      </vt:variant>
      <vt:variant>
        <vt:i4>5</vt:i4>
      </vt:variant>
      <vt:variant>
        <vt:lpwstr/>
      </vt:variant>
      <vt:variant>
        <vt:lpwstr>_Toc487719281</vt:lpwstr>
      </vt:variant>
      <vt:variant>
        <vt:i4>1638448</vt:i4>
      </vt:variant>
      <vt:variant>
        <vt:i4>176</vt:i4>
      </vt:variant>
      <vt:variant>
        <vt:i4>0</vt:i4>
      </vt:variant>
      <vt:variant>
        <vt:i4>5</vt:i4>
      </vt:variant>
      <vt:variant>
        <vt:lpwstr/>
      </vt:variant>
      <vt:variant>
        <vt:lpwstr>_Toc487719280</vt:lpwstr>
      </vt:variant>
      <vt:variant>
        <vt:i4>1441840</vt:i4>
      </vt:variant>
      <vt:variant>
        <vt:i4>170</vt:i4>
      </vt:variant>
      <vt:variant>
        <vt:i4>0</vt:i4>
      </vt:variant>
      <vt:variant>
        <vt:i4>5</vt:i4>
      </vt:variant>
      <vt:variant>
        <vt:lpwstr/>
      </vt:variant>
      <vt:variant>
        <vt:lpwstr>_Toc487719279</vt:lpwstr>
      </vt:variant>
      <vt:variant>
        <vt:i4>1441840</vt:i4>
      </vt:variant>
      <vt:variant>
        <vt:i4>164</vt:i4>
      </vt:variant>
      <vt:variant>
        <vt:i4>0</vt:i4>
      </vt:variant>
      <vt:variant>
        <vt:i4>5</vt:i4>
      </vt:variant>
      <vt:variant>
        <vt:lpwstr/>
      </vt:variant>
      <vt:variant>
        <vt:lpwstr>_Toc487719278</vt:lpwstr>
      </vt:variant>
      <vt:variant>
        <vt:i4>1441840</vt:i4>
      </vt:variant>
      <vt:variant>
        <vt:i4>158</vt:i4>
      </vt:variant>
      <vt:variant>
        <vt:i4>0</vt:i4>
      </vt:variant>
      <vt:variant>
        <vt:i4>5</vt:i4>
      </vt:variant>
      <vt:variant>
        <vt:lpwstr/>
      </vt:variant>
      <vt:variant>
        <vt:lpwstr>_Toc487719277</vt:lpwstr>
      </vt:variant>
      <vt:variant>
        <vt:i4>1441840</vt:i4>
      </vt:variant>
      <vt:variant>
        <vt:i4>152</vt:i4>
      </vt:variant>
      <vt:variant>
        <vt:i4>0</vt:i4>
      </vt:variant>
      <vt:variant>
        <vt:i4>5</vt:i4>
      </vt:variant>
      <vt:variant>
        <vt:lpwstr/>
      </vt:variant>
      <vt:variant>
        <vt:lpwstr>_Toc487719276</vt:lpwstr>
      </vt:variant>
      <vt:variant>
        <vt:i4>1441840</vt:i4>
      </vt:variant>
      <vt:variant>
        <vt:i4>146</vt:i4>
      </vt:variant>
      <vt:variant>
        <vt:i4>0</vt:i4>
      </vt:variant>
      <vt:variant>
        <vt:i4>5</vt:i4>
      </vt:variant>
      <vt:variant>
        <vt:lpwstr/>
      </vt:variant>
      <vt:variant>
        <vt:lpwstr>_Toc487719275</vt:lpwstr>
      </vt:variant>
      <vt:variant>
        <vt:i4>1441840</vt:i4>
      </vt:variant>
      <vt:variant>
        <vt:i4>140</vt:i4>
      </vt:variant>
      <vt:variant>
        <vt:i4>0</vt:i4>
      </vt:variant>
      <vt:variant>
        <vt:i4>5</vt:i4>
      </vt:variant>
      <vt:variant>
        <vt:lpwstr/>
      </vt:variant>
      <vt:variant>
        <vt:lpwstr>_Toc487719274</vt:lpwstr>
      </vt:variant>
      <vt:variant>
        <vt:i4>1441840</vt:i4>
      </vt:variant>
      <vt:variant>
        <vt:i4>134</vt:i4>
      </vt:variant>
      <vt:variant>
        <vt:i4>0</vt:i4>
      </vt:variant>
      <vt:variant>
        <vt:i4>5</vt:i4>
      </vt:variant>
      <vt:variant>
        <vt:lpwstr/>
      </vt:variant>
      <vt:variant>
        <vt:lpwstr>_Toc487719273</vt:lpwstr>
      </vt:variant>
      <vt:variant>
        <vt:i4>1441840</vt:i4>
      </vt:variant>
      <vt:variant>
        <vt:i4>128</vt:i4>
      </vt:variant>
      <vt:variant>
        <vt:i4>0</vt:i4>
      </vt:variant>
      <vt:variant>
        <vt:i4>5</vt:i4>
      </vt:variant>
      <vt:variant>
        <vt:lpwstr/>
      </vt:variant>
      <vt:variant>
        <vt:lpwstr>_Toc487719272</vt:lpwstr>
      </vt:variant>
      <vt:variant>
        <vt:i4>1441840</vt:i4>
      </vt:variant>
      <vt:variant>
        <vt:i4>122</vt:i4>
      </vt:variant>
      <vt:variant>
        <vt:i4>0</vt:i4>
      </vt:variant>
      <vt:variant>
        <vt:i4>5</vt:i4>
      </vt:variant>
      <vt:variant>
        <vt:lpwstr/>
      </vt:variant>
      <vt:variant>
        <vt:lpwstr>_Toc487719271</vt:lpwstr>
      </vt:variant>
      <vt:variant>
        <vt:i4>1441840</vt:i4>
      </vt:variant>
      <vt:variant>
        <vt:i4>116</vt:i4>
      </vt:variant>
      <vt:variant>
        <vt:i4>0</vt:i4>
      </vt:variant>
      <vt:variant>
        <vt:i4>5</vt:i4>
      </vt:variant>
      <vt:variant>
        <vt:lpwstr/>
      </vt:variant>
      <vt:variant>
        <vt:lpwstr>_Toc487719270</vt:lpwstr>
      </vt:variant>
      <vt:variant>
        <vt:i4>1507376</vt:i4>
      </vt:variant>
      <vt:variant>
        <vt:i4>110</vt:i4>
      </vt:variant>
      <vt:variant>
        <vt:i4>0</vt:i4>
      </vt:variant>
      <vt:variant>
        <vt:i4>5</vt:i4>
      </vt:variant>
      <vt:variant>
        <vt:lpwstr/>
      </vt:variant>
      <vt:variant>
        <vt:lpwstr>_Toc487719269</vt:lpwstr>
      </vt:variant>
      <vt:variant>
        <vt:i4>1507376</vt:i4>
      </vt:variant>
      <vt:variant>
        <vt:i4>104</vt:i4>
      </vt:variant>
      <vt:variant>
        <vt:i4>0</vt:i4>
      </vt:variant>
      <vt:variant>
        <vt:i4>5</vt:i4>
      </vt:variant>
      <vt:variant>
        <vt:lpwstr/>
      </vt:variant>
      <vt:variant>
        <vt:lpwstr>_Toc487719268</vt:lpwstr>
      </vt:variant>
      <vt:variant>
        <vt:i4>1507376</vt:i4>
      </vt:variant>
      <vt:variant>
        <vt:i4>98</vt:i4>
      </vt:variant>
      <vt:variant>
        <vt:i4>0</vt:i4>
      </vt:variant>
      <vt:variant>
        <vt:i4>5</vt:i4>
      </vt:variant>
      <vt:variant>
        <vt:lpwstr/>
      </vt:variant>
      <vt:variant>
        <vt:lpwstr>_Toc487719267</vt:lpwstr>
      </vt:variant>
      <vt:variant>
        <vt:i4>1507376</vt:i4>
      </vt:variant>
      <vt:variant>
        <vt:i4>92</vt:i4>
      </vt:variant>
      <vt:variant>
        <vt:i4>0</vt:i4>
      </vt:variant>
      <vt:variant>
        <vt:i4>5</vt:i4>
      </vt:variant>
      <vt:variant>
        <vt:lpwstr/>
      </vt:variant>
      <vt:variant>
        <vt:lpwstr>_Toc487719266</vt:lpwstr>
      </vt:variant>
      <vt:variant>
        <vt:i4>1507376</vt:i4>
      </vt:variant>
      <vt:variant>
        <vt:i4>86</vt:i4>
      </vt:variant>
      <vt:variant>
        <vt:i4>0</vt:i4>
      </vt:variant>
      <vt:variant>
        <vt:i4>5</vt:i4>
      </vt:variant>
      <vt:variant>
        <vt:lpwstr/>
      </vt:variant>
      <vt:variant>
        <vt:lpwstr>_Toc487719265</vt:lpwstr>
      </vt:variant>
      <vt:variant>
        <vt:i4>1507376</vt:i4>
      </vt:variant>
      <vt:variant>
        <vt:i4>80</vt:i4>
      </vt:variant>
      <vt:variant>
        <vt:i4>0</vt:i4>
      </vt:variant>
      <vt:variant>
        <vt:i4>5</vt:i4>
      </vt:variant>
      <vt:variant>
        <vt:lpwstr/>
      </vt:variant>
      <vt:variant>
        <vt:lpwstr>_Toc487719264</vt:lpwstr>
      </vt:variant>
      <vt:variant>
        <vt:i4>1507376</vt:i4>
      </vt:variant>
      <vt:variant>
        <vt:i4>74</vt:i4>
      </vt:variant>
      <vt:variant>
        <vt:i4>0</vt:i4>
      </vt:variant>
      <vt:variant>
        <vt:i4>5</vt:i4>
      </vt:variant>
      <vt:variant>
        <vt:lpwstr/>
      </vt:variant>
      <vt:variant>
        <vt:lpwstr>_Toc487719263</vt:lpwstr>
      </vt:variant>
      <vt:variant>
        <vt:i4>1507376</vt:i4>
      </vt:variant>
      <vt:variant>
        <vt:i4>68</vt:i4>
      </vt:variant>
      <vt:variant>
        <vt:i4>0</vt:i4>
      </vt:variant>
      <vt:variant>
        <vt:i4>5</vt:i4>
      </vt:variant>
      <vt:variant>
        <vt:lpwstr/>
      </vt:variant>
      <vt:variant>
        <vt:lpwstr>_Toc487719262</vt:lpwstr>
      </vt:variant>
      <vt:variant>
        <vt:i4>1507376</vt:i4>
      </vt:variant>
      <vt:variant>
        <vt:i4>62</vt:i4>
      </vt:variant>
      <vt:variant>
        <vt:i4>0</vt:i4>
      </vt:variant>
      <vt:variant>
        <vt:i4>5</vt:i4>
      </vt:variant>
      <vt:variant>
        <vt:lpwstr/>
      </vt:variant>
      <vt:variant>
        <vt:lpwstr>_Toc487719261</vt:lpwstr>
      </vt:variant>
      <vt:variant>
        <vt:i4>1507376</vt:i4>
      </vt:variant>
      <vt:variant>
        <vt:i4>56</vt:i4>
      </vt:variant>
      <vt:variant>
        <vt:i4>0</vt:i4>
      </vt:variant>
      <vt:variant>
        <vt:i4>5</vt:i4>
      </vt:variant>
      <vt:variant>
        <vt:lpwstr/>
      </vt:variant>
      <vt:variant>
        <vt:lpwstr>_Toc487719260</vt:lpwstr>
      </vt:variant>
      <vt:variant>
        <vt:i4>1310768</vt:i4>
      </vt:variant>
      <vt:variant>
        <vt:i4>50</vt:i4>
      </vt:variant>
      <vt:variant>
        <vt:i4>0</vt:i4>
      </vt:variant>
      <vt:variant>
        <vt:i4>5</vt:i4>
      </vt:variant>
      <vt:variant>
        <vt:lpwstr/>
      </vt:variant>
      <vt:variant>
        <vt:lpwstr>_Toc487719259</vt:lpwstr>
      </vt:variant>
      <vt:variant>
        <vt:i4>1310768</vt:i4>
      </vt:variant>
      <vt:variant>
        <vt:i4>44</vt:i4>
      </vt:variant>
      <vt:variant>
        <vt:i4>0</vt:i4>
      </vt:variant>
      <vt:variant>
        <vt:i4>5</vt:i4>
      </vt:variant>
      <vt:variant>
        <vt:lpwstr/>
      </vt:variant>
      <vt:variant>
        <vt:lpwstr>_Toc487719258</vt:lpwstr>
      </vt:variant>
      <vt:variant>
        <vt:i4>1310768</vt:i4>
      </vt:variant>
      <vt:variant>
        <vt:i4>38</vt:i4>
      </vt:variant>
      <vt:variant>
        <vt:i4>0</vt:i4>
      </vt:variant>
      <vt:variant>
        <vt:i4>5</vt:i4>
      </vt:variant>
      <vt:variant>
        <vt:lpwstr/>
      </vt:variant>
      <vt:variant>
        <vt:lpwstr>_Toc487719257</vt:lpwstr>
      </vt:variant>
      <vt:variant>
        <vt:i4>1310768</vt:i4>
      </vt:variant>
      <vt:variant>
        <vt:i4>32</vt:i4>
      </vt:variant>
      <vt:variant>
        <vt:i4>0</vt:i4>
      </vt:variant>
      <vt:variant>
        <vt:i4>5</vt:i4>
      </vt:variant>
      <vt:variant>
        <vt:lpwstr/>
      </vt:variant>
      <vt:variant>
        <vt:lpwstr>_Toc487719256</vt:lpwstr>
      </vt:variant>
      <vt:variant>
        <vt:i4>1310768</vt:i4>
      </vt:variant>
      <vt:variant>
        <vt:i4>26</vt:i4>
      </vt:variant>
      <vt:variant>
        <vt:i4>0</vt:i4>
      </vt:variant>
      <vt:variant>
        <vt:i4>5</vt:i4>
      </vt:variant>
      <vt:variant>
        <vt:lpwstr/>
      </vt:variant>
      <vt:variant>
        <vt:lpwstr>_Toc487719255</vt:lpwstr>
      </vt:variant>
      <vt:variant>
        <vt:i4>1310768</vt:i4>
      </vt:variant>
      <vt:variant>
        <vt:i4>20</vt:i4>
      </vt:variant>
      <vt:variant>
        <vt:i4>0</vt:i4>
      </vt:variant>
      <vt:variant>
        <vt:i4>5</vt:i4>
      </vt:variant>
      <vt:variant>
        <vt:lpwstr/>
      </vt:variant>
      <vt:variant>
        <vt:lpwstr>_Toc487719254</vt:lpwstr>
      </vt:variant>
      <vt:variant>
        <vt:i4>1310768</vt:i4>
      </vt:variant>
      <vt:variant>
        <vt:i4>14</vt:i4>
      </vt:variant>
      <vt:variant>
        <vt:i4>0</vt:i4>
      </vt:variant>
      <vt:variant>
        <vt:i4>5</vt:i4>
      </vt:variant>
      <vt:variant>
        <vt:lpwstr/>
      </vt:variant>
      <vt:variant>
        <vt:lpwstr>_Toc487719253</vt:lpwstr>
      </vt:variant>
      <vt:variant>
        <vt:i4>1310768</vt:i4>
      </vt:variant>
      <vt:variant>
        <vt:i4>8</vt:i4>
      </vt:variant>
      <vt:variant>
        <vt:i4>0</vt:i4>
      </vt:variant>
      <vt:variant>
        <vt:i4>5</vt:i4>
      </vt:variant>
      <vt:variant>
        <vt:lpwstr/>
      </vt:variant>
      <vt:variant>
        <vt:lpwstr>_Toc487719252</vt:lpwstr>
      </vt:variant>
      <vt:variant>
        <vt:i4>1310768</vt:i4>
      </vt:variant>
      <vt:variant>
        <vt:i4>2</vt:i4>
      </vt:variant>
      <vt:variant>
        <vt:i4>0</vt:i4>
      </vt:variant>
      <vt:variant>
        <vt:i4>5</vt:i4>
      </vt:variant>
      <vt:variant>
        <vt:lpwstr/>
      </vt:variant>
      <vt:variant>
        <vt:lpwstr>_Toc487719251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as</dc:creator>
  <cp:keywords/>
  <dc:description/>
  <cp:lastModifiedBy>Microsoft</cp:lastModifiedBy>
  <cp:revision>269</cp:revision>
  <cp:lastPrinted>2019-01-06T07:02:00Z</cp:lastPrinted>
  <dcterms:created xsi:type="dcterms:W3CDTF">2018-11-14T01:05:00Z</dcterms:created>
  <dcterms:modified xsi:type="dcterms:W3CDTF">2019-04-14T15:09:00Z</dcterms:modified>
</cp:coreProperties>
</file>